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2B" w:rsidRDefault="00F1643D" w:rsidP="00607C2B">
      <w:pPr>
        <w:pStyle w:val="Heading2"/>
      </w:pPr>
      <w:r w:rsidRPr="00F1643D">
        <w:t>Creating and Debugging Office Add-ins</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3842C5">
        <w:t>C:\Student\Modules\</w:t>
      </w:r>
      <w:r w:rsidR="00F1643D">
        <w:t>OfficeAddins</w:t>
      </w:r>
      <w:r w:rsidR="00341082">
        <w:t>\Labs</w:t>
      </w:r>
    </w:p>
    <w:p w:rsidR="00607C2B" w:rsidRDefault="00607C2B" w:rsidP="00EC2D72">
      <w:pPr>
        <w:pStyle w:val="LabExerciseCallout"/>
      </w:pPr>
      <w:r w:rsidRPr="005C7841">
        <w:rPr>
          <w:b/>
        </w:rPr>
        <w:t>Lab Overview</w:t>
      </w:r>
      <w:r w:rsidRPr="005C7841">
        <w:t xml:space="preserve">: </w:t>
      </w:r>
      <w:r>
        <w:t xml:space="preserve">In this lab </w:t>
      </w:r>
      <w:r w:rsidR="007A3BD5" w:rsidRPr="007A3BD5">
        <w:t>you will get hands-on experience developing an Office Add-in</w:t>
      </w:r>
      <w:r w:rsidR="007A3BD5">
        <w:t>s for Word, Excel and Outlook</w:t>
      </w:r>
      <w:r w:rsidR="007A3BD5" w:rsidRPr="007A3BD5">
        <w:t>.</w:t>
      </w:r>
    </w:p>
    <w:p w:rsidR="00F1643D" w:rsidRDefault="00F1643D" w:rsidP="00F1643D">
      <w:pPr>
        <w:pStyle w:val="Heading3"/>
      </w:pPr>
      <w:r>
        <w:t xml:space="preserve">Exercise 1: </w:t>
      </w:r>
      <w:r w:rsidR="009303AA" w:rsidRPr="009303AA">
        <w:t xml:space="preserve">Creating the </w:t>
      </w:r>
      <w:proofErr w:type="spellStart"/>
      <w:r w:rsidR="009303AA" w:rsidRPr="009303AA">
        <w:t>ContentWriter</w:t>
      </w:r>
      <w:proofErr w:type="spellEnd"/>
      <w:r w:rsidR="009303AA" w:rsidRPr="009303AA">
        <w:t xml:space="preserve"> Add-in Office Project</w:t>
      </w:r>
    </w:p>
    <w:p w:rsidR="009303AA" w:rsidRDefault="009303AA" w:rsidP="007A3BD5">
      <w:pPr>
        <w:pStyle w:val="LabExerciseLeadIn"/>
      </w:pPr>
      <w:r w:rsidRPr="009303AA">
        <w:t>In this exercise you will create a new Office Add-in project in Visual Studio so that you can begin to write, test and debug an Office Word Add-in. The user interface of the Office Add-in you will create in this lab will not be very complicated as it will just contain HTML buttons and JavaScript command handlers.</w:t>
      </w:r>
    </w:p>
    <w:p w:rsidR="007A3BD5" w:rsidRDefault="007A3BD5" w:rsidP="004967D1">
      <w:pPr>
        <w:pStyle w:val="LabStepNumbered"/>
        <w:numPr>
          <w:ilvl w:val="0"/>
          <w:numId w:val="8"/>
        </w:numPr>
      </w:pPr>
      <w:r>
        <w:t>Launch Visual Studio 2015 as administrator.</w:t>
      </w:r>
    </w:p>
    <w:p w:rsidR="00F1643D" w:rsidRDefault="007A3BD5" w:rsidP="004967D1">
      <w:pPr>
        <w:pStyle w:val="LabStepNumbered"/>
        <w:numPr>
          <w:ilvl w:val="0"/>
          <w:numId w:val="8"/>
        </w:numPr>
      </w:pPr>
      <w:r>
        <w:t xml:space="preserve">From the </w:t>
      </w:r>
      <w:r w:rsidRPr="007B6155">
        <w:rPr>
          <w:b/>
        </w:rPr>
        <w:t>File</w:t>
      </w:r>
      <w:r>
        <w:t xml:space="preserve"> menu select the </w:t>
      </w:r>
      <w:r w:rsidRPr="007B6155">
        <w:rPr>
          <w:b/>
        </w:rPr>
        <w:t>New Project</w:t>
      </w:r>
      <w:r>
        <w:t xml:space="preserve"> command. When the </w:t>
      </w:r>
      <w:r w:rsidRPr="007B6155">
        <w:rPr>
          <w:b/>
        </w:rPr>
        <w:t>New Project</w:t>
      </w:r>
      <w:r>
        <w:t xml:space="preserve"> dialog appears, select the </w:t>
      </w:r>
      <w:r w:rsidRPr="007B6155">
        <w:rPr>
          <w:b/>
        </w:rPr>
        <w:t>App for Office</w:t>
      </w:r>
      <w:r>
        <w:t xml:space="preserve"> project template from the Office/SharePoint template folder as shown below. Name the new project </w:t>
      </w:r>
      <w:proofErr w:type="spellStart"/>
      <w:r w:rsidRPr="007B6155">
        <w:rPr>
          <w:b/>
        </w:rPr>
        <w:t>ContentWriter</w:t>
      </w:r>
      <w:proofErr w:type="spellEnd"/>
      <w:r>
        <w:t xml:space="preserve"> and click OK to create the new project.</w:t>
      </w:r>
    </w:p>
    <w:p w:rsidR="007B6155" w:rsidRDefault="007B6155" w:rsidP="007B6155">
      <w:pPr>
        <w:pStyle w:val="LabStepScreenshot"/>
      </w:pPr>
      <w:r>
        <w:rPr>
          <w:noProof/>
        </w:rPr>
        <w:drawing>
          <wp:inline distT="0" distB="0" distL="0" distR="0" wp14:anchorId="356E204E" wp14:editId="48814878">
            <wp:extent cx="4493624" cy="2246812"/>
            <wp:effectExtent l="19050" t="19050" r="2159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3645" cy="2251822"/>
                    </a:xfrm>
                    <a:prstGeom prst="rect">
                      <a:avLst/>
                    </a:prstGeom>
                    <a:ln>
                      <a:solidFill>
                        <a:schemeClr val="bg1">
                          <a:lumMod val="50000"/>
                        </a:schemeClr>
                      </a:solidFill>
                    </a:ln>
                  </pic:spPr>
                </pic:pic>
              </a:graphicData>
            </a:graphic>
          </wp:inline>
        </w:drawing>
      </w:r>
    </w:p>
    <w:p w:rsidR="007B6155" w:rsidRDefault="007B6155" w:rsidP="007B6155">
      <w:pPr>
        <w:pStyle w:val="LabStepNumbered"/>
      </w:pPr>
      <w:r w:rsidRPr="007B6155">
        <w:t xml:space="preserve">When you create a new </w:t>
      </w:r>
      <w:r w:rsidRPr="007B6155">
        <w:rPr>
          <w:b/>
        </w:rPr>
        <w:t>App for Office</w:t>
      </w:r>
      <w:r w:rsidRPr="007B6155">
        <w:t xml:space="preserve"> project, Visual Studio prompts you with the </w:t>
      </w:r>
      <w:r w:rsidRPr="007B6155">
        <w:rPr>
          <w:b/>
        </w:rPr>
        <w:t>Choose the app</w:t>
      </w:r>
      <w:r w:rsidRPr="007B6155">
        <w:t xml:space="preserve"> type page of the</w:t>
      </w:r>
      <w:r>
        <w:t xml:space="preserve"> </w:t>
      </w:r>
      <w:r w:rsidRPr="007B6155">
        <w:rPr>
          <w:b/>
        </w:rPr>
        <w:t>Create app for Office</w:t>
      </w:r>
      <w:r w:rsidRPr="007B6155">
        <w:t xml:space="preserve"> dialog. This is the point where you select the type of App for Office you want to create. Leave the default setting with the radio button titled </w:t>
      </w:r>
      <w:r w:rsidRPr="007B6155">
        <w:rPr>
          <w:b/>
        </w:rPr>
        <w:t>Task pane</w:t>
      </w:r>
      <w:r w:rsidRPr="007B6155">
        <w:t xml:space="preserve"> and select </w:t>
      </w:r>
      <w:r w:rsidRPr="007B6155">
        <w:rPr>
          <w:b/>
        </w:rPr>
        <w:t>OK</w:t>
      </w:r>
      <w:r w:rsidRPr="007B6155">
        <w:t xml:space="preserve"> to continue.</w:t>
      </w:r>
    </w:p>
    <w:p w:rsidR="007B6155" w:rsidRDefault="007B6155" w:rsidP="007B6155">
      <w:pPr>
        <w:pStyle w:val="LabStepScreenshot"/>
      </w:pPr>
      <w:r>
        <w:rPr>
          <w:noProof/>
        </w:rPr>
        <w:drawing>
          <wp:inline distT="0" distB="0" distL="0" distR="0" wp14:anchorId="4A38D9A6" wp14:editId="3786E02E">
            <wp:extent cx="3351328" cy="2506980"/>
            <wp:effectExtent l="19050" t="19050" r="2095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0945" cy="2521654"/>
                    </a:xfrm>
                    <a:prstGeom prst="rect">
                      <a:avLst/>
                    </a:prstGeom>
                    <a:ln>
                      <a:solidFill>
                        <a:schemeClr val="bg1">
                          <a:lumMod val="50000"/>
                        </a:schemeClr>
                      </a:solidFill>
                    </a:ln>
                  </pic:spPr>
                </pic:pic>
              </a:graphicData>
            </a:graphic>
          </wp:inline>
        </w:drawing>
      </w:r>
    </w:p>
    <w:p w:rsidR="007B6155" w:rsidRDefault="007B6155" w:rsidP="007B6155">
      <w:pPr>
        <w:pStyle w:val="LabStepNumbered"/>
      </w:pPr>
      <w:r>
        <w:lastRenderedPageBreak/>
        <w:t xml:space="preserve">On the </w:t>
      </w:r>
      <w:r w:rsidRPr="007B6155">
        <w:rPr>
          <w:b/>
        </w:rPr>
        <w:t>Choose the host applications</w:t>
      </w:r>
      <w:r>
        <w:t xml:space="preserve"> page of the </w:t>
      </w:r>
      <w:r w:rsidRPr="007B6155">
        <w:rPr>
          <w:b/>
        </w:rPr>
        <w:t>Create app for Office</w:t>
      </w:r>
      <w:r>
        <w:t xml:space="preserve"> dialog, uncheck all the Office application except for </w:t>
      </w:r>
      <w:r w:rsidRPr="007B6155">
        <w:rPr>
          <w:b/>
        </w:rPr>
        <w:t>Word</w:t>
      </w:r>
      <w:r>
        <w:t xml:space="preserve"> and then click </w:t>
      </w:r>
      <w:r w:rsidRPr="007B6155">
        <w:rPr>
          <w:b/>
        </w:rPr>
        <w:t>Finish</w:t>
      </w:r>
      <w:r>
        <w:t xml:space="preserve"> to create the new Visual Studio solution.</w:t>
      </w:r>
    </w:p>
    <w:p w:rsidR="007B6155" w:rsidRDefault="007B6155" w:rsidP="007B6155">
      <w:pPr>
        <w:pStyle w:val="LabStepScreenshot"/>
      </w:pPr>
      <w:r>
        <w:t xml:space="preserve"> </w:t>
      </w:r>
      <w:r>
        <w:rPr>
          <w:noProof/>
        </w:rPr>
        <w:drawing>
          <wp:inline distT="0" distB="0" distL="0" distR="0" wp14:anchorId="1F84673A" wp14:editId="60AEA5DE">
            <wp:extent cx="2899954" cy="2169327"/>
            <wp:effectExtent l="19050" t="19050" r="1524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0201" cy="2191953"/>
                    </a:xfrm>
                    <a:prstGeom prst="rect">
                      <a:avLst/>
                    </a:prstGeom>
                    <a:ln>
                      <a:solidFill>
                        <a:schemeClr val="bg1">
                          <a:lumMod val="50000"/>
                        </a:schemeClr>
                      </a:solidFill>
                    </a:ln>
                  </pic:spPr>
                </pic:pic>
              </a:graphicData>
            </a:graphic>
          </wp:inline>
        </w:drawing>
      </w:r>
    </w:p>
    <w:p w:rsidR="007B6155" w:rsidRDefault="007B6155" w:rsidP="007B6155">
      <w:pPr>
        <w:pStyle w:val="LabStepNumbered"/>
      </w:pPr>
      <w:r>
        <w:t xml:space="preserve">Take a look at the structure of the new Visual Studio solution once it has been created. At a high-level, the new solution has been created using two Visual Studio projects named </w:t>
      </w:r>
      <w:proofErr w:type="spellStart"/>
      <w:r w:rsidRPr="007B6155">
        <w:rPr>
          <w:b/>
        </w:rPr>
        <w:t>ContentWriter</w:t>
      </w:r>
      <w:proofErr w:type="spellEnd"/>
      <w:r>
        <w:t xml:space="preserve"> and </w:t>
      </w:r>
      <w:proofErr w:type="spellStart"/>
      <w:r w:rsidRPr="007B6155">
        <w:rPr>
          <w:b/>
        </w:rPr>
        <w:t>ContentWriterWeb</w:t>
      </w:r>
      <w:proofErr w:type="spellEnd"/>
      <w:r>
        <w:t xml:space="preserve">. You should also observe that the top project contains a top-level manifest for the app named </w:t>
      </w:r>
      <w:proofErr w:type="spellStart"/>
      <w:r w:rsidRPr="007B6155">
        <w:rPr>
          <w:b/>
        </w:rPr>
        <w:t>ContentWriterManifest</w:t>
      </w:r>
      <w:proofErr w:type="spellEnd"/>
      <w:r>
        <w:t xml:space="preserve"> which contains a single file named </w:t>
      </w:r>
      <w:r w:rsidRPr="007B6155">
        <w:rPr>
          <w:b/>
        </w:rPr>
        <w:t>ContentWriter.xml</w:t>
      </w:r>
      <w:r>
        <w:t>.</w:t>
      </w:r>
    </w:p>
    <w:p w:rsidR="007B6155" w:rsidRDefault="007B6155" w:rsidP="007B6155">
      <w:pPr>
        <w:pStyle w:val="LabStepScreenshot"/>
      </w:pPr>
      <w:r>
        <w:t xml:space="preserve"> </w:t>
      </w:r>
      <w:r>
        <w:rPr>
          <w:noProof/>
        </w:rPr>
        <w:drawing>
          <wp:inline distT="0" distB="0" distL="0" distR="0" wp14:anchorId="57F48A38" wp14:editId="2724C703">
            <wp:extent cx="1973580" cy="2637720"/>
            <wp:effectExtent l="19050" t="19050" r="2667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4566" cy="2652403"/>
                    </a:xfrm>
                    <a:prstGeom prst="rect">
                      <a:avLst/>
                    </a:prstGeom>
                    <a:ln>
                      <a:solidFill>
                        <a:schemeClr val="bg1">
                          <a:lumMod val="50000"/>
                        </a:schemeClr>
                      </a:solidFill>
                    </a:ln>
                  </pic:spPr>
                </pic:pic>
              </a:graphicData>
            </a:graphic>
          </wp:inline>
        </w:drawing>
      </w:r>
    </w:p>
    <w:p w:rsidR="007B6155" w:rsidRDefault="007B6155" w:rsidP="007B6155">
      <w:pPr>
        <w:pStyle w:val="LabStepNumbered"/>
      </w:pPr>
      <w:r>
        <w:t xml:space="preserve">In the Solution Explorer, double-click on the node named </w:t>
      </w:r>
      <w:proofErr w:type="spellStart"/>
      <w:r w:rsidRPr="007B6155">
        <w:rPr>
          <w:b/>
        </w:rPr>
        <w:t>ContentWriterManifest</w:t>
      </w:r>
      <w:proofErr w:type="spellEnd"/>
      <w:r>
        <w:t xml:space="preserve"> to open the app manifest file in the Visual Studio designer. Update the Display Name settings in the app manifest from </w:t>
      </w:r>
      <w:proofErr w:type="spellStart"/>
      <w:r w:rsidRPr="007B6155">
        <w:rPr>
          <w:b/>
        </w:rPr>
        <w:t>ContentWriter</w:t>
      </w:r>
      <w:proofErr w:type="spellEnd"/>
      <w:r>
        <w:t xml:space="preserve"> to </w:t>
      </w:r>
      <w:r w:rsidRPr="007B6155">
        <w:rPr>
          <w:b/>
        </w:rPr>
        <w:t>Content Writer App</w:t>
      </w:r>
      <w:r>
        <w:t>.</w:t>
      </w:r>
    </w:p>
    <w:p w:rsidR="007B6155" w:rsidRDefault="007B6155" w:rsidP="007B6155">
      <w:pPr>
        <w:pStyle w:val="LabStepScreenshot"/>
      </w:pPr>
      <w:r>
        <w:lastRenderedPageBreak/>
        <w:t xml:space="preserve"> </w:t>
      </w:r>
      <w:r>
        <w:rPr>
          <w:noProof/>
        </w:rPr>
        <w:drawing>
          <wp:inline distT="0" distB="0" distL="0" distR="0">
            <wp:extent cx="3916680" cy="1886236"/>
            <wp:effectExtent l="19050" t="19050" r="2667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438" cy="1893343"/>
                    </a:xfrm>
                    <a:prstGeom prst="rect">
                      <a:avLst/>
                    </a:prstGeom>
                    <a:noFill/>
                    <a:ln>
                      <a:solidFill>
                        <a:schemeClr val="bg1">
                          <a:lumMod val="50000"/>
                        </a:schemeClr>
                      </a:solidFill>
                    </a:ln>
                  </pic:spPr>
                </pic:pic>
              </a:graphicData>
            </a:graphic>
          </wp:inline>
        </w:drawing>
      </w:r>
    </w:p>
    <w:p w:rsidR="007B6155" w:rsidRDefault="007B6155" w:rsidP="007B6155">
      <w:pPr>
        <w:pStyle w:val="LabStepNumbered"/>
      </w:pPr>
      <w:r>
        <w:t xml:space="preserve">Save and close </w:t>
      </w:r>
      <w:proofErr w:type="spellStart"/>
      <w:r w:rsidRPr="007B6155">
        <w:rPr>
          <w:b/>
        </w:rPr>
        <w:t>ContentWriterManifest</w:t>
      </w:r>
      <w:proofErr w:type="spellEnd"/>
      <w:r>
        <w:t>.</w:t>
      </w:r>
    </w:p>
    <w:p w:rsidR="007B6155" w:rsidRDefault="007B6155" w:rsidP="007B6155">
      <w:pPr>
        <w:pStyle w:val="LabStepNumbered"/>
      </w:pPr>
      <w:r>
        <w:t xml:space="preserve">Over the next few steps you will walk through the default app implementation that Visual Studio generated for you when the app project was created. Begin by looking at the structure of the app folder which has two important files named </w:t>
      </w:r>
      <w:r w:rsidRPr="007B6155">
        <w:rPr>
          <w:b/>
        </w:rPr>
        <w:t>app.css</w:t>
      </w:r>
      <w:r>
        <w:t xml:space="preserve"> and </w:t>
      </w:r>
      <w:r w:rsidRPr="007B6155">
        <w:rPr>
          <w:b/>
        </w:rPr>
        <w:t>app.js</w:t>
      </w:r>
      <w:r>
        <w:t xml:space="preserve"> which contain CSS styles and JavaScript code which is to be used on an app-wide basis.</w:t>
      </w:r>
    </w:p>
    <w:p w:rsidR="007B6155" w:rsidRDefault="007B6155" w:rsidP="007B6155">
      <w:pPr>
        <w:pStyle w:val="LabStepScreenshot"/>
      </w:pPr>
      <w:r>
        <w:t xml:space="preserve"> </w:t>
      </w:r>
      <w:r w:rsidRPr="002D1F0E">
        <w:rPr>
          <w:rFonts w:ascii="Helvetica" w:eastAsia="Times New Roman" w:hAnsi="Helvetica" w:cs="Helvetica"/>
          <w:noProof/>
          <w:color w:val="4078C0"/>
          <w:sz w:val="24"/>
          <w:szCs w:val="24"/>
        </w:rPr>
        <w:drawing>
          <wp:inline distT="0" distB="0" distL="0" distR="0" wp14:anchorId="62E987C9" wp14:editId="340B2654">
            <wp:extent cx="2540899" cy="2130250"/>
            <wp:effectExtent l="19050" t="19050" r="12065" b="22860"/>
            <wp:docPr id="14" name="Picture 14" descr="https://github.com/OfficeDev/TrainingContent/raw/master/O3652/O3652-2%20Deep%20Dive%20in%20Office%20Word%20Add-ins/Images/Fig06.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OfficeDev/TrainingContent/raw/master/O3652/O3652-2%20Deep%20Dive%20in%20Office%20Word%20Add-ins/Images/Fig06.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9069" cy="2179019"/>
                    </a:xfrm>
                    <a:prstGeom prst="rect">
                      <a:avLst/>
                    </a:prstGeom>
                    <a:noFill/>
                    <a:ln>
                      <a:solidFill>
                        <a:schemeClr val="bg1">
                          <a:lumMod val="50000"/>
                        </a:schemeClr>
                      </a:solidFill>
                    </a:ln>
                  </pic:spPr>
                </pic:pic>
              </a:graphicData>
            </a:graphic>
          </wp:inline>
        </w:drawing>
      </w:r>
    </w:p>
    <w:p w:rsidR="007B6155" w:rsidRDefault="007B6155" w:rsidP="007B6155">
      <w:pPr>
        <w:pStyle w:val="LabStepNumbered"/>
      </w:pPr>
      <w:r>
        <w:t xml:space="preserve">You can see that inside the app folder there is a child folder named </w:t>
      </w:r>
      <w:r w:rsidRPr="007B6155">
        <w:rPr>
          <w:b/>
        </w:rPr>
        <w:t>Home</w:t>
      </w:r>
      <w:r>
        <w:t xml:space="preserve"> which contains three files named </w:t>
      </w:r>
      <w:r w:rsidRPr="007B6155">
        <w:rPr>
          <w:b/>
        </w:rPr>
        <w:t>Home.html</w:t>
      </w:r>
      <w:r>
        <w:t xml:space="preserve">, </w:t>
      </w:r>
      <w:r w:rsidRPr="007B6155">
        <w:rPr>
          <w:b/>
        </w:rPr>
        <w:t>Home.css</w:t>
      </w:r>
      <w:r>
        <w:t xml:space="preserve"> and </w:t>
      </w:r>
      <w:r w:rsidRPr="007B6155">
        <w:rPr>
          <w:b/>
        </w:rPr>
        <w:t>Home.js</w:t>
      </w:r>
      <w:r>
        <w:t xml:space="preserve">. Note that the app project is currently configured to use </w:t>
      </w:r>
      <w:r w:rsidRPr="007B6155">
        <w:rPr>
          <w:b/>
        </w:rPr>
        <w:t>Home.html</w:t>
      </w:r>
      <w:r>
        <w:t xml:space="preserve"> as the app's start page and that </w:t>
      </w:r>
      <w:r w:rsidRPr="007B6155">
        <w:rPr>
          <w:b/>
        </w:rPr>
        <w:t>Home.html</w:t>
      </w:r>
      <w:r>
        <w:t xml:space="preserve"> is linked to both </w:t>
      </w:r>
      <w:r w:rsidRPr="007B6155">
        <w:rPr>
          <w:b/>
        </w:rPr>
        <w:t>Home.css</w:t>
      </w:r>
      <w:r>
        <w:t xml:space="preserve"> and </w:t>
      </w:r>
      <w:r w:rsidRPr="007B6155">
        <w:rPr>
          <w:b/>
        </w:rPr>
        <w:t>Home.js</w:t>
      </w:r>
      <w:r>
        <w:t>.</w:t>
      </w:r>
    </w:p>
    <w:p w:rsidR="007B6155" w:rsidRDefault="007B6155" w:rsidP="007B6155">
      <w:pPr>
        <w:pStyle w:val="LabStepNumbered"/>
      </w:pPr>
      <w:r>
        <w:t xml:space="preserve">Double-click on </w:t>
      </w:r>
      <w:r w:rsidRPr="007B6155">
        <w:rPr>
          <w:b/>
        </w:rPr>
        <w:t>app.js</w:t>
      </w:r>
      <w:r>
        <w:t xml:space="preserve"> to open it in a code editor window. You should be able to see that the code creates a global variable named </w:t>
      </w:r>
      <w:r w:rsidRPr="007B6155">
        <w:rPr>
          <w:b/>
        </w:rPr>
        <w:t>app</w:t>
      </w:r>
      <w:r>
        <w:t xml:space="preserve"> based on the JavaScript Closure pattern. The global app object defines a method named </w:t>
      </w:r>
      <w:r w:rsidRPr="007B6155">
        <w:rPr>
          <w:b/>
        </w:rPr>
        <w:t>initialize</w:t>
      </w:r>
      <w:r>
        <w:t xml:space="preserve"> but it does not execute this method.</w:t>
      </w:r>
    </w:p>
    <w:p w:rsidR="007B6155" w:rsidRDefault="007B6155" w:rsidP="007B6155">
      <w:pPr>
        <w:pStyle w:val="LabStepCodeBlock"/>
      </w:pPr>
      <w:r>
        <w:t>var app = (function () {</w:t>
      </w:r>
    </w:p>
    <w:p w:rsidR="007B6155" w:rsidRDefault="007B6155" w:rsidP="007B6155">
      <w:pPr>
        <w:pStyle w:val="LabStepCodeBlock"/>
      </w:pPr>
      <w:r>
        <w:t xml:space="preserve">  "use strict";</w:t>
      </w:r>
    </w:p>
    <w:p w:rsidR="007B6155" w:rsidRDefault="007B6155" w:rsidP="007B6155">
      <w:pPr>
        <w:pStyle w:val="LabStepCodeBlock"/>
      </w:pPr>
    </w:p>
    <w:p w:rsidR="007B6155" w:rsidRDefault="007B6155" w:rsidP="007B6155">
      <w:pPr>
        <w:pStyle w:val="LabStepCodeBlock"/>
      </w:pPr>
      <w:r>
        <w:t xml:space="preserve">  var app = {};</w:t>
      </w:r>
    </w:p>
    <w:p w:rsidR="007B6155" w:rsidRDefault="007B6155" w:rsidP="007B6155">
      <w:pPr>
        <w:pStyle w:val="LabStepCodeBlock"/>
      </w:pPr>
    </w:p>
    <w:p w:rsidR="007B6155" w:rsidRDefault="007B6155" w:rsidP="007B6155">
      <w:pPr>
        <w:pStyle w:val="LabStepCodeBlock"/>
      </w:pPr>
      <w:r w:rsidRPr="007B6155">
        <w:rPr>
          <w:color w:val="7F7F7F" w:themeColor="text1" w:themeTint="80"/>
        </w:rPr>
        <w:t xml:space="preserve">  // Common initialization function (to be called from each page)</w:t>
      </w:r>
    </w:p>
    <w:p w:rsidR="007B6155" w:rsidRDefault="007B6155" w:rsidP="007B6155">
      <w:pPr>
        <w:pStyle w:val="LabStepCodeBlock"/>
      </w:pPr>
      <w:r>
        <w:t xml:space="preserve">  app.initialize = function () {</w:t>
      </w:r>
    </w:p>
    <w:p w:rsidR="007B6155" w:rsidRDefault="007B6155" w:rsidP="007B6155">
      <w:pPr>
        <w:pStyle w:val="LabStepCodeBlock"/>
      </w:pPr>
      <w:r>
        <w:t xml:space="preserve">    $('body').append(</w:t>
      </w:r>
    </w:p>
    <w:p w:rsidR="007B6155" w:rsidRDefault="007B6155" w:rsidP="007B6155">
      <w:pPr>
        <w:pStyle w:val="LabStepCodeBlock"/>
      </w:pPr>
      <w:r>
        <w:t xml:space="preserve">      '&lt;div id="notification-message"&gt;' +</w:t>
      </w:r>
    </w:p>
    <w:p w:rsidR="007B6155" w:rsidRDefault="007B6155" w:rsidP="007B6155">
      <w:pPr>
        <w:pStyle w:val="LabStepCodeBlock"/>
      </w:pPr>
      <w:r>
        <w:t xml:space="preserve">      '&lt;div class="padding"&gt;' +</w:t>
      </w:r>
    </w:p>
    <w:p w:rsidR="007B6155" w:rsidRDefault="007B6155" w:rsidP="007B6155">
      <w:pPr>
        <w:pStyle w:val="LabStepCodeBlock"/>
      </w:pPr>
      <w:r>
        <w:t xml:space="preserve">      '&lt;div id="notification-message-close"&gt;&lt;/div&gt;' +</w:t>
      </w:r>
    </w:p>
    <w:p w:rsidR="007B6155" w:rsidRDefault="007B6155" w:rsidP="007B6155">
      <w:pPr>
        <w:pStyle w:val="LabStepCodeBlock"/>
      </w:pPr>
      <w:r>
        <w:t xml:space="preserve">      '&lt;div id="notification-message-header"&gt;&lt;/div&gt;' +</w:t>
      </w:r>
    </w:p>
    <w:p w:rsidR="007B6155" w:rsidRDefault="007B6155" w:rsidP="007B6155">
      <w:pPr>
        <w:pStyle w:val="LabStepCodeBlock"/>
      </w:pPr>
      <w:r>
        <w:t xml:space="preserve">      '&lt;div id="notification-message-body"&gt;&lt;/div&gt;' +</w:t>
      </w:r>
    </w:p>
    <w:p w:rsidR="007B6155" w:rsidRDefault="007B6155" w:rsidP="007B6155">
      <w:pPr>
        <w:pStyle w:val="LabStepCodeBlock"/>
      </w:pPr>
      <w:r>
        <w:t xml:space="preserve">      '&lt;/div&gt;' +</w:t>
      </w:r>
    </w:p>
    <w:p w:rsidR="007B6155" w:rsidRDefault="007B6155" w:rsidP="007B6155">
      <w:pPr>
        <w:pStyle w:val="LabStepCodeBlock"/>
      </w:pPr>
      <w:r>
        <w:t xml:space="preserve">      '&lt;/div&gt;');</w:t>
      </w:r>
    </w:p>
    <w:p w:rsidR="007B6155" w:rsidRDefault="007B6155" w:rsidP="007B6155">
      <w:pPr>
        <w:pStyle w:val="LabStepCodeBlock"/>
      </w:pPr>
    </w:p>
    <w:p w:rsidR="007B6155" w:rsidRDefault="007B6155" w:rsidP="007B6155">
      <w:pPr>
        <w:pStyle w:val="LabStepCodeBlock"/>
      </w:pPr>
      <w:r>
        <w:t xml:space="preserve">      $('#notification-message-close').click(function () {</w:t>
      </w:r>
    </w:p>
    <w:p w:rsidR="007B6155" w:rsidRDefault="007B6155" w:rsidP="007B6155">
      <w:pPr>
        <w:pStyle w:val="LabStepCodeBlock"/>
      </w:pPr>
      <w:r>
        <w:t xml:space="preserve">        $('#notification-message').hide();</w:t>
      </w:r>
    </w:p>
    <w:p w:rsidR="007B6155" w:rsidRDefault="007B6155" w:rsidP="007B6155">
      <w:pPr>
        <w:pStyle w:val="LabStepCodeBlock"/>
      </w:pPr>
      <w:r>
        <w:t xml:space="preserve">      });</w:t>
      </w:r>
    </w:p>
    <w:p w:rsidR="007B6155" w:rsidRDefault="007B6155" w:rsidP="007B6155">
      <w:pPr>
        <w:pStyle w:val="LabStepCodeBlock"/>
      </w:pPr>
    </w:p>
    <w:p w:rsidR="007B6155" w:rsidRDefault="007B6155" w:rsidP="007B6155">
      <w:pPr>
        <w:pStyle w:val="LabStepCodeBlock"/>
      </w:pPr>
    </w:p>
    <w:p w:rsidR="007B6155" w:rsidRPr="007B6155" w:rsidRDefault="007B6155" w:rsidP="007B6155">
      <w:pPr>
        <w:pStyle w:val="LabStepCodeBlock"/>
        <w:rPr>
          <w:color w:val="7F7F7F" w:themeColor="text1" w:themeTint="80"/>
        </w:rPr>
      </w:pPr>
      <w:r>
        <w:lastRenderedPageBreak/>
        <w:t xml:space="preserve">      </w:t>
      </w:r>
      <w:r w:rsidRPr="007B6155">
        <w:rPr>
          <w:color w:val="7F7F7F" w:themeColor="text1" w:themeTint="80"/>
        </w:rPr>
        <w:t>// After initialization, expose a common notification function</w:t>
      </w:r>
    </w:p>
    <w:p w:rsidR="007B6155" w:rsidRDefault="007B6155" w:rsidP="007B6155">
      <w:pPr>
        <w:pStyle w:val="LabStepCodeBlock"/>
      </w:pPr>
      <w:r>
        <w:t xml:space="preserve">      app.showNotification = function (header, text) {</w:t>
      </w:r>
    </w:p>
    <w:p w:rsidR="007B6155" w:rsidRDefault="007B6155" w:rsidP="007B6155">
      <w:pPr>
        <w:pStyle w:val="LabStepCodeBlock"/>
      </w:pPr>
      <w:r>
        <w:t xml:space="preserve">        $('#notification-message-header').text(header);</w:t>
      </w:r>
    </w:p>
    <w:p w:rsidR="007B6155" w:rsidRDefault="007B6155" w:rsidP="007B6155">
      <w:pPr>
        <w:pStyle w:val="LabStepCodeBlock"/>
      </w:pPr>
      <w:r>
        <w:t xml:space="preserve">        $('#notification-message-body').text(text);</w:t>
      </w:r>
    </w:p>
    <w:p w:rsidR="007B6155" w:rsidRDefault="007B6155" w:rsidP="007B6155">
      <w:pPr>
        <w:pStyle w:val="LabStepCodeBlock"/>
      </w:pPr>
      <w:r>
        <w:t xml:space="preserve">        $('#notification-message').slideDown('fast');</w:t>
      </w:r>
    </w:p>
    <w:p w:rsidR="007B6155" w:rsidRDefault="007B6155" w:rsidP="007B6155">
      <w:pPr>
        <w:pStyle w:val="LabStepCodeBlock"/>
      </w:pPr>
      <w:r>
        <w:t xml:space="preserve">      };</w:t>
      </w:r>
    </w:p>
    <w:p w:rsidR="007B6155" w:rsidRDefault="007B6155" w:rsidP="007B6155">
      <w:pPr>
        <w:pStyle w:val="LabStepCodeBlock"/>
      </w:pPr>
      <w:r>
        <w:t xml:space="preserve">    };</w:t>
      </w:r>
    </w:p>
    <w:p w:rsidR="007B6155" w:rsidRDefault="007B6155" w:rsidP="007B6155">
      <w:pPr>
        <w:pStyle w:val="LabStepCodeBlock"/>
      </w:pPr>
    </w:p>
    <w:p w:rsidR="007B6155" w:rsidRDefault="007B6155" w:rsidP="007B6155">
      <w:pPr>
        <w:pStyle w:val="LabStepCodeBlock"/>
      </w:pPr>
      <w:r>
        <w:t xml:space="preserve">      return app;</w:t>
      </w:r>
    </w:p>
    <w:p w:rsidR="007B6155" w:rsidRDefault="007B6155" w:rsidP="007B6155">
      <w:pPr>
        <w:pStyle w:val="LabStepCodeBlock"/>
      </w:pPr>
      <w:r>
        <w:t>})();</w:t>
      </w:r>
    </w:p>
    <w:p w:rsidR="007B6155" w:rsidRDefault="007B6155" w:rsidP="007B6155">
      <w:pPr>
        <w:pStyle w:val="LabStepNumbered"/>
      </w:pPr>
      <w:r>
        <w:t xml:space="preserve">Close </w:t>
      </w:r>
      <w:r w:rsidRPr="007B6155">
        <w:rPr>
          <w:b/>
        </w:rPr>
        <w:t>app.js</w:t>
      </w:r>
      <w:r>
        <w:t xml:space="preserve"> and be sure not to save any changes.</w:t>
      </w:r>
    </w:p>
    <w:p w:rsidR="007B6155" w:rsidRDefault="007B6155" w:rsidP="007B6155">
      <w:pPr>
        <w:pStyle w:val="LabStepNumbered"/>
      </w:pPr>
      <w:r>
        <w:t xml:space="preserve">Next you will examine the JavaScript code in </w:t>
      </w:r>
      <w:r w:rsidRPr="007B6155">
        <w:rPr>
          <w:b/>
        </w:rPr>
        <w:t>home.js</w:t>
      </w:r>
      <w:r>
        <w:t xml:space="preserve">. Double-click on </w:t>
      </w:r>
      <w:r w:rsidRPr="007B6155">
        <w:rPr>
          <w:b/>
        </w:rPr>
        <w:t>home.js</w:t>
      </w:r>
      <w:r>
        <w:t xml:space="preserve"> to open it in a code editor window. Note that </w:t>
      </w:r>
      <w:r w:rsidRPr="007B6155">
        <w:rPr>
          <w:b/>
        </w:rPr>
        <w:t>Home.html</w:t>
      </w:r>
      <w:r>
        <w:t xml:space="preserve"> links to </w:t>
      </w:r>
      <w:r w:rsidRPr="007B6155">
        <w:rPr>
          <w:b/>
        </w:rPr>
        <w:t>app.js</w:t>
      </w:r>
      <w:r>
        <w:t xml:space="preserve"> before it links to </w:t>
      </w:r>
      <w:r w:rsidRPr="007B6155">
        <w:rPr>
          <w:b/>
        </w:rPr>
        <w:t>home.js</w:t>
      </w:r>
      <w:r>
        <w:t xml:space="preserve"> which means that JavaScript code written in </w:t>
      </w:r>
      <w:r w:rsidRPr="007B6155">
        <w:rPr>
          <w:b/>
        </w:rPr>
        <w:t>Home.js</w:t>
      </w:r>
      <w:r>
        <w:t xml:space="preserve"> can access the global </w:t>
      </w:r>
      <w:r w:rsidRPr="007B6155">
        <w:rPr>
          <w:b/>
        </w:rPr>
        <w:t>app</w:t>
      </w:r>
      <w:r>
        <w:t xml:space="preserve"> object created in </w:t>
      </w:r>
      <w:r w:rsidRPr="007B6155">
        <w:rPr>
          <w:b/>
        </w:rPr>
        <w:t>app.js</w:t>
      </w:r>
      <w:r>
        <w:t>.</w:t>
      </w:r>
    </w:p>
    <w:p w:rsidR="007B6155" w:rsidRDefault="007B6155" w:rsidP="007B6155">
      <w:pPr>
        <w:pStyle w:val="LabStepNumbered"/>
      </w:pPr>
      <w:r>
        <w:t xml:space="preserve">Walk through the code in </w:t>
      </w:r>
      <w:r w:rsidRPr="007B6155">
        <w:rPr>
          <w:b/>
        </w:rPr>
        <w:t>Home.js</w:t>
      </w:r>
      <w:r>
        <w:t xml:space="preserve"> and see how it uses a self-executing function to register an event handler on the </w:t>
      </w:r>
      <w:proofErr w:type="spellStart"/>
      <w:r w:rsidRPr="007B6155">
        <w:rPr>
          <w:b/>
        </w:rPr>
        <w:t>Office.initialize</w:t>
      </w:r>
      <w:proofErr w:type="spellEnd"/>
      <w:r>
        <w:t xml:space="preserve"> method which, in turn, registers a document-ready event handler using jQuery. This allows the app to call </w:t>
      </w:r>
      <w:proofErr w:type="spellStart"/>
      <w:r w:rsidRPr="007B6155">
        <w:rPr>
          <w:b/>
        </w:rPr>
        <w:t>app.initialize</w:t>
      </w:r>
      <w:proofErr w:type="spellEnd"/>
      <w:r>
        <w:t xml:space="preserve"> and to register an event handler using the </w:t>
      </w:r>
      <w:proofErr w:type="spellStart"/>
      <w:r w:rsidRPr="007B6155">
        <w:rPr>
          <w:b/>
        </w:rPr>
        <w:t>getDataFromSelection</w:t>
      </w:r>
      <w:proofErr w:type="spellEnd"/>
      <w:r>
        <w:t xml:space="preserve"> function.</w:t>
      </w:r>
    </w:p>
    <w:p w:rsidR="007B6155" w:rsidRDefault="007B6155" w:rsidP="007B6155">
      <w:pPr>
        <w:pStyle w:val="LabStepCodeBlock"/>
      </w:pPr>
      <w:r>
        <w:t>(function () {</w:t>
      </w:r>
    </w:p>
    <w:p w:rsidR="007B6155" w:rsidRDefault="007B6155" w:rsidP="007B6155">
      <w:pPr>
        <w:pStyle w:val="LabStepCodeBlock"/>
      </w:pPr>
      <w:r>
        <w:t xml:space="preserve">  "use strict";</w:t>
      </w:r>
    </w:p>
    <w:p w:rsidR="007B6155" w:rsidRDefault="007B6155" w:rsidP="007B6155">
      <w:pPr>
        <w:pStyle w:val="LabStepCodeBlock"/>
      </w:pPr>
    </w:p>
    <w:p w:rsidR="007B6155" w:rsidRPr="007B6155" w:rsidRDefault="007B6155" w:rsidP="007B6155">
      <w:pPr>
        <w:pStyle w:val="LabStepCodeBlock"/>
        <w:rPr>
          <w:color w:val="7F7F7F" w:themeColor="text1" w:themeTint="80"/>
        </w:rPr>
      </w:pPr>
      <w:r w:rsidRPr="007B6155">
        <w:rPr>
          <w:color w:val="7F7F7F" w:themeColor="text1" w:themeTint="80"/>
        </w:rPr>
        <w:t xml:space="preserve">  // The initialize function must be run each time a new page is loaded</w:t>
      </w:r>
    </w:p>
    <w:p w:rsidR="007B6155" w:rsidRDefault="007B6155" w:rsidP="007B6155">
      <w:pPr>
        <w:pStyle w:val="LabStepCodeBlock"/>
      </w:pPr>
      <w:r w:rsidRPr="007B6155">
        <w:rPr>
          <w:color w:val="7F7F7F" w:themeColor="text1" w:themeTint="80"/>
        </w:rPr>
        <w:t xml:space="preserve"> </w:t>
      </w:r>
      <w:r>
        <w:t xml:space="preserve"> Office.initialize = function (reason) {</w:t>
      </w:r>
    </w:p>
    <w:p w:rsidR="007B6155" w:rsidRDefault="007B6155" w:rsidP="007B6155">
      <w:pPr>
        <w:pStyle w:val="LabStepCodeBlock"/>
      </w:pPr>
      <w:r>
        <w:t xml:space="preserve">    $(document).ready(function () {</w:t>
      </w:r>
    </w:p>
    <w:p w:rsidR="007B6155" w:rsidRDefault="007B6155" w:rsidP="007B6155">
      <w:pPr>
        <w:pStyle w:val="LabStepCodeBlock"/>
      </w:pPr>
      <w:r>
        <w:t xml:space="preserve">      app.initialize();</w:t>
      </w:r>
    </w:p>
    <w:p w:rsidR="007B6155" w:rsidRDefault="007B6155" w:rsidP="007B6155">
      <w:pPr>
        <w:pStyle w:val="LabStepCodeBlock"/>
      </w:pPr>
      <w:r>
        <w:t xml:space="preserve">      $('#get-data-from-selection').click(getDataFromSelection);</w:t>
      </w:r>
    </w:p>
    <w:p w:rsidR="007B6155" w:rsidRDefault="007B6155" w:rsidP="007B6155">
      <w:pPr>
        <w:pStyle w:val="LabStepCodeBlock"/>
      </w:pPr>
      <w:r>
        <w:t xml:space="preserve">    });</w:t>
      </w:r>
    </w:p>
    <w:p w:rsidR="007B6155" w:rsidRDefault="007B6155" w:rsidP="007B6155">
      <w:pPr>
        <w:pStyle w:val="LabStepCodeBlock"/>
      </w:pPr>
      <w:r>
        <w:t xml:space="preserve">  };</w:t>
      </w:r>
    </w:p>
    <w:p w:rsidR="007B6155" w:rsidRDefault="007B6155" w:rsidP="007B6155">
      <w:pPr>
        <w:pStyle w:val="LabStepCodeBlock"/>
      </w:pPr>
    </w:p>
    <w:p w:rsidR="007B6155" w:rsidRPr="007B6155" w:rsidRDefault="007B6155" w:rsidP="007B6155">
      <w:pPr>
        <w:pStyle w:val="LabStepCodeBlock"/>
        <w:rPr>
          <w:color w:val="7F7F7F" w:themeColor="text1" w:themeTint="80"/>
        </w:rPr>
      </w:pPr>
      <w:r w:rsidRPr="007B6155">
        <w:rPr>
          <w:color w:val="7F7F7F" w:themeColor="text1" w:themeTint="80"/>
        </w:rPr>
        <w:t xml:space="preserve">  // Reads data from current document selection and displays a notification</w:t>
      </w:r>
    </w:p>
    <w:p w:rsidR="007B6155" w:rsidRDefault="007B6155" w:rsidP="007B6155">
      <w:pPr>
        <w:pStyle w:val="LabStepCodeBlock"/>
      </w:pPr>
      <w:r>
        <w:t xml:space="preserve">  function getDataFromSelection() {</w:t>
      </w:r>
    </w:p>
    <w:p w:rsidR="007B6155" w:rsidRDefault="007B6155" w:rsidP="007B6155">
      <w:pPr>
        <w:pStyle w:val="LabStepCodeBlock"/>
      </w:pPr>
      <w:r>
        <w:t xml:space="preserve">    Office.context.document.getSelectedDataAsync(Office.CoercionType.Text,</w:t>
      </w:r>
    </w:p>
    <w:p w:rsidR="007B6155" w:rsidRDefault="007B6155" w:rsidP="007B6155">
      <w:pPr>
        <w:pStyle w:val="LabStepCodeBlock"/>
      </w:pPr>
      <w:r>
        <w:t xml:space="preserve">      function (result) {</w:t>
      </w:r>
    </w:p>
    <w:p w:rsidR="007B6155" w:rsidRDefault="007B6155" w:rsidP="007B6155">
      <w:pPr>
        <w:pStyle w:val="LabStepCodeBlock"/>
      </w:pPr>
      <w:r>
        <w:t xml:space="preserve">        if (result.status === Office.AsyncResultStatus.Succeeded) {</w:t>
      </w:r>
    </w:p>
    <w:p w:rsidR="007B6155" w:rsidRDefault="007B6155" w:rsidP="007B6155">
      <w:pPr>
        <w:pStyle w:val="LabStepCodeBlock"/>
      </w:pPr>
      <w:r>
        <w:t xml:space="preserve">          app.showNotification('The selected text is:', '"' + result.value + '"');</w:t>
      </w:r>
    </w:p>
    <w:p w:rsidR="007B6155" w:rsidRDefault="007B6155" w:rsidP="007B6155">
      <w:pPr>
        <w:pStyle w:val="LabStepCodeBlock"/>
      </w:pPr>
      <w:r>
        <w:t xml:space="preserve">        } else {</w:t>
      </w:r>
    </w:p>
    <w:p w:rsidR="007B6155" w:rsidRDefault="007B6155" w:rsidP="007B6155">
      <w:pPr>
        <w:pStyle w:val="LabStepCodeBlock"/>
      </w:pPr>
      <w:r>
        <w:t xml:space="preserve">          app.showNotification('Error:', result.error.message);</w:t>
      </w:r>
    </w:p>
    <w:p w:rsidR="007B6155" w:rsidRDefault="007B6155" w:rsidP="007B6155">
      <w:pPr>
        <w:pStyle w:val="LabStepCodeBlock"/>
      </w:pPr>
      <w:r>
        <w:t xml:space="preserve">      }</w:t>
      </w:r>
    </w:p>
    <w:p w:rsidR="007B6155" w:rsidRDefault="007B6155" w:rsidP="007B6155">
      <w:pPr>
        <w:pStyle w:val="LabStepCodeBlock"/>
      </w:pPr>
      <w:r>
        <w:t xml:space="preserve">    });</w:t>
      </w:r>
    </w:p>
    <w:p w:rsidR="007B6155" w:rsidRDefault="007B6155" w:rsidP="007B6155">
      <w:pPr>
        <w:pStyle w:val="LabStepCodeBlock"/>
      </w:pPr>
      <w:r>
        <w:t xml:space="preserve">  }</w:t>
      </w:r>
    </w:p>
    <w:p w:rsidR="007B6155" w:rsidRDefault="007B6155" w:rsidP="007B6155">
      <w:pPr>
        <w:pStyle w:val="LabStepCodeBlock"/>
      </w:pPr>
      <w:r>
        <w:t>})();</w:t>
      </w:r>
    </w:p>
    <w:p w:rsidR="007B6155" w:rsidRDefault="007B6155" w:rsidP="007B6155">
      <w:pPr>
        <w:pStyle w:val="LabStepNumbered"/>
      </w:pPr>
      <w:r>
        <w:t xml:space="preserve">Delete the </w:t>
      </w:r>
      <w:proofErr w:type="spellStart"/>
      <w:r w:rsidRPr="007B6155">
        <w:rPr>
          <w:b/>
        </w:rPr>
        <w:t>getDataFromSelection</w:t>
      </w:r>
      <w:proofErr w:type="spellEnd"/>
      <w:r>
        <w:t xml:space="preserve"> function from </w:t>
      </w:r>
      <w:r w:rsidRPr="007B6155">
        <w:rPr>
          <w:b/>
        </w:rPr>
        <w:t>Home.js</w:t>
      </w:r>
      <w:r>
        <w:t xml:space="preserve"> and also remove the line of code that binds the event handler to the button with the </w:t>
      </w:r>
      <w:r w:rsidRPr="007B6155">
        <w:rPr>
          <w:b/>
        </w:rPr>
        <w:t>id</w:t>
      </w:r>
      <w:r>
        <w:t xml:space="preserve"> of </w:t>
      </w:r>
      <w:r w:rsidRPr="00BD76A7">
        <w:rPr>
          <w:b/>
        </w:rPr>
        <w:t>get-data-from-selection</w:t>
      </w:r>
      <w:r>
        <w:t xml:space="preserve"> so your code matches the following code listing.</w:t>
      </w:r>
    </w:p>
    <w:p w:rsidR="007B6155" w:rsidRDefault="007B6155" w:rsidP="00BD76A7">
      <w:pPr>
        <w:pStyle w:val="LabStepCodeBlock"/>
      </w:pPr>
      <w:r>
        <w:t>(function () {</w:t>
      </w:r>
    </w:p>
    <w:p w:rsidR="007B6155" w:rsidRDefault="007B6155" w:rsidP="00BD76A7">
      <w:pPr>
        <w:pStyle w:val="LabStepCodeBlock"/>
      </w:pPr>
      <w:r>
        <w:t xml:space="preserve">  "use strict";</w:t>
      </w:r>
    </w:p>
    <w:p w:rsidR="007B6155" w:rsidRDefault="007B6155" w:rsidP="00BD76A7">
      <w:pPr>
        <w:pStyle w:val="LabStepCodeBlock"/>
      </w:pPr>
    </w:p>
    <w:p w:rsidR="007B6155" w:rsidRPr="0034636D" w:rsidRDefault="007B6155" w:rsidP="00BD76A7">
      <w:pPr>
        <w:pStyle w:val="LabStepCodeBlock"/>
        <w:rPr>
          <w:color w:val="595959" w:themeColor="text1" w:themeTint="A6"/>
        </w:rPr>
      </w:pPr>
      <w:r w:rsidRPr="0034636D">
        <w:rPr>
          <w:color w:val="595959" w:themeColor="text1" w:themeTint="A6"/>
        </w:rPr>
        <w:t xml:space="preserve">  // The initialize function must be run each time a new page is loaded</w:t>
      </w:r>
    </w:p>
    <w:p w:rsidR="007B6155" w:rsidRDefault="007B6155" w:rsidP="00BD76A7">
      <w:pPr>
        <w:pStyle w:val="LabStepCodeBlock"/>
      </w:pPr>
      <w:r>
        <w:t xml:space="preserve">  Office.initialize = function (reason) {</w:t>
      </w:r>
    </w:p>
    <w:p w:rsidR="007B6155" w:rsidRDefault="007B6155" w:rsidP="00BD76A7">
      <w:pPr>
        <w:pStyle w:val="LabStepCodeBlock"/>
      </w:pPr>
      <w:r>
        <w:t xml:space="preserve">    $(document).ready(function () {</w:t>
      </w:r>
    </w:p>
    <w:p w:rsidR="007B6155" w:rsidRDefault="007B6155" w:rsidP="00BD76A7">
      <w:pPr>
        <w:pStyle w:val="LabStepCodeBlock"/>
      </w:pPr>
      <w:r>
        <w:t xml:space="preserve">      app.initialize();</w:t>
      </w:r>
    </w:p>
    <w:p w:rsidR="007B6155" w:rsidRPr="0034636D" w:rsidRDefault="007B6155" w:rsidP="00BD76A7">
      <w:pPr>
        <w:pStyle w:val="LabStepCodeBlock"/>
        <w:rPr>
          <w:color w:val="595959" w:themeColor="text1" w:themeTint="A6"/>
        </w:rPr>
      </w:pPr>
      <w:r w:rsidRPr="0034636D">
        <w:rPr>
          <w:color w:val="595959" w:themeColor="text1" w:themeTint="A6"/>
        </w:rPr>
        <w:t xml:space="preserve">      // your app initialization code goes here</w:t>
      </w:r>
    </w:p>
    <w:p w:rsidR="007B6155" w:rsidRDefault="007B6155" w:rsidP="00BD76A7">
      <w:pPr>
        <w:pStyle w:val="LabStepCodeBlock"/>
      </w:pPr>
      <w:r>
        <w:t xml:space="preserve">    });</w:t>
      </w:r>
    </w:p>
    <w:p w:rsidR="007B6155" w:rsidRDefault="007B6155" w:rsidP="00BD76A7">
      <w:pPr>
        <w:pStyle w:val="LabStepCodeBlock"/>
      </w:pPr>
      <w:r>
        <w:t xml:space="preserve">  };</w:t>
      </w:r>
    </w:p>
    <w:p w:rsidR="007B6155" w:rsidRDefault="007B6155" w:rsidP="00BD76A7">
      <w:pPr>
        <w:pStyle w:val="LabStepCodeBlock"/>
      </w:pPr>
    </w:p>
    <w:p w:rsidR="007B6155" w:rsidRDefault="007B6155" w:rsidP="00BD76A7">
      <w:pPr>
        <w:pStyle w:val="LabStepCodeBlock"/>
      </w:pPr>
      <w:r>
        <w:t xml:space="preserve">})(); </w:t>
      </w:r>
    </w:p>
    <w:p w:rsidR="007B6155" w:rsidRDefault="007B6155" w:rsidP="007B6155">
      <w:pPr>
        <w:pStyle w:val="LabStepNumbered"/>
      </w:pPr>
      <w:r>
        <w:t xml:space="preserve">Save your changes to </w:t>
      </w:r>
      <w:r w:rsidRPr="00BD76A7">
        <w:rPr>
          <w:b/>
        </w:rPr>
        <w:t>Home.js</w:t>
      </w:r>
      <w:r>
        <w:t>. You will return to this source file after you have added your HTML layout to</w:t>
      </w:r>
      <w:r w:rsidR="00BD76A7">
        <w:t xml:space="preserve"> </w:t>
      </w:r>
      <w:r w:rsidRPr="00BD76A7">
        <w:rPr>
          <w:b/>
        </w:rPr>
        <w:t>Home.html</w:t>
      </w:r>
      <w:r>
        <w:t>.</w:t>
      </w:r>
    </w:p>
    <w:p w:rsidR="007B6155" w:rsidRDefault="007B6155" w:rsidP="007B6155">
      <w:pPr>
        <w:pStyle w:val="LabStepNumbered"/>
      </w:pPr>
      <w:r>
        <w:t>Now it time to examine the HTML that has been added to the project to create the app's user interface. Double-click</w:t>
      </w:r>
      <w:r w:rsidR="00BD76A7">
        <w:t xml:space="preserve"> </w:t>
      </w:r>
      <w:r w:rsidRPr="00BD76A7">
        <w:rPr>
          <w:b/>
        </w:rPr>
        <w:t>Home.html</w:t>
      </w:r>
      <w:r>
        <w:t xml:space="preserve"> to open this file in a Visual Studio editor window. Examine the layout of HTML elements inside the body element.</w:t>
      </w:r>
    </w:p>
    <w:p w:rsidR="007B6155" w:rsidRDefault="007B6155" w:rsidP="00BD76A7">
      <w:pPr>
        <w:pStyle w:val="LabStepCodeBlock"/>
      </w:pPr>
      <w:r>
        <w:t>&lt;body&gt;</w:t>
      </w:r>
    </w:p>
    <w:p w:rsidR="007B6155" w:rsidRDefault="007B6155" w:rsidP="00BD76A7">
      <w:pPr>
        <w:pStyle w:val="LabStepCodeBlock"/>
      </w:pPr>
      <w:r>
        <w:t xml:space="preserve">    &lt;div id="content-header"&gt;</w:t>
      </w:r>
    </w:p>
    <w:p w:rsidR="007B6155" w:rsidRDefault="007B6155" w:rsidP="00BD76A7">
      <w:pPr>
        <w:pStyle w:val="LabStepCodeBlock"/>
      </w:pPr>
      <w:r>
        <w:t xml:space="preserve">        &lt;div class="padding"&gt;</w:t>
      </w:r>
    </w:p>
    <w:p w:rsidR="007B6155" w:rsidRDefault="007B6155" w:rsidP="00BD76A7">
      <w:pPr>
        <w:pStyle w:val="LabStepCodeBlock"/>
      </w:pPr>
      <w:r>
        <w:t xml:space="preserve">            &lt;h1&gt;Welcome&lt;/h1&gt;</w:t>
      </w:r>
    </w:p>
    <w:p w:rsidR="007B6155" w:rsidRDefault="007B6155" w:rsidP="00BD76A7">
      <w:pPr>
        <w:pStyle w:val="LabStepCodeBlock"/>
      </w:pPr>
      <w:r>
        <w:t xml:space="preserve">        &lt;/div&gt;</w:t>
      </w:r>
    </w:p>
    <w:p w:rsidR="007B6155" w:rsidRDefault="007B6155" w:rsidP="00BD76A7">
      <w:pPr>
        <w:pStyle w:val="LabStepCodeBlock"/>
      </w:pPr>
      <w:r>
        <w:t xml:space="preserve">    &lt;/div&gt;</w:t>
      </w:r>
    </w:p>
    <w:p w:rsidR="007B6155" w:rsidRDefault="007B6155" w:rsidP="00BD76A7">
      <w:pPr>
        <w:pStyle w:val="LabStepCodeBlock"/>
      </w:pPr>
      <w:r>
        <w:t xml:space="preserve">    &lt;div id="content-main"&gt;</w:t>
      </w:r>
    </w:p>
    <w:p w:rsidR="007B6155" w:rsidRDefault="007B6155" w:rsidP="00BD76A7">
      <w:pPr>
        <w:pStyle w:val="LabStepCodeBlock"/>
      </w:pPr>
      <w:r>
        <w:lastRenderedPageBreak/>
        <w:t xml:space="preserve">        &lt;div class="padding"&gt;</w:t>
      </w:r>
    </w:p>
    <w:p w:rsidR="007B6155" w:rsidRDefault="007B6155" w:rsidP="00BD76A7">
      <w:pPr>
        <w:pStyle w:val="LabStepCodeBlock"/>
      </w:pPr>
      <w:r>
        <w:t xml:space="preserve">            &lt;p&gt;&lt;strong&gt;Add home screen content here.&lt;/strong&gt;&lt;/p&gt;</w:t>
      </w:r>
    </w:p>
    <w:p w:rsidR="007B6155" w:rsidRDefault="007B6155" w:rsidP="00BD76A7">
      <w:pPr>
        <w:pStyle w:val="LabStepCodeBlock"/>
      </w:pPr>
      <w:r>
        <w:t xml:space="preserve">            &lt;p&gt;For example:&lt;/p&gt;</w:t>
      </w:r>
    </w:p>
    <w:p w:rsidR="007B6155" w:rsidRDefault="007B6155" w:rsidP="00BD76A7">
      <w:pPr>
        <w:pStyle w:val="LabStepCodeBlock"/>
      </w:pPr>
      <w:r>
        <w:t xml:space="preserve">            &lt;button id="get-data-from-selection"&gt;Get data from selection&lt;/button&gt;</w:t>
      </w:r>
    </w:p>
    <w:p w:rsidR="007B6155" w:rsidRDefault="007B6155" w:rsidP="00BD76A7">
      <w:pPr>
        <w:pStyle w:val="LabStepCodeBlock"/>
      </w:pPr>
    </w:p>
    <w:p w:rsidR="007B6155" w:rsidRDefault="007B6155" w:rsidP="00BD76A7">
      <w:pPr>
        <w:pStyle w:val="LabStepCodeBlock"/>
      </w:pPr>
      <w:r>
        <w:t xml:space="preserve">            &lt;p style="margin-top: 50px;"&gt;</w:t>
      </w:r>
    </w:p>
    <w:p w:rsidR="007B6155" w:rsidRDefault="007B6155" w:rsidP="00BD76A7">
      <w:pPr>
        <w:pStyle w:val="LabStepCodeBlock"/>
      </w:pPr>
      <w:r>
        <w:t xml:space="preserve">                &lt;a target="_blank" href="https://go.microsoft.com/fwlink/?LinkId=276812"&gt;Find more...&lt;/a&gt;</w:t>
      </w:r>
    </w:p>
    <w:p w:rsidR="007B6155" w:rsidRDefault="007B6155" w:rsidP="00BD76A7">
      <w:pPr>
        <w:pStyle w:val="LabStepCodeBlock"/>
      </w:pPr>
      <w:r>
        <w:t xml:space="preserve">            &lt;/p&gt;</w:t>
      </w:r>
    </w:p>
    <w:p w:rsidR="007B6155" w:rsidRDefault="007B6155" w:rsidP="00BD76A7">
      <w:pPr>
        <w:pStyle w:val="LabStepCodeBlock"/>
      </w:pPr>
      <w:r>
        <w:t xml:space="preserve">        &lt;/div&gt;</w:t>
      </w:r>
    </w:p>
    <w:p w:rsidR="007B6155" w:rsidRDefault="007B6155" w:rsidP="00BD76A7">
      <w:pPr>
        <w:pStyle w:val="LabStepCodeBlock"/>
      </w:pPr>
      <w:r>
        <w:t xml:space="preserve">    &lt;/div&gt;</w:t>
      </w:r>
    </w:p>
    <w:p w:rsidR="007B6155" w:rsidRDefault="007B6155" w:rsidP="00BD76A7">
      <w:pPr>
        <w:pStyle w:val="LabStepCodeBlock"/>
      </w:pPr>
      <w:r>
        <w:t>&lt;/body&gt;</w:t>
      </w:r>
    </w:p>
    <w:p w:rsidR="007B6155" w:rsidRDefault="007B6155" w:rsidP="007B6155">
      <w:pPr>
        <w:pStyle w:val="LabStepNumbered"/>
      </w:pPr>
      <w:r>
        <w:t xml:space="preserve">Replace the text message of Welcome inside the </w:t>
      </w:r>
      <w:r w:rsidRPr="00BD76A7">
        <w:rPr>
          <w:b/>
        </w:rPr>
        <w:t>h1</w:t>
      </w:r>
      <w:r>
        <w:t xml:space="preserve"> element with a different message such as </w:t>
      </w:r>
      <w:r w:rsidRPr="00BD76A7">
        <w:rPr>
          <w:b/>
        </w:rPr>
        <w:t>Add Content to Document</w:t>
      </w:r>
      <w:r>
        <w:t xml:space="preserve">. Also trim down the contents of the </w:t>
      </w:r>
      <w:r w:rsidRPr="00BD76A7">
        <w:rPr>
          <w:b/>
        </w:rPr>
        <w:t>div</w:t>
      </w:r>
      <w:r>
        <w:t xml:space="preserve"> element with the </w:t>
      </w:r>
      <w:r w:rsidRPr="00BD76A7">
        <w:rPr>
          <w:b/>
        </w:rPr>
        <w:t>id</w:t>
      </w:r>
      <w:r>
        <w:t xml:space="preserve"> of </w:t>
      </w:r>
      <w:r w:rsidRPr="00BD76A7">
        <w:rPr>
          <w:b/>
        </w:rPr>
        <w:t>content-main</w:t>
      </w:r>
      <w:r>
        <w:t xml:space="preserve"> to match the HTML code shown below.</w:t>
      </w:r>
    </w:p>
    <w:p w:rsidR="007B6155" w:rsidRDefault="007B6155" w:rsidP="0034636D">
      <w:pPr>
        <w:pStyle w:val="LabStepCodeBlock"/>
        <w:pBdr>
          <w:bottom w:val="single" w:sz="2" w:space="2" w:color="C0C0C0"/>
        </w:pBdr>
      </w:pPr>
      <w:r>
        <w:t>&lt;body&gt;</w:t>
      </w:r>
    </w:p>
    <w:p w:rsidR="007B6155" w:rsidRDefault="007B6155" w:rsidP="0034636D">
      <w:pPr>
        <w:pStyle w:val="LabStepCodeBlock"/>
        <w:pBdr>
          <w:bottom w:val="single" w:sz="2" w:space="2" w:color="C0C0C0"/>
        </w:pBdr>
      </w:pPr>
      <w:r>
        <w:t xml:space="preserve">    &lt;div id="content-header"&gt;</w:t>
      </w:r>
    </w:p>
    <w:p w:rsidR="007B6155" w:rsidRDefault="007B6155" w:rsidP="0034636D">
      <w:pPr>
        <w:pStyle w:val="LabStepCodeBlock"/>
        <w:pBdr>
          <w:bottom w:val="single" w:sz="2" w:space="2" w:color="C0C0C0"/>
        </w:pBdr>
      </w:pPr>
      <w:r>
        <w:t xml:space="preserve">        &lt;div class="padding"&gt;</w:t>
      </w:r>
    </w:p>
    <w:p w:rsidR="007B6155" w:rsidRDefault="007B6155" w:rsidP="0034636D">
      <w:pPr>
        <w:pStyle w:val="LabStepCodeBlock"/>
        <w:pBdr>
          <w:bottom w:val="single" w:sz="2" w:space="2" w:color="C0C0C0"/>
        </w:pBdr>
      </w:pPr>
      <w:r>
        <w:t xml:space="preserve">            &lt;h1&gt;Add Content to Document&lt;/h1&gt;</w:t>
      </w:r>
    </w:p>
    <w:p w:rsidR="007B6155" w:rsidRDefault="007B6155" w:rsidP="0034636D">
      <w:pPr>
        <w:pStyle w:val="LabStepCodeBlock"/>
        <w:pBdr>
          <w:bottom w:val="single" w:sz="2" w:space="2" w:color="C0C0C0"/>
        </w:pBdr>
      </w:pPr>
      <w:r>
        <w:t xml:space="preserve">        &lt;/div&gt;</w:t>
      </w:r>
    </w:p>
    <w:p w:rsidR="007B6155" w:rsidRDefault="007B6155" w:rsidP="0034636D">
      <w:pPr>
        <w:pStyle w:val="LabStepCodeBlock"/>
        <w:pBdr>
          <w:bottom w:val="single" w:sz="2" w:space="2" w:color="C0C0C0"/>
        </w:pBdr>
      </w:pPr>
      <w:r>
        <w:t xml:space="preserve">    &lt;/div&gt;</w:t>
      </w:r>
    </w:p>
    <w:p w:rsidR="007B6155" w:rsidRDefault="007B6155" w:rsidP="0034636D">
      <w:pPr>
        <w:pStyle w:val="LabStepCodeBlock"/>
        <w:pBdr>
          <w:bottom w:val="single" w:sz="2" w:space="2" w:color="C0C0C0"/>
        </w:pBdr>
      </w:pPr>
      <w:r>
        <w:t xml:space="preserve">    &lt;div id="content-main"&gt;</w:t>
      </w:r>
    </w:p>
    <w:p w:rsidR="007B6155" w:rsidRDefault="007B6155" w:rsidP="0034636D">
      <w:pPr>
        <w:pStyle w:val="LabStepCodeBlock"/>
        <w:pBdr>
          <w:bottom w:val="single" w:sz="2" w:space="2" w:color="C0C0C0"/>
        </w:pBdr>
      </w:pPr>
      <w:r>
        <w:t xml:space="preserve">        &lt;div class="padding"&gt;</w:t>
      </w:r>
    </w:p>
    <w:p w:rsidR="007B6155" w:rsidRDefault="007B6155" w:rsidP="0034636D">
      <w:pPr>
        <w:pStyle w:val="LabStepCodeBlock"/>
        <w:pBdr>
          <w:bottom w:val="single" w:sz="2" w:space="2" w:color="C0C0C0"/>
        </w:pBdr>
      </w:pPr>
      <w:r w:rsidRPr="0034636D">
        <w:rPr>
          <w:color w:val="7F7F7F" w:themeColor="text1" w:themeTint="80"/>
        </w:rPr>
        <w:t xml:space="preserve">            &lt;!-- your app UI layout goes here --&gt;</w:t>
      </w:r>
    </w:p>
    <w:p w:rsidR="007B6155" w:rsidRDefault="007B6155" w:rsidP="0034636D">
      <w:pPr>
        <w:pStyle w:val="LabStepCodeBlock"/>
        <w:pBdr>
          <w:bottom w:val="single" w:sz="2" w:space="2" w:color="C0C0C0"/>
        </w:pBdr>
      </w:pPr>
      <w:r>
        <w:t xml:space="preserve">        &lt;/div&gt;</w:t>
      </w:r>
    </w:p>
    <w:p w:rsidR="007B6155" w:rsidRDefault="007B6155" w:rsidP="0034636D">
      <w:pPr>
        <w:pStyle w:val="LabStepCodeBlock"/>
        <w:pBdr>
          <w:bottom w:val="single" w:sz="2" w:space="2" w:color="C0C0C0"/>
        </w:pBdr>
      </w:pPr>
      <w:r>
        <w:t xml:space="preserve">    &lt;/div&gt;</w:t>
      </w:r>
    </w:p>
    <w:p w:rsidR="007B6155" w:rsidRDefault="007B6155" w:rsidP="0034636D">
      <w:pPr>
        <w:pStyle w:val="LabStepCodeBlock"/>
        <w:pBdr>
          <w:bottom w:val="single" w:sz="2" w:space="2" w:color="C0C0C0"/>
        </w:pBdr>
      </w:pPr>
      <w:r>
        <w:t>&lt;/body&gt;</w:t>
      </w:r>
    </w:p>
    <w:p w:rsidR="007B6155" w:rsidRDefault="007B6155" w:rsidP="007B6155">
      <w:pPr>
        <w:pStyle w:val="LabStepNumbered"/>
      </w:pPr>
      <w:r>
        <w:t xml:space="preserve">Update the </w:t>
      </w:r>
      <w:r w:rsidRPr="00BD76A7">
        <w:rPr>
          <w:b/>
        </w:rPr>
        <w:t>content-main</w:t>
      </w:r>
      <w:r>
        <w:t xml:space="preserve"> div to match the following HTML layout which adds a set of buttons to the app's layout.</w:t>
      </w:r>
    </w:p>
    <w:p w:rsidR="007B6155" w:rsidRDefault="007B6155" w:rsidP="00BD76A7">
      <w:pPr>
        <w:pStyle w:val="LabStepCodeBlock"/>
      </w:pPr>
      <w:r>
        <w:t>&lt;div id="content-main"&gt;</w:t>
      </w:r>
    </w:p>
    <w:p w:rsidR="007B6155" w:rsidRDefault="007B6155" w:rsidP="00BD76A7">
      <w:pPr>
        <w:pStyle w:val="LabStepCodeBlock"/>
      </w:pPr>
      <w:r>
        <w:t xml:space="preserve">    &lt;div class="padding"&gt;</w:t>
      </w:r>
    </w:p>
    <w:p w:rsidR="007B6155" w:rsidRDefault="007B6155" w:rsidP="00BD76A7">
      <w:pPr>
        <w:pStyle w:val="LabStepCodeBlock"/>
      </w:pPr>
      <w:r>
        <w:t xml:space="preserve">        &lt;div&gt;</w:t>
      </w:r>
    </w:p>
    <w:p w:rsidR="007B6155" w:rsidRDefault="007B6155" w:rsidP="00BD76A7">
      <w:pPr>
        <w:pStyle w:val="LabStepCodeBlock"/>
      </w:pPr>
      <w:r>
        <w:t xml:space="preserve">            &lt;button id="addContentHellowWorld"&gt;Hello World&lt;/button&gt;</w:t>
      </w:r>
    </w:p>
    <w:p w:rsidR="007B6155" w:rsidRDefault="007B6155" w:rsidP="00BD76A7">
      <w:pPr>
        <w:pStyle w:val="LabStepCodeBlock"/>
      </w:pPr>
      <w:r>
        <w:t xml:space="preserve">        &lt;/div&gt;</w:t>
      </w:r>
    </w:p>
    <w:p w:rsidR="007B6155" w:rsidRDefault="007B6155" w:rsidP="00BD76A7">
      <w:pPr>
        <w:pStyle w:val="LabStepCodeBlock"/>
      </w:pPr>
      <w:r>
        <w:t xml:space="preserve">        &lt;div&gt;</w:t>
      </w:r>
    </w:p>
    <w:p w:rsidR="007B6155" w:rsidRDefault="007B6155" w:rsidP="00BD76A7">
      <w:pPr>
        <w:pStyle w:val="LabStepCodeBlock"/>
      </w:pPr>
      <w:r>
        <w:t xml:space="preserve">            &lt;button id="addContentHtml"&gt;HTML&lt;/button&gt;</w:t>
      </w:r>
    </w:p>
    <w:p w:rsidR="007B6155" w:rsidRDefault="007B6155" w:rsidP="00BD76A7">
      <w:pPr>
        <w:pStyle w:val="LabStepCodeBlock"/>
      </w:pPr>
      <w:r>
        <w:t xml:space="preserve">        &lt;/div&gt;</w:t>
      </w:r>
    </w:p>
    <w:p w:rsidR="007B6155" w:rsidRDefault="007B6155" w:rsidP="00BD76A7">
      <w:pPr>
        <w:pStyle w:val="LabStepCodeBlock"/>
      </w:pPr>
      <w:r>
        <w:t xml:space="preserve">        &lt;div&gt;</w:t>
      </w:r>
    </w:p>
    <w:p w:rsidR="007B6155" w:rsidRDefault="007B6155" w:rsidP="00BD76A7">
      <w:pPr>
        <w:pStyle w:val="LabStepCodeBlock"/>
      </w:pPr>
      <w:r>
        <w:t xml:space="preserve">            &lt;button id="addContentMatrix"&gt;Matrix&lt;/button&gt;</w:t>
      </w:r>
    </w:p>
    <w:p w:rsidR="007B6155" w:rsidRDefault="007B6155" w:rsidP="00BD76A7">
      <w:pPr>
        <w:pStyle w:val="LabStepCodeBlock"/>
      </w:pPr>
      <w:r>
        <w:t xml:space="preserve">        &lt;/div&gt;</w:t>
      </w:r>
    </w:p>
    <w:p w:rsidR="007B6155" w:rsidRDefault="007B6155" w:rsidP="00BD76A7">
      <w:pPr>
        <w:pStyle w:val="LabStepCodeBlock"/>
      </w:pPr>
      <w:r>
        <w:t xml:space="preserve">        &lt;div&gt;</w:t>
      </w:r>
    </w:p>
    <w:p w:rsidR="007B6155" w:rsidRDefault="007B6155" w:rsidP="00BD76A7">
      <w:pPr>
        <w:pStyle w:val="LabStepCodeBlock"/>
      </w:pPr>
      <w:r>
        <w:t xml:space="preserve">            &lt;button id="addContentOfficeTable"&gt;Office Table&lt;/button&gt;</w:t>
      </w:r>
    </w:p>
    <w:p w:rsidR="007B6155" w:rsidRDefault="007B6155" w:rsidP="00BD76A7">
      <w:pPr>
        <w:pStyle w:val="LabStepCodeBlock"/>
      </w:pPr>
      <w:r>
        <w:t xml:space="preserve">        &lt;/div&gt;</w:t>
      </w:r>
    </w:p>
    <w:p w:rsidR="007B6155" w:rsidRDefault="007B6155" w:rsidP="00BD76A7">
      <w:pPr>
        <w:pStyle w:val="LabStepCodeBlock"/>
      </w:pPr>
      <w:r>
        <w:t xml:space="preserve">        &lt;div&gt;</w:t>
      </w:r>
    </w:p>
    <w:p w:rsidR="007B6155" w:rsidRDefault="007B6155" w:rsidP="00BD76A7">
      <w:pPr>
        <w:pStyle w:val="LabStepCodeBlock"/>
      </w:pPr>
      <w:r>
        <w:t xml:space="preserve">            &lt;button id="addContentOfficeOpenXml"&gt;Office Open XML&lt;/button&gt;</w:t>
      </w:r>
    </w:p>
    <w:p w:rsidR="007B6155" w:rsidRDefault="007B6155" w:rsidP="00BD76A7">
      <w:pPr>
        <w:pStyle w:val="LabStepCodeBlock"/>
      </w:pPr>
      <w:r>
        <w:t xml:space="preserve">        &lt;/div&gt;</w:t>
      </w:r>
    </w:p>
    <w:p w:rsidR="007B6155" w:rsidRDefault="007B6155" w:rsidP="00BD76A7">
      <w:pPr>
        <w:pStyle w:val="LabStepCodeBlock"/>
      </w:pPr>
      <w:r>
        <w:t xml:space="preserve">    &lt;/div&gt;</w:t>
      </w:r>
    </w:p>
    <w:p w:rsidR="007B6155" w:rsidRDefault="007B6155" w:rsidP="00BD76A7">
      <w:pPr>
        <w:pStyle w:val="LabStepCodeBlock"/>
      </w:pPr>
      <w:r>
        <w:t>&lt;/div&gt;</w:t>
      </w:r>
    </w:p>
    <w:p w:rsidR="007B6155" w:rsidRDefault="007B6155" w:rsidP="007B6155">
      <w:pPr>
        <w:pStyle w:val="LabStepNumbered"/>
      </w:pPr>
      <w:r>
        <w:t xml:space="preserve">Save and close </w:t>
      </w:r>
      <w:r w:rsidRPr="00BD76A7">
        <w:rPr>
          <w:b/>
        </w:rPr>
        <w:t>Home.html</w:t>
      </w:r>
      <w:r>
        <w:t>.</w:t>
      </w:r>
    </w:p>
    <w:p w:rsidR="007B6155" w:rsidRDefault="007B6155" w:rsidP="007B6155">
      <w:pPr>
        <w:pStyle w:val="LabStepNumbered"/>
      </w:pPr>
      <w:r>
        <w:t xml:space="preserve">Open the CSS file named </w:t>
      </w:r>
      <w:r w:rsidRPr="00BD76A7">
        <w:rPr>
          <w:b/>
        </w:rPr>
        <w:t>Home.css</w:t>
      </w:r>
      <w:r>
        <w:t xml:space="preserve"> and add the following CSS rule to ensure all the app's command buttons and select element have a uniform width and spacing.</w:t>
      </w:r>
    </w:p>
    <w:p w:rsidR="007B6155" w:rsidRDefault="007B6155" w:rsidP="00BD76A7">
      <w:pPr>
        <w:pStyle w:val="LabStepCodeBlock"/>
      </w:pPr>
      <w:r>
        <w:t>#content-main button, #content-main select{</w:t>
      </w:r>
    </w:p>
    <w:p w:rsidR="007B6155" w:rsidRDefault="0034636D" w:rsidP="00BD76A7">
      <w:pPr>
        <w:pStyle w:val="LabStepCodeBlock"/>
      </w:pPr>
      <w:r>
        <w:t xml:space="preserve">  </w:t>
      </w:r>
      <w:r w:rsidR="007B6155">
        <w:t>width: 210px;</w:t>
      </w:r>
    </w:p>
    <w:p w:rsidR="007B6155" w:rsidRDefault="007B6155" w:rsidP="00BD76A7">
      <w:pPr>
        <w:pStyle w:val="LabStepCodeBlock"/>
      </w:pPr>
      <w:r>
        <w:t xml:space="preserve">  margin: 8px;</w:t>
      </w:r>
    </w:p>
    <w:p w:rsidR="007B6155" w:rsidRDefault="007B6155" w:rsidP="00BD76A7">
      <w:pPr>
        <w:pStyle w:val="LabStepCodeBlock"/>
      </w:pPr>
      <w:r>
        <w:t>}</w:t>
      </w:r>
    </w:p>
    <w:p w:rsidR="007B6155" w:rsidRDefault="00BD76A7" w:rsidP="007B6155">
      <w:pPr>
        <w:pStyle w:val="LabStepNumbered"/>
      </w:pPr>
      <w:r>
        <w:t xml:space="preserve">Save and close </w:t>
      </w:r>
      <w:r w:rsidRPr="00BD76A7">
        <w:rPr>
          <w:b/>
        </w:rPr>
        <w:t>Home.css</w:t>
      </w:r>
      <w:r w:rsidR="007B6155">
        <w:t>.</w:t>
      </w:r>
    </w:p>
    <w:p w:rsidR="007B6155" w:rsidRDefault="007B6155" w:rsidP="007B6155">
      <w:pPr>
        <w:pStyle w:val="LabStepNumbered"/>
      </w:pPr>
      <w:r>
        <w:t>Now it's time to test the app using the Visual Studio debugger. Press the {F5} key to run the project in the Visual Studio debugger. The debugger should launch Microsoft Word 2013 and you should see your App for Office in the task pane on the right side of a new Word document as shown in the following screenshot.</w:t>
      </w:r>
    </w:p>
    <w:p w:rsidR="007B6155" w:rsidRDefault="007B6155" w:rsidP="00BD76A7">
      <w:pPr>
        <w:pStyle w:val="LabStepScreenshot"/>
      </w:pPr>
      <w:r>
        <w:lastRenderedPageBreak/>
        <w:t xml:space="preserve"> </w:t>
      </w:r>
      <w:r w:rsidR="00BD76A7">
        <w:rPr>
          <w:noProof/>
        </w:rPr>
        <w:drawing>
          <wp:inline distT="0" distB="0" distL="0" distR="0">
            <wp:extent cx="3377555" cy="1472750"/>
            <wp:effectExtent l="19050" t="19050" r="1397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2989" cy="1505642"/>
                    </a:xfrm>
                    <a:prstGeom prst="rect">
                      <a:avLst/>
                    </a:prstGeom>
                    <a:noFill/>
                    <a:ln>
                      <a:solidFill>
                        <a:schemeClr val="bg1">
                          <a:lumMod val="50000"/>
                        </a:schemeClr>
                      </a:solidFill>
                    </a:ln>
                  </pic:spPr>
                </pic:pic>
              </a:graphicData>
            </a:graphic>
          </wp:inline>
        </w:drawing>
      </w:r>
    </w:p>
    <w:p w:rsidR="007B6155" w:rsidRDefault="007B6155" w:rsidP="007B6155">
      <w:pPr>
        <w:pStyle w:val="LabStepNumbered"/>
      </w:pPr>
      <w:r>
        <w:t>Close Microsoft Word to terminate your debugging session and return to Visual Studio.</w:t>
      </w:r>
    </w:p>
    <w:p w:rsidR="007B6155" w:rsidRDefault="007B6155" w:rsidP="007B6155">
      <w:pPr>
        <w:pStyle w:val="LabStepNumbered"/>
      </w:pPr>
      <w:r>
        <w:t xml:space="preserve">Return to the source file named </w:t>
      </w:r>
      <w:r w:rsidRPr="00BD76A7">
        <w:rPr>
          <w:b/>
        </w:rPr>
        <w:t>Home.js</w:t>
      </w:r>
      <w:r>
        <w:t xml:space="preserve"> or open it if it is not already open.</w:t>
      </w:r>
    </w:p>
    <w:p w:rsidR="007B6155" w:rsidRDefault="007B6155" w:rsidP="007B6155">
      <w:pPr>
        <w:pStyle w:val="LabStepNumbered"/>
      </w:pPr>
      <w:r>
        <w:t xml:space="preserve">Add a new function named </w:t>
      </w:r>
      <w:proofErr w:type="spellStart"/>
      <w:r w:rsidRPr="00BD76A7">
        <w:rPr>
          <w:b/>
        </w:rPr>
        <w:t>testForSuccess</w:t>
      </w:r>
      <w:proofErr w:type="spellEnd"/>
      <w:r>
        <w:t xml:space="preserve"> with the following implementation.</w:t>
      </w:r>
    </w:p>
    <w:p w:rsidR="007B6155" w:rsidRDefault="007B6155" w:rsidP="00BD76A7">
      <w:pPr>
        <w:pStyle w:val="LabStepCodeBlock"/>
      </w:pPr>
      <w:r>
        <w:t>function testForSuccess(asyncResult) {</w:t>
      </w:r>
    </w:p>
    <w:p w:rsidR="007B6155" w:rsidRDefault="007B6155" w:rsidP="00BD76A7">
      <w:pPr>
        <w:pStyle w:val="LabStepCodeBlock"/>
      </w:pPr>
      <w:r>
        <w:t xml:space="preserve">    if (asyncResult.status === Office.AsyncResultStatus.Failed) {</w:t>
      </w:r>
    </w:p>
    <w:p w:rsidR="007B6155" w:rsidRDefault="007B6155" w:rsidP="00BD76A7">
      <w:pPr>
        <w:pStyle w:val="LabStepCodeBlock"/>
      </w:pPr>
      <w:r>
        <w:t xml:space="preserve">        app.showNotification('Error', asyncResult.error.message);</w:t>
      </w:r>
    </w:p>
    <w:p w:rsidR="007B6155" w:rsidRDefault="007B6155" w:rsidP="00BD76A7">
      <w:pPr>
        <w:pStyle w:val="LabStepCodeBlock"/>
      </w:pPr>
      <w:r>
        <w:t xml:space="preserve">    }</w:t>
      </w:r>
    </w:p>
    <w:p w:rsidR="007B6155" w:rsidRDefault="007B6155" w:rsidP="00BD76A7">
      <w:pPr>
        <w:pStyle w:val="LabStepCodeBlock"/>
      </w:pPr>
      <w:r>
        <w:t>}</w:t>
      </w:r>
    </w:p>
    <w:p w:rsidR="007B6155" w:rsidRDefault="007B6155" w:rsidP="007B6155">
      <w:pPr>
        <w:pStyle w:val="LabStepNumbered"/>
      </w:pPr>
      <w:r>
        <w:t xml:space="preserve">Create a function named </w:t>
      </w:r>
      <w:proofErr w:type="spellStart"/>
      <w:r w:rsidRPr="00BD76A7">
        <w:rPr>
          <w:b/>
        </w:rPr>
        <w:t>onAddContentHellowWorld</w:t>
      </w:r>
      <w:proofErr w:type="spellEnd"/>
      <w:r>
        <w:t xml:space="preserve"> and add the following call to </w:t>
      </w:r>
      <w:proofErr w:type="spellStart"/>
      <w:r w:rsidRPr="00BD76A7">
        <w:rPr>
          <w:b/>
        </w:rPr>
        <w:t>setSelectedDataAsync</w:t>
      </w:r>
      <w:proofErr w:type="spellEnd"/>
      <w:r>
        <w:t>.</w:t>
      </w:r>
    </w:p>
    <w:p w:rsidR="007B6155" w:rsidRDefault="007B6155" w:rsidP="00BD76A7">
      <w:pPr>
        <w:pStyle w:val="LabStepCodeBlock"/>
      </w:pPr>
      <w:r>
        <w:t>function onAddContentHellowWorld() {</w:t>
      </w:r>
    </w:p>
    <w:p w:rsidR="007B6155" w:rsidRDefault="007B6155" w:rsidP="00BD76A7">
      <w:pPr>
        <w:pStyle w:val="LabStepCodeBlock"/>
      </w:pPr>
      <w:r>
        <w:t xml:space="preserve">    Office.context.document.setSelectedDataAsync("Hello World!", testForSuccess);</w:t>
      </w:r>
    </w:p>
    <w:p w:rsidR="007B6155" w:rsidRDefault="007B6155" w:rsidP="00BD76A7">
      <w:pPr>
        <w:pStyle w:val="LabStepCodeBlock"/>
      </w:pPr>
      <w:r>
        <w:t>}</w:t>
      </w:r>
    </w:p>
    <w:p w:rsidR="007B6155" w:rsidRDefault="007B6155" w:rsidP="007B6155">
      <w:pPr>
        <w:pStyle w:val="LabStepNumbered"/>
      </w:pPr>
      <w:r>
        <w:t>Finally, add a line of jQuery code into the app initialization logic to bind the click event of the</w:t>
      </w:r>
      <w:r w:rsidR="00BD76A7">
        <w:t xml:space="preserve"> </w:t>
      </w:r>
      <w:proofErr w:type="spellStart"/>
      <w:r w:rsidRPr="00BD76A7">
        <w:rPr>
          <w:b/>
        </w:rPr>
        <w:t>addContentHellowWorld</w:t>
      </w:r>
      <w:proofErr w:type="spellEnd"/>
      <w:r>
        <w:t xml:space="preserve"> button to the </w:t>
      </w:r>
      <w:proofErr w:type="spellStart"/>
      <w:r w:rsidRPr="00BD76A7">
        <w:rPr>
          <w:b/>
        </w:rPr>
        <w:t>onAddContentHellowWorld</w:t>
      </w:r>
      <w:proofErr w:type="spellEnd"/>
      <w:r>
        <w:t xml:space="preserve"> function.</w:t>
      </w:r>
    </w:p>
    <w:p w:rsidR="007B6155" w:rsidRDefault="007B6155" w:rsidP="00BD76A7">
      <w:pPr>
        <w:pStyle w:val="LabStepCodeBlock"/>
      </w:pPr>
      <w:r>
        <w:t>Office.initialize = function (reason) {</w:t>
      </w:r>
    </w:p>
    <w:p w:rsidR="007B6155" w:rsidRDefault="007B6155" w:rsidP="00BD76A7">
      <w:pPr>
        <w:pStyle w:val="LabStepCodeBlock"/>
      </w:pPr>
      <w:r>
        <w:t xml:space="preserve">    $(document).ready(function () {</w:t>
      </w:r>
    </w:p>
    <w:p w:rsidR="007B6155" w:rsidRDefault="007B6155" w:rsidP="00BD76A7">
      <w:pPr>
        <w:pStyle w:val="LabStepCodeBlock"/>
      </w:pPr>
      <w:r>
        <w:t xml:space="preserve">        app.initialize();</w:t>
      </w:r>
    </w:p>
    <w:p w:rsidR="007B6155" w:rsidRDefault="007B6155" w:rsidP="00BD76A7">
      <w:pPr>
        <w:pStyle w:val="LabStepCodeBlock"/>
      </w:pPr>
      <w:r w:rsidRPr="0034636D">
        <w:rPr>
          <w:color w:val="7F7F7F" w:themeColor="text1" w:themeTint="80"/>
        </w:rPr>
        <w:t xml:space="preserve">        // add this code to wire up event handler</w:t>
      </w:r>
    </w:p>
    <w:p w:rsidR="007B6155" w:rsidRDefault="007B6155" w:rsidP="00BD76A7">
      <w:pPr>
        <w:pStyle w:val="LabStepCodeBlock"/>
      </w:pPr>
      <w:r>
        <w:t xml:space="preserve">        $("#addContentHellowWorld").click(onAddContentHellowWorld)</w:t>
      </w:r>
    </w:p>
    <w:p w:rsidR="007B6155" w:rsidRDefault="007B6155" w:rsidP="00BD76A7">
      <w:pPr>
        <w:pStyle w:val="LabStepCodeBlock"/>
      </w:pPr>
      <w:r>
        <w:t xml:space="preserve">    });</w:t>
      </w:r>
    </w:p>
    <w:p w:rsidR="007B6155" w:rsidRDefault="007B6155" w:rsidP="00BD76A7">
      <w:pPr>
        <w:pStyle w:val="LabStepCodeBlock"/>
      </w:pPr>
      <w:r>
        <w:t>};</w:t>
      </w:r>
    </w:p>
    <w:p w:rsidR="007B6155" w:rsidRDefault="007B6155" w:rsidP="007B6155">
      <w:pPr>
        <w:pStyle w:val="LabStepNumbered"/>
      </w:pPr>
      <w:r>
        <w:t xml:space="preserve">When you are done, the </w:t>
      </w:r>
      <w:r w:rsidRPr="00BD76A7">
        <w:rPr>
          <w:b/>
        </w:rPr>
        <w:t>Home.js</w:t>
      </w:r>
      <w:r>
        <w:t xml:space="preserve"> file should match the following listing.</w:t>
      </w:r>
    </w:p>
    <w:p w:rsidR="007B6155" w:rsidRDefault="007B6155" w:rsidP="00BD76A7">
      <w:pPr>
        <w:pStyle w:val="LabStepCodeBlock"/>
      </w:pPr>
      <w:r>
        <w:t>(function () {</w:t>
      </w:r>
    </w:p>
    <w:p w:rsidR="007B6155" w:rsidRDefault="007B6155" w:rsidP="00BD76A7">
      <w:pPr>
        <w:pStyle w:val="LabStepCodeBlock"/>
      </w:pPr>
      <w:r>
        <w:t xml:space="preserve">    "use strict";</w:t>
      </w:r>
    </w:p>
    <w:p w:rsidR="007B6155" w:rsidRPr="00BD76A7" w:rsidRDefault="007B6155" w:rsidP="00BD76A7">
      <w:pPr>
        <w:pStyle w:val="LabStepCodeBlock"/>
        <w:rPr>
          <w:color w:val="7F7F7F" w:themeColor="text1" w:themeTint="80"/>
        </w:rPr>
      </w:pPr>
    </w:p>
    <w:p w:rsidR="007B6155" w:rsidRPr="00BD76A7" w:rsidRDefault="007B6155" w:rsidP="00BD76A7">
      <w:pPr>
        <w:pStyle w:val="LabStepCodeBlock"/>
        <w:rPr>
          <w:color w:val="7F7F7F" w:themeColor="text1" w:themeTint="80"/>
        </w:rPr>
      </w:pPr>
      <w:r w:rsidRPr="00BD76A7">
        <w:rPr>
          <w:color w:val="7F7F7F" w:themeColor="text1" w:themeTint="80"/>
        </w:rPr>
        <w:t xml:space="preserve">    // The initialize function must be run each time a new page is loaded</w:t>
      </w:r>
    </w:p>
    <w:p w:rsidR="007B6155" w:rsidRDefault="007B6155" w:rsidP="00BD76A7">
      <w:pPr>
        <w:pStyle w:val="LabStepCodeBlock"/>
      </w:pPr>
      <w:r>
        <w:t xml:space="preserve">    Office.initialize = function (reason) {</w:t>
      </w:r>
    </w:p>
    <w:p w:rsidR="007B6155" w:rsidRDefault="007B6155" w:rsidP="00BD76A7">
      <w:pPr>
        <w:pStyle w:val="LabStepCodeBlock"/>
      </w:pPr>
      <w:r>
        <w:t xml:space="preserve">        $(document).ready(function () {</w:t>
      </w:r>
    </w:p>
    <w:p w:rsidR="007B6155" w:rsidRDefault="007B6155" w:rsidP="00BD76A7">
      <w:pPr>
        <w:pStyle w:val="LabStepCodeBlock"/>
      </w:pPr>
      <w:r>
        <w:t xml:space="preserve">            app.initialize();</w:t>
      </w:r>
    </w:p>
    <w:p w:rsidR="007B6155" w:rsidRDefault="007B6155" w:rsidP="00BD76A7">
      <w:pPr>
        <w:pStyle w:val="LabStepCodeBlock"/>
      </w:pPr>
      <w:r>
        <w:t xml:space="preserve">            // wire up event handler</w:t>
      </w:r>
    </w:p>
    <w:p w:rsidR="007B6155" w:rsidRDefault="007B6155" w:rsidP="00BD76A7">
      <w:pPr>
        <w:pStyle w:val="LabStepCodeBlock"/>
      </w:pPr>
      <w:r>
        <w:t xml:space="preserve">            $("#addContentHellowWorld").click(onAddContentHellowWorld)</w:t>
      </w:r>
    </w:p>
    <w:p w:rsidR="007B6155" w:rsidRDefault="007B6155" w:rsidP="00BD76A7">
      <w:pPr>
        <w:pStyle w:val="LabStepCodeBlock"/>
      </w:pPr>
      <w:r>
        <w:t xml:space="preserve">        });</w:t>
      </w:r>
    </w:p>
    <w:p w:rsidR="007B6155" w:rsidRDefault="007B6155" w:rsidP="00BD76A7">
      <w:pPr>
        <w:pStyle w:val="LabStepCodeBlock"/>
      </w:pPr>
      <w:r>
        <w:t xml:space="preserve">    };</w:t>
      </w:r>
    </w:p>
    <w:p w:rsidR="007B6155" w:rsidRDefault="007B6155" w:rsidP="00BD76A7">
      <w:pPr>
        <w:pStyle w:val="LabStepCodeBlock"/>
      </w:pPr>
    </w:p>
    <w:p w:rsidR="007B6155" w:rsidRPr="00BD76A7" w:rsidRDefault="007B6155" w:rsidP="00BD76A7">
      <w:pPr>
        <w:pStyle w:val="LabStepCodeBlock"/>
        <w:rPr>
          <w:color w:val="7F7F7F" w:themeColor="text1" w:themeTint="80"/>
        </w:rPr>
      </w:pPr>
      <w:r>
        <w:t xml:space="preserve">    </w:t>
      </w:r>
      <w:r w:rsidRPr="00BD76A7">
        <w:rPr>
          <w:color w:val="7F7F7F" w:themeColor="text1" w:themeTint="80"/>
        </w:rPr>
        <w:t xml:space="preserve">// write text data to current at document selection </w:t>
      </w:r>
    </w:p>
    <w:p w:rsidR="007B6155" w:rsidRDefault="007B6155" w:rsidP="00BD76A7">
      <w:pPr>
        <w:pStyle w:val="LabStepCodeBlock"/>
      </w:pPr>
      <w:r>
        <w:t xml:space="preserve">    function onAddContentHellowWorld() {</w:t>
      </w:r>
    </w:p>
    <w:p w:rsidR="007B6155" w:rsidRDefault="007B6155" w:rsidP="00BD76A7">
      <w:pPr>
        <w:pStyle w:val="LabStepCodeBlock"/>
      </w:pPr>
      <w:r>
        <w:t xml:space="preserve">        Office.context.document.setSelectedDataAsync("Hello World!", testForSuccess);</w:t>
      </w:r>
    </w:p>
    <w:p w:rsidR="007B6155" w:rsidRDefault="007B6155" w:rsidP="00BD76A7">
      <w:pPr>
        <w:pStyle w:val="LabStepCodeBlock"/>
      </w:pPr>
      <w:r>
        <w:t xml:space="preserve">    }</w:t>
      </w:r>
    </w:p>
    <w:p w:rsidR="007B6155" w:rsidRDefault="007B6155" w:rsidP="00BD76A7">
      <w:pPr>
        <w:pStyle w:val="LabStepCodeBlock"/>
      </w:pPr>
    </w:p>
    <w:p w:rsidR="007B6155" w:rsidRDefault="007B6155" w:rsidP="00BD76A7">
      <w:pPr>
        <w:pStyle w:val="LabStepCodeBlock"/>
      </w:pPr>
      <w:r>
        <w:t xml:space="preserve">    function testForSuccess(asyncResult) {</w:t>
      </w:r>
    </w:p>
    <w:p w:rsidR="007B6155" w:rsidRDefault="007B6155" w:rsidP="00BD76A7">
      <w:pPr>
        <w:pStyle w:val="LabStepCodeBlock"/>
      </w:pPr>
      <w:r>
        <w:t xml:space="preserve">        if (asyncResult.status === Office.AsyncResultStatus.Failed) {</w:t>
      </w:r>
    </w:p>
    <w:p w:rsidR="007B6155" w:rsidRDefault="007B6155" w:rsidP="00BD76A7">
      <w:pPr>
        <w:pStyle w:val="LabStepCodeBlock"/>
      </w:pPr>
      <w:r>
        <w:t xml:space="preserve">            app.showNotification('Error', asyncResult.error.message);</w:t>
      </w:r>
    </w:p>
    <w:p w:rsidR="007B6155" w:rsidRDefault="007B6155" w:rsidP="00BD76A7">
      <w:pPr>
        <w:pStyle w:val="LabStepCodeBlock"/>
      </w:pPr>
      <w:r>
        <w:t xml:space="preserve">        }</w:t>
      </w:r>
    </w:p>
    <w:p w:rsidR="007B6155" w:rsidRDefault="007B6155" w:rsidP="00BD76A7">
      <w:pPr>
        <w:pStyle w:val="LabStepCodeBlock"/>
      </w:pPr>
      <w:r>
        <w:t xml:space="preserve">    }</w:t>
      </w:r>
    </w:p>
    <w:p w:rsidR="007B6155" w:rsidRDefault="007B6155" w:rsidP="00BD76A7">
      <w:pPr>
        <w:pStyle w:val="LabStepCodeBlock"/>
      </w:pPr>
    </w:p>
    <w:p w:rsidR="007B6155" w:rsidRDefault="007B6155" w:rsidP="00BD76A7">
      <w:pPr>
        <w:pStyle w:val="LabStepCodeBlock"/>
      </w:pPr>
      <w:r>
        <w:t>})();</w:t>
      </w:r>
    </w:p>
    <w:p w:rsidR="007B6155" w:rsidRDefault="007B6155" w:rsidP="007B6155">
      <w:pPr>
        <w:pStyle w:val="LabStepNumbered"/>
      </w:pPr>
      <w:r>
        <w:t xml:space="preserve">Save your changes to </w:t>
      </w:r>
      <w:r w:rsidRPr="006836F4">
        <w:rPr>
          <w:b/>
        </w:rPr>
        <w:t>Home.js</w:t>
      </w:r>
      <w:r>
        <w:t>.</w:t>
      </w:r>
    </w:p>
    <w:p w:rsidR="007B6155" w:rsidRDefault="007B6155" w:rsidP="007B6155">
      <w:pPr>
        <w:pStyle w:val="LabStepNumbered"/>
      </w:pPr>
      <w:r>
        <w:lastRenderedPageBreak/>
        <w:t xml:space="preserve">Now test the functionality of the app. Press the </w:t>
      </w:r>
      <w:r w:rsidRPr="006836F4">
        <w:rPr>
          <w:b/>
        </w:rPr>
        <w:t>{F5}</w:t>
      </w:r>
      <w:r>
        <w:t xml:space="preserve"> key to begin a debugging session and click the </w:t>
      </w:r>
      <w:r w:rsidRPr="006836F4">
        <w:rPr>
          <w:b/>
        </w:rPr>
        <w:t>Hello World</w:t>
      </w:r>
      <w:r w:rsidR="006836F4">
        <w:t xml:space="preserve"> </w:t>
      </w:r>
      <w:r>
        <w:t>button. You should see that "Hello World" has been added into the cursor position of the Word document.</w:t>
      </w:r>
    </w:p>
    <w:p w:rsidR="007B6155" w:rsidRDefault="007B6155" w:rsidP="006836F4">
      <w:pPr>
        <w:pStyle w:val="LabStepScreenshot"/>
      </w:pPr>
      <w:r>
        <w:t xml:space="preserve"> </w:t>
      </w:r>
      <w:r w:rsidR="006836F4">
        <w:rPr>
          <w:noProof/>
        </w:rPr>
        <w:drawing>
          <wp:inline distT="0" distB="0" distL="0" distR="0">
            <wp:extent cx="4048871" cy="1254035"/>
            <wp:effectExtent l="19050" t="19050" r="889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34330"/>
                    <a:stretch/>
                  </pic:blipFill>
                  <pic:spPr bwMode="auto">
                    <a:xfrm>
                      <a:off x="0" y="0"/>
                      <a:ext cx="4082176" cy="1264350"/>
                    </a:xfrm>
                    <a:prstGeom prst="rect">
                      <a:avLst/>
                    </a:prstGeom>
                    <a:noFill/>
                    <a:ln w="9525" cap="flat" cmpd="sng" algn="ctr">
                      <a:solidFill>
                        <a:schemeClr val="bg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6155" w:rsidRDefault="007B6155" w:rsidP="0034636D">
      <w:pPr>
        <w:pStyle w:val="LabExerciseCallout"/>
      </w:pPr>
      <w:r>
        <w:t>You have now successfully run and tested the app and its JavaScript logic using the Visual Studio debugger. Close Microsoft Word to stop the debugging session and return to Visual Studio.</w:t>
      </w:r>
    </w:p>
    <w:p w:rsidR="007B6155" w:rsidRDefault="007B6155" w:rsidP="006836F4">
      <w:pPr>
        <w:pStyle w:val="Heading3"/>
      </w:pPr>
      <w:r>
        <w:t>Exercise 2: Writing to a Word Document Using Coercion Types</w:t>
      </w:r>
      <w:r w:rsidR="006A6D46">
        <w:t xml:space="preserve"> and Open XML</w:t>
      </w:r>
    </w:p>
    <w:p w:rsidR="007B6155" w:rsidRDefault="007B6155" w:rsidP="006836F4">
      <w:pPr>
        <w:pStyle w:val="LabExerciseLeadIn"/>
      </w:pPr>
      <w:r>
        <w:t xml:space="preserve">In this exercise you will continue working on the Visual Studio solution for the </w:t>
      </w:r>
      <w:proofErr w:type="spellStart"/>
      <w:r w:rsidRPr="006836F4">
        <w:rPr>
          <w:b/>
        </w:rPr>
        <w:t>ContentWriter</w:t>
      </w:r>
      <w:proofErr w:type="spellEnd"/>
      <w:r>
        <w:t xml:space="preserve"> app you created in the previous exercise. You will add additional JavaScript code to insert content into the current Word document in a variety of formats.</w:t>
      </w:r>
    </w:p>
    <w:p w:rsidR="007B6155" w:rsidRDefault="007B6155" w:rsidP="004967D1">
      <w:pPr>
        <w:pStyle w:val="LabStepNumbered"/>
        <w:numPr>
          <w:ilvl w:val="0"/>
          <w:numId w:val="9"/>
        </w:numPr>
      </w:pPr>
      <w:r>
        <w:t xml:space="preserve">In Visual Studio, make sure you have the </w:t>
      </w:r>
      <w:proofErr w:type="spellStart"/>
      <w:r w:rsidRPr="006836F4">
        <w:rPr>
          <w:b/>
        </w:rPr>
        <w:t>ContentWriter</w:t>
      </w:r>
      <w:proofErr w:type="spellEnd"/>
      <w:r>
        <w:t xml:space="preserve"> project open</w:t>
      </w:r>
      <w:r w:rsidR="006836F4">
        <w:t xml:space="preserve"> that you created in the previous exercise</w:t>
      </w:r>
      <w:r>
        <w:t>.</w:t>
      </w:r>
    </w:p>
    <w:p w:rsidR="007B6155" w:rsidRDefault="007B6155" w:rsidP="007B6155">
      <w:pPr>
        <w:pStyle w:val="LabStepNumbered"/>
      </w:pPr>
      <w:r>
        <w:t xml:space="preserve">In the Solution Explorer, double click on </w:t>
      </w:r>
      <w:r w:rsidRPr="006836F4">
        <w:rPr>
          <w:b/>
        </w:rPr>
        <w:t>Home.js</w:t>
      </w:r>
      <w:r>
        <w:t xml:space="preserve"> to open this JavaScript file in an editor window.</w:t>
      </w:r>
    </w:p>
    <w:p w:rsidR="007B6155" w:rsidRDefault="007B6155" w:rsidP="007B6155">
      <w:pPr>
        <w:pStyle w:val="LabStepNumbered"/>
      </w:pPr>
      <w:r>
        <w:t xml:space="preserve">Just below the </w:t>
      </w:r>
      <w:proofErr w:type="spellStart"/>
      <w:r w:rsidRPr="006836F4">
        <w:rPr>
          <w:b/>
        </w:rPr>
        <w:t>onAddContentHelloWorld</w:t>
      </w:r>
      <w:proofErr w:type="spellEnd"/>
      <w:r>
        <w:t xml:space="preserve"> function, add four new functions named </w:t>
      </w:r>
      <w:proofErr w:type="spellStart"/>
      <w:r w:rsidRPr="006836F4">
        <w:rPr>
          <w:b/>
        </w:rPr>
        <w:t>onAddContentHtml</w:t>
      </w:r>
      <w:proofErr w:type="spellEnd"/>
      <w:r w:rsidR="006836F4">
        <w:t xml:space="preserve"> </w:t>
      </w:r>
      <w:proofErr w:type="spellStart"/>
      <w:r w:rsidRPr="006836F4">
        <w:rPr>
          <w:b/>
        </w:rPr>
        <w:t>onAddContentMatrix</w:t>
      </w:r>
      <w:proofErr w:type="spellEnd"/>
      <w:r>
        <w:t xml:space="preserve">, </w:t>
      </w:r>
      <w:proofErr w:type="spellStart"/>
      <w:r w:rsidRPr="006836F4">
        <w:rPr>
          <w:b/>
        </w:rPr>
        <w:t>onAddContentOfficeTable</w:t>
      </w:r>
      <w:proofErr w:type="spellEnd"/>
      <w:r>
        <w:t xml:space="preserve"> and </w:t>
      </w:r>
      <w:proofErr w:type="spellStart"/>
      <w:r w:rsidRPr="006836F4">
        <w:rPr>
          <w:b/>
        </w:rPr>
        <w:t>onAddContentOfficeOpenXml</w:t>
      </w:r>
      <w:proofErr w:type="spellEnd"/>
      <w:r>
        <w:t>.</w:t>
      </w:r>
    </w:p>
    <w:p w:rsidR="007B6155" w:rsidRDefault="007B6155" w:rsidP="006836F4">
      <w:pPr>
        <w:pStyle w:val="LabStepCodeBlock"/>
      </w:pPr>
      <w:r>
        <w:t>function onAddContentHellowWorld() {</w:t>
      </w:r>
    </w:p>
    <w:p w:rsidR="007B6155" w:rsidRDefault="007B6155" w:rsidP="006836F4">
      <w:pPr>
        <w:pStyle w:val="LabStepCodeBlock"/>
      </w:pPr>
      <w:r>
        <w:t xml:space="preserve">    Office.context.document.setSelectedDataAsync("Hello World!", testForSuccess);</w:t>
      </w:r>
    </w:p>
    <w:p w:rsidR="007B6155" w:rsidRDefault="007B6155" w:rsidP="006836F4">
      <w:pPr>
        <w:pStyle w:val="LabStepCodeBlock"/>
      </w:pPr>
      <w:r>
        <w:t>}</w:t>
      </w:r>
    </w:p>
    <w:p w:rsidR="007B6155" w:rsidRDefault="007B6155" w:rsidP="006836F4">
      <w:pPr>
        <w:pStyle w:val="LabStepCodeBlock"/>
      </w:pPr>
    </w:p>
    <w:p w:rsidR="007B6155" w:rsidRDefault="007B6155" w:rsidP="006836F4">
      <w:pPr>
        <w:pStyle w:val="LabStepCodeBlock"/>
      </w:pPr>
      <w:r>
        <w:t>function onAddContentHtml() {</w:t>
      </w:r>
    </w:p>
    <w:p w:rsidR="007B6155" w:rsidRDefault="007B6155" w:rsidP="006836F4">
      <w:pPr>
        <w:pStyle w:val="LabStepCodeBlock"/>
      </w:pPr>
      <w:r>
        <w:t>}</w:t>
      </w:r>
    </w:p>
    <w:p w:rsidR="007B6155" w:rsidRDefault="007B6155" w:rsidP="006836F4">
      <w:pPr>
        <w:pStyle w:val="LabStepCodeBlock"/>
      </w:pPr>
    </w:p>
    <w:p w:rsidR="007B6155" w:rsidRDefault="007B6155" w:rsidP="006836F4">
      <w:pPr>
        <w:pStyle w:val="LabStepCodeBlock"/>
      </w:pPr>
      <w:r>
        <w:t>function onAddContentMatrix() {</w:t>
      </w:r>
    </w:p>
    <w:p w:rsidR="007B6155" w:rsidRDefault="007B6155" w:rsidP="006836F4">
      <w:pPr>
        <w:pStyle w:val="LabStepCodeBlock"/>
      </w:pPr>
      <w:r>
        <w:t>}</w:t>
      </w:r>
    </w:p>
    <w:p w:rsidR="007B6155" w:rsidRDefault="007B6155" w:rsidP="006836F4">
      <w:pPr>
        <w:pStyle w:val="LabStepCodeBlock"/>
      </w:pPr>
    </w:p>
    <w:p w:rsidR="007B6155" w:rsidRDefault="007B6155" w:rsidP="006836F4">
      <w:pPr>
        <w:pStyle w:val="LabStepCodeBlock"/>
      </w:pPr>
      <w:r>
        <w:t>function onAddContentOfficeTable() {</w:t>
      </w:r>
    </w:p>
    <w:p w:rsidR="007B6155" w:rsidRDefault="007B6155" w:rsidP="006836F4">
      <w:pPr>
        <w:pStyle w:val="LabStepCodeBlock"/>
      </w:pPr>
      <w:r>
        <w:t>}</w:t>
      </w:r>
    </w:p>
    <w:p w:rsidR="007B6155" w:rsidRDefault="007B6155" w:rsidP="006836F4">
      <w:pPr>
        <w:pStyle w:val="LabStepCodeBlock"/>
      </w:pPr>
    </w:p>
    <w:p w:rsidR="007B6155" w:rsidRDefault="007B6155" w:rsidP="006836F4">
      <w:pPr>
        <w:pStyle w:val="LabStepCodeBlock"/>
      </w:pPr>
      <w:r>
        <w:t>function onAddContentOfficeOpenXml() {</w:t>
      </w:r>
    </w:p>
    <w:p w:rsidR="007B6155" w:rsidRDefault="007B6155" w:rsidP="006836F4">
      <w:pPr>
        <w:pStyle w:val="LabStepCodeBlock"/>
      </w:pPr>
      <w:r>
        <w:t>}</w:t>
      </w:r>
    </w:p>
    <w:p w:rsidR="007B6155" w:rsidRDefault="007B6155" w:rsidP="007B6155">
      <w:pPr>
        <w:pStyle w:val="LabStepNumbered"/>
      </w:pPr>
      <w:r>
        <w:t>Just b</w:t>
      </w:r>
      <w:r w:rsidR="006836F4">
        <w:t xml:space="preserve">elow the call to </w:t>
      </w:r>
      <w:proofErr w:type="spellStart"/>
      <w:r w:rsidR="006836F4" w:rsidRPr="006836F4">
        <w:rPr>
          <w:b/>
        </w:rPr>
        <w:t>app.initialize</w:t>
      </w:r>
      <w:proofErr w:type="spellEnd"/>
      <w:r w:rsidR="006836F4">
        <w:t>,</w:t>
      </w:r>
      <w:r>
        <w:t xml:space="preserve"> add the jQuery code required to bind each of the four new functions to the click</w:t>
      </w:r>
      <w:r w:rsidR="006836F4">
        <w:t xml:space="preserve"> </w:t>
      </w:r>
      <w:r>
        <w:t>event of the associated buttons.</w:t>
      </w:r>
    </w:p>
    <w:p w:rsidR="007B6155" w:rsidRDefault="007B6155" w:rsidP="006836F4">
      <w:pPr>
        <w:pStyle w:val="LabStepCodeBlock"/>
      </w:pPr>
      <w:r>
        <w:t>Office.initialize = function (reason) {</w:t>
      </w:r>
    </w:p>
    <w:p w:rsidR="007B6155" w:rsidRDefault="007B6155" w:rsidP="006836F4">
      <w:pPr>
        <w:pStyle w:val="LabStepCodeBlock"/>
      </w:pPr>
      <w:r>
        <w:t xml:space="preserve">    $(document).ready(function () {</w:t>
      </w:r>
    </w:p>
    <w:p w:rsidR="007B6155" w:rsidRDefault="007B6155" w:rsidP="006836F4">
      <w:pPr>
        <w:pStyle w:val="LabStepCodeBlock"/>
      </w:pPr>
      <w:r>
        <w:t xml:space="preserve">        app.initialize();</w:t>
      </w:r>
    </w:p>
    <w:p w:rsidR="007B6155" w:rsidRDefault="007B6155" w:rsidP="006836F4">
      <w:pPr>
        <w:pStyle w:val="LabStepCodeBlock"/>
      </w:pPr>
      <w:r>
        <w:t xml:space="preserve">        </w:t>
      </w:r>
      <w:r w:rsidRPr="006836F4">
        <w:rPr>
          <w:color w:val="7F7F7F" w:themeColor="text1" w:themeTint="80"/>
        </w:rPr>
        <w:t>// wire up event handler</w:t>
      </w:r>
    </w:p>
    <w:p w:rsidR="007B6155" w:rsidRDefault="007B6155" w:rsidP="006836F4">
      <w:pPr>
        <w:pStyle w:val="LabStepCodeBlock"/>
      </w:pPr>
      <w:r>
        <w:t xml:space="preserve">        $("#addContentHellowWorld").click(onAddContentHellowWorld);</w:t>
      </w:r>
    </w:p>
    <w:p w:rsidR="007B6155" w:rsidRDefault="007B6155" w:rsidP="006836F4">
      <w:pPr>
        <w:pStyle w:val="LabStepCodeBlock"/>
      </w:pPr>
      <w:r>
        <w:t xml:space="preserve">        $('#addContentHtml').click(onAddContentHtml);</w:t>
      </w:r>
    </w:p>
    <w:p w:rsidR="007B6155" w:rsidRDefault="007B6155" w:rsidP="006836F4">
      <w:pPr>
        <w:pStyle w:val="LabStepCodeBlock"/>
      </w:pPr>
      <w:r>
        <w:t xml:space="preserve">        $('#addContentMatrix').click(onAddContentMatrix);</w:t>
      </w:r>
    </w:p>
    <w:p w:rsidR="007B6155" w:rsidRDefault="007B6155" w:rsidP="006836F4">
      <w:pPr>
        <w:pStyle w:val="LabStepCodeBlock"/>
      </w:pPr>
      <w:r>
        <w:t xml:space="preserve">        $('#addContentOfficeTable').click(onAddContentOfficeTable);</w:t>
      </w:r>
    </w:p>
    <w:p w:rsidR="007B6155" w:rsidRDefault="007B6155" w:rsidP="006836F4">
      <w:pPr>
        <w:pStyle w:val="LabStepCodeBlock"/>
      </w:pPr>
      <w:r>
        <w:t xml:space="preserve">        $('#addContentOfficeOpenXml').click(onAddContentOfficeOpenXml);</w:t>
      </w:r>
    </w:p>
    <w:p w:rsidR="007B6155" w:rsidRDefault="007B6155" w:rsidP="006836F4">
      <w:pPr>
        <w:pStyle w:val="LabStepCodeBlock"/>
      </w:pPr>
      <w:r>
        <w:t xml:space="preserve">    });</w:t>
      </w:r>
    </w:p>
    <w:p w:rsidR="007B6155" w:rsidRDefault="007B6155" w:rsidP="006836F4">
      <w:pPr>
        <w:pStyle w:val="LabStepCodeBlock"/>
      </w:pPr>
      <w:r>
        <w:t>};</w:t>
      </w:r>
    </w:p>
    <w:p w:rsidR="007B6155" w:rsidRDefault="007B6155" w:rsidP="007B6155">
      <w:pPr>
        <w:pStyle w:val="LabStepNumbered"/>
      </w:pPr>
      <w:r>
        <w:t xml:space="preserve">Implement the </w:t>
      </w:r>
      <w:proofErr w:type="spellStart"/>
      <w:r w:rsidRPr="006836F4">
        <w:rPr>
          <w:b/>
        </w:rPr>
        <w:t>onAddContentHtml</w:t>
      </w:r>
      <w:proofErr w:type="spellEnd"/>
      <w:r>
        <w:t xml:space="preserve"> function to create an HTML div element with several child elements using jQuery and then to write that HTML to the Word document using the HTML coercion type using the code in the following listing.</w:t>
      </w:r>
    </w:p>
    <w:p w:rsidR="007B6155" w:rsidRDefault="007B6155" w:rsidP="006836F4">
      <w:pPr>
        <w:pStyle w:val="LabStepCodeBlock"/>
      </w:pPr>
      <w:r>
        <w:t>function onAddContentHtml() {</w:t>
      </w:r>
    </w:p>
    <w:p w:rsidR="007B6155" w:rsidRPr="006836F4" w:rsidRDefault="007B6155" w:rsidP="006836F4">
      <w:pPr>
        <w:pStyle w:val="LabStepCodeBlock"/>
        <w:rPr>
          <w:color w:val="7F7F7F" w:themeColor="text1" w:themeTint="80"/>
        </w:rPr>
      </w:pPr>
      <w:r w:rsidRPr="006836F4">
        <w:rPr>
          <w:color w:val="7F7F7F" w:themeColor="text1" w:themeTint="80"/>
        </w:rPr>
        <w:t xml:space="preserve">    // create HTML element</w:t>
      </w:r>
    </w:p>
    <w:p w:rsidR="007B6155" w:rsidRDefault="007B6155" w:rsidP="006836F4">
      <w:pPr>
        <w:pStyle w:val="LabStepCodeBlock"/>
      </w:pPr>
      <w:r>
        <w:t xml:space="preserve">    var div = $("&lt;div&gt;")</w:t>
      </w:r>
    </w:p>
    <w:p w:rsidR="007B6155" w:rsidRDefault="007B6155" w:rsidP="006836F4">
      <w:pPr>
        <w:pStyle w:val="LabStepCodeBlock"/>
      </w:pPr>
      <w:r>
        <w:t xml:space="preserve">            .append($("&lt;h2&gt;").text("My Heading"))</w:t>
      </w:r>
    </w:p>
    <w:p w:rsidR="007B6155" w:rsidRDefault="007B6155" w:rsidP="006836F4">
      <w:pPr>
        <w:pStyle w:val="LabStepCodeBlock"/>
      </w:pPr>
      <w:r>
        <w:t xml:space="preserve">            .append($("&lt;p&gt;").text("This is paragraph 1"))</w:t>
      </w:r>
    </w:p>
    <w:p w:rsidR="007B6155" w:rsidRDefault="007B6155" w:rsidP="006836F4">
      <w:pPr>
        <w:pStyle w:val="LabStepCodeBlock"/>
      </w:pPr>
      <w:r>
        <w:t xml:space="preserve">            .append($("&lt;p&gt;").text("This is paragraph 2"))</w:t>
      </w:r>
    </w:p>
    <w:p w:rsidR="007B6155" w:rsidRDefault="007B6155" w:rsidP="006836F4">
      <w:pPr>
        <w:pStyle w:val="LabStepCodeBlock"/>
      </w:pPr>
    </w:p>
    <w:p w:rsidR="007B6155" w:rsidRPr="006836F4" w:rsidRDefault="007B6155" w:rsidP="006836F4">
      <w:pPr>
        <w:pStyle w:val="LabStepCodeBlock"/>
        <w:rPr>
          <w:color w:val="7F7F7F" w:themeColor="text1" w:themeTint="80"/>
        </w:rPr>
      </w:pPr>
      <w:r w:rsidRPr="006836F4">
        <w:rPr>
          <w:color w:val="7F7F7F" w:themeColor="text1" w:themeTint="80"/>
        </w:rPr>
        <w:t xml:space="preserve">    // insert HTML into Word document</w:t>
      </w:r>
    </w:p>
    <w:p w:rsidR="007B6155" w:rsidRDefault="007B6155" w:rsidP="006836F4">
      <w:pPr>
        <w:pStyle w:val="LabStepCodeBlock"/>
      </w:pPr>
      <w:r>
        <w:t xml:space="preserve">    Office.context.document.setSelectedDataAsync(div.html(), { coercionType: "html" }, testForSuccess);</w:t>
      </w:r>
    </w:p>
    <w:p w:rsidR="007B6155" w:rsidRDefault="007B6155" w:rsidP="006836F4">
      <w:pPr>
        <w:pStyle w:val="LabStepCodeBlock"/>
      </w:pPr>
      <w:r>
        <w:t>}</w:t>
      </w:r>
    </w:p>
    <w:p w:rsidR="007B6155" w:rsidRDefault="007B6155" w:rsidP="007B6155">
      <w:pPr>
        <w:pStyle w:val="LabStepNumbered"/>
      </w:pPr>
      <w:r>
        <w:t>Test your work by starting a debug session and clicking the HTML button. When you click the button, you should see that the HTML content has been added to the Word document.</w:t>
      </w:r>
    </w:p>
    <w:p w:rsidR="007B6155" w:rsidRDefault="007B6155" w:rsidP="006836F4">
      <w:pPr>
        <w:pStyle w:val="LabStepScreenshot"/>
      </w:pPr>
      <w:r>
        <w:t xml:space="preserve"> </w:t>
      </w:r>
      <w:r w:rsidR="001462DF">
        <w:rPr>
          <w:noProof/>
        </w:rPr>
        <w:drawing>
          <wp:inline distT="0" distB="0" distL="0" distR="0">
            <wp:extent cx="2412859" cy="1240972"/>
            <wp:effectExtent l="19050" t="19050" r="2603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27872"/>
                    <a:stretch/>
                  </pic:blipFill>
                  <pic:spPr bwMode="auto">
                    <a:xfrm>
                      <a:off x="0" y="0"/>
                      <a:ext cx="2458811" cy="1264606"/>
                    </a:xfrm>
                    <a:prstGeom prst="rect">
                      <a:avLst/>
                    </a:prstGeom>
                    <a:noFill/>
                    <a:ln w="9525" cap="flat" cmpd="sng" algn="ctr">
                      <a:solidFill>
                        <a:schemeClr val="bg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6155" w:rsidRDefault="007B6155" w:rsidP="007B6155">
      <w:pPr>
        <w:pStyle w:val="LabStepNumbered"/>
      </w:pPr>
      <w:r>
        <w:t xml:space="preserve">Implement </w:t>
      </w:r>
      <w:proofErr w:type="spellStart"/>
      <w:r w:rsidRPr="006836F4">
        <w:rPr>
          <w:b/>
        </w:rPr>
        <w:t>onAddContentMatrix</w:t>
      </w:r>
      <w:proofErr w:type="spellEnd"/>
      <w:r>
        <w:t xml:space="preserve"> by creating an array of arrays and then by writing the matrix to the Word document using the matrix coercion type as shown in the following code listing.</w:t>
      </w:r>
    </w:p>
    <w:p w:rsidR="007B6155" w:rsidRDefault="007B6155" w:rsidP="006836F4">
      <w:pPr>
        <w:pStyle w:val="LabStepCodeBlock"/>
      </w:pPr>
      <w:r>
        <w:t>function onAddContentMatrix() {</w:t>
      </w:r>
    </w:p>
    <w:p w:rsidR="007B6155" w:rsidRPr="006836F4" w:rsidRDefault="007B6155" w:rsidP="006836F4">
      <w:pPr>
        <w:pStyle w:val="LabStepCodeBlock"/>
        <w:rPr>
          <w:color w:val="7F7F7F" w:themeColor="text1" w:themeTint="80"/>
        </w:rPr>
      </w:pPr>
      <w:r w:rsidRPr="006836F4">
        <w:rPr>
          <w:color w:val="7F7F7F" w:themeColor="text1" w:themeTint="80"/>
        </w:rPr>
        <w:t xml:space="preserve">    // create matrix as an array of arrays</w:t>
      </w:r>
    </w:p>
    <w:p w:rsidR="007B6155" w:rsidRDefault="007B6155" w:rsidP="006836F4">
      <w:pPr>
        <w:pStyle w:val="LabStepCodeBlock"/>
      </w:pPr>
      <w:r>
        <w:t xml:space="preserve">    var matrix = [["First Name", "Last Name"],</w:t>
      </w:r>
    </w:p>
    <w:p w:rsidR="007B6155" w:rsidRDefault="007B6155" w:rsidP="006836F4">
      <w:pPr>
        <w:pStyle w:val="LabStepCodeBlock"/>
      </w:pPr>
      <w:r>
        <w:t xml:space="preserve">                  ["Bob", "White"],</w:t>
      </w:r>
    </w:p>
    <w:p w:rsidR="007B6155" w:rsidRDefault="007B6155" w:rsidP="006836F4">
      <w:pPr>
        <w:pStyle w:val="LabStepCodeBlock"/>
      </w:pPr>
      <w:r>
        <w:t xml:space="preserve">                  ["Anna", "Conda"],</w:t>
      </w:r>
    </w:p>
    <w:p w:rsidR="007B6155" w:rsidRDefault="007B6155" w:rsidP="006836F4">
      <w:pPr>
        <w:pStyle w:val="LabStepCodeBlock"/>
      </w:pPr>
      <w:r>
        <w:t xml:space="preserve">                  ["Max", "Headroom"]];</w:t>
      </w:r>
    </w:p>
    <w:p w:rsidR="007B6155" w:rsidRDefault="007B6155" w:rsidP="006836F4">
      <w:pPr>
        <w:pStyle w:val="LabStepCodeBlock"/>
      </w:pPr>
    </w:p>
    <w:p w:rsidR="007B6155" w:rsidRPr="006836F4" w:rsidRDefault="007B6155" w:rsidP="006836F4">
      <w:pPr>
        <w:pStyle w:val="LabStepCodeBlock"/>
        <w:rPr>
          <w:color w:val="7F7F7F" w:themeColor="text1" w:themeTint="80"/>
        </w:rPr>
      </w:pPr>
      <w:r w:rsidRPr="006836F4">
        <w:rPr>
          <w:color w:val="7F7F7F" w:themeColor="text1" w:themeTint="80"/>
        </w:rPr>
        <w:t xml:space="preserve">    // insert matrix into Word document</w:t>
      </w:r>
    </w:p>
    <w:p w:rsidR="007B6155" w:rsidRDefault="007B6155" w:rsidP="006836F4">
      <w:pPr>
        <w:pStyle w:val="LabStepCodeBlock"/>
      </w:pPr>
      <w:r>
        <w:t xml:space="preserve">    Office.context.document.setSelectedDataAsync(matrix, { coercionType: "matrix" }, testForSuccess);</w:t>
      </w:r>
    </w:p>
    <w:p w:rsidR="007B6155" w:rsidRDefault="007B6155" w:rsidP="006836F4">
      <w:pPr>
        <w:pStyle w:val="LabStepCodeBlock"/>
      </w:pPr>
      <w:r>
        <w:t>}</w:t>
      </w:r>
    </w:p>
    <w:p w:rsidR="007B6155" w:rsidRDefault="007B6155" w:rsidP="007B6155">
      <w:pPr>
        <w:pStyle w:val="LabStepNumbered"/>
      </w:pPr>
      <w:r>
        <w:t xml:space="preserve">Test your work by starting a debug session and clicking the </w:t>
      </w:r>
      <w:r w:rsidRPr="001462DF">
        <w:rPr>
          <w:b/>
        </w:rPr>
        <w:t>Matrix</w:t>
      </w:r>
      <w:r>
        <w:t xml:space="preserve"> button. When you click the button, you should see that the content from the matrix has been added to the Word document as a table.</w:t>
      </w:r>
    </w:p>
    <w:p w:rsidR="007B6155" w:rsidRDefault="007B6155" w:rsidP="006836F4">
      <w:pPr>
        <w:pStyle w:val="LabStepScreenshot"/>
      </w:pPr>
      <w:r>
        <w:t xml:space="preserve"> </w:t>
      </w:r>
      <w:r w:rsidR="001462DF">
        <w:rPr>
          <w:noProof/>
        </w:rPr>
        <w:drawing>
          <wp:inline distT="0" distB="0" distL="0" distR="0">
            <wp:extent cx="4984163" cy="1668780"/>
            <wp:effectExtent l="19050" t="19050" r="26035"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7488" cy="1676590"/>
                    </a:xfrm>
                    <a:prstGeom prst="rect">
                      <a:avLst/>
                    </a:prstGeom>
                    <a:noFill/>
                    <a:ln>
                      <a:solidFill>
                        <a:schemeClr val="bg1">
                          <a:lumMod val="50000"/>
                        </a:schemeClr>
                      </a:solidFill>
                    </a:ln>
                  </pic:spPr>
                </pic:pic>
              </a:graphicData>
            </a:graphic>
          </wp:inline>
        </w:drawing>
      </w:r>
    </w:p>
    <w:p w:rsidR="007B6155" w:rsidRDefault="007B6155" w:rsidP="007B6155">
      <w:pPr>
        <w:pStyle w:val="LabStepNumbered"/>
      </w:pPr>
      <w:r>
        <w:t xml:space="preserve">Implement </w:t>
      </w:r>
      <w:proofErr w:type="spellStart"/>
      <w:r w:rsidRPr="006836F4">
        <w:rPr>
          <w:b/>
        </w:rPr>
        <w:t>onAddContentOfficeTable</w:t>
      </w:r>
      <w:proofErr w:type="spellEnd"/>
      <w:r>
        <w:t xml:space="preserve"> by creating a new </w:t>
      </w:r>
      <w:proofErr w:type="spellStart"/>
      <w:r w:rsidRPr="006836F4">
        <w:rPr>
          <w:b/>
        </w:rPr>
        <w:t>Office.TableData</w:t>
      </w:r>
      <w:proofErr w:type="spellEnd"/>
      <w:r>
        <w:t xml:space="preserve"> object and then by writing it to the Word document using the table coercion type as shown in the following code listing.</w:t>
      </w:r>
    </w:p>
    <w:p w:rsidR="007B6155" w:rsidRDefault="007B6155" w:rsidP="006A6D46">
      <w:pPr>
        <w:pStyle w:val="LabStepCodeBlock"/>
      </w:pPr>
      <w:r>
        <w:t>function onAddContentOfficeTable() {</w:t>
      </w:r>
    </w:p>
    <w:p w:rsidR="007B6155" w:rsidRDefault="007B6155" w:rsidP="006A6D46">
      <w:pPr>
        <w:pStyle w:val="LabStepCodeBlock"/>
      </w:pPr>
    </w:p>
    <w:p w:rsidR="007B6155" w:rsidRPr="006A6D46" w:rsidRDefault="007B6155" w:rsidP="006A6D46">
      <w:pPr>
        <w:pStyle w:val="LabStepCodeBlock"/>
        <w:rPr>
          <w:color w:val="7F7F7F" w:themeColor="text1" w:themeTint="80"/>
        </w:rPr>
      </w:pPr>
      <w:r w:rsidRPr="006A6D46">
        <w:rPr>
          <w:color w:val="7F7F7F" w:themeColor="text1" w:themeTint="80"/>
        </w:rPr>
        <w:t xml:space="preserve">    // create and populate an Office table</w:t>
      </w:r>
    </w:p>
    <w:p w:rsidR="007B6155" w:rsidRDefault="007B6155" w:rsidP="006A6D46">
      <w:pPr>
        <w:pStyle w:val="LabStepCodeBlock"/>
      </w:pPr>
      <w:r>
        <w:t xml:space="preserve">    var myTable = new Office.TableData();</w:t>
      </w:r>
    </w:p>
    <w:p w:rsidR="007B6155" w:rsidRDefault="007B6155" w:rsidP="006A6D46">
      <w:pPr>
        <w:pStyle w:val="LabStepCodeBlock"/>
      </w:pPr>
      <w:r>
        <w:t xml:space="preserve">    myTable.headers = [['First Name', 'Last Name']];</w:t>
      </w:r>
    </w:p>
    <w:p w:rsidR="007B6155" w:rsidRDefault="007B6155" w:rsidP="006A6D46">
      <w:pPr>
        <w:pStyle w:val="LabStepCodeBlock"/>
      </w:pPr>
      <w:r>
        <w:t xml:space="preserve">    myTable.rows = [['Bob', 'White'], ['Anna', 'Conda'], ['Max', 'Headroom']];</w:t>
      </w:r>
    </w:p>
    <w:p w:rsidR="007B6155" w:rsidRDefault="007B6155" w:rsidP="006A6D46">
      <w:pPr>
        <w:pStyle w:val="LabStepCodeBlock"/>
      </w:pPr>
    </w:p>
    <w:p w:rsidR="007B6155" w:rsidRPr="006A6D46" w:rsidRDefault="007B6155" w:rsidP="006A6D46">
      <w:pPr>
        <w:pStyle w:val="LabStepCodeBlock"/>
        <w:rPr>
          <w:color w:val="7F7F7F" w:themeColor="text1" w:themeTint="80"/>
        </w:rPr>
      </w:pPr>
      <w:r w:rsidRPr="006A6D46">
        <w:rPr>
          <w:color w:val="7F7F7F" w:themeColor="text1" w:themeTint="80"/>
        </w:rPr>
        <w:t xml:space="preserve">    // add table to Word document</w:t>
      </w:r>
    </w:p>
    <w:p w:rsidR="007B6155" w:rsidRDefault="007B6155" w:rsidP="006A6D46">
      <w:pPr>
        <w:pStyle w:val="LabStepCodeBlock"/>
      </w:pPr>
      <w:r>
        <w:t xml:space="preserve">    Office.context.document.setSelectedDataAsync(myTable, { coercionType: "table" }, testForSuccess)</w:t>
      </w:r>
    </w:p>
    <w:p w:rsidR="007B6155" w:rsidRDefault="007B6155" w:rsidP="006A6D46">
      <w:pPr>
        <w:pStyle w:val="LabStepCodeBlock"/>
      </w:pPr>
      <w:r>
        <w:t>}</w:t>
      </w:r>
    </w:p>
    <w:p w:rsidR="007B6155" w:rsidRDefault="007B6155" w:rsidP="007B6155">
      <w:pPr>
        <w:pStyle w:val="LabStepNumbered"/>
      </w:pPr>
      <w:r>
        <w:t xml:space="preserve">Test your work by starting a debug session and clicking the </w:t>
      </w:r>
      <w:r w:rsidRPr="001462DF">
        <w:rPr>
          <w:b/>
        </w:rPr>
        <w:t>Office Table</w:t>
      </w:r>
      <w:r>
        <w:t xml:space="preserve"> button. When you click the button, you should see that the content from the Office Table object has been added to the Word document as a table.</w:t>
      </w:r>
    </w:p>
    <w:p w:rsidR="006A6D46" w:rsidRDefault="001462DF" w:rsidP="006A6D46">
      <w:pPr>
        <w:pStyle w:val="LabStepScreenshot"/>
      </w:pPr>
      <w:r>
        <w:rPr>
          <w:noProof/>
        </w:rPr>
        <w:lastRenderedPageBreak/>
        <w:drawing>
          <wp:inline distT="0" distB="0" distL="0" distR="0" wp14:anchorId="34DD8EF1" wp14:editId="32C18513">
            <wp:extent cx="4069080" cy="1362395"/>
            <wp:effectExtent l="19050" t="19050" r="2667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508" cy="1378275"/>
                    </a:xfrm>
                    <a:prstGeom prst="rect">
                      <a:avLst/>
                    </a:prstGeom>
                    <a:noFill/>
                    <a:ln>
                      <a:solidFill>
                        <a:schemeClr val="bg1">
                          <a:lumMod val="50000"/>
                        </a:schemeClr>
                      </a:solidFill>
                    </a:ln>
                  </pic:spPr>
                </pic:pic>
              </a:graphicData>
            </a:graphic>
          </wp:inline>
        </w:drawing>
      </w:r>
    </w:p>
    <w:p w:rsidR="007B6155" w:rsidRDefault="007B6155" w:rsidP="006A6D46">
      <w:pPr>
        <w:pStyle w:val="LabStepNumbered"/>
      </w:pPr>
      <w:r>
        <w:t>Look inside the folder for this lab and locate</w:t>
      </w:r>
      <w:r w:rsidR="006A6D46">
        <w:t xml:space="preserve"> the child folder named </w:t>
      </w:r>
      <w:proofErr w:type="spellStart"/>
      <w:r w:rsidR="006A6D46" w:rsidRPr="006A6D46">
        <w:rPr>
          <w:b/>
        </w:rPr>
        <w:t>Starter</w:t>
      </w:r>
      <w:r w:rsidRPr="006A6D46">
        <w:rPr>
          <w:b/>
        </w:rPr>
        <w:t>Files</w:t>
      </w:r>
      <w:proofErr w:type="spellEnd"/>
      <w:r>
        <w:t>. You should see that this folder contains four XML files as shown in the following screenshot.</w:t>
      </w:r>
    </w:p>
    <w:p w:rsidR="007B6155" w:rsidRDefault="007B6155" w:rsidP="006A6D46">
      <w:pPr>
        <w:pStyle w:val="LabStepScreenshot"/>
      </w:pPr>
      <w:r>
        <w:t xml:space="preserve"> </w:t>
      </w:r>
      <w:r w:rsidR="006A6D46">
        <w:rPr>
          <w:noProof/>
        </w:rPr>
        <w:drawing>
          <wp:inline distT="0" distB="0" distL="0" distR="0">
            <wp:extent cx="3909060" cy="1375840"/>
            <wp:effectExtent l="19050" t="19050" r="1524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8189" cy="1386092"/>
                    </a:xfrm>
                    <a:prstGeom prst="rect">
                      <a:avLst/>
                    </a:prstGeom>
                    <a:noFill/>
                    <a:ln>
                      <a:solidFill>
                        <a:schemeClr val="bg1">
                          <a:lumMod val="50000"/>
                        </a:schemeClr>
                      </a:solidFill>
                    </a:ln>
                  </pic:spPr>
                </pic:pic>
              </a:graphicData>
            </a:graphic>
          </wp:inline>
        </w:drawing>
      </w:r>
    </w:p>
    <w:p w:rsidR="007B6155" w:rsidRDefault="007B6155" w:rsidP="007B6155">
      <w:pPr>
        <w:pStyle w:val="LabStepNumbered"/>
      </w:pPr>
      <w:r>
        <w:t>Add the four XML files into the Visual Studio project into the same folder as the HTML start page named</w:t>
      </w:r>
      <w:r w:rsidR="006A6D46">
        <w:t xml:space="preserve"> </w:t>
      </w:r>
      <w:r w:rsidRPr="006A6D46">
        <w:rPr>
          <w:b/>
        </w:rPr>
        <w:t>Home.html</w:t>
      </w:r>
      <w:r>
        <w:t>.</w:t>
      </w:r>
    </w:p>
    <w:p w:rsidR="007B6155" w:rsidRDefault="007B6155" w:rsidP="006A6D46">
      <w:pPr>
        <w:pStyle w:val="LabStepScreenshot"/>
      </w:pPr>
      <w:r>
        <w:t xml:space="preserve"> </w:t>
      </w:r>
      <w:r w:rsidR="006A6D46">
        <w:rPr>
          <w:noProof/>
        </w:rPr>
        <w:drawing>
          <wp:inline distT="0" distB="0" distL="0" distR="0">
            <wp:extent cx="1545107" cy="2164080"/>
            <wp:effectExtent l="19050" t="19050" r="1714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5731" cy="2178960"/>
                    </a:xfrm>
                    <a:prstGeom prst="rect">
                      <a:avLst/>
                    </a:prstGeom>
                    <a:noFill/>
                    <a:ln>
                      <a:solidFill>
                        <a:schemeClr val="bg1">
                          <a:lumMod val="50000"/>
                        </a:schemeClr>
                      </a:solidFill>
                    </a:ln>
                  </pic:spPr>
                </pic:pic>
              </a:graphicData>
            </a:graphic>
          </wp:inline>
        </w:drawing>
      </w:r>
    </w:p>
    <w:p w:rsidR="007B6155" w:rsidRDefault="007B6155" w:rsidP="007B6155">
      <w:pPr>
        <w:pStyle w:val="LabStepNumbered"/>
      </w:pPr>
      <w:r>
        <w:t>Quickly open and review the XML content inside each of these four XML files. This will give you better idea of what Open Office XML looks like when targeting Microsoft Word.</w:t>
      </w:r>
    </w:p>
    <w:p w:rsidR="007B6155" w:rsidRDefault="007B6155" w:rsidP="007B6155">
      <w:pPr>
        <w:pStyle w:val="LabStepNumbered"/>
      </w:pPr>
      <w:r>
        <w:t xml:space="preserve">Open </w:t>
      </w:r>
      <w:r w:rsidRPr="006A6D46">
        <w:rPr>
          <w:b/>
        </w:rPr>
        <w:t>Home.html</w:t>
      </w:r>
      <w:r>
        <w:t xml:space="preserve"> and locate the button element with the id of </w:t>
      </w:r>
      <w:proofErr w:type="spellStart"/>
      <w:r w:rsidRPr="006A6D46">
        <w:rPr>
          <w:b/>
        </w:rPr>
        <w:t>addContentOfficeOpenXml</w:t>
      </w:r>
      <w:proofErr w:type="spellEnd"/>
      <w:r>
        <w:t>. Directly under this button, add a new HTML select element as shown in the following code listing.</w:t>
      </w:r>
    </w:p>
    <w:p w:rsidR="007B6155" w:rsidRDefault="007B6155" w:rsidP="006A6D46">
      <w:pPr>
        <w:pStyle w:val="LabStepCodeBlock"/>
      </w:pPr>
      <w:r>
        <w:t>&lt;div&gt;</w:t>
      </w:r>
    </w:p>
    <w:p w:rsidR="007B6155" w:rsidRDefault="007B6155" w:rsidP="006A6D46">
      <w:pPr>
        <w:pStyle w:val="LabStepCodeBlock"/>
      </w:pPr>
      <w:r>
        <w:t xml:space="preserve">  &lt;button id="addContentOfficeOpenXml"&gt;Office Open XML&lt;/button&gt;</w:t>
      </w:r>
    </w:p>
    <w:p w:rsidR="007B6155" w:rsidRDefault="007B6155" w:rsidP="006A6D46">
      <w:pPr>
        <w:pStyle w:val="LabStepCodeBlock"/>
      </w:pPr>
      <w:r>
        <w:t xml:space="preserve">  &lt;select id="listOpenXmlContent"&gt;</w:t>
      </w:r>
    </w:p>
    <w:p w:rsidR="007B6155" w:rsidRDefault="007B6155" w:rsidP="006A6D46">
      <w:pPr>
        <w:pStyle w:val="LabStepCodeBlock"/>
      </w:pPr>
      <w:r>
        <w:t xml:space="preserve">    &lt;option value="OpenXmlParagraph.xml"&gt;Paragraph&lt;/option&gt;</w:t>
      </w:r>
    </w:p>
    <w:p w:rsidR="007B6155" w:rsidRDefault="007B6155" w:rsidP="006A6D46">
      <w:pPr>
        <w:pStyle w:val="LabStepCodeBlock"/>
      </w:pPr>
      <w:r>
        <w:t xml:space="preserve">    &lt;option value="OpenXmlPicture.xml"&gt;Picture&lt;/option&gt;</w:t>
      </w:r>
    </w:p>
    <w:p w:rsidR="007B6155" w:rsidRDefault="007B6155" w:rsidP="006A6D46">
      <w:pPr>
        <w:pStyle w:val="LabStepCodeBlock"/>
      </w:pPr>
      <w:r>
        <w:t xml:space="preserve">    &lt;option value="OpenXmlChart.xml"&gt;Chart&lt;/option&gt;</w:t>
      </w:r>
    </w:p>
    <w:p w:rsidR="007B6155" w:rsidRDefault="007B6155" w:rsidP="006A6D46">
      <w:pPr>
        <w:pStyle w:val="LabStepCodeBlock"/>
      </w:pPr>
      <w:r>
        <w:t xml:space="preserve">    &lt;option value="OpenXmlTable.xml"&gt;Table&lt;/option&gt;</w:t>
      </w:r>
    </w:p>
    <w:p w:rsidR="007B6155" w:rsidRDefault="007B6155" w:rsidP="006A6D46">
      <w:pPr>
        <w:pStyle w:val="LabStepCodeBlock"/>
      </w:pPr>
      <w:r>
        <w:t xml:space="preserve">  &lt;/select&gt;</w:t>
      </w:r>
    </w:p>
    <w:p w:rsidR="007B6155" w:rsidRDefault="007B6155" w:rsidP="006A6D46">
      <w:pPr>
        <w:pStyle w:val="LabStepCodeBlock"/>
      </w:pPr>
      <w:r>
        <w:t>&lt;/div&gt;</w:t>
      </w:r>
    </w:p>
    <w:p w:rsidR="007B6155" w:rsidRDefault="007B6155" w:rsidP="007B6155">
      <w:pPr>
        <w:pStyle w:val="LabStepNumbered"/>
      </w:pPr>
      <w:r>
        <w:t xml:space="preserve">Save and close </w:t>
      </w:r>
      <w:r w:rsidRPr="006A6D46">
        <w:rPr>
          <w:b/>
        </w:rPr>
        <w:t>Home.html</w:t>
      </w:r>
      <w:r>
        <w:t>.</w:t>
      </w:r>
    </w:p>
    <w:p w:rsidR="007B6155" w:rsidRDefault="007B6155" w:rsidP="007B6155">
      <w:pPr>
        <w:pStyle w:val="LabStepNumbered"/>
      </w:pPr>
      <w:r>
        <w:t xml:space="preserve">Return to the code editor window with </w:t>
      </w:r>
      <w:r w:rsidRPr="001462DF">
        <w:rPr>
          <w:b/>
        </w:rPr>
        <w:t>Home.js</w:t>
      </w:r>
      <w:r>
        <w:t>.</w:t>
      </w:r>
    </w:p>
    <w:p w:rsidR="007B6155" w:rsidRDefault="007B6155" w:rsidP="007B6155">
      <w:pPr>
        <w:pStyle w:val="LabStepNumbered"/>
      </w:pPr>
      <w:r>
        <w:lastRenderedPageBreak/>
        <w:t xml:space="preserve">Implement the </w:t>
      </w:r>
      <w:proofErr w:type="spellStart"/>
      <w:r w:rsidRPr="001462DF">
        <w:rPr>
          <w:b/>
        </w:rPr>
        <w:t>onAddContentOfficeOpenXml</w:t>
      </w:r>
      <w:proofErr w:type="spellEnd"/>
      <w:r>
        <w:t xml:space="preserve"> function to obtain the currently selected file name from the select element and then to execute an HTTP GET request using the jQuery $.ajax function to retrieve the associated XML file. In the success callback function, call </w:t>
      </w:r>
      <w:proofErr w:type="spellStart"/>
      <w:r w:rsidRPr="001462DF">
        <w:rPr>
          <w:b/>
        </w:rPr>
        <w:t>setSelectedDataAsync</w:t>
      </w:r>
      <w:proofErr w:type="spellEnd"/>
      <w:r>
        <w:t xml:space="preserve"> to write the XML content to the current Word document using the </w:t>
      </w:r>
      <w:proofErr w:type="spellStart"/>
      <w:r w:rsidRPr="001462DF">
        <w:rPr>
          <w:b/>
        </w:rPr>
        <w:t>ooxml</w:t>
      </w:r>
      <w:proofErr w:type="spellEnd"/>
      <w:r>
        <w:t xml:space="preserve"> coercion type as shown in the following code listing.</w:t>
      </w:r>
    </w:p>
    <w:p w:rsidR="007B6155" w:rsidRDefault="007B6155" w:rsidP="001462DF">
      <w:pPr>
        <w:pStyle w:val="LabStepCodeBlock"/>
      </w:pPr>
      <w:r>
        <w:t>function onAddContentOfficeOpenXml() {</w:t>
      </w:r>
    </w:p>
    <w:p w:rsidR="007B6155" w:rsidRDefault="007B6155" w:rsidP="001462DF">
      <w:pPr>
        <w:pStyle w:val="LabStepCodeBlock"/>
      </w:pPr>
      <w:r>
        <w:t xml:space="preserve">    var fileName = $("#listOpenXmlContent").val();</w:t>
      </w:r>
    </w:p>
    <w:p w:rsidR="007B6155" w:rsidRDefault="007B6155" w:rsidP="001462DF">
      <w:pPr>
        <w:pStyle w:val="LabStepCodeBlock"/>
      </w:pPr>
    </w:p>
    <w:p w:rsidR="007B6155" w:rsidRDefault="007B6155" w:rsidP="001462DF">
      <w:pPr>
        <w:pStyle w:val="LabStepCodeBlock"/>
      </w:pPr>
      <w:r>
        <w:t xml:space="preserve">    $.ajax({</w:t>
      </w:r>
    </w:p>
    <w:p w:rsidR="007B6155" w:rsidRDefault="007B6155" w:rsidP="001462DF">
      <w:pPr>
        <w:pStyle w:val="LabStepCodeBlock"/>
      </w:pPr>
      <w:r>
        <w:t xml:space="preserve">        url: fileName,</w:t>
      </w:r>
    </w:p>
    <w:p w:rsidR="007B6155" w:rsidRDefault="007B6155" w:rsidP="001462DF">
      <w:pPr>
        <w:pStyle w:val="LabStepCodeBlock"/>
      </w:pPr>
      <w:r>
        <w:t xml:space="preserve">        type: "GET",</w:t>
      </w:r>
    </w:p>
    <w:p w:rsidR="007B6155" w:rsidRDefault="007B6155" w:rsidP="001462DF">
      <w:pPr>
        <w:pStyle w:val="LabStepCodeBlock"/>
      </w:pPr>
      <w:r>
        <w:t xml:space="preserve">        dataType: "text",</w:t>
      </w:r>
    </w:p>
    <w:p w:rsidR="007B6155" w:rsidRDefault="007B6155" w:rsidP="001462DF">
      <w:pPr>
        <w:pStyle w:val="LabStepCodeBlock"/>
      </w:pPr>
      <w:r>
        <w:t xml:space="preserve">        success: function (xml) {</w:t>
      </w:r>
    </w:p>
    <w:p w:rsidR="007B6155" w:rsidRDefault="007B6155" w:rsidP="001462DF">
      <w:pPr>
        <w:pStyle w:val="LabStepCodeBlock"/>
      </w:pPr>
      <w:r>
        <w:t xml:space="preserve">            Office.context.document.setSelectedDataAsync(xml, { coercionType: "ooxml" }, testForSuccess)</w:t>
      </w:r>
    </w:p>
    <w:p w:rsidR="007B6155" w:rsidRDefault="007B6155" w:rsidP="001462DF">
      <w:pPr>
        <w:pStyle w:val="LabStepCodeBlock"/>
      </w:pPr>
      <w:r>
        <w:t xml:space="preserve">        }</w:t>
      </w:r>
    </w:p>
    <w:p w:rsidR="007B6155" w:rsidRDefault="007B6155" w:rsidP="001462DF">
      <w:pPr>
        <w:pStyle w:val="LabStepCodeBlock"/>
      </w:pPr>
      <w:r>
        <w:t xml:space="preserve">    });</w:t>
      </w:r>
    </w:p>
    <w:p w:rsidR="007B6155" w:rsidRDefault="007B6155" w:rsidP="001462DF">
      <w:pPr>
        <w:pStyle w:val="LabStepCodeBlock"/>
      </w:pPr>
      <w:r>
        <w:t>}</w:t>
      </w:r>
    </w:p>
    <w:p w:rsidR="007B6155" w:rsidRDefault="007B6155" w:rsidP="007B6155">
      <w:pPr>
        <w:pStyle w:val="LabStepNumbered"/>
      </w:pPr>
      <w:r>
        <w:t xml:space="preserve">Test your work by starting a debug session and clicking the </w:t>
      </w:r>
      <w:r w:rsidRPr="0034636D">
        <w:rPr>
          <w:b/>
        </w:rPr>
        <w:t>Office Open XML</w:t>
      </w:r>
      <w:r>
        <w:t xml:space="preserve"> button when the select element has the default selected value of </w:t>
      </w:r>
      <w:r w:rsidRPr="0034636D">
        <w:rPr>
          <w:b/>
        </w:rPr>
        <w:t>Paragraph</w:t>
      </w:r>
      <w:r>
        <w:t xml:space="preserve">. You should see that the Open Office XML </w:t>
      </w:r>
      <w:r w:rsidR="0034636D">
        <w:t>content has been used to create</w:t>
      </w:r>
      <w:r>
        <w:t xml:space="preserve"> </w:t>
      </w:r>
      <w:r w:rsidR="0034636D">
        <w:t xml:space="preserve">a </w:t>
      </w:r>
      <w:r>
        <w:t>formatted paragraph.</w:t>
      </w:r>
    </w:p>
    <w:p w:rsidR="007B6155" w:rsidRDefault="007B6155" w:rsidP="00577D91">
      <w:pPr>
        <w:pStyle w:val="LabStepScreenshot"/>
      </w:pPr>
      <w:r>
        <w:t xml:space="preserve"> </w:t>
      </w:r>
      <w:r w:rsidR="00577D91">
        <w:rPr>
          <w:noProof/>
        </w:rPr>
        <w:drawing>
          <wp:inline distT="0" distB="0" distL="0" distR="0">
            <wp:extent cx="2125980" cy="613177"/>
            <wp:effectExtent l="19050" t="19050" r="2667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9173" cy="619866"/>
                    </a:xfrm>
                    <a:prstGeom prst="rect">
                      <a:avLst/>
                    </a:prstGeom>
                    <a:noFill/>
                    <a:ln>
                      <a:solidFill>
                        <a:schemeClr val="bg1">
                          <a:lumMod val="50000"/>
                        </a:schemeClr>
                      </a:solidFill>
                    </a:ln>
                  </pic:spPr>
                </pic:pic>
              </a:graphicData>
            </a:graphic>
          </wp:inline>
        </w:drawing>
      </w:r>
    </w:p>
    <w:p w:rsidR="007B6155" w:rsidRDefault="007B6155" w:rsidP="007B6155">
      <w:pPr>
        <w:pStyle w:val="LabStepNumbered"/>
      </w:pPr>
      <w:r>
        <w:t>Change the value of the select element to Picture and click the Office Open XML button. You should see that the Open Office XML content has been used to insert a</w:t>
      </w:r>
      <w:r w:rsidR="0034636D">
        <w:t>n</w:t>
      </w:r>
      <w:r>
        <w:t xml:space="preserve"> image into the document.</w:t>
      </w:r>
    </w:p>
    <w:p w:rsidR="007B6155" w:rsidRDefault="007B6155" w:rsidP="00577D91">
      <w:pPr>
        <w:pStyle w:val="LabStepScreenshot"/>
      </w:pPr>
      <w:r>
        <w:t xml:space="preserve"> </w:t>
      </w:r>
      <w:r w:rsidR="0081563B">
        <w:rPr>
          <w:noProof/>
        </w:rPr>
        <w:drawing>
          <wp:inline distT="0" distB="0" distL="0" distR="0">
            <wp:extent cx="1374798" cy="648798"/>
            <wp:effectExtent l="19050" t="19050" r="1587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89913" cy="655931"/>
                    </a:xfrm>
                    <a:prstGeom prst="rect">
                      <a:avLst/>
                    </a:prstGeom>
                    <a:noFill/>
                    <a:ln>
                      <a:solidFill>
                        <a:schemeClr val="bg1">
                          <a:lumMod val="50000"/>
                        </a:schemeClr>
                      </a:solidFill>
                    </a:ln>
                  </pic:spPr>
                </pic:pic>
              </a:graphicData>
            </a:graphic>
          </wp:inline>
        </w:drawing>
      </w:r>
    </w:p>
    <w:p w:rsidR="007B6155" w:rsidRDefault="007B6155" w:rsidP="007B6155">
      <w:pPr>
        <w:pStyle w:val="LabStepNumbered"/>
      </w:pPr>
      <w:r>
        <w:t xml:space="preserve">Change the value of the select element to </w:t>
      </w:r>
      <w:r w:rsidRPr="0081563B">
        <w:rPr>
          <w:b/>
        </w:rPr>
        <w:t>Chart</w:t>
      </w:r>
      <w:r>
        <w:t xml:space="preserve"> and click the </w:t>
      </w:r>
      <w:r w:rsidRPr="0081563B">
        <w:rPr>
          <w:b/>
        </w:rPr>
        <w:t>Office Open XML</w:t>
      </w:r>
      <w:r>
        <w:t xml:space="preserve"> button. You should see that the Open Office XML content ha</w:t>
      </w:r>
      <w:r w:rsidR="0081563B">
        <w:t>s been used to create</w:t>
      </w:r>
      <w:r>
        <w:t xml:space="preserve"> a simple bar chart.</w:t>
      </w:r>
    </w:p>
    <w:p w:rsidR="007B6155" w:rsidRDefault="007B6155" w:rsidP="00577D91">
      <w:pPr>
        <w:pStyle w:val="LabStepScreenshot"/>
      </w:pPr>
      <w:r>
        <w:t xml:space="preserve"> </w:t>
      </w:r>
      <w:r w:rsidR="00577D91">
        <w:rPr>
          <w:noProof/>
        </w:rPr>
        <w:drawing>
          <wp:inline distT="0" distB="0" distL="0" distR="0">
            <wp:extent cx="3779520" cy="1837208"/>
            <wp:effectExtent l="19050" t="19050" r="1143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5923" cy="1840320"/>
                    </a:xfrm>
                    <a:prstGeom prst="rect">
                      <a:avLst/>
                    </a:prstGeom>
                    <a:noFill/>
                    <a:ln>
                      <a:solidFill>
                        <a:schemeClr val="bg1">
                          <a:lumMod val="50000"/>
                        </a:schemeClr>
                      </a:solidFill>
                    </a:ln>
                  </pic:spPr>
                </pic:pic>
              </a:graphicData>
            </a:graphic>
          </wp:inline>
        </w:drawing>
      </w:r>
    </w:p>
    <w:p w:rsidR="007B6155" w:rsidRDefault="007B6155" w:rsidP="007B6155">
      <w:pPr>
        <w:pStyle w:val="LabStepNumbered"/>
      </w:pPr>
      <w:r>
        <w:t xml:space="preserve">Change the value of the select element to Table and click the Office Open XML button. You should see that the Open Office XML </w:t>
      </w:r>
      <w:r w:rsidR="0081563B">
        <w:t>content has been used to create</w:t>
      </w:r>
      <w:r>
        <w:t xml:space="preserve"> a formatted table.</w:t>
      </w:r>
    </w:p>
    <w:p w:rsidR="007B6155" w:rsidRDefault="007B6155" w:rsidP="00577D91">
      <w:pPr>
        <w:pStyle w:val="LabStepScreenshot"/>
      </w:pPr>
      <w:r>
        <w:t xml:space="preserve"> </w:t>
      </w:r>
      <w:r w:rsidR="0081563B">
        <w:rPr>
          <w:noProof/>
        </w:rPr>
        <w:drawing>
          <wp:inline distT="0" distB="0" distL="0" distR="0">
            <wp:extent cx="4802198" cy="943407"/>
            <wp:effectExtent l="19050" t="19050" r="1778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20" cy="956554"/>
                    </a:xfrm>
                    <a:prstGeom prst="rect">
                      <a:avLst/>
                    </a:prstGeom>
                    <a:noFill/>
                    <a:ln>
                      <a:solidFill>
                        <a:schemeClr val="bg1">
                          <a:lumMod val="50000"/>
                        </a:schemeClr>
                      </a:solidFill>
                    </a:ln>
                  </pic:spPr>
                </pic:pic>
              </a:graphicData>
            </a:graphic>
          </wp:inline>
        </w:drawing>
      </w:r>
    </w:p>
    <w:p w:rsidR="007B6155" w:rsidRDefault="007B6155" w:rsidP="0081563B">
      <w:pPr>
        <w:pStyle w:val="LabExerciseCallout"/>
      </w:pPr>
      <w:r>
        <w:lastRenderedPageBreak/>
        <w:t>Congratulations! In this exercise you extended the add-in's capabilities by adding JavaScript code to insert content into the active Word document using Open Office XML.</w:t>
      </w:r>
    </w:p>
    <w:p w:rsidR="00F1643D" w:rsidRDefault="009954DB" w:rsidP="00F1643D">
      <w:pPr>
        <w:pStyle w:val="Heading3"/>
      </w:pPr>
      <w:r>
        <w:t>Exercise 3</w:t>
      </w:r>
      <w:r w:rsidR="00F1643D">
        <w:t>: Creating and Debugging a Mail App using Visual Studio</w:t>
      </w:r>
    </w:p>
    <w:p w:rsidR="00F1643D" w:rsidRDefault="009954DB" w:rsidP="00F1643D">
      <w:pPr>
        <w:pStyle w:val="LabExerciseLeadIn"/>
      </w:pPr>
      <w:r w:rsidRPr="009954DB">
        <w:t>In this exercise, you will create a new Outlook Add-in for reading and creating mail that you will deploy to both the Outlook Web App in Office 365 and Outlook Desktop client on Windows.</w:t>
      </w:r>
    </w:p>
    <w:p w:rsidR="00C01CC1" w:rsidRPr="00C01CC1" w:rsidRDefault="00C01CC1" w:rsidP="004967D1">
      <w:pPr>
        <w:pStyle w:val="LabStepNumbered"/>
        <w:numPr>
          <w:ilvl w:val="0"/>
          <w:numId w:val="10"/>
        </w:numPr>
        <w:rPr>
          <w:lang w:val="en"/>
        </w:rPr>
      </w:pPr>
      <w:r w:rsidRPr="00C01CC1">
        <w:rPr>
          <w:lang w:val="en"/>
        </w:rPr>
        <w:t xml:space="preserve">Launch </w:t>
      </w:r>
      <w:r>
        <w:rPr>
          <w:rStyle w:val="Strong"/>
          <w:rFonts w:ascii="Helvetica" w:hAnsi="Helvetica" w:cs="Helvetica"/>
          <w:color w:val="333333"/>
          <w:sz w:val="20"/>
          <w:szCs w:val="20"/>
          <w:lang w:val="en"/>
        </w:rPr>
        <w:t>Visual Studio 2015</w:t>
      </w:r>
      <w:r w:rsidRPr="00C01CC1">
        <w:rPr>
          <w:lang w:val="en"/>
        </w:rPr>
        <w:t xml:space="preserve"> </w:t>
      </w:r>
      <w:r>
        <w:rPr>
          <w:lang w:val="en"/>
        </w:rPr>
        <w:t>if it is not already running</w:t>
      </w:r>
      <w:r w:rsidRPr="00C01CC1">
        <w:rPr>
          <w:lang w:val="en"/>
        </w:rPr>
        <w:t xml:space="preserve">. </w:t>
      </w:r>
    </w:p>
    <w:p w:rsidR="00C01CC1" w:rsidRDefault="00C01CC1" w:rsidP="00C01CC1">
      <w:pPr>
        <w:pStyle w:val="LabStepNumbered"/>
        <w:rPr>
          <w:lang w:val="en"/>
        </w:rPr>
      </w:pPr>
      <w:r>
        <w:rPr>
          <w:lang w:val="en"/>
        </w:rPr>
        <w:t xml:space="preserve">In Visual Studio select </w:t>
      </w:r>
      <w:r>
        <w:rPr>
          <w:rStyle w:val="Strong"/>
          <w:rFonts w:ascii="Helvetica" w:hAnsi="Helvetica" w:cs="Helvetica"/>
          <w:color w:val="333333"/>
          <w:sz w:val="20"/>
          <w:szCs w:val="20"/>
          <w:lang w:val="en"/>
        </w:rPr>
        <w:t>File/New/Project</w:t>
      </w:r>
      <w:r>
        <w:rPr>
          <w:lang w:val="en"/>
        </w:rPr>
        <w:t>.</w:t>
      </w:r>
    </w:p>
    <w:p w:rsidR="00C01CC1" w:rsidRDefault="00C01CC1" w:rsidP="00C01CC1">
      <w:pPr>
        <w:pStyle w:val="LabStepNumbered"/>
        <w:rPr>
          <w:lang w:val="en"/>
        </w:rPr>
      </w:pPr>
      <w:r>
        <w:rPr>
          <w:lang w:val="en"/>
        </w:rPr>
        <w:t xml:space="preserve">In the </w:t>
      </w:r>
      <w:r>
        <w:rPr>
          <w:rStyle w:val="Strong"/>
          <w:rFonts w:ascii="Helvetica" w:hAnsi="Helvetica" w:cs="Helvetica"/>
          <w:color w:val="333333"/>
          <w:sz w:val="20"/>
          <w:szCs w:val="20"/>
          <w:lang w:val="en"/>
        </w:rPr>
        <w:t>New Project</w:t>
      </w:r>
      <w:r>
        <w:rPr>
          <w:lang w:val="en"/>
        </w:rPr>
        <w:t xml:space="preserve"> dialog, select </w:t>
      </w:r>
      <w:r>
        <w:rPr>
          <w:rStyle w:val="Strong"/>
          <w:rFonts w:ascii="Helvetica" w:hAnsi="Helvetica" w:cs="Helvetica"/>
          <w:color w:val="333333"/>
          <w:sz w:val="20"/>
          <w:szCs w:val="20"/>
          <w:lang w:val="en"/>
        </w:rPr>
        <w:t>Templates, Visual C#, Office/SharePoint</w:t>
      </w:r>
      <w:r>
        <w:rPr>
          <w:lang w:val="en"/>
        </w:rPr>
        <w:t xml:space="preserve"> and click </w:t>
      </w:r>
      <w:r>
        <w:rPr>
          <w:rStyle w:val="Strong"/>
          <w:rFonts w:ascii="Helvetica" w:hAnsi="Helvetica" w:cs="Helvetica"/>
          <w:color w:val="333333"/>
          <w:sz w:val="20"/>
          <w:szCs w:val="20"/>
          <w:lang w:val="en"/>
        </w:rPr>
        <w:t>App for Office</w:t>
      </w:r>
      <w:r>
        <w:rPr>
          <w:lang w:val="en"/>
        </w:rPr>
        <w:t xml:space="preserve">. Name the new project </w:t>
      </w:r>
      <w:proofErr w:type="spellStart"/>
      <w:r>
        <w:rPr>
          <w:rStyle w:val="Strong"/>
          <w:rFonts w:ascii="Helvetica" w:hAnsi="Helvetica" w:cs="Helvetica"/>
          <w:color w:val="333333"/>
          <w:sz w:val="20"/>
          <w:szCs w:val="20"/>
          <w:lang w:val="en"/>
        </w:rPr>
        <w:t>FirstMailAddin</w:t>
      </w:r>
      <w:proofErr w:type="spellEnd"/>
      <w:r>
        <w:rPr>
          <w:lang w:val="en"/>
        </w:rPr>
        <w:t xml:space="preserve"> and then click </w:t>
      </w:r>
      <w:r>
        <w:rPr>
          <w:rStyle w:val="Strong"/>
          <w:rFonts w:ascii="Helvetica" w:hAnsi="Helvetica" w:cs="Helvetica"/>
          <w:color w:val="333333"/>
          <w:sz w:val="20"/>
          <w:szCs w:val="20"/>
          <w:lang w:val="en"/>
        </w:rPr>
        <w:t>OK</w:t>
      </w:r>
      <w:r>
        <w:rPr>
          <w:lang w:val="en"/>
        </w:rPr>
        <w:t>.</w:t>
      </w:r>
    </w:p>
    <w:p w:rsidR="00C01CC1" w:rsidRDefault="00C01CC1" w:rsidP="00C01CC1">
      <w:pPr>
        <w:pStyle w:val="LabStepScreenshot"/>
        <w:rPr>
          <w:lang w:val="en"/>
        </w:rPr>
      </w:pPr>
      <w:r>
        <w:rPr>
          <w:noProof/>
        </w:rPr>
        <w:drawing>
          <wp:inline distT="0" distB="0" distL="0" distR="0" wp14:anchorId="4E73C425" wp14:editId="29AA99FB">
            <wp:extent cx="4041265" cy="2020633"/>
            <wp:effectExtent l="19050" t="19050" r="1651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5788" cy="2032894"/>
                    </a:xfrm>
                    <a:prstGeom prst="rect">
                      <a:avLst/>
                    </a:prstGeom>
                    <a:ln>
                      <a:solidFill>
                        <a:schemeClr val="bg1">
                          <a:lumMod val="50000"/>
                        </a:schemeClr>
                      </a:solidFill>
                    </a:ln>
                  </pic:spPr>
                </pic:pic>
              </a:graphicData>
            </a:graphic>
          </wp:inline>
        </w:drawing>
      </w:r>
    </w:p>
    <w:p w:rsidR="00C01CC1" w:rsidRDefault="00C01CC1" w:rsidP="00C01CC1">
      <w:pPr>
        <w:pStyle w:val="LabStepNumbered"/>
        <w:rPr>
          <w:lang w:val="en"/>
        </w:rPr>
      </w:pPr>
      <w:r>
        <w:rPr>
          <w:lang w:val="en"/>
        </w:rPr>
        <w:t xml:space="preserve">On the </w:t>
      </w:r>
      <w:r>
        <w:rPr>
          <w:rStyle w:val="Strong"/>
          <w:rFonts w:ascii="Helvetica" w:hAnsi="Helvetica" w:cs="Helvetica"/>
          <w:color w:val="333333"/>
          <w:sz w:val="20"/>
          <w:szCs w:val="20"/>
          <w:lang w:val="en"/>
        </w:rPr>
        <w:t>Create app for Office / Choose the app type</w:t>
      </w:r>
      <w:r>
        <w:rPr>
          <w:lang w:val="en"/>
        </w:rPr>
        <w:t xml:space="preserve"> dialog, select </w:t>
      </w:r>
      <w:r>
        <w:rPr>
          <w:rStyle w:val="Strong"/>
          <w:rFonts w:ascii="Helvetica" w:hAnsi="Helvetica" w:cs="Helvetica"/>
          <w:color w:val="333333"/>
          <w:sz w:val="20"/>
          <w:szCs w:val="20"/>
          <w:lang w:val="en"/>
        </w:rPr>
        <w:t>Mail</w:t>
      </w:r>
      <w:r>
        <w:rPr>
          <w:lang w:val="en"/>
        </w:rPr>
        <w:t xml:space="preserve"> and click </w:t>
      </w:r>
      <w:proofErr w:type="gramStart"/>
      <w:r>
        <w:rPr>
          <w:rStyle w:val="Strong"/>
          <w:rFonts w:ascii="Helvetica" w:hAnsi="Helvetica" w:cs="Helvetica"/>
          <w:color w:val="333333"/>
          <w:sz w:val="20"/>
          <w:szCs w:val="20"/>
          <w:lang w:val="en"/>
        </w:rPr>
        <w:t>Next</w:t>
      </w:r>
      <w:proofErr w:type="gramEnd"/>
      <w:r>
        <w:rPr>
          <w:lang w:val="en"/>
        </w:rPr>
        <w:t>.</w:t>
      </w:r>
    </w:p>
    <w:p w:rsidR="00C01CC1" w:rsidRDefault="00C01CC1" w:rsidP="00C01CC1">
      <w:pPr>
        <w:pStyle w:val="LabStepScreenshot"/>
        <w:rPr>
          <w:lang w:val="en"/>
        </w:rPr>
      </w:pPr>
      <w:r>
        <w:rPr>
          <w:noProof/>
        </w:rPr>
        <w:drawing>
          <wp:inline distT="0" distB="0" distL="0" distR="0" wp14:anchorId="6EABF8A3" wp14:editId="012F3878">
            <wp:extent cx="3433796" cy="2568670"/>
            <wp:effectExtent l="19050" t="19050" r="14605"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9583" cy="2580479"/>
                    </a:xfrm>
                    <a:prstGeom prst="rect">
                      <a:avLst/>
                    </a:prstGeom>
                    <a:ln>
                      <a:solidFill>
                        <a:schemeClr val="bg1">
                          <a:lumMod val="50000"/>
                        </a:schemeClr>
                      </a:solidFill>
                    </a:ln>
                  </pic:spPr>
                </pic:pic>
              </a:graphicData>
            </a:graphic>
          </wp:inline>
        </w:drawing>
      </w:r>
    </w:p>
    <w:p w:rsidR="00C01CC1" w:rsidRDefault="00C01CC1" w:rsidP="00C01CC1">
      <w:pPr>
        <w:pStyle w:val="LabStepNumbered"/>
        <w:rPr>
          <w:lang w:val="en"/>
        </w:rPr>
      </w:pPr>
      <w:r>
        <w:rPr>
          <w:lang w:val="en"/>
        </w:rPr>
        <w:t xml:space="preserve">On the </w:t>
      </w:r>
      <w:r>
        <w:rPr>
          <w:rStyle w:val="Strong"/>
          <w:rFonts w:ascii="Helvetica" w:hAnsi="Helvetica" w:cs="Helvetica"/>
          <w:color w:val="333333"/>
          <w:sz w:val="20"/>
          <w:szCs w:val="20"/>
          <w:lang w:val="en"/>
        </w:rPr>
        <w:t>Create app for Office / Choose where you want the app to appear</w:t>
      </w:r>
      <w:r>
        <w:rPr>
          <w:lang w:val="en"/>
        </w:rPr>
        <w:t xml:space="preserve">, check only the two options for </w:t>
      </w:r>
      <w:r>
        <w:rPr>
          <w:rStyle w:val="Strong"/>
          <w:rFonts w:ascii="Helvetica" w:hAnsi="Helvetica" w:cs="Helvetica"/>
          <w:color w:val="333333"/>
          <w:sz w:val="20"/>
          <w:szCs w:val="20"/>
          <w:lang w:val="en"/>
        </w:rPr>
        <w:t>Email message</w:t>
      </w:r>
      <w:r>
        <w:rPr>
          <w:lang w:val="en"/>
        </w:rPr>
        <w:t xml:space="preserve"> and click </w:t>
      </w:r>
      <w:r>
        <w:rPr>
          <w:rStyle w:val="Strong"/>
          <w:rFonts w:ascii="Helvetica" w:hAnsi="Helvetica" w:cs="Helvetica"/>
          <w:color w:val="333333"/>
          <w:sz w:val="20"/>
          <w:szCs w:val="20"/>
          <w:lang w:val="en"/>
        </w:rPr>
        <w:t>Finish</w:t>
      </w:r>
      <w:r>
        <w:rPr>
          <w:lang w:val="en"/>
        </w:rPr>
        <w:t>.</w:t>
      </w:r>
    </w:p>
    <w:p w:rsidR="00C01CC1" w:rsidRDefault="00C01CC1" w:rsidP="00C01CC1">
      <w:pPr>
        <w:pStyle w:val="LabStepScreenshot"/>
        <w:rPr>
          <w:lang w:val="en"/>
        </w:rPr>
      </w:pPr>
      <w:r>
        <w:rPr>
          <w:noProof/>
        </w:rPr>
        <w:lastRenderedPageBreak/>
        <w:drawing>
          <wp:inline distT="0" distB="0" distL="0" distR="0" wp14:anchorId="5A39D1F5" wp14:editId="5BD3341F">
            <wp:extent cx="3440191" cy="2573454"/>
            <wp:effectExtent l="19050" t="19050" r="2730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9996" cy="2588269"/>
                    </a:xfrm>
                    <a:prstGeom prst="rect">
                      <a:avLst/>
                    </a:prstGeom>
                    <a:ln>
                      <a:solidFill>
                        <a:schemeClr val="bg1">
                          <a:lumMod val="50000"/>
                        </a:schemeClr>
                      </a:solidFill>
                    </a:ln>
                  </pic:spPr>
                </pic:pic>
              </a:graphicData>
            </a:graphic>
          </wp:inline>
        </w:drawing>
      </w:r>
    </w:p>
    <w:p w:rsidR="00C01CC1" w:rsidRDefault="00C01CC1" w:rsidP="00C01CC1">
      <w:pPr>
        <w:pStyle w:val="LabStepNumbered"/>
        <w:rPr>
          <w:lang w:val="en"/>
        </w:rPr>
      </w:pPr>
      <w:r w:rsidRPr="00C01CC1">
        <w:rPr>
          <w:lang w:val="en"/>
        </w:rPr>
        <w:t>Take a moment to examine the project structure</w:t>
      </w:r>
      <w:r>
        <w:rPr>
          <w:lang w:val="en"/>
        </w:rPr>
        <w:t>.</w:t>
      </w:r>
    </w:p>
    <w:p w:rsidR="00C01CC1" w:rsidRDefault="00C01CC1" w:rsidP="00C01CC1">
      <w:pPr>
        <w:pStyle w:val="LabStepScreenshot"/>
        <w:rPr>
          <w:lang w:val="en"/>
        </w:rPr>
      </w:pPr>
      <w:r>
        <w:rPr>
          <w:noProof/>
        </w:rPr>
        <w:drawing>
          <wp:inline distT="0" distB="0" distL="0" distR="0" wp14:anchorId="7AAB6678" wp14:editId="3D97F679">
            <wp:extent cx="2033421" cy="2785641"/>
            <wp:effectExtent l="19050" t="19050" r="2413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3374" cy="2812975"/>
                    </a:xfrm>
                    <a:prstGeom prst="rect">
                      <a:avLst/>
                    </a:prstGeom>
                    <a:ln>
                      <a:solidFill>
                        <a:schemeClr val="bg1">
                          <a:lumMod val="50000"/>
                        </a:schemeClr>
                      </a:solidFill>
                    </a:ln>
                  </pic:spPr>
                </pic:pic>
              </a:graphicData>
            </a:graphic>
          </wp:inline>
        </w:drawing>
      </w:r>
    </w:p>
    <w:p w:rsidR="00C01CC1" w:rsidRPr="00C01CC1" w:rsidRDefault="00C505EC" w:rsidP="00C01CC1">
      <w:pPr>
        <w:pStyle w:val="LabStepNumberedLevel2"/>
        <w:rPr>
          <w:lang w:val="en"/>
        </w:rPr>
      </w:pPr>
      <w:r>
        <w:rPr>
          <w:lang w:val="en"/>
        </w:rPr>
        <w:t>Inspect the Outlook Add-in</w:t>
      </w:r>
      <w:r w:rsidR="00C01CC1" w:rsidRPr="00C01CC1">
        <w:rPr>
          <w:lang w:val="en"/>
        </w:rPr>
        <w:t xml:space="preserve"> manifest file </w:t>
      </w:r>
      <w:r>
        <w:rPr>
          <w:lang w:val="en"/>
        </w:rPr>
        <w:t xml:space="preserve">which </w:t>
      </w:r>
      <w:r w:rsidR="00C01CC1" w:rsidRPr="00C01CC1">
        <w:rPr>
          <w:lang w:val="en"/>
        </w:rPr>
        <w:t>is located in the Office Add-in project at the top of the Solution Explorer window. This is the file that will tell the hosting Office client application, Outlook, about the Add-in and where the web application that implements the Add-in resides.</w:t>
      </w:r>
    </w:p>
    <w:p w:rsidR="00C01CC1" w:rsidRPr="00C01CC1" w:rsidRDefault="00C01CC1" w:rsidP="00C01CC1">
      <w:pPr>
        <w:pStyle w:val="LabStepNumberedLevel2"/>
        <w:rPr>
          <w:lang w:val="en"/>
        </w:rPr>
      </w:pPr>
      <w:r w:rsidRPr="00C01CC1">
        <w:rPr>
          <w:lang w:val="en"/>
        </w:rPr>
        <w:t xml:space="preserve">Next </w:t>
      </w:r>
      <w:r w:rsidR="00C505EC">
        <w:rPr>
          <w:lang w:val="en"/>
        </w:rPr>
        <w:t>take a look at</w:t>
      </w:r>
      <w:r w:rsidRPr="00C01CC1">
        <w:rPr>
          <w:lang w:val="en"/>
        </w:rPr>
        <w:t xml:space="preserve"> the </w:t>
      </w:r>
      <w:proofErr w:type="spellStart"/>
      <w:r w:rsidRPr="003E433D">
        <w:rPr>
          <w:b/>
          <w:lang w:val="en"/>
        </w:rPr>
        <w:t>AppCompose</w:t>
      </w:r>
      <w:proofErr w:type="spellEnd"/>
      <w:r w:rsidRPr="00C01CC1">
        <w:rPr>
          <w:lang w:val="en"/>
        </w:rPr>
        <w:t xml:space="preserve"> and </w:t>
      </w:r>
      <w:proofErr w:type="spellStart"/>
      <w:r w:rsidRPr="003E433D">
        <w:rPr>
          <w:b/>
          <w:lang w:val="en"/>
        </w:rPr>
        <w:t>AppRead</w:t>
      </w:r>
      <w:proofErr w:type="spellEnd"/>
      <w:r w:rsidRPr="00C01CC1">
        <w:rPr>
          <w:lang w:val="en"/>
        </w:rPr>
        <w:t xml:space="preserve"> folders. These contain the client-side applications that host the two different experiences for the Add-in you created. </w:t>
      </w:r>
    </w:p>
    <w:p w:rsidR="00C01CC1" w:rsidRPr="00C01CC1" w:rsidRDefault="00C01CC1" w:rsidP="00C01CC1">
      <w:pPr>
        <w:pStyle w:val="LabStepNumberedLevel2"/>
        <w:rPr>
          <w:lang w:val="en"/>
        </w:rPr>
      </w:pPr>
      <w:r w:rsidRPr="00C01CC1">
        <w:rPr>
          <w:lang w:val="en"/>
        </w:rPr>
        <w:t xml:space="preserve">The first one, </w:t>
      </w:r>
      <w:proofErr w:type="spellStart"/>
      <w:r w:rsidRPr="003E433D">
        <w:rPr>
          <w:b/>
          <w:lang w:val="en"/>
        </w:rPr>
        <w:t>AppComponse</w:t>
      </w:r>
      <w:proofErr w:type="spellEnd"/>
      <w:r w:rsidRPr="00C01CC1">
        <w:rPr>
          <w:lang w:val="en"/>
        </w:rPr>
        <w:t>, will host the web application for the Add-in experience when creating an email.</w:t>
      </w:r>
    </w:p>
    <w:p w:rsidR="00C01CC1" w:rsidRPr="00C01CC1" w:rsidRDefault="00C01CC1" w:rsidP="00C01CC1">
      <w:pPr>
        <w:pStyle w:val="LabStepNumberedLevel2"/>
        <w:rPr>
          <w:lang w:val="en"/>
        </w:rPr>
      </w:pPr>
      <w:r w:rsidRPr="00C01CC1">
        <w:rPr>
          <w:lang w:val="en"/>
        </w:rPr>
        <w:t xml:space="preserve">The second one, </w:t>
      </w:r>
      <w:proofErr w:type="spellStart"/>
      <w:r w:rsidRPr="003E433D">
        <w:rPr>
          <w:b/>
          <w:lang w:val="en"/>
        </w:rPr>
        <w:t>AppRead</w:t>
      </w:r>
      <w:proofErr w:type="spellEnd"/>
      <w:r w:rsidRPr="00C01CC1">
        <w:rPr>
          <w:lang w:val="en"/>
        </w:rPr>
        <w:t>, will host the web application for the Add-in experience when reading an email.</w:t>
      </w:r>
    </w:p>
    <w:p w:rsidR="00C01CC1" w:rsidRPr="00C01CC1" w:rsidRDefault="00C01CC1" w:rsidP="00C01CC1">
      <w:pPr>
        <w:pStyle w:val="LabStepNumberedLevel2"/>
        <w:rPr>
          <w:lang w:val="en"/>
        </w:rPr>
      </w:pPr>
      <w:r w:rsidRPr="00C01CC1">
        <w:rPr>
          <w:lang w:val="en"/>
        </w:rPr>
        <w:t xml:space="preserve">The last few folders, </w:t>
      </w:r>
      <w:r w:rsidRPr="003E433D">
        <w:rPr>
          <w:b/>
          <w:lang w:val="en"/>
        </w:rPr>
        <w:t>Content</w:t>
      </w:r>
      <w:r w:rsidRPr="00C01CC1">
        <w:rPr>
          <w:lang w:val="en"/>
        </w:rPr>
        <w:t xml:space="preserve">, </w:t>
      </w:r>
      <w:r w:rsidRPr="003E433D">
        <w:rPr>
          <w:b/>
          <w:lang w:val="en"/>
        </w:rPr>
        <w:t>Images</w:t>
      </w:r>
      <w:r w:rsidRPr="00C01CC1">
        <w:rPr>
          <w:lang w:val="en"/>
        </w:rPr>
        <w:t xml:space="preserve"> and </w:t>
      </w:r>
      <w:r w:rsidRPr="003E433D">
        <w:rPr>
          <w:b/>
          <w:lang w:val="en"/>
        </w:rPr>
        <w:t>Scripts</w:t>
      </w:r>
      <w:r w:rsidRPr="00C01CC1">
        <w:rPr>
          <w:lang w:val="en"/>
        </w:rPr>
        <w:t xml:space="preserve"> are all the typical supporting files in any web application.</w:t>
      </w:r>
    </w:p>
    <w:p w:rsidR="00C505EC" w:rsidRDefault="00C505EC" w:rsidP="00C505EC">
      <w:pPr>
        <w:pStyle w:val="LabStepNumbered"/>
      </w:pPr>
      <w:r>
        <w:t xml:space="preserve">Now it’s time to </w:t>
      </w:r>
      <w:r w:rsidR="00073586">
        <w:t xml:space="preserve">open and </w:t>
      </w:r>
      <w:r>
        <w:t xml:space="preserve">inspect the Outlook Add-in manifest file. </w:t>
      </w:r>
    </w:p>
    <w:p w:rsidR="00C505EC" w:rsidRDefault="00C505EC" w:rsidP="00C505EC">
      <w:pPr>
        <w:pStyle w:val="LabStepNumberedLevel2"/>
      </w:pPr>
      <w:r>
        <w:t xml:space="preserve">Double click on </w:t>
      </w:r>
      <w:proofErr w:type="spellStart"/>
      <w:r w:rsidRPr="00C505EC">
        <w:rPr>
          <w:b/>
        </w:rPr>
        <w:t>FirstMailAddinManifest</w:t>
      </w:r>
      <w:proofErr w:type="spellEnd"/>
      <w:r>
        <w:t xml:space="preserve"> node within the Solution Explorer to open the add-in manifest designer.</w:t>
      </w:r>
    </w:p>
    <w:p w:rsidR="00C505EC" w:rsidRDefault="00C505EC" w:rsidP="00C505EC">
      <w:pPr>
        <w:pStyle w:val="LabStepScreenshotLevel2"/>
      </w:pPr>
      <w:r>
        <w:lastRenderedPageBreak/>
        <w:drawing>
          <wp:inline distT="0" distB="0" distL="0" distR="0">
            <wp:extent cx="2039816" cy="833911"/>
            <wp:effectExtent l="19050" t="19050" r="1778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7453" cy="841121"/>
                    </a:xfrm>
                    <a:prstGeom prst="rect">
                      <a:avLst/>
                    </a:prstGeom>
                    <a:noFill/>
                    <a:ln>
                      <a:solidFill>
                        <a:schemeClr val="bg1">
                          <a:lumMod val="50000"/>
                        </a:schemeClr>
                      </a:solidFill>
                    </a:ln>
                  </pic:spPr>
                </pic:pic>
              </a:graphicData>
            </a:graphic>
          </wp:inline>
        </w:drawing>
      </w:r>
    </w:p>
    <w:p w:rsidR="00073586" w:rsidRDefault="00C505EC" w:rsidP="006D3F09">
      <w:pPr>
        <w:pStyle w:val="LabStepNumberedLevel2"/>
      </w:pPr>
      <w:r>
        <w:t xml:space="preserve">Look at the </w:t>
      </w:r>
      <w:r w:rsidRPr="00C505EC">
        <w:rPr>
          <w:b/>
        </w:rPr>
        <w:t>General</w:t>
      </w:r>
      <w:r>
        <w:t xml:space="preserve"> tab. This is where you can change the name, version, description and provider of the Add-in. In addition you can also set the permissions the Add-in requires.</w:t>
      </w:r>
    </w:p>
    <w:p w:rsidR="00073586" w:rsidRDefault="00073586" w:rsidP="00073586">
      <w:pPr>
        <w:pStyle w:val="LabStepScreenshotLevel2"/>
      </w:pPr>
      <w:r>
        <w:drawing>
          <wp:inline distT="0" distB="0" distL="0" distR="0">
            <wp:extent cx="4156364" cy="2895003"/>
            <wp:effectExtent l="19050" t="19050" r="15875"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5864" cy="2901620"/>
                    </a:xfrm>
                    <a:prstGeom prst="rect">
                      <a:avLst/>
                    </a:prstGeom>
                    <a:noFill/>
                    <a:ln>
                      <a:solidFill>
                        <a:schemeClr val="bg1">
                          <a:lumMod val="50000"/>
                        </a:schemeClr>
                      </a:solidFill>
                    </a:ln>
                  </pic:spPr>
                </pic:pic>
              </a:graphicData>
            </a:graphic>
          </wp:inline>
        </w:drawing>
      </w:r>
    </w:p>
    <w:p w:rsidR="00C505EC" w:rsidRDefault="00C505EC" w:rsidP="00073586">
      <w:pPr>
        <w:pStyle w:val="LabExerciseCallout"/>
      </w:pPr>
      <w:r>
        <w:t xml:space="preserve">Notice the last option for the Mailbox requirement set. </w:t>
      </w:r>
      <w:r w:rsidR="00073586">
        <w:t xml:space="preserve">The </w:t>
      </w:r>
      <w:r>
        <w:t xml:space="preserve">SDK documentation </w:t>
      </w:r>
      <w:r w:rsidR="00073586">
        <w:t xml:space="preserve">for Office.js </w:t>
      </w:r>
      <w:r>
        <w:t>on MSDN will reference a specific requirement set version that a specific feature or capability was added to the API. This is how your application can be developed to support functionality in specific Outlook clients on different platforms as not all clients on all platforms may support the latest features immediately.</w:t>
      </w:r>
    </w:p>
    <w:p w:rsidR="00C505EC" w:rsidRDefault="00073586" w:rsidP="006D3F09">
      <w:pPr>
        <w:pStyle w:val="LabStepNumbered"/>
      </w:pPr>
      <w:r>
        <w:t xml:space="preserve">Now it’s time to set the activation rules for this Mail add-in. </w:t>
      </w:r>
      <w:r w:rsidR="00C505EC">
        <w:t xml:space="preserve">Select the </w:t>
      </w:r>
      <w:r w:rsidR="00C505EC" w:rsidRPr="00073586">
        <w:rPr>
          <w:b/>
        </w:rPr>
        <w:t>Read Form</w:t>
      </w:r>
      <w:r w:rsidR="00C505EC">
        <w:t xml:space="preserve"> tab</w:t>
      </w:r>
      <w:r>
        <w:t xml:space="preserve"> in the add-in manifest designer</w:t>
      </w:r>
      <w:r w:rsidR="00C505EC">
        <w:t>. This is where you can make customizations to the read form</w:t>
      </w:r>
      <w:r>
        <w:t xml:space="preserve"> for the add-in</w:t>
      </w:r>
      <w:r w:rsidR="00C505EC">
        <w:t>.</w:t>
      </w:r>
      <w:r>
        <w:t xml:space="preserve"> As you can see, t</w:t>
      </w:r>
      <w:r w:rsidR="00C505EC">
        <w:t xml:space="preserve">he </w:t>
      </w:r>
      <w:r w:rsidR="00C505EC" w:rsidRPr="00073586">
        <w:rPr>
          <w:b/>
        </w:rPr>
        <w:t>Activation</w:t>
      </w:r>
      <w:r w:rsidR="00C505EC">
        <w:t xml:space="preserve"> section allows you to specify under which conditions the Add-in will be available. By default it already has the </w:t>
      </w:r>
      <w:r w:rsidR="00C505EC" w:rsidRPr="00073586">
        <w:rPr>
          <w:b/>
        </w:rPr>
        <w:t>Item is a message</w:t>
      </w:r>
      <w:r w:rsidR="00C505EC">
        <w:t xml:space="preserve"> rule entered.</w:t>
      </w:r>
    </w:p>
    <w:p w:rsidR="00073586" w:rsidRDefault="00073586" w:rsidP="00073586">
      <w:pPr>
        <w:pStyle w:val="LabStepScreenshot"/>
      </w:pPr>
      <w:r>
        <w:rPr>
          <w:noProof/>
        </w:rPr>
        <w:drawing>
          <wp:inline distT="0" distB="0" distL="0" distR="0">
            <wp:extent cx="5940403" cy="2016820"/>
            <wp:effectExtent l="19050" t="19050" r="2286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0093" cy="2020110"/>
                    </a:xfrm>
                    <a:prstGeom prst="rect">
                      <a:avLst/>
                    </a:prstGeom>
                    <a:noFill/>
                    <a:ln>
                      <a:solidFill>
                        <a:schemeClr val="bg1">
                          <a:lumMod val="50000"/>
                        </a:schemeClr>
                      </a:solidFill>
                    </a:ln>
                  </pic:spPr>
                </pic:pic>
              </a:graphicData>
            </a:graphic>
          </wp:inline>
        </w:drawing>
      </w:r>
    </w:p>
    <w:p w:rsidR="00EE07FA" w:rsidRDefault="00073586" w:rsidP="006D3F09">
      <w:pPr>
        <w:pStyle w:val="LabStepNumbered"/>
      </w:pPr>
      <w:r>
        <w:t xml:space="preserve">Now it’s time to </w:t>
      </w:r>
      <w:r w:rsidRPr="00073586">
        <w:t xml:space="preserve">deploy the Outlook add-in to </w:t>
      </w:r>
      <w:r>
        <w:t>see how it works within the browser.</w:t>
      </w:r>
      <w:r w:rsidR="006B36C0">
        <w:t xml:space="preserve"> </w:t>
      </w:r>
    </w:p>
    <w:p w:rsidR="00073586" w:rsidRDefault="00073586" w:rsidP="00EE07FA">
      <w:pPr>
        <w:pStyle w:val="LabStepNumberedLevel2"/>
      </w:pPr>
      <w:r>
        <w:t xml:space="preserve">Select the </w:t>
      </w:r>
      <w:proofErr w:type="spellStart"/>
      <w:r w:rsidRPr="006B36C0">
        <w:rPr>
          <w:b/>
        </w:rPr>
        <w:t>FirstMailAddin</w:t>
      </w:r>
      <w:proofErr w:type="spellEnd"/>
      <w:r>
        <w:t xml:space="preserve"> project within th</w:t>
      </w:r>
      <w:r w:rsidR="006B36C0">
        <w:t xml:space="preserve">e Solution Explorer tool window and then locate the </w:t>
      </w:r>
      <w:r w:rsidRPr="00EE07FA">
        <w:rPr>
          <w:b/>
        </w:rPr>
        <w:t>Start Action</w:t>
      </w:r>
      <w:r>
        <w:t xml:space="preserve"> </w:t>
      </w:r>
      <w:r w:rsidR="006B36C0">
        <w:t>property in the project</w:t>
      </w:r>
      <w:r w:rsidR="00EE07FA">
        <w:t>’</w:t>
      </w:r>
      <w:r w:rsidR="006B36C0">
        <w:t xml:space="preserve">s property sheet. </w:t>
      </w:r>
      <w:r>
        <w:t>Se</w:t>
      </w:r>
      <w:r w:rsidR="00EE07FA">
        <w:t>lect one of the browser options such as Chrome or Internet Explorer.</w:t>
      </w:r>
    </w:p>
    <w:p w:rsidR="00073586" w:rsidRDefault="00073586" w:rsidP="00EE07FA">
      <w:pPr>
        <w:pStyle w:val="LabStepScreenshotLevel2"/>
      </w:pPr>
      <w:r>
        <w:lastRenderedPageBreak/>
        <w:drawing>
          <wp:inline distT="0" distB="0" distL="0" distR="0">
            <wp:extent cx="2212464" cy="1279304"/>
            <wp:effectExtent l="19050" t="19050" r="1651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4309" cy="1286153"/>
                    </a:xfrm>
                    <a:prstGeom prst="rect">
                      <a:avLst/>
                    </a:prstGeom>
                    <a:noFill/>
                    <a:ln>
                      <a:solidFill>
                        <a:schemeClr val="bg1">
                          <a:lumMod val="50000"/>
                        </a:schemeClr>
                      </a:solidFill>
                    </a:ln>
                  </pic:spPr>
                </pic:pic>
              </a:graphicData>
            </a:graphic>
          </wp:inline>
        </w:drawing>
      </w:r>
    </w:p>
    <w:p w:rsidR="006B36C0" w:rsidRDefault="00EE07FA" w:rsidP="00EE07FA">
      <w:pPr>
        <w:pStyle w:val="LabStepNumberedLevel2"/>
      </w:pPr>
      <w:r>
        <w:t xml:space="preserve">Press </w:t>
      </w:r>
      <w:r w:rsidRPr="006B36C0">
        <w:rPr>
          <w:b/>
        </w:rPr>
        <w:t>{F5}</w:t>
      </w:r>
      <w:r>
        <w:t xml:space="preserve"> to start the project with the Visual Studio debugger. When the debugging session starts, </w:t>
      </w:r>
      <w:r w:rsidRPr="00EE07FA">
        <w:t>Visual Studio will prompt you to login using your Office 365 credentials</w:t>
      </w:r>
      <w:r>
        <w:t xml:space="preserve">. Enter the credential for your Office 365 developer account and make sure to check the checkbox with the option </w:t>
      </w:r>
      <w:r w:rsidRPr="00EE07FA">
        <w:rPr>
          <w:b/>
        </w:rPr>
        <w:t>Remember my account settings</w:t>
      </w:r>
      <w:r>
        <w:t xml:space="preserve">. Press the </w:t>
      </w:r>
      <w:r w:rsidRPr="003C4754">
        <w:rPr>
          <w:b/>
        </w:rPr>
        <w:t>Connect</w:t>
      </w:r>
      <w:r>
        <w:t xml:space="preserve"> button to log in and continue the debugging session.</w:t>
      </w:r>
    </w:p>
    <w:p w:rsidR="00EE07FA" w:rsidRDefault="00EE07FA" w:rsidP="00EE07FA">
      <w:pPr>
        <w:pStyle w:val="LabStepScreenshotLevel2"/>
      </w:pPr>
      <w:r>
        <w:drawing>
          <wp:inline distT="0" distB="0" distL="0" distR="0" wp14:anchorId="74403154" wp14:editId="3F4A317D">
            <wp:extent cx="3094892" cy="1566492"/>
            <wp:effectExtent l="19050" t="19050" r="1079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9354" cy="1578874"/>
                    </a:xfrm>
                    <a:prstGeom prst="rect">
                      <a:avLst/>
                    </a:prstGeom>
                    <a:ln>
                      <a:solidFill>
                        <a:schemeClr val="bg1">
                          <a:lumMod val="50000"/>
                        </a:schemeClr>
                      </a:solidFill>
                    </a:ln>
                  </pic:spPr>
                </pic:pic>
              </a:graphicData>
            </a:graphic>
          </wp:inline>
        </w:drawing>
      </w:r>
    </w:p>
    <w:p w:rsidR="00EE07FA" w:rsidRDefault="00EE07FA" w:rsidP="00EE07FA">
      <w:pPr>
        <w:pStyle w:val="LabStepNumberedLevel2"/>
      </w:pPr>
      <w:r>
        <w:t xml:space="preserve">At this point you might be prompted a second time for credentials within the browser. </w:t>
      </w:r>
      <w:r w:rsidR="003C4754">
        <w:t>If this is the case, go through the login process again entering the credentials for your Office 365 developer account.</w:t>
      </w:r>
    </w:p>
    <w:p w:rsidR="00EE07FA" w:rsidRDefault="003C4754" w:rsidP="00EE07FA">
      <w:pPr>
        <w:pStyle w:val="LabStepScreenshotLevel2"/>
      </w:pPr>
      <w:r>
        <w:drawing>
          <wp:inline distT="0" distB="0" distL="0" distR="0">
            <wp:extent cx="4795804" cy="2558947"/>
            <wp:effectExtent l="19050" t="19050" r="24130"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1541" cy="2567344"/>
                    </a:xfrm>
                    <a:prstGeom prst="rect">
                      <a:avLst/>
                    </a:prstGeom>
                    <a:noFill/>
                    <a:ln>
                      <a:solidFill>
                        <a:schemeClr val="bg1">
                          <a:lumMod val="50000"/>
                        </a:schemeClr>
                      </a:solidFill>
                    </a:ln>
                  </pic:spPr>
                </pic:pic>
              </a:graphicData>
            </a:graphic>
          </wp:inline>
        </w:drawing>
      </w:r>
    </w:p>
    <w:p w:rsidR="003C4754" w:rsidRDefault="003C4754" w:rsidP="003C4754">
      <w:pPr>
        <w:pStyle w:val="LabStepNumberedLevel2"/>
      </w:pPr>
      <w:r>
        <w:t xml:space="preserve">After logging in, you should be directed to the web-based Outlook inbox associated with your Office 365 developer account. In order to test and debug the </w:t>
      </w:r>
      <w:proofErr w:type="spellStart"/>
      <w:r w:rsidRPr="006577FE">
        <w:rPr>
          <w:b/>
        </w:rPr>
        <w:t>AppRead</w:t>
      </w:r>
      <w:proofErr w:type="spellEnd"/>
      <w:r w:rsidRPr="003C4754">
        <w:t xml:space="preserve"> experience </w:t>
      </w:r>
      <w:r>
        <w:t>for this add-in, you must select an email message from your inbox. If you don’t have any messages, send one to yourself for testing purposes.</w:t>
      </w:r>
    </w:p>
    <w:p w:rsidR="003C4754" w:rsidRDefault="003C4754" w:rsidP="003C4754">
      <w:pPr>
        <w:pStyle w:val="LabStepNumberedLevel2"/>
      </w:pPr>
      <w:r>
        <w:t>Once you select a message, t</w:t>
      </w:r>
      <w:r w:rsidR="006577FE">
        <w:t xml:space="preserve">he </w:t>
      </w:r>
      <w:r w:rsidRPr="003C4754">
        <w:t xml:space="preserve">add-in will appear </w:t>
      </w:r>
      <w:r>
        <w:t xml:space="preserve">as a link button </w:t>
      </w:r>
      <w:r w:rsidRPr="003C4754">
        <w:t xml:space="preserve">just below the header </w:t>
      </w:r>
      <w:r>
        <w:t xml:space="preserve">and above the body </w:t>
      </w:r>
      <w:r w:rsidRPr="003C4754">
        <w:t xml:space="preserve">of the </w:t>
      </w:r>
      <w:r>
        <w:t>message.</w:t>
      </w:r>
    </w:p>
    <w:p w:rsidR="003C4754" w:rsidRDefault="003C4754" w:rsidP="003C4754">
      <w:pPr>
        <w:pStyle w:val="LabStepScreenshotLevel2"/>
      </w:pPr>
      <w:r>
        <w:lastRenderedPageBreak/>
        <w:drawing>
          <wp:inline distT="0" distB="0" distL="0" distR="0">
            <wp:extent cx="4719071" cy="2275821"/>
            <wp:effectExtent l="19050" t="19050" r="2476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9845" cy="2290662"/>
                    </a:xfrm>
                    <a:prstGeom prst="rect">
                      <a:avLst/>
                    </a:prstGeom>
                    <a:noFill/>
                    <a:ln>
                      <a:solidFill>
                        <a:schemeClr val="bg1">
                          <a:lumMod val="50000"/>
                        </a:schemeClr>
                      </a:solidFill>
                    </a:ln>
                  </pic:spPr>
                </pic:pic>
              </a:graphicData>
            </a:graphic>
          </wp:inline>
        </w:drawing>
      </w:r>
    </w:p>
    <w:p w:rsidR="003C4754" w:rsidRDefault="003C4754" w:rsidP="003C4754">
      <w:pPr>
        <w:pStyle w:val="LabStepNumberedLevel2"/>
      </w:pPr>
      <w:r>
        <w:t xml:space="preserve">Click on the </w:t>
      </w:r>
      <w:proofErr w:type="spellStart"/>
      <w:r w:rsidRPr="006577FE">
        <w:rPr>
          <w:b/>
        </w:rPr>
        <w:t>FirstMailAddin</w:t>
      </w:r>
      <w:proofErr w:type="spellEnd"/>
      <w:r>
        <w:t xml:space="preserve"> link button</w:t>
      </w:r>
      <w:r w:rsidR="006577FE">
        <w:t xml:space="preserve"> to expand the </w:t>
      </w:r>
      <w:proofErr w:type="spellStart"/>
      <w:r w:rsidR="006577FE" w:rsidRPr="006577FE">
        <w:rPr>
          <w:b/>
        </w:rPr>
        <w:t>AppRead</w:t>
      </w:r>
      <w:proofErr w:type="spellEnd"/>
      <w:r w:rsidR="006577FE">
        <w:t xml:space="preserve"> experience for this add-in</w:t>
      </w:r>
      <w:r>
        <w:t>.</w:t>
      </w:r>
    </w:p>
    <w:p w:rsidR="006577FE" w:rsidRDefault="006577FE" w:rsidP="006577FE">
      <w:pPr>
        <w:pStyle w:val="LabStepScreenshotLevel2"/>
      </w:pPr>
      <w:r>
        <w:drawing>
          <wp:inline distT="0" distB="0" distL="0" distR="0">
            <wp:extent cx="3830249" cy="2773444"/>
            <wp:effectExtent l="19050" t="19050" r="18415"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5098" cy="2776955"/>
                    </a:xfrm>
                    <a:prstGeom prst="rect">
                      <a:avLst/>
                    </a:prstGeom>
                    <a:noFill/>
                    <a:ln>
                      <a:solidFill>
                        <a:schemeClr val="bg1">
                          <a:lumMod val="50000"/>
                        </a:schemeClr>
                      </a:solidFill>
                    </a:ln>
                  </pic:spPr>
                </pic:pic>
              </a:graphicData>
            </a:graphic>
          </wp:inline>
        </w:drawing>
      </w:r>
    </w:p>
    <w:p w:rsidR="006577FE" w:rsidRDefault="006577FE" w:rsidP="006577FE">
      <w:pPr>
        <w:pStyle w:val="LabStepNumbered"/>
      </w:pPr>
      <w:r>
        <w:t xml:space="preserve">Now it’s time to test out the </w:t>
      </w:r>
      <w:proofErr w:type="spellStart"/>
      <w:r w:rsidRPr="006577FE">
        <w:rPr>
          <w:b/>
        </w:rPr>
        <w:t>AppCompose</w:t>
      </w:r>
      <w:proofErr w:type="spellEnd"/>
      <w:r>
        <w:t xml:space="preserve"> experience for this add-in by creating a new message.</w:t>
      </w:r>
    </w:p>
    <w:p w:rsidR="006577FE" w:rsidRDefault="006577FE" w:rsidP="006577FE">
      <w:pPr>
        <w:pStyle w:val="LabStepNumberedLevel2"/>
      </w:pPr>
      <w:r>
        <w:t xml:space="preserve">Create a new message by click the </w:t>
      </w:r>
      <w:proofErr w:type="gramStart"/>
      <w:r w:rsidRPr="006577FE">
        <w:rPr>
          <w:b/>
        </w:rPr>
        <w:t>New</w:t>
      </w:r>
      <w:proofErr w:type="gramEnd"/>
      <w:r>
        <w:t xml:space="preserve"> button in the Outlook toolbar.</w:t>
      </w:r>
    </w:p>
    <w:p w:rsidR="006577FE" w:rsidRDefault="006577FE" w:rsidP="006577FE">
      <w:pPr>
        <w:pStyle w:val="LabStepScreenshotLevel2"/>
      </w:pPr>
      <w:r>
        <w:drawing>
          <wp:inline distT="0" distB="0" distL="0" distR="0">
            <wp:extent cx="2647284" cy="1370732"/>
            <wp:effectExtent l="19050" t="19050" r="2032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9757" cy="1382368"/>
                    </a:xfrm>
                    <a:prstGeom prst="rect">
                      <a:avLst/>
                    </a:prstGeom>
                    <a:noFill/>
                    <a:ln>
                      <a:solidFill>
                        <a:schemeClr val="bg1">
                          <a:lumMod val="50000"/>
                        </a:schemeClr>
                      </a:solidFill>
                    </a:ln>
                  </pic:spPr>
                </pic:pic>
              </a:graphicData>
            </a:graphic>
          </wp:inline>
        </w:drawing>
      </w:r>
    </w:p>
    <w:p w:rsidR="006577FE" w:rsidRDefault="006577FE" w:rsidP="006577FE">
      <w:pPr>
        <w:pStyle w:val="LabStepNumberedLevel2"/>
      </w:pPr>
      <w:r>
        <w:t xml:space="preserve">Add-ins which provide a compose form are shown in a task pane. However, you must click the </w:t>
      </w:r>
      <w:r w:rsidRPr="006577FE">
        <w:rPr>
          <w:b/>
        </w:rPr>
        <w:t>Add-ins</w:t>
      </w:r>
      <w:r>
        <w:t xml:space="preserve"> button to get the task pane to appear.</w:t>
      </w:r>
    </w:p>
    <w:p w:rsidR="006577FE" w:rsidRDefault="006577FE" w:rsidP="006577FE">
      <w:pPr>
        <w:pStyle w:val="LabStepScreenshotLevel2"/>
      </w:pPr>
      <w:r>
        <w:lastRenderedPageBreak/>
        <w:drawing>
          <wp:inline distT="0" distB="0" distL="0" distR="0">
            <wp:extent cx="5530850" cy="1663486"/>
            <wp:effectExtent l="19050" t="19050" r="12700"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2">
                      <a:extLst>
                        <a:ext uri="{28A0092B-C50C-407E-A947-70E740481C1C}">
                          <a14:useLocalDpi xmlns:a14="http://schemas.microsoft.com/office/drawing/2010/main" val="0"/>
                        </a:ext>
                      </a:extLst>
                    </a:blip>
                    <a:srcRect t="25704"/>
                    <a:stretch/>
                  </pic:blipFill>
                  <pic:spPr bwMode="auto">
                    <a:xfrm>
                      <a:off x="0" y="0"/>
                      <a:ext cx="5550434" cy="166937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6577FE" w:rsidRDefault="00EE45CA" w:rsidP="006577FE">
      <w:pPr>
        <w:pStyle w:val="LabStepNumberedLevel2"/>
      </w:pPr>
      <w:r>
        <w:t xml:space="preserve">You should now see a task pane showing add-in and the </w:t>
      </w:r>
      <w:proofErr w:type="spellStart"/>
      <w:r w:rsidRPr="00EE45CA">
        <w:rPr>
          <w:b/>
        </w:rPr>
        <w:t>FirstMailAddin</w:t>
      </w:r>
      <w:proofErr w:type="spellEnd"/>
      <w:r>
        <w:t xml:space="preserve"> should be on the list. Click the </w:t>
      </w:r>
      <w:proofErr w:type="spellStart"/>
      <w:r>
        <w:t>FirstMailAddin</w:t>
      </w:r>
      <w:proofErr w:type="spellEnd"/>
      <w:r>
        <w:t xml:space="preserve"> button to display the compose form for this add-in.</w:t>
      </w:r>
    </w:p>
    <w:p w:rsidR="006577FE" w:rsidRDefault="006577FE" w:rsidP="006577FE">
      <w:pPr>
        <w:pStyle w:val="LabStepScreenshotLevel2"/>
      </w:pPr>
      <w:r>
        <w:drawing>
          <wp:inline distT="0" distB="0" distL="0" distR="0">
            <wp:extent cx="4444114" cy="1496291"/>
            <wp:effectExtent l="19050" t="19050" r="13970"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9715" cy="1501544"/>
                    </a:xfrm>
                    <a:prstGeom prst="rect">
                      <a:avLst/>
                    </a:prstGeom>
                    <a:noFill/>
                    <a:ln>
                      <a:solidFill>
                        <a:schemeClr val="bg1">
                          <a:lumMod val="50000"/>
                        </a:schemeClr>
                      </a:solidFill>
                    </a:ln>
                  </pic:spPr>
                </pic:pic>
              </a:graphicData>
            </a:graphic>
          </wp:inline>
        </w:drawing>
      </w:r>
    </w:p>
    <w:p w:rsidR="006577FE" w:rsidRDefault="00EE45CA" w:rsidP="006577FE">
      <w:pPr>
        <w:pStyle w:val="LabStepNumberedLevel2"/>
      </w:pPr>
      <w:r>
        <w:t xml:space="preserve">The compose form has three buttons on it. Click the </w:t>
      </w:r>
      <w:r w:rsidRPr="00EE45CA">
        <w:rPr>
          <w:b/>
        </w:rPr>
        <w:t>Set subject</w:t>
      </w:r>
      <w:r>
        <w:t xml:space="preserve"> button and notices how it sets the Subject for the current email message. Click the other two buttons to test their behavior as well.</w:t>
      </w:r>
    </w:p>
    <w:p w:rsidR="00EE45CA" w:rsidRDefault="00EE45CA" w:rsidP="00EE45CA">
      <w:pPr>
        <w:pStyle w:val="LabStepScreenshotLevel2"/>
      </w:pPr>
      <w:r>
        <w:drawing>
          <wp:inline distT="0" distB="0" distL="0" distR="0">
            <wp:extent cx="4642338" cy="2532822"/>
            <wp:effectExtent l="19050" t="19050" r="2540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4848" cy="2539647"/>
                    </a:xfrm>
                    <a:prstGeom prst="rect">
                      <a:avLst/>
                    </a:prstGeom>
                    <a:noFill/>
                    <a:ln>
                      <a:solidFill>
                        <a:schemeClr val="bg1">
                          <a:lumMod val="50000"/>
                        </a:schemeClr>
                      </a:solidFill>
                    </a:ln>
                  </pic:spPr>
                </pic:pic>
              </a:graphicData>
            </a:graphic>
          </wp:inline>
        </w:drawing>
      </w:r>
    </w:p>
    <w:p w:rsidR="00EE45CA" w:rsidRDefault="00EE45CA" w:rsidP="00EE45CA">
      <w:pPr>
        <w:pStyle w:val="LabStepNumbered"/>
      </w:pPr>
      <w:r>
        <w:t>Close the browser windows and return to Visual Studio and terminate the debugging session.</w:t>
      </w:r>
    </w:p>
    <w:p w:rsidR="00EE45CA" w:rsidRDefault="00EE45CA" w:rsidP="006D3F09">
      <w:pPr>
        <w:pStyle w:val="LabExerciseCallout"/>
      </w:pPr>
      <w:r>
        <w:t xml:space="preserve">Now it’s time to deploy the Outlook Add-in to the local Outlook client. </w:t>
      </w:r>
    </w:p>
    <w:p w:rsidR="006D3F09" w:rsidRDefault="00706905" w:rsidP="006D3F09">
      <w:pPr>
        <w:pStyle w:val="LabStepNumbered"/>
      </w:pPr>
      <w:r>
        <w:t xml:space="preserve">Before you test your add-in </w:t>
      </w:r>
      <w:r w:rsidR="006D3F09">
        <w:t xml:space="preserve">with the Outlook desktop client </w:t>
      </w:r>
      <w:r>
        <w:t xml:space="preserve">in the Visual Studio debugger, you must ensure that the Outlook </w:t>
      </w:r>
      <w:r w:rsidR="006D3F09">
        <w:t xml:space="preserve">desktop </w:t>
      </w:r>
      <w:r>
        <w:t>client has already been configured to use the inbox associated with your Offi</w:t>
      </w:r>
      <w:r w:rsidR="006D3F09">
        <w:t>ce 365 developer account.</w:t>
      </w:r>
    </w:p>
    <w:p w:rsidR="00706905" w:rsidRDefault="00706905" w:rsidP="006D3F09">
      <w:pPr>
        <w:pStyle w:val="LabStepNumberedLevel2"/>
      </w:pPr>
      <w:r>
        <w:t xml:space="preserve">Start </w:t>
      </w:r>
      <w:r w:rsidR="006D3F09">
        <w:t xml:space="preserve">up </w:t>
      </w:r>
      <w:r>
        <w:t xml:space="preserve">the Outlook desktop client and </w:t>
      </w:r>
      <w:r w:rsidR="006D3F09">
        <w:t xml:space="preserve">see whether you are prompted to connect to an email account. If the Outlook desktop client has already been configured to open the inbox of your Office 365 developer account, you can move ahead to the next step. If not, select </w:t>
      </w:r>
      <w:proofErr w:type="gramStart"/>
      <w:r w:rsidR="006D3F09" w:rsidRPr="006D3F09">
        <w:rPr>
          <w:b/>
        </w:rPr>
        <w:t>Yes</w:t>
      </w:r>
      <w:proofErr w:type="gramEnd"/>
      <w:r w:rsidR="006D3F09">
        <w:t xml:space="preserve"> and click next to configure the settings for the Outlook desktop client.</w:t>
      </w:r>
    </w:p>
    <w:p w:rsidR="006D3F09" w:rsidRDefault="006D3F09" w:rsidP="006D3F09">
      <w:pPr>
        <w:pStyle w:val="LabStepScreenshotLevel2"/>
      </w:pPr>
      <w:r>
        <w:lastRenderedPageBreak/>
        <w:drawing>
          <wp:inline distT="0" distB="0" distL="0" distR="0">
            <wp:extent cx="4603972" cy="1179247"/>
            <wp:effectExtent l="19050" t="19050" r="25400"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5197" cy="1184684"/>
                    </a:xfrm>
                    <a:prstGeom prst="rect">
                      <a:avLst/>
                    </a:prstGeom>
                    <a:noFill/>
                    <a:ln>
                      <a:solidFill>
                        <a:schemeClr val="bg1">
                          <a:lumMod val="50000"/>
                        </a:schemeClr>
                      </a:solidFill>
                    </a:ln>
                  </pic:spPr>
                </pic:pic>
              </a:graphicData>
            </a:graphic>
          </wp:inline>
        </w:drawing>
      </w:r>
    </w:p>
    <w:p w:rsidR="006E7986" w:rsidRDefault="006E7986" w:rsidP="006E7986">
      <w:pPr>
        <w:pStyle w:val="LabStepNumberedLevel2"/>
      </w:pPr>
      <w:r>
        <w:t xml:space="preserve">On the </w:t>
      </w:r>
      <w:r w:rsidRPr="006E7986">
        <w:rPr>
          <w:b/>
        </w:rPr>
        <w:t>Auto Account Setup</w:t>
      </w:r>
      <w:r>
        <w:t xml:space="preserve"> page, enter the email address and password for your Office 365 developer account and click </w:t>
      </w:r>
      <w:proofErr w:type="gramStart"/>
      <w:r w:rsidRPr="006E7986">
        <w:rPr>
          <w:b/>
        </w:rPr>
        <w:t>Next</w:t>
      </w:r>
      <w:proofErr w:type="gramEnd"/>
      <w:r>
        <w:t>.</w:t>
      </w:r>
    </w:p>
    <w:p w:rsidR="006D3F09" w:rsidRDefault="006D3F09" w:rsidP="006E7986">
      <w:pPr>
        <w:pStyle w:val="LabStepScreenshotLevel2"/>
      </w:pPr>
      <w:r>
        <w:drawing>
          <wp:inline distT="0" distB="0" distL="0" distR="0" wp14:anchorId="69162BF0" wp14:editId="01154948">
            <wp:extent cx="4213914" cy="3101909"/>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3985" cy="3109322"/>
                    </a:xfrm>
                    <a:prstGeom prst="rect">
                      <a:avLst/>
                    </a:prstGeom>
                  </pic:spPr>
                </pic:pic>
              </a:graphicData>
            </a:graphic>
          </wp:inline>
        </w:drawing>
      </w:r>
    </w:p>
    <w:p w:rsidR="006E7986" w:rsidRDefault="006E7986" w:rsidP="006E7986">
      <w:pPr>
        <w:pStyle w:val="LabStepNumberedLevel2"/>
      </w:pPr>
      <w:r>
        <w:t xml:space="preserve">At this point, the Outlook desktop client will attempt to open the inbox and will prompt you again for the email address and password of your Office 365 developer account. Enter the email address and password and check the option to </w:t>
      </w:r>
      <w:proofErr w:type="gramStart"/>
      <w:r w:rsidRPr="006E7986">
        <w:rPr>
          <w:b/>
        </w:rPr>
        <w:t>Remember</w:t>
      </w:r>
      <w:proofErr w:type="gramEnd"/>
      <w:r w:rsidRPr="006E7986">
        <w:rPr>
          <w:b/>
        </w:rPr>
        <w:t xml:space="preserve"> my credentials</w:t>
      </w:r>
      <w:r>
        <w:t xml:space="preserve">. Click </w:t>
      </w:r>
      <w:r w:rsidRPr="006E7986">
        <w:rPr>
          <w:b/>
        </w:rPr>
        <w:t>OK</w:t>
      </w:r>
      <w:r>
        <w:t xml:space="preserve"> to log in and see your inbox.</w:t>
      </w:r>
    </w:p>
    <w:p w:rsidR="006D3F09" w:rsidRDefault="006D3F09" w:rsidP="006E7986">
      <w:pPr>
        <w:pStyle w:val="LabStepScreenshotLevel2"/>
      </w:pPr>
      <w:r>
        <w:drawing>
          <wp:inline distT="0" distB="0" distL="0" distR="0" wp14:anchorId="35DF708C" wp14:editId="06269685">
            <wp:extent cx="3706413" cy="2385114"/>
            <wp:effectExtent l="19050" t="19050" r="27940"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7235" cy="2392078"/>
                    </a:xfrm>
                    <a:prstGeom prst="rect">
                      <a:avLst/>
                    </a:prstGeom>
                    <a:ln>
                      <a:solidFill>
                        <a:schemeClr val="bg1">
                          <a:lumMod val="50000"/>
                        </a:schemeClr>
                      </a:solidFill>
                    </a:ln>
                  </pic:spPr>
                </pic:pic>
              </a:graphicData>
            </a:graphic>
          </wp:inline>
        </w:drawing>
      </w:r>
    </w:p>
    <w:p w:rsidR="006E7986" w:rsidRDefault="006E7986" w:rsidP="006E7986">
      <w:pPr>
        <w:pStyle w:val="LabStepNumberedLevel2"/>
      </w:pPr>
      <w:r>
        <w:t xml:space="preserve">At this point you should see a dialog indicating that you have successfully configured your email settings. Click </w:t>
      </w:r>
      <w:r w:rsidRPr="006E7986">
        <w:rPr>
          <w:b/>
        </w:rPr>
        <w:t>Finish</w:t>
      </w:r>
      <w:r>
        <w:t>.</w:t>
      </w:r>
    </w:p>
    <w:p w:rsidR="006D3F09" w:rsidRDefault="006D3F09" w:rsidP="006E7986">
      <w:pPr>
        <w:pStyle w:val="LabStepScreenshotLevel2"/>
      </w:pPr>
      <w:r>
        <w:lastRenderedPageBreak/>
        <w:drawing>
          <wp:inline distT="0" distB="0" distL="0" distR="0" wp14:anchorId="43008608" wp14:editId="392B21E6">
            <wp:extent cx="4105208" cy="3021889"/>
            <wp:effectExtent l="19050" t="19050" r="10160" b="266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17013" cy="3030579"/>
                    </a:xfrm>
                    <a:prstGeom prst="rect">
                      <a:avLst/>
                    </a:prstGeom>
                    <a:ln>
                      <a:solidFill>
                        <a:schemeClr val="bg1">
                          <a:lumMod val="50000"/>
                        </a:schemeClr>
                      </a:solidFill>
                    </a:ln>
                  </pic:spPr>
                </pic:pic>
              </a:graphicData>
            </a:graphic>
          </wp:inline>
        </w:drawing>
      </w:r>
    </w:p>
    <w:p w:rsidR="006E7986" w:rsidRDefault="006E7986" w:rsidP="006D3F09">
      <w:pPr>
        <w:pStyle w:val="LabStepNumberedLevel2"/>
      </w:pPr>
      <w:r>
        <w:t xml:space="preserve">Wait for the Outlook </w:t>
      </w:r>
      <w:r w:rsidR="00C17ED3">
        <w:t>client to start and go through the Configuration Process for setting up a new mailbox. Be patient because this might take several minutes to complete.</w:t>
      </w:r>
    </w:p>
    <w:p w:rsidR="006E7986" w:rsidRDefault="006E7986" w:rsidP="006E7986">
      <w:pPr>
        <w:pStyle w:val="LabStepScreenshotLevel2"/>
      </w:pPr>
      <w:r>
        <w:drawing>
          <wp:inline distT="0" distB="0" distL="0" distR="0">
            <wp:extent cx="4329239" cy="2111357"/>
            <wp:effectExtent l="19050" t="19050" r="1460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9">
                      <a:extLst>
                        <a:ext uri="{28A0092B-C50C-407E-A947-70E740481C1C}">
                          <a14:useLocalDpi xmlns:a14="http://schemas.microsoft.com/office/drawing/2010/main" val="0"/>
                        </a:ext>
                      </a:extLst>
                    </a:blip>
                    <a:srcRect t="25450"/>
                    <a:stretch/>
                  </pic:blipFill>
                  <pic:spPr bwMode="auto">
                    <a:xfrm>
                      <a:off x="0" y="0"/>
                      <a:ext cx="4358413" cy="2125585"/>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6E7986" w:rsidRDefault="00C17ED3" w:rsidP="00C17ED3">
      <w:pPr>
        <w:pStyle w:val="LabStepNumberedLevel2"/>
      </w:pPr>
      <w:r>
        <w:t>Once Outlook has completed the configuration process, close the Outlook desktop client.</w:t>
      </w:r>
    </w:p>
    <w:p w:rsidR="006E7986" w:rsidRDefault="006E7986" w:rsidP="006E7986">
      <w:pPr>
        <w:pStyle w:val="LabStepNumbered"/>
      </w:pPr>
      <w:r>
        <w:t>Now it’s time to test the add-in in the Outlook desktop client.</w:t>
      </w:r>
    </w:p>
    <w:p w:rsidR="006E7986" w:rsidRDefault="006E7986" w:rsidP="00BD016C">
      <w:pPr>
        <w:pStyle w:val="LabStepNumberedLevel2"/>
      </w:pPr>
      <w:r>
        <w:t>R</w:t>
      </w:r>
      <w:r w:rsidR="006D3F09">
        <w:t>eturn to Visual Studio</w:t>
      </w:r>
      <w:r>
        <w:t xml:space="preserve"> and select</w:t>
      </w:r>
      <w:r w:rsidR="00EE45CA">
        <w:t xml:space="preserve"> the </w:t>
      </w:r>
      <w:r>
        <w:t xml:space="preserve">top-level </w:t>
      </w:r>
      <w:r w:rsidR="00EE45CA">
        <w:t>project node in the Solution Explorer</w:t>
      </w:r>
    </w:p>
    <w:p w:rsidR="006E7986" w:rsidRDefault="006E7986" w:rsidP="00BD016C">
      <w:pPr>
        <w:pStyle w:val="LabStepNumberedLevel2"/>
      </w:pPr>
      <w:r>
        <w:t>Inspect the project’s property sheet</w:t>
      </w:r>
      <w:r w:rsidR="00EE45CA">
        <w:t xml:space="preserve"> and </w:t>
      </w:r>
      <w:r>
        <w:t xml:space="preserve">locate </w:t>
      </w:r>
      <w:r w:rsidR="00EE45CA">
        <w:t xml:space="preserve">the </w:t>
      </w:r>
      <w:r w:rsidR="00EE45CA" w:rsidRPr="006E7986">
        <w:rPr>
          <w:b/>
        </w:rPr>
        <w:t>Start Action</w:t>
      </w:r>
      <w:r w:rsidR="00EE45CA">
        <w:t xml:space="preserve"> property. </w:t>
      </w:r>
    </w:p>
    <w:p w:rsidR="00EE45CA" w:rsidRDefault="00EE45CA" w:rsidP="00BD016C">
      <w:pPr>
        <w:pStyle w:val="LabStepNumberedLevel2"/>
      </w:pPr>
      <w:r>
        <w:t xml:space="preserve">Set the </w:t>
      </w:r>
      <w:r w:rsidRPr="006E7986">
        <w:rPr>
          <w:b/>
        </w:rPr>
        <w:t>Start Action</w:t>
      </w:r>
      <w:r>
        <w:t xml:space="preserve"> property to </w:t>
      </w:r>
      <w:r w:rsidRPr="006E7986">
        <w:rPr>
          <w:b/>
        </w:rPr>
        <w:t>Office Desktop Client</w:t>
      </w:r>
      <w:r w:rsidR="00706905">
        <w:t>.</w:t>
      </w:r>
    </w:p>
    <w:p w:rsidR="00706905" w:rsidRDefault="00706905" w:rsidP="00706905">
      <w:pPr>
        <w:pStyle w:val="LabStepScreenshotLevel2"/>
      </w:pPr>
      <w:r>
        <w:drawing>
          <wp:inline distT="0" distB="0" distL="0" distR="0">
            <wp:extent cx="2508847" cy="1182965"/>
            <wp:effectExtent l="19050" t="19050" r="25400"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1803" cy="1189074"/>
                    </a:xfrm>
                    <a:prstGeom prst="rect">
                      <a:avLst/>
                    </a:prstGeom>
                    <a:noFill/>
                    <a:ln>
                      <a:solidFill>
                        <a:schemeClr val="bg1">
                          <a:lumMod val="50000"/>
                        </a:schemeClr>
                      </a:solidFill>
                    </a:ln>
                  </pic:spPr>
                </pic:pic>
              </a:graphicData>
            </a:graphic>
          </wp:inline>
        </w:drawing>
      </w:r>
    </w:p>
    <w:p w:rsidR="00EE45CA" w:rsidRDefault="00EE45CA" w:rsidP="00706905">
      <w:pPr>
        <w:pStyle w:val="LabStepNumberedLevel2"/>
      </w:pPr>
      <w:r>
        <w:t xml:space="preserve">Press </w:t>
      </w:r>
      <w:r w:rsidRPr="00EE45CA">
        <w:rPr>
          <w:b/>
        </w:rPr>
        <w:t>{F5}</w:t>
      </w:r>
      <w:r>
        <w:t xml:space="preserve"> to begin another debugging session.</w:t>
      </w:r>
      <w:r w:rsidR="00706905">
        <w:t xml:space="preserve"> You should observe that the Visual Studio debugger </w:t>
      </w:r>
      <w:r>
        <w:t>launch</w:t>
      </w:r>
      <w:r w:rsidR="00706905">
        <w:t>es</w:t>
      </w:r>
      <w:r>
        <w:t xml:space="preserve"> the Outlook desktop client.</w:t>
      </w:r>
    </w:p>
    <w:p w:rsidR="009C1336" w:rsidRDefault="009C1336" w:rsidP="00706905">
      <w:pPr>
        <w:pStyle w:val="LabStepNumberedLevel2"/>
      </w:pPr>
      <w:r>
        <w:lastRenderedPageBreak/>
        <w:t xml:space="preserve">When the Outlook desktop client opens, select a message. You should see the link button for </w:t>
      </w:r>
      <w:proofErr w:type="spellStart"/>
      <w:r>
        <w:t>FirstMailAddin</w:t>
      </w:r>
      <w:proofErr w:type="spellEnd"/>
      <w:r>
        <w:t xml:space="preserve"> just under the message header just like it appears in the Outlook web client.</w:t>
      </w:r>
    </w:p>
    <w:p w:rsidR="009C1336" w:rsidRDefault="009C1336" w:rsidP="009C1336">
      <w:pPr>
        <w:pStyle w:val="LabStepScreenshotLevel2"/>
      </w:pPr>
      <w:r>
        <w:drawing>
          <wp:inline distT="0" distB="0" distL="0" distR="0">
            <wp:extent cx="5985186" cy="2489993"/>
            <wp:effectExtent l="19050" t="19050" r="15875" b="247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90825" cy="2492339"/>
                    </a:xfrm>
                    <a:prstGeom prst="rect">
                      <a:avLst/>
                    </a:prstGeom>
                    <a:noFill/>
                    <a:ln>
                      <a:solidFill>
                        <a:schemeClr val="bg1">
                          <a:lumMod val="50000"/>
                        </a:schemeClr>
                      </a:solidFill>
                    </a:ln>
                  </pic:spPr>
                </pic:pic>
              </a:graphicData>
            </a:graphic>
          </wp:inline>
        </w:drawing>
      </w:r>
    </w:p>
    <w:p w:rsidR="009C1336" w:rsidRDefault="009C1336" w:rsidP="009C1336">
      <w:pPr>
        <w:pStyle w:val="LabStepNumbered"/>
      </w:pPr>
      <w:r>
        <w:t>Now it’s time to check out the compose form.</w:t>
      </w:r>
    </w:p>
    <w:p w:rsidR="009C1336" w:rsidRDefault="009C1336" w:rsidP="009C1336">
      <w:pPr>
        <w:pStyle w:val="LabStepNumberedLevel2"/>
      </w:pPr>
      <w:r>
        <w:t>Create a new message in the Outlook desktop client.</w:t>
      </w:r>
    </w:p>
    <w:p w:rsidR="009C1336" w:rsidRDefault="009C1336" w:rsidP="009C1336">
      <w:pPr>
        <w:pStyle w:val="LabStepNumberedLevel2"/>
      </w:pPr>
      <w:r>
        <w:t>On the toolbar of the new message form, locate and click the Apps for Office button to show the list of add-in that provide compose forms.</w:t>
      </w:r>
    </w:p>
    <w:p w:rsidR="009C1336" w:rsidRDefault="009C1336" w:rsidP="009C1336">
      <w:pPr>
        <w:pStyle w:val="LabStepScreenshotLevel2"/>
      </w:pPr>
      <w:r>
        <w:drawing>
          <wp:inline distT="0" distB="0" distL="0" distR="0">
            <wp:extent cx="5563133" cy="1495882"/>
            <wp:effectExtent l="19050" t="19050" r="1905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3571" cy="1501378"/>
                    </a:xfrm>
                    <a:prstGeom prst="rect">
                      <a:avLst/>
                    </a:prstGeom>
                    <a:noFill/>
                    <a:ln>
                      <a:solidFill>
                        <a:schemeClr val="bg1">
                          <a:lumMod val="50000"/>
                        </a:schemeClr>
                      </a:solidFill>
                    </a:ln>
                  </pic:spPr>
                </pic:pic>
              </a:graphicData>
            </a:graphic>
          </wp:inline>
        </w:drawing>
      </w:r>
    </w:p>
    <w:p w:rsidR="009C1336" w:rsidRDefault="009C1336" w:rsidP="009C1336">
      <w:pPr>
        <w:pStyle w:val="LabStepNumberedLevel2"/>
      </w:pPr>
      <w:r>
        <w:t xml:space="preserve">On the Apps for Office dialog, double click the </w:t>
      </w:r>
      <w:proofErr w:type="spellStart"/>
      <w:r w:rsidRPr="009C1336">
        <w:rPr>
          <w:b/>
        </w:rPr>
        <w:t>FirstMailAddin</w:t>
      </w:r>
      <w:proofErr w:type="spellEnd"/>
      <w:r>
        <w:t xml:space="preserve"> button to load </w:t>
      </w:r>
      <w:proofErr w:type="gramStart"/>
      <w:r>
        <w:t>its</w:t>
      </w:r>
      <w:proofErr w:type="gramEnd"/>
      <w:r>
        <w:t xml:space="preserve"> compose form.</w:t>
      </w:r>
    </w:p>
    <w:p w:rsidR="009C1336" w:rsidRDefault="009C1336" w:rsidP="009C1336">
      <w:pPr>
        <w:pStyle w:val="LabStepScreenshotLevel2"/>
      </w:pPr>
      <w:r>
        <w:drawing>
          <wp:inline distT="0" distB="0" distL="0" distR="0" wp14:anchorId="35605471" wp14:editId="17FCDBDB">
            <wp:extent cx="4217110" cy="2663027"/>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9225" cy="2670677"/>
                    </a:xfrm>
                    <a:prstGeom prst="rect">
                      <a:avLst/>
                    </a:prstGeom>
                  </pic:spPr>
                </pic:pic>
              </a:graphicData>
            </a:graphic>
          </wp:inline>
        </w:drawing>
      </w:r>
    </w:p>
    <w:p w:rsidR="009C1336" w:rsidRDefault="009C1336" w:rsidP="009C1336">
      <w:pPr>
        <w:pStyle w:val="LabStepNumberedLevel2"/>
      </w:pPr>
      <w:r>
        <w:lastRenderedPageBreak/>
        <w:t>Test out the functionality of the compose form. It should behave just as it did in the Outlook web client.</w:t>
      </w:r>
    </w:p>
    <w:p w:rsidR="006577FE" w:rsidRDefault="009C1336" w:rsidP="00EE45CA">
      <w:pPr>
        <w:pStyle w:val="LabStepScreenshotLevel2"/>
      </w:pPr>
      <w:bookmarkStart w:id="0" w:name="_GoBack"/>
      <w:r>
        <w:drawing>
          <wp:inline distT="0" distB="0" distL="0" distR="0">
            <wp:extent cx="5417955" cy="3376247"/>
            <wp:effectExtent l="19050" t="19050" r="1143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33079" cy="3385671"/>
                    </a:xfrm>
                    <a:prstGeom prst="rect">
                      <a:avLst/>
                    </a:prstGeom>
                    <a:noFill/>
                    <a:ln>
                      <a:solidFill>
                        <a:schemeClr val="bg1">
                          <a:lumMod val="50000"/>
                        </a:schemeClr>
                      </a:solidFill>
                    </a:ln>
                  </pic:spPr>
                </pic:pic>
              </a:graphicData>
            </a:graphic>
          </wp:inline>
        </w:drawing>
      </w:r>
      <w:bookmarkEnd w:id="0"/>
    </w:p>
    <w:p w:rsidR="009C1336" w:rsidRPr="00C01CC1" w:rsidRDefault="009C1336" w:rsidP="009C1336">
      <w:pPr>
        <w:pStyle w:val="LabExerciseCallout"/>
      </w:pPr>
      <w:r>
        <w:t>You have now completed this lab in which you create a very simple Outlook add-in and tested it in both the Outlook web client and the Outlook desktop client.</w:t>
      </w:r>
    </w:p>
    <w:sectPr w:rsidR="009C1336" w:rsidRPr="00C01CC1" w:rsidSect="00BD760F">
      <w:headerReference w:type="even" r:id="rId55"/>
      <w:headerReference w:type="default" r:id="rId56"/>
      <w:footerReference w:type="even" r:id="rId57"/>
      <w:footerReference w:type="default" r:id="rId58"/>
      <w:headerReference w:type="first" r:id="rId59"/>
      <w:footerReference w:type="first" r:id="rId60"/>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1C98" w:rsidRDefault="00581C98" w:rsidP="002754DA">
      <w:pPr>
        <w:spacing w:before="0" w:after="0"/>
      </w:pPr>
      <w:r>
        <w:separator/>
      </w:r>
    </w:p>
  </w:endnote>
  <w:endnote w:type="continuationSeparator" w:id="0">
    <w:p w:rsidR="00581C98" w:rsidRDefault="00581C98"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F09" w:rsidRDefault="006D3F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F09" w:rsidRDefault="006D3F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F09" w:rsidRDefault="006D3F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1C98" w:rsidRDefault="00581C98" w:rsidP="002754DA">
      <w:pPr>
        <w:spacing w:before="0" w:after="0"/>
      </w:pPr>
      <w:r>
        <w:separator/>
      </w:r>
    </w:p>
  </w:footnote>
  <w:footnote w:type="continuationSeparator" w:id="0">
    <w:p w:rsidR="00581C98" w:rsidRDefault="00581C98"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F09" w:rsidRDefault="006D3F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F09" w:rsidRDefault="006D3F0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F09" w:rsidRDefault="006D3F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8"/>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2B"/>
    <w:rsid w:val="00002196"/>
    <w:rsid w:val="00006BB6"/>
    <w:rsid w:val="000108B4"/>
    <w:rsid w:val="00012AC2"/>
    <w:rsid w:val="000157B3"/>
    <w:rsid w:val="00022AF0"/>
    <w:rsid w:val="000237DD"/>
    <w:rsid w:val="00024303"/>
    <w:rsid w:val="000243F6"/>
    <w:rsid w:val="00025064"/>
    <w:rsid w:val="000267E9"/>
    <w:rsid w:val="00030FBC"/>
    <w:rsid w:val="00042EEE"/>
    <w:rsid w:val="00051385"/>
    <w:rsid w:val="000543B3"/>
    <w:rsid w:val="00062F17"/>
    <w:rsid w:val="000671A9"/>
    <w:rsid w:val="00073586"/>
    <w:rsid w:val="00075BE6"/>
    <w:rsid w:val="00080EBD"/>
    <w:rsid w:val="00082C8E"/>
    <w:rsid w:val="00086439"/>
    <w:rsid w:val="0009020D"/>
    <w:rsid w:val="00090A5A"/>
    <w:rsid w:val="000922A9"/>
    <w:rsid w:val="00097C8D"/>
    <w:rsid w:val="00097CB6"/>
    <w:rsid w:val="000A019A"/>
    <w:rsid w:val="000A0FB8"/>
    <w:rsid w:val="000A4D31"/>
    <w:rsid w:val="000B09A5"/>
    <w:rsid w:val="000B4798"/>
    <w:rsid w:val="000C54C2"/>
    <w:rsid w:val="000D1CE4"/>
    <w:rsid w:val="000E4786"/>
    <w:rsid w:val="000F11E6"/>
    <w:rsid w:val="000F23A7"/>
    <w:rsid w:val="000F2E8E"/>
    <w:rsid w:val="000F771A"/>
    <w:rsid w:val="00102356"/>
    <w:rsid w:val="0011020C"/>
    <w:rsid w:val="00110EC0"/>
    <w:rsid w:val="001128F7"/>
    <w:rsid w:val="00123729"/>
    <w:rsid w:val="00123A37"/>
    <w:rsid w:val="0012715F"/>
    <w:rsid w:val="00140317"/>
    <w:rsid w:val="0014132A"/>
    <w:rsid w:val="00141688"/>
    <w:rsid w:val="00145BAE"/>
    <w:rsid w:val="001462DF"/>
    <w:rsid w:val="00150C5F"/>
    <w:rsid w:val="00151E41"/>
    <w:rsid w:val="001520E8"/>
    <w:rsid w:val="00152F76"/>
    <w:rsid w:val="001554D3"/>
    <w:rsid w:val="0015714F"/>
    <w:rsid w:val="00160EEF"/>
    <w:rsid w:val="00162568"/>
    <w:rsid w:val="0016348C"/>
    <w:rsid w:val="001657A8"/>
    <w:rsid w:val="0016603A"/>
    <w:rsid w:val="00166BA8"/>
    <w:rsid w:val="00172887"/>
    <w:rsid w:val="001760F5"/>
    <w:rsid w:val="0017702A"/>
    <w:rsid w:val="00182F32"/>
    <w:rsid w:val="00190D86"/>
    <w:rsid w:val="0019249E"/>
    <w:rsid w:val="001969F7"/>
    <w:rsid w:val="001A3C36"/>
    <w:rsid w:val="001A4DE7"/>
    <w:rsid w:val="001B176D"/>
    <w:rsid w:val="001B60FC"/>
    <w:rsid w:val="001C2975"/>
    <w:rsid w:val="001C3C48"/>
    <w:rsid w:val="001E2B67"/>
    <w:rsid w:val="001E2DF2"/>
    <w:rsid w:val="001E3B71"/>
    <w:rsid w:val="001E5FC6"/>
    <w:rsid w:val="001E613A"/>
    <w:rsid w:val="001E6C86"/>
    <w:rsid w:val="001E73CB"/>
    <w:rsid w:val="001F77DA"/>
    <w:rsid w:val="0020332B"/>
    <w:rsid w:val="00206CAE"/>
    <w:rsid w:val="00207F56"/>
    <w:rsid w:val="0021154E"/>
    <w:rsid w:val="002125CC"/>
    <w:rsid w:val="00213ADE"/>
    <w:rsid w:val="00216298"/>
    <w:rsid w:val="00216AAB"/>
    <w:rsid w:val="00221821"/>
    <w:rsid w:val="002243BC"/>
    <w:rsid w:val="00225D1A"/>
    <w:rsid w:val="00226C32"/>
    <w:rsid w:val="0023144A"/>
    <w:rsid w:val="00231A2A"/>
    <w:rsid w:val="00231D57"/>
    <w:rsid w:val="00234111"/>
    <w:rsid w:val="00237391"/>
    <w:rsid w:val="002376C5"/>
    <w:rsid w:val="00243A3C"/>
    <w:rsid w:val="0024711C"/>
    <w:rsid w:val="002471DA"/>
    <w:rsid w:val="002508CA"/>
    <w:rsid w:val="002646DD"/>
    <w:rsid w:val="00264C9D"/>
    <w:rsid w:val="00265968"/>
    <w:rsid w:val="00273BA6"/>
    <w:rsid w:val="00273F7D"/>
    <w:rsid w:val="002754DA"/>
    <w:rsid w:val="00276D83"/>
    <w:rsid w:val="002820B9"/>
    <w:rsid w:val="00283D43"/>
    <w:rsid w:val="00286E1A"/>
    <w:rsid w:val="002930AF"/>
    <w:rsid w:val="002B29CA"/>
    <w:rsid w:val="002B4BE8"/>
    <w:rsid w:val="002B50BA"/>
    <w:rsid w:val="002C32AA"/>
    <w:rsid w:val="002C5CBE"/>
    <w:rsid w:val="002C6DDC"/>
    <w:rsid w:val="002E035E"/>
    <w:rsid w:val="002E1C5A"/>
    <w:rsid w:val="002E259F"/>
    <w:rsid w:val="002E3602"/>
    <w:rsid w:val="002E4D1F"/>
    <w:rsid w:val="002E66B3"/>
    <w:rsid w:val="002F2748"/>
    <w:rsid w:val="002F590F"/>
    <w:rsid w:val="00303652"/>
    <w:rsid w:val="0030388D"/>
    <w:rsid w:val="0030661F"/>
    <w:rsid w:val="00307288"/>
    <w:rsid w:val="00311545"/>
    <w:rsid w:val="00316198"/>
    <w:rsid w:val="0031741B"/>
    <w:rsid w:val="00317C8B"/>
    <w:rsid w:val="00333042"/>
    <w:rsid w:val="00341082"/>
    <w:rsid w:val="0034636D"/>
    <w:rsid w:val="00347559"/>
    <w:rsid w:val="00355375"/>
    <w:rsid w:val="0035550E"/>
    <w:rsid w:val="003560BC"/>
    <w:rsid w:val="00361340"/>
    <w:rsid w:val="00364378"/>
    <w:rsid w:val="00367C9B"/>
    <w:rsid w:val="003700AB"/>
    <w:rsid w:val="00371932"/>
    <w:rsid w:val="00373A63"/>
    <w:rsid w:val="003775F8"/>
    <w:rsid w:val="003842C5"/>
    <w:rsid w:val="00385E7E"/>
    <w:rsid w:val="003879ED"/>
    <w:rsid w:val="00387E7B"/>
    <w:rsid w:val="003A6D85"/>
    <w:rsid w:val="003B1609"/>
    <w:rsid w:val="003B509E"/>
    <w:rsid w:val="003B5312"/>
    <w:rsid w:val="003B6B6E"/>
    <w:rsid w:val="003B6E62"/>
    <w:rsid w:val="003C4754"/>
    <w:rsid w:val="003C56B9"/>
    <w:rsid w:val="003C59DF"/>
    <w:rsid w:val="003C5D20"/>
    <w:rsid w:val="003C6F1C"/>
    <w:rsid w:val="003C6F4E"/>
    <w:rsid w:val="003C6F9B"/>
    <w:rsid w:val="003D1045"/>
    <w:rsid w:val="003D3D0B"/>
    <w:rsid w:val="003D4A36"/>
    <w:rsid w:val="003D513A"/>
    <w:rsid w:val="003E27E3"/>
    <w:rsid w:val="003E3149"/>
    <w:rsid w:val="003E433D"/>
    <w:rsid w:val="003E53A5"/>
    <w:rsid w:val="003F2EDC"/>
    <w:rsid w:val="00400DC5"/>
    <w:rsid w:val="0040576B"/>
    <w:rsid w:val="00414108"/>
    <w:rsid w:val="004161E1"/>
    <w:rsid w:val="00420B05"/>
    <w:rsid w:val="00420D38"/>
    <w:rsid w:val="00427A68"/>
    <w:rsid w:val="004336CC"/>
    <w:rsid w:val="00435688"/>
    <w:rsid w:val="0043657B"/>
    <w:rsid w:val="004402EC"/>
    <w:rsid w:val="00445241"/>
    <w:rsid w:val="00445F5C"/>
    <w:rsid w:val="00446B8D"/>
    <w:rsid w:val="00460E05"/>
    <w:rsid w:val="0046128E"/>
    <w:rsid w:val="00464F96"/>
    <w:rsid w:val="0046679B"/>
    <w:rsid w:val="00474799"/>
    <w:rsid w:val="004764AF"/>
    <w:rsid w:val="00481358"/>
    <w:rsid w:val="00482B10"/>
    <w:rsid w:val="004838B2"/>
    <w:rsid w:val="00484260"/>
    <w:rsid w:val="0048724B"/>
    <w:rsid w:val="00487D07"/>
    <w:rsid w:val="004901DA"/>
    <w:rsid w:val="004903AF"/>
    <w:rsid w:val="0049441A"/>
    <w:rsid w:val="004946E2"/>
    <w:rsid w:val="004967D1"/>
    <w:rsid w:val="004A0344"/>
    <w:rsid w:val="004A66FA"/>
    <w:rsid w:val="004A7C45"/>
    <w:rsid w:val="004B2700"/>
    <w:rsid w:val="004B75D9"/>
    <w:rsid w:val="004C251A"/>
    <w:rsid w:val="004C7D6E"/>
    <w:rsid w:val="004D2050"/>
    <w:rsid w:val="004D3A39"/>
    <w:rsid w:val="004D3B8C"/>
    <w:rsid w:val="004D5B0F"/>
    <w:rsid w:val="004D71F4"/>
    <w:rsid w:val="004D75A3"/>
    <w:rsid w:val="004E1CBF"/>
    <w:rsid w:val="004E3B42"/>
    <w:rsid w:val="004E45B9"/>
    <w:rsid w:val="004F1E4C"/>
    <w:rsid w:val="004F54BD"/>
    <w:rsid w:val="00504620"/>
    <w:rsid w:val="0050658A"/>
    <w:rsid w:val="0050746C"/>
    <w:rsid w:val="005106D7"/>
    <w:rsid w:val="00511571"/>
    <w:rsid w:val="00513EAD"/>
    <w:rsid w:val="0051400B"/>
    <w:rsid w:val="00515B52"/>
    <w:rsid w:val="00515C63"/>
    <w:rsid w:val="0053493F"/>
    <w:rsid w:val="00536A2B"/>
    <w:rsid w:val="00536EA7"/>
    <w:rsid w:val="00537866"/>
    <w:rsid w:val="00540A9A"/>
    <w:rsid w:val="005428BD"/>
    <w:rsid w:val="005511F5"/>
    <w:rsid w:val="00551DC5"/>
    <w:rsid w:val="00551DFA"/>
    <w:rsid w:val="005522AE"/>
    <w:rsid w:val="00560F81"/>
    <w:rsid w:val="005660D1"/>
    <w:rsid w:val="005710D5"/>
    <w:rsid w:val="005722CE"/>
    <w:rsid w:val="0057247C"/>
    <w:rsid w:val="00574574"/>
    <w:rsid w:val="00577D91"/>
    <w:rsid w:val="00580480"/>
    <w:rsid w:val="0058123A"/>
    <w:rsid w:val="00581B9E"/>
    <w:rsid w:val="00581C98"/>
    <w:rsid w:val="0058773B"/>
    <w:rsid w:val="005908F6"/>
    <w:rsid w:val="00592DAA"/>
    <w:rsid w:val="005A009F"/>
    <w:rsid w:val="005A0E17"/>
    <w:rsid w:val="005A3A17"/>
    <w:rsid w:val="005A3E02"/>
    <w:rsid w:val="005A4563"/>
    <w:rsid w:val="005A548C"/>
    <w:rsid w:val="005A6D5F"/>
    <w:rsid w:val="005B2865"/>
    <w:rsid w:val="005B6F90"/>
    <w:rsid w:val="005C03B9"/>
    <w:rsid w:val="005C0969"/>
    <w:rsid w:val="005C1BF8"/>
    <w:rsid w:val="005C2FB4"/>
    <w:rsid w:val="005C3A90"/>
    <w:rsid w:val="005D0297"/>
    <w:rsid w:val="005D380A"/>
    <w:rsid w:val="005D3854"/>
    <w:rsid w:val="005E054A"/>
    <w:rsid w:val="005E0D54"/>
    <w:rsid w:val="005E11D5"/>
    <w:rsid w:val="005E3B38"/>
    <w:rsid w:val="005E60D9"/>
    <w:rsid w:val="005E79AF"/>
    <w:rsid w:val="005F03A0"/>
    <w:rsid w:val="005F2CE3"/>
    <w:rsid w:val="005F39DC"/>
    <w:rsid w:val="00601E9E"/>
    <w:rsid w:val="00607C2B"/>
    <w:rsid w:val="006133C4"/>
    <w:rsid w:val="00620888"/>
    <w:rsid w:val="00621481"/>
    <w:rsid w:val="00621F7B"/>
    <w:rsid w:val="0062440A"/>
    <w:rsid w:val="00625F0D"/>
    <w:rsid w:val="00626932"/>
    <w:rsid w:val="006316FA"/>
    <w:rsid w:val="00632485"/>
    <w:rsid w:val="0063362B"/>
    <w:rsid w:val="00643A64"/>
    <w:rsid w:val="00643F55"/>
    <w:rsid w:val="00645BB8"/>
    <w:rsid w:val="00650ACD"/>
    <w:rsid w:val="00654F8F"/>
    <w:rsid w:val="0065756C"/>
    <w:rsid w:val="006577FE"/>
    <w:rsid w:val="0066042A"/>
    <w:rsid w:val="00661508"/>
    <w:rsid w:val="006649DB"/>
    <w:rsid w:val="00665B78"/>
    <w:rsid w:val="00667328"/>
    <w:rsid w:val="00667B58"/>
    <w:rsid w:val="0067766A"/>
    <w:rsid w:val="00682FC7"/>
    <w:rsid w:val="006836F4"/>
    <w:rsid w:val="00686CA6"/>
    <w:rsid w:val="0069092F"/>
    <w:rsid w:val="00692AE8"/>
    <w:rsid w:val="00692AFB"/>
    <w:rsid w:val="0069598A"/>
    <w:rsid w:val="006A020F"/>
    <w:rsid w:val="006A105B"/>
    <w:rsid w:val="006A2A50"/>
    <w:rsid w:val="006A6BC8"/>
    <w:rsid w:val="006A6D46"/>
    <w:rsid w:val="006A72A7"/>
    <w:rsid w:val="006B07C3"/>
    <w:rsid w:val="006B25FA"/>
    <w:rsid w:val="006B36C0"/>
    <w:rsid w:val="006B6F43"/>
    <w:rsid w:val="006B77BF"/>
    <w:rsid w:val="006C0157"/>
    <w:rsid w:val="006C3706"/>
    <w:rsid w:val="006C3796"/>
    <w:rsid w:val="006C4B76"/>
    <w:rsid w:val="006C5C78"/>
    <w:rsid w:val="006D0801"/>
    <w:rsid w:val="006D1BB7"/>
    <w:rsid w:val="006D3F09"/>
    <w:rsid w:val="006E3BD3"/>
    <w:rsid w:val="006E5188"/>
    <w:rsid w:val="006E7986"/>
    <w:rsid w:val="006F0F27"/>
    <w:rsid w:val="006F13F6"/>
    <w:rsid w:val="006F64F9"/>
    <w:rsid w:val="0070089C"/>
    <w:rsid w:val="00706905"/>
    <w:rsid w:val="00711C05"/>
    <w:rsid w:val="007154C0"/>
    <w:rsid w:val="00724A33"/>
    <w:rsid w:val="00726591"/>
    <w:rsid w:val="0072738D"/>
    <w:rsid w:val="00731109"/>
    <w:rsid w:val="00737ECF"/>
    <w:rsid w:val="00737FD5"/>
    <w:rsid w:val="00740261"/>
    <w:rsid w:val="00740358"/>
    <w:rsid w:val="00740CA3"/>
    <w:rsid w:val="007442CF"/>
    <w:rsid w:val="00744748"/>
    <w:rsid w:val="00747129"/>
    <w:rsid w:val="007508E5"/>
    <w:rsid w:val="00754D76"/>
    <w:rsid w:val="00756C10"/>
    <w:rsid w:val="007600AD"/>
    <w:rsid w:val="0076162E"/>
    <w:rsid w:val="0076526D"/>
    <w:rsid w:val="00770735"/>
    <w:rsid w:val="0077280D"/>
    <w:rsid w:val="00775A11"/>
    <w:rsid w:val="0078763B"/>
    <w:rsid w:val="007908B0"/>
    <w:rsid w:val="007A2E8C"/>
    <w:rsid w:val="007A3111"/>
    <w:rsid w:val="007A3BD5"/>
    <w:rsid w:val="007A3D0E"/>
    <w:rsid w:val="007A6FDB"/>
    <w:rsid w:val="007A7B3A"/>
    <w:rsid w:val="007B6018"/>
    <w:rsid w:val="007B6155"/>
    <w:rsid w:val="007B63AE"/>
    <w:rsid w:val="007B648F"/>
    <w:rsid w:val="007B6DDE"/>
    <w:rsid w:val="007C036A"/>
    <w:rsid w:val="007C5EF6"/>
    <w:rsid w:val="007C731A"/>
    <w:rsid w:val="007D3352"/>
    <w:rsid w:val="007D72B4"/>
    <w:rsid w:val="007E240B"/>
    <w:rsid w:val="007E54CD"/>
    <w:rsid w:val="007E5A7C"/>
    <w:rsid w:val="007F2CD4"/>
    <w:rsid w:val="007F37E8"/>
    <w:rsid w:val="0080252D"/>
    <w:rsid w:val="00805738"/>
    <w:rsid w:val="008114C7"/>
    <w:rsid w:val="008125CA"/>
    <w:rsid w:val="00812AF5"/>
    <w:rsid w:val="00814B7D"/>
    <w:rsid w:val="0081563B"/>
    <w:rsid w:val="008237DD"/>
    <w:rsid w:val="00826FF7"/>
    <w:rsid w:val="0082729D"/>
    <w:rsid w:val="0083029D"/>
    <w:rsid w:val="00830A82"/>
    <w:rsid w:val="00832927"/>
    <w:rsid w:val="00841F3B"/>
    <w:rsid w:val="00845FAD"/>
    <w:rsid w:val="008520F0"/>
    <w:rsid w:val="008530CC"/>
    <w:rsid w:val="00856645"/>
    <w:rsid w:val="008648D6"/>
    <w:rsid w:val="0086565F"/>
    <w:rsid w:val="00865AE4"/>
    <w:rsid w:val="0086681C"/>
    <w:rsid w:val="008743F8"/>
    <w:rsid w:val="008750A4"/>
    <w:rsid w:val="00880606"/>
    <w:rsid w:val="00893C82"/>
    <w:rsid w:val="008943B0"/>
    <w:rsid w:val="008A1B16"/>
    <w:rsid w:val="008A2BA0"/>
    <w:rsid w:val="008A69A5"/>
    <w:rsid w:val="008A6AE4"/>
    <w:rsid w:val="008A7318"/>
    <w:rsid w:val="008B697B"/>
    <w:rsid w:val="008C17EA"/>
    <w:rsid w:val="008C1C05"/>
    <w:rsid w:val="008C564C"/>
    <w:rsid w:val="008D054E"/>
    <w:rsid w:val="008D0899"/>
    <w:rsid w:val="008D261C"/>
    <w:rsid w:val="008D30B0"/>
    <w:rsid w:val="008D6EDA"/>
    <w:rsid w:val="008D7F27"/>
    <w:rsid w:val="008E1CE8"/>
    <w:rsid w:val="008E2680"/>
    <w:rsid w:val="008E3F36"/>
    <w:rsid w:val="008E4CE4"/>
    <w:rsid w:val="00902F51"/>
    <w:rsid w:val="00903B98"/>
    <w:rsid w:val="0090725E"/>
    <w:rsid w:val="00915A59"/>
    <w:rsid w:val="0091656E"/>
    <w:rsid w:val="009179A8"/>
    <w:rsid w:val="00925E86"/>
    <w:rsid w:val="009274C0"/>
    <w:rsid w:val="0092777E"/>
    <w:rsid w:val="009303AA"/>
    <w:rsid w:val="00931080"/>
    <w:rsid w:val="00931E3C"/>
    <w:rsid w:val="009422EE"/>
    <w:rsid w:val="00944282"/>
    <w:rsid w:val="0095110D"/>
    <w:rsid w:val="00951BD2"/>
    <w:rsid w:val="00951C8A"/>
    <w:rsid w:val="009537AB"/>
    <w:rsid w:val="00956AB3"/>
    <w:rsid w:val="00960427"/>
    <w:rsid w:val="00961446"/>
    <w:rsid w:val="0096384D"/>
    <w:rsid w:val="00963AE0"/>
    <w:rsid w:val="00964D6A"/>
    <w:rsid w:val="00964DF1"/>
    <w:rsid w:val="00965C23"/>
    <w:rsid w:val="00972959"/>
    <w:rsid w:val="009732E5"/>
    <w:rsid w:val="009753EF"/>
    <w:rsid w:val="0098575B"/>
    <w:rsid w:val="00990EBF"/>
    <w:rsid w:val="0099517A"/>
    <w:rsid w:val="009954DB"/>
    <w:rsid w:val="00997536"/>
    <w:rsid w:val="009A5818"/>
    <w:rsid w:val="009B275F"/>
    <w:rsid w:val="009C016D"/>
    <w:rsid w:val="009C1336"/>
    <w:rsid w:val="009C4603"/>
    <w:rsid w:val="009C6E7B"/>
    <w:rsid w:val="009D147E"/>
    <w:rsid w:val="009D168C"/>
    <w:rsid w:val="009D1C9A"/>
    <w:rsid w:val="009D22E7"/>
    <w:rsid w:val="009D553D"/>
    <w:rsid w:val="009E1990"/>
    <w:rsid w:val="009E2AD2"/>
    <w:rsid w:val="009E593A"/>
    <w:rsid w:val="009F341D"/>
    <w:rsid w:val="009F7F64"/>
    <w:rsid w:val="00A05346"/>
    <w:rsid w:val="00A05D85"/>
    <w:rsid w:val="00A070BA"/>
    <w:rsid w:val="00A10074"/>
    <w:rsid w:val="00A10BF8"/>
    <w:rsid w:val="00A128A7"/>
    <w:rsid w:val="00A136DF"/>
    <w:rsid w:val="00A15C8C"/>
    <w:rsid w:val="00A21B02"/>
    <w:rsid w:val="00A23098"/>
    <w:rsid w:val="00A2430F"/>
    <w:rsid w:val="00A25FC5"/>
    <w:rsid w:val="00A27676"/>
    <w:rsid w:val="00A3093C"/>
    <w:rsid w:val="00A30C18"/>
    <w:rsid w:val="00A36AE5"/>
    <w:rsid w:val="00A4394E"/>
    <w:rsid w:val="00A46E44"/>
    <w:rsid w:val="00A51DE9"/>
    <w:rsid w:val="00A53017"/>
    <w:rsid w:val="00A5490F"/>
    <w:rsid w:val="00A55EA3"/>
    <w:rsid w:val="00A56593"/>
    <w:rsid w:val="00A61FF6"/>
    <w:rsid w:val="00A6472F"/>
    <w:rsid w:val="00A66755"/>
    <w:rsid w:val="00A734A3"/>
    <w:rsid w:val="00A73931"/>
    <w:rsid w:val="00A807FF"/>
    <w:rsid w:val="00A811F8"/>
    <w:rsid w:val="00A81890"/>
    <w:rsid w:val="00A84330"/>
    <w:rsid w:val="00A931C5"/>
    <w:rsid w:val="00A954D4"/>
    <w:rsid w:val="00AA081D"/>
    <w:rsid w:val="00AA1C5E"/>
    <w:rsid w:val="00AB0EF6"/>
    <w:rsid w:val="00AB3093"/>
    <w:rsid w:val="00AB3C37"/>
    <w:rsid w:val="00AB4BD9"/>
    <w:rsid w:val="00AC535D"/>
    <w:rsid w:val="00AC7A2C"/>
    <w:rsid w:val="00AD3847"/>
    <w:rsid w:val="00AE16EB"/>
    <w:rsid w:val="00AE3180"/>
    <w:rsid w:val="00AF424C"/>
    <w:rsid w:val="00AF4F9B"/>
    <w:rsid w:val="00B04598"/>
    <w:rsid w:val="00B04679"/>
    <w:rsid w:val="00B11579"/>
    <w:rsid w:val="00B267B7"/>
    <w:rsid w:val="00B410F6"/>
    <w:rsid w:val="00B56241"/>
    <w:rsid w:val="00B56C9C"/>
    <w:rsid w:val="00B57970"/>
    <w:rsid w:val="00B60011"/>
    <w:rsid w:val="00B74E1A"/>
    <w:rsid w:val="00B7645C"/>
    <w:rsid w:val="00B80925"/>
    <w:rsid w:val="00B815CE"/>
    <w:rsid w:val="00B838CD"/>
    <w:rsid w:val="00B84304"/>
    <w:rsid w:val="00BA06CB"/>
    <w:rsid w:val="00BA1292"/>
    <w:rsid w:val="00BA14D7"/>
    <w:rsid w:val="00BA332D"/>
    <w:rsid w:val="00BB4010"/>
    <w:rsid w:val="00BB42DB"/>
    <w:rsid w:val="00BB54BC"/>
    <w:rsid w:val="00BC1206"/>
    <w:rsid w:val="00BC120F"/>
    <w:rsid w:val="00BC22EE"/>
    <w:rsid w:val="00BC2C68"/>
    <w:rsid w:val="00BC3FCA"/>
    <w:rsid w:val="00BD1EA3"/>
    <w:rsid w:val="00BD760F"/>
    <w:rsid w:val="00BD76A7"/>
    <w:rsid w:val="00BE20E7"/>
    <w:rsid w:val="00BE2DC8"/>
    <w:rsid w:val="00BE5EE7"/>
    <w:rsid w:val="00BF3349"/>
    <w:rsid w:val="00BF4AAD"/>
    <w:rsid w:val="00C01CC1"/>
    <w:rsid w:val="00C07194"/>
    <w:rsid w:val="00C1089B"/>
    <w:rsid w:val="00C171CF"/>
    <w:rsid w:val="00C17ED3"/>
    <w:rsid w:val="00C20690"/>
    <w:rsid w:val="00C30E56"/>
    <w:rsid w:val="00C3211E"/>
    <w:rsid w:val="00C33D09"/>
    <w:rsid w:val="00C34D0A"/>
    <w:rsid w:val="00C37A3E"/>
    <w:rsid w:val="00C44632"/>
    <w:rsid w:val="00C44680"/>
    <w:rsid w:val="00C505EC"/>
    <w:rsid w:val="00C53882"/>
    <w:rsid w:val="00C61D72"/>
    <w:rsid w:val="00C62D6E"/>
    <w:rsid w:val="00C642C3"/>
    <w:rsid w:val="00C66309"/>
    <w:rsid w:val="00C67699"/>
    <w:rsid w:val="00C70683"/>
    <w:rsid w:val="00C80B2F"/>
    <w:rsid w:val="00C81CBC"/>
    <w:rsid w:val="00C82328"/>
    <w:rsid w:val="00C8259A"/>
    <w:rsid w:val="00C847ED"/>
    <w:rsid w:val="00C86B45"/>
    <w:rsid w:val="00C9096A"/>
    <w:rsid w:val="00C92678"/>
    <w:rsid w:val="00C93E0C"/>
    <w:rsid w:val="00C964C1"/>
    <w:rsid w:val="00C97674"/>
    <w:rsid w:val="00CB0AC2"/>
    <w:rsid w:val="00CB7A9C"/>
    <w:rsid w:val="00CB7CC1"/>
    <w:rsid w:val="00CC3F85"/>
    <w:rsid w:val="00CD0AD0"/>
    <w:rsid w:val="00CD10A1"/>
    <w:rsid w:val="00CD3699"/>
    <w:rsid w:val="00CE155F"/>
    <w:rsid w:val="00CF0D9B"/>
    <w:rsid w:val="00CF2509"/>
    <w:rsid w:val="00CF6B65"/>
    <w:rsid w:val="00CF713C"/>
    <w:rsid w:val="00CF7AD5"/>
    <w:rsid w:val="00D0399A"/>
    <w:rsid w:val="00D03C94"/>
    <w:rsid w:val="00D057EA"/>
    <w:rsid w:val="00D11B33"/>
    <w:rsid w:val="00D12B10"/>
    <w:rsid w:val="00D1320B"/>
    <w:rsid w:val="00D15F6C"/>
    <w:rsid w:val="00D15FEC"/>
    <w:rsid w:val="00D209FD"/>
    <w:rsid w:val="00D2288E"/>
    <w:rsid w:val="00D321C6"/>
    <w:rsid w:val="00D33840"/>
    <w:rsid w:val="00D3469C"/>
    <w:rsid w:val="00D4696B"/>
    <w:rsid w:val="00D50509"/>
    <w:rsid w:val="00D5088C"/>
    <w:rsid w:val="00D51C42"/>
    <w:rsid w:val="00D525CC"/>
    <w:rsid w:val="00D54035"/>
    <w:rsid w:val="00D56B22"/>
    <w:rsid w:val="00D60B5B"/>
    <w:rsid w:val="00D61978"/>
    <w:rsid w:val="00D6413D"/>
    <w:rsid w:val="00D64974"/>
    <w:rsid w:val="00D64FE1"/>
    <w:rsid w:val="00D65BAA"/>
    <w:rsid w:val="00D66469"/>
    <w:rsid w:val="00D66D14"/>
    <w:rsid w:val="00D66D38"/>
    <w:rsid w:val="00D8031B"/>
    <w:rsid w:val="00D83758"/>
    <w:rsid w:val="00D84676"/>
    <w:rsid w:val="00D84A2F"/>
    <w:rsid w:val="00D85FEA"/>
    <w:rsid w:val="00D8754C"/>
    <w:rsid w:val="00D92006"/>
    <w:rsid w:val="00D950CC"/>
    <w:rsid w:val="00D965BE"/>
    <w:rsid w:val="00D97000"/>
    <w:rsid w:val="00DA442B"/>
    <w:rsid w:val="00DA6D71"/>
    <w:rsid w:val="00DB381C"/>
    <w:rsid w:val="00DC0DD2"/>
    <w:rsid w:val="00DC2A0F"/>
    <w:rsid w:val="00DC2AFF"/>
    <w:rsid w:val="00DC3E2A"/>
    <w:rsid w:val="00DD1790"/>
    <w:rsid w:val="00DD40A9"/>
    <w:rsid w:val="00DD5F52"/>
    <w:rsid w:val="00DD7D6E"/>
    <w:rsid w:val="00DE3C75"/>
    <w:rsid w:val="00DE5625"/>
    <w:rsid w:val="00DE58D9"/>
    <w:rsid w:val="00DE6AAD"/>
    <w:rsid w:val="00DF0141"/>
    <w:rsid w:val="00DF0E38"/>
    <w:rsid w:val="00DF2FB3"/>
    <w:rsid w:val="00DF61F9"/>
    <w:rsid w:val="00E056FD"/>
    <w:rsid w:val="00E07AF0"/>
    <w:rsid w:val="00E13222"/>
    <w:rsid w:val="00E132BC"/>
    <w:rsid w:val="00E134AE"/>
    <w:rsid w:val="00E15736"/>
    <w:rsid w:val="00E16C08"/>
    <w:rsid w:val="00E17666"/>
    <w:rsid w:val="00E177CD"/>
    <w:rsid w:val="00E22CFC"/>
    <w:rsid w:val="00E25D0B"/>
    <w:rsid w:val="00E25E47"/>
    <w:rsid w:val="00E329CE"/>
    <w:rsid w:val="00E338DA"/>
    <w:rsid w:val="00E36698"/>
    <w:rsid w:val="00E42402"/>
    <w:rsid w:val="00E43499"/>
    <w:rsid w:val="00E45125"/>
    <w:rsid w:val="00E465B2"/>
    <w:rsid w:val="00E51A44"/>
    <w:rsid w:val="00E52656"/>
    <w:rsid w:val="00E534D8"/>
    <w:rsid w:val="00E57117"/>
    <w:rsid w:val="00E57901"/>
    <w:rsid w:val="00E605AD"/>
    <w:rsid w:val="00E60B87"/>
    <w:rsid w:val="00E663C5"/>
    <w:rsid w:val="00E66BB8"/>
    <w:rsid w:val="00E72396"/>
    <w:rsid w:val="00E75E69"/>
    <w:rsid w:val="00E77CE0"/>
    <w:rsid w:val="00E80585"/>
    <w:rsid w:val="00E816DC"/>
    <w:rsid w:val="00E85171"/>
    <w:rsid w:val="00E90829"/>
    <w:rsid w:val="00E9570A"/>
    <w:rsid w:val="00E95F93"/>
    <w:rsid w:val="00EA0CC6"/>
    <w:rsid w:val="00EB0E93"/>
    <w:rsid w:val="00EC02AD"/>
    <w:rsid w:val="00EC0B5A"/>
    <w:rsid w:val="00EC15A4"/>
    <w:rsid w:val="00EC2D72"/>
    <w:rsid w:val="00ED1A11"/>
    <w:rsid w:val="00ED1EBB"/>
    <w:rsid w:val="00ED4D21"/>
    <w:rsid w:val="00ED67A3"/>
    <w:rsid w:val="00ED682B"/>
    <w:rsid w:val="00EE03DC"/>
    <w:rsid w:val="00EE049F"/>
    <w:rsid w:val="00EE07FA"/>
    <w:rsid w:val="00EE09DF"/>
    <w:rsid w:val="00EE45CA"/>
    <w:rsid w:val="00EE7A35"/>
    <w:rsid w:val="00EF0B37"/>
    <w:rsid w:val="00F01A46"/>
    <w:rsid w:val="00F10C41"/>
    <w:rsid w:val="00F1643D"/>
    <w:rsid w:val="00F218A1"/>
    <w:rsid w:val="00F21A30"/>
    <w:rsid w:val="00F22325"/>
    <w:rsid w:val="00F22470"/>
    <w:rsid w:val="00F249FD"/>
    <w:rsid w:val="00F276BD"/>
    <w:rsid w:val="00F323D5"/>
    <w:rsid w:val="00F325C3"/>
    <w:rsid w:val="00F34FD2"/>
    <w:rsid w:val="00F3518C"/>
    <w:rsid w:val="00F40596"/>
    <w:rsid w:val="00F42C90"/>
    <w:rsid w:val="00F43BFB"/>
    <w:rsid w:val="00F50640"/>
    <w:rsid w:val="00F5138E"/>
    <w:rsid w:val="00F517DB"/>
    <w:rsid w:val="00F53538"/>
    <w:rsid w:val="00F55280"/>
    <w:rsid w:val="00F577F9"/>
    <w:rsid w:val="00F62F1C"/>
    <w:rsid w:val="00F64CF9"/>
    <w:rsid w:val="00F72607"/>
    <w:rsid w:val="00F72A5D"/>
    <w:rsid w:val="00F81057"/>
    <w:rsid w:val="00F8243C"/>
    <w:rsid w:val="00F82F9B"/>
    <w:rsid w:val="00F84B8D"/>
    <w:rsid w:val="00F86CCD"/>
    <w:rsid w:val="00F938D8"/>
    <w:rsid w:val="00F938DC"/>
    <w:rsid w:val="00F948BF"/>
    <w:rsid w:val="00FA1794"/>
    <w:rsid w:val="00FA3EB4"/>
    <w:rsid w:val="00FA469E"/>
    <w:rsid w:val="00FA5E15"/>
    <w:rsid w:val="00FB07B8"/>
    <w:rsid w:val="00FB2282"/>
    <w:rsid w:val="00FB3F0A"/>
    <w:rsid w:val="00FB68E3"/>
    <w:rsid w:val="00FB6B61"/>
    <w:rsid w:val="00FC00E1"/>
    <w:rsid w:val="00FC0921"/>
    <w:rsid w:val="00FC1C89"/>
    <w:rsid w:val="00FC2749"/>
    <w:rsid w:val="00FC79BD"/>
    <w:rsid w:val="00FD1B1D"/>
    <w:rsid w:val="00FD1FA2"/>
    <w:rsid w:val="00FD69DA"/>
    <w:rsid w:val="00FE07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547C54-A8E2-4844-A981-259210DAD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uiPriority w:val="9"/>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2"/>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uiPriority w:val="9"/>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2"/>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88414">
      <w:bodyDiv w:val="1"/>
      <w:marLeft w:val="0"/>
      <w:marRight w:val="0"/>
      <w:marTop w:val="0"/>
      <w:marBottom w:val="0"/>
      <w:divBdr>
        <w:top w:val="none" w:sz="0" w:space="0" w:color="auto"/>
        <w:left w:val="none" w:sz="0" w:space="0" w:color="auto"/>
        <w:bottom w:val="none" w:sz="0" w:space="0" w:color="auto"/>
        <w:right w:val="none" w:sz="0" w:space="0" w:color="auto"/>
      </w:divBdr>
    </w:div>
    <w:div w:id="2045012179">
      <w:bodyDiv w:val="1"/>
      <w:marLeft w:val="0"/>
      <w:marRight w:val="0"/>
      <w:marTop w:val="0"/>
      <w:marBottom w:val="0"/>
      <w:divBdr>
        <w:top w:val="none" w:sz="0" w:space="0" w:color="auto"/>
        <w:left w:val="none" w:sz="0" w:space="0" w:color="auto"/>
        <w:bottom w:val="none" w:sz="0" w:space="0" w:color="auto"/>
        <w:right w:val="none" w:sz="0" w:space="0" w:color="auto"/>
      </w:divBdr>
      <w:divsChild>
        <w:div w:id="408885540">
          <w:marLeft w:val="0"/>
          <w:marRight w:val="0"/>
          <w:marTop w:val="0"/>
          <w:marBottom w:val="0"/>
          <w:divBdr>
            <w:top w:val="none" w:sz="0" w:space="0" w:color="auto"/>
            <w:left w:val="none" w:sz="0" w:space="0" w:color="auto"/>
            <w:bottom w:val="none" w:sz="0" w:space="0" w:color="auto"/>
            <w:right w:val="none" w:sz="0" w:space="0" w:color="auto"/>
          </w:divBdr>
          <w:divsChild>
            <w:div w:id="1057437400">
              <w:marLeft w:val="0"/>
              <w:marRight w:val="0"/>
              <w:marTop w:val="0"/>
              <w:marBottom w:val="0"/>
              <w:divBdr>
                <w:top w:val="none" w:sz="0" w:space="0" w:color="auto"/>
                <w:left w:val="none" w:sz="0" w:space="0" w:color="auto"/>
                <w:bottom w:val="none" w:sz="0" w:space="0" w:color="auto"/>
                <w:right w:val="none" w:sz="0" w:space="0" w:color="auto"/>
              </w:divBdr>
              <w:divsChild>
                <w:div w:id="577983265">
                  <w:marLeft w:val="90"/>
                  <w:marRight w:val="90"/>
                  <w:marTop w:val="90"/>
                  <w:marBottom w:val="90"/>
                  <w:divBdr>
                    <w:top w:val="none" w:sz="0" w:space="0" w:color="auto"/>
                    <w:left w:val="none" w:sz="0" w:space="0" w:color="auto"/>
                    <w:bottom w:val="none" w:sz="0" w:space="0" w:color="auto"/>
                    <w:right w:val="none" w:sz="0" w:space="0" w:color="auto"/>
                  </w:divBdr>
                  <w:divsChild>
                    <w:div w:id="906036952">
                      <w:marLeft w:val="90"/>
                      <w:marRight w:val="90"/>
                      <w:marTop w:val="90"/>
                      <w:marBottom w:val="90"/>
                      <w:divBdr>
                        <w:top w:val="none" w:sz="0" w:space="0" w:color="auto"/>
                        <w:left w:val="none" w:sz="0" w:space="0" w:color="auto"/>
                        <w:bottom w:val="none" w:sz="0" w:space="0" w:color="auto"/>
                        <w:right w:val="none" w:sz="0" w:space="0" w:color="auto"/>
                      </w:divBdr>
                      <w:divsChild>
                        <w:div w:id="2053992627">
                          <w:marLeft w:val="0"/>
                          <w:marRight w:val="0"/>
                          <w:marTop w:val="0"/>
                          <w:marBottom w:val="0"/>
                          <w:divBdr>
                            <w:top w:val="none" w:sz="0" w:space="0" w:color="auto"/>
                            <w:left w:val="none" w:sz="0" w:space="0" w:color="auto"/>
                            <w:bottom w:val="none" w:sz="0" w:space="0" w:color="auto"/>
                            <w:right w:val="none" w:sz="0" w:space="0" w:color="auto"/>
                          </w:divBdr>
                          <w:divsChild>
                            <w:div w:id="1394885493">
                              <w:marLeft w:val="0"/>
                              <w:marRight w:val="0"/>
                              <w:marTop w:val="240"/>
                              <w:marBottom w:val="240"/>
                              <w:divBdr>
                                <w:top w:val="none" w:sz="0" w:space="0" w:color="auto"/>
                                <w:left w:val="none" w:sz="0" w:space="0" w:color="auto"/>
                                <w:bottom w:val="none" w:sz="0" w:space="0" w:color="auto"/>
                                <w:right w:val="none" w:sz="0" w:space="0" w:color="auto"/>
                              </w:divBdr>
                              <w:divsChild>
                                <w:div w:id="1153135736">
                                  <w:marLeft w:val="0"/>
                                  <w:marRight w:val="0"/>
                                  <w:marTop w:val="0"/>
                                  <w:marBottom w:val="0"/>
                                  <w:divBdr>
                                    <w:top w:val="none" w:sz="0" w:space="0" w:color="auto"/>
                                    <w:left w:val="none" w:sz="0" w:space="0" w:color="auto"/>
                                    <w:bottom w:val="none" w:sz="0" w:space="0" w:color="auto"/>
                                    <w:right w:val="none" w:sz="0" w:space="0" w:color="auto"/>
                                  </w:divBdr>
                                  <w:divsChild>
                                    <w:div w:id="29530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OfficeDev/TrainingContent/blob/master/O3652/O3652-2%20Deep%20Dive%20in%20Office%20Word%20Add-ins/Images/Fig06.pn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C401191B-F56F-4FF4-870B-27AF07BE9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11451</TotalTime>
  <Pages>20</Pages>
  <Words>3748</Words>
  <Characters>21364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25062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49</cp:revision>
  <cp:lastPrinted>2009-08-12T17:30:00Z</cp:lastPrinted>
  <dcterms:created xsi:type="dcterms:W3CDTF">2012-10-18T16:45:00Z</dcterms:created>
  <dcterms:modified xsi:type="dcterms:W3CDTF">2015-10-05T13:33:00Z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