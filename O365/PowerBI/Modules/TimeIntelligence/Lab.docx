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963698" w14:textId="6B8A1D73" w:rsidR="00EB1ADF" w:rsidRDefault="00C6493F" w:rsidP="0048025F">
      <w:pPr>
        <w:pStyle w:val="Heading2"/>
      </w:pPr>
      <w:r>
        <w:t>Working with Time Intelligence and KPIs</w:t>
      </w:r>
    </w:p>
    <w:p w14:paraId="5DB94341" w14:textId="0E9B15E9" w:rsidR="00EB1ADF" w:rsidRPr="005C7841" w:rsidRDefault="00EB1ADF" w:rsidP="0048025F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EA77D4">
        <w:t>60</w:t>
      </w:r>
      <w:r w:rsidRPr="005C7841">
        <w:t xml:space="preserve"> minutes</w:t>
      </w:r>
    </w:p>
    <w:p w14:paraId="2755ECE1" w14:textId="36C693B9" w:rsidR="00EB1ADF" w:rsidRPr="005C7841" w:rsidRDefault="00EB1ADF" w:rsidP="0048025F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5D0755">
        <w:t>C:\Student\Modules\</w:t>
      </w:r>
      <w:r w:rsidR="00C6493F" w:rsidRPr="00C6493F">
        <w:t>TimeIntelligenceAndKPIs</w:t>
      </w:r>
      <w:r w:rsidR="001C292C">
        <w:t>\Lab</w:t>
      </w:r>
    </w:p>
    <w:p w14:paraId="266D4C88" w14:textId="746BF862" w:rsidR="00EB1ADF" w:rsidRDefault="00EB1ADF" w:rsidP="0048025F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r w:rsidR="00EA77D4">
        <w:rPr>
          <w:rFonts w:cs="Arial"/>
          <w:lang w:val="en"/>
        </w:rPr>
        <w:t xml:space="preserve">In this </w:t>
      </w:r>
      <w:r w:rsidR="004D525D">
        <w:rPr>
          <w:rFonts w:cs="Arial"/>
          <w:lang w:val="en"/>
        </w:rPr>
        <w:t>module</w:t>
      </w:r>
      <w:r w:rsidR="005D0755">
        <w:rPr>
          <w:rFonts w:cs="Arial"/>
          <w:lang w:val="en"/>
        </w:rPr>
        <w:t xml:space="preserve"> you will</w:t>
      </w:r>
      <w:r w:rsidR="00B132A4">
        <w:rPr>
          <w:rFonts w:cs="Arial"/>
          <w:lang w:val="en"/>
        </w:rPr>
        <w:t xml:space="preserve"> you will add a time dimension table into the data model and configure it so you can use </w:t>
      </w:r>
      <w:r w:rsidR="00353625">
        <w:rPr>
          <w:rFonts w:cs="Arial"/>
          <w:lang w:val="en"/>
        </w:rPr>
        <w:t xml:space="preserve">it for </w:t>
      </w:r>
      <w:r w:rsidR="00B132A4">
        <w:rPr>
          <w:rFonts w:cs="Arial"/>
          <w:lang w:val="en"/>
        </w:rPr>
        <w:t xml:space="preserve">financial </w:t>
      </w:r>
      <w:r w:rsidR="00353625">
        <w:rPr>
          <w:rFonts w:cs="Arial"/>
          <w:lang w:val="en"/>
        </w:rPr>
        <w:t>analysis</w:t>
      </w:r>
      <w:r w:rsidR="003E77A9">
        <w:rPr>
          <w:rFonts w:cs="Arial"/>
          <w:lang w:val="en"/>
        </w:rPr>
        <w:t>.</w:t>
      </w:r>
      <w:r w:rsidR="00353625">
        <w:rPr>
          <w:rFonts w:cs="Arial"/>
          <w:lang w:val="en"/>
        </w:rPr>
        <w:t xml:space="preserve"> Along the way you will also create a time dimension hierarchy and a KPI that monitors the growth in sales revenue.</w:t>
      </w:r>
    </w:p>
    <w:p w14:paraId="4A1DBA3F" w14:textId="4EF5F54D" w:rsidR="00EB1ADF" w:rsidRPr="00AB0146" w:rsidRDefault="00EB1ADF" w:rsidP="00EB1ADF">
      <w:pPr>
        <w:pStyle w:val="Heading3"/>
      </w:pPr>
      <w:r>
        <w:t xml:space="preserve">Exercise 1: </w:t>
      </w:r>
      <w:r w:rsidR="00806874">
        <w:t xml:space="preserve">Adding a Time </w:t>
      </w:r>
      <w:r w:rsidR="00B132A4">
        <w:t xml:space="preserve">Dimension </w:t>
      </w:r>
      <w:r w:rsidR="00806874">
        <w:t>Table</w:t>
      </w:r>
    </w:p>
    <w:p w14:paraId="707EA7F1" w14:textId="08E832EA" w:rsidR="00EA77D4" w:rsidRDefault="00EA77D4" w:rsidP="0061366A">
      <w:pPr>
        <w:pStyle w:val="LabExerciseLeadIn"/>
      </w:pPr>
      <w:r>
        <w:t>In this exercise you will</w:t>
      </w:r>
      <w:r w:rsidR="007A005D">
        <w:t xml:space="preserve"> import data from an external Excel workbook that you will use as a time </w:t>
      </w:r>
      <w:r w:rsidR="00B132A4">
        <w:t xml:space="preserve">dimension </w:t>
      </w:r>
      <w:r w:rsidR="007A005D">
        <w:t>table.</w:t>
      </w:r>
    </w:p>
    <w:p w14:paraId="1D0A60AF" w14:textId="77777777" w:rsidR="00C94B37" w:rsidRDefault="00C94B37" w:rsidP="00C94B37">
      <w:pPr>
        <w:pStyle w:val="Heading4"/>
      </w:pPr>
      <w:r>
        <w:t>Log in to Student Environment</w:t>
      </w:r>
    </w:p>
    <w:p w14:paraId="322BDB96" w14:textId="77777777" w:rsidR="00C94B37" w:rsidRDefault="00C94B37" w:rsidP="00C94B37">
      <w:pPr>
        <w:pStyle w:val="LabStepNumbered"/>
      </w:pPr>
      <w:r>
        <w:t xml:space="preserve">Login to the Student VM using the login </w:t>
      </w:r>
      <w:r w:rsidRPr="00AB2210">
        <w:rPr>
          <w:b/>
        </w:rPr>
        <w:t>WINGTIP\Administrator</w:t>
      </w:r>
      <w:r>
        <w:t xml:space="preserve"> and the appropriate password.</w:t>
      </w:r>
    </w:p>
    <w:p w14:paraId="5793E44E" w14:textId="77777777" w:rsidR="00C94B37" w:rsidRDefault="00C94B37" w:rsidP="00C94B37">
      <w:pPr>
        <w:pStyle w:val="LabStepNumberedLevel2"/>
      </w:pPr>
      <w:r>
        <w:t xml:space="preserve">If you’re using a local VM provided by the hosting training company, the password will be </w:t>
      </w:r>
      <w:r w:rsidRPr="005D09A2">
        <w:rPr>
          <w:b/>
        </w:rPr>
        <w:t>Password1</w:t>
      </w:r>
      <w:r>
        <w:t xml:space="preserve">. </w:t>
      </w:r>
    </w:p>
    <w:p w14:paraId="5FAA63DE" w14:textId="77777777" w:rsidR="00C94B37" w:rsidRDefault="00C94B37" w:rsidP="00C94B37">
      <w:pPr>
        <w:pStyle w:val="LabStepNumberedLevel2"/>
      </w:pPr>
      <w:r>
        <w:t xml:space="preserve">If your student VM is hosted by CloudShare, the password for the </w:t>
      </w:r>
      <w:r w:rsidRPr="005D09A2">
        <w:rPr>
          <w:b/>
        </w:rPr>
        <w:t>WINGTIP\Administrator</w:t>
      </w:r>
      <w:r>
        <w:t xml:space="preserve"> account is going to be unique for each student, system-generated by CloudShare. Also note that the CloudShare VM configuration usually logs you into the VM automatically so you do not have to enter the user name and password.</w:t>
      </w:r>
    </w:p>
    <w:p w14:paraId="26C62C31" w14:textId="77777777" w:rsidR="00C94B37" w:rsidRDefault="00C94B37" w:rsidP="00C94B37">
      <w:pPr>
        <w:pStyle w:val="Heading4"/>
      </w:pPr>
      <w:r>
        <w:t>Open Existing Workbook</w:t>
      </w:r>
    </w:p>
    <w:p w14:paraId="1B9A26E6" w14:textId="5DEBA774" w:rsidR="00C94B37" w:rsidRDefault="00C94B37" w:rsidP="00C94B37">
      <w:pPr>
        <w:pStyle w:val="LabStepNumbered"/>
      </w:pPr>
      <w:r>
        <w:t xml:space="preserve">Open the Excel workbook titled </w:t>
      </w:r>
      <w:r>
        <w:rPr>
          <w:b/>
        </w:rPr>
        <w:t>WingtipSalesModel.xlsx</w:t>
      </w:r>
      <w:r>
        <w:t xml:space="preserve"> created in the previous lab.</w:t>
      </w:r>
    </w:p>
    <w:p w14:paraId="03D309E5" w14:textId="77777777" w:rsidR="00C94B37" w:rsidRDefault="00C94B37" w:rsidP="00C94B37">
      <w:pPr>
        <w:pStyle w:val="LabStepNumberedLevel2"/>
        <w:rPr>
          <w:b/>
        </w:rPr>
      </w:pPr>
      <w:r>
        <w:t xml:space="preserve">Navigate to the directory located in your student folder at </w:t>
      </w:r>
      <w:r w:rsidRPr="00B071EE">
        <w:rPr>
          <w:b/>
        </w:rPr>
        <w:t>C:\Student\</w:t>
      </w:r>
      <w:r>
        <w:rPr>
          <w:b/>
        </w:rPr>
        <w:t>Models</w:t>
      </w:r>
      <w:r w:rsidRPr="00B071EE">
        <w:rPr>
          <w:b/>
        </w:rPr>
        <w:t>\</w:t>
      </w:r>
    </w:p>
    <w:p w14:paraId="522F3C7B" w14:textId="2AABB3E9" w:rsidR="00C94B37" w:rsidRPr="00B071EE" w:rsidRDefault="00C94B37" w:rsidP="00C94B37">
      <w:pPr>
        <w:pStyle w:val="LabExerciseCallout"/>
      </w:pPr>
      <w:r w:rsidRPr="00C24390">
        <w:t xml:space="preserve">This lab assumes that you have completed the </w:t>
      </w:r>
      <w:r>
        <w:t>previous Power View</w:t>
      </w:r>
      <w:r w:rsidRPr="00C24390">
        <w:t xml:space="preserve"> </w:t>
      </w:r>
      <w:r w:rsidR="007A005D" w:rsidRPr="00C24390">
        <w:t xml:space="preserve">lab </w:t>
      </w:r>
      <w:r w:rsidRPr="00C24390">
        <w:t xml:space="preserve">in which you </w:t>
      </w:r>
      <w:r>
        <w:t xml:space="preserve">continued working on </w:t>
      </w:r>
      <w:r w:rsidRPr="00C24390">
        <w:t xml:space="preserve">an Excel workbook named </w:t>
      </w:r>
      <w:r w:rsidRPr="00C24390">
        <w:rPr>
          <w:b/>
        </w:rPr>
        <w:t>WingtipSalesModel.xlsx</w:t>
      </w:r>
      <w:r w:rsidRPr="00C24390">
        <w:t xml:space="preserve">. If you would like to begin work on this lab without first completing the </w:t>
      </w:r>
      <w:r w:rsidR="007A005D">
        <w:t xml:space="preserve">Power View </w:t>
      </w:r>
      <w:r w:rsidRPr="00C24390">
        <w:t xml:space="preserve">lab, use the Windows Explorer to copy the lab solution file </w:t>
      </w:r>
      <w:r>
        <w:t xml:space="preserve">at </w:t>
      </w:r>
      <w:r w:rsidRPr="00C24390">
        <w:rPr>
          <w:b/>
        </w:rPr>
        <w:t>C:\Student\Modules\</w:t>
      </w:r>
      <w:r w:rsidR="00581827">
        <w:rPr>
          <w:b/>
        </w:rPr>
        <w:t>Excel</w:t>
      </w:r>
      <w:r>
        <w:rPr>
          <w:b/>
        </w:rPr>
        <w:t>PowerView</w:t>
      </w:r>
      <w:r w:rsidRPr="00C24390">
        <w:rPr>
          <w:b/>
        </w:rPr>
        <w:t>\Lab\Solution\WingtipSalesModel.xlsx</w:t>
      </w:r>
      <w:r w:rsidRPr="00C24390">
        <w:t xml:space="preserve"> into the folder at </w:t>
      </w:r>
      <w:r w:rsidRPr="00C24390">
        <w:rPr>
          <w:b/>
        </w:rPr>
        <w:t>C:\Student\Models</w:t>
      </w:r>
      <w:r w:rsidRPr="00C24390">
        <w:t>.</w:t>
      </w:r>
    </w:p>
    <w:p w14:paraId="79300D8D" w14:textId="77777777" w:rsidR="00C94B37" w:rsidRDefault="00C94B37" w:rsidP="00C94B37">
      <w:pPr>
        <w:pStyle w:val="LabStepNumberedLevel2"/>
      </w:pPr>
      <w:r>
        <w:t xml:space="preserve">Double-click on the Excel workbook file named </w:t>
      </w:r>
      <w:r w:rsidRPr="009D1AAB">
        <w:rPr>
          <w:b/>
        </w:rPr>
        <w:t>WingtipSalesModel.xlsx</w:t>
      </w:r>
      <w:r>
        <w:t xml:space="preserve"> to open it in Excel 2013.</w:t>
      </w:r>
    </w:p>
    <w:p w14:paraId="4384D661" w14:textId="1821A952" w:rsidR="00C94B37" w:rsidRDefault="00C94B37" w:rsidP="00C94B37">
      <w:pPr>
        <w:pStyle w:val="LabStepNumberedLevel2"/>
      </w:pPr>
      <w:r>
        <w:t xml:space="preserve">Once the file is open you may get prompted with a security warning. Click on the </w:t>
      </w:r>
      <w:r w:rsidRPr="00F32FAE">
        <w:rPr>
          <w:b/>
        </w:rPr>
        <w:t>Enable Content</w:t>
      </w:r>
      <w:r>
        <w:t xml:space="preserve"> button.</w:t>
      </w:r>
    </w:p>
    <w:p w14:paraId="5A212054" w14:textId="77777777" w:rsidR="00C94B37" w:rsidRDefault="00C94B37" w:rsidP="00C94B37">
      <w:pPr>
        <w:pStyle w:val="LabStepScreenshotLevel2"/>
      </w:pPr>
      <w:r>
        <w:drawing>
          <wp:inline distT="0" distB="0" distL="0" distR="0" wp14:anchorId="526F26AB" wp14:editId="230A375A">
            <wp:extent cx="6067764" cy="260303"/>
            <wp:effectExtent l="19050" t="19050" r="952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0" cy="276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AB1ECF" w14:textId="6D24B2AC" w:rsidR="002126A0" w:rsidRDefault="002126A0" w:rsidP="002126A0">
      <w:pPr>
        <w:pStyle w:val="Heading4"/>
      </w:pPr>
      <w:r>
        <w:t xml:space="preserve">Import Data for a Time </w:t>
      </w:r>
      <w:r w:rsidR="00353625">
        <w:t xml:space="preserve">Dimension </w:t>
      </w:r>
      <w:r>
        <w:t>Table</w:t>
      </w:r>
    </w:p>
    <w:p w14:paraId="52C9BAD9" w14:textId="33E7600E" w:rsidR="002126A0" w:rsidRDefault="005D2576" w:rsidP="00581827">
      <w:pPr>
        <w:pStyle w:val="LabStepNumbered"/>
      </w:pPr>
      <w:r>
        <w:t xml:space="preserve">Inspect the data that you are about to import to create </w:t>
      </w:r>
      <w:r w:rsidR="002126A0">
        <w:t xml:space="preserve">a time </w:t>
      </w:r>
      <w:r w:rsidR="00353625">
        <w:t xml:space="preserve">dimension </w:t>
      </w:r>
      <w:r w:rsidR="002126A0">
        <w:t>table.</w:t>
      </w:r>
    </w:p>
    <w:p w14:paraId="2011F3E5" w14:textId="2355DA2A" w:rsidR="002126A0" w:rsidRPr="002126A0" w:rsidRDefault="002126A0" w:rsidP="00581827">
      <w:pPr>
        <w:pStyle w:val="LabStepNumberedLevel2"/>
      </w:pPr>
      <w:r>
        <w:t xml:space="preserve">The student lab files for this course include an Excel workbook named </w:t>
      </w:r>
      <w:r>
        <w:rPr>
          <w:b/>
        </w:rPr>
        <w:t>WingtipTimeTable</w:t>
      </w:r>
      <w:r w:rsidRPr="00ED320D">
        <w:rPr>
          <w:b/>
        </w:rPr>
        <w:t>.xlsx</w:t>
      </w:r>
      <w:r>
        <w:t xml:space="preserve"> which contains </w:t>
      </w:r>
      <w:r w:rsidR="005D2576">
        <w:t xml:space="preserve">a </w:t>
      </w:r>
      <w:r>
        <w:t xml:space="preserve">table </w:t>
      </w:r>
      <w:r w:rsidR="005D2576">
        <w:t xml:space="preserve">with </w:t>
      </w:r>
      <w:r>
        <w:t xml:space="preserve">a row for each date between the </w:t>
      </w:r>
      <w:r w:rsidR="005D2576">
        <w:t>1/1/</w:t>
      </w:r>
      <w:r>
        <w:t xml:space="preserve">2010 and </w:t>
      </w:r>
      <w:r w:rsidR="005D2576">
        <w:t>12/31/</w:t>
      </w:r>
      <w:r>
        <w:t>2013. As you can see</w:t>
      </w:r>
      <w:r w:rsidR="00353625">
        <w:t xml:space="preserve"> from the following screenshot, each row has a column</w:t>
      </w:r>
      <w:r>
        <w:t xml:space="preserve"> for </w:t>
      </w:r>
      <w:r w:rsidR="009A4AE9" w:rsidRPr="009A4AE9">
        <w:rPr>
          <w:b/>
        </w:rPr>
        <w:t>Date</w:t>
      </w:r>
      <w:r>
        <w:t xml:space="preserve">, </w:t>
      </w:r>
      <w:r w:rsidR="009A4AE9" w:rsidRPr="009A4AE9">
        <w:rPr>
          <w:b/>
        </w:rPr>
        <w:t>Year</w:t>
      </w:r>
      <w:r>
        <w:t xml:space="preserve">, </w:t>
      </w:r>
      <w:r w:rsidR="009A4AE9" w:rsidRPr="009A4AE9">
        <w:rPr>
          <w:b/>
        </w:rPr>
        <w:t>Quarter</w:t>
      </w:r>
      <w:r w:rsidR="009A4AE9">
        <w:t xml:space="preserve"> and </w:t>
      </w:r>
      <w:r w:rsidR="009A4AE9" w:rsidRPr="009A4AE9">
        <w:rPr>
          <w:b/>
        </w:rPr>
        <w:t>Month</w:t>
      </w:r>
      <w:r w:rsidRPr="002126A0">
        <w:t>.</w:t>
      </w:r>
      <w:r>
        <w:t xml:space="preserve"> There are addition columns for the </w:t>
      </w:r>
      <w:proofErr w:type="spellStart"/>
      <w:r w:rsidRPr="009A4AE9">
        <w:rPr>
          <w:b/>
        </w:rPr>
        <w:t>MonthOfYear</w:t>
      </w:r>
      <w:proofErr w:type="spellEnd"/>
      <w:r>
        <w:t xml:space="preserve">, </w:t>
      </w:r>
      <w:proofErr w:type="spellStart"/>
      <w:r w:rsidR="009A4AE9" w:rsidRPr="009A4AE9">
        <w:rPr>
          <w:b/>
        </w:rPr>
        <w:t>QuarterOfYear</w:t>
      </w:r>
      <w:proofErr w:type="spellEnd"/>
      <w:r w:rsidR="009A4AE9">
        <w:t xml:space="preserve"> and </w:t>
      </w:r>
      <w:proofErr w:type="spellStart"/>
      <w:r w:rsidR="009A4AE9" w:rsidRPr="009A4AE9">
        <w:rPr>
          <w:b/>
        </w:rPr>
        <w:t>DayOfWeek</w:t>
      </w:r>
      <w:proofErr w:type="spellEnd"/>
      <w:r w:rsidR="009A4AE9">
        <w:t xml:space="preserve"> as well as </w:t>
      </w:r>
      <w:r w:rsidR="00353625">
        <w:t xml:space="preserve">sorting </w:t>
      </w:r>
      <w:r w:rsidR="009A4AE9">
        <w:t xml:space="preserve">support columns named </w:t>
      </w:r>
      <w:proofErr w:type="spellStart"/>
      <w:r w:rsidR="009A4AE9" w:rsidRPr="009A4AE9">
        <w:rPr>
          <w:b/>
        </w:rPr>
        <w:t>MonthSort</w:t>
      </w:r>
      <w:proofErr w:type="spellEnd"/>
      <w:r w:rsidR="009A4AE9">
        <w:t xml:space="preserve">, </w:t>
      </w:r>
      <w:proofErr w:type="spellStart"/>
      <w:r w:rsidR="009A4AE9" w:rsidRPr="009A4AE9">
        <w:rPr>
          <w:b/>
        </w:rPr>
        <w:t>MonthOfYearSort</w:t>
      </w:r>
      <w:proofErr w:type="spellEnd"/>
      <w:r w:rsidR="009A4AE9">
        <w:t xml:space="preserve"> and </w:t>
      </w:r>
      <w:proofErr w:type="spellStart"/>
      <w:r w:rsidR="009A4AE9" w:rsidRPr="009A4AE9">
        <w:rPr>
          <w:b/>
        </w:rPr>
        <w:t>DayOfWeek</w:t>
      </w:r>
      <w:r w:rsidR="005D2576">
        <w:rPr>
          <w:b/>
        </w:rPr>
        <w:t>Sort</w:t>
      </w:r>
      <w:proofErr w:type="spellEnd"/>
      <w:r w:rsidR="009A4AE9">
        <w:t>.</w:t>
      </w:r>
    </w:p>
    <w:p w14:paraId="6BC66298" w14:textId="15DED2C5" w:rsidR="002126A0" w:rsidRDefault="002126A0" w:rsidP="002126A0">
      <w:pPr>
        <w:pStyle w:val="LabStepScreenshotLevel2"/>
      </w:pPr>
      <w:r>
        <w:drawing>
          <wp:inline distT="0" distB="0" distL="0" distR="0" wp14:anchorId="5F668D90" wp14:editId="6378200A">
            <wp:extent cx="6303865" cy="1225720"/>
            <wp:effectExtent l="19050" t="19050" r="2095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92" cy="1254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5DAB0" w14:textId="7ED6303B" w:rsidR="009A4AE9" w:rsidRDefault="009A4AE9" w:rsidP="001E34E5">
      <w:pPr>
        <w:pStyle w:val="LabExerciseCallout"/>
      </w:pPr>
      <w:r>
        <w:t xml:space="preserve">In this lab, you </w:t>
      </w:r>
      <w:r w:rsidR="00353625">
        <w:t xml:space="preserve">are not required </w:t>
      </w:r>
      <w:r>
        <w:t xml:space="preserve">to create a time table in Excel from scratch because </w:t>
      </w:r>
      <w:r w:rsidR="00353625">
        <w:t xml:space="preserve">the student lab files </w:t>
      </w:r>
      <w:r w:rsidR="00581827">
        <w:t xml:space="preserve">provide </w:t>
      </w:r>
      <w:r w:rsidR="00353625">
        <w:t xml:space="preserve">a pre-created </w:t>
      </w:r>
      <w:r w:rsidR="00581827">
        <w:t xml:space="preserve">time table </w:t>
      </w:r>
      <w:r w:rsidR="00353625">
        <w:t>for you</w:t>
      </w:r>
      <w:r>
        <w:t xml:space="preserve">. </w:t>
      </w:r>
      <w:r w:rsidR="001E34E5">
        <w:t xml:space="preserve">However, you might be curious (and you should be) as to how this time </w:t>
      </w:r>
      <w:r w:rsidR="000D627C">
        <w:t xml:space="preserve">dimension </w:t>
      </w:r>
      <w:r w:rsidR="001E34E5">
        <w:t xml:space="preserve">table was created. The following table shows </w:t>
      </w:r>
      <w:r>
        <w:t xml:space="preserve">the Excel formulas that have been used to create in this </w:t>
      </w:r>
      <w:r w:rsidR="005D2576">
        <w:t xml:space="preserve">time </w:t>
      </w:r>
      <w:r w:rsidR="000D627C">
        <w:t xml:space="preserve">dimension </w:t>
      </w:r>
      <w:r w:rsidR="005D2576">
        <w:t>table</w:t>
      </w:r>
      <w:r>
        <w:t>.</w:t>
      </w:r>
    </w:p>
    <w:tbl>
      <w:tblPr>
        <w:tblStyle w:val="TableGrid"/>
        <w:tblW w:w="0" w:type="auto"/>
        <w:tblInd w:w="442" w:type="dxa"/>
        <w:tblLook w:val="04A0" w:firstRow="1" w:lastRow="0" w:firstColumn="1" w:lastColumn="0" w:noHBand="0" w:noVBand="1"/>
      </w:tblPr>
      <w:tblGrid>
        <w:gridCol w:w="1777"/>
        <w:gridCol w:w="8667"/>
      </w:tblGrid>
      <w:tr w:rsidR="009A4AE9" w:rsidRPr="001E34E5" w14:paraId="27143C14" w14:textId="77777777" w:rsidTr="000D627C">
        <w:trPr>
          <w:trHeight w:val="204"/>
        </w:trPr>
        <w:tc>
          <w:tcPr>
            <w:tcW w:w="1815" w:type="dxa"/>
            <w:shd w:val="clear" w:color="auto" w:fill="000000" w:themeFill="text1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64E63AC1" w14:textId="2ECB7B1F" w:rsidR="009A4AE9" w:rsidRPr="000D627C" w:rsidRDefault="009A4AE9" w:rsidP="001E34E5">
            <w:pPr>
              <w:spacing w:before="0" w:after="0"/>
              <w:rPr>
                <w:color w:val="FFFFFF" w:themeColor="background1"/>
                <w:sz w:val="18"/>
                <w:szCs w:val="15"/>
              </w:rPr>
            </w:pPr>
            <w:r w:rsidRPr="000D627C">
              <w:rPr>
                <w:color w:val="FFFFFF" w:themeColor="background1"/>
                <w:sz w:val="18"/>
                <w:szCs w:val="15"/>
              </w:rPr>
              <w:lastRenderedPageBreak/>
              <w:t>Column</w:t>
            </w:r>
          </w:p>
        </w:tc>
        <w:tc>
          <w:tcPr>
            <w:tcW w:w="9975" w:type="dxa"/>
            <w:shd w:val="clear" w:color="auto" w:fill="000000" w:themeFill="text1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6F68EB35" w14:textId="28E81689" w:rsidR="009A4AE9" w:rsidRPr="000D627C" w:rsidRDefault="009A4AE9" w:rsidP="001E34E5">
            <w:pPr>
              <w:spacing w:before="0" w:after="0"/>
              <w:rPr>
                <w:color w:val="FFFFFF" w:themeColor="background1"/>
                <w:sz w:val="18"/>
                <w:szCs w:val="15"/>
              </w:rPr>
            </w:pPr>
            <w:r w:rsidRPr="000D627C">
              <w:rPr>
                <w:color w:val="FFFFFF" w:themeColor="background1"/>
                <w:sz w:val="18"/>
                <w:szCs w:val="15"/>
              </w:rPr>
              <w:t>Value</w:t>
            </w:r>
            <w:r w:rsidR="001E34E5" w:rsidRPr="000D627C">
              <w:rPr>
                <w:color w:val="FFFFFF" w:themeColor="background1"/>
                <w:sz w:val="18"/>
                <w:szCs w:val="15"/>
              </w:rPr>
              <w:t xml:space="preserve"> or Formula in Cell</w:t>
            </w:r>
          </w:p>
        </w:tc>
      </w:tr>
      <w:tr w:rsidR="001E34E5" w:rsidRPr="001E34E5" w14:paraId="320E68A0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4E518D6D" w14:textId="5022067E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r w:rsidRPr="000D627C">
              <w:rPr>
                <w:b/>
                <w:sz w:val="18"/>
                <w:szCs w:val="15"/>
              </w:rPr>
              <w:t>Date</w:t>
            </w:r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29AB7759" w14:textId="7A256F29" w:rsidR="009A4AE9" w:rsidRPr="00581827" w:rsidRDefault="001E34E5" w:rsidP="005D2576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1/1/2010</w:t>
            </w:r>
          </w:p>
        </w:tc>
      </w:tr>
      <w:tr w:rsidR="009A4AE9" w:rsidRPr="001E34E5" w14:paraId="1315443C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6F40656E" w14:textId="30B94F40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r w:rsidRPr="000D627C">
              <w:rPr>
                <w:b/>
                <w:sz w:val="18"/>
                <w:szCs w:val="15"/>
              </w:rPr>
              <w:t>Year</w:t>
            </w:r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148024ED" w14:textId="5402F064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=YEAR(A2)</w:t>
            </w:r>
          </w:p>
        </w:tc>
      </w:tr>
      <w:tr w:rsidR="001E34E5" w:rsidRPr="001E34E5" w14:paraId="09510CA5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6DD08D0D" w14:textId="21DCFBCA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r w:rsidRPr="000D627C">
              <w:rPr>
                <w:b/>
                <w:sz w:val="18"/>
                <w:szCs w:val="15"/>
              </w:rPr>
              <w:t>Quarter</w:t>
            </w:r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74C01E23" w14:textId="144AEE1C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=YEAR(A2) &amp; " - " &amp; CHOOSE(MONTH(A2), "Q1", "Q1", "Q1", "Q2",  "Q2",  "Q2",  "Q3",   "Q3",   "Q3",   "Q4", "Q4", "Q4")</w:t>
            </w:r>
          </w:p>
        </w:tc>
      </w:tr>
      <w:tr w:rsidR="001E34E5" w:rsidRPr="001E34E5" w14:paraId="1CFC7463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055EC706" w14:textId="35B44621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r w:rsidRPr="000D627C">
              <w:rPr>
                <w:b/>
                <w:sz w:val="18"/>
                <w:szCs w:val="15"/>
              </w:rPr>
              <w:t>Month</w:t>
            </w:r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2005E3AF" w14:textId="54D18FA6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=TEXT(A2, "MMMM, YYYY")</w:t>
            </w:r>
          </w:p>
        </w:tc>
      </w:tr>
      <w:tr w:rsidR="009A4AE9" w:rsidRPr="001E34E5" w14:paraId="175401E2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009874D2" w14:textId="0CD8F6AC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proofErr w:type="spellStart"/>
            <w:r w:rsidRPr="000D627C">
              <w:rPr>
                <w:b/>
                <w:sz w:val="18"/>
                <w:szCs w:val="15"/>
              </w:rPr>
              <w:t>MonthSort</w:t>
            </w:r>
            <w:proofErr w:type="spellEnd"/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73C63E61" w14:textId="0785ABDA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=TEXT(A2, "YYYYMM")</w:t>
            </w:r>
          </w:p>
        </w:tc>
      </w:tr>
      <w:tr w:rsidR="009A4AE9" w:rsidRPr="001E34E5" w14:paraId="476B07AD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08FB5A78" w14:textId="70125F79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proofErr w:type="spellStart"/>
            <w:r w:rsidRPr="000D627C">
              <w:rPr>
                <w:b/>
                <w:sz w:val="18"/>
                <w:szCs w:val="15"/>
              </w:rPr>
              <w:t>MonthOfYear</w:t>
            </w:r>
            <w:proofErr w:type="spellEnd"/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2DCA5D53" w14:textId="5560637B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=TEXT(A2,"MMMM")</w:t>
            </w:r>
          </w:p>
        </w:tc>
      </w:tr>
      <w:tr w:rsidR="009A4AE9" w:rsidRPr="001E34E5" w14:paraId="580D4BDF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4949B916" w14:textId="5BFC210F" w:rsidR="009A4AE9" w:rsidRPr="000D627C" w:rsidRDefault="009A4AE9" w:rsidP="001E34E5">
            <w:pPr>
              <w:spacing w:before="0" w:after="0"/>
              <w:rPr>
                <w:b/>
                <w:sz w:val="18"/>
                <w:szCs w:val="15"/>
              </w:rPr>
            </w:pPr>
            <w:proofErr w:type="spellStart"/>
            <w:r w:rsidRPr="000D627C">
              <w:rPr>
                <w:b/>
                <w:sz w:val="18"/>
                <w:szCs w:val="15"/>
              </w:rPr>
              <w:t>MonthOfYearSort</w:t>
            </w:r>
            <w:proofErr w:type="spellEnd"/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2C4E6F37" w14:textId="12D0EEEE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=RIGHT("0" &amp; MONTH(A2),2)</w:t>
            </w:r>
          </w:p>
        </w:tc>
      </w:tr>
      <w:tr w:rsidR="009A4AE9" w:rsidRPr="001E34E5" w14:paraId="71A94352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63BF6810" w14:textId="28C5CDED" w:rsidR="009A4AE9" w:rsidRPr="000D627C" w:rsidRDefault="001E34E5" w:rsidP="001E34E5">
            <w:pPr>
              <w:spacing w:before="0" w:after="0"/>
              <w:rPr>
                <w:b/>
                <w:sz w:val="18"/>
                <w:szCs w:val="15"/>
              </w:rPr>
            </w:pPr>
            <w:proofErr w:type="spellStart"/>
            <w:r w:rsidRPr="000D627C">
              <w:rPr>
                <w:b/>
                <w:sz w:val="18"/>
                <w:szCs w:val="15"/>
              </w:rPr>
              <w:t>QuarterOfYear</w:t>
            </w:r>
            <w:proofErr w:type="spellEnd"/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41082CBE" w14:textId="7B936200" w:rsidR="009A4AE9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=CHOOSE(MONTH(A2), "Q1", "Q1", "Q1", "Q2",  "Q2",  "Q2",  "Q3",   "Q3",   "Q3",   "Q4", "Q4", "Q4")</w:t>
            </w:r>
          </w:p>
        </w:tc>
      </w:tr>
      <w:tr w:rsidR="001E34E5" w:rsidRPr="001E34E5" w14:paraId="27947E4B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718B0887" w14:textId="06BDB839" w:rsidR="001E34E5" w:rsidRPr="000D627C" w:rsidRDefault="001E34E5" w:rsidP="001E34E5">
            <w:pPr>
              <w:spacing w:before="0" w:after="0"/>
              <w:rPr>
                <w:b/>
                <w:sz w:val="18"/>
                <w:szCs w:val="15"/>
              </w:rPr>
            </w:pPr>
            <w:proofErr w:type="spellStart"/>
            <w:r w:rsidRPr="000D627C">
              <w:rPr>
                <w:b/>
                <w:sz w:val="18"/>
                <w:szCs w:val="15"/>
              </w:rPr>
              <w:t>DayOfWeek</w:t>
            </w:r>
            <w:proofErr w:type="spellEnd"/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7DD3208B" w14:textId="29670288" w:rsidR="001E34E5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=TEXT(A2,"dddd")</w:t>
            </w:r>
          </w:p>
        </w:tc>
      </w:tr>
      <w:tr w:rsidR="001E34E5" w:rsidRPr="001E34E5" w14:paraId="4D9CC40B" w14:textId="77777777" w:rsidTr="000D627C">
        <w:trPr>
          <w:trHeight w:val="204"/>
        </w:trPr>
        <w:tc>
          <w:tcPr>
            <w:tcW w:w="181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3FE93467" w14:textId="001D5E85" w:rsidR="001E34E5" w:rsidRPr="000D627C" w:rsidRDefault="001E34E5" w:rsidP="001E34E5">
            <w:pPr>
              <w:spacing w:before="0" w:after="0"/>
              <w:rPr>
                <w:b/>
                <w:sz w:val="18"/>
                <w:szCs w:val="15"/>
              </w:rPr>
            </w:pPr>
            <w:proofErr w:type="spellStart"/>
            <w:r w:rsidRPr="000D627C">
              <w:rPr>
                <w:b/>
                <w:sz w:val="18"/>
                <w:szCs w:val="15"/>
              </w:rPr>
              <w:t>DayOfWeekSort</w:t>
            </w:r>
            <w:proofErr w:type="spellEnd"/>
          </w:p>
        </w:tc>
        <w:tc>
          <w:tcPr>
            <w:tcW w:w="9975" w:type="dxa"/>
            <w:tcMar>
              <w:top w:w="29" w:type="dxa"/>
              <w:left w:w="43" w:type="dxa"/>
              <w:bottom w:w="29" w:type="dxa"/>
              <w:right w:w="43" w:type="dxa"/>
            </w:tcMar>
          </w:tcPr>
          <w:p w14:paraId="708C3366" w14:textId="3A7D7B6F" w:rsidR="001E34E5" w:rsidRPr="00581827" w:rsidRDefault="001E34E5" w:rsidP="001E34E5">
            <w:pPr>
              <w:spacing w:before="0" w:after="0"/>
              <w:rPr>
                <w:sz w:val="16"/>
                <w:szCs w:val="16"/>
              </w:rPr>
            </w:pPr>
            <w:r w:rsidRPr="00581827">
              <w:rPr>
                <w:sz w:val="16"/>
                <w:szCs w:val="16"/>
              </w:rPr>
              <w:t>=WEEKDAY(A2, 2)</w:t>
            </w:r>
          </w:p>
        </w:tc>
      </w:tr>
    </w:tbl>
    <w:p w14:paraId="20180CCA" w14:textId="7FD4C0EC" w:rsidR="009A4AE9" w:rsidRPr="009A4AE9" w:rsidRDefault="005D2576" w:rsidP="005D2576">
      <w:pPr>
        <w:pStyle w:val="LabStepNumbered"/>
      </w:pPr>
      <w:r>
        <w:t xml:space="preserve">Import </w:t>
      </w:r>
      <w:r w:rsidR="000D627C">
        <w:t xml:space="preserve">the time dimension table into </w:t>
      </w:r>
      <w:r>
        <w:t xml:space="preserve">the data model </w:t>
      </w:r>
      <w:r w:rsidR="000D627C">
        <w:t>from an external Excel workbook</w:t>
      </w:r>
      <w:r>
        <w:t>.</w:t>
      </w:r>
    </w:p>
    <w:p w14:paraId="34C14938" w14:textId="77777777" w:rsidR="002126A0" w:rsidRDefault="002126A0" w:rsidP="00581827">
      <w:pPr>
        <w:pStyle w:val="LabStepNumberedLevel2"/>
      </w:pPr>
      <w:r>
        <w:t xml:space="preserve">Navigate to the PowerPivot window for </w:t>
      </w:r>
      <w:r w:rsidRPr="00ED320D">
        <w:rPr>
          <w:b/>
        </w:rPr>
        <w:t>WingtipSalesModel.xlsx</w:t>
      </w:r>
      <w:r>
        <w:t>.</w:t>
      </w:r>
    </w:p>
    <w:p w14:paraId="7622C7AD" w14:textId="77777777" w:rsidR="002126A0" w:rsidRDefault="002126A0" w:rsidP="00581827">
      <w:pPr>
        <w:pStyle w:val="LabStepNumberedLevel2"/>
      </w:pPr>
      <w:r>
        <w:t xml:space="preserve">In the </w:t>
      </w:r>
      <w:r w:rsidRPr="005D2576">
        <w:rPr>
          <w:b/>
        </w:rPr>
        <w:t>Get External Data</w:t>
      </w:r>
      <w:r>
        <w:t xml:space="preserve"> ribbon group, click the </w:t>
      </w:r>
      <w:r w:rsidRPr="00ED320D">
        <w:rPr>
          <w:b/>
        </w:rPr>
        <w:t>From Other Sources</w:t>
      </w:r>
      <w:r>
        <w:t xml:space="preserve"> button to start the </w:t>
      </w:r>
      <w:r w:rsidRPr="00F956FE">
        <w:rPr>
          <w:b/>
        </w:rPr>
        <w:t>Table Import Wizard</w:t>
      </w:r>
      <w:r>
        <w:t>.</w:t>
      </w:r>
    </w:p>
    <w:p w14:paraId="2F532BFD" w14:textId="77777777" w:rsidR="002126A0" w:rsidRDefault="002126A0" w:rsidP="002126A0">
      <w:pPr>
        <w:pStyle w:val="LabStepScreenshotLevel2"/>
      </w:pPr>
      <w:r>
        <w:drawing>
          <wp:inline distT="0" distB="0" distL="0" distR="0" wp14:anchorId="6D359231" wp14:editId="0BEC1A26">
            <wp:extent cx="4725775" cy="904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90" cy="91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515E" w14:textId="77777777" w:rsidR="002126A0" w:rsidRDefault="002126A0" w:rsidP="002126A0">
      <w:pPr>
        <w:pStyle w:val="LabStepNumberedLevel2"/>
      </w:pPr>
      <w:r>
        <w:t xml:space="preserve">In the </w:t>
      </w:r>
      <w:r w:rsidRPr="00F956FE">
        <w:rPr>
          <w:b/>
        </w:rPr>
        <w:t>Connect to a Data Source</w:t>
      </w:r>
      <w:r>
        <w:t xml:space="preserve"> page of the </w:t>
      </w:r>
      <w:r w:rsidRPr="00ED320D">
        <w:rPr>
          <w:b/>
        </w:rPr>
        <w:t>Table Import Wizard</w:t>
      </w:r>
      <w:r>
        <w:t xml:space="preserve">, scroll down the list of available sources, select </w:t>
      </w:r>
      <w:r w:rsidRPr="00ED320D">
        <w:rPr>
          <w:b/>
        </w:rPr>
        <w:t>Excel file</w:t>
      </w:r>
      <w:r>
        <w:t xml:space="preserve"> and then click the </w:t>
      </w:r>
      <w:r w:rsidRPr="00ED320D">
        <w:rPr>
          <w:b/>
        </w:rPr>
        <w:t>Next</w:t>
      </w:r>
      <w:r>
        <w:t xml:space="preserve"> button to move to the next page.</w:t>
      </w:r>
    </w:p>
    <w:p w14:paraId="26FD4F6D" w14:textId="77777777" w:rsidR="002126A0" w:rsidRDefault="002126A0" w:rsidP="002126A0">
      <w:pPr>
        <w:pStyle w:val="LabStepScreenshotLevel2"/>
      </w:pPr>
      <w:r>
        <w:drawing>
          <wp:inline distT="0" distB="0" distL="0" distR="0" wp14:anchorId="306BD156" wp14:editId="46A45589">
            <wp:extent cx="2108580" cy="2249204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718" cy="226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DEFD" w14:textId="77777777" w:rsidR="002126A0" w:rsidRDefault="002126A0" w:rsidP="002126A0">
      <w:pPr>
        <w:pStyle w:val="LabStepNumberedLevel2"/>
      </w:pPr>
      <w:r>
        <w:t xml:space="preserve">On the </w:t>
      </w:r>
      <w:r w:rsidRPr="00C104B8">
        <w:rPr>
          <w:b/>
        </w:rPr>
        <w:t>Connect to a Microsoft Excel File</w:t>
      </w:r>
      <w:r>
        <w:t xml:space="preserve"> page, enter the following information:</w:t>
      </w:r>
    </w:p>
    <w:p w14:paraId="5A637A4F" w14:textId="45EC4DA6" w:rsidR="002126A0" w:rsidRDefault="002126A0" w:rsidP="008D26CA">
      <w:pPr>
        <w:pStyle w:val="LabStepNumberedLevel3"/>
      </w:pPr>
      <w:r w:rsidRPr="00C104B8">
        <w:rPr>
          <w:b/>
        </w:rPr>
        <w:t>Friendly connection name</w:t>
      </w:r>
      <w:r>
        <w:t xml:space="preserve">: </w:t>
      </w:r>
      <w:r w:rsidR="008D26CA" w:rsidRPr="008D26CA">
        <w:t>Time Table from WingtipTimeTable.xlsx</w:t>
      </w:r>
    </w:p>
    <w:p w14:paraId="3557FFD8" w14:textId="192ABA1C" w:rsidR="002126A0" w:rsidRDefault="002126A0" w:rsidP="002126A0">
      <w:pPr>
        <w:pStyle w:val="LabStepNumberedLevel3"/>
      </w:pPr>
      <w:r w:rsidRPr="00C104B8">
        <w:rPr>
          <w:b/>
        </w:rPr>
        <w:t>Excel File Path</w:t>
      </w:r>
      <w:r>
        <w:t>: C:\Student\Data\</w:t>
      </w:r>
      <w:r w:rsidR="008D26CA" w:rsidRPr="008D26CA">
        <w:t>WingtipTimeTable.xlsx</w:t>
      </w:r>
    </w:p>
    <w:p w14:paraId="0BFEBE77" w14:textId="77777777" w:rsidR="002126A0" w:rsidRDefault="002126A0" w:rsidP="002126A0">
      <w:pPr>
        <w:pStyle w:val="LabStepNumberedLevel3"/>
      </w:pPr>
      <w:r>
        <w:rPr>
          <w:b/>
        </w:rPr>
        <w:t>Use</w:t>
      </w:r>
      <w:r w:rsidRPr="00C104B8">
        <w:rPr>
          <w:b/>
        </w:rPr>
        <w:t xml:space="preserve"> first row as column headers</w:t>
      </w:r>
      <w:r>
        <w:t>: Checked</w:t>
      </w:r>
    </w:p>
    <w:p w14:paraId="46DD8929" w14:textId="52993532" w:rsidR="002126A0" w:rsidRDefault="008D26CA" w:rsidP="002126A0">
      <w:pPr>
        <w:pStyle w:val="LabStepScreenshotLevel2"/>
      </w:pPr>
      <w:r>
        <w:lastRenderedPageBreak/>
        <w:drawing>
          <wp:inline distT="0" distB="0" distL="0" distR="0" wp14:anchorId="5A9A8F56" wp14:editId="4E0FD633">
            <wp:extent cx="2101049" cy="22314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521" cy="22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D0FF" w14:textId="77777777" w:rsidR="002126A0" w:rsidRDefault="002126A0" w:rsidP="002126A0">
      <w:pPr>
        <w:pStyle w:val="LabStepNumberedLevel2"/>
      </w:pPr>
      <w:r>
        <w:t xml:space="preserve">Click the </w:t>
      </w:r>
      <w:r w:rsidRPr="00F956FE">
        <w:rPr>
          <w:b/>
        </w:rPr>
        <w:t>Next</w:t>
      </w:r>
      <w:r>
        <w:t xml:space="preserve"> button on the </w:t>
      </w:r>
      <w:r w:rsidRPr="00C104B8">
        <w:rPr>
          <w:b/>
        </w:rPr>
        <w:t>Connect to a Microsoft Excel File</w:t>
      </w:r>
      <w:r>
        <w:t xml:space="preserve"> page to move to the </w:t>
      </w:r>
      <w:r w:rsidRPr="00C104B8">
        <w:rPr>
          <w:b/>
        </w:rPr>
        <w:t>Select Tables and Views</w:t>
      </w:r>
      <w:r>
        <w:t xml:space="preserve"> page.</w:t>
      </w:r>
    </w:p>
    <w:p w14:paraId="2DD59E14" w14:textId="77777777" w:rsidR="002126A0" w:rsidRDefault="002126A0" w:rsidP="002126A0">
      <w:pPr>
        <w:pStyle w:val="LabStepNumberedLevel2"/>
      </w:pPr>
      <w:r>
        <w:t xml:space="preserve">On the </w:t>
      </w:r>
      <w:r w:rsidRPr="00F956FE">
        <w:rPr>
          <w:b/>
        </w:rPr>
        <w:t>Select Tables and Views</w:t>
      </w:r>
      <w:r>
        <w:t xml:space="preserve"> page, accept the default settings and click the </w:t>
      </w:r>
      <w:r w:rsidRPr="00F956FE">
        <w:rPr>
          <w:b/>
        </w:rPr>
        <w:t>Finish</w:t>
      </w:r>
      <w:r>
        <w:t xml:space="preserve"> button to begin the import process.</w:t>
      </w:r>
    </w:p>
    <w:p w14:paraId="771E3E21" w14:textId="6237DC89" w:rsidR="002126A0" w:rsidRDefault="008D26CA" w:rsidP="002126A0">
      <w:pPr>
        <w:pStyle w:val="LabStepScreenshotLevel2"/>
      </w:pPr>
      <w:r>
        <w:drawing>
          <wp:inline distT="0" distB="0" distL="0" distR="0" wp14:anchorId="14145A59" wp14:editId="71AFA0C1">
            <wp:extent cx="2090956" cy="2220686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930" cy="224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6229" w14:textId="21D03245" w:rsidR="002126A0" w:rsidRDefault="002126A0" w:rsidP="002126A0">
      <w:pPr>
        <w:pStyle w:val="LabStepNumberedLevel2"/>
      </w:pPr>
      <w:r>
        <w:t xml:space="preserve">Once the import process completes, you should see a success confirmation which tells you that </w:t>
      </w:r>
      <w:r w:rsidR="008D26CA">
        <w:t xml:space="preserve">1,461 </w:t>
      </w:r>
      <w:r>
        <w:t>rows have been imported</w:t>
      </w:r>
      <w:r w:rsidR="008D26CA">
        <w:t xml:space="preserve"> which represents the number of days </w:t>
      </w:r>
      <w:r w:rsidR="000D627C">
        <w:t xml:space="preserve">in the time period that runs from </w:t>
      </w:r>
      <w:r w:rsidR="008D26CA">
        <w:t>1/1/2010 to 12/31/2013</w:t>
      </w:r>
      <w:r>
        <w:t>.</w:t>
      </w:r>
    </w:p>
    <w:p w14:paraId="33BCA792" w14:textId="1B21DD17" w:rsidR="002126A0" w:rsidRDefault="008D26CA" w:rsidP="002126A0">
      <w:pPr>
        <w:pStyle w:val="LabStepScreenshotLevel2"/>
      </w:pPr>
      <w:r>
        <w:drawing>
          <wp:inline distT="0" distB="0" distL="0" distR="0" wp14:anchorId="7D2B8E99" wp14:editId="00FE11C2">
            <wp:extent cx="2140153" cy="22729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802" cy="22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5C5C" w14:textId="1E671A01" w:rsidR="002126A0" w:rsidRDefault="002126A0" w:rsidP="002126A0">
      <w:pPr>
        <w:pStyle w:val="LabStepNumberedLevel2"/>
      </w:pPr>
      <w:r>
        <w:lastRenderedPageBreak/>
        <w:t xml:space="preserve">Click the </w:t>
      </w:r>
      <w:r w:rsidRPr="00C104B8">
        <w:rPr>
          <w:b/>
        </w:rPr>
        <w:t>Close</w:t>
      </w:r>
      <w:r>
        <w:t xml:space="preserve"> button to close the </w:t>
      </w:r>
      <w:r w:rsidRPr="00C104B8">
        <w:rPr>
          <w:b/>
        </w:rPr>
        <w:t>Table Import Wizard</w:t>
      </w:r>
      <w:r>
        <w:t xml:space="preserve"> and inspect the newly imported </w:t>
      </w:r>
      <w:r w:rsidR="00216F94">
        <w:rPr>
          <w:b/>
        </w:rPr>
        <w:t>Time</w:t>
      </w:r>
      <w:r>
        <w:t xml:space="preserve"> table.</w:t>
      </w:r>
      <w:r w:rsidR="00216F94">
        <w:t xml:space="preserve"> You should now be able to see the rows of the Time table inside the PowerPivot window.</w:t>
      </w:r>
    </w:p>
    <w:p w14:paraId="1FAB4EEF" w14:textId="77777777" w:rsidR="008D26CA" w:rsidRDefault="008D26CA" w:rsidP="008D26CA">
      <w:pPr>
        <w:pStyle w:val="LabStepScreenshotLevel2"/>
      </w:pPr>
      <w:r>
        <w:drawing>
          <wp:inline distT="0" distB="0" distL="0" distR="0" wp14:anchorId="4536BD55" wp14:editId="405ED3E9">
            <wp:extent cx="6052782" cy="1563402"/>
            <wp:effectExtent l="19050" t="19050" r="2476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83" cy="1578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7B38A" w14:textId="62DF9783" w:rsidR="00A4117C" w:rsidRDefault="00A4117C" w:rsidP="00A4117C">
      <w:pPr>
        <w:pStyle w:val="Heading4"/>
      </w:pPr>
      <w:r>
        <w:t>Configure Time Table Columns for Formatting and Sorting</w:t>
      </w:r>
    </w:p>
    <w:p w14:paraId="35203E9E" w14:textId="772DFB26" w:rsidR="008D26CA" w:rsidRDefault="00216F94" w:rsidP="008D26CA">
      <w:pPr>
        <w:pStyle w:val="LabStepNumbered"/>
      </w:pPr>
      <w:r>
        <w:t>In the Time table, s</w:t>
      </w:r>
      <w:r w:rsidR="001D23B1">
        <w:t xml:space="preserve">elect the </w:t>
      </w:r>
      <w:r w:rsidR="008D26CA" w:rsidRPr="00A4117C">
        <w:rPr>
          <w:b/>
        </w:rPr>
        <w:t>Date</w:t>
      </w:r>
      <w:r w:rsidR="008D26CA">
        <w:t xml:space="preserve"> column </w:t>
      </w:r>
      <w:r w:rsidR="001D23B1">
        <w:t>and adjust its formatting to</w:t>
      </w:r>
      <w:r>
        <w:t xml:space="preserve"> a setting of</w:t>
      </w:r>
      <w:r w:rsidR="001D23B1">
        <w:t xml:space="preserve"> </w:t>
      </w:r>
      <w:r w:rsidR="001D23B1" w:rsidRPr="00216F94">
        <w:rPr>
          <w:b/>
        </w:rPr>
        <w:t>*3/14/2001</w:t>
      </w:r>
      <w:r w:rsidR="001D23B1">
        <w:t xml:space="preserve"> to display the date without the time.</w:t>
      </w:r>
    </w:p>
    <w:p w14:paraId="22A17875" w14:textId="732483E5" w:rsidR="008D26CA" w:rsidRDefault="008D26CA" w:rsidP="008D26CA">
      <w:pPr>
        <w:pStyle w:val="LabStepScreenshot"/>
      </w:pPr>
      <w:r>
        <w:rPr>
          <w:noProof/>
        </w:rPr>
        <w:drawing>
          <wp:inline distT="0" distB="0" distL="0" distR="0" wp14:anchorId="6937EFAB" wp14:editId="18BACE80">
            <wp:extent cx="4899962" cy="2162523"/>
            <wp:effectExtent l="19050" t="19050" r="1524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0" cy="217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541DD" w14:textId="5BEA4D01" w:rsidR="00581827" w:rsidRDefault="00581827" w:rsidP="003E7E63">
      <w:pPr>
        <w:pStyle w:val="LabStepNumbered"/>
      </w:pPr>
      <w:r>
        <w:t xml:space="preserve">Configure the </w:t>
      </w:r>
      <w:r w:rsidRPr="00581827">
        <w:rPr>
          <w:b/>
        </w:rPr>
        <w:t>Data Type</w:t>
      </w:r>
      <w:r>
        <w:t xml:space="preserve"> of the </w:t>
      </w:r>
      <w:r w:rsidRPr="00581827">
        <w:rPr>
          <w:b/>
        </w:rPr>
        <w:t>Year</w:t>
      </w:r>
      <w:r>
        <w:t xml:space="preserve"> column to </w:t>
      </w:r>
      <w:r w:rsidRPr="00581827">
        <w:rPr>
          <w:b/>
        </w:rPr>
        <w:t>Text</w:t>
      </w:r>
      <w:r>
        <w:t xml:space="preserve"> using the dropdown menu in the ribbon.</w:t>
      </w:r>
    </w:p>
    <w:p w14:paraId="4698FD9F" w14:textId="56946078" w:rsidR="00581827" w:rsidRDefault="00F50894" w:rsidP="00F50894">
      <w:pPr>
        <w:pStyle w:val="LabStepScreenshot"/>
      </w:pPr>
      <w:r>
        <w:rPr>
          <w:noProof/>
        </w:rPr>
        <w:drawing>
          <wp:inline distT="0" distB="0" distL="0" distR="0" wp14:anchorId="2D18B2B8" wp14:editId="1AFB3526">
            <wp:extent cx="4745536" cy="1771667"/>
            <wp:effectExtent l="19050" t="19050" r="1714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92" cy="1781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24019" w14:textId="7ACDBF5F" w:rsidR="00F50894" w:rsidRDefault="00F50894" w:rsidP="00F50894">
      <w:pPr>
        <w:pStyle w:val="LabExerciseCallout"/>
      </w:pPr>
      <w:r>
        <w:t xml:space="preserve">You might be wondering why it is important to modify the data type of the </w:t>
      </w:r>
      <w:r w:rsidRPr="00BB74ED">
        <w:rPr>
          <w:b/>
        </w:rPr>
        <w:t>Year</w:t>
      </w:r>
      <w:r>
        <w:t xml:space="preserve"> column to be a </w:t>
      </w:r>
      <w:r w:rsidRPr="00BB74ED">
        <w:rPr>
          <w:b/>
        </w:rPr>
        <w:t>Text</w:t>
      </w:r>
      <w:r>
        <w:t xml:space="preserve"> column. If you leave the </w:t>
      </w:r>
      <w:r w:rsidRPr="00A64DBC">
        <w:rPr>
          <w:b/>
        </w:rPr>
        <w:t>Data Type</w:t>
      </w:r>
      <w:r>
        <w:t xml:space="preserve"> setting at its default value of </w:t>
      </w:r>
      <w:r w:rsidRPr="00BB74ED">
        <w:rPr>
          <w:b/>
        </w:rPr>
        <w:t>Auto</w:t>
      </w:r>
      <w:r>
        <w:t xml:space="preserve">, the column type is automatically set to the type </w:t>
      </w:r>
      <w:r>
        <w:rPr>
          <w:b/>
        </w:rPr>
        <w:t>Who</w:t>
      </w:r>
      <w:r w:rsidRPr="00A64DBC">
        <w:rPr>
          <w:b/>
        </w:rPr>
        <w:t>le Number</w:t>
      </w:r>
      <w:r>
        <w:t xml:space="preserve">. This can cause confusion because the behavior in Excel when adding the column to a PivotTable assumes that the </w:t>
      </w:r>
      <w:r w:rsidRPr="00A64DBC">
        <w:rPr>
          <w:b/>
        </w:rPr>
        <w:t>Year</w:t>
      </w:r>
      <w:r>
        <w:t xml:space="preserve"> column values are numeric values that can be aggregated using operations such as SUM or AVERAGE. Configuring the </w:t>
      </w:r>
      <w:r w:rsidRPr="00BB74ED">
        <w:rPr>
          <w:b/>
        </w:rPr>
        <w:t>Year</w:t>
      </w:r>
      <w:r>
        <w:t xml:space="preserve"> column with the </w:t>
      </w:r>
      <w:r w:rsidRPr="00BB74ED">
        <w:rPr>
          <w:b/>
        </w:rPr>
        <w:t>Text</w:t>
      </w:r>
      <w:r>
        <w:t xml:space="preserve"> data type is a technique that prevents Excel from incorrectly assuming that it can aggregate values from the </w:t>
      </w:r>
      <w:r w:rsidRPr="00A64DBC">
        <w:rPr>
          <w:b/>
        </w:rPr>
        <w:t>Year</w:t>
      </w:r>
      <w:r>
        <w:t xml:space="preserve"> column.</w:t>
      </w:r>
    </w:p>
    <w:p w14:paraId="7B1670F7" w14:textId="031CCAEC" w:rsidR="003E7E63" w:rsidRDefault="003E7E63" w:rsidP="003E7E63">
      <w:pPr>
        <w:pStyle w:val="LabStepNumbered"/>
      </w:pPr>
      <w:r>
        <w:lastRenderedPageBreak/>
        <w:t xml:space="preserve">Configure </w:t>
      </w:r>
      <w:r w:rsidR="00216F94">
        <w:t>a custom</w:t>
      </w:r>
      <w:r>
        <w:t xml:space="preserve"> sort column for the </w:t>
      </w:r>
      <w:r w:rsidRPr="00A4117C">
        <w:rPr>
          <w:b/>
        </w:rPr>
        <w:t>Month</w:t>
      </w:r>
      <w:r>
        <w:t xml:space="preserve"> column.</w:t>
      </w:r>
    </w:p>
    <w:p w14:paraId="2A9A76B4" w14:textId="45AB29B0" w:rsidR="003E7E63" w:rsidRDefault="003E7E63" w:rsidP="003E7E63">
      <w:pPr>
        <w:pStyle w:val="LabStepNumberedLevel2"/>
      </w:pPr>
      <w:r>
        <w:t xml:space="preserve">Select </w:t>
      </w:r>
      <w:r w:rsidR="001D23B1">
        <w:t xml:space="preserve">the </w:t>
      </w:r>
      <w:r w:rsidR="001D23B1" w:rsidRPr="003E7E63">
        <w:rPr>
          <w:b/>
        </w:rPr>
        <w:t>Month</w:t>
      </w:r>
      <w:r w:rsidR="001D23B1">
        <w:t xml:space="preserve"> column </w:t>
      </w:r>
      <w:r>
        <w:t xml:space="preserve">and then click the </w:t>
      </w:r>
      <w:r w:rsidRPr="003E7E63">
        <w:rPr>
          <w:b/>
        </w:rPr>
        <w:t xml:space="preserve">Sort </w:t>
      </w:r>
      <w:proofErr w:type="gramStart"/>
      <w:r w:rsidRPr="003E7E63">
        <w:rPr>
          <w:b/>
        </w:rPr>
        <w:t>By</w:t>
      </w:r>
      <w:proofErr w:type="gramEnd"/>
      <w:r w:rsidRPr="003E7E63">
        <w:rPr>
          <w:b/>
        </w:rPr>
        <w:t xml:space="preserve"> Column</w:t>
      </w:r>
      <w:r>
        <w:t xml:space="preserve"> menu button in the ribbon and click the </w:t>
      </w:r>
      <w:r w:rsidRPr="003E7E63">
        <w:rPr>
          <w:b/>
        </w:rPr>
        <w:t>Sort by Column</w:t>
      </w:r>
      <w:r>
        <w:t>.</w:t>
      </w:r>
    </w:p>
    <w:p w14:paraId="27699C3F" w14:textId="22F58342" w:rsidR="003E7E63" w:rsidRDefault="003E7E63" w:rsidP="003E7E63">
      <w:pPr>
        <w:pStyle w:val="LabStepScreenshot"/>
      </w:pPr>
      <w:r>
        <w:rPr>
          <w:noProof/>
        </w:rPr>
        <w:drawing>
          <wp:inline distT="0" distB="0" distL="0" distR="0" wp14:anchorId="69B247BE" wp14:editId="6BBDB366">
            <wp:extent cx="6261984" cy="1776548"/>
            <wp:effectExtent l="19050" t="19050" r="2476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170" cy="1782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66355" w14:textId="0D13292E" w:rsidR="003E7E63" w:rsidRDefault="003E7E63" w:rsidP="003E7E63">
      <w:pPr>
        <w:pStyle w:val="LabStepNumberedLevel2"/>
      </w:pPr>
      <w:r>
        <w:t xml:space="preserve">When the </w:t>
      </w:r>
      <w:r w:rsidRPr="00A4117C">
        <w:rPr>
          <w:b/>
        </w:rPr>
        <w:t>Sort by Column</w:t>
      </w:r>
      <w:r>
        <w:t xml:space="preserve"> dialog appears, configure the </w:t>
      </w:r>
      <w:r w:rsidRPr="00A4117C">
        <w:rPr>
          <w:b/>
        </w:rPr>
        <w:t>Month</w:t>
      </w:r>
      <w:r>
        <w:t xml:space="preserve"> column to be sorted by the </w:t>
      </w:r>
      <w:proofErr w:type="spellStart"/>
      <w:r w:rsidRPr="00A4117C">
        <w:rPr>
          <w:b/>
        </w:rPr>
        <w:t>MonthSort</w:t>
      </w:r>
      <w:proofErr w:type="spellEnd"/>
      <w:r>
        <w:t xml:space="preserve"> column as shown in the following screenshot.</w:t>
      </w:r>
    </w:p>
    <w:p w14:paraId="152CE49D" w14:textId="3DB095E4" w:rsidR="003E7E63" w:rsidRDefault="003E7E63" w:rsidP="003E7E63">
      <w:pPr>
        <w:pStyle w:val="LabStepScreenshotLevel2"/>
      </w:pPr>
      <w:r>
        <w:drawing>
          <wp:inline distT="0" distB="0" distL="0" distR="0" wp14:anchorId="3A733028" wp14:editId="1E2AB28A">
            <wp:extent cx="3409406" cy="1463890"/>
            <wp:effectExtent l="0" t="0" r="63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237" cy="14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BE49" w14:textId="77777777" w:rsidR="00A4117C" w:rsidRDefault="003E7E63" w:rsidP="00A4117C">
      <w:pPr>
        <w:pStyle w:val="LabStepNumberedLevel2"/>
      </w:pPr>
      <w:r>
        <w:t xml:space="preserve">Click </w:t>
      </w:r>
      <w:r w:rsidRPr="003E7E63">
        <w:rPr>
          <w:b/>
        </w:rPr>
        <w:t>OK</w:t>
      </w:r>
      <w:r>
        <w:t xml:space="preserve"> to save your changes.</w:t>
      </w:r>
    </w:p>
    <w:p w14:paraId="1E14CADF" w14:textId="0937B47D" w:rsidR="00A4117C" w:rsidRDefault="00A4117C" w:rsidP="00A4117C">
      <w:pPr>
        <w:pStyle w:val="LabStepNumbered"/>
      </w:pPr>
      <w:r>
        <w:t xml:space="preserve">Configure </w:t>
      </w:r>
      <w:r w:rsidR="00216F94">
        <w:t xml:space="preserve">a custom sort </w:t>
      </w:r>
      <w:r>
        <w:t xml:space="preserve">column for the </w:t>
      </w:r>
      <w:proofErr w:type="spellStart"/>
      <w:r w:rsidRPr="00A4117C">
        <w:rPr>
          <w:b/>
        </w:rPr>
        <w:t>Month</w:t>
      </w:r>
      <w:r>
        <w:rPr>
          <w:b/>
        </w:rPr>
        <w:t>OfYear</w:t>
      </w:r>
      <w:proofErr w:type="spellEnd"/>
      <w:r>
        <w:t xml:space="preserve"> column.</w:t>
      </w:r>
    </w:p>
    <w:p w14:paraId="1EB79C70" w14:textId="4BFA9981" w:rsidR="00A4117C" w:rsidRDefault="00A4117C" w:rsidP="00A4117C">
      <w:pPr>
        <w:pStyle w:val="LabStepNumberedLevel2"/>
      </w:pPr>
      <w:r>
        <w:t xml:space="preserve">Select the </w:t>
      </w:r>
      <w:proofErr w:type="spellStart"/>
      <w:r w:rsidRPr="00A4117C">
        <w:rPr>
          <w:b/>
        </w:rPr>
        <w:t>Month</w:t>
      </w:r>
      <w:r>
        <w:rPr>
          <w:b/>
        </w:rPr>
        <w:t>OfYear</w:t>
      </w:r>
      <w:proofErr w:type="spellEnd"/>
      <w:r>
        <w:t xml:space="preserve"> column and then click the </w:t>
      </w:r>
      <w:r w:rsidRPr="003E7E63">
        <w:rPr>
          <w:b/>
        </w:rPr>
        <w:t xml:space="preserve">Sort </w:t>
      </w:r>
      <w:proofErr w:type="gramStart"/>
      <w:r w:rsidRPr="003E7E63">
        <w:rPr>
          <w:b/>
        </w:rPr>
        <w:t>By</w:t>
      </w:r>
      <w:proofErr w:type="gramEnd"/>
      <w:r w:rsidRPr="003E7E63">
        <w:rPr>
          <w:b/>
        </w:rPr>
        <w:t xml:space="preserve"> Column</w:t>
      </w:r>
      <w:r>
        <w:t xml:space="preserve"> menu button in the ribbon and click the </w:t>
      </w:r>
      <w:r w:rsidRPr="003E7E63">
        <w:rPr>
          <w:b/>
        </w:rPr>
        <w:t>Sort by Column</w:t>
      </w:r>
      <w:r>
        <w:t>.</w:t>
      </w:r>
    </w:p>
    <w:p w14:paraId="68A0013C" w14:textId="43AAFADF" w:rsidR="00A4117C" w:rsidRDefault="00A4117C" w:rsidP="00A4117C">
      <w:pPr>
        <w:pStyle w:val="LabStepNumberedLevel2"/>
      </w:pPr>
      <w:r>
        <w:t xml:space="preserve">When the </w:t>
      </w:r>
      <w:r w:rsidRPr="00A4117C">
        <w:rPr>
          <w:b/>
        </w:rPr>
        <w:t>Sort by Column</w:t>
      </w:r>
      <w:r>
        <w:t xml:space="preserve"> dialog appears, configure the </w:t>
      </w:r>
      <w:proofErr w:type="spellStart"/>
      <w:r w:rsidRPr="00A4117C">
        <w:rPr>
          <w:b/>
        </w:rPr>
        <w:t>MonthOfYear</w:t>
      </w:r>
      <w:proofErr w:type="spellEnd"/>
      <w:r>
        <w:t xml:space="preserve"> column to be sorted by the </w:t>
      </w:r>
      <w:proofErr w:type="spellStart"/>
      <w:r w:rsidRPr="00A4117C">
        <w:rPr>
          <w:b/>
        </w:rPr>
        <w:t>MonthOfYearSort</w:t>
      </w:r>
      <w:proofErr w:type="spellEnd"/>
      <w:r>
        <w:t xml:space="preserve"> column as shown in the following screenshot.</w:t>
      </w:r>
    </w:p>
    <w:p w14:paraId="5D5C41AC" w14:textId="003569A0" w:rsidR="00A4117C" w:rsidRDefault="00A4117C" w:rsidP="00A4117C">
      <w:pPr>
        <w:pStyle w:val="LabStepScreenshotLevel2"/>
      </w:pPr>
      <w:r>
        <w:drawing>
          <wp:inline distT="0" distB="0" distL="0" distR="0" wp14:anchorId="1C21D0BB" wp14:editId="0C4BEF69">
            <wp:extent cx="3435531" cy="14751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81" cy="14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4C63" w14:textId="77777777" w:rsidR="00A4117C" w:rsidRDefault="00A4117C" w:rsidP="00A4117C">
      <w:pPr>
        <w:pStyle w:val="LabStepNumberedLevel2"/>
      </w:pPr>
      <w:r>
        <w:t xml:space="preserve">Click </w:t>
      </w:r>
      <w:r w:rsidRPr="003E7E63">
        <w:rPr>
          <w:b/>
        </w:rPr>
        <w:t>OK</w:t>
      </w:r>
      <w:r>
        <w:t xml:space="preserve"> to save your changes.</w:t>
      </w:r>
      <w:r>
        <w:br w:type="textWrapping" w:clear="all"/>
      </w:r>
    </w:p>
    <w:p w14:paraId="4C0EC16E" w14:textId="4B62518F" w:rsidR="00A4117C" w:rsidRDefault="00A4117C" w:rsidP="00A4117C">
      <w:pPr>
        <w:pStyle w:val="LabStepNumbered"/>
      </w:pPr>
      <w:r>
        <w:t xml:space="preserve">Configure </w:t>
      </w:r>
      <w:r w:rsidR="00216F94">
        <w:t>a custom</w:t>
      </w:r>
      <w:r>
        <w:t xml:space="preserve"> sort column for the </w:t>
      </w:r>
      <w:proofErr w:type="spellStart"/>
      <w:r>
        <w:rPr>
          <w:b/>
        </w:rPr>
        <w:t>DayOfWeek</w:t>
      </w:r>
      <w:proofErr w:type="spellEnd"/>
      <w:r>
        <w:t xml:space="preserve"> column.</w:t>
      </w:r>
    </w:p>
    <w:p w14:paraId="6D1F8142" w14:textId="471F0E35" w:rsidR="00A4117C" w:rsidRDefault="00A4117C" w:rsidP="00A4117C">
      <w:pPr>
        <w:pStyle w:val="LabStepNumberedLevel2"/>
      </w:pPr>
      <w:r>
        <w:t xml:space="preserve">Select the </w:t>
      </w:r>
      <w:proofErr w:type="spellStart"/>
      <w:r>
        <w:rPr>
          <w:b/>
        </w:rPr>
        <w:t>DayOfWeek</w:t>
      </w:r>
      <w:proofErr w:type="spellEnd"/>
      <w:r>
        <w:t xml:space="preserve"> column and then click the </w:t>
      </w:r>
      <w:r w:rsidRPr="003E7E63">
        <w:rPr>
          <w:b/>
        </w:rPr>
        <w:t xml:space="preserve">Sort </w:t>
      </w:r>
      <w:proofErr w:type="gramStart"/>
      <w:r w:rsidRPr="003E7E63">
        <w:rPr>
          <w:b/>
        </w:rPr>
        <w:t>By</w:t>
      </w:r>
      <w:proofErr w:type="gramEnd"/>
      <w:r w:rsidRPr="003E7E63">
        <w:rPr>
          <w:b/>
        </w:rPr>
        <w:t xml:space="preserve"> Column</w:t>
      </w:r>
      <w:r>
        <w:t xml:space="preserve"> menu button in the ribbon and click the </w:t>
      </w:r>
      <w:r w:rsidRPr="003E7E63">
        <w:rPr>
          <w:b/>
        </w:rPr>
        <w:t>Sort by Column</w:t>
      </w:r>
      <w:r>
        <w:t>.</w:t>
      </w:r>
    </w:p>
    <w:p w14:paraId="6CAEBB2F" w14:textId="48C6DFB0" w:rsidR="00A4117C" w:rsidRDefault="00A4117C" w:rsidP="00A4117C">
      <w:pPr>
        <w:pStyle w:val="LabStepNumberedLevel2"/>
      </w:pPr>
      <w:r>
        <w:t xml:space="preserve">When the </w:t>
      </w:r>
      <w:r w:rsidRPr="00A4117C">
        <w:rPr>
          <w:b/>
        </w:rPr>
        <w:t>Sort by Column</w:t>
      </w:r>
      <w:r>
        <w:t xml:space="preserve"> dialog appears, configure the </w:t>
      </w:r>
      <w:proofErr w:type="spellStart"/>
      <w:r>
        <w:rPr>
          <w:b/>
        </w:rPr>
        <w:t>DayOfWeek</w:t>
      </w:r>
      <w:proofErr w:type="spellEnd"/>
      <w:r>
        <w:t xml:space="preserve"> column to be sorted by the </w:t>
      </w:r>
      <w:proofErr w:type="spellStart"/>
      <w:r>
        <w:rPr>
          <w:b/>
        </w:rPr>
        <w:t>DayOfWeek</w:t>
      </w:r>
      <w:r w:rsidRPr="00A4117C">
        <w:rPr>
          <w:b/>
        </w:rPr>
        <w:t>Sort</w:t>
      </w:r>
      <w:proofErr w:type="spellEnd"/>
      <w:r>
        <w:t xml:space="preserve"> column as shown in the following screenshot.</w:t>
      </w:r>
    </w:p>
    <w:p w14:paraId="064FDDCF" w14:textId="5DF4A524" w:rsidR="00A4117C" w:rsidRDefault="00A4117C" w:rsidP="00A4117C">
      <w:pPr>
        <w:pStyle w:val="LabStepScreenshotLevel2"/>
      </w:pPr>
      <w:r>
        <w:lastRenderedPageBreak/>
        <w:drawing>
          <wp:inline distT="0" distB="0" distL="0" distR="0" wp14:anchorId="0D702BE0" wp14:editId="17770817">
            <wp:extent cx="3487783" cy="149754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9080" cy="15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25B" w14:textId="77777777" w:rsidR="00A4117C" w:rsidRDefault="00A4117C" w:rsidP="00A4117C">
      <w:pPr>
        <w:pStyle w:val="LabStepNumberedLevel2"/>
      </w:pPr>
      <w:r>
        <w:t xml:space="preserve">Click </w:t>
      </w:r>
      <w:r w:rsidRPr="003E7E63">
        <w:rPr>
          <w:b/>
        </w:rPr>
        <w:t>OK</w:t>
      </w:r>
      <w:r>
        <w:t xml:space="preserve"> to save your changes.</w:t>
      </w:r>
    </w:p>
    <w:p w14:paraId="70291F6B" w14:textId="3C61F9A7" w:rsidR="002126A0" w:rsidRDefault="002126A0" w:rsidP="002126A0">
      <w:pPr>
        <w:pStyle w:val="Heading4"/>
      </w:pPr>
      <w:r>
        <w:t xml:space="preserve">Define </w:t>
      </w:r>
      <w:r w:rsidR="00A4117C">
        <w:t>a Relationship between the Purchases table and the Time table</w:t>
      </w:r>
    </w:p>
    <w:p w14:paraId="74A7373E" w14:textId="1F64BB1F" w:rsidR="002126A0" w:rsidRDefault="002126A0" w:rsidP="002126A0">
      <w:pPr>
        <w:pStyle w:val="LabStepNumbered"/>
      </w:pPr>
      <w:r>
        <w:t xml:space="preserve">Define a relationship between the </w:t>
      </w:r>
      <w:r w:rsidR="00A4117C">
        <w:rPr>
          <w:b/>
        </w:rPr>
        <w:t>Purchases</w:t>
      </w:r>
      <w:r>
        <w:t xml:space="preserve"> table and the </w:t>
      </w:r>
      <w:r w:rsidR="00A4117C">
        <w:rPr>
          <w:b/>
        </w:rPr>
        <w:t>Time</w:t>
      </w:r>
      <w:r>
        <w:t xml:space="preserve"> table.</w:t>
      </w:r>
    </w:p>
    <w:p w14:paraId="4DFF2A9A" w14:textId="77777777" w:rsidR="002126A0" w:rsidRDefault="002126A0" w:rsidP="002126A0">
      <w:pPr>
        <w:pStyle w:val="LabStepNumberedLevel2"/>
      </w:pPr>
      <w:r>
        <w:t xml:space="preserve">Switch the PowerPivot window over to Diagram View by clicking the </w:t>
      </w:r>
      <w:r w:rsidRPr="00F956FE">
        <w:rPr>
          <w:b/>
        </w:rPr>
        <w:t>Diagram View</w:t>
      </w:r>
      <w:r>
        <w:t xml:space="preserve"> button in the ribbon.</w:t>
      </w:r>
    </w:p>
    <w:p w14:paraId="51123122" w14:textId="117B888A" w:rsidR="002126A0" w:rsidRDefault="002126A0" w:rsidP="002126A0">
      <w:pPr>
        <w:pStyle w:val="LabStepNumberedLevel2"/>
      </w:pPr>
      <w:r>
        <w:t xml:space="preserve">You should be able to see </w:t>
      </w:r>
      <w:r w:rsidR="00A4117C" w:rsidRPr="00B31D1E">
        <w:t>the</w:t>
      </w:r>
      <w:r w:rsidR="00A4117C">
        <w:rPr>
          <w:b/>
        </w:rPr>
        <w:t xml:space="preserve"> Time</w:t>
      </w:r>
      <w:r w:rsidR="00216F94">
        <w:t xml:space="preserve">. However, the </w:t>
      </w:r>
      <w:r w:rsidR="00216F94" w:rsidRPr="00216F94">
        <w:rPr>
          <w:b/>
        </w:rPr>
        <w:t>Time</w:t>
      </w:r>
      <w:r w:rsidR="00216F94">
        <w:t xml:space="preserve"> </w:t>
      </w:r>
      <w:r>
        <w:t>table has been created without any relationships.</w:t>
      </w:r>
    </w:p>
    <w:p w14:paraId="3F4DE8B9" w14:textId="4397B91A" w:rsidR="002126A0" w:rsidRDefault="00A4117C" w:rsidP="002126A0">
      <w:pPr>
        <w:pStyle w:val="LabStepScreenshotLevel2"/>
      </w:pPr>
      <w:r w:rsidRPr="00B31D1E">
        <w:rPr>
          <w:rStyle w:val="LabStepScreenshotFrame"/>
        </w:rPr>
        <w:drawing>
          <wp:inline distT="0" distB="0" distL="0" distR="0" wp14:anchorId="1F706935" wp14:editId="7F8D913F">
            <wp:extent cx="5526157" cy="1812006"/>
            <wp:effectExtent l="19050" t="19050" r="1778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18" cy="1832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A7D6A" w14:textId="519CE57F" w:rsidR="00B31D1E" w:rsidRDefault="00A4117C" w:rsidP="00A4117C">
      <w:pPr>
        <w:pStyle w:val="LabStepNumberedLevel2"/>
      </w:pPr>
      <w:r>
        <w:t xml:space="preserve">Using your mouse in Diagram View, </w:t>
      </w:r>
      <w:r w:rsidR="00B31D1E">
        <w:t xml:space="preserve">rearrange the tables in diagram view so the layout appears as it does in the following screenshot with the </w:t>
      </w:r>
      <w:r w:rsidR="00B31D1E" w:rsidRPr="00B31D1E">
        <w:rPr>
          <w:b/>
        </w:rPr>
        <w:t>Time</w:t>
      </w:r>
      <w:r w:rsidR="00B31D1E">
        <w:t xml:space="preserve"> table beneath the </w:t>
      </w:r>
      <w:r w:rsidR="00B31D1E" w:rsidRPr="00B31D1E">
        <w:rPr>
          <w:b/>
        </w:rPr>
        <w:t>Sales</w:t>
      </w:r>
      <w:r w:rsidR="00B31D1E">
        <w:t xml:space="preserve"> table and just to the </w:t>
      </w:r>
      <w:r w:rsidR="00216F94">
        <w:t>right</w:t>
      </w:r>
      <w:r w:rsidR="00B31D1E">
        <w:t xml:space="preserve"> of the </w:t>
      </w:r>
      <w:r w:rsidR="00B31D1E" w:rsidRPr="00B31D1E">
        <w:rPr>
          <w:b/>
        </w:rPr>
        <w:t>Purchases</w:t>
      </w:r>
      <w:r w:rsidR="00B31D1E">
        <w:t xml:space="preserve"> table.</w:t>
      </w:r>
    </w:p>
    <w:p w14:paraId="134EEDFF" w14:textId="7F3BC7E0" w:rsidR="00A4117C" w:rsidRDefault="00B31D1E" w:rsidP="00B31D1E">
      <w:pPr>
        <w:pStyle w:val="LabStepScreenshotLevel2"/>
      </w:pPr>
      <w:r w:rsidRPr="00B31D1E">
        <w:rPr>
          <w:rStyle w:val="LabStepScreenshotFrame"/>
        </w:rPr>
        <w:drawing>
          <wp:inline distT="0" distB="0" distL="0" distR="0" wp14:anchorId="758D1DBA" wp14:editId="3DCD9FEB">
            <wp:extent cx="4492487" cy="2135178"/>
            <wp:effectExtent l="19050" t="19050" r="2286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63" cy="2160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5D62D" w14:textId="4A0FAC2B" w:rsidR="002126A0" w:rsidRDefault="002126A0" w:rsidP="002126A0">
      <w:pPr>
        <w:pStyle w:val="LabStepNumberedLevel2"/>
      </w:pPr>
      <w:r>
        <w:t xml:space="preserve">Using your mouse, drag-and-drop the </w:t>
      </w:r>
      <w:r w:rsidR="00B31D1E">
        <w:rPr>
          <w:b/>
        </w:rPr>
        <w:t>Purchase Date</w:t>
      </w:r>
      <w:r>
        <w:t xml:space="preserve"> column from the </w:t>
      </w:r>
      <w:r w:rsidR="00B31D1E">
        <w:rPr>
          <w:b/>
        </w:rPr>
        <w:t>Purchases</w:t>
      </w:r>
      <w:r>
        <w:t xml:space="preserve"> table on top of the </w:t>
      </w:r>
      <w:r w:rsidR="00B31D1E">
        <w:rPr>
          <w:b/>
        </w:rPr>
        <w:t>Date</w:t>
      </w:r>
      <w:r>
        <w:t xml:space="preserve"> column of the </w:t>
      </w:r>
      <w:r w:rsidR="00B31D1E">
        <w:rPr>
          <w:b/>
        </w:rPr>
        <w:t>Time</w:t>
      </w:r>
      <w:r>
        <w:t xml:space="preserve"> table to create a relationship between the two.</w:t>
      </w:r>
    </w:p>
    <w:p w14:paraId="4E565570" w14:textId="31A1C5A2" w:rsidR="002126A0" w:rsidRDefault="00B31D1E" w:rsidP="002126A0">
      <w:pPr>
        <w:pStyle w:val="LabStepScreenshotLevel2"/>
      </w:pPr>
      <w:r>
        <w:lastRenderedPageBreak/>
        <w:drawing>
          <wp:inline distT="0" distB="0" distL="0" distR="0" wp14:anchorId="3AAFAF92" wp14:editId="1D00E5C3">
            <wp:extent cx="3603009" cy="2768207"/>
            <wp:effectExtent l="19050" t="19050" r="1651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81" cy="2791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0C534" w14:textId="4586B583" w:rsidR="00BF420B" w:rsidRDefault="00BF420B" w:rsidP="00BF420B">
      <w:pPr>
        <w:pStyle w:val="LabStepNumbered"/>
      </w:pPr>
      <w:r>
        <w:t xml:space="preserve">Hide the columns in the </w:t>
      </w:r>
      <w:r w:rsidRPr="00BF420B">
        <w:rPr>
          <w:b/>
        </w:rPr>
        <w:t>Time</w:t>
      </w:r>
      <w:r>
        <w:t xml:space="preserve"> table named </w:t>
      </w:r>
      <w:proofErr w:type="spellStart"/>
      <w:r w:rsidRPr="00BF420B">
        <w:rPr>
          <w:b/>
        </w:rPr>
        <w:t>MonthSort</w:t>
      </w:r>
      <w:proofErr w:type="spellEnd"/>
      <w:r>
        <w:t xml:space="preserve">, </w:t>
      </w:r>
      <w:proofErr w:type="spellStart"/>
      <w:r w:rsidRPr="00BF420B">
        <w:rPr>
          <w:b/>
        </w:rPr>
        <w:t>MonthOfYearSort</w:t>
      </w:r>
      <w:proofErr w:type="spellEnd"/>
      <w:r>
        <w:t xml:space="preserve"> and </w:t>
      </w:r>
      <w:proofErr w:type="spellStart"/>
      <w:r w:rsidRPr="00BF420B">
        <w:rPr>
          <w:b/>
        </w:rPr>
        <w:t>DayOfWe</w:t>
      </w:r>
      <w:r>
        <w:rPr>
          <w:b/>
        </w:rPr>
        <w:t>e</w:t>
      </w:r>
      <w:r w:rsidRPr="00BF420B">
        <w:rPr>
          <w:b/>
        </w:rPr>
        <w:t>kSort</w:t>
      </w:r>
      <w:proofErr w:type="spellEnd"/>
      <w:r>
        <w:t>.</w:t>
      </w:r>
    </w:p>
    <w:p w14:paraId="4DFA3A3A" w14:textId="77777777" w:rsidR="00BF420B" w:rsidRDefault="00BF420B" w:rsidP="00BF420B">
      <w:pPr>
        <w:pStyle w:val="LabStepScreenshot"/>
      </w:pPr>
      <w:r>
        <w:rPr>
          <w:noProof/>
        </w:rPr>
        <w:drawing>
          <wp:inline distT="0" distB="0" distL="0" distR="0" wp14:anchorId="139890D9" wp14:editId="36A8A23D">
            <wp:extent cx="2612572" cy="1566495"/>
            <wp:effectExtent l="19050" t="19050" r="1651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934" cy="1579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E40C6" w14:textId="1CDDB1F1" w:rsidR="00BF420B" w:rsidRDefault="00BF420B" w:rsidP="00BF420B">
      <w:pPr>
        <w:pStyle w:val="LabStepNumbered"/>
      </w:pPr>
      <w:r>
        <w:t xml:space="preserve">Rename the </w:t>
      </w:r>
      <w:proofErr w:type="spellStart"/>
      <w:r w:rsidRPr="00BF420B">
        <w:rPr>
          <w:b/>
        </w:rPr>
        <w:t>MonthOfYear</w:t>
      </w:r>
      <w:proofErr w:type="spellEnd"/>
      <w:r>
        <w:t xml:space="preserve"> column to </w:t>
      </w:r>
      <w:r w:rsidRPr="00BF420B">
        <w:rPr>
          <w:b/>
        </w:rPr>
        <w:t>Month of Year</w:t>
      </w:r>
      <w:r>
        <w:t xml:space="preserve"> to make it more user-friendly.</w:t>
      </w:r>
    </w:p>
    <w:p w14:paraId="046C96C5" w14:textId="216B66E3" w:rsidR="00BF420B" w:rsidRDefault="00BF420B" w:rsidP="002126A0">
      <w:pPr>
        <w:pStyle w:val="LabStepScreenshotLevel2"/>
      </w:pPr>
      <w:r>
        <w:drawing>
          <wp:inline distT="0" distB="0" distL="0" distR="0" wp14:anchorId="58C2DD47" wp14:editId="6198078A">
            <wp:extent cx="1201783" cy="155764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246" cy="15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19D9" w14:textId="1206D591" w:rsidR="00BF420B" w:rsidRDefault="00BF420B" w:rsidP="00BF420B">
      <w:pPr>
        <w:pStyle w:val="LabStepNumbered"/>
      </w:pPr>
      <w:r>
        <w:t xml:space="preserve">Rename the </w:t>
      </w:r>
      <w:proofErr w:type="spellStart"/>
      <w:r>
        <w:rPr>
          <w:b/>
        </w:rPr>
        <w:t>QuarterOfYear</w:t>
      </w:r>
      <w:proofErr w:type="spellEnd"/>
      <w:r>
        <w:t xml:space="preserve"> column to </w:t>
      </w:r>
      <w:r>
        <w:rPr>
          <w:b/>
        </w:rPr>
        <w:t>Quarter of Year</w:t>
      </w:r>
      <w:r w:rsidRPr="00BF420B">
        <w:rPr>
          <w:b/>
        </w:rPr>
        <w:t xml:space="preserve"> </w:t>
      </w:r>
      <w:r>
        <w:t>to make it more user-friendly.</w:t>
      </w:r>
    </w:p>
    <w:p w14:paraId="75DA6402" w14:textId="09EF43C2" w:rsidR="00BF420B" w:rsidRDefault="00E36377" w:rsidP="00BF420B">
      <w:pPr>
        <w:pStyle w:val="LabStepScreenshotLevel2"/>
      </w:pPr>
      <w:r>
        <w:lastRenderedPageBreak/>
        <w:drawing>
          <wp:inline distT="0" distB="0" distL="0" distR="0" wp14:anchorId="7802FFC8" wp14:editId="5A1D3637">
            <wp:extent cx="1145817" cy="15544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217" cy="158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4375" w14:textId="193D91A7" w:rsidR="00BF420B" w:rsidRDefault="00BF420B" w:rsidP="00BF420B">
      <w:pPr>
        <w:pStyle w:val="LabStepNumbered"/>
      </w:pPr>
      <w:r>
        <w:t xml:space="preserve">Rename the </w:t>
      </w:r>
      <w:proofErr w:type="spellStart"/>
      <w:r w:rsidR="00E36377">
        <w:rPr>
          <w:b/>
        </w:rPr>
        <w:t>DayOfWeek</w:t>
      </w:r>
      <w:proofErr w:type="spellEnd"/>
      <w:r>
        <w:t xml:space="preserve"> column to </w:t>
      </w:r>
      <w:r w:rsidR="00E36377">
        <w:rPr>
          <w:b/>
        </w:rPr>
        <w:t>Day</w:t>
      </w:r>
      <w:r w:rsidR="00286350">
        <w:rPr>
          <w:b/>
        </w:rPr>
        <w:t xml:space="preserve"> of </w:t>
      </w:r>
      <w:r w:rsidR="00E36377">
        <w:rPr>
          <w:b/>
        </w:rPr>
        <w:t>Week</w:t>
      </w:r>
      <w:r>
        <w:t xml:space="preserve"> to make it more user-friendly.</w:t>
      </w:r>
    </w:p>
    <w:p w14:paraId="2CAD87E4" w14:textId="2757D910" w:rsidR="00BF420B" w:rsidRDefault="00E36377" w:rsidP="00BF420B">
      <w:pPr>
        <w:pStyle w:val="LabStepScreenshotLevel2"/>
      </w:pPr>
      <w:r>
        <w:drawing>
          <wp:inline distT="0" distB="0" distL="0" distR="0" wp14:anchorId="21ADAB79" wp14:editId="2074C691">
            <wp:extent cx="1147495" cy="15675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394" cy="157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1EDB" w14:textId="461E53F2" w:rsidR="00286350" w:rsidRDefault="002126A0" w:rsidP="002126A0">
      <w:pPr>
        <w:pStyle w:val="LabExerciseCallout"/>
      </w:pPr>
      <w:r>
        <w:t xml:space="preserve">You have </w:t>
      </w:r>
      <w:r w:rsidR="00286350">
        <w:t xml:space="preserve">now configured the </w:t>
      </w:r>
      <w:r w:rsidR="00286350" w:rsidRPr="00216F94">
        <w:rPr>
          <w:b/>
        </w:rPr>
        <w:t>Time</w:t>
      </w:r>
      <w:r w:rsidR="00286350">
        <w:t xml:space="preserve"> table </w:t>
      </w:r>
      <w:r w:rsidR="00216F94">
        <w:t xml:space="preserve">to the point </w:t>
      </w:r>
      <w:r w:rsidR="00286350">
        <w:t xml:space="preserve">where </w:t>
      </w:r>
      <w:r w:rsidR="00216F94">
        <w:t xml:space="preserve">you can </w:t>
      </w:r>
      <w:r w:rsidR="00286350">
        <w:t xml:space="preserve">give it a test drive by </w:t>
      </w:r>
      <w:r w:rsidR="00216F94">
        <w:t xml:space="preserve">creating </w:t>
      </w:r>
      <w:r w:rsidR="00286350">
        <w:t>a PivotTable.</w:t>
      </w:r>
    </w:p>
    <w:p w14:paraId="411964EC" w14:textId="01D5C48B" w:rsidR="00286350" w:rsidRDefault="00286350" w:rsidP="00286350">
      <w:pPr>
        <w:pStyle w:val="Heading4"/>
      </w:pPr>
      <w:r>
        <w:t xml:space="preserve">Create a PivotTable to Display Sales Revenue by Time Period </w:t>
      </w:r>
    </w:p>
    <w:p w14:paraId="064179D2" w14:textId="6D79A233" w:rsidR="00286350" w:rsidRDefault="00286350" w:rsidP="00286350">
      <w:pPr>
        <w:pStyle w:val="LabStepNumbered"/>
      </w:pPr>
      <w:r>
        <w:t xml:space="preserve">Create a new PivotTable that makes use of the </w:t>
      </w:r>
      <w:r w:rsidRPr="00216F94">
        <w:rPr>
          <w:b/>
        </w:rPr>
        <w:t>Time</w:t>
      </w:r>
      <w:r>
        <w:t xml:space="preserve"> table you just created.</w:t>
      </w:r>
    </w:p>
    <w:p w14:paraId="18EB16BA" w14:textId="77777777" w:rsidR="00286350" w:rsidRPr="0094230C" w:rsidRDefault="00286350" w:rsidP="00286350">
      <w:pPr>
        <w:pStyle w:val="LabStepNumberedLevel2"/>
      </w:pPr>
      <w:r>
        <w:t xml:space="preserve">From the </w:t>
      </w:r>
      <w:r w:rsidRPr="00F05055">
        <w:rPr>
          <w:b/>
        </w:rPr>
        <w:t>Home</w:t>
      </w:r>
      <w:r>
        <w:t xml:space="preserve"> tab in the ribbon of the </w:t>
      </w:r>
      <w:r w:rsidRPr="00484A8B">
        <w:rPr>
          <w:b/>
        </w:rPr>
        <w:t>POWERPIVOT</w:t>
      </w:r>
      <w:r>
        <w:t xml:space="preserve"> window, drop down the </w:t>
      </w:r>
      <w:r w:rsidRPr="00F05055">
        <w:rPr>
          <w:b/>
        </w:rPr>
        <w:t>PivotTable</w:t>
      </w:r>
      <w:r>
        <w:t xml:space="preserve"> menu control and click </w:t>
      </w:r>
      <w:r w:rsidRPr="00F05055">
        <w:rPr>
          <w:b/>
        </w:rPr>
        <w:t>PivotTable</w:t>
      </w:r>
      <w:r>
        <w:t xml:space="preserve"> to create a new pivot table in in the workbook </w:t>
      </w:r>
      <w:proofErr w:type="spellStart"/>
      <w:r w:rsidRPr="00484A8B">
        <w:rPr>
          <w:b/>
        </w:rPr>
        <w:t>WingtipSalesModel.xslx</w:t>
      </w:r>
      <w:proofErr w:type="spellEnd"/>
      <w:r>
        <w:t>.</w:t>
      </w:r>
    </w:p>
    <w:p w14:paraId="0DD3A235" w14:textId="77777777" w:rsidR="00286350" w:rsidRDefault="00286350" w:rsidP="00286350">
      <w:pPr>
        <w:pStyle w:val="LabStepScreenshotLevel2"/>
      </w:pPr>
      <w:r>
        <w:drawing>
          <wp:inline distT="0" distB="0" distL="0" distR="0" wp14:anchorId="62A1CE39" wp14:editId="747158D0">
            <wp:extent cx="4339244" cy="910075"/>
            <wp:effectExtent l="0" t="0" r="4445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12" cy="9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8D6B" w14:textId="77777777" w:rsidR="00286350" w:rsidRDefault="00286350" w:rsidP="00286350">
      <w:pPr>
        <w:pStyle w:val="LabStepNumberedLevel2"/>
      </w:pPr>
      <w:r>
        <w:t xml:space="preserve">When the </w:t>
      </w:r>
      <w:r w:rsidRPr="00F956FE">
        <w:rPr>
          <w:b/>
        </w:rPr>
        <w:t>Create PivotTable</w:t>
      </w:r>
      <w:r>
        <w:t xml:space="preserve"> dialog appears, select </w:t>
      </w:r>
      <w:r w:rsidRPr="00A1771C">
        <w:rPr>
          <w:b/>
        </w:rPr>
        <w:t>New Worksheet</w:t>
      </w:r>
      <w:r>
        <w:t xml:space="preserve"> and click the </w:t>
      </w:r>
      <w:r w:rsidRPr="00AA0476">
        <w:rPr>
          <w:b/>
        </w:rPr>
        <w:t>OK</w:t>
      </w:r>
      <w:r>
        <w:t xml:space="preserve"> button.</w:t>
      </w:r>
    </w:p>
    <w:p w14:paraId="7BF80441" w14:textId="77777777" w:rsidR="00286350" w:rsidRDefault="00286350" w:rsidP="00286350">
      <w:pPr>
        <w:pStyle w:val="LabStepScreenshotLevel2"/>
      </w:pPr>
      <w:r>
        <w:drawing>
          <wp:inline distT="0" distB="0" distL="0" distR="0" wp14:anchorId="3B692A49" wp14:editId="4C87FCC6">
            <wp:extent cx="1835331" cy="76808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72" cy="77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2F44" w14:textId="1304C8EC" w:rsidR="00286350" w:rsidRDefault="00286350" w:rsidP="00286350">
      <w:pPr>
        <w:pStyle w:val="LabStepNumberedLevel2"/>
      </w:pPr>
      <w:r>
        <w:t>Once the new worksheet with the new PivotTable is added to the workbook</w:t>
      </w:r>
      <w:r w:rsidR="00216F94">
        <w:t xml:space="preserve"> in the Excel application window</w:t>
      </w:r>
      <w:r>
        <w:t>, rename the worksheet</w:t>
      </w:r>
      <w:r w:rsidRPr="00216F94">
        <w:t xml:space="preserve"> </w:t>
      </w:r>
      <w:r w:rsidR="00216F94" w:rsidRPr="00216F94">
        <w:t xml:space="preserve">with a name of </w:t>
      </w:r>
      <w:r w:rsidRPr="00CF38E9">
        <w:rPr>
          <w:b/>
        </w:rPr>
        <w:t xml:space="preserve">Sales </w:t>
      </w:r>
      <w:r>
        <w:rPr>
          <w:b/>
        </w:rPr>
        <w:t>Revenue by Time Period</w:t>
      </w:r>
      <w:r>
        <w:t>.</w:t>
      </w:r>
    </w:p>
    <w:p w14:paraId="350E54A4" w14:textId="60C4A0B1" w:rsidR="00216F94" w:rsidRDefault="00216F94" w:rsidP="00216F94">
      <w:pPr>
        <w:pStyle w:val="LabStepScreenshotLevel2"/>
      </w:pPr>
      <w:r w:rsidRPr="00216F94">
        <w:drawing>
          <wp:inline distT="0" distB="0" distL="0" distR="0" wp14:anchorId="5F7D8188" wp14:editId="10B9B8EA">
            <wp:extent cx="1876567" cy="520033"/>
            <wp:effectExtent l="19050" t="19050" r="952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993" cy="52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A3512" w14:textId="0D3AEF87" w:rsidR="00286350" w:rsidRDefault="00286350" w:rsidP="00581827">
      <w:pPr>
        <w:pStyle w:val="LabStepNumbered"/>
      </w:pPr>
      <w:r>
        <w:lastRenderedPageBreak/>
        <w:t xml:space="preserve">When you begin working on the new PivotTable, you should notice that the </w:t>
      </w:r>
      <w:r w:rsidR="00B14955">
        <w:rPr>
          <w:b/>
        </w:rPr>
        <w:t>Sales</w:t>
      </w:r>
      <w:r>
        <w:t xml:space="preserve"> table is now in the </w:t>
      </w:r>
      <w:r w:rsidRPr="00E6397A">
        <w:rPr>
          <w:b/>
        </w:rPr>
        <w:t>PivotTable Fields</w:t>
      </w:r>
      <w:r>
        <w:t xml:space="preserve"> section.</w:t>
      </w:r>
    </w:p>
    <w:p w14:paraId="6E62C6A2" w14:textId="37255E6A" w:rsidR="00286350" w:rsidRDefault="00286350" w:rsidP="00286350">
      <w:pPr>
        <w:pStyle w:val="LabStepScreenshot"/>
      </w:pPr>
      <w:r w:rsidRPr="005D4036">
        <w:rPr>
          <w:rStyle w:val="LabStepScreenshotFrame"/>
        </w:rPr>
        <w:drawing>
          <wp:inline distT="0" distB="0" distL="0" distR="0" wp14:anchorId="084DECCA" wp14:editId="467B275B">
            <wp:extent cx="1487606" cy="1659253"/>
            <wp:effectExtent l="19050" t="19050" r="17780" b="177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24" cy="167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6B1F8C" w14:textId="1689C8B3" w:rsidR="00286350" w:rsidRDefault="00286350" w:rsidP="00581827">
      <w:pPr>
        <w:pStyle w:val="LabStepNumbered"/>
      </w:pPr>
      <w:r>
        <w:t xml:space="preserve">Create new pivot table </w:t>
      </w:r>
      <w:r w:rsidR="00B31851">
        <w:t xml:space="preserve">by adding the </w:t>
      </w:r>
      <w:r w:rsidR="00B31851" w:rsidRPr="00B31851">
        <w:rPr>
          <w:b/>
        </w:rPr>
        <w:t>Sales Revenue</w:t>
      </w:r>
      <w:r w:rsidR="00B31851">
        <w:t xml:space="preserve"> calculated fields from the </w:t>
      </w:r>
      <w:r w:rsidR="00B31851" w:rsidRPr="00B31851">
        <w:rPr>
          <w:b/>
        </w:rPr>
        <w:t>Sales</w:t>
      </w:r>
      <w:r w:rsidR="00B31851">
        <w:t xml:space="preserve"> table to the </w:t>
      </w:r>
      <w:r w:rsidR="00B31851" w:rsidRPr="00B31851">
        <w:rPr>
          <w:b/>
        </w:rPr>
        <w:t>VALUES</w:t>
      </w:r>
      <w:r w:rsidR="00B31851">
        <w:t xml:space="preserve"> section and the </w:t>
      </w:r>
      <w:r w:rsidR="00B31851" w:rsidRPr="00B31851">
        <w:rPr>
          <w:b/>
        </w:rPr>
        <w:t>Year</w:t>
      </w:r>
      <w:r w:rsidR="00B31851">
        <w:t xml:space="preserve"> column of the </w:t>
      </w:r>
      <w:r w:rsidR="00B31851" w:rsidRPr="00B31851">
        <w:rPr>
          <w:b/>
        </w:rPr>
        <w:t>Time</w:t>
      </w:r>
      <w:r w:rsidR="00B31851">
        <w:t xml:space="preserve"> table to the </w:t>
      </w:r>
      <w:r w:rsidR="00B31851" w:rsidRPr="00B31851">
        <w:rPr>
          <w:b/>
        </w:rPr>
        <w:t>COLUMNS</w:t>
      </w:r>
      <w:r w:rsidR="00B31851">
        <w:t xml:space="preserve"> section as shown in the following screenshot.</w:t>
      </w:r>
    </w:p>
    <w:p w14:paraId="4EA630E0" w14:textId="39F7C73E" w:rsidR="00286350" w:rsidRDefault="00286350" w:rsidP="00286350">
      <w:pPr>
        <w:pStyle w:val="LabStepScreenshot"/>
      </w:pPr>
      <w:r>
        <w:rPr>
          <w:noProof/>
        </w:rPr>
        <w:drawing>
          <wp:inline distT="0" distB="0" distL="0" distR="0" wp14:anchorId="2D8B2EE1" wp14:editId="7DA1ACC4">
            <wp:extent cx="5107577" cy="2563502"/>
            <wp:effectExtent l="19050" t="19050" r="17145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68" cy="2567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533E6" w14:textId="72F22CED" w:rsidR="00B31851" w:rsidRDefault="00B31851" w:rsidP="00581827">
      <w:pPr>
        <w:pStyle w:val="LabStepNumbered"/>
      </w:pPr>
      <w:r>
        <w:t xml:space="preserve">Now add </w:t>
      </w:r>
      <w:r w:rsidRPr="00B31851">
        <w:rPr>
          <w:b/>
        </w:rPr>
        <w:t>Month of Year</w:t>
      </w:r>
      <w:r>
        <w:t xml:space="preserve"> column from the </w:t>
      </w:r>
      <w:r w:rsidRPr="00B31851">
        <w:rPr>
          <w:b/>
        </w:rPr>
        <w:t>Time</w:t>
      </w:r>
      <w:r>
        <w:t xml:space="preserve"> table into the </w:t>
      </w:r>
      <w:r w:rsidRPr="00B31851">
        <w:rPr>
          <w:b/>
        </w:rPr>
        <w:t>ROWS</w:t>
      </w:r>
      <w:r>
        <w:t xml:space="preserve"> section. Your PivotTable should appear as the one shown in the following screenshot.</w:t>
      </w:r>
    </w:p>
    <w:p w14:paraId="2628154A" w14:textId="7625AC6C" w:rsidR="00B31851" w:rsidRDefault="00B31851" w:rsidP="00B31851">
      <w:pPr>
        <w:pStyle w:val="LabStepScreenshot"/>
      </w:pPr>
      <w:r>
        <w:rPr>
          <w:noProof/>
        </w:rPr>
        <w:lastRenderedPageBreak/>
        <w:drawing>
          <wp:inline distT="0" distB="0" distL="0" distR="0" wp14:anchorId="3885D3A3" wp14:editId="3E6DCBD2">
            <wp:extent cx="5166360" cy="2553714"/>
            <wp:effectExtent l="19050" t="19050" r="1524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268" cy="25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B3D17" w14:textId="5E7B8B35" w:rsidR="00B31851" w:rsidRDefault="00B31851" w:rsidP="00581827">
      <w:pPr>
        <w:pStyle w:val="LabStepNumbered"/>
      </w:pPr>
      <w:r>
        <w:t xml:space="preserve">It's time to experiment by creating a different layout for the exact same data. Switch the </w:t>
      </w:r>
      <w:r w:rsidRPr="00B31851">
        <w:rPr>
          <w:b/>
        </w:rPr>
        <w:t>Year</w:t>
      </w:r>
      <w:r>
        <w:t xml:space="preserve"> column and the </w:t>
      </w:r>
      <w:r w:rsidRPr="00B31851">
        <w:rPr>
          <w:b/>
        </w:rPr>
        <w:t>Month of Year</w:t>
      </w:r>
      <w:r>
        <w:t xml:space="preserve"> column </w:t>
      </w:r>
      <w:r w:rsidR="00281EA6">
        <w:t xml:space="preserve">around </w:t>
      </w:r>
      <w:r>
        <w:t xml:space="preserve">so that the </w:t>
      </w:r>
      <w:r w:rsidRPr="00B31851">
        <w:rPr>
          <w:b/>
        </w:rPr>
        <w:t>Month of Year</w:t>
      </w:r>
      <w:r>
        <w:t xml:space="preserve"> column </w:t>
      </w:r>
      <w:r w:rsidR="00281EA6">
        <w:t xml:space="preserve">is in the </w:t>
      </w:r>
      <w:r w:rsidR="00281EA6" w:rsidRPr="00281EA6">
        <w:rPr>
          <w:b/>
        </w:rPr>
        <w:t>COLUMNS</w:t>
      </w:r>
      <w:r w:rsidR="00281EA6">
        <w:t xml:space="preserve"> section and the </w:t>
      </w:r>
      <w:r w:rsidR="00281EA6" w:rsidRPr="00281EA6">
        <w:rPr>
          <w:b/>
        </w:rPr>
        <w:t>Year</w:t>
      </w:r>
      <w:r w:rsidR="00281EA6">
        <w:t xml:space="preserve"> column is in the </w:t>
      </w:r>
      <w:r w:rsidR="00281EA6" w:rsidRPr="00281EA6">
        <w:rPr>
          <w:b/>
        </w:rPr>
        <w:t>ROWS</w:t>
      </w:r>
      <w:r w:rsidR="00281EA6">
        <w:t xml:space="preserve"> section. Notice how this changes the way the data is displayed.</w:t>
      </w:r>
    </w:p>
    <w:p w14:paraId="74DB396A" w14:textId="584126BD" w:rsidR="00B31851" w:rsidRDefault="00B31851" w:rsidP="00B31851">
      <w:pPr>
        <w:pStyle w:val="LabStepScreenshot"/>
      </w:pPr>
      <w:r>
        <w:rPr>
          <w:noProof/>
        </w:rPr>
        <w:drawing>
          <wp:inline distT="0" distB="0" distL="0" distR="0" wp14:anchorId="157EE523" wp14:editId="1531116E">
            <wp:extent cx="5140234" cy="2526006"/>
            <wp:effectExtent l="19050" t="19050" r="2286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46" cy="253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62E5" w14:textId="19ED76AB" w:rsidR="00281EA6" w:rsidRDefault="00281EA6" w:rsidP="00581827">
      <w:pPr>
        <w:pStyle w:val="LabStepNumbered"/>
      </w:pPr>
      <w:r>
        <w:t xml:space="preserve">Remove the </w:t>
      </w:r>
      <w:r w:rsidRPr="00281EA6">
        <w:rPr>
          <w:b/>
        </w:rPr>
        <w:t>Month of Year</w:t>
      </w:r>
      <w:r>
        <w:t xml:space="preserve"> column from the </w:t>
      </w:r>
      <w:r w:rsidRPr="00281EA6">
        <w:rPr>
          <w:b/>
        </w:rPr>
        <w:t>COLUMNS</w:t>
      </w:r>
      <w:r>
        <w:t xml:space="preserve"> section and replace it with the </w:t>
      </w:r>
      <w:r w:rsidRPr="00281EA6">
        <w:rPr>
          <w:b/>
        </w:rPr>
        <w:t>Quarter of Year</w:t>
      </w:r>
      <w:r>
        <w:t xml:space="preserve"> column from the </w:t>
      </w:r>
      <w:r w:rsidRPr="00E62F54">
        <w:rPr>
          <w:b/>
        </w:rPr>
        <w:t>Time</w:t>
      </w:r>
      <w:r>
        <w:t xml:space="preserve"> table</w:t>
      </w:r>
      <w:r w:rsidR="00E62F54">
        <w:t xml:space="preserve"> to show yearly results by quarter instead of by month</w:t>
      </w:r>
      <w:r>
        <w:t>.</w:t>
      </w:r>
    </w:p>
    <w:p w14:paraId="5B02E064" w14:textId="79522DE5" w:rsidR="00281EA6" w:rsidRDefault="00281EA6" w:rsidP="00281EA6">
      <w:pPr>
        <w:pStyle w:val="LabStepScreenshot"/>
      </w:pPr>
      <w:r>
        <w:rPr>
          <w:noProof/>
        </w:rPr>
        <w:lastRenderedPageBreak/>
        <w:drawing>
          <wp:inline distT="0" distB="0" distL="0" distR="0" wp14:anchorId="2A21FAB6" wp14:editId="16767025">
            <wp:extent cx="5323114" cy="2612726"/>
            <wp:effectExtent l="19050" t="19050" r="11430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30" cy="2616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B93F8" w14:textId="7CADBB1A" w:rsidR="00281EA6" w:rsidRDefault="00281EA6" w:rsidP="00581827">
      <w:pPr>
        <w:pStyle w:val="LabStepNumbered"/>
      </w:pPr>
      <w:r>
        <w:t xml:space="preserve">Remove the </w:t>
      </w:r>
      <w:r w:rsidRPr="00281EA6">
        <w:rPr>
          <w:b/>
        </w:rPr>
        <w:t>Quarter of Year</w:t>
      </w:r>
      <w:r>
        <w:t xml:space="preserve"> column from the </w:t>
      </w:r>
      <w:r w:rsidRPr="00281EA6">
        <w:rPr>
          <w:b/>
        </w:rPr>
        <w:t>COLUMNS</w:t>
      </w:r>
      <w:r>
        <w:t xml:space="preserve"> section and replace it with the </w:t>
      </w:r>
      <w:r>
        <w:rPr>
          <w:b/>
        </w:rPr>
        <w:t>Day of Week</w:t>
      </w:r>
      <w:r>
        <w:t xml:space="preserve"> column from the Time table</w:t>
      </w:r>
      <w:r w:rsidR="00E62F54">
        <w:t xml:space="preserve"> so you can see how sales have done on each particular day of the week on a yearly basis</w:t>
      </w:r>
      <w:r>
        <w:t>.</w:t>
      </w:r>
    </w:p>
    <w:p w14:paraId="454D8F20" w14:textId="67872574" w:rsidR="00281EA6" w:rsidRDefault="00281EA6" w:rsidP="00281EA6">
      <w:pPr>
        <w:pStyle w:val="LabStepScreenshot"/>
      </w:pPr>
      <w:r>
        <w:rPr>
          <w:noProof/>
        </w:rPr>
        <w:drawing>
          <wp:inline distT="0" distB="0" distL="0" distR="0" wp14:anchorId="7C3EC54E" wp14:editId="4CE89A0E">
            <wp:extent cx="5322570" cy="2610671"/>
            <wp:effectExtent l="19050" t="19050" r="11430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53" cy="26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E1766" w14:textId="12471DAB" w:rsidR="002126A0" w:rsidRDefault="00B31D1E" w:rsidP="003F3C48">
      <w:pPr>
        <w:pStyle w:val="LabStepNumbered"/>
      </w:pPr>
      <w:r>
        <w:t xml:space="preserve">Save your work by saving your changes to </w:t>
      </w:r>
      <w:r w:rsidRPr="00B31D1E">
        <w:rPr>
          <w:b/>
        </w:rPr>
        <w:t>WingtipSalesModel.xlsx</w:t>
      </w:r>
      <w:r>
        <w:t>.</w:t>
      </w:r>
    </w:p>
    <w:p w14:paraId="64954E21" w14:textId="5412CAAD" w:rsidR="003F3C48" w:rsidRPr="00AB0146" w:rsidRDefault="003F3C48" w:rsidP="003F3C48">
      <w:pPr>
        <w:pStyle w:val="Heading3"/>
      </w:pPr>
      <w:r>
        <w:t xml:space="preserve">Exercise 2: </w:t>
      </w:r>
      <w:r w:rsidR="00281EA6">
        <w:t xml:space="preserve">Creating a </w:t>
      </w:r>
      <w:r w:rsidR="00E10B6E">
        <w:t xml:space="preserve">Calendar Drilldown </w:t>
      </w:r>
      <w:r w:rsidR="00281EA6">
        <w:t xml:space="preserve">Hierarchy </w:t>
      </w:r>
      <w:r w:rsidR="00E10B6E">
        <w:t>in the Time Table</w:t>
      </w:r>
    </w:p>
    <w:p w14:paraId="4EE33648" w14:textId="47C99002" w:rsidR="003F3C48" w:rsidRDefault="003F3C48" w:rsidP="003F3C48">
      <w:pPr>
        <w:pStyle w:val="LabExerciseLeadIn"/>
      </w:pPr>
      <w:r>
        <w:t>In this exercise you will</w:t>
      </w:r>
      <w:r w:rsidR="00B31D1E">
        <w:t xml:space="preserve"> create a hierarchy in the Time table to allow users to drill down into more specific periods of time.</w:t>
      </w:r>
      <w:r w:rsidR="00B34591">
        <w:t xml:space="preserve"> Then you will create a new PivotTable to test your work.</w:t>
      </w:r>
    </w:p>
    <w:p w14:paraId="7DA65061" w14:textId="00169F3B" w:rsidR="003F3C48" w:rsidRDefault="00B34591" w:rsidP="003F3C48">
      <w:pPr>
        <w:pStyle w:val="LabStepNumbered"/>
        <w:numPr>
          <w:ilvl w:val="0"/>
          <w:numId w:val="46"/>
        </w:numPr>
      </w:pPr>
      <w:r>
        <w:t>Return to the PowerPivot window and make sure you viewing the data model in Diagram View.</w:t>
      </w:r>
    </w:p>
    <w:p w14:paraId="3D62FD0D" w14:textId="4858C9D2" w:rsidR="00B34591" w:rsidRDefault="00B34591" w:rsidP="00B34591">
      <w:pPr>
        <w:pStyle w:val="LabStepNumbered"/>
      </w:pPr>
      <w:r>
        <w:t xml:space="preserve">Inspect the current state of the </w:t>
      </w:r>
      <w:r>
        <w:rPr>
          <w:b/>
        </w:rPr>
        <w:t xml:space="preserve">Time </w:t>
      </w:r>
      <w:r>
        <w:t xml:space="preserve">table in </w:t>
      </w:r>
      <w:r w:rsidRPr="005F4595">
        <w:rPr>
          <w:b/>
        </w:rPr>
        <w:t>Diagram View</w:t>
      </w:r>
      <w:r>
        <w:t>.</w:t>
      </w:r>
    </w:p>
    <w:p w14:paraId="1992C227" w14:textId="572EBC87" w:rsidR="00B34591" w:rsidRDefault="00E10B6E" w:rsidP="00B34591">
      <w:pPr>
        <w:pStyle w:val="LabStepScreenshot"/>
      </w:pPr>
      <w:r>
        <w:rPr>
          <w:noProof/>
        </w:rPr>
        <w:lastRenderedPageBreak/>
        <w:drawing>
          <wp:inline distT="0" distB="0" distL="0" distR="0" wp14:anchorId="370378C9" wp14:editId="1907D568">
            <wp:extent cx="1368779" cy="2142309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479" cy="21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E97B" w14:textId="4458AA30" w:rsidR="00B34591" w:rsidRDefault="00B34591" w:rsidP="00B34591">
      <w:pPr>
        <w:pStyle w:val="LabStepNumbered"/>
      </w:pPr>
      <w:r>
        <w:t xml:space="preserve">Right-click on the </w:t>
      </w:r>
      <w:r w:rsidR="00E10B6E">
        <w:rPr>
          <w:b/>
        </w:rPr>
        <w:t>Year</w:t>
      </w:r>
      <w:r>
        <w:t xml:space="preserve"> column and then click the </w:t>
      </w:r>
      <w:r w:rsidRPr="005F4595">
        <w:rPr>
          <w:b/>
        </w:rPr>
        <w:t>Create Hierarchy</w:t>
      </w:r>
      <w:r>
        <w:t xml:space="preserve"> command.</w:t>
      </w:r>
    </w:p>
    <w:p w14:paraId="5BB4CF40" w14:textId="50999B7D" w:rsidR="00B34591" w:rsidRDefault="00E10B6E" w:rsidP="00B34591">
      <w:pPr>
        <w:pStyle w:val="LabStepScreenshot"/>
      </w:pPr>
      <w:r w:rsidRPr="00E10B6E">
        <w:rPr>
          <w:rStyle w:val="LabStepScreenshotFrame"/>
        </w:rPr>
        <w:drawing>
          <wp:inline distT="0" distB="0" distL="0" distR="0" wp14:anchorId="3C989DCF" wp14:editId="061843EC">
            <wp:extent cx="2018211" cy="1256256"/>
            <wp:effectExtent l="19050" t="19050" r="2032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88" cy="126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0270B4" w14:textId="77777777" w:rsidR="00E10B6E" w:rsidRDefault="00B34591" w:rsidP="00EE59B8">
      <w:pPr>
        <w:pStyle w:val="LabStepNumbered"/>
      </w:pPr>
      <w:r>
        <w:t xml:space="preserve">When you execute the </w:t>
      </w:r>
      <w:r w:rsidRPr="00E10B6E">
        <w:rPr>
          <w:b/>
        </w:rPr>
        <w:t>Create Hierarchy</w:t>
      </w:r>
      <w:r>
        <w:t xml:space="preserve"> command, you should see that the new hierarchy is created at the bottom of the </w:t>
      </w:r>
      <w:r w:rsidR="00E10B6E" w:rsidRPr="00E10B6E">
        <w:rPr>
          <w:b/>
        </w:rPr>
        <w:t>Time</w:t>
      </w:r>
      <w:r>
        <w:t xml:space="preserve"> table and given a default name of </w:t>
      </w:r>
      <w:r w:rsidRPr="00E10B6E">
        <w:rPr>
          <w:b/>
        </w:rPr>
        <w:t>Hierarchy1</w:t>
      </w:r>
      <w:r>
        <w:t>.</w:t>
      </w:r>
      <w:r w:rsidR="00E10B6E">
        <w:t xml:space="preserve"> </w:t>
      </w:r>
    </w:p>
    <w:p w14:paraId="0FE5CD3B" w14:textId="477C07F8" w:rsidR="00E10B6E" w:rsidRDefault="00E10B6E" w:rsidP="00E10B6E">
      <w:pPr>
        <w:pStyle w:val="LabStepScreenshot"/>
      </w:pPr>
      <w:r>
        <w:rPr>
          <w:noProof/>
        </w:rPr>
        <w:drawing>
          <wp:inline distT="0" distB="0" distL="0" distR="0" wp14:anchorId="6D6556D2" wp14:editId="4B72C4CD">
            <wp:extent cx="1301875" cy="1972491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88" cy="19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4205" w14:textId="3FAAA0C0" w:rsidR="00B34591" w:rsidRDefault="00B34591" w:rsidP="00EE59B8">
      <w:pPr>
        <w:pStyle w:val="LabStepNumbered"/>
      </w:pPr>
      <w:r>
        <w:t xml:space="preserve">Rename the new hierarchy from </w:t>
      </w:r>
      <w:r w:rsidRPr="00E10B6E">
        <w:rPr>
          <w:b/>
        </w:rPr>
        <w:t>Hierarchy1</w:t>
      </w:r>
      <w:r>
        <w:t xml:space="preserve"> to </w:t>
      </w:r>
      <w:r w:rsidR="00E10B6E">
        <w:rPr>
          <w:b/>
        </w:rPr>
        <w:t>Calendar Drilldown</w:t>
      </w:r>
      <w:r>
        <w:t>.</w:t>
      </w:r>
    </w:p>
    <w:p w14:paraId="19BA5017" w14:textId="529B5874" w:rsidR="00E10B6E" w:rsidRDefault="00E10B6E" w:rsidP="00E10B6E">
      <w:pPr>
        <w:pStyle w:val="LabStepScreenshot"/>
      </w:pPr>
      <w:r>
        <w:rPr>
          <w:noProof/>
        </w:rPr>
        <w:lastRenderedPageBreak/>
        <w:drawing>
          <wp:inline distT="0" distB="0" distL="0" distR="0" wp14:anchorId="519DA5D0" wp14:editId="221C5C6F">
            <wp:extent cx="1397726" cy="2003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158" cy="20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DBEF" w14:textId="0699D558" w:rsidR="00B34591" w:rsidRDefault="00B34591" w:rsidP="00B34591">
      <w:pPr>
        <w:pStyle w:val="LabStepNumbered"/>
      </w:pPr>
      <w:r>
        <w:t xml:space="preserve">Add the </w:t>
      </w:r>
      <w:r w:rsidR="00E10B6E">
        <w:t xml:space="preserve">columns named </w:t>
      </w:r>
      <w:r w:rsidR="00E10B6E" w:rsidRPr="00E10B6E">
        <w:rPr>
          <w:b/>
        </w:rPr>
        <w:t>Quarter</w:t>
      </w:r>
      <w:r>
        <w:t xml:space="preserve">, </w:t>
      </w:r>
      <w:r w:rsidR="00E10B6E" w:rsidRPr="00E10B6E">
        <w:rPr>
          <w:b/>
        </w:rPr>
        <w:t>Month</w:t>
      </w:r>
      <w:r w:rsidR="00E10B6E">
        <w:t xml:space="preserve"> and </w:t>
      </w:r>
      <w:r w:rsidR="00E10B6E" w:rsidRPr="00E10B6E">
        <w:rPr>
          <w:b/>
        </w:rPr>
        <w:t>Date</w:t>
      </w:r>
      <w:r w:rsidR="00E10B6E">
        <w:t xml:space="preserve"> into the hierarchy</w:t>
      </w:r>
      <w:r>
        <w:t>.</w:t>
      </w:r>
    </w:p>
    <w:p w14:paraId="79571E76" w14:textId="213F6B3A" w:rsidR="00B34591" w:rsidRDefault="00E10B6E" w:rsidP="00B34591">
      <w:pPr>
        <w:pStyle w:val="LabStepScreenshot"/>
      </w:pPr>
      <w:r>
        <w:rPr>
          <w:noProof/>
        </w:rPr>
        <w:drawing>
          <wp:inline distT="0" distB="0" distL="0" distR="0" wp14:anchorId="4128C802" wp14:editId="79A8605D">
            <wp:extent cx="1633472" cy="16002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03" cy="16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E70A" w14:textId="36F43E16" w:rsidR="00E10B6E" w:rsidRDefault="00E10B6E" w:rsidP="00E10B6E">
      <w:pPr>
        <w:pStyle w:val="Heading4"/>
      </w:pPr>
      <w:r>
        <w:t xml:space="preserve">Create a PivotTable to uses the Calendar Drilldown Hierarchy </w:t>
      </w:r>
    </w:p>
    <w:p w14:paraId="64F8436C" w14:textId="48DA94A9" w:rsidR="00E10B6E" w:rsidRDefault="00E10B6E" w:rsidP="00E10B6E">
      <w:pPr>
        <w:pStyle w:val="LabStepNumbered"/>
      </w:pPr>
      <w:r>
        <w:t xml:space="preserve">Create a new PivotTable that makes use of the </w:t>
      </w:r>
      <w:r w:rsidRPr="00E62F54">
        <w:rPr>
          <w:b/>
        </w:rPr>
        <w:t>Time</w:t>
      </w:r>
      <w:r>
        <w:t xml:space="preserve"> table </w:t>
      </w:r>
      <w:r w:rsidR="000D5930">
        <w:t xml:space="preserve">hierarchy </w:t>
      </w:r>
      <w:r>
        <w:t>you just created.</w:t>
      </w:r>
    </w:p>
    <w:p w14:paraId="233F6971" w14:textId="77777777" w:rsidR="00E10B6E" w:rsidRPr="0094230C" w:rsidRDefault="00E10B6E" w:rsidP="00E10B6E">
      <w:pPr>
        <w:pStyle w:val="LabStepNumberedLevel2"/>
      </w:pPr>
      <w:r>
        <w:t xml:space="preserve">From the </w:t>
      </w:r>
      <w:r w:rsidRPr="00F05055">
        <w:rPr>
          <w:b/>
        </w:rPr>
        <w:t>Home</w:t>
      </w:r>
      <w:r>
        <w:t xml:space="preserve"> tab in the ribbon of the </w:t>
      </w:r>
      <w:r w:rsidRPr="00484A8B">
        <w:rPr>
          <w:b/>
        </w:rPr>
        <w:t>POWERPIVOT</w:t>
      </w:r>
      <w:r>
        <w:t xml:space="preserve"> window, drop down the </w:t>
      </w:r>
      <w:r w:rsidRPr="00F05055">
        <w:rPr>
          <w:b/>
        </w:rPr>
        <w:t>PivotTable</w:t>
      </w:r>
      <w:r>
        <w:t xml:space="preserve"> menu control and click </w:t>
      </w:r>
      <w:r w:rsidRPr="00F05055">
        <w:rPr>
          <w:b/>
        </w:rPr>
        <w:t>PivotTable</w:t>
      </w:r>
      <w:r>
        <w:t xml:space="preserve"> to create a new pivot table in in the workbook </w:t>
      </w:r>
      <w:proofErr w:type="spellStart"/>
      <w:r w:rsidRPr="00484A8B">
        <w:rPr>
          <w:b/>
        </w:rPr>
        <w:t>WingtipSalesModel.xslx</w:t>
      </w:r>
      <w:proofErr w:type="spellEnd"/>
      <w:r>
        <w:t>.</w:t>
      </w:r>
    </w:p>
    <w:p w14:paraId="52BCDA68" w14:textId="77777777" w:rsidR="00E10B6E" w:rsidRDefault="00E10B6E" w:rsidP="00E10B6E">
      <w:pPr>
        <w:pStyle w:val="LabStepScreenshotLevel2"/>
      </w:pPr>
      <w:r>
        <w:drawing>
          <wp:inline distT="0" distB="0" distL="0" distR="0" wp14:anchorId="07800D34" wp14:editId="56874839">
            <wp:extent cx="4339244" cy="910075"/>
            <wp:effectExtent l="0" t="0" r="444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12" cy="9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B720" w14:textId="77777777" w:rsidR="00E10B6E" w:rsidRDefault="00E10B6E" w:rsidP="00E10B6E">
      <w:pPr>
        <w:pStyle w:val="LabStepNumberedLevel2"/>
      </w:pPr>
      <w:r>
        <w:t xml:space="preserve">When the </w:t>
      </w:r>
      <w:r w:rsidRPr="00F956FE">
        <w:rPr>
          <w:b/>
        </w:rPr>
        <w:t>Create PivotTable</w:t>
      </w:r>
      <w:r>
        <w:t xml:space="preserve"> dialog appears, select </w:t>
      </w:r>
      <w:r w:rsidRPr="00A1771C">
        <w:rPr>
          <w:b/>
        </w:rPr>
        <w:t>New Worksheet</w:t>
      </w:r>
      <w:r>
        <w:t xml:space="preserve"> and click the </w:t>
      </w:r>
      <w:r w:rsidRPr="00AA0476">
        <w:rPr>
          <w:b/>
        </w:rPr>
        <w:t>OK</w:t>
      </w:r>
      <w:r>
        <w:t xml:space="preserve"> button.</w:t>
      </w:r>
    </w:p>
    <w:p w14:paraId="39651D51" w14:textId="77777777" w:rsidR="00E10B6E" w:rsidRDefault="00E10B6E" w:rsidP="00E10B6E">
      <w:pPr>
        <w:pStyle w:val="LabStepScreenshotLevel2"/>
      </w:pPr>
      <w:r>
        <w:drawing>
          <wp:inline distT="0" distB="0" distL="0" distR="0" wp14:anchorId="1EEAA5B9" wp14:editId="2AE47D14">
            <wp:extent cx="1835331" cy="76808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72" cy="77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8C55" w14:textId="011C0732" w:rsidR="00E10B6E" w:rsidRDefault="00E10B6E" w:rsidP="00E10B6E">
      <w:pPr>
        <w:pStyle w:val="LabStepNumberedLevel2"/>
      </w:pPr>
      <w:r>
        <w:t>Once the new worksheet with the new PivotTable is added to the workbook, rename the worksheet</w:t>
      </w:r>
      <w:r>
        <w:rPr>
          <w:b/>
        </w:rPr>
        <w:t xml:space="preserve"> </w:t>
      </w:r>
      <w:r w:rsidRPr="00CF38E9">
        <w:rPr>
          <w:b/>
        </w:rPr>
        <w:t xml:space="preserve">Sales </w:t>
      </w:r>
      <w:r>
        <w:rPr>
          <w:b/>
        </w:rPr>
        <w:t xml:space="preserve">Revenue </w:t>
      </w:r>
      <w:r w:rsidR="000D5930">
        <w:rPr>
          <w:b/>
        </w:rPr>
        <w:t>Drilldown</w:t>
      </w:r>
      <w:r>
        <w:t>.</w:t>
      </w:r>
    </w:p>
    <w:p w14:paraId="2FEFC07E" w14:textId="51B7593D" w:rsidR="00E62F54" w:rsidRDefault="00E62F54" w:rsidP="00E62F54">
      <w:pPr>
        <w:pStyle w:val="LabStepScreenshotLevel2"/>
      </w:pPr>
      <w:r>
        <w:drawing>
          <wp:inline distT="0" distB="0" distL="0" distR="0" wp14:anchorId="14E1A972" wp14:editId="126AEF1E">
            <wp:extent cx="2784143" cy="323971"/>
            <wp:effectExtent l="19050" t="19050" r="1651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60" cy="33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6E85E7" w14:textId="07DBE10E" w:rsidR="00E10B6E" w:rsidRDefault="00E10B6E" w:rsidP="00581827">
      <w:pPr>
        <w:pStyle w:val="LabStepNumbered"/>
      </w:pPr>
      <w:r>
        <w:lastRenderedPageBreak/>
        <w:t xml:space="preserve">When you begin working on the new PivotTable, you should notice that the </w:t>
      </w:r>
      <w:r w:rsidR="000D5930" w:rsidRPr="000D5930">
        <w:rPr>
          <w:b/>
        </w:rPr>
        <w:t>Calendar Drilldown</w:t>
      </w:r>
      <w:r w:rsidR="000D5930">
        <w:t xml:space="preserve"> hierarchy can now be seen inside </w:t>
      </w:r>
      <w:r>
        <w:t xml:space="preserve">the </w:t>
      </w:r>
      <w:r w:rsidRPr="00E6397A">
        <w:rPr>
          <w:b/>
        </w:rPr>
        <w:t>PivotTable Fields</w:t>
      </w:r>
      <w:r>
        <w:t xml:space="preserve"> section</w:t>
      </w:r>
      <w:r w:rsidR="000D5930">
        <w:t xml:space="preserve"> in the </w:t>
      </w:r>
      <w:r w:rsidR="000D5930" w:rsidRPr="000D5930">
        <w:rPr>
          <w:b/>
        </w:rPr>
        <w:t>Time</w:t>
      </w:r>
      <w:r w:rsidR="000D5930">
        <w:t xml:space="preserve"> table</w:t>
      </w:r>
      <w:r>
        <w:t>.</w:t>
      </w:r>
    </w:p>
    <w:p w14:paraId="4213AD7C" w14:textId="67899B84" w:rsidR="00E10B6E" w:rsidRDefault="000D5930" w:rsidP="00E10B6E">
      <w:pPr>
        <w:pStyle w:val="LabStepScreenshot"/>
      </w:pPr>
      <w:r>
        <w:rPr>
          <w:noProof/>
        </w:rPr>
        <w:drawing>
          <wp:inline distT="0" distB="0" distL="0" distR="0" wp14:anchorId="77F4AA42" wp14:editId="2B64182F">
            <wp:extent cx="2135777" cy="1880067"/>
            <wp:effectExtent l="19050" t="19050" r="17145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17" cy="1887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F33B3A" w14:textId="7625A36B" w:rsidR="00E10B6E" w:rsidRDefault="00E10B6E" w:rsidP="00581827">
      <w:pPr>
        <w:pStyle w:val="LabStepNumbered"/>
      </w:pPr>
      <w:r>
        <w:t xml:space="preserve">Create new pivot table by adding the </w:t>
      </w:r>
      <w:r w:rsidRPr="00B31851">
        <w:rPr>
          <w:b/>
        </w:rPr>
        <w:t>Sales Revenue</w:t>
      </w:r>
      <w:r>
        <w:t xml:space="preserve"> calculated fields from the </w:t>
      </w:r>
      <w:r w:rsidRPr="00B31851">
        <w:rPr>
          <w:b/>
        </w:rPr>
        <w:t>Sales</w:t>
      </w:r>
      <w:r>
        <w:t xml:space="preserve"> table to the </w:t>
      </w:r>
      <w:r w:rsidRPr="00B31851">
        <w:rPr>
          <w:b/>
        </w:rPr>
        <w:t>VALUES</w:t>
      </w:r>
      <w:r>
        <w:t xml:space="preserve"> section and the </w:t>
      </w:r>
      <w:r w:rsidR="000D5930">
        <w:rPr>
          <w:b/>
        </w:rPr>
        <w:t xml:space="preserve">Calendar Drilldown </w:t>
      </w:r>
      <w:r w:rsidR="000D5930">
        <w:t xml:space="preserve">hierarchy </w:t>
      </w:r>
      <w:r>
        <w:t xml:space="preserve">of the </w:t>
      </w:r>
      <w:r w:rsidRPr="00B31851">
        <w:rPr>
          <w:b/>
        </w:rPr>
        <w:t>Time</w:t>
      </w:r>
      <w:r>
        <w:t xml:space="preserve"> table to the </w:t>
      </w:r>
      <w:r w:rsidR="000D5930">
        <w:rPr>
          <w:b/>
        </w:rPr>
        <w:t>ROWS</w:t>
      </w:r>
      <w:r>
        <w:t xml:space="preserve"> section as shown in the following screenshot.</w:t>
      </w:r>
    </w:p>
    <w:p w14:paraId="1933D6FF" w14:textId="20069A54" w:rsidR="00E10B6E" w:rsidRDefault="000D5930" w:rsidP="00E10B6E">
      <w:pPr>
        <w:pStyle w:val="LabStepScreenshot"/>
      </w:pPr>
      <w:r>
        <w:rPr>
          <w:noProof/>
        </w:rPr>
        <w:drawing>
          <wp:inline distT="0" distB="0" distL="0" distR="0" wp14:anchorId="06282599" wp14:editId="3A008516">
            <wp:extent cx="5976257" cy="2908445"/>
            <wp:effectExtent l="19050" t="19050" r="2476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18" cy="2914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CBAD94" w14:textId="0EF056F3" w:rsidR="00E10B6E" w:rsidRDefault="00E10B6E" w:rsidP="00581827">
      <w:pPr>
        <w:pStyle w:val="LabStepNumbered"/>
      </w:pPr>
      <w:r>
        <w:t xml:space="preserve">Now </w:t>
      </w:r>
      <w:r w:rsidR="000D5930">
        <w:t>experiment by drilling down into the pivot table to drill into sales revenue by quarter, month and day</w:t>
      </w:r>
      <w:r>
        <w:t>.</w:t>
      </w:r>
    </w:p>
    <w:p w14:paraId="44CF08C4" w14:textId="58DE537B" w:rsidR="00E10B6E" w:rsidRDefault="000D5930" w:rsidP="00E10B6E">
      <w:pPr>
        <w:pStyle w:val="LabStepScreenshot"/>
      </w:pPr>
      <w:r>
        <w:rPr>
          <w:noProof/>
        </w:rPr>
        <w:lastRenderedPageBreak/>
        <w:drawing>
          <wp:inline distT="0" distB="0" distL="0" distR="0" wp14:anchorId="07D694F2" wp14:editId="7D46F95E">
            <wp:extent cx="2560320" cy="2560320"/>
            <wp:effectExtent l="19050" t="19050" r="11430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81" cy="2560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026BC" w14:textId="271DCA32" w:rsidR="00E10B6E" w:rsidRDefault="00BD3AC5" w:rsidP="00581827">
      <w:pPr>
        <w:pStyle w:val="LabStepNumbered"/>
      </w:pPr>
      <w:r>
        <w:t xml:space="preserve">Modify the PivotTable by adding the </w:t>
      </w:r>
      <w:r w:rsidRPr="00BD3AC5">
        <w:rPr>
          <w:b/>
        </w:rPr>
        <w:t>Sales Region</w:t>
      </w:r>
      <w:r>
        <w:t xml:space="preserve"> column from the </w:t>
      </w:r>
      <w:r w:rsidRPr="00BD3AC5">
        <w:rPr>
          <w:b/>
        </w:rPr>
        <w:t>Customers</w:t>
      </w:r>
      <w:r>
        <w:t xml:space="preserve"> table into the </w:t>
      </w:r>
      <w:r w:rsidRPr="00BD3AC5">
        <w:rPr>
          <w:b/>
        </w:rPr>
        <w:t>COLUMNS</w:t>
      </w:r>
      <w:r>
        <w:t xml:space="preserve"> section</w:t>
      </w:r>
      <w:r w:rsidR="00E10B6E">
        <w:t>.</w:t>
      </w:r>
      <w:r>
        <w:t xml:space="preserve"> Your PivotTable should look like the one shown in the following screenshot.</w:t>
      </w:r>
    </w:p>
    <w:p w14:paraId="162AEAD8" w14:textId="66D130B5" w:rsidR="00E10B6E" w:rsidRDefault="00BD3AC5" w:rsidP="00E10B6E">
      <w:pPr>
        <w:pStyle w:val="LabStepScreenshot"/>
      </w:pPr>
      <w:r>
        <w:rPr>
          <w:noProof/>
        </w:rPr>
        <w:drawing>
          <wp:inline distT="0" distB="0" distL="0" distR="0" wp14:anchorId="73D52177" wp14:editId="26D97BB1">
            <wp:extent cx="5601294" cy="2873829"/>
            <wp:effectExtent l="19050" t="19050" r="19050" b="222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92" cy="2885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16411F" w14:textId="77777777" w:rsidR="00BD3AC5" w:rsidRDefault="00BD3AC5" w:rsidP="00BD3AC5">
      <w:pPr>
        <w:pStyle w:val="LabStepNumbered"/>
      </w:pPr>
      <w:r>
        <w:t xml:space="preserve">Save your work by saving your changes to </w:t>
      </w:r>
      <w:r w:rsidRPr="00B31D1E">
        <w:rPr>
          <w:b/>
        </w:rPr>
        <w:t>WingtipSalesModel.xlsx</w:t>
      </w:r>
      <w:r>
        <w:t>.</w:t>
      </w:r>
    </w:p>
    <w:p w14:paraId="29280C3F" w14:textId="2DC6A86D" w:rsidR="003F3C48" w:rsidRPr="00AB0146" w:rsidRDefault="003F3C48" w:rsidP="003F3C48">
      <w:pPr>
        <w:pStyle w:val="Heading3"/>
      </w:pPr>
      <w:r>
        <w:t xml:space="preserve">Exercise 3: </w:t>
      </w:r>
      <w:r w:rsidR="00806874">
        <w:t>Creating Calculated Fields with Time Intelligence Function</w:t>
      </w:r>
    </w:p>
    <w:p w14:paraId="006AA455" w14:textId="2AFB8178" w:rsidR="003F3C48" w:rsidRDefault="003F3C48" w:rsidP="003F3C48">
      <w:pPr>
        <w:pStyle w:val="LabExerciseLeadIn"/>
      </w:pPr>
      <w:r>
        <w:t>In this exercise</w:t>
      </w:r>
      <w:r w:rsidR="00E62F54">
        <w:t>, you will leverage various DAX Time Intelligence functions to analyze sales revenue using quarter to date (QTD) totals year to date (YTD) totals. You will also create a DAX formula to calculate a running total of sales revenue through the entire 4 years of sales activity.</w:t>
      </w:r>
    </w:p>
    <w:p w14:paraId="162F0362" w14:textId="043930DA" w:rsidR="003F3C48" w:rsidRDefault="001A212F" w:rsidP="003F3C48">
      <w:pPr>
        <w:pStyle w:val="LabStepNumbered"/>
        <w:numPr>
          <w:ilvl w:val="0"/>
          <w:numId w:val="47"/>
        </w:numPr>
      </w:pPr>
      <w:r>
        <w:t xml:space="preserve">Navigate to the Excel application windows of </w:t>
      </w:r>
      <w:r w:rsidRPr="001A212F">
        <w:rPr>
          <w:b/>
        </w:rPr>
        <w:t>WingtipSalesModel.xlsx</w:t>
      </w:r>
      <w:r>
        <w:t xml:space="preserve"> if you are not already there.</w:t>
      </w:r>
    </w:p>
    <w:p w14:paraId="2113BC8A" w14:textId="0D34CD75" w:rsidR="001A212F" w:rsidRDefault="001A212F" w:rsidP="001A212F">
      <w:pPr>
        <w:pStyle w:val="Heading4"/>
      </w:pPr>
      <w:r>
        <w:t>Create Calculated Fields for Sales Revenue QTD and Sales Revenue YTD</w:t>
      </w:r>
    </w:p>
    <w:p w14:paraId="3DBAB461" w14:textId="146C51AB" w:rsidR="001A212F" w:rsidRDefault="001A212F" w:rsidP="00E262B6">
      <w:pPr>
        <w:pStyle w:val="LabStepNumbered"/>
        <w:numPr>
          <w:ilvl w:val="0"/>
          <w:numId w:val="47"/>
        </w:numPr>
      </w:pPr>
      <w:r>
        <w:t xml:space="preserve">Create the </w:t>
      </w:r>
      <w:r w:rsidRPr="004538C3">
        <w:rPr>
          <w:b/>
        </w:rPr>
        <w:t>Sales</w:t>
      </w:r>
      <w:r>
        <w:t xml:space="preserve"> </w:t>
      </w:r>
      <w:r w:rsidRPr="001A212F">
        <w:rPr>
          <w:b/>
        </w:rPr>
        <w:t>Revenue QTD</w:t>
      </w:r>
      <w:r>
        <w:t xml:space="preserve"> calculated field.</w:t>
      </w:r>
    </w:p>
    <w:p w14:paraId="1A85BE20" w14:textId="70D4513C" w:rsidR="001A212F" w:rsidRDefault="001A212F" w:rsidP="001A212F">
      <w:pPr>
        <w:pStyle w:val="LabStepNumberedLevel2"/>
        <w:numPr>
          <w:ilvl w:val="1"/>
          <w:numId w:val="47"/>
        </w:numPr>
      </w:pPr>
      <w:r>
        <w:t xml:space="preserve">Drop down the Calculate Fields ribbon button menu and click </w:t>
      </w:r>
      <w:r w:rsidRPr="001A212F">
        <w:rPr>
          <w:b/>
        </w:rPr>
        <w:t>New Calculated Field…</w:t>
      </w:r>
      <w:r>
        <w:t>.</w:t>
      </w:r>
    </w:p>
    <w:p w14:paraId="0D2F622B" w14:textId="474AE456" w:rsidR="001A212F" w:rsidRDefault="001A212F" w:rsidP="001A212F">
      <w:pPr>
        <w:pStyle w:val="LabStepScreenshotLevel2"/>
      </w:pPr>
      <w:r>
        <w:lastRenderedPageBreak/>
        <w:drawing>
          <wp:inline distT="0" distB="0" distL="0" distR="0" wp14:anchorId="106739A0" wp14:editId="2533B522">
            <wp:extent cx="3200400" cy="981490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688" cy="999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6F849" w14:textId="474EE0EF" w:rsidR="001A212F" w:rsidRDefault="001A212F" w:rsidP="001A212F">
      <w:pPr>
        <w:pStyle w:val="LabStepNumberedLevel2"/>
      </w:pPr>
      <w:r>
        <w:t xml:space="preserve">Fill out the </w:t>
      </w:r>
      <w:r w:rsidRPr="001A212F">
        <w:rPr>
          <w:b/>
        </w:rPr>
        <w:t>Calculated Field</w:t>
      </w:r>
      <w:r>
        <w:t xml:space="preserve"> dialog with the following values.</w:t>
      </w:r>
    </w:p>
    <w:p w14:paraId="6DD27996" w14:textId="381814DB" w:rsidR="001A212F" w:rsidRDefault="001A212F" w:rsidP="001A212F">
      <w:pPr>
        <w:pStyle w:val="LabStepNumberedLevel3"/>
      </w:pPr>
      <w:r w:rsidRPr="001A212F">
        <w:rPr>
          <w:b/>
        </w:rPr>
        <w:t>Table name</w:t>
      </w:r>
      <w:r>
        <w:t>: Sales</w:t>
      </w:r>
    </w:p>
    <w:p w14:paraId="71F5A8AC" w14:textId="0EE4DBD8" w:rsidR="001A212F" w:rsidRDefault="001A212F" w:rsidP="001A212F">
      <w:pPr>
        <w:pStyle w:val="LabStepNumberedLevel3"/>
      </w:pPr>
      <w:r w:rsidRPr="001A212F">
        <w:rPr>
          <w:b/>
        </w:rPr>
        <w:t>Calculated field name</w:t>
      </w:r>
      <w:r>
        <w:t>: Sales Revenue QTD</w:t>
      </w:r>
    </w:p>
    <w:p w14:paraId="7854C04C" w14:textId="57F583E4" w:rsidR="001A212F" w:rsidRDefault="001A212F" w:rsidP="001A212F">
      <w:pPr>
        <w:pStyle w:val="LabStepNumberedLevel3"/>
      </w:pPr>
      <w:r w:rsidRPr="001A212F">
        <w:rPr>
          <w:b/>
        </w:rPr>
        <w:t>Formula</w:t>
      </w:r>
      <w:r>
        <w:t xml:space="preserve">: </w:t>
      </w:r>
      <w:r w:rsidRPr="001A212F">
        <w:t>=TOTALQTD(</w:t>
      </w:r>
      <w:r>
        <w:t xml:space="preserve"> </w:t>
      </w:r>
      <w:r w:rsidRPr="001A212F">
        <w:t>SUM(Sales[Sales Amount]), Time[Date]</w:t>
      </w:r>
      <w:r>
        <w:t xml:space="preserve"> </w:t>
      </w:r>
      <w:r w:rsidRPr="001A212F">
        <w:t>)</w:t>
      </w:r>
    </w:p>
    <w:p w14:paraId="016BE7DF" w14:textId="0E1E57E3" w:rsidR="001A212F" w:rsidRDefault="001A212F" w:rsidP="001A212F">
      <w:pPr>
        <w:pStyle w:val="LabStepNumberedLevel3"/>
      </w:pPr>
      <w:r w:rsidRPr="001A212F">
        <w:rPr>
          <w:b/>
        </w:rPr>
        <w:t>Formatting Option Category</w:t>
      </w:r>
      <w:r>
        <w:t>: Currency</w:t>
      </w:r>
    </w:p>
    <w:p w14:paraId="74AA231A" w14:textId="3E118DE3" w:rsidR="001A212F" w:rsidRDefault="001A212F" w:rsidP="001A212F">
      <w:pPr>
        <w:pStyle w:val="LabStepNumberedLevel3"/>
      </w:pPr>
      <w:r w:rsidRPr="001A212F">
        <w:rPr>
          <w:b/>
        </w:rPr>
        <w:t>Decimal places</w:t>
      </w:r>
      <w:r>
        <w:t>: 0</w:t>
      </w:r>
    </w:p>
    <w:p w14:paraId="3C541A5C" w14:textId="3D1E4CA6" w:rsidR="001A212F" w:rsidRDefault="001A212F" w:rsidP="001A212F">
      <w:pPr>
        <w:pStyle w:val="LabStepNumberedLevel2"/>
      </w:pPr>
      <w:r>
        <w:t xml:space="preserve">When the </w:t>
      </w:r>
      <w:r w:rsidRPr="001A212F">
        <w:rPr>
          <w:b/>
        </w:rPr>
        <w:t>Calculate Field</w:t>
      </w:r>
      <w:r>
        <w:t xml:space="preserve"> dialogs looks the following screenshot, click the </w:t>
      </w:r>
      <w:r w:rsidRPr="001A212F">
        <w:rPr>
          <w:b/>
        </w:rPr>
        <w:t>OK</w:t>
      </w:r>
      <w:r>
        <w:t xml:space="preserve"> button to create the calculated field.</w:t>
      </w:r>
    </w:p>
    <w:p w14:paraId="0583D075" w14:textId="77777777" w:rsidR="00E262B6" w:rsidRDefault="00E262B6" w:rsidP="001A212F">
      <w:pPr>
        <w:pStyle w:val="LabStepScreenshotLevel2"/>
      </w:pPr>
      <w:r>
        <w:drawing>
          <wp:inline distT="0" distB="0" distL="0" distR="0" wp14:anchorId="2CE0D340" wp14:editId="48150150">
            <wp:extent cx="4220404" cy="301752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0494" cy="30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84B" w14:textId="57C36844" w:rsidR="004538C3" w:rsidRDefault="004538C3" w:rsidP="004538C3">
      <w:pPr>
        <w:pStyle w:val="LabStepNumbered"/>
        <w:numPr>
          <w:ilvl w:val="0"/>
          <w:numId w:val="47"/>
        </w:numPr>
      </w:pPr>
      <w:r>
        <w:t xml:space="preserve">Create the </w:t>
      </w:r>
      <w:r w:rsidRPr="004538C3">
        <w:rPr>
          <w:b/>
        </w:rPr>
        <w:t>Sales Revenue YTD</w:t>
      </w:r>
      <w:r>
        <w:t xml:space="preserve"> calculated field.</w:t>
      </w:r>
    </w:p>
    <w:p w14:paraId="33D2B53B" w14:textId="77777777" w:rsidR="004538C3" w:rsidRDefault="004538C3" w:rsidP="004538C3">
      <w:pPr>
        <w:pStyle w:val="LabStepNumberedLevel2"/>
        <w:numPr>
          <w:ilvl w:val="1"/>
          <w:numId w:val="47"/>
        </w:numPr>
      </w:pPr>
      <w:r>
        <w:t xml:space="preserve">Drop down the Calculate Fields ribbon button menu and click </w:t>
      </w:r>
      <w:r w:rsidRPr="001A212F">
        <w:rPr>
          <w:b/>
        </w:rPr>
        <w:t>New Calculated Field…</w:t>
      </w:r>
      <w:r>
        <w:t>.</w:t>
      </w:r>
    </w:p>
    <w:p w14:paraId="737B2E2E" w14:textId="77777777" w:rsidR="004538C3" w:rsidRDefault="004538C3" w:rsidP="004538C3">
      <w:pPr>
        <w:pStyle w:val="LabStepNumberedLevel2"/>
      </w:pPr>
      <w:r>
        <w:t xml:space="preserve">Fill out the </w:t>
      </w:r>
      <w:r w:rsidRPr="001A212F">
        <w:rPr>
          <w:b/>
        </w:rPr>
        <w:t>Calculated Field</w:t>
      </w:r>
      <w:r>
        <w:t xml:space="preserve"> dialog with the following values.</w:t>
      </w:r>
    </w:p>
    <w:p w14:paraId="57A787A8" w14:textId="77777777" w:rsidR="004538C3" w:rsidRDefault="004538C3" w:rsidP="004538C3">
      <w:pPr>
        <w:pStyle w:val="LabStepNumberedLevel3"/>
      </w:pPr>
      <w:r w:rsidRPr="001A212F">
        <w:rPr>
          <w:b/>
        </w:rPr>
        <w:t>Table name</w:t>
      </w:r>
      <w:r>
        <w:t>: Sales</w:t>
      </w:r>
    </w:p>
    <w:p w14:paraId="510C1611" w14:textId="4E48434A" w:rsidR="004538C3" w:rsidRDefault="004538C3" w:rsidP="004538C3">
      <w:pPr>
        <w:pStyle w:val="LabStepNumberedLevel3"/>
      </w:pPr>
      <w:r w:rsidRPr="001A212F">
        <w:rPr>
          <w:b/>
        </w:rPr>
        <w:t>Calculated field name</w:t>
      </w:r>
      <w:r>
        <w:t>: Sales Revenue YTD</w:t>
      </w:r>
    </w:p>
    <w:p w14:paraId="57B76271" w14:textId="4C528587" w:rsidR="004538C3" w:rsidRDefault="004538C3" w:rsidP="004538C3">
      <w:pPr>
        <w:pStyle w:val="LabStepNumberedLevel3"/>
      </w:pPr>
      <w:r w:rsidRPr="001A212F">
        <w:rPr>
          <w:b/>
        </w:rPr>
        <w:t>Formula</w:t>
      </w:r>
      <w:r>
        <w:t>: =TOTALY</w:t>
      </w:r>
      <w:r w:rsidRPr="001A212F">
        <w:t>TD(</w:t>
      </w:r>
      <w:r>
        <w:t xml:space="preserve"> </w:t>
      </w:r>
      <w:r w:rsidRPr="001A212F">
        <w:t>SUM(Sales[Sales Amount]), Time[Date]</w:t>
      </w:r>
      <w:r>
        <w:t xml:space="preserve"> </w:t>
      </w:r>
      <w:r w:rsidRPr="001A212F">
        <w:t>)</w:t>
      </w:r>
    </w:p>
    <w:p w14:paraId="314861D8" w14:textId="77777777" w:rsidR="004538C3" w:rsidRDefault="004538C3" w:rsidP="004538C3">
      <w:pPr>
        <w:pStyle w:val="LabStepNumberedLevel3"/>
      </w:pPr>
      <w:r w:rsidRPr="001A212F">
        <w:rPr>
          <w:b/>
        </w:rPr>
        <w:t>Formatting Option Category</w:t>
      </w:r>
      <w:r>
        <w:t>: Currency</w:t>
      </w:r>
    </w:p>
    <w:p w14:paraId="40DE5850" w14:textId="77777777" w:rsidR="004538C3" w:rsidRDefault="004538C3" w:rsidP="004538C3">
      <w:pPr>
        <w:pStyle w:val="LabStepNumberedLevel3"/>
      </w:pPr>
      <w:r w:rsidRPr="001A212F">
        <w:rPr>
          <w:b/>
        </w:rPr>
        <w:t>Decimal places</w:t>
      </w:r>
      <w:r>
        <w:t>: 0</w:t>
      </w:r>
    </w:p>
    <w:p w14:paraId="2CEEBB6C" w14:textId="77777777" w:rsidR="004538C3" w:rsidRDefault="004538C3" w:rsidP="004538C3">
      <w:pPr>
        <w:pStyle w:val="LabStepNumberedLevel2"/>
      </w:pPr>
      <w:r>
        <w:t xml:space="preserve">When the </w:t>
      </w:r>
      <w:r w:rsidRPr="001A212F">
        <w:rPr>
          <w:b/>
        </w:rPr>
        <w:t>Calculate Field</w:t>
      </w:r>
      <w:r>
        <w:t xml:space="preserve"> dialogs looks the following screenshot, click the </w:t>
      </w:r>
      <w:r w:rsidRPr="001A212F">
        <w:rPr>
          <w:b/>
        </w:rPr>
        <w:t>OK</w:t>
      </w:r>
      <w:r>
        <w:t xml:space="preserve"> button to create the calculated field.</w:t>
      </w:r>
    </w:p>
    <w:p w14:paraId="38D5420F" w14:textId="435A75B4" w:rsidR="00050486" w:rsidRDefault="00050486" w:rsidP="004538C3">
      <w:pPr>
        <w:pStyle w:val="LabStepScreenshotLevel2"/>
      </w:pPr>
      <w:r>
        <w:lastRenderedPageBreak/>
        <w:drawing>
          <wp:inline distT="0" distB="0" distL="0" distR="0" wp14:anchorId="006250A3" wp14:editId="51C47066">
            <wp:extent cx="3350190" cy="2395331"/>
            <wp:effectExtent l="0" t="0" r="3175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6709" cy="24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23C5" w14:textId="247EFFF0" w:rsidR="004538C3" w:rsidRDefault="004538C3" w:rsidP="004538C3">
      <w:pPr>
        <w:pStyle w:val="Heading4"/>
      </w:pPr>
      <w:r>
        <w:t>Create the Sales Revenue Running Total calculated field using the CALCULATE function</w:t>
      </w:r>
    </w:p>
    <w:p w14:paraId="6B67210B" w14:textId="637E9C98" w:rsidR="004538C3" w:rsidRDefault="004538C3" w:rsidP="004538C3">
      <w:pPr>
        <w:pStyle w:val="LabStepNumbered"/>
        <w:numPr>
          <w:ilvl w:val="0"/>
          <w:numId w:val="47"/>
        </w:numPr>
      </w:pPr>
      <w:r>
        <w:t xml:space="preserve">Create the </w:t>
      </w:r>
      <w:r w:rsidRPr="004538C3">
        <w:rPr>
          <w:b/>
        </w:rPr>
        <w:t xml:space="preserve">Sales Revenue </w:t>
      </w:r>
      <w:r>
        <w:rPr>
          <w:b/>
        </w:rPr>
        <w:t>Running</w:t>
      </w:r>
      <w:r>
        <w:t xml:space="preserve"> calculated field.</w:t>
      </w:r>
    </w:p>
    <w:p w14:paraId="6E6B9290" w14:textId="77777777" w:rsidR="004538C3" w:rsidRDefault="004538C3" w:rsidP="004538C3">
      <w:pPr>
        <w:pStyle w:val="LabStepNumberedLevel2"/>
        <w:numPr>
          <w:ilvl w:val="1"/>
          <w:numId w:val="47"/>
        </w:numPr>
      </w:pPr>
      <w:r>
        <w:t xml:space="preserve">Drop down the Calculate Fields ribbon button menu and click </w:t>
      </w:r>
      <w:r w:rsidRPr="001A212F">
        <w:rPr>
          <w:b/>
        </w:rPr>
        <w:t>New Calculated Field…</w:t>
      </w:r>
      <w:r>
        <w:t>.</w:t>
      </w:r>
    </w:p>
    <w:p w14:paraId="2FE289FC" w14:textId="77777777" w:rsidR="004538C3" w:rsidRDefault="004538C3" w:rsidP="004538C3">
      <w:pPr>
        <w:pStyle w:val="LabStepNumberedLevel2"/>
      </w:pPr>
      <w:r>
        <w:t xml:space="preserve">Fill out the </w:t>
      </w:r>
      <w:r w:rsidRPr="001A212F">
        <w:rPr>
          <w:b/>
        </w:rPr>
        <w:t>Calculated Field</w:t>
      </w:r>
      <w:r>
        <w:t xml:space="preserve"> dialog with the following values.</w:t>
      </w:r>
    </w:p>
    <w:p w14:paraId="20D46323" w14:textId="77777777" w:rsidR="004538C3" w:rsidRDefault="004538C3" w:rsidP="004538C3">
      <w:pPr>
        <w:pStyle w:val="LabStepNumberedLevel3"/>
      </w:pPr>
      <w:r w:rsidRPr="001A212F">
        <w:rPr>
          <w:b/>
        </w:rPr>
        <w:t>Table name</w:t>
      </w:r>
      <w:r>
        <w:t>: Sales</w:t>
      </w:r>
    </w:p>
    <w:p w14:paraId="0EEC0059" w14:textId="45EA3292" w:rsidR="004538C3" w:rsidRDefault="004538C3" w:rsidP="004538C3">
      <w:pPr>
        <w:pStyle w:val="LabStepNumberedLevel3"/>
      </w:pPr>
      <w:r w:rsidRPr="001A212F">
        <w:rPr>
          <w:b/>
        </w:rPr>
        <w:t>Calculated field name</w:t>
      </w:r>
      <w:r>
        <w:t>: Sales Revenue Running Total</w:t>
      </w:r>
    </w:p>
    <w:p w14:paraId="43C4A190" w14:textId="77777777" w:rsidR="004538C3" w:rsidRDefault="004538C3" w:rsidP="004538C3">
      <w:pPr>
        <w:pStyle w:val="LabStepNumberedLevel3"/>
      </w:pPr>
      <w:r w:rsidRPr="001A212F">
        <w:rPr>
          <w:b/>
        </w:rPr>
        <w:t>Formatting Option Category</w:t>
      </w:r>
      <w:r>
        <w:t>: Currency</w:t>
      </w:r>
    </w:p>
    <w:p w14:paraId="6976E036" w14:textId="77777777" w:rsidR="004538C3" w:rsidRDefault="004538C3" w:rsidP="004538C3">
      <w:pPr>
        <w:pStyle w:val="LabStepNumberedLevel3"/>
      </w:pPr>
      <w:r w:rsidRPr="001A212F">
        <w:rPr>
          <w:b/>
        </w:rPr>
        <w:t>Decimal places</w:t>
      </w:r>
      <w:r>
        <w:t>: 0</w:t>
      </w:r>
    </w:p>
    <w:p w14:paraId="5A533A23" w14:textId="397B0EAB" w:rsidR="004538C3" w:rsidRDefault="004538C3" w:rsidP="004538C3">
      <w:pPr>
        <w:pStyle w:val="LabStepNumberedLevel2"/>
      </w:pPr>
      <w:r>
        <w:t>Add the following DAX expression for the calculate field formula.</w:t>
      </w:r>
    </w:p>
    <w:p w14:paraId="571F36D4" w14:textId="77777777" w:rsidR="004538C3" w:rsidRDefault="004538C3" w:rsidP="004538C3">
      <w:pPr>
        <w:pStyle w:val="LabStepCodeBlockLevel2"/>
      </w:pPr>
      <w:r>
        <w:t>=CALCULATE(</w:t>
      </w:r>
    </w:p>
    <w:p w14:paraId="63875654" w14:textId="77777777" w:rsidR="004538C3" w:rsidRDefault="004538C3" w:rsidP="004538C3">
      <w:pPr>
        <w:pStyle w:val="LabStepCodeBlockLevel2"/>
      </w:pPr>
      <w:r>
        <w:t xml:space="preserve">  SUM(Sales[Sales Amount]),</w:t>
      </w:r>
    </w:p>
    <w:p w14:paraId="5A07C342" w14:textId="77777777" w:rsidR="004538C3" w:rsidRDefault="004538C3" w:rsidP="004538C3">
      <w:pPr>
        <w:pStyle w:val="LabStepCodeBlockLevel2"/>
      </w:pPr>
      <w:r>
        <w:t xml:space="preserve">  FILTER( ALL(Time), Time[Date] &lt;= MAX(Time[Date]) )</w:t>
      </w:r>
    </w:p>
    <w:p w14:paraId="44A2ED6C" w14:textId="76DAA6A5" w:rsidR="004538C3" w:rsidRDefault="004538C3" w:rsidP="004538C3">
      <w:pPr>
        <w:pStyle w:val="LabStepCodeBlockLevel2"/>
      </w:pPr>
      <w:r>
        <w:t>)</w:t>
      </w:r>
    </w:p>
    <w:p w14:paraId="10845BB9" w14:textId="77777777" w:rsidR="004538C3" w:rsidRDefault="004538C3" w:rsidP="004538C3">
      <w:pPr>
        <w:pStyle w:val="LabStepNumberedLevel2"/>
      </w:pPr>
      <w:r>
        <w:t xml:space="preserve">When the </w:t>
      </w:r>
      <w:r w:rsidRPr="001A212F">
        <w:rPr>
          <w:b/>
        </w:rPr>
        <w:t>Calculate Field</w:t>
      </w:r>
      <w:r>
        <w:t xml:space="preserve"> dialogs looks the following screenshot, click the </w:t>
      </w:r>
      <w:r w:rsidRPr="001A212F">
        <w:rPr>
          <w:b/>
        </w:rPr>
        <w:t>OK</w:t>
      </w:r>
      <w:r>
        <w:t xml:space="preserve"> button to create the calculated field.</w:t>
      </w:r>
    </w:p>
    <w:p w14:paraId="40BF9575" w14:textId="26240F24" w:rsidR="004538C3" w:rsidRDefault="004538C3" w:rsidP="004538C3">
      <w:pPr>
        <w:pStyle w:val="LabStepScreenshotLevel2"/>
      </w:pPr>
      <w:r>
        <w:drawing>
          <wp:inline distT="0" distB="0" distL="0" distR="0" wp14:anchorId="5065A7F3" wp14:editId="2F3CE4B6">
            <wp:extent cx="3391892" cy="24251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821" cy="24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308" w14:textId="12AE2F84" w:rsidR="004538C3" w:rsidRDefault="004538C3" w:rsidP="004538C3">
      <w:pPr>
        <w:pStyle w:val="Heading4"/>
      </w:pPr>
      <w:r>
        <w:lastRenderedPageBreak/>
        <w:t>Create a PivotTable to use the new Calculated Fields which use Time Intelligence</w:t>
      </w:r>
    </w:p>
    <w:p w14:paraId="5717F2F6" w14:textId="7BBAC942" w:rsidR="004538C3" w:rsidRDefault="004538C3" w:rsidP="004538C3">
      <w:pPr>
        <w:pStyle w:val="LabStepNumbered"/>
      </w:pPr>
      <w:r>
        <w:t>Create a new PivotTable that makes use of the three new calculated fields you just created.</w:t>
      </w:r>
    </w:p>
    <w:p w14:paraId="4CD0A507" w14:textId="77777777" w:rsidR="004538C3" w:rsidRPr="0094230C" w:rsidRDefault="004538C3" w:rsidP="004538C3">
      <w:pPr>
        <w:pStyle w:val="LabStepNumberedLevel2"/>
      </w:pPr>
      <w:r>
        <w:t xml:space="preserve">From the </w:t>
      </w:r>
      <w:r w:rsidRPr="00F05055">
        <w:rPr>
          <w:b/>
        </w:rPr>
        <w:t>Home</w:t>
      </w:r>
      <w:r>
        <w:t xml:space="preserve"> tab in the ribbon of the </w:t>
      </w:r>
      <w:r w:rsidRPr="00484A8B">
        <w:rPr>
          <w:b/>
        </w:rPr>
        <w:t>POWERPIVOT</w:t>
      </w:r>
      <w:r>
        <w:t xml:space="preserve"> window, drop down the </w:t>
      </w:r>
      <w:r w:rsidRPr="00F05055">
        <w:rPr>
          <w:b/>
        </w:rPr>
        <w:t>PivotTable</w:t>
      </w:r>
      <w:r>
        <w:t xml:space="preserve"> menu control and click </w:t>
      </w:r>
      <w:r w:rsidRPr="00F05055">
        <w:rPr>
          <w:b/>
        </w:rPr>
        <w:t>PivotTable</w:t>
      </w:r>
      <w:r>
        <w:t xml:space="preserve"> to create a new pivot table in in the workbook </w:t>
      </w:r>
      <w:proofErr w:type="spellStart"/>
      <w:r w:rsidRPr="00484A8B">
        <w:rPr>
          <w:b/>
        </w:rPr>
        <w:t>WingtipSalesModel.xslx</w:t>
      </w:r>
      <w:proofErr w:type="spellEnd"/>
      <w:r>
        <w:t>.</w:t>
      </w:r>
    </w:p>
    <w:p w14:paraId="743958E8" w14:textId="77777777" w:rsidR="004538C3" w:rsidRDefault="004538C3" w:rsidP="004538C3">
      <w:pPr>
        <w:pStyle w:val="LabStepNumberedLevel2"/>
      </w:pPr>
      <w:r>
        <w:t xml:space="preserve">When the </w:t>
      </w:r>
      <w:r w:rsidRPr="00F956FE">
        <w:rPr>
          <w:b/>
        </w:rPr>
        <w:t>Create PivotTable</w:t>
      </w:r>
      <w:r>
        <w:t xml:space="preserve"> dialog appears, select </w:t>
      </w:r>
      <w:r w:rsidRPr="00A1771C">
        <w:rPr>
          <w:b/>
        </w:rPr>
        <w:t>New Worksheet</w:t>
      </w:r>
      <w:r>
        <w:t xml:space="preserve"> and click the </w:t>
      </w:r>
      <w:r w:rsidRPr="00AA0476">
        <w:rPr>
          <w:b/>
        </w:rPr>
        <w:t>OK</w:t>
      </w:r>
      <w:r>
        <w:t xml:space="preserve"> button.</w:t>
      </w:r>
    </w:p>
    <w:p w14:paraId="52AF25DC" w14:textId="57E54283" w:rsidR="004538C3" w:rsidRDefault="004538C3" w:rsidP="004538C3">
      <w:pPr>
        <w:pStyle w:val="LabStepNumberedLevel2"/>
      </w:pPr>
      <w:r>
        <w:t>Once the new worksheet with the new PivotTable is added to the workbook, rename the worksheet</w:t>
      </w:r>
      <w:r>
        <w:rPr>
          <w:b/>
        </w:rPr>
        <w:t xml:space="preserve"> </w:t>
      </w:r>
      <w:r w:rsidRPr="00CF38E9">
        <w:rPr>
          <w:b/>
        </w:rPr>
        <w:t xml:space="preserve">Sales </w:t>
      </w:r>
      <w:r>
        <w:rPr>
          <w:b/>
        </w:rPr>
        <w:t>Revenue Total</w:t>
      </w:r>
      <w:r>
        <w:t>.</w:t>
      </w:r>
    </w:p>
    <w:p w14:paraId="244C532C" w14:textId="0E762366" w:rsidR="004538C3" w:rsidRDefault="004538C3" w:rsidP="004538C3">
      <w:pPr>
        <w:pStyle w:val="LabStepScreenshotLevel2"/>
      </w:pPr>
      <w:r>
        <w:drawing>
          <wp:inline distT="0" distB="0" distL="0" distR="0" wp14:anchorId="07BFD86B" wp14:editId="4E1EE6B2">
            <wp:extent cx="2852382" cy="325473"/>
            <wp:effectExtent l="19050" t="19050" r="24765" b="17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739" cy="330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1F8831" w14:textId="4D0B9460" w:rsidR="004538C3" w:rsidRDefault="004538C3" w:rsidP="00581827">
      <w:pPr>
        <w:pStyle w:val="LabStepNumbered"/>
      </w:pPr>
      <w:r>
        <w:t xml:space="preserve">When you begin working on the new PivotTable, you should notice that the </w:t>
      </w:r>
      <w:r w:rsidRPr="004538C3">
        <w:t>three calculated fields</w:t>
      </w:r>
      <w:r>
        <w:t xml:space="preserve"> named Sales Revenue hierarchy can now be seen inside the </w:t>
      </w:r>
      <w:r w:rsidRPr="00E6397A">
        <w:rPr>
          <w:b/>
        </w:rPr>
        <w:t>PivotTable Fields</w:t>
      </w:r>
      <w:r>
        <w:t xml:space="preserve"> section in the </w:t>
      </w:r>
      <w:r w:rsidRPr="000D5930">
        <w:rPr>
          <w:b/>
        </w:rPr>
        <w:t>Time</w:t>
      </w:r>
      <w:r>
        <w:t xml:space="preserve"> table.</w:t>
      </w:r>
    </w:p>
    <w:p w14:paraId="17B8850A" w14:textId="7CC55DD1" w:rsidR="004538C3" w:rsidRDefault="007E03A3" w:rsidP="004538C3">
      <w:pPr>
        <w:pStyle w:val="LabStepScreenshot"/>
      </w:pPr>
      <w:r>
        <w:rPr>
          <w:noProof/>
        </w:rPr>
        <w:drawing>
          <wp:inline distT="0" distB="0" distL="0" distR="0" wp14:anchorId="5497BB0A" wp14:editId="12850692">
            <wp:extent cx="1589965" cy="1546349"/>
            <wp:effectExtent l="19050" t="19050" r="10795" b="15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434" cy="1560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8E484" w14:textId="6AAAB7FB" w:rsidR="0068227E" w:rsidRDefault="007E03A3" w:rsidP="00FC53FF">
      <w:pPr>
        <w:pStyle w:val="LabStepNumbered"/>
      </w:pPr>
      <w:r>
        <w:t xml:space="preserve">Create the PivotTable by adding </w:t>
      </w:r>
      <w:r w:rsidRPr="00D37495">
        <w:rPr>
          <w:b/>
        </w:rPr>
        <w:t>Sales Revenue</w:t>
      </w:r>
      <w:r>
        <w:t xml:space="preserve">, </w:t>
      </w:r>
      <w:r w:rsidRPr="00D37495">
        <w:rPr>
          <w:b/>
        </w:rPr>
        <w:t>Sales Revenue QTD</w:t>
      </w:r>
      <w:r>
        <w:t xml:space="preserve">, </w:t>
      </w:r>
      <w:r w:rsidRPr="00D37495">
        <w:rPr>
          <w:b/>
        </w:rPr>
        <w:t>Sales Revenue YTD</w:t>
      </w:r>
      <w:r>
        <w:t xml:space="preserve"> and </w:t>
      </w:r>
      <w:r w:rsidRPr="00D37495">
        <w:rPr>
          <w:b/>
        </w:rPr>
        <w:t>Sales Revenue Running Total</w:t>
      </w:r>
      <w:r>
        <w:t xml:space="preserve"> in the </w:t>
      </w:r>
      <w:r w:rsidRPr="00D37495">
        <w:rPr>
          <w:b/>
        </w:rPr>
        <w:t>VALUES</w:t>
      </w:r>
      <w:r>
        <w:t xml:space="preserve"> section. Add the </w:t>
      </w:r>
      <w:r w:rsidRPr="00D37495">
        <w:rPr>
          <w:b/>
        </w:rPr>
        <w:t>Calendar Drilldown</w:t>
      </w:r>
      <w:r>
        <w:t xml:space="preserve"> hierarchy into the </w:t>
      </w:r>
      <w:r w:rsidRPr="00D37495">
        <w:rPr>
          <w:b/>
        </w:rPr>
        <w:t>ROWS</w:t>
      </w:r>
      <w:r>
        <w:t xml:space="preserve"> section so that </w:t>
      </w:r>
      <w:proofErr w:type="gramStart"/>
      <w:r>
        <w:t>your</w:t>
      </w:r>
      <w:proofErr w:type="gramEnd"/>
      <w:r>
        <w:t xml:space="preserve"> PivotTable appears as one in the following screenshot. Locate the day where Wingtip Toys first reached $1,000,000 in total sales revenue.</w:t>
      </w:r>
    </w:p>
    <w:p w14:paraId="2F88E8BC" w14:textId="047304E9" w:rsidR="0068227E" w:rsidRDefault="00BC697F" w:rsidP="000A5616">
      <w:pPr>
        <w:pStyle w:val="LabStepScreenshot"/>
      </w:pPr>
      <w:r>
        <w:rPr>
          <w:noProof/>
        </w:rPr>
        <w:drawing>
          <wp:inline distT="0" distB="0" distL="0" distR="0" wp14:anchorId="227966AD" wp14:editId="1459C298">
            <wp:extent cx="5577840" cy="3257492"/>
            <wp:effectExtent l="19050" t="19050" r="2286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04" cy="3262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33ACC8" w14:textId="19F03064" w:rsidR="00F948B0" w:rsidRPr="0094230C" w:rsidRDefault="00F948B0" w:rsidP="00F948B0">
      <w:pPr>
        <w:pStyle w:val="LabExerciseCallout"/>
      </w:pPr>
      <w:r>
        <w:t xml:space="preserve">You have now learned how to use DAX Time Intelligence functions together with a time dimension table. Now you will move on to the final exercise where you will create a </w:t>
      </w:r>
      <w:r w:rsidR="00054567">
        <w:t xml:space="preserve">Key Performance </w:t>
      </w:r>
      <w:proofErr w:type="gramStart"/>
      <w:r w:rsidR="00054567">
        <w:t>indicator(</w:t>
      </w:r>
      <w:proofErr w:type="gramEnd"/>
      <w:r w:rsidR="00054567">
        <w:t>KPI) to monitor sales growth.</w:t>
      </w:r>
    </w:p>
    <w:p w14:paraId="6447D23E" w14:textId="1A4025D3" w:rsidR="003F3C48" w:rsidRPr="00AB0146" w:rsidRDefault="003F3C48" w:rsidP="003F3C48">
      <w:pPr>
        <w:pStyle w:val="Heading3"/>
      </w:pPr>
      <w:r>
        <w:lastRenderedPageBreak/>
        <w:t xml:space="preserve">Exercise 4: </w:t>
      </w:r>
      <w:r w:rsidR="00806874">
        <w:t>Creating a KPI to Monitor Sales Growth</w:t>
      </w:r>
    </w:p>
    <w:p w14:paraId="325992E4" w14:textId="0929926A" w:rsidR="003F3C48" w:rsidRDefault="003F3C48" w:rsidP="003F3C48">
      <w:pPr>
        <w:pStyle w:val="LabExerciseLeadIn"/>
      </w:pPr>
      <w:r>
        <w:t>In this exercise you will</w:t>
      </w:r>
      <w:r w:rsidR="00513AA9">
        <w:t xml:space="preserve"> create a new calculated field to calculate the growth of sales revenue on a month-by-month basis. After that you will convert this calculated field into a KPI which will be used to monitor sales growth and provide visual indications as to how each month has done when compared to the previous month.</w:t>
      </w:r>
    </w:p>
    <w:p w14:paraId="244D8FD5" w14:textId="5DE8DEE0" w:rsidR="00513AA9" w:rsidRDefault="00513AA9" w:rsidP="00513AA9">
      <w:pPr>
        <w:pStyle w:val="Heading4"/>
      </w:pPr>
      <w:r>
        <w:t>Create a Calculated Field to Calculate Sales Growth from the Previous Month</w:t>
      </w:r>
    </w:p>
    <w:p w14:paraId="4E9395E6" w14:textId="3A4F3596" w:rsidR="00513AA9" w:rsidRDefault="00513AA9" w:rsidP="00B0482B">
      <w:pPr>
        <w:pStyle w:val="LabStepNumbered"/>
        <w:numPr>
          <w:ilvl w:val="0"/>
          <w:numId w:val="50"/>
        </w:numPr>
      </w:pPr>
      <w:r>
        <w:t xml:space="preserve">Create the </w:t>
      </w:r>
      <w:r w:rsidRPr="00B0482B">
        <w:rPr>
          <w:b/>
        </w:rPr>
        <w:t>Sales Growth from PM</w:t>
      </w:r>
      <w:r>
        <w:t xml:space="preserve"> calculated field.</w:t>
      </w:r>
    </w:p>
    <w:p w14:paraId="0EEA8940" w14:textId="77777777" w:rsidR="00513AA9" w:rsidRDefault="00513AA9" w:rsidP="00513AA9">
      <w:pPr>
        <w:pStyle w:val="LabStepNumberedLevel2"/>
        <w:numPr>
          <w:ilvl w:val="1"/>
          <w:numId w:val="47"/>
        </w:numPr>
      </w:pPr>
      <w:r>
        <w:t xml:space="preserve">Drop down the </w:t>
      </w:r>
      <w:r w:rsidRPr="00513AA9">
        <w:rPr>
          <w:b/>
        </w:rPr>
        <w:t>Calculate Fields</w:t>
      </w:r>
      <w:r>
        <w:t xml:space="preserve"> ribbon button menu and click </w:t>
      </w:r>
      <w:r w:rsidRPr="001A212F">
        <w:rPr>
          <w:b/>
        </w:rPr>
        <w:t>New Calculated Field…</w:t>
      </w:r>
      <w:r>
        <w:t>.</w:t>
      </w:r>
    </w:p>
    <w:p w14:paraId="56A016EB" w14:textId="77777777" w:rsidR="00513AA9" w:rsidRDefault="00513AA9" w:rsidP="00513AA9">
      <w:pPr>
        <w:pStyle w:val="LabStepNumberedLevel2"/>
      </w:pPr>
      <w:r>
        <w:t xml:space="preserve">Fill out the </w:t>
      </w:r>
      <w:r w:rsidRPr="001A212F">
        <w:rPr>
          <w:b/>
        </w:rPr>
        <w:t>Calculated Field</w:t>
      </w:r>
      <w:r>
        <w:t xml:space="preserve"> dialog with the following values.</w:t>
      </w:r>
    </w:p>
    <w:p w14:paraId="569C17D3" w14:textId="77777777" w:rsidR="00513AA9" w:rsidRDefault="00513AA9" w:rsidP="00513AA9">
      <w:pPr>
        <w:pStyle w:val="LabStepNumberedLevel3"/>
      </w:pPr>
      <w:r w:rsidRPr="001A212F">
        <w:rPr>
          <w:b/>
        </w:rPr>
        <w:t>Table name</w:t>
      </w:r>
      <w:r>
        <w:t>: Sales</w:t>
      </w:r>
    </w:p>
    <w:p w14:paraId="3D4AED6B" w14:textId="6577F389" w:rsidR="00513AA9" w:rsidRDefault="00513AA9" w:rsidP="00513AA9">
      <w:pPr>
        <w:pStyle w:val="LabStepNumberedLevel3"/>
      </w:pPr>
      <w:r w:rsidRPr="001A212F">
        <w:rPr>
          <w:b/>
        </w:rPr>
        <w:t>Calculated field name</w:t>
      </w:r>
      <w:r>
        <w:t>: Sales Growth from PM</w:t>
      </w:r>
    </w:p>
    <w:p w14:paraId="7E82EDB2" w14:textId="77777777" w:rsidR="00513AA9" w:rsidRDefault="00513AA9" w:rsidP="00513AA9">
      <w:pPr>
        <w:pStyle w:val="LabStepNumberedLevel3"/>
      </w:pPr>
      <w:r w:rsidRPr="001A212F">
        <w:rPr>
          <w:b/>
        </w:rPr>
        <w:t>Formatting Option Category</w:t>
      </w:r>
      <w:r>
        <w:t>: Currency</w:t>
      </w:r>
    </w:p>
    <w:p w14:paraId="7FE5BEF8" w14:textId="77777777" w:rsidR="00513AA9" w:rsidRDefault="00513AA9" w:rsidP="00513AA9">
      <w:pPr>
        <w:pStyle w:val="LabStepNumberedLevel3"/>
      </w:pPr>
      <w:r w:rsidRPr="001A212F">
        <w:rPr>
          <w:b/>
        </w:rPr>
        <w:t>Decimal places</w:t>
      </w:r>
      <w:r>
        <w:t>: 0</w:t>
      </w:r>
    </w:p>
    <w:p w14:paraId="2BDC334B" w14:textId="4663252A" w:rsidR="00513AA9" w:rsidRDefault="00513AA9" w:rsidP="00EE59B8">
      <w:pPr>
        <w:pStyle w:val="LabStepNumberedLevel2"/>
      </w:pPr>
      <w:r>
        <w:t>Add the following DAX expression for the calculate field formula</w:t>
      </w:r>
      <w:r w:rsidR="00EE59B8">
        <w:t xml:space="preserve"> or copy it from </w:t>
      </w:r>
      <w:r w:rsidR="00EE59B8" w:rsidRPr="00EE59B8">
        <w:rPr>
          <w:b/>
        </w:rPr>
        <w:t>SalesGrowthForPMDAX.txt</w:t>
      </w:r>
      <w:r w:rsidR="00EE59B8">
        <w:t xml:space="preserve"> in the lab folder</w:t>
      </w:r>
      <w:r>
        <w:t>.</w:t>
      </w:r>
    </w:p>
    <w:p w14:paraId="009C5DAD" w14:textId="77777777" w:rsidR="00EE59B8" w:rsidRDefault="00EE59B8" w:rsidP="00EE59B8">
      <w:pPr>
        <w:pStyle w:val="LabStepCodeBlockLevel2"/>
      </w:pPr>
      <w:r>
        <w:t>=IF(</w:t>
      </w:r>
    </w:p>
    <w:p w14:paraId="09C25E8A" w14:textId="77777777" w:rsidR="00EE59B8" w:rsidRDefault="00EE59B8" w:rsidP="00EE59B8">
      <w:pPr>
        <w:pStyle w:val="LabStepCodeBlockLevel2"/>
      </w:pPr>
      <w:r>
        <w:t xml:space="preserve">  ISFILTERED(Time[Month]), </w:t>
      </w:r>
    </w:p>
    <w:p w14:paraId="00B17974" w14:textId="56F18E2E" w:rsidR="00EE59B8" w:rsidRDefault="00EE59B8" w:rsidP="00EE59B8">
      <w:pPr>
        <w:pStyle w:val="LabStepCodeBlockLevel2"/>
      </w:pPr>
      <w:r>
        <w:t xml:space="preserve">  SUM(Sales[Sales Amount]) - CALCULATE( SUM(Sales[Sales Amount]), PREVIOUSMONTH(Time[Date]) ),</w:t>
      </w:r>
    </w:p>
    <w:p w14:paraId="338D014A" w14:textId="77777777" w:rsidR="00EE59B8" w:rsidRDefault="00EE59B8" w:rsidP="00EE59B8">
      <w:pPr>
        <w:pStyle w:val="LabStepCodeBlockLevel2"/>
      </w:pPr>
      <w:r>
        <w:t xml:space="preserve">  BLANK()</w:t>
      </w:r>
    </w:p>
    <w:p w14:paraId="627447B5" w14:textId="4377412C" w:rsidR="00513AA9" w:rsidRDefault="00EE59B8" w:rsidP="00EE59B8">
      <w:pPr>
        <w:pStyle w:val="LabStepCodeBlockLevel2"/>
      </w:pPr>
      <w:r>
        <w:t>)</w:t>
      </w:r>
    </w:p>
    <w:p w14:paraId="21EFC6FE" w14:textId="77777777" w:rsidR="00513AA9" w:rsidRDefault="00513AA9" w:rsidP="00513AA9">
      <w:pPr>
        <w:pStyle w:val="LabStepNumberedLevel2"/>
      </w:pPr>
      <w:r>
        <w:t xml:space="preserve">When the </w:t>
      </w:r>
      <w:r w:rsidRPr="001A212F">
        <w:rPr>
          <w:b/>
        </w:rPr>
        <w:t>Calculate Field</w:t>
      </w:r>
      <w:r>
        <w:t xml:space="preserve"> dialogs looks the following screenshot, click the </w:t>
      </w:r>
      <w:r w:rsidRPr="001A212F">
        <w:rPr>
          <w:b/>
        </w:rPr>
        <w:t>OK</w:t>
      </w:r>
      <w:r>
        <w:t xml:space="preserve"> button to create the calculated field.</w:t>
      </w:r>
    </w:p>
    <w:p w14:paraId="06B1C8C2" w14:textId="53B3BCD8" w:rsidR="00513AA9" w:rsidRDefault="00EE59B8" w:rsidP="00513AA9">
      <w:pPr>
        <w:pStyle w:val="LabStepScreenshotLevel2"/>
      </w:pPr>
      <w:r>
        <w:drawing>
          <wp:inline distT="0" distB="0" distL="0" distR="0" wp14:anchorId="31609099" wp14:editId="4020CA82">
            <wp:extent cx="3925957" cy="280699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2528" cy="2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2C7" w14:textId="1A4ADDBE" w:rsidR="00F323AF" w:rsidRDefault="00F323AF" w:rsidP="00F323AF">
      <w:pPr>
        <w:pStyle w:val="Heading4"/>
      </w:pPr>
      <w:r>
        <w:t>Create a Calculated Field to Calculate the Percentage of Sales Growth from the Previous Month</w:t>
      </w:r>
    </w:p>
    <w:p w14:paraId="5CD9DEDD" w14:textId="719A35F3" w:rsidR="00F323AF" w:rsidRDefault="00F323AF" w:rsidP="00F323AF">
      <w:pPr>
        <w:pStyle w:val="LabStepNumbered"/>
        <w:numPr>
          <w:ilvl w:val="0"/>
          <w:numId w:val="47"/>
        </w:numPr>
      </w:pPr>
      <w:r>
        <w:t xml:space="preserve">Create the </w:t>
      </w:r>
      <w:r w:rsidRPr="00513AA9">
        <w:rPr>
          <w:b/>
        </w:rPr>
        <w:t xml:space="preserve">Sales </w:t>
      </w:r>
      <w:r>
        <w:rPr>
          <w:b/>
        </w:rPr>
        <w:t xml:space="preserve">Growth </w:t>
      </w:r>
      <w:r>
        <w:t>calculated field.</w:t>
      </w:r>
    </w:p>
    <w:p w14:paraId="2D47A492" w14:textId="77777777" w:rsidR="00F323AF" w:rsidRDefault="00F323AF" w:rsidP="00F323AF">
      <w:pPr>
        <w:pStyle w:val="LabStepNumberedLevel2"/>
        <w:numPr>
          <w:ilvl w:val="1"/>
          <w:numId w:val="47"/>
        </w:numPr>
      </w:pPr>
      <w:r>
        <w:t xml:space="preserve">Drop down the </w:t>
      </w:r>
      <w:r w:rsidRPr="00513AA9">
        <w:rPr>
          <w:b/>
        </w:rPr>
        <w:t>Calculate Fields</w:t>
      </w:r>
      <w:r>
        <w:t xml:space="preserve"> ribbon button menu and click </w:t>
      </w:r>
      <w:r w:rsidRPr="001A212F">
        <w:rPr>
          <w:b/>
        </w:rPr>
        <w:t>New Calculated Field…</w:t>
      </w:r>
      <w:r>
        <w:t>.</w:t>
      </w:r>
    </w:p>
    <w:p w14:paraId="3081382D" w14:textId="77777777" w:rsidR="00F323AF" w:rsidRDefault="00F323AF" w:rsidP="00F323AF">
      <w:pPr>
        <w:pStyle w:val="LabStepNumberedLevel2"/>
      </w:pPr>
      <w:r>
        <w:t xml:space="preserve">Fill out the </w:t>
      </w:r>
      <w:r w:rsidRPr="001A212F">
        <w:rPr>
          <w:b/>
        </w:rPr>
        <w:t>Calculated Field</w:t>
      </w:r>
      <w:r>
        <w:t xml:space="preserve"> dialog with the following values.</w:t>
      </w:r>
    </w:p>
    <w:p w14:paraId="6854E698" w14:textId="77777777" w:rsidR="00F323AF" w:rsidRDefault="00F323AF" w:rsidP="00F323AF">
      <w:pPr>
        <w:pStyle w:val="LabStepNumberedLevel3"/>
      </w:pPr>
      <w:r w:rsidRPr="001A212F">
        <w:rPr>
          <w:b/>
        </w:rPr>
        <w:t>Table name</w:t>
      </w:r>
      <w:r>
        <w:t>: Sales</w:t>
      </w:r>
    </w:p>
    <w:p w14:paraId="1C1F43AA" w14:textId="6368D474" w:rsidR="00F323AF" w:rsidRDefault="00F323AF" w:rsidP="00F323AF">
      <w:pPr>
        <w:pStyle w:val="LabStepNumberedLevel3"/>
      </w:pPr>
      <w:r w:rsidRPr="001A212F">
        <w:rPr>
          <w:b/>
        </w:rPr>
        <w:t>Calculated field name</w:t>
      </w:r>
      <w:r>
        <w:t>: Sales Growth</w:t>
      </w:r>
    </w:p>
    <w:p w14:paraId="7673A08E" w14:textId="2D3D3B6E" w:rsidR="00F323AF" w:rsidRDefault="00F323AF" w:rsidP="00F323AF">
      <w:pPr>
        <w:pStyle w:val="LabStepNumberedLevel3"/>
      </w:pPr>
      <w:r w:rsidRPr="001A212F">
        <w:rPr>
          <w:b/>
        </w:rPr>
        <w:t>Formatting Option Category</w:t>
      </w:r>
      <w:r>
        <w:t xml:space="preserve">: </w:t>
      </w:r>
      <w:r w:rsidR="00C62ECE">
        <w:t>Number</w:t>
      </w:r>
    </w:p>
    <w:p w14:paraId="211DBAB0" w14:textId="7F509396" w:rsidR="00C62ECE" w:rsidRDefault="00C62ECE" w:rsidP="00F323AF">
      <w:pPr>
        <w:pStyle w:val="LabStepNumberedLevel3"/>
      </w:pPr>
      <w:r>
        <w:rPr>
          <w:b/>
        </w:rPr>
        <w:t>Format</w:t>
      </w:r>
      <w:r w:rsidRPr="00C62ECE">
        <w:t>:</w:t>
      </w:r>
      <w:r>
        <w:rPr>
          <w:b/>
        </w:rPr>
        <w:t xml:space="preserve"> </w:t>
      </w:r>
      <w:r w:rsidRPr="00C62ECE">
        <w:t>Percent</w:t>
      </w:r>
    </w:p>
    <w:p w14:paraId="47E406A7" w14:textId="3A5F81C5" w:rsidR="00F323AF" w:rsidRDefault="00F323AF" w:rsidP="00F323AF">
      <w:pPr>
        <w:pStyle w:val="LabStepNumberedLevel2"/>
      </w:pPr>
      <w:r>
        <w:lastRenderedPageBreak/>
        <w:t xml:space="preserve">Type in the following DAX expression for the calculate field formula or copy it from </w:t>
      </w:r>
      <w:r w:rsidRPr="00F323AF">
        <w:rPr>
          <w:b/>
        </w:rPr>
        <w:t>SalesGrowthDAX.txt</w:t>
      </w:r>
      <w:r>
        <w:t xml:space="preserve"> in the lab folder.</w:t>
      </w:r>
    </w:p>
    <w:p w14:paraId="68CA1E47" w14:textId="77777777" w:rsidR="00712B86" w:rsidRDefault="00712B86" w:rsidP="00712B86">
      <w:pPr>
        <w:pStyle w:val="LabStepCodeBlockLevel2"/>
      </w:pPr>
      <w:r>
        <w:t>=IF(</w:t>
      </w:r>
    </w:p>
    <w:p w14:paraId="2CF8825B" w14:textId="03C48691" w:rsidR="00712B86" w:rsidRDefault="00712B86" w:rsidP="00712B86">
      <w:pPr>
        <w:pStyle w:val="LabStepCodeBlockLevel2"/>
      </w:pPr>
      <w:r>
        <w:t xml:space="preserve">  ( ISFILTERED(Time[Mont</w:t>
      </w:r>
      <w:r>
        <w:t>h]) &amp;&amp; ISFILTERED(Time[Date])=</w:t>
      </w:r>
      <w:r>
        <w:t xml:space="preserve">FALSE() ), </w:t>
      </w:r>
    </w:p>
    <w:p w14:paraId="54AD9A80" w14:textId="77777777" w:rsidR="00712B86" w:rsidRDefault="00712B86" w:rsidP="00712B86">
      <w:pPr>
        <w:pStyle w:val="LabStepCodeBlockLevel2"/>
      </w:pPr>
      <w:r>
        <w:t xml:space="preserve">  DIVIDE(  </w:t>
      </w:r>
    </w:p>
    <w:p w14:paraId="230CF83E" w14:textId="77777777" w:rsidR="00712B86" w:rsidRDefault="00712B86" w:rsidP="00712B86">
      <w:pPr>
        <w:pStyle w:val="LabStepCodeBlockLevel2"/>
      </w:pPr>
      <w:r>
        <w:t xml:space="preserve">    SUM(Sales[Sales Amount]) -</w:t>
      </w:r>
    </w:p>
    <w:p w14:paraId="439C30E6" w14:textId="77777777" w:rsidR="00712B86" w:rsidRDefault="00712B86" w:rsidP="00712B86">
      <w:pPr>
        <w:pStyle w:val="LabStepCodeBlockLevel2"/>
      </w:pPr>
      <w:r>
        <w:t xml:space="preserve">    CALCULATE(</w:t>
      </w:r>
    </w:p>
    <w:p w14:paraId="5A0CC13E" w14:textId="77777777" w:rsidR="00712B86" w:rsidRDefault="00712B86" w:rsidP="00712B86">
      <w:pPr>
        <w:pStyle w:val="LabStepCodeBlockLevel2"/>
      </w:pPr>
      <w:r>
        <w:t xml:space="preserve">      SUM(Sales[Sales Amount]),</w:t>
      </w:r>
    </w:p>
    <w:p w14:paraId="365E519F" w14:textId="77777777" w:rsidR="00712B86" w:rsidRDefault="00712B86" w:rsidP="00712B86">
      <w:pPr>
        <w:pStyle w:val="LabStepCodeBlockLevel2"/>
      </w:pPr>
      <w:r>
        <w:t xml:space="preserve">      PREVIOUSMONTH(Time[Date])</w:t>
      </w:r>
    </w:p>
    <w:p w14:paraId="5B6E2264" w14:textId="77777777" w:rsidR="00712B86" w:rsidRDefault="00712B86" w:rsidP="00712B86">
      <w:pPr>
        <w:pStyle w:val="LabStepCodeBlockLevel2"/>
      </w:pPr>
      <w:r>
        <w:t xml:space="preserve">    ), </w:t>
      </w:r>
    </w:p>
    <w:p w14:paraId="2B2A4A2B" w14:textId="77777777" w:rsidR="00712B86" w:rsidRDefault="00712B86" w:rsidP="00712B86">
      <w:pPr>
        <w:pStyle w:val="LabStepCodeBlockLevel2"/>
      </w:pPr>
      <w:r>
        <w:t xml:space="preserve">    CALCULATE(</w:t>
      </w:r>
    </w:p>
    <w:p w14:paraId="106C266C" w14:textId="77777777" w:rsidR="00712B86" w:rsidRDefault="00712B86" w:rsidP="00712B86">
      <w:pPr>
        <w:pStyle w:val="LabStepCodeBlockLevel2"/>
      </w:pPr>
      <w:r>
        <w:t xml:space="preserve">      SUM(Sales[Sales Amount]),</w:t>
      </w:r>
    </w:p>
    <w:p w14:paraId="200AA5B3" w14:textId="77777777" w:rsidR="00712B86" w:rsidRDefault="00712B86" w:rsidP="00712B86">
      <w:pPr>
        <w:pStyle w:val="LabStepCodeBlockLevel2"/>
      </w:pPr>
      <w:r>
        <w:t xml:space="preserve">      PREVIOUSMONTH(Time[Date])</w:t>
      </w:r>
    </w:p>
    <w:p w14:paraId="53837ACD" w14:textId="77777777" w:rsidR="00712B86" w:rsidRDefault="00712B86" w:rsidP="00712B86">
      <w:pPr>
        <w:pStyle w:val="LabStepCodeBlockLevel2"/>
      </w:pPr>
      <w:r>
        <w:t xml:space="preserve">    )</w:t>
      </w:r>
    </w:p>
    <w:p w14:paraId="760ADBD8" w14:textId="77777777" w:rsidR="00712B86" w:rsidRDefault="00712B86" w:rsidP="00712B86">
      <w:pPr>
        <w:pStyle w:val="LabStepCodeBlockLevel2"/>
      </w:pPr>
      <w:r>
        <w:t xml:space="preserve">  ),</w:t>
      </w:r>
    </w:p>
    <w:p w14:paraId="19A0D15A" w14:textId="77777777" w:rsidR="00712B86" w:rsidRDefault="00712B86" w:rsidP="00712B86">
      <w:pPr>
        <w:pStyle w:val="LabStepCodeBlockLevel2"/>
      </w:pPr>
      <w:r>
        <w:t xml:space="preserve">  BLANK()</w:t>
      </w:r>
    </w:p>
    <w:p w14:paraId="11E01D6C" w14:textId="498C221E" w:rsidR="00F323AF" w:rsidRDefault="00712B86" w:rsidP="00712B86">
      <w:pPr>
        <w:pStyle w:val="LabStepCodeBlockLevel2"/>
      </w:pPr>
      <w:r>
        <w:t>)</w:t>
      </w:r>
    </w:p>
    <w:p w14:paraId="5DD56929" w14:textId="77777777" w:rsidR="00F323AF" w:rsidRDefault="00F323AF" w:rsidP="00F323AF">
      <w:pPr>
        <w:pStyle w:val="LabStepNumberedLevel2"/>
      </w:pPr>
      <w:r>
        <w:t xml:space="preserve">When the </w:t>
      </w:r>
      <w:r w:rsidRPr="001A212F">
        <w:rPr>
          <w:b/>
        </w:rPr>
        <w:t>Calculate Field</w:t>
      </w:r>
      <w:r>
        <w:t xml:space="preserve"> dialogs looks the following screenshot, click the </w:t>
      </w:r>
      <w:r w:rsidRPr="001A212F">
        <w:rPr>
          <w:b/>
        </w:rPr>
        <w:t>OK</w:t>
      </w:r>
      <w:r>
        <w:t xml:space="preserve"> button to create the calculated field.</w:t>
      </w:r>
    </w:p>
    <w:p w14:paraId="5F303B2F" w14:textId="36EC6F81" w:rsidR="00F323AF" w:rsidRDefault="00712B86" w:rsidP="00F323AF">
      <w:pPr>
        <w:pStyle w:val="LabStepScreenshotLevel2"/>
      </w:pPr>
      <w:bookmarkStart w:id="0" w:name="_GoBack"/>
      <w:r>
        <w:drawing>
          <wp:inline distT="0" distB="0" distL="0" distR="0" wp14:anchorId="277E671B" wp14:editId="04159BBA">
            <wp:extent cx="5824105" cy="4738017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3695" cy="47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8328E4" w14:textId="76C1D943" w:rsidR="00F323AF" w:rsidRDefault="00E86B86" w:rsidP="00E86B86">
      <w:pPr>
        <w:pStyle w:val="Heading4"/>
      </w:pPr>
      <w:r>
        <w:t>Convert the Sales Growth Calculated Field into a KPI</w:t>
      </w:r>
    </w:p>
    <w:p w14:paraId="7F2828ED" w14:textId="7CBD84A1" w:rsidR="00AA0CBD" w:rsidRDefault="00AA0CBD" w:rsidP="00AA0CBD">
      <w:pPr>
        <w:pStyle w:val="LabStepNumbered"/>
      </w:pPr>
      <w:r>
        <w:t xml:space="preserve">Create a new KPI based on the </w:t>
      </w:r>
      <w:r w:rsidRPr="004538C3">
        <w:rPr>
          <w:b/>
        </w:rPr>
        <w:t>Sales</w:t>
      </w:r>
      <w:r>
        <w:t xml:space="preserve"> </w:t>
      </w:r>
      <w:r>
        <w:rPr>
          <w:b/>
        </w:rPr>
        <w:t xml:space="preserve">Growth </w:t>
      </w:r>
      <w:r>
        <w:t>calculated field.</w:t>
      </w:r>
    </w:p>
    <w:p w14:paraId="42B712BE" w14:textId="511AA241" w:rsidR="00AA0CBD" w:rsidRDefault="00AA0CBD" w:rsidP="00AA0CBD">
      <w:pPr>
        <w:pStyle w:val="LabStepNumberedLevel2"/>
      </w:pPr>
      <w:r>
        <w:t xml:space="preserve">Drop down the Calculate Fields ribbon button menu and click </w:t>
      </w:r>
      <w:r w:rsidRPr="001A212F">
        <w:rPr>
          <w:b/>
        </w:rPr>
        <w:t xml:space="preserve">New </w:t>
      </w:r>
      <w:r>
        <w:rPr>
          <w:b/>
        </w:rPr>
        <w:t>KPI</w:t>
      </w:r>
      <w:r w:rsidRPr="001A212F">
        <w:rPr>
          <w:b/>
        </w:rPr>
        <w:t>…</w:t>
      </w:r>
      <w:r>
        <w:t>.</w:t>
      </w:r>
    </w:p>
    <w:p w14:paraId="6387FEF3" w14:textId="666170FA" w:rsidR="00AA0CBD" w:rsidRPr="00E86B86" w:rsidRDefault="00AA0CBD" w:rsidP="00AA0CBD">
      <w:pPr>
        <w:pStyle w:val="LabStepScreenshotLevel2"/>
      </w:pPr>
      <w:r>
        <w:lastRenderedPageBreak/>
        <w:drawing>
          <wp:inline distT="0" distB="0" distL="0" distR="0" wp14:anchorId="3E72B04E" wp14:editId="4505B4D1">
            <wp:extent cx="2947916" cy="890180"/>
            <wp:effectExtent l="19050" t="19050" r="24130" b="247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07" cy="90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EE84FF" w14:textId="7F4B51D8" w:rsidR="00E262B6" w:rsidRDefault="00AA0CBD" w:rsidP="00AA0CBD">
      <w:pPr>
        <w:pStyle w:val="LabStepNumberedLevel2"/>
      </w:pPr>
      <w:r>
        <w:t xml:space="preserve">Fill out the </w:t>
      </w:r>
      <w:r w:rsidRPr="00AA0CBD">
        <w:rPr>
          <w:b/>
        </w:rPr>
        <w:t>Key Performance Indicator (KPI)</w:t>
      </w:r>
      <w:r>
        <w:t xml:space="preserve"> dialog with the following values</w:t>
      </w:r>
    </w:p>
    <w:p w14:paraId="6D6964C2" w14:textId="05448632" w:rsidR="00AA0CBD" w:rsidRDefault="00AA0CBD" w:rsidP="00AA0CBD">
      <w:pPr>
        <w:pStyle w:val="LabStepNumberedLevel3"/>
      </w:pPr>
      <w:r w:rsidRPr="00AA0CBD">
        <w:rPr>
          <w:b/>
        </w:rPr>
        <w:t>KPI base field (value)</w:t>
      </w:r>
      <w:r>
        <w:t>: Sales Growth</w:t>
      </w:r>
    </w:p>
    <w:p w14:paraId="0481DE94" w14:textId="79A4E325" w:rsidR="00AA0CBD" w:rsidRDefault="00AA0CBD" w:rsidP="00AA0CBD">
      <w:pPr>
        <w:pStyle w:val="LabStepNumberedLevel3"/>
      </w:pPr>
      <w:r w:rsidRPr="00AA0CBD">
        <w:rPr>
          <w:b/>
        </w:rPr>
        <w:t>Define target value</w:t>
      </w:r>
      <w:r>
        <w:t>: Absolute value of 0.1</w:t>
      </w:r>
    </w:p>
    <w:p w14:paraId="2C19ECF9" w14:textId="4D7A1B23" w:rsidR="00AA0CBD" w:rsidRDefault="00AA0CBD" w:rsidP="00AA0CBD">
      <w:pPr>
        <w:pStyle w:val="LabStepNumberedLevel3"/>
      </w:pPr>
      <w:r w:rsidRPr="00AA0CBD">
        <w:rPr>
          <w:b/>
        </w:rPr>
        <w:t>Lower threshold</w:t>
      </w:r>
      <w:r>
        <w:t>: 0</w:t>
      </w:r>
    </w:p>
    <w:p w14:paraId="45AB08B6" w14:textId="0705FF4C" w:rsidR="00AA0CBD" w:rsidRDefault="00AA0CBD" w:rsidP="00AA0CBD">
      <w:pPr>
        <w:pStyle w:val="LabStepNumberedLevel3"/>
      </w:pPr>
      <w:r w:rsidRPr="00AA0CBD">
        <w:rPr>
          <w:b/>
        </w:rPr>
        <w:t>Upper Threshold</w:t>
      </w:r>
      <w:r>
        <w:t>: 0.1</w:t>
      </w:r>
    </w:p>
    <w:p w14:paraId="3EE427D7" w14:textId="3B89EC2B" w:rsidR="00AA0CBD" w:rsidRDefault="00AA0CBD" w:rsidP="00AA0CBD">
      <w:pPr>
        <w:pStyle w:val="LabStepNumberedLevel2"/>
      </w:pPr>
      <w:r>
        <w:t xml:space="preserve">When you </w:t>
      </w:r>
      <w:r w:rsidRPr="00AA0CBD">
        <w:rPr>
          <w:b/>
        </w:rPr>
        <w:t>Key Performance Indicator (KPI)</w:t>
      </w:r>
      <w:r>
        <w:t xml:space="preserve"> looks like the following screenshot, click the </w:t>
      </w:r>
      <w:r w:rsidRPr="00374AB4">
        <w:rPr>
          <w:b/>
        </w:rPr>
        <w:t>OK</w:t>
      </w:r>
      <w:r>
        <w:t xml:space="preserve"> button to create the new KPI.</w:t>
      </w:r>
    </w:p>
    <w:p w14:paraId="38F8F3A8" w14:textId="7F27BB0E" w:rsidR="00A615DC" w:rsidRDefault="00374AB4" w:rsidP="00AA0CBD">
      <w:pPr>
        <w:pStyle w:val="LabStepScreenshotLevel2"/>
      </w:pPr>
      <w:r>
        <w:drawing>
          <wp:inline distT="0" distB="0" distL="0" distR="0" wp14:anchorId="32400BF6" wp14:editId="5E7FF43A">
            <wp:extent cx="5496339" cy="457759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9847" cy="46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3BD5" w14:textId="79AB012F" w:rsidR="00374AB4" w:rsidRDefault="00374AB4" w:rsidP="00374AB4">
      <w:pPr>
        <w:pStyle w:val="LabExerciseCallout"/>
      </w:pPr>
      <w:r>
        <w:t>Now that you have created a new KPI, it's time to use it within a PivotTable</w:t>
      </w:r>
    </w:p>
    <w:p w14:paraId="702CE307" w14:textId="1054DF23" w:rsidR="00374AB4" w:rsidRDefault="00374AB4" w:rsidP="00374AB4">
      <w:pPr>
        <w:pStyle w:val="Heading4"/>
      </w:pPr>
      <w:r>
        <w:t>Create a PivotTable to use the Sales Growth KPI</w:t>
      </w:r>
    </w:p>
    <w:p w14:paraId="050E7E0E" w14:textId="77777777" w:rsidR="00374AB4" w:rsidRDefault="00374AB4" w:rsidP="00374AB4">
      <w:pPr>
        <w:pStyle w:val="LabStepNumbered"/>
      </w:pPr>
      <w:r>
        <w:t>Create a new PivotTable that makes use of the three new calculated fields you just created.</w:t>
      </w:r>
    </w:p>
    <w:p w14:paraId="180691F7" w14:textId="77777777" w:rsidR="00374AB4" w:rsidRPr="0094230C" w:rsidRDefault="00374AB4" w:rsidP="00374AB4">
      <w:pPr>
        <w:pStyle w:val="LabStepNumberedLevel2"/>
      </w:pPr>
      <w:r>
        <w:t xml:space="preserve">From the </w:t>
      </w:r>
      <w:r w:rsidRPr="00F05055">
        <w:rPr>
          <w:b/>
        </w:rPr>
        <w:t>Home</w:t>
      </w:r>
      <w:r>
        <w:t xml:space="preserve"> tab in the ribbon of the </w:t>
      </w:r>
      <w:r w:rsidRPr="00484A8B">
        <w:rPr>
          <w:b/>
        </w:rPr>
        <w:t>POWERPIVOT</w:t>
      </w:r>
      <w:r>
        <w:t xml:space="preserve"> window, drop down the </w:t>
      </w:r>
      <w:r w:rsidRPr="00F05055">
        <w:rPr>
          <w:b/>
        </w:rPr>
        <w:t>PivotTable</w:t>
      </w:r>
      <w:r>
        <w:t xml:space="preserve"> menu control and click </w:t>
      </w:r>
      <w:r w:rsidRPr="00F05055">
        <w:rPr>
          <w:b/>
        </w:rPr>
        <w:t>PivotTable</w:t>
      </w:r>
      <w:r>
        <w:t xml:space="preserve"> to create a new pivot table in in the workbook </w:t>
      </w:r>
      <w:proofErr w:type="spellStart"/>
      <w:r w:rsidRPr="00484A8B">
        <w:rPr>
          <w:b/>
        </w:rPr>
        <w:t>WingtipSalesModel.xslx</w:t>
      </w:r>
      <w:proofErr w:type="spellEnd"/>
      <w:r>
        <w:t>.</w:t>
      </w:r>
    </w:p>
    <w:p w14:paraId="4F1A7105" w14:textId="77777777" w:rsidR="00374AB4" w:rsidRDefault="00374AB4" w:rsidP="00374AB4">
      <w:pPr>
        <w:pStyle w:val="LabStepNumberedLevel2"/>
      </w:pPr>
      <w:r>
        <w:lastRenderedPageBreak/>
        <w:t xml:space="preserve">When the </w:t>
      </w:r>
      <w:r w:rsidRPr="00F956FE">
        <w:rPr>
          <w:b/>
        </w:rPr>
        <w:t>Create PivotTable</w:t>
      </w:r>
      <w:r>
        <w:t xml:space="preserve"> dialog appears, select </w:t>
      </w:r>
      <w:r w:rsidRPr="00A1771C">
        <w:rPr>
          <w:b/>
        </w:rPr>
        <w:t>New Worksheet</w:t>
      </w:r>
      <w:r>
        <w:t xml:space="preserve"> and click the </w:t>
      </w:r>
      <w:r w:rsidRPr="00AA0476">
        <w:rPr>
          <w:b/>
        </w:rPr>
        <w:t>OK</w:t>
      </w:r>
      <w:r>
        <w:t xml:space="preserve"> button.</w:t>
      </w:r>
    </w:p>
    <w:p w14:paraId="446EA0D0" w14:textId="79210F92" w:rsidR="00374AB4" w:rsidRDefault="00374AB4" w:rsidP="00374AB4">
      <w:pPr>
        <w:pStyle w:val="LabStepNumberedLevel2"/>
      </w:pPr>
      <w:r>
        <w:t>Once the new worksheet with the new PivotTable is added to the workbook, rename the worksheet</w:t>
      </w:r>
      <w:r>
        <w:rPr>
          <w:b/>
        </w:rPr>
        <w:t xml:space="preserve"> </w:t>
      </w:r>
      <w:r w:rsidRPr="00CF38E9">
        <w:rPr>
          <w:b/>
        </w:rPr>
        <w:t xml:space="preserve">Sales </w:t>
      </w:r>
      <w:r>
        <w:rPr>
          <w:b/>
        </w:rPr>
        <w:t>Growth</w:t>
      </w:r>
      <w:r>
        <w:t>.</w:t>
      </w:r>
    </w:p>
    <w:p w14:paraId="631C16CA" w14:textId="31F5A606" w:rsidR="00374AB4" w:rsidRDefault="00374AB4" w:rsidP="00374AB4">
      <w:pPr>
        <w:pStyle w:val="LabStepScreenshotLevel2"/>
      </w:pPr>
      <w:r>
        <w:drawing>
          <wp:inline distT="0" distB="0" distL="0" distR="0" wp14:anchorId="1506C835" wp14:editId="64E54861">
            <wp:extent cx="3705367" cy="406315"/>
            <wp:effectExtent l="19050" t="19050" r="9525" b="133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473" cy="412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A32B4F" w14:textId="19DD0A34" w:rsidR="00374AB4" w:rsidRDefault="00374AB4" w:rsidP="00581827">
      <w:pPr>
        <w:pStyle w:val="LabStepNumbered"/>
      </w:pPr>
      <w:r>
        <w:t xml:space="preserve">Create the new PivotTable by adding the </w:t>
      </w:r>
      <w:r w:rsidRPr="00374AB4">
        <w:rPr>
          <w:b/>
        </w:rPr>
        <w:t>Month</w:t>
      </w:r>
      <w:r>
        <w:t xml:space="preserve"> column of the </w:t>
      </w:r>
      <w:r w:rsidRPr="00374AB4">
        <w:rPr>
          <w:b/>
        </w:rPr>
        <w:t>Time</w:t>
      </w:r>
      <w:r>
        <w:t xml:space="preserve"> table into the </w:t>
      </w:r>
      <w:r w:rsidRPr="00374AB4">
        <w:rPr>
          <w:b/>
        </w:rPr>
        <w:t>ROWS</w:t>
      </w:r>
      <w:r>
        <w:t xml:space="preserve"> section and then add the calculate fields </w:t>
      </w:r>
      <w:r w:rsidRPr="00374AB4">
        <w:rPr>
          <w:b/>
        </w:rPr>
        <w:t>Sales Revenue</w:t>
      </w:r>
      <w:r>
        <w:t xml:space="preserve"> and </w:t>
      </w:r>
      <w:r w:rsidRPr="00374AB4">
        <w:rPr>
          <w:b/>
        </w:rPr>
        <w:t>Sales Growth from PM</w:t>
      </w:r>
      <w:r>
        <w:t xml:space="preserve"> into the </w:t>
      </w:r>
      <w:r w:rsidRPr="00374AB4">
        <w:rPr>
          <w:b/>
        </w:rPr>
        <w:t>VALUES</w:t>
      </w:r>
      <w:r>
        <w:t xml:space="preserve"> section. Complete our work by adding the </w:t>
      </w:r>
      <w:r w:rsidRPr="00374AB4">
        <w:rPr>
          <w:b/>
        </w:rPr>
        <w:t>Value</w:t>
      </w:r>
      <w:r>
        <w:t xml:space="preserve"> and </w:t>
      </w:r>
      <w:r w:rsidRPr="00374AB4">
        <w:rPr>
          <w:b/>
        </w:rPr>
        <w:t>Status</w:t>
      </w:r>
      <w:r>
        <w:t xml:space="preserve"> fields of the </w:t>
      </w:r>
      <w:r w:rsidRPr="00374AB4">
        <w:rPr>
          <w:b/>
        </w:rPr>
        <w:t>Sales Growth</w:t>
      </w:r>
      <w:r>
        <w:t xml:space="preserve"> KPI into the </w:t>
      </w:r>
      <w:r w:rsidRPr="00374AB4">
        <w:rPr>
          <w:b/>
        </w:rPr>
        <w:t>VALUES</w:t>
      </w:r>
      <w:r>
        <w:t xml:space="preserve"> as shown in the following screenshot.</w:t>
      </w:r>
    </w:p>
    <w:p w14:paraId="793C0F2A" w14:textId="77777777" w:rsidR="005545C6" w:rsidRDefault="005545C6" w:rsidP="00C94B37">
      <w:pPr>
        <w:pStyle w:val="LabStepNumbered"/>
        <w:numPr>
          <w:ilvl w:val="0"/>
          <w:numId w:val="0"/>
        </w:numPr>
      </w:pPr>
    </w:p>
    <w:p w14:paraId="101EA8BC" w14:textId="5A02ACBA" w:rsidR="005545C6" w:rsidRDefault="005545C6" w:rsidP="00374AB4">
      <w:pPr>
        <w:pStyle w:val="LabStepScreenshot"/>
      </w:pPr>
      <w:r>
        <w:rPr>
          <w:noProof/>
        </w:rPr>
        <w:drawing>
          <wp:inline distT="0" distB="0" distL="0" distR="0" wp14:anchorId="67CAE47F" wp14:editId="38B89485">
            <wp:extent cx="5595730" cy="2856413"/>
            <wp:effectExtent l="19050" t="19050" r="24130" b="203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50" cy="2887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96028" w14:textId="7FBF87CF" w:rsidR="00C94B37" w:rsidRPr="0094230C" w:rsidRDefault="00374AB4" w:rsidP="00F254B6">
      <w:pPr>
        <w:pStyle w:val="LabExerciseCallout"/>
      </w:pPr>
      <w:r>
        <w:t>You are now done with this lab. You accomplished quite a bit in learning about using time dimension tables, DAX Time Intelligence functions and KPI</w:t>
      </w:r>
      <w:r w:rsidR="008A5A94">
        <w:t>s in an Excel data model</w:t>
      </w:r>
      <w:r w:rsidR="00F254B6">
        <w:t>.</w:t>
      </w:r>
    </w:p>
    <w:sectPr w:rsidR="00C94B37" w:rsidRPr="0094230C" w:rsidSect="00487314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0F4D9C" w14:textId="77777777" w:rsidR="00705BE3" w:rsidRDefault="00705BE3" w:rsidP="005F53BE">
      <w:pPr>
        <w:spacing w:before="0" w:after="0"/>
      </w:pPr>
      <w:r>
        <w:separator/>
      </w:r>
    </w:p>
  </w:endnote>
  <w:endnote w:type="continuationSeparator" w:id="0">
    <w:p w14:paraId="29B0E68D" w14:textId="77777777" w:rsidR="00705BE3" w:rsidRDefault="00705BE3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996826" w14:textId="77777777" w:rsidR="00EE59B8" w:rsidRDefault="00EE59B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7D3E45" w14:textId="77777777" w:rsidR="00EE59B8" w:rsidRDefault="00EE59B8" w:rsidP="00487314">
    <w:pPr>
      <w:pStyle w:val="Footer"/>
      <w:pBdr>
        <w:top w:val="single" w:sz="4" w:space="0" w:color="auto"/>
      </w:pBdr>
    </w:pPr>
    <w:r>
      <w:t>© Critical Path Training. 2012.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3D094E">
      <w:rPr>
        <w:noProof/>
      </w:rPr>
      <w:t>22</w:t>
    </w:r>
    <w:r>
      <w:fldChar w:fldCharType="end"/>
    </w:r>
  </w:p>
  <w:p w14:paraId="4FCAA96B" w14:textId="77777777" w:rsidR="00EE59B8" w:rsidRPr="00487314" w:rsidRDefault="00EE59B8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38BAF" w14:textId="64C6FB34" w:rsidR="00EE59B8" w:rsidRDefault="00EE59B8" w:rsidP="00487314">
    <w:pPr>
      <w:pStyle w:val="Footer"/>
      <w:pBdr>
        <w:top w:val="single" w:sz="4" w:space="0" w:color="auto"/>
      </w:pBdr>
    </w:pPr>
    <w:r>
      <w:t>© Critical Path Training. 2014.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712B86">
      <w:rPr>
        <w:noProof/>
      </w:rPr>
      <w:t>1</w:t>
    </w:r>
    <w:r>
      <w:fldChar w:fldCharType="end"/>
    </w:r>
  </w:p>
  <w:p w14:paraId="6C229EA0" w14:textId="77777777" w:rsidR="00EE59B8" w:rsidRPr="00487314" w:rsidRDefault="00EE59B8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5B18DE" w14:textId="77777777" w:rsidR="00705BE3" w:rsidRDefault="00705BE3" w:rsidP="005F53BE">
      <w:pPr>
        <w:spacing w:before="0" w:after="0"/>
      </w:pPr>
      <w:r>
        <w:separator/>
      </w:r>
    </w:p>
  </w:footnote>
  <w:footnote w:type="continuationSeparator" w:id="0">
    <w:p w14:paraId="15DF9093" w14:textId="77777777" w:rsidR="00705BE3" w:rsidRDefault="00705BE3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BE656" w14:textId="77777777" w:rsidR="00EE59B8" w:rsidRDefault="00EE59B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CD43E" w14:textId="77777777" w:rsidR="00EE59B8" w:rsidRDefault="00EE59B8" w:rsidP="00487314">
    <w:pPr>
      <w:pStyle w:val="Header"/>
      <w:pBdr>
        <w:bottom w:val="single" w:sz="4" w:space="0" w:color="auto"/>
      </w:pBdr>
      <w:spacing w:before="240"/>
    </w:pPr>
    <w:r>
      <w:t>DO NOT UPDATE - Course Title Placeholder</w:t>
    </w:r>
  </w:p>
  <w:p w14:paraId="52070944" w14:textId="77777777" w:rsidR="00EE59B8" w:rsidRDefault="00EE59B8" w:rsidP="00487314">
    <w:pPr>
      <w:pStyle w:val="Header"/>
      <w:pBdr>
        <w:bottom w:val="single" w:sz="4" w:space="0" w:color="auto"/>
      </w:pBdr>
      <w:spacing w:before="240"/>
    </w:pPr>
    <w:r>
      <w:t>Module Name Placeholder</w:t>
    </w:r>
    <w:r>
      <w:tab/>
    </w:r>
    <w:r>
      <w:tab/>
      <w:t xml:space="preserve">Version </w:t>
    </w:r>
    <w:proofErr w:type="spellStart"/>
    <w:r>
      <w:t>x.x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CFCB7" w14:textId="77777777" w:rsidR="00EE59B8" w:rsidRDefault="00EE59B8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7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>
    <w:nsid w:val="2946127D"/>
    <w:multiLevelType w:val="multilevel"/>
    <w:tmpl w:val="A70A9C82"/>
    <w:numStyleLink w:val="LabStepsTemplate"/>
  </w:abstractNum>
  <w:abstractNum w:abstractNumId="13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8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9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>
    <w:nsid w:val="39B05BA9"/>
    <w:multiLevelType w:val="multilevel"/>
    <w:tmpl w:val="914CB7EA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4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6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8">
    <w:nsid w:val="5F760397"/>
    <w:multiLevelType w:val="hybridMultilevel"/>
    <w:tmpl w:val="EF9A6B7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9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0">
    <w:nsid w:val="64473D7A"/>
    <w:multiLevelType w:val="hybridMultilevel"/>
    <w:tmpl w:val="E9E0B538"/>
    <w:lvl w:ilvl="0" w:tplc="D3A4C952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1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2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3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4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5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6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7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8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9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9"/>
  </w:num>
  <w:num w:numId="3">
    <w:abstractNumId w:val="33"/>
  </w:num>
  <w:num w:numId="4">
    <w:abstractNumId w:val="19"/>
  </w:num>
  <w:num w:numId="5">
    <w:abstractNumId w:val="20"/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6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8"/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0"/>
  </w:num>
  <w:num w:numId="29">
    <w:abstractNumId w:val="5"/>
  </w:num>
  <w:num w:numId="30">
    <w:abstractNumId w:val="36"/>
  </w:num>
  <w:num w:numId="31">
    <w:abstractNumId w:val="12"/>
  </w:num>
  <w:num w:numId="32">
    <w:abstractNumId w:val="2"/>
  </w:num>
  <w:num w:numId="33">
    <w:abstractNumId w:val="44"/>
  </w:num>
  <w:num w:numId="34">
    <w:abstractNumId w:val="43"/>
  </w:num>
  <w:num w:numId="35">
    <w:abstractNumId w:val="37"/>
  </w:num>
  <w:num w:numId="36">
    <w:abstractNumId w:val="49"/>
  </w:num>
  <w:num w:numId="3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0"/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4"/>
  </w:num>
  <w:num w:numId="4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proofState w:spelling="clean" w:grammar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431"/>
    <w:rsid w:val="000022E3"/>
    <w:rsid w:val="000325E1"/>
    <w:rsid w:val="00045945"/>
    <w:rsid w:val="00050486"/>
    <w:rsid w:val="0005266B"/>
    <w:rsid w:val="00054567"/>
    <w:rsid w:val="00067C20"/>
    <w:rsid w:val="00072406"/>
    <w:rsid w:val="00092B50"/>
    <w:rsid w:val="000A14CA"/>
    <w:rsid w:val="000A5616"/>
    <w:rsid w:val="000C3850"/>
    <w:rsid w:val="000C7F80"/>
    <w:rsid w:val="000D5930"/>
    <w:rsid w:val="000D627C"/>
    <w:rsid w:val="000F18E2"/>
    <w:rsid w:val="00112856"/>
    <w:rsid w:val="001170EA"/>
    <w:rsid w:val="00125E3E"/>
    <w:rsid w:val="00134B8A"/>
    <w:rsid w:val="00135C06"/>
    <w:rsid w:val="00135C15"/>
    <w:rsid w:val="00136B0C"/>
    <w:rsid w:val="0015183C"/>
    <w:rsid w:val="00155501"/>
    <w:rsid w:val="00180351"/>
    <w:rsid w:val="001869FD"/>
    <w:rsid w:val="001940C9"/>
    <w:rsid w:val="00194663"/>
    <w:rsid w:val="00195683"/>
    <w:rsid w:val="001A07AE"/>
    <w:rsid w:val="001A212F"/>
    <w:rsid w:val="001C292C"/>
    <w:rsid w:val="001C2F6C"/>
    <w:rsid w:val="001C66E3"/>
    <w:rsid w:val="001D23B1"/>
    <w:rsid w:val="001D2760"/>
    <w:rsid w:val="001E3210"/>
    <w:rsid w:val="001E34E5"/>
    <w:rsid w:val="001F46E0"/>
    <w:rsid w:val="002126A0"/>
    <w:rsid w:val="00216F94"/>
    <w:rsid w:val="00223B5C"/>
    <w:rsid w:val="00233079"/>
    <w:rsid w:val="00234E10"/>
    <w:rsid w:val="00272913"/>
    <w:rsid w:val="00274B27"/>
    <w:rsid w:val="00281EA6"/>
    <w:rsid w:val="00284833"/>
    <w:rsid w:val="00286350"/>
    <w:rsid w:val="00293D68"/>
    <w:rsid w:val="002C045F"/>
    <w:rsid w:val="00305C45"/>
    <w:rsid w:val="00307E96"/>
    <w:rsid w:val="00320B47"/>
    <w:rsid w:val="003419B7"/>
    <w:rsid w:val="00344B71"/>
    <w:rsid w:val="00352060"/>
    <w:rsid w:val="00353625"/>
    <w:rsid w:val="00357410"/>
    <w:rsid w:val="00364F73"/>
    <w:rsid w:val="00374AB4"/>
    <w:rsid w:val="003770A6"/>
    <w:rsid w:val="0038219D"/>
    <w:rsid w:val="003911B8"/>
    <w:rsid w:val="0039236A"/>
    <w:rsid w:val="003A0E6B"/>
    <w:rsid w:val="003A2FEB"/>
    <w:rsid w:val="003B1E26"/>
    <w:rsid w:val="003C675A"/>
    <w:rsid w:val="003C6DDF"/>
    <w:rsid w:val="003D094E"/>
    <w:rsid w:val="003D263C"/>
    <w:rsid w:val="003D6ED3"/>
    <w:rsid w:val="003E77A9"/>
    <w:rsid w:val="003E7E63"/>
    <w:rsid w:val="003F3C48"/>
    <w:rsid w:val="0042221E"/>
    <w:rsid w:val="00427863"/>
    <w:rsid w:val="004538C3"/>
    <w:rsid w:val="0048025F"/>
    <w:rsid w:val="00487314"/>
    <w:rsid w:val="004951A6"/>
    <w:rsid w:val="004976B0"/>
    <w:rsid w:val="004A225A"/>
    <w:rsid w:val="004A53A4"/>
    <w:rsid w:val="004A7251"/>
    <w:rsid w:val="004B10B1"/>
    <w:rsid w:val="004C054C"/>
    <w:rsid w:val="004C7C0D"/>
    <w:rsid w:val="004D23C6"/>
    <w:rsid w:val="004D525D"/>
    <w:rsid w:val="00504F6D"/>
    <w:rsid w:val="005065C6"/>
    <w:rsid w:val="00510744"/>
    <w:rsid w:val="00513AA9"/>
    <w:rsid w:val="00537FB3"/>
    <w:rsid w:val="005410FB"/>
    <w:rsid w:val="005474DB"/>
    <w:rsid w:val="005545C6"/>
    <w:rsid w:val="0056217D"/>
    <w:rsid w:val="00564002"/>
    <w:rsid w:val="0057121D"/>
    <w:rsid w:val="00575E20"/>
    <w:rsid w:val="00581827"/>
    <w:rsid w:val="00587247"/>
    <w:rsid w:val="005B07AE"/>
    <w:rsid w:val="005B372E"/>
    <w:rsid w:val="005B51DA"/>
    <w:rsid w:val="005C074B"/>
    <w:rsid w:val="005D0755"/>
    <w:rsid w:val="005D2576"/>
    <w:rsid w:val="005D4036"/>
    <w:rsid w:val="005E5442"/>
    <w:rsid w:val="005F53BE"/>
    <w:rsid w:val="0060682E"/>
    <w:rsid w:val="0061366A"/>
    <w:rsid w:val="0062297B"/>
    <w:rsid w:val="00650A81"/>
    <w:rsid w:val="006556A5"/>
    <w:rsid w:val="00661895"/>
    <w:rsid w:val="00671F0E"/>
    <w:rsid w:val="00674E89"/>
    <w:rsid w:val="0068227E"/>
    <w:rsid w:val="00686BCB"/>
    <w:rsid w:val="00686E09"/>
    <w:rsid w:val="0069419C"/>
    <w:rsid w:val="00697EBD"/>
    <w:rsid w:val="006A2726"/>
    <w:rsid w:val="006A7D98"/>
    <w:rsid w:val="006B188E"/>
    <w:rsid w:val="006C2A77"/>
    <w:rsid w:val="006D0366"/>
    <w:rsid w:val="006E0D86"/>
    <w:rsid w:val="006E113F"/>
    <w:rsid w:val="006E643C"/>
    <w:rsid w:val="006F14C1"/>
    <w:rsid w:val="00703148"/>
    <w:rsid w:val="00705BE3"/>
    <w:rsid w:val="00705D38"/>
    <w:rsid w:val="00707872"/>
    <w:rsid w:val="00712B86"/>
    <w:rsid w:val="0074666B"/>
    <w:rsid w:val="00757E25"/>
    <w:rsid w:val="007778F1"/>
    <w:rsid w:val="00795368"/>
    <w:rsid w:val="00795BC4"/>
    <w:rsid w:val="007A005D"/>
    <w:rsid w:val="007C6964"/>
    <w:rsid w:val="007D4F50"/>
    <w:rsid w:val="007E03A3"/>
    <w:rsid w:val="007E3B2D"/>
    <w:rsid w:val="007E72F5"/>
    <w:rsid w:val="007F254C"/>
    <w:rsid w:val="008018D6"/>
    <w:rsid w:val="008028B6"/>
    <w:rsid w:val="00806874"/>
    <w:rsid w:val="0080788B"/>
    <w:rsid w:val="00817809"/>
    <w:rsid w:val="008211E3"/>
    <w:rsid w:val="00844D91"/>
    <w:rsid w:val="0085274C"/>
    <w:rsid w:val="008535D6"/>
    <w:rsid w:val="0088119A"/>
    <w:rsid w:val="008A5115"/>
    <w:rsid w:val="008A5A94"/>
    <w:rsid w:val="008B4A63"/>
    <w:rsid w:val="008C3ADB"/>
    <w:rsid w:val="008C4422"/>
    <w:rsid w:val="008C5C8B"/>
    <w:rsid w:val="008D1233"/>
    <w:rsid w:val="008D26CA"/>
    <w:rsid w:val="008F5BD6"/>
    <w:rsid w:val="008F7F45"/>
    <w:rsid w:val="00900F55"/>
    <w:rsid w:val="0093380E"/>
    <w:rsid w:val="0093401C"/>
    <w:rsid w:val="00934039"/>
    <w:rsid w:val="00936A8E"/>
    <w:rsid w:val="00941D1D"/>
    <w:rsid w:val="0094230C"/>
    <w:rsid w:val="00954CD4"/>
    <w:rsid w:val="0096127C"/>
    <w:rsid w:val="009742DC"/>
    <w:rsid w:val="00995967"/>
    <w:rsid w:val="009A4AE9"/>
    <w:rsid w:val="009E65AB"/>
    <w:rsid w:val="009F4D25"/>
    <w:rsid w:val="00A01BC1"/>
    <w:rsid w:val="00A11E74"/>
    <w:rsid w:val="00A16BB6"/>
    <w:rsid w:val="00A32200"/>
    <w:rsid w:val="00A4117C"/>
    <w:rsid w:val="00A435CE"/>
    <w:rsid w:val="00A45974"/>
    <w:rsid w:val="00A52083"/>
    <w:rsid w:val="00A52343"/>
    <w:rsid w:val="00A534E5"/>
    <w:rsid w:val="00A615DC"/>
    <w:rsid w:val="00A838BA"/>
    <w:rsid w:val="00A86A3B"/>
    <w:rsid w:val="00AA0CBD"/>
    <w:rsid w:val="00AA1672"/>
    <w:rsid w:val="00AA5D4C"/>
    <w:rsid w:val="00AB500E"/>
    <w:rsid w:val="00AE10EF"/>
    <w:rsid w:val="00AE4F3E"/>
    <w:rsid w:val="00AE666A"/>
    <w:rsid w:val="00AF05F5"/>
    <w:rsid w:val="00B0482B"/>
    <w:rsid w:val="00B062D6"/>
    <w:rsid w:val="00B132A4"/>
    <w:rsid w:val="00B14955"/>
    <w:rsid w:val="00B31851"/>
    <w:rsid w:val="00B31D1E"/>
    <w:rsid w:val="00B34591"/>
    <w:rsid w:val="00B500BA"/>
    <w:rsid w:val="00B6681E"/>
    <w:rsid w:val="00B7272F"/>
    <w:rsid w:val="00B83FCF"/>
    <w:rsid w:val="00B963E6"/>
    <w:rsid w:val="00BB4431"/>
    <w:rsid w:val="00BB719D"/>
    <w:rsid w:val="00BC537F"/>
    <w:rsid w:val="00BC697F"/>
    <w:rsid w:val="00BD3AC5"/>
    <w:rsid w:val="00BE4E45"/>
    <w:rsid w:val="00BF420B"/>
    <w:rsid w:val="00C00CE5"/>
    <w:rsid w:val="00C320AB"/>
    <w:rsid w:val="00C43F70"/>
    <w:rsid w:val="00C47A4F"/>
    <w:rsid w:val="00C62ECE"/>
    <w:rsid w:val="00C62F04"/>
    <w:rsid w:val="00C6493F"/>
    <w:rsid w:val="00C72D83"/>
    <w:rsid w:val="00C90D96"/>
    <w:rsid w:val="00C94B37"/>
    <w:rsid w:val="00CA03C2"/>
    <w:rsid w:val="00CC11E1"/>
    <w:rsid w:val="00CC1574"/>
    <w:rsid w:val="00CC1FF8"/>
    <w:rsid w:val="00CC30B3"/>
    <w:rsid w:val="00CC77E7"/>
    <w:rsid w:val="00CE28B8"/>
    <w:rsid w:val="00D049BB"/>
    <w:rsid w:val="00D0590E"/>
    <w:rsid w:val="00D13F3B"/>
    <w:rsid w:val="00D23A4F"/>
    <w:rsid w:val="00D32E4A"/>
    <w:rsid w:val="00D33D19"/>
    <w:rsid w:val="00D37495"/>
    <w:rsid w:val="00D43642"/>
    <w:rsid w:val="00D73447"/>
    <w:rsid w:val="00D97AA9"/>
    <w:rsid w:val="00E00875"/>
    <w:rsid w:val="00E07604"/>
    <w:rsid w:val="00E10B6E"/>
    <w:rsid w:val="00E243D4"/>
    <w:rsid w:val="00E262B6"/>
    <w:rsid w:val="00E36377"/>
    <w:rsid w:val="00E46F12"/>
    <w:rsid w:val="00E62F54"/>
    <w:rsid w:val="00E66D0E"/>
    <w:rsid w:val="00E70172"/>
    <w:rsid w:val="00E81BDA"/>
    <w:rsid w:val="00E83114"/>
    <w:rsid w:val="00E84255"/>
    <w:rsid w:val="00E86B86"/>
    <w:rsid w:val="00E91320"/>
    <w:rsid w:val="00E92846"/>
    <w:rsid w:val="00EA77D4"/>
    <w:rsid w:val="00EA7F11"/>
    <w:rsid w:val="00EB1ADF"/>
    <w:rsid w:val="00EC092B"/>
    <w:rsid w:val="00EC0A91"/>
    <w:rsid w:val="00EE11D5"/>
    <w:rsid w:val="00EE4D9C"/>
    <w:rsid w:val="00EE59B8"/>
    <w:rsid w:val="00EE6F2C"/>
    <w:rsid w:val="00EE7D78"/>
    <w:rsid w:val="00F14A4D"/>
    <w:rsid w:val="00F167A6"/>
    <w:rsid w:val="00F1739B"/>
    <w:rsid w:val="00F17A8C"/>
    <w:rsid w:val="00F254B6"/>
    <w:rsid w:val="00F323AF"/>
    <w:rsid w:val="00F46C5D"/>
    <w:rsid w:val="00F50894"/>
    <w:rsid w:val="00F66EDC"/>
    <w:rsid w:val="00F948B0"/>
    <w:rsid w:val="00FA7997"/>
    <w:rsid w:val="00FE2D37"/>
    <w:rsid w:val="00F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2B86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2B86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712B86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712B86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712B86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12B8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  <w:rsid w:val="00712B8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712B86"/>
  </w:style>
  <w:style w:type="character" w:customStyle="1" w:styleId="Heading1Char">
    <w:name w:val="Heading 1 Char"/>
    <w:basedOn w:val="DefaultParagraphFont"/>
    <w:link w:val="Heading1"/>
    <w:uiPriority w:val="9"/>
    <w:rsid w:val="00712B86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712B86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rsid w:val="00712B86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712B86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12B86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B8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B86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712B86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12B86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712B86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712B86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712B86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2B86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712B8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712B8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12B86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712B86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712B86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12B86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712B86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712B86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712B86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712B86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712B86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12B86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2B86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712B8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712B86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712B8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712B8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712B8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712B86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712B86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712B86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712B86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712B86"/>
    <w:pPr>
      <w:numPr>
        <w:numId w:val="33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712B86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712B86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712B86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712B86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712B86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712B86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712B86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712B86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712B86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712B86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712B86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712B86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712B86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2B86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2B86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12B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2B86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2B86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2B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2B86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712B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2B8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712B86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712B86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2B86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712B86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712B86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712B86"/>
    <w:pPr>
      <w:spacing w:before="240"/>
    </w:pPr>
  </w:style>
  <w:style w:type="paragraph" w:customStyle="1" w:styleId="LegalHeader">
    <w:name w:val="Legal Header"/>
    <w:basedOn w:val="Normal"/>
    <w:uiPriority w:val="3"/>
    <w:rsid w:val="00712B86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712B86"/>
    <w:rPr>
      <w:sz w:val="18"/>
    </w:rPr>
  </w:style>
  <w:style w:type="paragraph" w:customStyle="1" w:styleId="CourseInfo">
    <w:name w:val="Course Info"/>
    <w:basedOn w:val="Normal"/>
    <w:uiPriority w:val="4"/>
    <w:rsid w:val="00712B86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712B86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712B86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712B86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712B86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712B86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712B86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712B86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712B86"/>
    <w:pPr>
      <w:jc w:val="center"/>
    </w:pPr>
  </w:style>
  <w:style w:type="paragraph" w:customStyle="1" w:styleId="TopicsCoveredItem">
    <w:name w:val="Topics Covered Item"/>
    <w:basedOn w:val="Normal"/>
    <w:uiPriority w:val="4"/>
    <w:rsid w:val="00712B86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712B86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712B86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712B86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9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712B86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712B86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712B86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712B86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1660</TotalTime>
  <Pages>1</Pages>
  <Words>2826</Words>
  <Characters>16114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18903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Connell</dc:creator>
  <cp:lastModifiedBy>Ted Pattison</cp:lastModifiedBy>
  <cp:revision>59</cp:revision>
  <dcterms:created xsi:type="dcterms:W3CDTF">2013-07-31T20:42:00Z</dcterms:created>
  <dcterms:modified xsi:type="dcterms:W3CDTF">2015-01-17T14:47:00Z</dcterms:modified>
</cp:coreProperties>
</file>