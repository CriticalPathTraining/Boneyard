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3080197A" w:rsidR="00EB1ADF" w:rsidRDefault="00F34260" w:rsidP="0048025F">
      <w:pPr>
        <w:pStyle w:val="Heading2"/>
      </w:pPr>
      <w:r>
        <w:t>Working with Power BI Desktop</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5E0784A6" w:rsidR="00EB1ADF" w:rsidRPr="005C7841" w:rsidRDefault="00EB1ADF" w:rsidP="0048025F">
      <w:pPr>
        <w:pStyle w:val="LabExerciseCallout"/>
      </w:pPr>
      <w:r w:rsidRPr="005C7841">
        <w:rPr>
          <w:b/>
        </w:rPr>
        <w:t>Lab Folder</w:t>
      </w:r>
      <w:r w:rsidRPr="005C7841">
        <w:t xml:space="preserve">: </w:t>
      </w:r>
      <w:r w:rsidR="005D0755">
        <w:t>C:\Student\Modules\</w:t>
      </w:r>
      <w:r w:rsidR="00F34260">
        <w:t>PowerBIDesktop</w:t>
      </w:r>
      <w:r w:rsidR="001C292C">
        <w:t>\Lab</w:t>
      </w:r>
    </w:p>
    <w:p w14:paraId="266D4C88" w14:textId="28A17035" w:rsidR="00EB1ADF"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4D525D">
        <w:rPr>
          <w:rFonts w:cs="Arial"/>
          <w:lang w:val="en"/>
        </w:rPr>
        <w:t>module</w:t>
      </w:r>
      <w:r w:rsidR="005D0755">
        <w:rPr>
          <w:rFonts w:cs="Arial"/>
          <w:lang w:val="en"/>
        </w:rPr>
        <w:t xml:space="preserve"> you will</w:t>
      </w:r>
      <w:r w:rsidR="00280D4D">
        <w:rPr>
          <w:rFonts w:cs="Arial"/>
          <w:lang w:val="en"/>
        </w:rPr>
        <w:t xml:space="preserve"> learn how to </w:t>
      </w:r>
      <w:r w:rsidR="00F34260">
        <w:rPr>
          <w:rFonts w:cs="Arial"/>
          <w:lang w:val="en"/>
        </w:rPr>
        <w:t xml:space="preserve">install and begin working with Power BI Desktop. You will learn how to import data </w:t>
      </w:r>
      <w:r w:rsidR="00AF41C4">
        <w:rPr>
          <w:rFonts w:cs="Arial"/>
          <w:lang w:val="en"/>
        </w:rPr>
        <w:t xml:space="preserve">using Power Query </w:t>
      </w:r>
      <w:r w:rsidR="00F34260">
        <w:rPr>
          <w:rFonts w:cs="Arial"/>
          <w:lang w:val="en"/>
        </w:rPr>
        <w:t xml:space="preserve">to create a dataset and you will also learn </w:t>
      </w:r>
      <w:r w:rsidR="00AF41C4">
        <w:rPr>
          <w:rFonts w:cs="Arial"/>
          <w:lang w:val="en"/>
        </w:rPr>
        <w:t>how model the data within the dataset using Power Pivot. After modeling the data to make it better suited for analysis, you will create a report and publish it to the Power BI service.</w:t>
      </w:r>
    </w:p>
    <w:p w14:paraId="19682870" w14:textId="3A7155F4" w:rsidR="00E87113" w:rsidRPr="00AB0146" w:rsidRDefault="00E87113" w:rsidP="00E87113">
      <w:pPr>
        <w:pStyle w:val="Heading3"/>
      </w:pPr>
      <w:r>
        <w:t xml:space="preserve">Exercise 1: </w:t>
      </w:r>
      <w:r w:rsidR="00F34260" w:rsidRPr="00F34260">
        <w:t>Installing and Configuring Power BI Desktop</w:t>
      </w:r>
    </w:p>
    <w:p w14:paraId="4BE3FE8B" w14:textId="797B3D77" w:rsidR="00E87113" w:rsidRDefault="00E87113" w:rsidP="00E87113">
      <w:pPr>
        <w:pStyle w:val="LabExerciseLeadIn"/>
      </w:pPr>
      <w:r>
        <w:t xml:space="preserve">In this exercise </w:t>
      </w:r>
      <w:r w:rsidR="000D734F">
        <w:t xml:space="preserve">you </w:t>
      </w:r>
      <w:r w:rsidR="000C19D9">
        <w:t>will download and install Power BI Desktop</w:t>
      </w:r>
      <w:r w:rsidR="000D734F">
        <w:t>.</w:t>
      </w:r>
      <w:r w:rsidR="000C19D9">
        <w:t xml:space="preserve"> Note that </w:t>
      </w:r>
      <w:r w:rsidR="007F394C">
        <w:t>if</w:t>
      </w:r>
      <w:r w:rsidR="000C19D9">
        <w:t xml:space="preserve"> Power BI desktop is already installed on your student workstation, you can move ahead to exercise 2.</w:t>
      </w:r>
    </w:p>
    <w:p w14:paraId="61A3CE0D" w14:textId="06981849" w:rsidR="00E87113" w:rsidRDefault="007F394C" w:rsidP="000C19D9">
      <w:pPr>
        <w:pStyle w:val="LabStepNumbered"/>
        <w:numPr>
          <w:ilvl w:val="0"/>
          <w:numId w:val="22"/>
        </w:numPr>
      </w:pPr>
      <w:r>
        <w:t xml:space="preserve">Launch the browser and </w:t>
      </w:r>
      <w:r w:rsidR="000C19D9">
        <w:t xml:space="preserve">navigate to the landing page of the Power BI service at </w:t>
      </w:r>
      <w:hyperlink r:id="rId8" w:history="1">
        <w:r w:rsidR="000C19D9" w:rsidRPr="00A249CE">
          <w:rPr>
            <w:rStyle w:val="Hyperlink"/>
          </w:rPr>
          <w:t>https://app.powerbi.com</w:t>
        </w:r>
      </w:hyperlink>
      <w:r w:rsidR="000C19D9">
        <w:t xml:space="preserve">. Make sure you log on to the Power BI service using the primary </w:t>
      </w:r>
      <w:r w:rsidR="009F18A6">
        <w:t xml:space="preserve">Office 365 </w:t>
      </w:r>
      <w:r w:rsidR="000C19D9">
        <w:t xml:space="preserve">account you used to create the Office 365 tenancy and not the secondary user account you used at the end of </w:t>
      </w:r>
      <w:r w:rsidR="004E2880">
        <w:t xml:space="preserve">the previous </w:t>
      </w:r>
      <w:r w:rsidR="000C19D9">
        <w:t>lab to test dashboard sharing.</w:t>
      </w:r>
      <w:r w:rsidR="004E2880">
        <w:t xml:space="preserve"> Inside your personal workspace, you should see the dataset, report and dashboard you created in the previous lab.</w:t>
      </w:r>
    </w:p>
    <w:p w14:paraId="1669E600" w14:textId="7F3B4832" w:rsidR="000C19D9" w:rsidRDefault="004E2880" w:rsidP="004E2880">
      <w:pPr>
        <w:pStyle w:val="LabStepScreenshot"/>
      </w:pPr>
      <w:r>
        <w:rPr>
          <w:noProof/>
        </w:rPr>
        <w:drawing>
          <wp:inline distT="0" distB="0" distL="0" distR="0" wp14:anchorId="1B4A0089" wp14:editId="6FB5E210">
            <wp:extent cx="5318901" cy="2023479"/>
            <wp:effectExtent l="19050" t="19050" r="1524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3009" cy="2036455"/>
                    </a:xfrm>
                    <a:prstGeom prst="rect">
                      <a:avLst/>
                    </a:prstGeom>
                    <a:noFill/>
                    <a:ln>
                      <a:solidFill>
                        <a:schemeClr val="bg1">
                          <a:lumMod val="50000"/>
                        </a:schemeClr>
                      </a:solidFill>
                    </a:ln>
                  </pic:spPr>
                </pic:pic>
              </a:graphicData>
            </a:graphic>
          </wp:inline>
        </w:drawing>
      </w:r>
    </w:p>
    <w:p w14:paraId="3F482F62" w14:textId="7EAE91AE" w:rsidR="000C19D9" w:rsidRDefault="004E2880" w:rsidP="000C19D9">
      <w:pPr>
        <w:pStyle w:val="LabStepNumbered"/>
        <w:numPr>
          <w:ilvl w:val="0"/>
          <w:numId w:val="22"/>
        </w:numPr>
      </w:pPr>
      <w:r>
        <w:t xml:space="preserve">On the top right of the Power BI service window, drop down the </w:t>
      </w:r>
      <w:r w:rsidRPr="004E2880">
        <w:rPr>
          <w:b/>
        </w:rPr>
        <w:t>Downloads</w:t>
      </w:r>
      <w:r>
        <w:t xml:space="preserve"> menu and click </w:t>
      </w:r>
      <w:r w:rsidR="007F394C">
        <w:t xml:space="preserve">the </w:t>
      </w:r>
      <w:r w:rsidRPr="009F18A6">
        <w:rPr>
          <w:b/>
        </w:rPr>
        <w:t>Power BI Desktop</w:t>
      </w:r>
      <w:r w:rsidR="007F394C">
        <w:t xml:space="preserve"> menu command to begin the download of the installation file</w:t>
      </w:r>
      <w:r>
        <w:t>.</w:t>
      </w:r>
    </w:p>
    <w:p w14:paraId="13518D72" w14:textId="3C29D643" w:rsidR="004E2880" w:rsidRDefault="004E2880" w:rsidP="004E2880">
      <w:pPr>
        <w:pStyle w:val="LabStepScreenshot"/>
      </w:pPr>
      <w:r>
        <w:rPr>
          <w:noProof/>
        </w:rPr>
        <w:drawing>
          <wp:inline distT="0" distB="0" distL="0" distR="0" wp14:anchorId="04080679" wp14:editId="5871458E">
            <wp:extent cx="1843483" cy="1498436"/>
            <wp:effectExtent l="19050" t="19050" r="2349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7588" cy="1526158"/>
                    </a:xfrm>
                    <a:prstGeom prst="rect">
                      <a:avLst/>
                    </a:prstGeom>
                    <a:noFill/>
                    <a:ln>
                      <a:solidFill>
                        <a:schemeClr val="bg1">
                          <a:lumMod val="50000"/>
                        </a:schemeClr>
                      </a:solidFill>
                    </a:ln>
                  </pic:spPr>
                </pic:pic>
              </a:graphicData>
            </a:graphic>
          </wp:inline>
        </w:drawing>
      </w:r>
    </w:p>
    <w:p w14:paraId="6EF91A5E" w14:textId="7DE1518A" w:rsidR="004E2880" w:rsidRDefault="00102AAA" w:rsidP="000C19D9">
      <w:pPr>
        <w:pStyle w:val="LabStepNumbered"/>
        <w:numPr>
          <w:ilvl w:val="0"/>
          <w:numId w:val="22"/>
        </w:numPr>
      </w:pPr>
      <w:r>
        <w:t>Wait</w:t>
      </w:r>
      <w:r w:rsidR="004E2880">
        <w:t xml:space="preserve"> for the MSI file to download.</w:t>
      </w:r>
    </w:p>
    <w:p w14:paraId="4CF5B861" w14:textId="3F3C4F88" w:rsidR="004E2880" w:rsidRDefault="004E2880" w:rsidP="004E2880">
      <w:pPr>
        <w:pStyle w:val="LabStepScreenshot"/>
      </w:pPr>
      <w:r>
        <w:rPr>
          <w:noProof/>
        </w:rPr>
        <w:drawing>
          <wp:inline distT="0" distB="0" distL="0" distR="0" wp14:anchorId="685CA186" wp14:editId="1022D1D3">
            <wp:extent cx="5669280" cy="337226"/>
            <wp:effectExtent l="19050" t="19050" r="26670"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5326" cy="348887"/>
                    </a:xfrm>
                    <a:prstGeom prst="rect">
                      <a:avLst/>
                    </a:prstGeom>
                    <a:noFill/>
                    <a:ln>
                      <a:solidFill>
                        <a:schemeClr val="bg1">
                          <a:lumMod val="50000"/>
                        </a:schemeClr>
                      </a:solidFill>
                    </a:ln>
                  </pic:spPr>
                </pic:pic>
              </a:graphicData>
            </a:graphic>
          </wp:inline>
        </w:drawing>
      </w:r>
    </w:p>
    <w:p w14:paraId="440EAD19" w14:textId="6D7BC876" w:rsidR="004E2880" w:rsidRDefault="00102AAA" w:rsidP="000C19D9">
      <w:pPr>
        <w:pStyle w:val="LabStepNumbered"/>
        <w:numPr>
          <w:ilvl w:val="0"/>
          <w:numId w:val="22"/>
        </w:numPr>
      </w:pPr>
      <w:r>
        <w:t xml:space="preserve">Once the file has downloaded, click the </w:t>
      </w:r>
      <w:r w:rsidRPr="00084B31">
        <w:rPr>
          <w:b/>
        </w:rPr>
        <w:t>Run</w:t>
      </w:r>
      <w:r>
        <w:t xml:space="preserve"> button to begin the install</w:t>
      </w:r>
      <w:r w:rsidR="00084B31">
        <w:t>ation</w:t>
      </w:r>
      <w:r>
        <w:t xml:space="preserve"> of Power BI Desktop.</w:t>
      </w:r>
    </w:p>
    <w:p w14:paraId="26BBBC89" w14:textId="18E58AAC" w:rsidR="004E2880" w:rsidRDefault="004E2880" w:rsidP="004E2880">
      <w:pPr>
        <w:pStyle w:val="LabStepScreenshot"/>
      </w:pPr>
      <w:r>
        <w:rPr>
          <w:noProof/>
        </w:rPr>
        <w:drawing>
          <wp:inline distT="0" distB="0" distL="0" distR="0" wp14:anchorId="4014A8EF" wp14:editId="3857A8D1">
            <wp:extent cx="5669280" cy="277345"/>
            <wp:effectExtent l="19050" t="19050" r="7620"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085" cy="291425"/>
                    </a:xfrm>
                    <a:prstGeom prst="rect">
                      <a:avLst/>
                    </a:prstGeom>
                    <a:noFill/>
                    <a:ln>
                      <a:solidFill>
                        <a:schemeClr val="bg1">
                          <a:lumMod val="50000"/>
                        </a:schemeClr>
                      </a:solidFill>
                    </a:ln>
                  </pic:spPr>
                </pic:pic>
              </a:graphicData>
            </a:graphic>
          </wp:inline>
        </w:drawing>
      </w:r>
    </w:p>
    <w:p w14:paraId="58C3C67D" w14:textId="3360A430" w:rsidR="004E2880" w:rsidRDefault="00084B31" w:rsidP="000C19D9">
      <w:pPr>
        <w:pStyle w:val="LabStepNumbered"/>
        <w:numPr>
          <w:ilvl w:val="0"/>
          <w:numId w:val="22"/>
        </w:numPr>
      </w:pPr>
      <w:r>
        <w:lastRenderedPageBreak/>
        <w:t xml:space="preserve">When you see the Welcome screen, click </w:t>
      </w:r>
      <w:r w:rsidRPr="007F394C">
        <w:rPr>
          <w:b/>
        </w:rPr>
        <w:t>Next</w:t>
      </w:r>
      <w:r>
        <w:t xml:space="preserve"> to continue with the installation.</w:t>
      </w:r>
    </w:p>
    <w:p w14:paraId="05FD69F2" w14:textId="4396EF9B" w:rsidR="00102AAA" w:rsidRDefault="00102AAA" w:rsidP="00102AAA">
      <w:pPr>
        <w:pStyle w:val="LabStepScreenshot"/>
      </w:pPr>
      <w:r>
        <w:rPr>
          <w:noProof/>
        </w:rPr>
        <w:drawing>
          <wp:inline distT="0" distB="0" distL="0" distR="0" wp14:anchorId="1072DF49" wp14:editId="30A57909">
            <wp:extent cx="2350008" cy="1837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0008" cy="1837944"/>
                    </a:xfrm>
                    <a:prstGeom prst="rect">
                      <a:avLst/>
                    </a:prstGeom>
                  </pic:spPr>
                </pic:pic>
              </a:graphicData>
            </a:graphic>
          </wp:inline>
        </w:drawing>
      </w:r>
    </w:p>
    <w:p w14:paraId="7FBB1397" w14:textId="00B16612" w:rsidR="00102AAA" w:rsidRDefault="00084B31" w:rsidP="000C19D9">
      <w:pPr>
        <w:pStyle w:val="LabStepNumbered"/>
        <w:numPr>
          <w:ilvl w:val="0"/>
          <w:numId w:val="22"/>
        </w:numPr>
      </w:pPr>
      <w:r>
        <w:t>Click the checkbox to accept t</w:t>
      </w:r>
      <w:r w:rsidR="007F394C">
        <w:t xml:space="preserve">he license agreement and click </w:t>
      </w:r>
      <w:r w:rsidR="007F394C" w:rsidRPr="007F394C">
        <w:rPr>
          <w:b/>
        </w:rPr>
        <w:t>N</w:t>
      </w:r>
      <w:r w:rsidRPr="007F394C">
        <w:rPr>
          <w:b/>
        </w:rPr>
        <w:t>ext</w:t>
      </w:r>
      <w:r>
        <w:t>.</w:t>
      </w:r>
    </w:p>
    <w:p w14:paraId="0CFDC38E" w14:textId="731CF3B3" w:rsidR="00102AAA" w:rsidRDefault="00102AAA" w:rsidP="00102AAA">
      <w:pPr>
        <w:pStyle w:val="LabStepScreenshot"/>
      </w:pPr>
      <w:r>
        <w:rPr>
          <w:noProof/>
        </w:rPr>
        <w:drawing>
          <wp:inline distT="0" distB="0" distL="0" distR="0" wp14:anchorId="38BE02A1" wp14:editId="57212676">
            <wp:extent cx="2359152" cy="1847088"/>
            <wp:effectExtent l="0" t="0" r="317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9152" cy="1847088"/>
                    </a:xfrm>
                    <a:prstGeom prst="rect">
                      <a:avLst/>
                    </a:prstGeom>
                  </pic:spPr>
                </pic:pic>
              </a:graphicData>
            </a:graphic>
          </wp:inline>
        </w:drawing>
      </w:r>
    </w:p>
    <w:p w14:paraId="1367CB40" w14:textId="75429512" w:rsidR="00102AAA" w:rsidRDefault="00084B31" w:rsidP="000C19D9">
      <w:pPr>
        <w:pStyle w:val="LabStepNumbered"/>
        <w:numPr>
          <w:ilvl w:val="0"/>
          <w:numId w:val="22"/>
        </w:numPr>
      </w:pPr>
      <w:r>
        <w:t xml:space="preserve">Accept the default location for the installation and click </w:t>
      </w:r>
      <w:r w:rsidRPr="00084B31">
        <w:rPr>
          <w:b/>
        </w:rPr>
        <w:t>Next</w:t>
      </w:r>
      <w:r>
        <w:t>.</w:t>
      </w:r>
    </w:p>
    <w:p w14:paraId="579F2450" w14:textId="0974C0E5" w:rsidR="00102AAA" w:rsidRDefault="00102AAA" w:rsidP="00102AAA">
      <w:pPr>
        <w:pStyle w:val="LabStepScreenshot"/>
      </w:pPr>
      <w:r>
        <w:rPr>
          <w:noProof/>
        </w:rPr>
        <w:drawing>
          <wp:inline distT="0" distB="0" distL="0" distR="0" wp14:anchorId="5F18C424" wp14:editId="2DCD5A31">
            <wp:extent cx="2377440" cy="185623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7440" cy="1856232"/>
                    </a:xfrm>
                    <a:prstGeom prst="rect">
                      <a:avLst/>
                    </a:prstGeom>
                  </pic:spPr>
                </pic:pic>
              </a:graphicData>
            </a:graphic>
          </wp:inline>
        </w:drawing>
      </w:r>
    </w:p>
    <w:p w14:paraId="779228EA" w14:textId="386300EC" w:rsidR="00102AAA" w:rsidRDefault="00084B31" w:rsidP="000C19D9">
      <w:pPr>
        <w:pStyle w:val="LabStepNumbered"/>
        <w:numPr>
          <w:ilvl w:val="0"/>
          <w:numId w:val="22"/>
        </w:numPr>
      </w:pPr>
      <w:r>
        <w:t xml:space="preserve">On the next screen, click </w:t>
      </w:r>
      <w:r w:rsidRPr="00084B31">
        <w:rPr>
          <w:b/>
        </w:rPr>
        <w:t>Install</w:t>
      </w:r>
      <w:r>
        <w:t>.</w:t>
      </w:r>
    </w:p>
    <w:p w14:paraId="28760F64" w14:textId="3E62E578" w:rsidR="00102AAA" w:rsidRDefault="00102AAA" w:rsidP="00102AAA">
      <w:pPr>
        <w:pStyle w:val="LabStepScreenshot"/>
      </w:pPr>
      <w:r>
        <w:rPr>
          <w:noProof/>
        </w:rPr>
        <w:lastRenderedPageBreak/>
        <w:drawing>
          <wp:inline distT="0" distB="0" distL="0" distR="0" wp14:anchorId="7309F02D" wp14:editId="3A09D960">
            <wp:extent cx="2377440" cy="1856232"/>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7440" cy="1856232"/>
                    </a:xfrm>
                    <a:prstGeom prst="rect">
                      <a:avLst/>
                    </a:prstGeom>
                  </pic:spPr>
                </pic:pic>
              </a:graphicData>
            </a:graphic>
          </wp:inline>
        </w:drawing>
      </w:r>
    </w:p>
    <w:p w14:paraId="0E369423" w14:textId="47EF49A5" w:rsidR="00102AAA" w:rsidRDefault="00084B31" w:rsidP="000C19D9">
      <w:pPr>
        <w:pStyle w:val="LabStepNumbered"/>
        <w:numPr>
          <w:ilvl w:val="0"/>
          <w:numId w:val="22"/>
        </w:numPr>
      </w:pPr>
      <w:r>
        <w:t xml:space="preserve">When you see the </w:t>
      </w:r>
      <w:r w:rsidRPr="007F394C">
        <w:rPr>
          <w:b/>
        </w:rPr>
        <w:t xml:space="preserve">Completed the </w:t>
      </w:r>
      <w:r w:rsidR="007F394C" w:rsidRPr="007F394C">
        <w:rPr>
          <w:b/>
        </w:rPr>
        <w:t>Microsoft Power BI Desktop S</w:t>
      </w:r>
      <w:r w:rsidRPr="007F394C">
        <w:rPr>
          <w:b/>
        </w:rPr>
        <w:t xml:space="preserve">etup </w:t>
      </w:r>
      <w:r w:rsidR="007F394C" w:rsidRPr="007F394C">
        <w:rPr>
          <w:b/>
        </w:rPr>
        <w:t>W</w:t>
      </w:r>
      <w:r w:rsidRPr="007F394C">
        <w:rPr>
          <w:b/>
        </w:rPr>
        <w:t>izard</w:t>
      </w:r>
      <w:r>
        <w:t xml:space="preserve"> screen, click </w:t>
      </w:r>
      <w:r w:rsidRPr="00084B31">
        <w:rPr>
          <w:b/>
        </w:rPr>
        <w:t>Finish</w:t>
      </w:r>
      <w:r w:rsidR="007F394C">
        <w:t xml:space="preserve"> to launch Power BI Desktop.</w:t>
      </w:r>
    </w:p>
    <w:p w14:paraId="01417E4C" w14:textId="769351F9" w:rsidR="00102AAA" w:rsidRDefault="00102AAA" w:rsidP="00102AAA">
      <w:pPr>
        <w:pStyle w:val="LabStepScreenshot"/>
      </w:pPr>
      <w:r>
        <w:rPr>
          <w:noProof/>
        </w:rPr>
        <w:drawing>
          <wp:inline distT="0" distB="0" distL="0" distR="0" wp14:anchorId="0CBCAA08" wp14:editId="24164004">
            <wp:extent cx="2377440" cy="1856232"/>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440" cy="1856232"/>
                    </a:xfrm>
                    <a:prstGeom prst="rect">
                      <a:avLst/>
                    </a:prstGeom>
                  </pic:spPr>
                </pic:pic>
              </a:graphicData>
            </a:graphic>
          </wp:inline>
        </w:drawing>
      </w:r>
    </w:p>
    <w:p w14:paraId="493B5114" w14:textId="6B57D746" w:rsidR="00102AAA" w:rsidRDefault="00084B31" w:rsidP="000C19D9">
      <w:pPr>
        <w:pStyle w:val="LabStepNumbered"/>
        <w:numPr>
          <w:ilvl w:val="0"/>
          <w:numId w:val="22"/>
        </w:numPr>
      </w:pPr>
      <w:r>
        <w:t>When Power BI Desktop launches for the first time, it displays a Welcome screen as shown in the following desktop. Click the (</w:t>
      </w:r>
      <w:r w:rsidRPr="00084B31">
        <w:rPr>
          <w:b/>
        </w:rPr>
        <w:t>X</w:t>
      </w:r>
      <w:r>
        <w:t>) button in the upper right corner to close this window.</w:t>
      </w:r>
    </w:p>
    <w:p w14:paraId="57FEF559" w14:textId="30B435C1" w:rsidR="00102AAA" w:rsidRDefault="00102AAA" w:rsidP="00102AAA">
      <w:pPr>
        <w:pStyle w:val="LabStepScreenshot"/>
      </w:pPr>
      <w:r>
        <w:rPr>
          <w:noProof/>
        </w:rPr>
        <w:drawing>
          <wp:inline distT="0" distB="0" distL="0" distR="0" wp14:anchorId="5F44A81D" wp14:editId="2665A276">
            <wp:extent cx="4255128" cy="2245795"/>
            <wp:effectExtent l="19050" t="19050" r="12700"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8689" cy="2252952"/>
                    </a:xfrm>
                    <a:prstGeom prst="rect">
                      <a:avLst/>
                    </a:prstGeom>
                    <a:noFill/>
                    <a:ln>
                      <a:solidFill>
                        <a:schemeClr val="bg1">
                          <a:lumMod val="50000"/>
                        </a:schemeClr>
                      </a:solidFill>
                    </a:ln>
                  </pic:spPr>
                </pic:pic>
              </a:graphicData>
            </a:graphic>
          </wp:inline>
        </w:drawing>
      </w:r>
    </w:p>
    <w:p w14:paraId="183B35D5" w14:textId="448C33B3" w:rsidR="00102AAA" w:rsidRDefault="00084B31" w:rsidP="000C19D9">
      <w:pPr>
        <w:pStyle w:val="LabStepNumbered"/>
        <w:numPr>
          <w:ilvl w:val="0"/>
          <w:numId w:val="22"/>
        </w:numPr>
      </w:pPr>
      <w:r>
        <w:t xml:space="preserve">At this point, you should have Power BI Desktop </w:t>
      </w:r>
      <w:r w:rsidR="007F394C">
        <w:t>running as shown in the following screenshot. Y</w:t>
      </w:r>
      <w:r>
        <w:t>ou are now ready to move ahead to the next exercise.</w:t>
      </w:r>
    </w:p>
    <w:p w14:paraId="182C846C" w14:textId="04024724" w:rsidR="00241454" w:rsidRDefault="007F394C" w:rsidP="00084B31">
      <w:pPr>
        <w:pStyle w:val="LabStepScreenshot"/>
      </w:pPr>
      <w:r>
        <w:rPr>
          <w:noProof/>
        </w:rPr>
        <w:lastRenderedPageBreak/>
        <w:drawing>
          <wp:inline distT="0" distB="0" distL="0" distR="0" wp14:anchorId="564FDB45" wp14:editId="2AEDE43F">
            <wp:extent cx="4212139" cy="2539545"/>
            <wp:effectExtent l="19050" t="19050" r="17145" b="133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8337" cy="2549311"/>
                    </a:xfrm>
                    <a:prstGeom prst="rect">
                      <a:avLst/>
                    </a:prstGeom>
                    <a:noFill/>
                    <a:ln>
                      <a:solidFill>
                        <a:schemeClr val="bg1">
                          <a:lumMod val="50000"/>
                        </a:schemeClr>
                      </a:solidFill>
                    </a:ln>
                  </pic:spPr>
                </pic:pic>
              </a:graphicData>
            </a:graphic>
          </wp:inline>
        </w:drawing>
      </w:r>
    </w:p>
    <w:p w14:paraId="213E6E52" w14:textId="13035510" w:rsidR="00F34260" w:rsidRPr="00AB0146" w:rsidRDefault="00F34260" w:rsidP="00F34260">
      <w:pPr>
        <w:pStyle w:val="Heading3"/>
      </w:pPr>
      <w:r>
        <w:t>Exercise 2: Importing Data into Power BI Desktop using Power Query</w:t>
      </w:r>
    </w:p>
    <w:p w14:paraId="731AF4B0" w14:textId="09673DA7" w:rsidR="00F34260" w:rsidRDefault="00F34260" w:rsidP="00F34260">
      <w:pPr>
        <w:pStyle w:val="LabExerciseLeadIn"/>
      </w:pPr>
      <w:r>
        <w:t xml:space="preserve">In this exercise you </w:t>
      </w:r>
      <w:r w:rsidR="00084B31">
        <w:t xml:space="preserve">will use Power BI Desktop </w:t>
      </w:r>
      <w:r w:rsidR="005B166C">
        <w:t xml:space="preserve">to import sales data from </w:t>
      </w:r>
      <w:r w:rsidR="007F394C">
        <w:t>three separate</w:t>
      </w:r>
      <w:r w:rsidR="005B166C">
        <w:t xml:space="preserve"> CSV files. </w:t>
      </w:r>
      <w:r w:rsidR="007F394C">
        <w:t xml:space="preserve">Moving through the steps of this exercise </w:t>
      </w:r>
      <w:r w:rsidR="005B166C">
        <w:t>will give you a chance to begin working with the Power Query features that are built into Power BI Desktop.</w:t>
      </w:r>
    </w:p>
    <w:p w14:paraId="0BE5ADEC" w14:textId="77777777" w:rsidR="009F18A6" w:rsidRDefault="005B166C" w:rsidP="005B166C">
      <w:pPr>
        <w:pStyle w:val="LabStepNumbered"/>
        <w:numPr>
          <w:ilvl w:val="0"/>
          <w:numId w:val="23"/>
        </w:numPr>
      </w:pPr>
      <w:r>
        <w:t>Open Power</w:t>
      </w:r>
      <w:r w:rsidR="0061508A">
        <w:t xml:space="preserve"> BI Des</w:t>
      </w:r>
      <w:r w:rsidR="009F18A6">
        <w:t>ktop if it is not already open.</w:t>
      </w:r>
    </w:p>
    <w:p w14:paraId="6C29E6EA" w14:textId="054DE50B" w:rsidR="00F34260" w:rsidRDefault="009F18A6" w:rsidP="005B166C">
      <w:pPr>
        <w:pStyle w:val="LabStepNumbered"/>
        <w:numPr>
          <w:ilvl w:val="0"/>
          <w:numId w:val="23"/>
        </w:numPr>
      </w:pPr>
      <w:r>
        <w:t>Power BI Desktop</w:t>
      </w:r>
      <w:r>
        <w:t xml:space="preserve"> should now be open with a new and empty project</w:t>
      </w:r>
      <w:r w:rsidR="0061508A">
        <w:t>.</w:t>
      </w:r>
    </w:p>
    <w:p w14:paraId="39E51B5D" w14:textId="77777777" w:rsidR="007F394C" w:rsidRDefault="0061508A" w:rsidP="00F34260">
      <w:pPr>
        <w:pStyle w:val="LabStepNumbered"/>
      </w:pPr>
      <w:r>
        <w:t>Before beginning your work, save the empty project as a PBIX file</w:t>
      </w:r>
      <w:r w:rsidR="007F394C">
        <w:t>.</w:t>
      </w:r>
    </w:p>
    <w:p w14:paraId="1E8C9D44" w14:textId="41C748BF" w:rsidR="00F34260" w:rsidRDefault="007F394C" w:rsidP="007F394C">
      <w:pPr>
        <w:pStyle w:val="LabStepNumberedLevel2"/>
      </w:pPr>
      <w:r>
        <w:t xml:space="preserve">Drop down the </w:t>
      </w:r>
      <w:r w:rsidRPr="007F394C">
        <w:rPr>
          <w:b/>
        </w:rPr>
        <w:t>File</w:t>
      </w:r>
      <w:r>
        <w:t xml:space="preserve"> menu and click the </w:t>
      </w:r>
      <w:r w:rsidRPr="007F394C">
        <w:rPr>
          <w:b/>
        </w:rPr>
        <w:t>Save As</w:t>
      </w:r>
      <w:r>
        <w:t xml:space="preserve"> command.</w:t>
      </w:r>
    </w:p>
    <w:p w14:paraId="12AC1A2A" w14:textId="1310717F" w:rsidR="0061508A" w:rsidRDefault="0061508A" w:rsidP="007F394C">
      <w:pPr>
        <w:pStyle w:val="LabStepScreenshotLevel2"/>
      </w:pPr>
      <w:r>
        <w:drawing>
          <wp:inline distT="0" distB="0" distL="0" distR="0" wp14:anchorId="177C860B" wp14:editId="404E0AFA">
            <wp:extent cx="1004542" cy="1150374"/>
            <wp:effectExtent l="19050" t="19050" r="24765" b="120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0106" cy="1168198"/>
                    </a:xfrm>
                    <a:prstGeom prst="rect">
                      <a:avLst/>
                    </a:prstGeom>
                    <a:noFill/>
                    <a:ln>
                      <a:solidFill>
                        <a:schemeClr val="bg1">
                          <a:lumMod val="50000"/>
                        </a:schemeClr>
                      </a:solidFill>
                    </a:ln>
                  </pic:spPr>
                </pic:pic>
              </a:graphicData>
            </a:graphic>
          </wp:inline>
        </w:drawing>
      </w:r>
    </w:p>
    <w:p w14:paraId="54274F4B" w14:textId="193AC4D2" w:rsidR="0061508A" w:rsidRDefault="007F394C" w:rsidP="007F394C">
      <w:pPr>
        <w:pStyle w:val="LabStepNumberedLevel2"/>
      </w:pPr>
      <w:r>
        <w:t xml:space="preserve">Save the PBIX file as </w:t>
      </w:r>
      <w:r w:rsidRPr="009F18A6">
        <w:rPr>
          <w:b/>
        </w:rPr>
        <w:t>WingtipSales2012.pbix</w:t>
      </w:r>
      <w:r w:rsidR="009F18A6">
        <w:t xml:space="preserve"> using</w:t>
      </w:r>
      <w:r>
        <w:t xml:space="preserve"> the following path location.</w:t>
      </w:r>
    </w:p>
    <w:p w14:paraId="1E3D17B2" w14:textId="3AF4F2A7" w:rsidR="0061508A" w:rsidRDefault="0061508A" w:rsidP="0061508A">
      <w:pPr>
        <w:pStyle w:val="LabStepCodeBlock"/>
      </w:pPr>
      <w:r w:rsidRPr="0061508A">
        <w:t>C:\Student\Modules\PowerBIDesktop\Lab</w:t>
      </w:r>
      <w:r>
        <w:t>\</w:t>
      </w:r>
      <w:r w:rsidR="007F394C">
        <w:t>W</w:t>
      </w:r>
      <w:r>
        <w:t>ingtipSales2012.pbix</w:t>
      </w:r>
    </w:p>
    <w:p w14:paraId="3453710D" w14:textId="40E586A5" w:rsidR="0061508A" w:rsidRDefault="002A2CD1" w:rsidP="007F394C">
      <w:pPr>
        <w:pStyle w:val="LabStepNumberedLevel2"/>
      </w:pPr>
      <w:r>
        <w:t xml:space="preserve">Click the </w:t>
      </w:r>
      <w:r w:rsidRPr="002A2CD1">
        <w:rPr>
          <w:b/>
        </w:rPr>
        <w:t>Save</w:t>
      </w:r>
      <w:r>
        <w:t xml:space="preserve"> button on the </w:t>
      </w:r>
      <w:r w:rsidRPr="002A2CD1">
        <w:rPr>
          <w:b/>
        </w:rPr>
        <w:t>Save As</w:t>
      </w:r>
      <w:r>
        <w:t xml:space="preserve"> dialog to save the PBIX file.</w:t>
      </w:r>
    </w:p>
    <w:p w14:paraId="0C991F01" w14:textId="5450C8B7" w:rsidR="0061508A" w:rsidRDefault="0061508A" w:rsidP="002A2CD1">
      <w:pPr>
        <w:pStyle w:val="LabStepScreenshotLevel2"/>
      </w:pPr>
      <w:r>
        <w:lastRenderedPageBreak/>
        <w:drawing>
          <wp:inline distT="0" distB="0" distL="0" distR="0" wp14:anchorId="3A30F510" wp14:editId="2800CC4A">
            <wp:extent cx="2624003" cy="1758007"/>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4055" cy="1778141"/>
                    </a:xfrm>
                    <a:prstGeom prst="rect">
                      <a:avLst/>
                    </a:prstGeom>
                  </pic:spPr>
                </pic:pic>
              </a:graphicData>
            </a:graphic>
          </wp:inline>
        </w:drawing>
      </w:r>
    </w:p>
    <w:p w14:paraId="0D18BF8F" w14:textId="3B811A84" w:rsidR="0061508A" w:rsidRDefault="002A2CD1" w:rsidP="00F34260">
      <w:pPr>
        <w:pStyle w:val="LabStepNumbered"/>
      </w:pPr>
      <w:r>
        <w:t xml:space="preserve">Using Windows Explorer, open the folder at </w:t>
      </w:r>
      <w:r w:rsidRPr="002A2CD1">
        <w:rPr>
          <w:b/>
        </w:rPr>
        <w:t>C:\Student\Data\SalesData2012</w:t>
      </w:r>
      <w:r>
        <w:t xml:space="preserve"> and examine what's inside. You should observe that there are three CSV files named </w:t>
      </w:r>
      <w:r w:rsidRPr="002A2CD1">
        <w:rPr>
          <w:b/>
        </w:rPr>
        <w:t>Customers.csv</w:t>
      </w:r>
      <w:r>
        <w:t xml:space="preserve">, </w:t>
      </w:r>
      <w:r w:rsidRPr="002A2CD1">
        <w:rPr>
          <w:b/>
        </w:rPr>
        <w:t>Invoices.csv</w:t>
      </w:r>
      <w:r>
        <w:t xml:space="preserve"> and </w:t>
      </w:r>
      <w:r w:rsidRPr="002A2CD1">
        <w:rPr>
          <w:b/>
        </w:rPr>
        <w:t>InvoiceDetails.csv</w:t>
      </w:r>
      <w:r w:rsidR="006F1D2C">
        <w:t>. Over the next few steps, y</w:t>
      </w:r>
      <w:r>
        <w:t>ou will use these three files to import data into Power BI Desktop to create a new dataset.</w:t>
      </w:r>
    </w:p>
    <w:p w14:paraId="068C2E65" w14:textId="6BC1AE8C" w:rsidR="0061508A" w:rsidRDefault="00B21FCC" w:rsidP="00B21FCC">
      <w:pPr>
        <w:pStyle w:val="LabStepScreenshot"/>
      </w:pPr>
      <w:r>
        <w:rPr>
          <w:noProof/>
        </w:rPr>
        <w:drawing>
          <wp:inline distT="0" distB="0" distL="0" distR="0" wp14:anchorId="55DB4A44" wp14:editId="551D4F71">
            <wp:extent cx="3675888" cy="1115568"/>
            <wp:effectExtent l="19050" t="19050" r="20320" b="279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5888" cy="1115568"/>
                    </a:xfrm>
                    <a:prstGeom prst="rect">
                      <a:avLst/>
                    </a:prstGeom>
                    <a:noFill/>
                    <a:ln>
                      <a:solidFill>
                        <a:schemeClr val="bg1">
                          <a:lumMod val="50000"/>
                        </a:schemeClr>
                      </a:solidFill>
                    </a:ln>
                  </pic:spPr>
                </pic:pic>
              </a:graphicData>
            </a:graphic>
          </wp:inline>
        </w:drawing>
      </w:r>
    </w:p>
    <w:p w14:paraId="47FC2E34" w14:textId="09211488" w:rsidR="0061508A" w:rsidRDefault="002A2CD1" w:rsidP="00F34260">
      <w:pPr>
        <w:pStyle w:val="LabStepNumbered"/>
      </w:pPr>
      <w:r>
        <w:t xml:space="preserve">Return to Power BI Desktop and examine the ribbon. Drop down the </w:t>
      </w:r>
      <w:r w:rsidRPr="002A2CD1">
        <w:rPr>
          <w:b/>
        </w:rPr>
        <w:t>Get Data</w:t>
      </w:r>
      <w:r>
        <w:t xml:space="preserve"> menu button and select the </w:t>
      </w:r>
      <w:r w:rsidRPr="002A2CD1">
        <w:rPr>
          <w:b/>
        </w:rPr>
        <w:t>CSV</w:t>
      </w:r>
      <w:r>
        <w:t xml:space="preserve"> command.</w:t>
      </w:r>
    </w:p>
    <w:p w14:paraId="02D9DED7" w14:textId="4C4EA0AA" w:rsidR="00B21FCC" w:rsidRDefault="00B21FCC" w:rsidP="00B21FCC">
      <w:pPr>
        <w:pStyle w:val="LabStepScreenshot"/>
      </w:pPr>
      <w:r>
        <w:rPr>
          <w:noProof/>
        </w:rPr>
        <w:drawing>
          <wp:inline distT="0" distB="0" distL="0" distR="0" wp14:anchorId="52FB6A99" wp14:editId="607D7811">
            <wp:extent cx="2075688" cy="1728216"/>
            <wp:effectExtent l="19050" t="19050" r="20320"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5688" cy="1728216"/>
                    </a:xfrm>
                    <a:prstGeom prst="rect">
                      <a:avLst/>
                    </a:prstGeom>
                    <a:noFill/>
                    <a:ln>
                      <a:solidFill>
                        <a:schemeClr val="bg1">
                          <a:lumMod val="50000"/>
                        </a:schemeClr>
                      </a:solidFill>
                    </a:ln>
                  </pic:spPr>
                </pic:pic>
              </a:graphicData>
            </a:graphic>
          </wp:inline>
        </w:drawing>
      </w:r>
    </w:p>
    <w:p w14:paraId="70005BCB" w14:textId="51404720" w:rsidR="00B21FCC" w:rsidRDefault="002A2CD1" w:rsidP="00F34260">
      <w:pPr>
        <w:pStyle w:val="LabStepNumbered"/>
      </w:pPr>
      <w:r>
        <w:t xml:space="preserve">In the </w:t>
      </w:r>
      <w:r w:rsidRPr="002A2CD1">
        <w:rPr>
          <w:b/>
        </w:rPr>
        <w:t>Open</w:t>
      </w:r>
      <w:r>
        <w:t xml:space="preserve"> dialog, navigate to the folder at </w:t>
      </w:r>
      <w:r w:rsidRPr="002A2CD1">
        <w:rPr>
          <w:b/>
        </w:rPr>
        <w:t>C:\Student\Data\SalesData2012</w:t>
      </w:r>
      <w:r>
        <w:t xml:space="preserve"> and select the file named </w:t>
      </w:r>
      <w:r w:rsidRPr="002A2CD1">
        <w:rPr>
          <w:b/>
        </w:rPr>
        <w:t>Customers.csv</w:t>
      </w:r>
      <w:r>
        <w:t xml:space="preserve">. Click the </w:t>
      </w:r>
      <w:r w:rsidRPr="002A2CD1">
        <w:rPr>
          <w:b/>
        </w:rPr>
        <w:t>Open</w:t>
      </w:r>
      <w:r>
        <w:t xml:space="preserve"> button in the bottom right of the dialog to begin the import process.</w:t>
      </w:r>
    </w:p>
    <w:p w14:paraId="6AC1AF2F" w14:textId="1E67C840" w:rsidR="00B21FCC" w:rsidRDefault="00B21FCC" w:rsidP="00B21FCC">
      <w:pPr>
        <w:pStyle w:val="LabStepScreenshot"/>
      </w:pPr>
      <w:r>
        <w:rPr>
          <w:noProof/>
        </w:rPr>
        <w:lastRenderedPageBreak/>
        <w:drawing>
          <wp:inline distT="0" distB="0" distL="0" distR="0" wp14:anchorId="0E79F401" wp14:editId="29F576C2">
            <wp:extent cx="3630168" cy="1792224"/>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0168" cy="1792224"/>
                    </a:xfrm>
                    <a:prstGeom prst="rect">
                      <a:avLst/>
                    </a:prstGeom>
                  </pic:spPr>
                </pic:pic>
              </a:graphicData>
            </a:graphic>
          </wp:inline>
        </w:drawing>
      </w:r>
    </w:p>
    <w:p w14:paraId="61DA628E" w14:textId="0ABDAA9A" w:rsidR="002A2CD1" w:rsidRDefault="002A2CD1" w:rsidP="00F34260">
      <w:pPr>
        <w:pStyle w:val="LabStepNumbered"/>
      </w:pPr>
      <w:r>
        <w:t xml:space="preserve">At this point you are presented with the </w:t>
      </w:r>
      <w:r w:rsidRPr="002A2CD1">
        <w:rPr>
          <w:b/>
        </w:rPr>
        <w:t>Customers.csv</w:t>
      </w:r>
      <w:r>
        <w:t xml:space="preserve"> dialog which displays a </w:t>
      </w:r>
      <w:r w:rsidRPr="002A2CD1">
        <w:rPr>
          <w:b/>
        </w:rPr>
        <w:t>Load</w:t>
      </w:r>
      <w:r>
        <w:t xml:space="preserve"> button, an </w:t>
      </w:r>
      <w:r w:rsidRPr="002A2CD1">
        <w:rPr>
          <w:b/>
        </w:rPr>
        <w:t>Edit</w:t>
      </w:r>
      <w:r>
        <w:t xml:space="preserve"> button and a </w:t>
      </w:r>
      <w:r w:rsidRPr="002A2CD1">
        <w:rPr>
          <w:b/>
        </w:rPr>
        <w:t>Cancel</w:t>
      </w:r>
      <w:r>
        <w:t xml:space="preserve"> button. Click the </w:t>
      </w:r>
      <w:r w:rsidRPr="002A2CD1">
        <w:rPr>
          <w:b/>
        </w:rPr>
        <w:t>Edit</w:t>
      </w:r>
      <w:r>
        <w:t xml:space="preserve"> button to view the data from </w:t>
      </w:r>
      <w:r w:rsidRPr="002A2CD1">
        <w:rPr>
          <w:b/>
        </w:rPr>
        <w:t>Customers.csv</w:t>
      </w:r>
      <w:r>
        <w:t xml:space="preserve"> in the Power Query Editor window.</w:t>
      </w:r>
    </w:p>
    <w:p w14:paraId="0A174EB6" w14:textId="707615DC" w:rsidR="00B21FCC" w:rsidRDefault="00B21FCC" w:rsidP="00B21FCC">
      <w:pPr>
        <w:pStyle w:val="LabStepScreenshot"/>
      </w:pPr>
      <w:r>
        <w:rPr>
          <w:noProof/>
        </w:rPr>
        <w:drawing>
          <wp:inline distT="0" distB="0" distL="0" distR="0" wp14:anchorId="6CC17A99" wp14:editId="368FF806">
            <wp:extent cx="3639312" cy="2304288"/>
            <wp:effectExtent l="19050" t="19050" r="1841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9312" cy="2304288"/>
                    </a:xfrm>
                    <a:prstGeom prst="rect">
                      <a:avLst/>
                    </a:prstGeom>
                    <a:noFill/>
                    <a:ln>
                      <a:solidFill>
                        <a:schemeClr val="bg1">
                          <a:lumMod val="65000"/>
                        </a:schemeClr>
                      </a:solidFill>
                    </a:ln>
                  </pic:spPr>
                </pic:pic>
              </a:graphicData>
            </a:graphic>
          </wp:inline>
        </w:drawing>
      </w:r>
    </w:p>
    <w:p w14:paraId="395F5C48" w14:textId="62E30328" w:rsidR="00B21FCC" w:rsidRDefault="002A2CD1" w:rsidP="00F34260">
      <w:pPr>
        <w:pStyle w:val="LabStepNumbered"/>
      </w:pPr>
      <w:r>
        <w:t xml:space="preserve">You should now be looking at the data from </w:t>
      </w:r>
      <w:r w:rsidRPr="00A155EA">
        <w:rPr>
          <w:b/>
        </w:rPr>
        <w:t>Customers.csv</w:t>
      </w:r>
      <w:r>
        <w:t xml:space="preserve"> in the Query Editor window as shown in the following screenshot.</w:t>
      </w:r>
      <w:r w:rsidR="00A155EA">
        <w:t xml:space="preserve"> If you examine the </w:t>
      </w:r>
      <w:r w:rsidR="00A155EA" w:rsidRPr="00A155EA">
        <w:rPr>
          <w:b/>
        </w:rPr>
        <w:t>Query Settings</w:t>
      </w:r>
      <w:r w:rsidR="00A155EA">
        <w:t xml:space="preserve"> task pane on the right-hand side, you can see that the query is named </w:t>
      </w:r>
      <w:r w:rsidR="00A155EA" w:rsidRPr="00A155EA">
        <w:rPr>
          <w:b/>
        </w:rPr>
        <w:t>Customers</w:t>
      </w:r>
      <w:r w:rsidR="00A155EA">
        <w:t xml:space="preserve"> and there are three steps in the </w:t>
      </w:r>
      <w:r w:rsidR="00A155EA" w:rsidRPr="00A155EA">
        <w:rPr>
          <w:b/>
        </w:rPr>
        <w:t>Applied Steps</w:t>
      </w:r>
      <w:r w:rsidR="00A155EA">
        <w:t xml:space="preserve"> list.</w:t>
      </w:r>
    </w:p>
    <w:p w14:paraId="7387FCC7" w14:textId="6AFD621C" w:rsidR="00B21FCC" w:rsidRDefault="00B21FCC" w:rsidP="00B21FCC">
      <w:pPr>
        <w:pStyle w:val="LabStepScreenshot"/>
      </w:pPr>
      <w:r>
        <w:rPr>
          <w:noProof/>
        </w:rPr>
        <w:drawing>
          <wp:inline distT="0" distB="0" distL="0" distR="0" wp14:anchorId="4BCA180C" wp14:editId="22800B8F">
            <wp:extent cx="5289299" cy="2082297"/>
            <wp:effectExtent l="19050" t="19050" r="26035" b="133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2512" cy="2087499"/>
                    </a:xfrm>
                    <a:prstGeom prst="rect">
                      <a:avLst/>
                    </a:prstGeom>
                    <a:noFill/>
                    <a:ln>
                      <a:solidFill>
                        <a:schemeClr val="bg1">
                          <a:lumMod val="50000"/>
                        </a:schemeClr>
                      </a:solidFill>
                    </a:ln>
                  </pic:spPr>
                </pic:pic>
              </a:graphicData>
            </a:graphic>
          </wp:inline>
        </w:drawing>
      </w:r>
    </w:p>
    <w:p w14:paraId="0CC2654D" w14:textId="4522BCA1" w:rsidR="00B21FCC" w:rsidRDefault="00A155EA" w:rsidP="00F34260">
      <w:pPr>
        <w:pStyle w:val="LabStepNumbered"/>
      </w:pPr>
      <w:r>
        <w:t xml:space="preserve">The </w:t>
      </w:r>
      <w:r w:rsidRPr="00A155EA">
        <w:rPr>
          <w:b/>
        </w:rPr>
        <w:t>Customers</w:t>
      </w:r>
      <w:r>
        <w:t xml:space="preserve"> query contains several unneeded columns that will not be used to analyze sales data. In this step you will remove these unneeded columns to reduce the amount of data that is loaded into the data model.</w:t>
      </w:r>
    </w:p>
    <w:p w14:paraId="60AB3D8F" w14:textId="40707963" w:rsidR="00A155EA" w:rsidRDefault="00A155EA" w:rsidP="00A155EA">
      <w:pPr>
        <w:pStyle w:val="LabStepNumberedLevel2"/>
      </w:pPr>
      <w:r>
        <w:t xml:space="preserve">In the ribbon of the </w:t>
      </w:r>
      <w:r w:rsidRPr="00A155EA">
        <w:rPr>
          <w:b/>
        </w:rPr>
        <w:t>Query Editor</w:t>
      </w:r>
      <w:r>
        <w:t xml:space="preserve"> window, click the </w:t>
      </w:r>
      <w:r w:rsidRPr="00A155EA">
        <w:rPr>
          <w:b/>
        </w:rPr>
        <w:t>Choose Columns</w:t>
      </w:r>
      <w:r>
        <w:t xml:space="preserve"> button.</w:t>
      </w:r>
    </w:p>
    <w:p w14:paraId="78AEDFD4" w14:textId="370291A4" w:rsidR="00B21FCC" w:rsidRDefault="00B21FCC" w:rsidP="006F1D2C">
      <w:pPr>
        <w:pStyle w:val="LabStepScreenshotLevel2"/>
      </w:pPr>
      <w:r>
        <w:lastRenderedPageBreak/>
        <w:drawing>
          <wp:inline distT="0" distB="0" distL="0" distR="0" wp14:anchorId="2CB42A80" wp14:editId="5284F792">
            <wp:extent cx="5088047" cy="1073625"/>
            <wp:effectExtent l="19050" t="19050" r="1778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054" cy="1079957"/>
                    </a:xfrm>
                    <a:prstGeom prst="rect">
                      <a:avLst/>
                    </a:prstGeom>
                    <a:noFill/>
                    <a:ln>
                      <a:solidFill>
                        <a:schemeClr val="bg1">
                          <a:lumMod val="50000"/>
                        </a:schemeClr>
                      </a:solidFill>
                    </a:ln>
                  </pic:spPr>
                </pic:pic>
              </a:graphicData>
            </a:graphic>
          </wp:inline>
        </w:drawing>
      </w:r>
    </w:p>
    <w:p w14:paraId="4FA90251" w14:textId="20FC9575" w:rsidR="00B21FCC" w:rsidRDefault="00A155EA" w:rsidP="00A155EA">
      <w:pPr>
        <w:pStyle w:val="LabStepNumberedLevel2"/>
      </w:pPr>
      <w:r>
        <w:t xml:space="preserve">In the </w:t>
      </w:r>
      <w:r w:rsidRPr="00A155EA">
        <w:rPr>
          <w:b/>
        </w:rPr>
        <w:t>Choose Columns</w:t>
      </w:r>
      <w:r>
        <w:t xml:space="preserve"> dialog, begin be unselecting all columns.</w:t>
      </w:r>
    </w:p>
    <w:p w14:paraId="0B0A30BE" w14:textId="015B0BA8" w:rsidR="00A155EA" w:rsidRDefault="00A155EA" w:rsidP="00A155EA">
      <w:pPr>
        <w:pStyle w:val="LabStepNumberedLevel2"/>
      </w:pPr>
      <w:r>
        <w:t xml:space="preserve">Select the columns named </w:t>
      </w:r>
      <w:proofErr w:type="spellStart"/>
      <w:r w:rsidRPr="00A155EA">
        <w:rPr>
          <w:b/>
        </w:rPr>
        <w:t>CustomerId</w:t>
      </w:r>
      <w:proofErr w:type="spellEnd"/>
      <w:r>
        <w:t xml:space="preserve">, </w:t>
      </w:r>
      <w:r w:rsidRPr="00A155EA">
        <w:rPr>
          <w:b/>
        </w:rPr>
        <w:t>City</w:t>
      </w:r>
      <w:r>
        <w:t xml:space="preserve">, </w:t>
      </w:r>
      <w:r w:rsidRPr="00A155EA">
        <w:rPr>
          <w:b/>
        </w:rPr>
        <w:t>State</w:t>
      </w:r>
      <w:r>
        <w:t xml:space="preserve">, </w:t>
      </w:r>
      <w:proofErr w:type="spellStart"/>
      <w:r w:rsidRPr="00A155EA">
        <w:rPr>
          <w:b/>
        </w:rPr>
        <w:t>ZipCode</w:t>
      </w:r>
      <w:proofErr w:type="spellEnd"/>
      <w:r>
        <w:t xml:space="preserve"> and </w:t>
      </w:r>
      <w:r w:rsidRPr="00A155EA">
        <w:rPr>
          <w:b/>
        </w:rPr>
        <w:t>Gender</w:t>
      </w:r>
      <w:r>
        <w:t xml:space="preserve"> as shown in the following dialog.</w:t>
      </w:r>
    </w:p>
    <w:p w14:paraId="740A38A6" w14:textId="365E5F73" w:rsidR="00B21FCC" w:rsidRDefault="00B21FCC" w:rsidP="00B21FCC">
      <w:pPr>
        <w:pStyle w:val="LabStepScreenshot"/>
      </w:pPr>
      <w:r>
        <w:rPr>
          <w:noProof/>
        </w:rPr>
        <w:drawing>
          <wp:inline distT="0" distB="0" distL="0" distR="0" wp14:anchorId="5D809864" wp14:editId="7CC2B122">
            <wp:extent cx="1673352" cy="2852928"/>
            <wp:effectExtent l="0" t="0" r="3175"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3352" cy="2852928"/>
                    </a:xfrm>
                    <a:prstGeom prst="rect">
                      <a:avLst/>
                    </a:prstGeom>
                  </pic:spPr>
                </pic:pic>
              </a:graphicData>
            </a:graphic>
          </wp:inline>
        </w:drawing>
      </w:r>
    </w:p>
    <w:p w14:paraId="521A8430" w14:textId="66FD6B52" w:rsidR="00B21FCC" w:rsidRDefault="00A155EA" w:rsidP="00F34260">
      <w:pPr>
        <w:pStyle w:val="LabStepNumbered"/>
      </w:pPr>
      <w:r>
        <w:t xml:space="preserve">Once you have selected the desired columns, click the </w:t>
      </w:r>
      <w:r w:rsidRPr="00A155EA">
        <w:rPr>
          <w:b/>
        </w:rPr>
        <w:t>OK</w:t>
      </w:r>
      <w:r>
        <w:t xml:space="preserve"> button </w:t>
      </w:r>
      <w:r w:rsidR="00AF41C4">
        <w:t xml:space="preserve">to close </w:t>
      </w:r>
      <w:r>
        <w:t xml:space="preserve">the </w:t>
      </w:r>
      <w:r w:rsidRPr="00A155EA">
        <w:rPr>
          <w:b/>
        </w:rPr>
        <w:t>Choose Columns</w:t>
      </w:r>
      <w:r>
        <w:t xml:space="preserve"> dialog. You should be able to observe that the Query Editor window now </w:t>
      </w:r>
      <w:r w:rsidR="00AF41C4">
        <w:t xml:space="preserve">displays </w:t>
      </w:r>
      <w:r>
        <w:t>data for the columns you selected.</w:t>
      </w:r>
    </w:p>
    <w:p w14:paraId="00054261" w14:textId="7010556A" w:rsidR="00B21FCC" w:rsidRDefault="00B21FCC" w:rsidP="00B21FCC">
      <w:pPr>
        <w:pStyle w:val="LabStepScreenshot"/>
      </w:pPr>
      <w:r>
        <w:rPr>
          <w:noProof/>
        </w:rPr>
        <w:drawing>
          <wp:inline distT="0" distB="0" distL="0" distR="0" wp14:anchorId="314ACAB8" wp14:editId="77FFA640">
            <wp:extent cx="5651582" cy="1918586"/>
            <wp:effectExtent l="19050" t="19050" r="25400" b="2476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977" cy="1924152"/>
                    </a:xfrm>
                    <a:prstGeom prst="rect">
                      <a:avLst/>
                    </a:prstGeom>
                    <a:noFill/>
                    <a:ln>
                      <a:solidFill>
                        <a:schemeClr val="bg1">
                          <a:lumMod val="50000"/>
                        </a:schemeClr>
                      </a:solidFill>
                    </a:ln>
                  </pic:spPr>
                </pic:pic>
              </a:graphicData>
            </a:graphic>
          </wp:inline>
        </w:drawing>
      </w:r>
    </w:p>
    <w:p w14:paraId="596BCA42" w14:textId="2599D74B" w:rsidR="00B21FCC" w:rsidRDefault="00A155EA" w:rsidP="00F34260">
      <w:pPr>
        <w:pStyle w:val="LabStepNumbered"/>
      </w:pPr>
      <w:r>
        <w:t xml:space="preserve">Now it's time to load the data from </w:t>
      </w:r>
      <w:r w:rsidRPr="00C207B5">
        <w:rPr>
          <w:b/>
        </w:rPr>
        <w:t>Customer.csv</w:t>
      </w:r>
      <w:r>
        <w:t xml:space="preserve"> into the data model. Accomplish this by clicking the </w:t>
      </w:r>
      <w:r w:rsidRPr="00A155EA">
        <w:rPr>
          <w:b/>
        </w:rPr>
        <w:t>Close &amp; Apply</w:t>
      </w:r>
      <w:r>
        <w:t xml:space="preserve"> button</w:t>
      </w:r>
      <w:r w:rsidR="00C207B5">
        <w:t xml:space="preserve"> in the ribbon of the Query Editor window to close the Query Editor window and import the data.</w:t>
      </w:r>
    </w:p>
    <w:p w14:paraId="29300D12" w14:textId="29EC89EC" w:rsidR="003D18C1" w:rsidRDefault="003D18C1" w:rsidP="003D18C1">
      <w:pPr>
        <w:pStyle w:val="LabStepScreenshot"/>
      </w:pPr>
      <w:r>
        <w:rPr>
          <w:noProof/>
        </w:rPr>
        <w:lastRenderedPageBreak/>
        <w:drawing>
          <wp:inline distT="0" distB="0" distL="0" distR="0" wp14:anchorId="778DC6CF" wp14:editId="73B2F713">
            <wp:extent cx="1645920" cy="694944"/>
            <wp:effectExtent l="19050" t="19050" r="1143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5920" cy="694944"/>
                    </a:xfrm>
                    <a:prstGeom prst="rect">
                      <a:avLst/>
                    </a:prstGeom>
                    <a:noFill/>
                    <a:ln>
                      <a:solidFill>
                        <a:schemeClr val="bg1">
                          <a:lumMod val="50000"/>
                        </a:schemeClr>
                      </a:solidFill>
                    </a:ln>
                  </pic:spPr>
                </pic:pic>
              </a:graphicData>
            </a:graphic>
          </wp:inline>
        </w:drawing>
      </w:r>
    </w:p>
    <w:p w14:paraId="472CB0FB" w14:textId="28A3EE11" w:rsidR="003D18C1" w:rsidRDefault="00C207B5" w:rsidP="00F34260">
      <w:pPr>
        <w:pStyle w:val="LabStepNumbered"/>
      </w:pPr>
      <w:r>
        <w:t xml:space="preserve">Power BI Desktop displays the </w:t>
      </w:r>
      <w:r w:rsidRPr="00C207B5">
        <w:rPr>
          <w:b/>
        </w:rPr>
        <w:t>Apply Query Changes</w:t>
      </w:r>
      <w:r>
        <w:t xml:space="preserve"> dialog while it's executing the query and importing the data. Note that the </w:t>
      </w:r>
      <w:r w:rsidRPr="00C207B5">
        <w:rPr>
          <w:b/>
        </w:rPr>
        <w:t>Apply Query Changes</w:t>
      </w:r>
      <w:r>
        <w:t xml:space="preserve"> dialog will close automatically after the data has been imported.</w:t>
      </w:r>
    </w:p>
    <w:p w14:paraId="20F51E11" w14:textId="572349FD" w:rsidR="003D18C1" w:rsidRDefault="003D18C1" w:rsidP="003D18C1">
      <w:pPr>
        <w:pStyle w:val="LabStepScreenshot"/>
      </w:pPr>
      <w:r>
        <w:rPr>
          <w:noProof/>
        </w:rPr>
        <w:drawing>
          <wp:inline distT="0" distB="0" distL="0" distR="0" wp14:anchorId="3056FC90" wp14:editId="6E63C192">
            <wp:extent cx="2129667" cy="769957"/>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244" cy="778120"/>
                    </a:xfrm>
                    <a:prstGeom prst="rect">
                      <a:avLst/>
                    </a:prstGeom>
                    <a:noFill/>
                    <a:ln>
                      <a:solidFill>
                        <a:schemeClr val="bg1">
                          <a:lumMod val="50000"/>
                        </a:schemeClr>
                      </a:solidFill>
                    </a:ln>
                  </pic:spPr>
                </pic:pic>
              </a:graphicData>
            </a:graphic>
          </wp:inline>
        </w:drawing>
      </w:r>
    </w:p>
    <w:p w14:paraId="322A1856" w14:textId="3908B9CD" w:rsidR="003D18C1" w:rsidRDefault="00C207B5" w:rsidP="00F34260">
      <w:pPr>
        <w:pStyle w:val="LabStepNumbered"/>
      </w:pPr>
      <w:r>
        <w:t>You should now be looking at the main window of Power BI Desktop in report view which displays a new and empty report. Locate the three buttons on the sidebar on the left-hand side of the screen. Click the button in the middle to move from report view to data view.</w:t>
      </w:r>
    </w:p>
    <w:p w14:paraId="338C641E" w14:textId="02B61E3B" w:rsidR="003D18C1" w:rsidRDefault="003D18C1" w:rsidP="003D18C1">
      <w:pPr>
        <w:pStyle w:val="LabStepScreenshot"/>
      </w:pPr>
      <w:r>
        <w:rPr>
          <w:noProof/>
        </w:rPr>
        <w:drawing>
          <wp:inline distT="0" distB="0" distL="0" distR="0" wp14:anchorId="2A0AF679" wp14:editId="1ECCC8BD">
            <wp:extent cx="1216152" cy="1261872"/>
            <wp:effectExtent l="19050" t="19050" r="22225" b="146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152" cy="1261872"/>
                    </a:xfrm>
                    <a:prstGeom prst="rect">
                      <a:avLst/>
                    </a:prstGeom>
                    <a:noFill/>
                    <a:ln>
                      <a:solidFill>
                        <a:schemeClr val="bg1">
                          <a:lumMod val="50000"/>
                        </a:schemeClr>
                      </a:solidFill>
                    </a:ln>
                  </pic:spPr>
                </pic:pic>
              </a:graphicData>
            </a:graphic>
          </wp:inline>
        </w:drawing>
      </w:r>
    </w:p>
    <w:p w14:paraId="5F3AED64" w14:textId="0D41AF7F" w:rsidR="003D18C1" w:rsidRDefault="00C207B5" w:rsidP="00F34260">
      <w:pPr>
        <w:pStyle w:val="LabStepNumbered"/>
      </w:pPr>
      <w:r>
        <w:t xml:space="preserve">Once you have moved over to data view, you should be able to </w:t>
      </w:r>
      <w:r w:rsidR="00506092">
        <w:t xml:space="preserve">verify that the </w:t>
      </w:r>
      <w:r w:rsidR="00506092" w:rsidRPr="00506092">
        <w:rPr>
          <w:b/>
        </w:rPr>
        <w:t>Customers</w:t>
      </w:r>
      <w:r w:rsidR="00506092">
        <w:t xml:space="preserve"> table has been created. On the right side of the window, the </w:t>
      </w:r>
      <w:r w:rsidR="00506092" w:rsidRPr="006F1D2C">
        <w:rPr>
          <w:b/>
        </w:rPr>
        <w:t>Fields</w:t>
      </w:r>
      <w:r w:rsidR="00506092">
        <w:t xml:space="preserve"> list shows the </w:t>
      </w:r>
      <w:r w:rsidR="00506092" w:rsidRPr="00506092">
        <w:rPr>
          <w:b/>
        </w:rPr>
        <w:t>Customers</w:t>
      </w:r>
      <w:r w:rsidR="00506092">
        <w:t xml:space="preserve"> table which is selected. The data from the </w:t>
      </w:r>
      <w:r w:rsidR="00506092" w:rsidRPr="006F1D2C">
        <w:rPr>
          <w:b/>
        </w:rPr>
        <w:t>Customers</w:t>
      </w:r>
      <w:r w:rsidR="00506092">
        <w:t xml:space="preserve"> table is shown in a grid view in the middle of the screen.</w:t>
      </w:r>
    </w:p>
    <w:p w14:paraId="00C91091" w14:textId="73968CA5" w:rsidR="003D18C1" w:rsidRDefault="003D18C1" w:rsidP="003D18C1">
      <w:pPr>
        <w:pStyle w:val="LabStepScreenshot"/>
      </w:pPr>
      <w:r>
        <w:rPr>
          <w:noProof/>
        </w:rPr>
        <w:drawing>
          <wp:inline distT="0" distB="0" distL="0" distR="0" wp14:anchorId="01D25FDC" wp14:editId="1BD74EE0">
            <wp:extent cx="5073445" cy="1755704"/>
            <wp:effectExtent l="19050" t="19050" r="13335" b="165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6803" cy="1767248"/>
                    </a:xfrm>
                    <a:prstGeom prst="rect">
                      <a:avLst/>
                    </a:prstGeom>
                    <a:noFill/>
                    <a:ln>
                      <a:solidFill>
                        <a:schemeClr val="bg1">
                          <a:lumMod val="50000"/>
                        </a:schemeClr>
                      </a:solidFill>
                    </a:ln>
                  </pic:spPr>
                </pic:pic>
              </a:graphicData>
            </a:graphic>
          </wp:inline>
        </w:drawing>
      </w:r>
    </w:p>
    <w:p w14:paraId="2DF9ACD6" w14:textId="776AD0E5" w:rsidR="00506092" w:rsidRDefault="00506092" w:rsidP="00506092">
      <w:pPr>
        <w:pStyle w:val="LabExerciseCallout"/>
      </w:pPr>
      <w:r>
        <w:t xml:space="preserve">You might observe that the data from the </w:t>
      </w:r>
      <w:r w:rsidRPr="00506092">
        <w:rPr>
          <w:b/>
        </w:rPr>
        <w:t>Customers</w:t>
      </w:r>
      <w:r>
        <w:t xml:space="preserve"> table is not sorted in an intuitive fashion. For example, you might expect the default sort order to be the same as the underlying CSV file which orders customers by </w:t>
      </w:r>
      <w:proofErr w:type="spellStart"/>
      <w:r w:rsidRPr="00506092">
        <w:rPr>
          <w:b/>
        </w:rPr>
        <w:t>CustomerId</w:t>
      </w:r>
      <w:proofErr w:type="spellEnd"/>
      <w:r>
        <w:t>. Instead, the table has a seemingly random sort order which is a side effect of the way data is store</w:t>
      </w:r>
      <w:r w:rsidR="006F1D2C">
        <w:t>d</w:t>
      </w:r>
      <w:r>
        <w:t xml:space="preserve"> in memory given the column-based nature of the tabular model. You can </w:t>
      </w:r>
      <w:r w:rsidR="006F1D2C">
        <w:t xml:space="preserve">right-click </w:t>
      </w:r>
      <w:r>
        <w:t xml:space="preserve">the column header for the </w:t>
      </w:r>
      <w:proofErr w:type="spellStart"/>
      <w:r w:rsidRPr="00506092">
        <w:rPr>
          <w:b/>
        </w:rPr>
        <w:t>CustomerId</w:t>
      </w:r>
      <w:proofErr w:type="spellEnd"/>
      <w:r>
        <w:t xml:space="preserve"> column and </w:t>
      </w:r>
      <w:r w:rsidR="006F1D2C">
        <w:t xml:space="preserve">run a command to </w:t>
      </w:r>
      <w:r>
        <w:t xml:space="preserve">sort </w:t>
      </w:r>
      <w:r w:rsidR="006F1D2C">
        <w:t xml:space="preserve">the data in the table </w:t>
      </w:r>
      <w:r>
        <w:t xml:space="preserve">if </w:t>
      </w:r>
      <w:r w:rsidR="006F1D2C">
        <w:t xml:space="preserve">it </w:t>
      </w:r>
      <w:r>
        <w:t xml:space="preserve">makes you feel better, but </w:t>
      </w:r>
      <w:r w:rsidR="006F1D2C">
        <w:t xml:space="preserve">this action </w:t>
      </w:r>
      <w:r>
        <w:t xml:space="preserve">will not really have any effect because changes to the sort order </w:t>
      </w:r>
      <w:r w:rsidR="006F1D2C">
        <w:t xml:space="preserve">are only temporary and they </w:t>
      </w:r>
      <w:r>
        <w:t>are not saved</w:t>
      </w:r>
      <w:r w:rsidR="006F1D2C">
        <w:t xml:space="preserve"> as part of the underlying data model.</w:t>
      </w:r>
    </w:p>
    <w:p w14:paraId="7C6755E3" w14:textId="25E11F6C" w:rsidR="00506092" w:rsidRDefault="00506092" w:rsidP="00F34260">
      <w:pPr>
        <w:pStyle w:val="LabStepNumbered"/>
      </w:pPr>
      <w:r>
        <w:t>You have imported one table into the data model. Now you will import a second table to get additional data on invoices.</w:t>
      </w:r>
    </w:p>
    <w:p w14:paraId="17F4CE83" w14:textId="250024AD" w:rsidR="003D18C1" w:rsidRDefault="003D18C1" w:rsidP="00506092">
      <w:pPr>
        <w:pStyle w:val="LabStepNumberedLevel2"/>
      </w:pPr>
      <w:r>
        <w:t>In the Ribbon</w:t>
      </w:r>
      <w:r w:rsidR="00506092">
        <w:t xml:space="preserve"> of the Power BI Desktop window</w:t>
      </w:r>
      <w:r>
        <w:t xml:space="preserve">, select the </w:t>
      </w:r>
      <w:r w:rsidRPr="00506092">
        <w:rPr>
          <w:b/>
        </w:rPr>
        <w:t>Home</w:t>
      </w:r>
      <w:r>
        <w:t xml:space="preserve"> tab.</w:t>
      </w:r>
    </w:p>
    <w:p w14:paraId="23432FB0" w14:textId="77777777" w:rsidR="00506092" w:rsidRDefault="00506092" w:rsidP="00506092">
      <w:pPr>
        <w:pStyle w:val="LabStepNumberedLevel2"/>
      </w:pPr>
      <w:r>
        <w:t xml:space="preserve">Drop down the </w:t>
      </w:r>
      <w:r w:rsidRPr="002A2CD1">
        <w:rPr>
          <w:b/>
        </w:rPr>
        <w:t>Get Data</w:t>
      </w:r>
      <w:r>
        <w:t xml:space="preserve"> menu button and select the </w:t>
      </w:r>
      <w:r w:rsidRPr="002A2CD1">
        <w:rPr>
          <w:b/>
        </w:rPr>
        <w:t>CSV</w:t>
      </w:r>
      <w:r>
        <w:t xml:space="preserve"> command.</w:t>
      </w:r>
    </w:p>
    <w:p w14:paraId="3B8046C1" w14:textId="77777777" w:rsidR="00506092" w:rsidRDefault="00506092" w:rsidP="00506092">
      <w:pPr>
        <w:pStyle w:val="LabStepNumberedLevel2"/>
      </w:pPr>
      <w:r>
        <w:lastRenderedPageBreak/>
        <w:t xml:space="preserve">In the </w:t>
      </w:r>
      <w:r w:rsidRPr="002A2CD1">
        <w:rPr>
          <w:b/>
        </w:rPr>
        <w:t>Open</w:t>
      </w:r>
      <w:r>
        <w:t xml:space="preserve"> dialog, navigate to the folder at </w:t>
      </w:r>
      <w:r w:rsidRPr="002A2CD1">
        <w:rPr>
          <w:b/>
        </w:rPr>
        <w:t>C:\Student\Data\SalesData2012</w:t>
      </w:r>
      <w:r>
        <w:t xml:space="preserve"> and select the file named </w:t>
      </w:r>
      <w:r>
        <w:rPr>
          <w:b/>
        </w:rPr>
        <w:t>Invoices</w:t>
      </w:r>
      <w:r w:rsidRPr="002A2CD1">
        <w:rPr>
          <w:b/>
        </w:rPr>
        <w:t>.csv</w:t>
      </w:r>
      <w:r>
        <w:t xml:space="preserve">. </w:t>
      </w:r>
    </w:p>
    <w:p w14:paraId="69EEBA81" w14:textId="633FF120" w:rsidR="003D18C1" w:rsidRDefault="003D18C1" w:rsidP="00506092">
      <w:pPr>
        <w:pStyle w:val="LabStepScreenshotLevel2"/>
      </w:pPr>
      <w:r>
        <w:drawing>
          <wp:inline distT="0" distB="0" distL="0" distR="0" wp14:anchorId="2712419A" wp14:editId="2DBAE30E">
            <wp:extent cx="3648456" cy="1801368"/>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456" cy="1801368"/>
                    </a:xfrm>
                    <a:prstGeom prst="rect">
                      <a:avLst/>
                    </a:prstGeom>
                  </pic:spPr>
                </pic:pic>
              </a:graphicData>
            </a:graphic>
          </wp:inline>
        </w:drawing>
      </w:r>
    </w:p>
    <w:p w14:paraId="4C69C1BD" w14:textId="77777777" w:rsidR="00506092" w:rsidRDefault="00506092" w:rsidP="00506092">
      <w:pPr>
        <w:pStyle w:val="LabStepNumberedLevel2"/>
      </w:pPr>
      <w:r>
        <w:t xml:space="preserve">Click the </w:t>
      </w:r>
      <w:r w:rsidRPr="002A2CD1">
        <w:rPr>
          <w:b/>
        </w:rPr>
        <w:t>Open</w:t>
      </w:r>
      <w:r>
        <w:t xml:space="preserve"> button in the bottom right of the dialog to begin the import process.</w:t>
      </w:r>
    </w:p>
    <w:p w14:paraId="153DC1A0" w14:textId="5DD64AA7" w:rsidR="003D18C1" w:rsidRDefault="0066486F" w:rsidP="00506092">
      <w:pPr>
        <w:pStyle w:val="LabStepNumberedLevel2"/>
      </w:pPr>
      <w:r>
        <w:t xml:space="preserve">In the </w:t>
      </w:r>
      <w:r w:rsidRPr="0066486F">
        <w:rPr>
          <w:b/>
        </w:rPr>
        <w:t>Invoi</w:t>
      </w:r>
      <w:r>
        <w:rPr>
          <w:b/>
        </w:rPr>
        <w:t>c</w:t>
      </w:r>
      <w:r w:rsidRPr="0066486F">
        <w:rPr>
          <w:b/>
        </w:rPr>
        <w:t>es.csv</w:t>
      </w:r>
      <w:r>
        <w:t xml:space="preserve"> dialog, click the </w:t>
      </w:r>
      <w:r w:rsidRPr="0066486F">
        <w:rPr>
          <w:b/>
        </w:rPr>
        <w:t>Load</w:t>
      </w:r>
      <w:r>
        <w:t xml:space="preserve"> button to execute the query and import data to create the </w:t>
      </w:r>
      <w:r w:rsidRPr="0069097E">
        <w:rPr>
          <w:b/>
        </w:rPr>
        <w:t>Invoices</w:t>
      </w:r>
      <w:r>
        <w:t xml:space="preserve"> table.</w:t>
      </w:r>
    </w:p>
    <w:p w14:paraId="2A5BB40D" w14:textId="5D1CAF5F" w:rsidR="003D18C1" w:rsidRDefault="003D18C1" w:rsidP="0066486F">
      <w:pPr>
        <w:pStyle w:val="LabStepScreenshotLevel2"/>
      </w:pPr>
      <w:r>
        <w:drawing>
          <wp:inline distT="0" distB="0" distL="0" distR="0" wp14:anchorId="3080ACA6" wp14:editId="1490D7BA">
            <wp:extent cx="2880360" cy="181051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360" cy="1810512"/>
                    </a:xfrm>
                    <a:prstGeom prst="rect">
                      <a:avLst/>
                    </a:prstGeom>
                  </pic:spPr>
                </pic:pic>
              </a:graphicData>
            </a:graphic>
          </wp:inline>
        </w:drawing>
      </w:r>
    </w:p>
    <w:p w14:paraId="5759649F" w14:textId="59952EF7" w:rsidR="003D18C1" w:rsidRDefault="0066486F" w:rsidP="0066486F">
      <w:pPr>
        <w:pStyle w:val="LabStepNumberedLevel2"/>
      </w:pPr>
      <w:r>
        <w:t xml:space="preserve">Make sure Power BI Desktop is in data view. You should be able to verify that the </w:t>
      </w:r>
      <w:r w:rsidRPr="0066486F">
        <w:rPr>
          <w:b/>
        </w:rPr>
        <w:t>Invoices</w:t>
      </w:r>
      <w:r>
        <w:t xml:space="preserve"> table has been created.</w:t>
      </w:r>
    </w:p>
    <w:p w14:paraId="63B1B0D5" w14:textId="4350889A" w:rsidR="003D18C1" w:rsidRDefault="0066486F" w:rsidP="0066486F">
      <w:pPr>
        <w:pStyle w:val="LabStepScreenshotLevel2"/>
      </w:pPr>
      <w:r>
        <w:drawing>
          <wp:inline distT="0" distB="0" distL="0" distR="0" wp14:anchorId="5B719137" wp14:editId="13B0ACED">
            <wp:extent cx="4581144" cy="1563624"/>
            <wp:effectExtent l="19050" t="19050" r="10160" b="177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144" cy="1563624"/>
                    </a:xfrm>
                    <a:prstGeom prst="rect">
                      <a:avLst/>
                    </a:prstGeom>
                    <a:noFill/>
                    <a:ln>
                      <a:solidFill>
                        <a:schemeClr val="bg1">
                          <a:lumMod val="50000"/>
                        </a:schemeClr>
                      </a:solidFill>
                    </a:ln>
                  </pic:spPr>
                </pic:pic>
              </a:graphicData>
            </a:graphic>
          </wp:inline>
        </w:drawing>
      </w:r>
    </w:p>
    <w:p w14:paraId="5DFC2B48" w14:textId="03943666" w:rsidR="0066486F" w:rsidRDefault="0066486F" w:rsidP="0066486F">
      <w:pPr>
        <w:pStyle w:val="LabStepNumbered"/>
      </w:pPr>
      <w:r>
        <w:t>Now, you will import one more table into the data model.</w:t>
      </w:r>
    </w:p>
    <w:p w14:paraId="2E155009" w14:textId="13B4204C" w:rsidR="0066486F" w:rsidRDefault="0069097E" w:rsidP="0066486F">
      <w:pPr>
        <w:pStyle w:val="LabStepNumberedLevel2"/>
      </w:pPr>
      <w:r>
        <w:t>In the r</w:t>
      </w:r>
      <w:r w:rsidR="0066486F">
        <w:t xml:space="preserve">ibbon of the Power BI Desktop window, select the </w:t>
      </w:r>
      <w:r w:rsidR="0066486F" w:rsidRPr="00506092">
        <w:rPr>
          <w:b/>
        </w:rPr>
        <w:t>Home</w:t>
      </w:r>
      <w:r w:rsidR="0066486F">
        <w:t xml:space="preserve"> tab.</w:t>
      </w:r>
    </w:p>
    <w:p w14:paraId="02AC2BCF" w14:textId="77777777" w:rsidR="0066486F" w:rsidRDefault="0066486F" w:rsidP="0066486F">
      <w:pPr>
        <w:pStyle w:val="LabStepNumberedLevel2"/>
      </w:pPr>
      <w:r>
        <w:t xml:space="preserve">Drop down the </w:t>
      </w:r>
      <w:r w:rsidRPr="002A2CD1">
        <w:rPr>
          <w:b/>
        </w:rPr>
        <w:t>Get Data</w:t>
      </w:r>
      <w:r>
        <w:t xml:space="preserve"> menu button and select the </w:t>
      </w:r>
      <w:r w:rsidRPr="002A2CD1">
        <w:rPr>
          <w:b/>
        </w:rPr>
        <w:t>CSV</w:t>
      </w:r>
      <w:r>
        <w:t xml:space="preserve"> command.</w:t>
      </w:r>
    </w:p>
    <w:p w14:paraId="22196311" w14:textId="1E104630" w:rsidR="0066486F" w:rsidRDefault="0066486F" w:rsidP="0066486F">
      <w:pPr>
        <w:pStyle w:val="LabStepNumberedLevel2"/>
      </w:pPr>
      <w:r>
        <w:t xml:space="preserve">In the </w:t>
      </w:r>
      <w:r w:rsidRPr="002A2CD1">
        <w:rPr>
          <w:b/>
        </w:rPr>
        <w:t>Open</w:t>
      </w:r>
      <w:r>
        <w:t xml:space="preserve"> dialog, navigate to the folder at </w:t>
      </w:r>
      <w:r w:rsidRPr="002A2CD1">
        <w:rPr>
          <w:b/>
        </w:rPr>
        <w:t>C:\Student\Data\SalesData2012</w:t>
      </w:r>
      <w:r>
        <w:t xml:space="preserve"> and select the file named </w:t>
      </w:r>
      <w:r>
        <w:rPr>
          <w:b/>
        </w:rPr>
        <w:t>InvoiceDetails</w:t>
      </w:r>
      <w:r w:rsidRPr="002A2CD1">
        <w:rPr>
          <w:b/>
        </w:rPr>
        <w:t>.csv</w:t>
      </w:r>
      <w:r>
        <w:t xml:space="preserve">. </w:t>
      </w:r>
    </w:p>
    <w:p w14:paraId="42FA45DD" w14:textId="4E47C30C" w:rsidR="0066486F" w:rsidRDefault="0066486F" w:rsidP="0066486F">
      <w:pPr>
        <w:pStyle w:val="LabStepScreenshotLevel2"/>
      </w:pPr>
      <w:r>
        <w:lastRenderedPageBreak/>
        <w:drawing>
          <wp:inline distT="0" distB="0" distL="0" distR="0" wp14:anchorId="32126FDD" wp14:editId="7BE6B5F8">
            <wp:extent cx="3593592" cy="1773936"/>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3592" cy="1773936"/>
                    </a:xfrm>
                    <a:prstGeom prst="rect">
                      <a:avLst/>
                    </a:prstGeom>
                  </pic:spPr>
                </pic:pic>
              </a:graphicData>
            </a:graphic>
          </wp:inline>
        </w:drawing>
      </w:r>
    </w:p>
    <w:p w14:paraId="16571318" w14:textId="77777777" w:rsidR="0066486F" w:rsidRDefault="0066486F" w:rsidP="0066486F">
      <w:pPr>
        <w:pStyle w:val="LabStepNumberedLevel2"/>
      </w:pPr>
      <w:r>
        <w:t xml:space="preserve">Click the </w:t>
      </w:r>
      <w:r w:rsidRPr="002A2CD1">
        <w:rPr>
          <w:b/>
        </w:rPr>
        <w:t>Open</w:t>
      </w:r>
      <w:r>
        <w:t xml:space="preserve"> button in the bottom right of the dialog to begin the import process.</w:t>
      </w:r>
    </w:p>
    <w:p w14:paraId="2EAC3B1A" w14:textId="77777777" w:rsidR="0066486F" w:rsidRDefault="0066486F" w:rsidP="0066486F">
      <w:pPr>
        <w:pStyle w:val="LabStepNumberedLevel2"/>
      </w:pPr>
      <w:r>
        <w:t xml:space="preserve">In the </w:t>
      </w:r>
      <w:r>
        <w:rPr>
          <w:b/>
        </w:rPr>
        <w:t>InvoiceDetails</w:t>
      </w:r>
      <w:r w:rsidRPr="0066486F">
        <w:rPr>
          <w:b/>
        </w:rPr>
        <w:t>.csv</w:t>
      </w:r>
      <w:r>
        <w:t xml:space="preserve"> dialog, click </w:t>
      </w:r>
      <w:r w:rsidRPr="0066486F">
        <w:rPr>
          <w:b/>
        </w:rPr>
        <w:t>Load</w:t>
      </w:r>
      <w:r>
        <w:t xml:space="preserve"> to execute the query and import data to create the </w:t>
      </w:r>
      <w:proofErr w:type="spellStart"/>
      <w:r w:rsidRPr="0066486F">
        <w:rPr>
          <w:b/>
        </w:rPr>
        <w:t>InvoiceDetails</w:t>
      </w:r>
      <w:proofErr w:type="spellEnd"/>
      <w:r>
        <w:t xml:space="preserve"> table.</w:t>
      </w:r>
    </w:p>
    <w:p w14:paraId="01071432" w14:textId="22B79F98" w:rsidR="0066486F" w:rsidRDefault="0066486F" w:rsidP="0066486F">
      <w:pPr>
        <w:pStyle w:val="LabStepNumberedLevel2"/>
      </w:pPr>
      <w:r>
        <w:t xml:space="preserve">After the import process completes, you should be able to verify that the </w:t>
      </w:r>
      <w:proofErr w:type="spellStart"/>
      <w:r>
        <w:rPr>
          <w:b/>
        </w:rPr>
        <w:t>InvoiceDetails</w:t>
      </w:r>
      <w:proofErr w:type="spellEnd"/>
      <w:r>
        <w:t xml:space="preserve"> table has been created.</w:t>
      </w:r>
    </w:p>
    <w:p w14:paraId="3764BE09" w14:textId="328B617B" w:rsidR="00D75B6D" w:rsidRDefault="00D75B6D" w:rsidP="0066486F">
      <w:pPr>
        <w:pStyle w:val="LabStepScreenshotLevel2"/>
      </w:pPr>
      <w:r>
        <w:drawing>
          <wp:inline distT="0" distB="0" distL="0" distR="0" wp14:anchorId="4FD6001A" wp14:editId="5CDFDBEF">
            <wp:extent cx="4626864" cy="1664208"/>
            <wp:effectExtent l="19050" t="19050" r="2159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864" cy="1664208"/>
                    </a:xfrm>
                    <a:prstGeom prst="rect">
                      <a:avLst/>
                    </a:prstGeom>
                    <a:noFill/>
                    <a:ln>
                      <a:solidFill>
                        <a:schemeClr val="bg1">
                          <a:lumMod val="50000"/>
                        </a:schemeClr>
                      </a:solidFill>
                    </a:ln>
                  </pic:spPr>
                </pic:pic>
              </a:graphicData>
            </a:graphic>
          </wp:inline>
        </w:drawing>
      </w:r>
    </w:p>
    <w:p w14:paraId="4529F74A" w14:textId="5D071838" w:rsidR="001F1564" w:rsidRDefault="00D10EA1" w:rsidP="00F34260">
      <w:pPr>
        <w:pStyle w:val="LabStepNumbered"/>
      </w:pPr>
      <w:r>
        <w:t xml:space="preserve">While you are done working with the query and </w:t>
      </w:r>
      <w:r w:rsidR="00521A60">
        <w:t xml:space="preserve">data </w:t>
      </w:r>
      <w:r>
        <w:t xml:space="preserve">import aspects of Power BI Desktop for this particular lab exercise, it's still important that you know how to open and edit queries whenever it is required. </w:t>
      </w:r>
      <w:r w:rsidR="001F1564">
        <w:t>You will now go through the steps to open the Query Editor window to see how to get back to query editing mode.</w:t>
      </w:r>
    </w:p>
    <w:p w14:paraId="52E1FBB2" w14:textId="7600BD2D" w:rsidR="00D75B6D" w:rsidRDefault="00D10EA1" w:rsidP="001F1564">
      <w:pPr>
        <w:pStyle w:val="LabStepNumberedLevel2"/>
      </w:pPr>
      <w:r>
        <w:t xml:space="preserve">In the ribbon of the Power BI Desktop window, click the </w:t>
      </w:r>
      <w:r w:rsidRPr="00D10EA1">
        <w:rPr>
          <w:b/>
        </w:rPr>
        <w:t>Edit Queries</w:t>
      </w:r>
      <w:r>
        <w:t xml:space="preserve"> button to open the Query Editor window.</w:t>
      </w:r>
    </w:p>
    <w:p w14:paraId="42FF6751" w14:textId="79AA8310" w:rsidR="00D75B6D" w:rsidRDefault="00F97F90" w:rsidP="001F1564">
      <w:pPr>
        <w:pStyle w:val="LabStepScreenshotLevel2"/>
      </w:pPr>
      <w:r>
        <w:drawing>
          <wp:inline distT="0" distB="0" distL="0" distR="0" wp14:anchorId="533998D0" wp14:editId="36B86618">
            <wp:extent cx="2066544" cy="694944"/>
            <wp:effectExtent l="19050" t="19050" r="10160" b="1016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6544" cy="694944"/>
                    </a:xfrm>
                    <a:prstGeom prst="rect">
                      <a:avLst/>
                    </a:prstGeom>
                    <a:noFill/>
                    <a:ln>
                      <a:solidFill>
                        <a:schemeClr val="bg1">
                          <a:lumMod val="50000"/>
                        </a:schemeClr>
                      </a:solidFill>
                    </a:ln>
                  </pic:spPr>
                </pic:pic>
              </a:graphicData>
            </a:graphic>
          </wp:inline>
        </w:drawing>
      </w:r>
    </w:p>
    <w:p w14:paraId="71859D6D" w14:textId="390F861C" w:rsidR="00D75B6D" w:rsidRDefault="00D10EA1" w:rsidP="001F1564">
      <w:pPr>
        <w:pStyle w:val="LabStepNumberedLevel2"/>
      </w:pPr>
      <w:r>
        <w:t xml:space="preserve">You should now see the Query Editor window displaying queries named </w:t>
      </w:r>
      <w:r w:rsidRPr="00D10EA1">
        <w:rPr>
          <w:b/>
        </w:rPr>
        <w:t>Customers</w:t>
      </w:r>
      <w:r>
        <w:t xml:space="preserve">, </w:t>
      </w:r>
      <w:r w:rsidRPr="00D10EA1">
        <w:rPr>
          <w:b/>
        </w:rPr>
        <w:t>Invoices</w:t>
      </w:r>
      <w:r>
        <w:t xml:space="preserve"> and </w:t>
      </w:r>
      <w:proofErr w:type="spellStart"/>
      <w:r w:rsidRPr="00D10EA1">
        <w:rPr>
          <w:b/>
        </w:rPr>
        <w:t>InvoiceDetails</w:t>
      </w:r>
      <w:proofErr w:type="spellEnd"/>
      <w:r>
        <w:t xml:space="preserve"> in the </w:t>
      </w:r>
      <w:r w:rsidRPr="00D10EA1">
        <w:rPr>
          <w:b/>
        </w:rPr>
        <w:t>Queries</w:t>
      </w:r>
      <w:r>
        <w:t xml:space="preserve"> list in the right-hand side of the screen. You can select any of these queries and continue to edit them if required. However, in this case there is no need to edit the queries any more.</w:t>
      </w:r>
    </w:p>
    <w:p w14:paraId="3F8CBDBF" w14:textId="4A55DB2F" w:rsidR="00F97F90" w:rsidRDefault="00F97F90" w:rsidP="001F1564">
      <w:pPr>
        <w:pStyle w:val="LabStepScreenshotLevel2"/>
      </w:pPr>
      <w:r>
        <w:lastRenderedPageBreak/>
        <w:drawing>
          <wp:inline distT="0" distB="0" distL="0" distR="0" wp14:anchorId="4A97EA33" wp14:editId="116189E3">
            <wp:extent cx="4919472" cy="2112264"/>
            <wp:effectExtent l="19050" t="19050" r="14605" b="215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9472" cy="2112264"/>
                    </a:xfrm>
                    <a:prstGeom prst="rect">
                      <a:avLst/>
                    </a:prstGeom>
                    <a:noFill/>
                    <a:ln>
                      <a:solidFill>
                        <a:schemeClr val="bg1">
                          <a:lumMod val="50000"/>
                        </a:schemeClr>
                      </a:solidFill>
                    </a:ln>
                  </pic:spPr>
                </pic:pic>
              </a:graphicData>
            </a:graphic>
          </wp:inline>
        </w:drawing>
      </w:r>
    </w:p>
    <w:p w14:paraId="6227F30B" w14:textId="3FB2E544" w:rsidR="00F97F90" w:rsidRDefault="00F97F90" w:rsidP="001F1564">
      <w:pPr>
        <w:pStyle w:val="LabStepNumberedLevel2"/>
      </w:pPr>
      <w:r>
        <w:t xml:space="preserve">Close the Query Editor </w:t>
      </w:r>
      <w:r w:rsidR="00D10EA1">
        <w:t xml:space="preserve">window </w:t>
      </w:r>
      <w:r w:rsidR="001F1564">
        <w:t xml:space="preserve">by dropping down the </w:t>
      </w:r>
      <w:r w:rsidR="001F1564" w:rsidRPr="001F1564">
        <w:rPr>
          <w:b/>
        </w:rPr>
        <w:t>Close and Apply</w:t>
      </w:r>
      <w:r w:rsidR="001F1564">
        <w:t xml:space="preserve"> menu button and clicking the </w:t>
      </w:r>
      <w:r w:rsidR="001F1564" w:rsidRPr="001F1564">
        <w:rPr>
          <w:b/>
        </w:rPr>
        <w:t>Close</w:t>
      </w:r>
      <w:r w:rsidR="001F1564">
        <w:t xml:space="preserve"> command.</w:t>
      </w:r>
    </w:p>
    <w:p w14:paraId="4D12407D" w14:textId="5040CCA2" w:rsidR="001F1564" w:rsidRDefault="00D10EA1" w:rsidP="001F1564">
      <w:pPr>
        <w:pStyle w:val="LabStepScreenshotLevel2"/>
      </w:pPr>
      <w:r>
        <w:drawing>
          <wp:inline distT="0" distB="0" distL="0" distR="0" wp14:anchorId="69452B5A" wp14:editId="1DD2B00B">
            <wp:extent cx="713232" cy="950976"/>
            <wp:effectExtent l="19050" t="19050" r="10795" b="209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3232" cy="950976"/>
                    </a:xfrm>
                    <a:prstGeom prst="rect">
                      <a:avLst/>
                    </a:prstGeom>
                    <a:noFill/>
                    <a:ln>
                      <a:solidFill>
                        <a:schemeClr val="bg1">
                          <a:lumMod val="65000"/>
                        </a:schemeClr>
                      </a:solidFill>
                    </a:ln>
                  </pic:spPr>
                </pic:pic>
              </a:graphicData>
            </a:graphic>
          </wp:inline>
        </w:drawing>
      </w:r>
    </w:p>
    <w:p w14:paraId="2A72E0F6" w14:textId="74814B22" w:rsidR="00C90A98" w:rsidRDefault="00C90A98" w:rsidP="00663BC2">
      <w:pPr>
        <w:pStyle w:val="LabStepNumbered"/>
      </w:pPr>
      <w:r>
        <w:t>Save your work by clicking the Save button on the top left of the Power BI Desktop window.</w:t>
      </w:r>
    </w:p>
    <w:p w14:paraId="7D39D40E" w14:textId="6F3EF342" w:rsidR="00521A60" w:rsidRPr="003A69CF" w:rsidRDefault="00521A60" w:rsidP="00521A60">
      <w:pPr>
        <w:pStyle w:val="LabExerciseCallout"/>
      </w:pPr>
      <w:r>
        <w:t>You have now finished importing data into your data model using Power Query. The next step is to begin modeling the data using the Power Pivot features of Power BI Desktop.</w:t>
      </w:r>
    </w:p>
    <w:p w14:paraId="2556CC47" w14:textId="7D9A042E" w:rsidR="00F34260" w:rsidRPr="00AB0146" w:rsidRDefault="00F34260" w:rsidP="00F34260">
      <w:pPr>
        <w:pStyle w:val="Heading3"/>
      </w:pPr>
      <w:r>
        <w:t>Exercise 3: Modeling Tables in a Dataset using Power Pivot</w:t>
      </w:r>
    </w:p>
    <w:p w14:paraId="0DE77465" w14:textId="74391640" w:rsidR="00F34260" w:rsidRDefault="00F34260" w:rsidP="00F34260">
      <w:pPr>
        <w:pStyle w:val="LabExerciseLeadIn"/>
      </w:pPr>
      <w:r>
        <w:t xml:space="preserve">In this exercise you will </w:t>
      </w:r>
      <w:r w:rsidR="003D35F6">
        <w:t xml:space="preserve">begin to model the data in the dataset you have created using the Power Pivot features of Power BI Desktop. You will begin by </w:t>
      </w:r>
      <w:r w:rsidR="00C22D3C">
        <w:t xml:space="preserve">ensuring the appropriate </w:t>
      </w:r>
      <w:r w:rsidR="003D35F6">
        <w:t xml:space="preserve">relationships </w:t>
      </w:r>
      <w:r w:rsidR="00C22D3C">
        <w:t xml:space="preserve">have been created </w:t>
      </w:r>
      <w:r w:rsidR="003D35F6">
        <w:t xml:space="preserve">between the three tables in the data model. After that, </w:t>
      </w:r>
      <w:r w:rsidR="00521A60">
        <w:t xml:space="preserve">you will </w:t>
      </w:r>
      <w:r w:rsidR="003D35F6">
        <w:t>extend the tables within the data model by adding calculated columns and measures.</w:t>
      </w:r>
    </w:p>
    <w:p w14:paraId="03690DCD" w14:textId="64A3371F" w:rsidR="00F34260" w:rsidRDefault="003D35F6" w:rsidP="003D35F6">
      <w:pPr>
        <w:pStyle w:val="LabStepNumbered"/>
        <w:numPr>
          <w:ilvl w:val="0"/>
          <w:numId w:val="24"/>
        </w:numPr>
      </w:pPr>
      <w:r>
        <w:t>Currently, the Power BI Desktop window should be displaying in data view. Click on the bottom button in the sidebar on the left-hand side of the screen to move to relationship view.</w:t>
      </w:r>
    </w:p>
    <w:p w14:paraId="70ED7C0D" w14:textId="1EC714D5" w:rsidR="003D35F6" w:rsidRDefault="003D35F6" w:rsidP="003D35F6">
      <w:pPr>
        <w:pStyle w:val="LabStepScreenshot"/>
      </w:pPr>
      <w:r>
        <w:rPr>
          <w:noProof/>
        </w:rPr>
        <w:drawing>
          <wp:inline distT="0" distB="0" distL="0" distR="0" wp14:anchorId="312B462C" wp14:editId="5F35791A">
            <wp:extent cx="4599432" cy="1481328"/>
            <wp:effectExtent l="19050" t="19050" r="10795" b="2413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9432" cy="1481328"/>
                    </a:xfrm>
                    <a:prstGeom prst="rect">
                      <a:avLst/>
                    </a:prstGeom>
                    <a:noFill/>
                    <a:ln>
                      <a:solidFill>
                        <a:schemeClr val="bg1">
                          <a:lumMod val="50000"/>
                        </a:schemeClr>
                      </a:solidFill>
                    </a:ln>
                  </pic:spPr>
                </pic:pic>
              </a:graphicData>
            </a:graphic>
          </wp:inline>
        </w:drawing>
      </w:r>
    </w:p>
    <w:p w14:paraId="70433368" w14:textId="0CBE52BD" w:rsidR="00F34260" w:rsidRDefault="00FD31D1" w:rsidP="00F34260">
      <w:pPr>
        <w:pStyle w:val="LabStepNumbered"/>
      </w:pPr>
      <w:r>
        <w:t>Once you navigate to relationship view, you should be able to see all three tables as shown in the following screenshot.</w:t>
      </w:r>
    </w:p>
    <w:p w14:paraId="5383EDDE" w14:textId="66E5CE34" w:rsidR="003D35F6" w:rsidRDefault="003D35F6" w:rsidP="003D35F6">
      <w:pPr>
        <w:pStyle w:val="LabStepScreenshot"/>
      </w:pPr>
      <w:r>
        <w:rPr>
          <w:noProof/>
        </w:rPr>
        <w:lastRenderedPageBreak/>
        <w:drawing>
          <wp:inline distT="0" distB="0" distL="0" distR="0" wp14:anchorId="1EBC3514" wp14:editId="65B3ACC4">
            <wp:extent cx="4151376" cy="1618488"/>
            <wp:effectExtent l="19050" t="19050" r="20955" b="203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1376" cy="1618488"/>
                    </a:xfrm>
                    <a:prstGeom prst="rect">
                      <a:avLst/>
                    </a:prstGeom>
                    <a:noFill/>
                    <a:ln>
                      <a:solidFill>
                        <a:schemeClr val="bg1">
                          <a:lumMod val="50000"/>
                        </a:schemeClr>
                      </a:solidFill>
                    </a:ln>
                  </pic:spPr>
                </pic:pic>
              </a:graphicData>
            </a:graphic>
          </wp:inline>
        </w:drawing>
      </w:r>
    </w:p>
    <w:p w14:paraId="7C78D6BA" w14:textId="2DFFCD3B" w:rsidR="00FD31D1" w:rsidRDefault="00FD31D1" w:rsidP="00FD31D1">
      <w:pPr>
        <w:pStyle w:val="LabExerciseCallout"/>
      </w:pPr>
      <w:r>
        <w:t xml:space="preserve">Note that Power BI desktop automatically created relationships between these tables because it determined that the </w:t>
      </w:r>
      <w:r w:rsidRPr="00FD31D1">
        <w:rPr>
          <w:b/>
        </w:rPr>
        <w:t>Customers</w:t>
      </w:r>
      <w:r>
        <w:t xml:space="preserve"> table and </w:t>
      </w:r>
      <w:r w:rsidRPr="00FD31D1">
        <w:rPr>
          <w:b/>
        </w:rPr>
        <w:t>Invoices</w:t>
      </w:r>
      <w:r>
        <w:t xml:space="preserve"> table both contain a common field named </w:t>
      </w:r>
      <w:proofErr w:type="spellStart"/>
      <w:r w:rsidRPr="00FD31D1">
        <w:rPr>
          <w:b/>
        </w:rPr>
        <w:t>CustomerId</w:t>
      </w:r>
      <w:proofErr w:type="spellEnd"/>
      <w:r>
        <w:t xml:space="preserve"> and also that the </w:t>
      </w:r>
      <w:r w:rsidRPr="00FD31D1">
        <w:rPr>
          <w:b/>
        </w:rPr>
        <w:t>Invoices</w:t>
      </w:r>
      <w:r>
        <w:t xml:space="preserve"> tables and the </w:t>
      </w:r>
      <w:proofErr w:type="spellStart"/>
      <w:r w:rsidRPr="00FD31D1">
        <w:rPr>
          <w:b/>
        </w:rPr>
        <w:t>InvoicesDetails</w:t>
      </w:r>
      <w:proofErr w:type="spellEnd"/>
      <w:r>
        <w:t xml:space="preserve"> table both contain a common field named </w:t>
      </w:r>
      <w:proofErr w:type="spellStart"/>
      <w:r w:rsidRPr="00FD31D1">
        <w:rPr>
          <w:b/>
        </w:rPr>
        <w:t>Invo</w:t>
      </w:r>
      <w:r>
        <w:rPr>
          <w:b/>
        </w:rPr>
        <w:t>ic</w:t>
      </w:r>
      <w:r w:rsidRPr="00FD31D1">
        <w:rPr>
          <w:b/>
        </w:rPr>
        <w:t>eId</w:t>
      </w:r>
      <w:proofErr w:type="spellEnd"/>
      <w:r>
        <w:t>.</w:t>
      </w:r>
    </w:p>
    <w:p w14:paraId="2173BB2E" w14:textId="33709A67" w:rsidR="003D35F6" w:rsidRDefault="00FD31D1" w:rsidP="00F34260">
      <w:pPr>
        <w:pStyle w:val="LabStepNumbered"/>
      </w:pPr>
      <w:r>
        <w:t xml:space="preserve">Using the mouse, resize each of the three tables in relationship view so you can see all the fields in each one. Also space the tables out a bit so it is easier to see the relationships between them. You can see that these relationship are displayed using a line that starts with a </w:t>
      </w:r>
      <w:r w:rsidRPr="00DE069A">
        <w:rPr>
          <w:b/>
        </w:rPr>
        <w:t>1</w:t>
      </w:r>
      <w:r>
        <w:t xml:space="preserve"> and end with a </w:t>
      </w:r>
      <w:r w:rsidR="00521A60">
        <w:t>(</w:t>
      </w:r>
      <w:r w:rsidRPr="00DE069A">
        <w:rPr>
          <w:b/>
        </w:rPr>
        <w:t>*</w:t>
      </w:r>
      <w:r w:rsidR="00521A60">
        <w:rPr>
          <w:b/>
        </w:rPr>
        <w:t>)</w:t>
      </w:r>
      <w:r>
        <w:t xml:space="preserve"> to </w:t>
      </w:r>
      <w:r w:rsidR="00521A60">
        <w:t>indicate</w:t>
      </w:r>
      <w:r>
        <w:t xml:space="preserve"> a one-to-many relationship.</w:t>
      </w:r>
    </w:p>
    <w:p w14:paraId="1DFEC306" w14:textId="2B9CE540" w:rsidR="003D35F6" w:rsidRDefault="003D35F6" w:rsidP="003D35F6">
      <w:pPr>
        <w:pStyle w:val="LabStepScreenshot"/>
      </w:pPr>
      <w:r>
        <w:rPr>
          <w:noProof/>
        </w:rPr>
        <w:drawing>
          <wp:inline distT="0" distB="0" distL="0" distR="0" wp14:anchorId="30BE1BD8" wp14:editId="01E01E30">
            <wp:extent cx="3749040" cy="1261872"/>
            <wp:effectExtent l="19050" t="19050" r="22860" b="146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9040" cy="1261872"/>
                    </a:xfrm>
                    <a:prstGeom prst="rect">
                      <a:avLst/>
                    </a:prstGeom>
                    <a:noFill/>
                    <a:ln>
                      <a:solidFill>
                        <a:schemeClr val="tx1">
                          <a:lumMod val="65000"/>
                          <a:lumOff val="35000"/>
                        </a:schemeClr>
                      </a:solidFill>
                    </a:ln>
                  </pic:spPr>
                </pic:pic>
              </a:graphicData>
            </a:graphic>
          </wp:inline>
        </w:drawing>
      </w:r>
    </w:p>
    <w:p w14:paraId="44F94A29" w14:textId="2A9EE6BB" w:rsidR="00705B94" w:rsidRDefault="00705B94" w:rsidP="00F34260">
      <w:pPr>
        <w:pStyle w:val="LabStepNumbered"/>
      </w:pPr>
      <w:r>
        <w:t>Take a moment to inspect the relationships that have been created.</w:t>
      </w:r>
    </w:p>
    <w:p w14:paraId="33799EFA" w14:textId="7D967C37" w:rsidR="003D35F6" w:rsidRDefault="00DE069A" w:rsidP="00705B94">
      <w:pPr>
        <w:pStyle w:val="LabStepNumberedLevel2"/>
      </w:pPr>
      <w:r>
        <w:t xml:space="preserve">Click on the line that represents the relationship between the </w:t>
      </w:r>
      <w:r w:rsidRPr="00DE069A">
        <w:rPr>
          <w:b/>
        </w:rPr>
        <w:t>Customers</w:t>
      </w:r>
      <w:r>
        <w:t xml:space="preserve"> table and the </w:t>
      </w:r>
      <w:r w:rsidRPr="00DE069A">
        <w:rPr>
          <w:b/>
        </w:rPr>
        <w:t>Invoices</w:t>
      </w:r>
      <w:r>
        <w:t xml:space="preserve"> table. </w:t>
      </w:r>
      <w:r w:rsidR="00521A60">
        <w:t>Once the relationship has been selected</w:t>
      </w:r>
      <w:r>
        <w:t xml:space="preserve">, you can see that the </w:t>
      </w:r>
      <w:proofErr w:type="spellStart"/>
      <w:r w:rsidRPr="00DE069A">
        <w:rPr>
          <w:b/>
        </w:rPr>
        <w:t>CustomerId</w:t>
      </w:r>
      <w:proofErr w:type="spellEnd"/>
      <w:r>
        <w:t xml:space="preserve"> field in each table becomes highlighted to indicate that those are the two fields used to define the one-to-many relationship. </w:t>
      </w:r>
    </w:p>
    <w:p w14:paraId="65D0DAF0" w14:textId="48D51C0A" w:rsidR="003D35F6" w:rsidRDefault="003D35F6" w:rsidP="00705B94">
      <w:pPr>
        <w:pStyle w:val="LabStepScreenshotLevel2"/>
      </w:pPr>
      <w:r>
        <w:drawing>
          <wp:inline distT="0" distB="0" distL="0" distR="0" wp14:anchorId="1FB0DB98" wp14:editId="0DF2D6D5">
            <wp:extent cx="3822192" cy="1271016"/>
            <wp:effectExtent l="19050" t="19050" r="26035" b="2476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2192" cy="1271016"/>
                    </a:xfrm>
                    <a:prstGeom prst="rect">
                      <a:avLst/>
                    </a:prstGeom>
                    <a:noFill/>
                    <a:ln>
                      <a:solidFill>
                        <a:schemeClr val="tx1">
                          <a:lumMod val="65000"/>
                          <a:lumOff val="35000"/>
                        </a:schemeClr>
                      </a:solidFill>
                    </a:ln>
                  </pic:spPr>
                </pic:pic>
              </a:graphicData>
            </a:graphic>
          </wp:inline>
        </w:drawing>
      </w:r>
    </w:p>
    <w:p w14:paraId="3EBBECFF" w14:textId="3922A99A" w:rsidR="003D35F6" w:rsidRDefault="00DE069A" w:rsidP="00705B94">
      <w:pPr>
        <w:pStyle w:val="LabStepNumberedLevel2"/>
      </w:pPr>
      <w:r>
        <w:t xml:space="preserve">Now, double-click on the line that represents the relationship between the </w:t>
      </w:r>
      <w:r w:rsidRPr="00DE069A">
        <w:rPr>
          <w:b/>
        </w:rPr>
        <w:t>Customers</w:t>
      </w:r>
      <w:r>
        <w:t xml:space="preserve"> table and the </w:t>
      </w:r>
      <w:r w:rsidRPr="00DE069A">
        <w:rPr>
          <w:b/>
        </w:rPr>
        <w:t>Invoices</w:t>
      </w:r>
      <w:r>
        <w:t xml:space="preserve"> table to display the </w:t>
      </w:r>
      <w:r w:rsidRPr="00DE069A">
        <w:rPr>
          <w:b/>
        </w:rPr>
        <w:t>Edit Relationship</w:t>
      </w:r>
      <w:r>
        <w:t xml:space="preserve"> dialog. There is no need to change anything as you are just observing. </w:t>
      </w:r>
      <w:r w:rsidR="00521A60">
        <w:t>Once you have seen what's inside this dialog, c</w:t>
      </w:r>
      <w:r>
        <w:t xml:space="preserve">lick the </w:t>
      </w:r>
      <w:r w:rsidRPr="00DE069A">
        <w:rPr>
          <w:b/>
        </w:rPr>
        <w:t>OK</w:t>
      </w:r>
      <w:r>
        <w:t xml:space="preserve"> button to close </w:t>
      </w:r>
      <w:r w:rsidR="00521A60">
        <w:t>it</w:t>
      </w:r>
      <w:r>
        <w:t>.</w:t>
      </w:r>
    </w:p>
    <w:p w14:paraId="3726CE1D" w14:textId="1FC3A456" w:rsidR="003D35F6" w:rsidRDefault="00C22D3C" w:rsidP="00705B94">
      <w:pPr>
        <w:pStyle w:val="LabStepScreenshotLevel2"/>
      </w:pPr>
      <w:r>
        <w:lastRenderedPageBreak/>
        <w:drawing>
          <wp:inline distT="0" distB="0" distL="0" distR="0" wp14:anchorId="2F842DCB" wp14:editId="76ADFBA2">
            <wp:extent cx="3337560" cy="29260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7560" cy="2926080"/>
                    </a:xfrm>
                    <a:prstGeom prst="rect">
                      <a:avLst/>
                    </a:prstGeom>
                  </pic:spPr>
                </pic:pic>
              </a:graphicData>
            </a:graphic>
          </wp:inline>
        </w:drawing>
      </w:r>
    </w:p>
    <w:p w14:paraId="1EC5F865" w14:textId="3BB3B81B" w:rsidR="003D35F6" w:rsidRDefault="00DE069A" w:rsidP="00705B94">
      <w:pPr>
        <w:pStyle w:val="LabStepNumberedLevel2"/>
      </w:pPr>
      <w:r>
        <w:t xml:space="preserve">Click on the line that represents the relationship between the </w:t>
      </w:r>
      <w:r w:rsidRPr="00DE069A">
        <w:rPr>
          <w:b/>
        </w:rPr>
        <w:t>Invoices</w:t>
      </w:r>
      <w:r>
        <w:t xml:space="preserve"> table and the </w:t>
      </w:r>
      <w:proofErr w:type="spellStart"/>
      <w:r w:rsidRPr="00DE069A">
        <w:rPr>
          <w:b/>
        </w:rPr>
        <w:t>InvoiceDetails</w:t>
      </w:r>
      <w:proofErr w:type="spellEnd"/>
      <w:r>
        <w:t xml:space="preserve"> table. When you do, you can see that the </w:t>
      </w:r>
      <w:proofErr w:type="spellStart"/>
      <w:r w:rsidRPr="00DE069A">
        <w:rPr>
          <w:b/>
        </w:rPr>
        <w:t>InvoiceId</w:t>
      </w:r>
      <w:proofErr w:type="spellEnd"/>
      <w:r>
        <w:t xml:space="preserve"> field in each table becomes highlighted to indicate that those are the two fields used to define the one-to-many relationship.</w:t>
      </w:r>
    </w:p>
    <w:p w14:paraId="6D479296" w14:textId="5B281FBE" w:rsidR="00C22D3C" w:rsidRDefault="00C22D3C" w:rsidP="00705B94">
      <w:pPr>
        <w:pStyle w:val="LabStepScreenshotLevel2"/>
      </w:pPr>
      <w:r>
        <w:drawing>
          <wp:inline distT="0" distB="0" distL="0" distR="0" wp14:anchorId="4964F38E" wp14:editId="33AFAAE7">
            <wp:extent cx="3840480" cy="1225296"/>
            <wp:effectExtent l="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0480" cy="1225296"/>
                    </a:xfrm>
                    <a:prstGeom prst="rect">
                      <a:avLst/>
                    </a:prstGeom>
                    <a:noFill/>
                    <a:ln>
                      <a:noFill/>
                    </a:ln>
                  </pic:spPr>
                </pic:pic>
              </a:graphicData>
            </a:graphic>
          </wp:inline>
        </w:drawing>
      </w:r>
    </w:p>
    <w:p w14:paraId="5191C4AC" w14:textId="50352C52" w:rsidR="00DE069A" w:rsidRDefault="00DE069A" w:rsidP="00705B94">
      <w:pPr>
        <w:pStyle w:val="LabStepNumberedLevel2"/>
      </w:pPr>
      <w:r>
        <w:t xml:space="preserve">Now, double-click on the line that represents the relationship between the </w:t>
      </w:r>
      <w:r>
        <w:rPr>
          <w:b/>
        </w:rPr>
        <w:t>Invoices</w:t>
      </w:r>
      <w:r>
        <w:t xml:space="preserve"> table and the </w:t>
      </w:r>
      <w:proofErr w:type="spellStart"/>
      <w:r w:rsidRPr="00DE069A">
        <w:rPr>
          <w:b/>
        </w:rPr>
        <w:t>Invoice</w:t>
      </w:r>
      <w:r>
        <w:rPr>
          <w:b/>
        </w:rPr>
        <w:t>Detail</w:t>
      </w:r>
      <w:r w:rsidRPr="00DE069A">
        <w:rPr>
          <w:b/>
        </w:rPr>
        <w:t>s</w:t>
      </w:r>
      <w:proofErr w:type="spellEnd"/>
      <w:r>
        <w:t xml:space="preserve"> table to display the </w:t>
      </w:r>
      <w:r w:rsidRPr="00DE069A">
        <w:rPr>
          <w:b/>
        </w:rPr>
        <w:t>Edit Relationship</w:t>
      </w:r>
      <w:r>
        <w:t xml:space="preserve"> dialog. Once you have seen the dialog, click the </w:t>
      </w:r>
      <w:r w:rsidRPr="00DE069A">
        <w:rPr>
          <w:b/>
        </w:rPr>
        <w:t>OK</w:t>
      </w:r>
      <w:r>
        <w:t xml:space="preserve"> button to close the dialog.</w:t>
      </w:r>
    </w:p>
    <w:p w14:paraId="5D085A92" w14:textId="47B40415" w:rsidR="00C22D3C" w:rsidRDefault="00C22D3C" w:rsidP="00705B94">
      <w:pPr>
        <w:pStyle w:val="LabStepScreenshotLevel2"/>
      </w:pPr>
      <w:r>
        <w:lastRenderedPageBreak/>
        <w:drawing>
          <wp:inline distT="0" distB="0" distL="0" distR="0" wp14:anchorId="600D7CC2" wp14:editId="753C1DCE">
            <wp:extent cx="3374136" cy="2962656"/>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4136" cy="2962656"/>
                    </a:xfrm>
                    <a:prstGeom prst="rect">
                      <a:avLst/>
                    </a:prstGeom>
                  </pic:spPr>
                </pic:pic>
              </a:graphicData>
            </a:graphic>
          </wp:inline>
        </w:drawing>
      </w:r>
    </w:p>
    <w:p w14:paraId="3829B902" w14:textId="33AB598B" w:rsidR="00705B94" w:rsidRDefault="00705B94" w:rsidP="00705B94">
      <w:pPr>
        <w:pStyle w:val="LabStepNumbered"/>
      </w:pPr>
      <w:r>
        <w:t xml:space="preserve">Modify the formatting on the </w:t>
      </w:r>
      <w:proofErr w:type="spellStart"/>
      <w:r w:rsidRPr="00705B94">
        <w:rPr>
          <w:b/>
        </w:rPr>
        <w:t>InvoiceDate</w:t>
      </w:r>
      <w:proofErr w:type="spellEnd"/>
      <w:r>
        <w:t xml:space="preserve"> field of the </w:t>
      </w:r>
      <w:r w:rsidRPr="00705B94">
        <w:rPr>
          <w:b/>
        </w:rPr>
        <w:t>Invoices</w:t>
      </w:r>
      <w:r>
        <w:t xml:space="preserve"> table.</w:t>
      </w:r>
    </w:p>
    <w:p w14:paraId="25B6D9B6" w14:textId="5B522D50" w:rsidR="00C22D3C" w:rsidRDefault="00705B94" w:rsidP="00705B94">
      <w:pPr>
        <w:pStyle w:val="LabStepNumberedLevel2"/>
      </w:pPr>
      <w:r>
        <w:t xml:space="preserve">Navigate back to data view and select the </w:t>
      </w:r>
      <w:r w:rsidRPr="00705B94">
        <w:rPr>
          <w:b/>
        </w:rPr>
        <w:t>Invoices</w:t>
      </w:r>
      <w:r>
        <w:t xml:space="preserve"> table from the </w:t>
      </w:r>
      <w:r w:rsidRPr="00705B94">
        <w:rPr>
          <w:b/>
        </w:rPr>
        <w:t>Fields</w:t>
      </w:r>
      <w:r>
        <w:t xml:space="preserve"> list.</w:t>
      </w:r>
    </w:p>
    <w:p w14:paraId="5B37A280" w14:textId="6E4D6C31" w:rsidR="00C22D3C" w:rsidRDefault="00C22D3C" w:rsidP="00705B94">
      <w:pPr>
        <w:pStyle w:val="LabStepScreenshotLevel2"/>
      </w:pPr>
      <w:r>
        <w:drawing>
          <wp:inline distT="0" distB="0" distL="0" distR="0" wp14:anchorId="67F0878E" wp14:editId="1231F0A2">
            <wp:extent cx="4654296" cy="1517904"/>
            <wp:effectExtent l="19050" t="19050" r="13335" b="254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4296" cy="1517904"/>
                    </a:xfrm>
                    <a:prstGeom prst="rect">
                      <a:avLst/>
                    </a:prstGeom>
                    <a:noFill/>
                    <a:ln>
                      <a:solidFill>
                        <a:schemeClr val="bg1">
                          <a:lumMod val="50000"/>
                        </a:schemeClr>
                      </a:solidFill>
                    </a:ln>
                  </pic:spPr>
                </pic:pic>
              </a:graphicData>
            </a:graphic>
          </wp:inline>
        </w:drawing>
      </w:r>
    </w:p>
    <w:p w14:paraId="01D13DBC" w14:textId="70D7EF8D" w:rsidR="00521A60" w:rsidRDefault="00521A60" w:rsidP="00705B94">
      <w:pPr>
        <w:pStyle w:val="LabStepNumberedLevel2"/>
      </w:pPr>
      <w:r>
        <w:t xml:space="preserve">Select the </w:t>
      </w:r>
      <w:proofErr w:type="spellStart"/>
      <w:r w:rsidRPr="00521A60">
        <w:rPr>
          <w:b/>
        </w:rPr>
        <w:t>InvoiceDate</w:t>
      </w:r>
      <w:proofErr w:type="spellEnd"/>
      <w:r>
        <w:t xml:space="preserve"> column by clicking its column header.</w:t>
      </w:r>
    </w:p>
    <w:p w14:paraId="009CE1C9" w14:textId="21349C92" w:rsidR="00C22D3C" w:rsidRDefault="00705B94" w:rsidP="00705B94">
      <w:pPr>
        <w:pStyle w:val="LabStepNumberedLevel2"/>
      </w:pPr>
      <w:r>
        <w:t xml:space="preserve">Drop down the </w:t>
      </w:r>
      <w:r w:rsidRPr="00705B94">
        <w:rPr>
          <w:b/>
        </w:rPr>
        <w:t>Format</w:t>
      </w:r>
      <w:r>
        <w:t xml:space="preserve"> menu in the ribbon and select the date format of </w:t>
      </w:r>
      <w:r w:rsidRPr="00705B94">
        <w:rPr>
          <w:b/>
        </w:rPr>
        <w:t>3/14/2001 (M/d/</w:t>
      </w:r>
      <w:proofErr w:type="spellStart"/>
      <w:r w:rsidRPr="00705B94">
        <w:rPr>
          <w:b/>
        </w:rPr>
        <w:t>yyyy</w:t>
      </w:r>
      <w:proofErr w:type="spellEnd"/>
      <w:r w:rsidRPr="00705B94">
        <w:rPr>
          <w:b/>
        </w:rPr>
        <w:t>)</w:t>
      </w:r>
      <w:r>
        <w:t>.</w:t>
      </w:r>
    </w:p>
    <w:p w14:paraId="356FE6C1" w14:textId="33134411" w:rsidR="00C22D3C" w:rsidRDefault="00521A60" w:rsidP="00705B94">
      <w:pPr>
        <w:pStyle w:val="LabStepScreenshotLevel2"/>
      </w:pPr>
      <w:r>
        <w:drawing>
          <wp:inline distT="0" distB="0" distL="0" distR="0" wp14:anchorId="4C65AD1F" wp14:editId="19171017">
            <wp:extent cx="5234767" cy="1880755"/>
            <wp:effectExtent l="19050" t="19050" r="2349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9328" cy="1885986"/>
                    </a:xfrm>
                    <a:prstGeom prst="rect">
                      <a:avLst/>
                    </a:prstGeom>
                    <a:noFill/>
                    <a:ln>
                      <a:solidFill>
                        <a:schemeClr val="bg1">
                          <a:lumMod val="50000"/>
                        </a:schemeClr>
                      </a:solidFill>
                    </a:ln>
                  </pic:spPr>
                </pic:pic>
              </a:graphicData>
            </a:graphic>
          </wp:inline>
        </w:drawing>
      </w:r>
    </w:p>
    <w:p w14:paraId="6B0E7DC9" w14:textId="2D63E6C0" w:rsidR="00C22D3C" w:rsidRDefault="00705B94" w:rsidP="00705B94">
      <w:pPr>
        <w:pStyle w:val="LabStepNumberedLevel2"/>
      </w:pPr>
      <w:r>
        <w:t xml:space="preserve">The data in the </w:t>
      </w:r>
      <w:proofErr w:type="spellStart"/>
      <w:r w:rsidRPr="00705B94">
        <w:rPr>
          <w:b/>
        </w:rPr>
        <w:t>InvoiceDate</w:t>
      </w:r>
      <w:proofErr w:type="spellEnd"/>
      <w:r>
        <w:t xml:space="preserve"> field should now be display in the new format.</w:t>
      </w:r>
    </w:p>
    <w:p w14:paraId="296BED07" w14:textId="4E476DD6" w:rsidR="00C22D3C" w:rsidRDefault="00C22D3C" w:rsidP="00705B94">
      <w:pPr>
        <w:pStyle w:val="LabStepScreenshotLevel2"/>
      </w:pPr>
      <w:r>
        <w:lastRenderedPageBreak/>
        <w:drawing>
          <wp:inline distT="0" distB="0" distL="0" distR="0" wp14:anchorId="785F3D3E" wp14:editId="39767813">
            <wp:extent cx="2359152" cy="969264"/>
            <wp:effectExtent l="19050" t="19050" r="22225" b="215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9152" cy="969264"/>
                    </a:xfrm>
                    <a:prstGeom prst="rect">
                      <a:avLst/>
                    </a:prstGeom>
                    <a:noFill/>
                    <a:ln>
                      <a:solidFill>
                        <a:schemeClr val="bg1">
                          <a:lumMod val="50000"/>
                        </a:schemeClr>
                      </a:solidFill>
                    </a:ln>
                  </pic:spPr>
                </pic:pic>
              </a:graphicData>
            </a:graphic>
          </wp:inline>
        </w:drawing>
      </w:r>
    </w:p>
    <w:p w14:paraId="0538A3A2" w14:textId="23A13C79" w:rsidR="00C22D3C" w:rsidRDefault="00705B94" w:rsidP="00F34260">
      <w:pPr>
        <w:pStyle w:val="LabStepNumbered"/>
      </w:pPr>
      <w:r>
        <w:t xml:space="preserve">Add a new calculated column to the </w:t>
      </w:r>
      <w:r w:rsidRPr="00705B94">
        <w:rPr>
          <w:b/>
        </w:rPr>
        <w:t>Invoice</w:t>
      </w:r>
      <w:r>
        <w:t xml:space="preserve"> table to display the current month.</w:t>
      </w:r>
    </w:p>
    <w:p w14:paraId="7B99A3D4" w14:textId="53858FA3" w:rsidR="00705B94" w:rsidRDefault="00705B94" w:rsidP="00705B94">
      <w:pPr>
        <w:pStyle w:val="LabStepNumberedLevel2"/>
      </w:pPr>
      <w:r>
        <w:t xml:space="preserve">Click the </w:t>
      </w:r>
      <w:r w:rsidRPr="00705B94">
        <w:rPr>
          <w:b/>
        </w:rPr>
        <w:t>New Column</w:t>
      </w:r>
      <w:r>
        <w:t xml:space="preserve"> button in the ribbon to create a new column.</w:t>
      </w:r>
    </w:p>
    <w:p w14:paraId="748BF3BE" w14:textId="6F13E32B" w:rsidR="00C22D3C" w:rsidRDefault="00E71E62" w:rsidP="00705B94">
      <w:pPr>
        <w:pStyle w:val="LabStepScreenshotLevel2"/>
      </w:pPr>
      <w:r>
        <w:drawing>
          <wp:inline distT="0" distB="0" distL="0" distR="0" wp14:anchorId="478347D6" wp14:editId="5759DBB7">
            <wp:extent cx="2295144" cy="1271016"/>
            <wp:effectExtent l="19050" t="19050" r="10160" b="247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5144" cy="1271016"/>
                    </a:xfrm>
                    <a:prstGeom prst="rect">
                      <a:avLst/>
                    </a:prstGeom>
                    <a:noFill/>
                    <a:ln>
                      <a:solidFill>
                        <a:schemeClr val="bg1">
                          <a:lumMod val="50000"/>
                        </a:schemeClr>
                      </a:solidFill>
                    </a:ln>
                  </pic:spPr>
                </pic:pic>
              </a:graphicData>
            </a:graphic>
          </wp:inline>
        </w:drawing>
      </w:r>
    </w:p>
    <w:p w14:paraId="75DD7FA1" w14:textId="24D10711" w:rsidR="00C22D3C" w:rsidRDefault="00705B94" w:rsidP="00705B94">
      <w:pPr>
        <w:pStyle w:val="LabStepNumberedLevel2"/>
      </w:pPr>
      <w:r>
        <w:t xml:space="preserve">The column is </w:t>
      </w:r>
      <w:r w:rsidR="00521A60">
        <w:t xml:space="preserve">initially </w:t>
      </w:r>
      <w:r>
        <w:t xml:space="preserve">created with a generic name of </w:t>
      </w:r>
      <w:r w:rsidRPr="00521A60">
        <w:rPr>
          <w:b/>
        </w:rPr>
        <w:t>Column</w:t>
      </w:r>
      <w:r>
        <w:t xml:space="preserve"> and it has no formula in the formula bar.</w:t>
      </w:r>
    </w:p>
    <w:p w14:paraId="17CC82F9" w14:textId="36D8F3B5" w:rsidR="00E71E62" w:rsidRDefault="00E71E62" w:rsidP="00705B94">
      <w:pPr>
        <w:pStyle w:val="LabStepScreenshotLevel2"/>
      </w:pPr>
      <w:r>
        <w:drawing>
          <wp:inline distT="0" distB="0" distL="0" distR="0" wp14:anchorId="1AC8DCD2" wp14:editId="564D8F93">
            <wp:extent cx="3172968" cy="1161288"/>
            <wp:effectExtent l="19050" t="19050" r="8890" b="203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2968" cy="1161288"/>
                    </a:xfrm>
                    <a:prstGeom prst="rect">
                      <a:avLst/>
                    </a:prstGeom>
                    <a:noFill/>
                    <a:ln>
                      <a:solidFill>
                        <a:schemeClr val="bg1">
                          <a:lumMod val="50000"/>
                        </a:schemeClr>
                      </a:solidFill>
                    </a:ln>
                  </pic:spPr>
                </pic:pic>
              </a:graphicData>
            </a:graphic>
          </wp:inline>
        </w:drawing>
      </w:r>
    </w:p>
    <w:p w14:paraId="26357F18" w14:textId="53774A77" w:rsidR="00E71E62" w:rsidRDefault="004B2FB2" w:rsidP="00705B94">
      <w:pPr>
        <w:pStyle w:val="LabStepNumberedLevel2"/>
      </w:pPr>
      <w:r>
        <w:t xml:space="preserve">Give the new column a name of </w:t>
      </w:r>
      <w:r w:rsidRPr="006F5F63">
        <w:rPr>
          <w:b/>
        </w:rPr>
        <w:t>Month</w:t>
      </w:r>
      <w:r>
        <w:t xml:space="preserve"> and provide a </w:t>
      </w:r>
      <w:r w:rsidR="00521A60">
        <w:t xml:space="preserve">DAX </w:t>
      </w:r>
      <w:r>
        <w:t xml:space="preserve">formula for determining the month from the </w:t>
      </w:r>
      <w:proofErr w:type="spellStart"/>
      <w:r w:rsidRPr="004B2FB2">
        <w:rPr>
          <w:b/>
        </w:rPr>
        <w:t>InvoiceDate</w:t>
      </w:r>
      <w:proofErr w:type="spellEnd"/>
      <w:r>
        <w:t xml:space="preserve"> column by replacing what's in</w:t>
      </w:r>
      <w:r w:rsidR="00521A60">
        <w:t>side</w:t>
      </w:r>
      <w:r>
        <w:t xml:space="preserve"> the formula bar with the following text. When you are done </w:t>
      </w:r>
      <w:r w:rsidR="00521A60">
        <w:t>typing</w:t>
      </w:r>
      <w:r>
        <w:t xml:space="preserve"> the formula, press the </w:t>
      </w:r>
      <w:r w:rsidRPr="004B2FB2">
        <w:rPr>
          <w:b/>
        </w:rPr>
        <w:t>Enter</w:t>
      </w:r>
      <w:r>
        <w:t xml:space="preserve"> key.</w:t>
      </w:r>
    </w:p>
    <w:p w14:paraId="3384E938" w14:textId="502BA10F" w:rsidR="00E71E62" w:rsidRDefault="00E71E62" w:rsidP="004B2FB2">
      <w:pPr>
        <w:pStyle w:val="LabStepCodeBlockLevel2"/>
      </w:pPr>
      <w:r w:rsidRPr="00E71E62">
        <w:t>Month = FORMAT(Invoices[InvoiceDate], "MMM yyyy")</w:t>
      </w:r>
    </w:p>
    <w:p w14:paraId="1277053E" w14:textId="61176570" w:rsidR="00E71E62" w:rsidRDefault="004B2FB2" w:rsidP="004B2FB2">
      <w:pPr>
        <w:pStyle w:val="LabStepNumberedLevel2"/>
      </w:pPr>
      <w:r>
        <w:t xml:space="preserve">At this point, you should be able to see the </w:t>
      </w:r>
      <w:r w:rsidRPr="004B2FB2">
        <w:rPr>
          <w:b/>
        </w:rPr>
        <w:t>Month</w:t>
      </w:r>
      <w:r>
        <w:t xml:space="preserve"> column in the </w:t>
      </w:r>
      <w:r w:rsidRPr="004B2FB2">
        <w:rPr>
          <w:b/>
        </w:rPr>
        <w:t>Fields</w:t>
      </w:r>
      <w:r>
        <w:t xml:space="preserve"> list. Note that the </w:t>
      </w:r>
      <w:r w:rsidRPr="004B2FB2">
        <w:rPr>
          <w:b/>
        </w:rPr>
        <w:t>Month</w:t>
      </w:r>
      <w:r>
        <w:t xml:space="preserve"> column is displayed with a special </w:t>
      </w:r>
      <w:r w:rsidR="00C24DD6">
        <w:t xml:space="preserve">function </w:t>
      </w:r>
      <w:r>
        <w:t xml:space="preserve">icon </w:t>
      </w:r>
      <w:r w:rsidR="00C24DD6">
        <w:t xml:space="preserve">(i.e. </w:t>
      </w:r>
      <w:proofErr w:type="spellStart"/>
      <w:r w:rsidR="00C24DD6" w:rsidRPr="00C24DD6">
        <w:rPr>
          <w:b/>
        </w:rPr>
        <w:t>Fx</w:t>
      </w:r>
      <w:proofErr w:type="spellEnd"/>
      <w:r w:rsidR="00C24DD6">
        <w:t xml:space="preserve">) </w:t>
      </w:r>
      <w:r>
        <w:t>to indicate that it is a calculated column.</w:t>
      </w:r>
    </w:p>
    <w:p w14:paraId="67F7A524" w14:textId="7406BF11" w:rsidR="000E3030" w:rsidRDefault="000E3030" w:rsidP="004B2FB2">
      <w:pPr>
        <w:pStyle w:val="LabStepScreenshotLevel2"/>
      </w:pPr>
      <w:r>
        <w:drawing>
          <wp:inline distT="0" distB="0" distL="0" distR="0" wp14:anchorId="1FEA7E30" wp14:editId="7889CDB8">
            <wp:extent cx="960120" cy="1499616"/>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60120" cy="1499616"/>
                    </a:xfrm>
                    <a:prstGeom prst="rect">
                      <a:avLst/>
                    </a:prstGeom>
                    <a:noFill/>
                    <a:ln>
                      <a:noFill/>
                    </a:ln>
                  </pic:spPr>
                </pic:pic>
              </a:graphicData>
            </a:graphic>
          </wp:inline>
        </w:drawing>
      </w:r>
    </w:p>
    <w:p w14:paraId="44099B75" w14:textId="22708BFA" w:rsidR="004B2FB2" w:rsidRDefault="004B2FB2" w:rsidP="004B2FB2">
      <w:pPr>
        <w:pStyle w:val="LabExerciseCallout"/>
      </w:pPr>
      <w:r>
        <w:t xml:space="preserve">Now </w:t>
      </w:r>
      <w:r w:rsidR="00DA2EDA">
        <w:t xml:space="preserve">that </w:t>
      </w:r>
      <w:r>
        <w:t xml:space="preserve">you have created the </w:t>
      </w:r>
      <w:r w:rsidRPr="004B2FB2">
        <w:rPr>
          <w:b/>
        </w:rPr>
        <w:t>Month</w:t>
      </w:r>
      <w:r>
        <w:t xml:space="preserve"> column, you </w:t>
      </w:r>
      <w:r w:rsidR="00DA2EDA">
        <w:t xml:space="preserve">will be able to </w:t>
      </w:r>
      <w:r>
        <w:t xml:space="preserve">use it to display data on reports </w:t>
      </w:r>
      <w:r w:rsidR="00DA2EDA">
        <w:t xml:space="preserve">that is </w:t>
      </w:r>
      <w:r>
        <w:t>broken out by month. However, this can cause a sorting issue because month names will be sorted alphabetically</w:t>
      </w:r>
      <w:r w:rsidR="00DA2EDA">
        <w:t xml:space="preserve"> by default</w:t>
      </w:r>
      <w:r>
        <w:t>. For example, February will be sort</w:t>
      </w:r>
      <w:r w:rsidR="00521A60">
        <w:t>ed</w:t>
      </w:r>
      <w:r>
        <w:t xml:space="preserve"> before January which will cause confusion and produce strange results. In the next step you will create an extra column that will be used </w:t>
      </w:r>
      <w:r w:rsidR="00DA2EDA">
        <w:t>assist in sorting the Month column in a chronologic fashion which is what people expect.</w:t>
      </w:r>
    </w:p>
    <w:p w14:paraId="3F17F779" w14:textId="391E76B2" w:rsidR="007501F6" w:rsidRDefault="00DA2EDA" w:rsidP="00F34260">
      <w:pPr>
        <w:pStyle w:val="LabStepNumbered"/>
      </w:pPr>
      <w:r>
        <w:lastRenderedPageBreak/>
        <w:t xml:space="preserve">Create </w:t>
      </w:r>
      <w:r w:rsidR="00521A60">
        <w:t xml:space="preserve">an additional calculated column named </w:t>
      </w:r>
      <w:proofErr w:type="spellStart"/>
      <w:r w:rsidR="00521A60" w:rsidRPr="00521A60">
        <w:rPr>
          <w:b/>
        </w:rPr>
        <w:t>MonthSort</w:t>
      </w:r>
      <w:proofErr w:type="spellEnd"/>
      <w:r w:rsidR="00521A60">
        <w:t xml:space="preserve"> to supply the proper sorting behavior for the </w:t>
      </w:r>
      <w:r w:rsidRPr="00521A60">
        <w:rPr>
          <w:b/>
        </w:rPr>
        <w:t>Month</w:t>
      </w:r>
      <w:r>
        <w:t xml:space="preserve"> column</w:t>
      </w:r>
      <w:r w:rsidR="007501F6">
        <w:t>.</w:t>
      </w:r>
    </w:p>
    <w:p w14:paraId="39845701" w14:textId="72E48AE5" w:rsidR="00DA2EDA" w:rsidRDefault="00DA2EDA" w:rsidP="00DA2EDA">
      <w:pPr>
        <w:pStyle w:val="LabStepNumberedLevel2"/>
      </w:pPr>
      <w:r>
        <w:t xml:space="preserve">Click the </w:t>
      </w:r>
      <w:r w:rsidRPr="00705B94">
        <w:rPr>
          <w:b/>
        </w:rPr>
        <w:t>New Column</w:t>
      </w:r>
      <w:r>
        <w:t xml:space="preserve"> button in the ribbon to create a new column.</w:t>
      </w:r>
    </w:p>
    <w:p w14:paraId="252CABAC" w14:textId="398A04B4" w:rsidR="00DA2EDA" w:rsidRDefault="006F5F63" w:rsidP="00DA2EDA">
      <w:pPr>
        <w:pStyle w:val="LabStepNumberedLevel2"/>
      </w:pPr>
      <w:r>
        <w:t>Give</w:t>
      </w:r>
      <w:r w:rsidR="00DA2EDA">
        <w:t xml:space="preserve"> the new column a name of </w:t>
      </w:r>
      <w:proofErr w:type="spellStart"/>
      <w:r w:rsidR="00DA2EDA" w:rsidRPr="00DA2EDA">
        <w:rPr>
          <w:b/>
        </w:rPr>
        <w:t>MonthSort</w:t>
      </w:r>
      <w:proofErr w:type="spellEnd"/>
      <w:r w:rsidR="00DA2EDA">
        <w:t xml:space="preserve"> </w:t>
      </w:r>
      <w:r w:rsidR="008F404E">
        <w:t>and use</w:t>
      </w:r>
      <w:r w:rsidR="00DA2EDA">
        <w:t xml:space="preserve"> the following </w:t>
      </w:r>
      <w:r w:rsidR="008F404E">
        <w:t xml:space="preserve">DAX </w:t>
      </w:r>
      <w:r w:rsidR="00DA2EDA">
        <w:t>formula.</w:t>
      </w:r>
    </w:p>
    <w:p w14:paraId="157DB886" w14:textId="76CECF75" w:rsidR="007501F6" w:rsidRDefault="007501F6" w:rsidP="007501F6">
      <w:pPr>
        <w:pStyle w:val="LabStepCodeBlock"/>
      </w:pPr>
      <w:r w:rsidRPr="007501F6">
        <w:t>MonthSort = Format(Invoices[InvoiceDate],"yyyyMM")</w:t>
      </w:r>
    </w:p>
    <w:p w14:paraId="698504A0" w14:textId="1139AEB2" w:rsidR="004C593E" w:rsidRDefault="00DA2EDA" w:rsidP="00DA2EDA">
      <w:pPr>
        <w:pStyle w:val="LabStepNumberedLevel2"/>
      </w:pPr>
      <w:r>
        <w:t xml:space="preserve">Once you add the </w:t>
      </w:r>
      <w:proofErr w:type="spellStart"/>
      <w:r w:rsidRPr="00DA2EDA">
        <w:rPr>
          <w:b/>
        </w:rPr>
        <w:t>MonthSort</w:t>
      </w:r>
      <w:proofErr w:type="spellEnd"/>
      <w:r>
        <w:t xml:space="preserve"> column, you should be able to see it on the </w:t>
      </w:r>
      <w:r w:rsidRPr="00DA2EDA">
        <w:rPr>
          <w:b/>
        </w:rPr>
        <w:t>Fields</w:t>
      </w:r>
      <w:r>
        <w:t xml:space="preserve"> list. You should also be able to see that the data in the </w:t>
      </w:r>
      <w:proofErr w:type="spellStart"/>
      <w:r w:rsidRPr="00DA2EDA">
        <w:rPr>
          <w:b/>
        </w:rPr>
        <w:t>MonthSort</w:t>
      </w:r>
      <w:proofErr w:type="spellEnd"/>
      <w:r>
        <w:t xml:space="preserve"> column contains a sortable text value </w:t>
      </w:r>
      <w:r w:rsidR="008F404E">
        <w:t xml:space="preserve">which concatenates a 4-digit year value together with the 2-digit </w:t>
      </w:r>
      <w:r>
        <w:t>month</w:t>
      </w:r>
      <w:r w:rsidR="008F404E">
        <w:t xml:space="preserve"> value</w:t>
      </w:r>
      <w:r>
        <w:t>.</w:t>
      </w:r>
    </w:p>
    <w:p w14:paraId="2F0F51EE" w14:textId="30CE6A65" w:rsidR="004C593E" w:rsidRDefault="004C593E" w:rsidP="00DA2EDA">
      <w:pPr>
        <w:pStyle w:val="LabStepScreenshotLevel2"/>
      </w:pPr>
      <w:r>
        <w:drawing>
          <wp:inline distT="0" distB="0" distL="0" distR="0" wp14:anchorId="03154E8D" wp14:editId="16DC6F0B">
            <wp:extent cx="4398264" cy="1691640"/>
            <wp:effectExtent l="19050" t="19050" r="21590" b="2286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8264" cy="1691640"/>
                    </a:xfrm>
                    <a:prstGeom prst="rect">
                      <a:avLst/>
                    </a:prstGeom>
                    <a:noFill/>
                    <a:ln>
                      <a:solidFill>
                        <a:schemeClr val="bg1">
                          <a:lumMod val="50000"/>
                        </a:schemeClr>
                      </a:solidFill>
                    </a:ln>
                  </pic:spPr>
                </pic:pic>
              </a:graphicData>
            </a:graphic>
          </wp:inline>
        </w:drawing>
      </w:r>
    </w:p>
    <w:p w14:paraId="6FEA9D0F" w14:textId="38474B0C" w:rsidR="000E3030" w:rsidRDefault="00DA2EDA" w:rsidP="00DA2EDA">
      <w:pPr>
        <w:pStyle w:val="LabStepNumberedLevel2"/>
      </w:pPr>
      <w:r>
        <w:t xml:space="preserve">Now it is time to configure the </w:t>
      </w:r>
      <w:r w:rsidRPr="00DA2EDA">
        <w:rPr>
          <w:b/>
        </w:rPr>
        <w:t>Month</w:t>
      </w:r>
      <w:r>
        <w:t xml:space="preserve"> column to use </w:t>
      </w:r>
      <w:proofErr w:type="spellStart"/>
      <w:r w:rsidRPr="00DA2EDA">
        <w:rPr>
          <w:b/>
        </w:rPr>
        <w:t>MonthSort</w:t>
      </w:r>
      <w:proofErr w:type="spellEnd"/>
      <w:r>
        <w:t xml:space="preserve"> as its sort column. Begin by clicking on the column header of the </w:t>
      </w:r>
      <w:r w:rsidRPr="00D84FBA">
        <w:rPr>
          <w:b/>
        </w:rPr>
        <w:t>Month</w:t>
      </w:r>
      <w:r>
        <w:t xml:space="preserve"> column to select </w:t>
      </w:r>
      <w:r w:rsidR="00D84FBA">
        <w:t>it</w:t>
      </w:r>
      <w:r>
        <w:t>.</w:t>
      </w:r>
      <w:r w:rsidR="00D84FBA">
        <w:t xml:space="preserve"> Next, drop down the </w:t>
      </w:r>
      <w:r w:rsidR="00D84FBA" w:rsidRPr="002F00C2">
        <w:rPr>
          <w:b/>
        </w:rPr>
        <w:t>Sort By Column</w:t>
      </w:r>
      <w:r w:rsidR="00D84FBA">
        <w:t xml:space="preserve"> </w:t>
      </w:r>
      <w:r w:rsidR="002F00C2">
        <w:t xml:space="preserve">button and select the </w:t>
      </w:r>
      <w:proofErr w:type="spellStart"/>
      <w:r w:rsidR="002F00C2" w:rsidRPr="002F00C2">
        <w:rPr>
          <w:b/>
        </w:rPr>
        <w:t>MonthSort</w:t>
      </w:r>
      <w:proofErr w:type="spellEnd"/>
      <w:r w:rsidR="002F00C2">
        <w:t xml:space="preserve"> column.</w:t>
      </w:r>
    </w:p>
    <w:p w14:paraId="15F350ED" w14:textId="3F58A721" w:rsidR="004C593E" w:rsidRDefault="002F00C2" w:rsidP="00DA2EDA">
      <w:pPr>
        <w:pStyle w:val="LabStepScreenshotLevel2"/>
      </w:pPr>
      <w:r>
        <w:drawing>
          <wp:inline distT="0" distB="0" distL="0" distR="0" wp14:anchorId="1939340B" wp14:editId="47107A33">
            <wp:extent cx="3346704" cy="1517904"/>
            <wp:effectExtent l="0" t="0" r="635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6704" cy="1517904"/>
                    </a:xfrm>
                    <a:prstGeom prst="rect">
                      <a:avLst/>
                    </a:prstGeom>
                    <a:noFill/>
                    <a:ln>
                      <a:noFill/>
                    </a:ln>
                  </pic:spPr>
                </pic:pic>
              </a:graphicData>
            </a:graphic>
          </wp:inline>
        </w:drawing>
      </w:r>
    </w:p>
    <w:p w14:paraId="7A453F74" w14:textId="6CEF92D7" w:rsidR="004C593E" w:rsidRDefault="002F00C2" w:rsidP="00F34260">
      <w:pPr>
        <w:pStyle w:val="LabStepNumbered"/>
      </w:pPr>
      <w:r>
        <w:t xml:space="preserve">Create a calculated column named </w:t>
      </w:r>
      <w:r w:rsidRPr="002F00C2">
        <w:rPr>
          <w:b/>
        </w:rPr>
        <w:t>Purchase Type</w:t>
      </w:r>
      <w:r>
        <w:t xml:space="preserve"> to provide a more </w:t>
      </w:r>
      <w:r w:rsidR="008F404E">
        <w:t xml:space="preserve">human </w:t>
      </w:r>
      <w:r>
        <w:t xml:space="preserve">readable value for the </w:t>
      </w:r>
      <w:proofErr w:type="spellStart"/>
      <w:r w:rsidRPr="002F00C2">
        <w:rPr>
          <w:b/>
        </w:rPr>
        <w:t>InvoiceType</w:t>
      </w:r>
      <w:proofErr w:type="spellEnd"/>
      <w:r>
        <w:t xml:space="preserve"> column.</w:t>
      </w:r>
    </w:p>
    <w:p w14:paraId="7A821A69" w14:textId="0C24957B" w:rsidR="002F00C2" w:rsidRDefault="002F00C2" w:rsidP="002F00C2">
      <w:pPr>
        <w:pStyle w:val="LabStepNumberedLevel2"/>
      </w:pPr>
      <w:r>
        <w:t xml:space="preserve">Click the </w:t>
      </w:r>
      <w:r w:rsidRPr="00705B94">
        <w:rPr>
          <w:b/>
        </w:rPr>
        <w:t>New Column</w:t>
      </w:r>
      <w:r>
        <w:t xml:space="preserve"> button in the ribbon to create a new column.</w:t>
      </w:r>
    </w:p>
    <w:p w14:paraId="1A5653BC" w14:textId="638A04CD" w:rsidR="002F00C2" w:rsidRDefault="002F00C2" w:rsidP="002F00C2">
      <w:pPr>
        <w:pStyle w:val="LabStepNumberedLevel2"/>
      </w:pPr>
      <w:r>
        <w:t xml:space="preserve">Given the new column a name of </w:t>
      </w:r>
      <w:r>
        <w:rPr>
          <w:b/>
        </w:rPr>
        <w:t>Purchase Type</w:t>
      </w:r>
      <w:r>
        <w:t xml:space="preserve"> using the following formula.</w:t>
      </w:r>
    </w:p>
    <w:p w14:paraId="5B3AF003" w14:textId="77777777" w:rsidR="00CA44D0" w:rsidRDefault="00CA44D0" w:rsidP="002F00C2">
      <w:pPr>
        <w:pStyle w:val="LabStepCodeBlockLevel2"/>
      </w:pPr>
      <w:r>
        <w:t xml:space="preserve">Purchase Type = </w:t>
      </w:r>
    </w:p>
    <w:p w14:paraId="7F1681A5" w14:textId="77777777" w:rsidR="00CA44D0" w:rsidRDefault="00CA44D0" w:rsidP="002F00C2">
      <w:pPr>
        <w:pStyle w:val="LabStepCodeBlockLevel2"/>
      </w:pPr>
      <w:r>
        <w:t xml:space="preserve">  SWITCH(Invoices[InvoiceType], </w:t>
      </w:r>
    </w:p>
    <w:p w14:paraId="1D789FFD" w14:textId="77777777" w:rsidR="00CA44D0" w:rsidRDefault="00CA44D0" w:rsidP="002F00C2">
      <w:pPr>
        <w:pStyle w:val="LabStepCodeBlockLevel2"/>
      </w:pPr>
      <w:r>
        <w:tab/>
        <w:t xml:space="preserve">  "InPerson", "Store Purchase",</w:t>
      </w:r>
    </w:p>
    <w:p w14:paraId="379E68EE" w14:textId="77777777" w:rsidR="00CA44D0" w:rsidRDefault="00CA44D0" w:rsidP="002F00C2">
      <w:pPr>
        <w:pStyle w:val="LabStepCodeBlockLevel2"/>
      </w:pPr>
      <w:r>
        <w:tab/>
        <w:t xml:space="preserve">  "MailOrder", "Mail Order Purchase",</w:t>
      </w:r>
    </w:p>
    <w:p w14:paraId="532C38E5" w14:textId="77777777" w:rsidR="00CA44D0" w:rsidRDefault="00CA44D0" w:rsidP="002F00C2">
      <w:pPr>
        <w:pStyle w:val="LabStepCodeBlockLevel2"/>
      </w:pPr>
      <w:r>
        <w:tab/>
        <w:t xml:space="preserve">  "Online", "Online Purchase"</w:t>
      </w:r>
    </w:p>
    <w:p w14:paraId="54C6C353" w14:textId="628F7923" w:rsidR="000E3030" w:rsidRDefault="00CA44D0" w:rsidP="002F00C2">
      <w:pPr>
        <w:pStyle w:val="LabStepCodeBlockLevel2"/>
      </w:pPr>
      <w:r>
        <w:t xml:space="preserve">  )</w:t>
      </w:r>
    </w:p>
    <w:p w14:paraId="35272CA6" w14:textId="40A80597" w:rsidR="00CA44D0" w:rsidRDefault="002F00C2" w:rsidP="002D2C9F">
      <w:pPr>
        <w:pStyle w:val="LabStepNumberedLevel2"/>
      </w:pPr>
      <w:r>
        <w:t xml:space="preserve">Note that you can </w:t>
      </w:r>
      <w:r w:rsidR="008F404E">
        <w:t xml:space="preserve">expand the height of the formula bar by clicking </w:t>
      </w:r>
      <w:r>
        <w:t xml:space="preserve">the downward facing button on the right-hand side. </w:t>
      </w:r>
      <w:r w:rsidR="008F404E">
        <w:t xml:space="preserve">This will make it much easier to write multi-line DAX expressions which are far more readable and also more maintainable. Also remember that you can add a line break into a DAX formula by holding down the </w:t>
      </w:r>
      <w:r w:rsidR="008F404E" w:rsidRPr="008F404E">
        <w:rPr>
          <w:b/>
        </w:rPr>
        <w:t>SHIFT</w:t>
      </w:r>
      <w:r w:rsidR="008F404E">
        <w:t xml:space="preserve"> key and then pressing the </w:t>
      </w:r>
      <w:r w:rsidR="008F404E" w:rsidRPr="008F404E">
        <w:rPr>
          <w:b/>
        </w:rPr>
        <w:t>ENTER</w:t>
      </w:r>
      <w:r w:rsidR="008F404E">
        <w:t xml:space="preserve"> key. </w:t>
      </w:r>
      <w:r>
        <w:t xml:space="preserve">Once you have </w:t>
      </w:r>
      <w:r w:rsidR="008F404E">
        <w:t xml:space="preserve">typed in </w:t>
      </w:r>
      <w:r>
        <w:t xml:space="preserve">the </w:t>
      </w:r>
      <w:r w:rsidR="008F404E">
        <w:t xml:space="preserve">DAX </w:t>
      </w:r>
      <w:r>
        <w:t xml:space="preserve">formula for the </w:t>
      </w:r>
      <w:r w:rsidRPr="008F404E">
        <w:rPr>
          <w:b/>
        </w:rPr>
        <w:t>Purchase Type</w:t>
      </w:r>
      <w:r>
        <w:t xml:space="preserve"> field, press the </w:t>
      </w:r>
      <w:r w:rsidRPr="008F404E">
        <w:rPr>
          <w:b/>
        </w:rPr>
        <w:t>Enter</w:t>
      </w:r>
      <w:r>
        <w:t xml:space="preserve"> key</w:t>
      </w:r>
      <w:r w:rsidR="00130CF1">
        <w:t>.</w:t>
      </w:r>
    </w:p>
    <w:p w14:paraId="706675C3" w14:textId="01B49AC8" w:rsidR="000E3030" w:rsidRDefault="00CA44D0" w:rsidP="00130CF1">
      <w:pPr>
        <w:pStyle w:val="LabStepScreenshotLevel2"/>
      </w:pPr>
      <w:r>
        <w:lastRenderedPageBreak/>
        <w:drawing>
          <wp:inline distT="0" distB="0" distL="0" distR="0" wp14:anchorId="44B032B5" wp14:editId="1BBF9C98">
            <wp:extent cx="6029608" cy="1489833"/>
            <wp:effectExtent l="19050" t="19050" r="9525" b="152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81869" cy="1502746"/>
                    </a:xfrm>
                    <a:prstGeom prst="rect">
                      <a:avLst/>
                    </a:prstGeom>
                    <a:noFill/>
                    <a:ln>
                      <a:solidFill>
                        <a:schemeClr val="bg1">
                          <a:lumMod val="50000"/>
                        </a:schemeClr>
                      </a:solidFill>
                    </a:ln>
                  </pic:spPr>
                </pic:pic>
              </a:graphicData>
            </a:graphic>
          </wp:inline>
        </w:drawing>
      </w:r>
    </w:p>
    <w:p w14:paraId="3E5DB4DB" w14:textId="21DDADDD" w:rsidR="000E3030" w:rsidRDefault="00130CF1" w:rsidP="00663BC2">
      <w:pPr>
        <w:pStyle w:val="LabStepNumberedLevel2"/>
      </w:pPr>
      <w:r>
        <w:t xml:space="preserve">At this point, you should be able to see the </w:t>
      </w:r>
      <w:r w:rsidRPr="00130CF1">
        <w:rPr>
          <w:b/>
        </w:rPr>
        <w:t xml:space="preserve">Purchase Type </w:t>
      </w:r>
      <w:r>
        <w:t xml:space="preserve">column in the </w:t>
      </w:r>
      <w:r w:rsidRPr="00130CF1">
        <w:rPr>
          <w:b/>
        </w:rPr>
        <w:t>Fields</w:t>
      </w:r>
      <w:r>
        <w:t xml:space="preserve"> list.</w:t>
      </w:r>
    </w:p>
    <w:p w14:paraId="140A1F21" w14:textId="1D038F2C" w:rsidR="000E3030" w:rsidRDefault="004C593E" w:rsidP="00130CF1">
      <w:pPr>
        <w:pStyle w:val="LabStepScreenshotLevel2"/>
      </w:pPr>
      <w:r>
        <w:drawing>
          <wp:inline distT="0" distB="0" distL="0" distR="0" wp14:anchorId="07A4349D" wp14:editId="4E6DC1D7">
            <wp:extent cx="850392" cy="1060704"/>
            <wp:effectExtent l="0" t="0" r="6985"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0392" cy="1060704"/>
                    </a:xfrm>
                    <a:prstGeom prst="rect">
                      <a:avLst/>
                    </a:prstGeom>
                    <a:noFill/>
                    <a:ln>
                      <a:noFill/>
                    </a:ln>
                  </pic:spPr>
                </pic:pic>
              </a:graphicData>
            </a:graphic>
          </wp:inline>
        </w:drawing>
      </w:r>
    </w:p>
    <w:p w14:paraId="34CEAD98" w14:textId="6B05C185" w:rsidR="00E71E62" w:rsidRDefault="00130CF1" w:rsidP="00130CF1">
      <w:pPr>
        <w:pStyle w:val="LabStepNumberedLevel2"/>
      </w:pPr>
      <w:r>
        <w:t xml:space="preserve">Inspect the values in the </w:t>
      </w:r>
      <w:r w:rsidRPr="00130CF1">
        <w:rPr>
          <w:b/>
        </w:rPr>
        <w:t>Purchase Type</w:t>
      </w:r>
      <w:r>
        <w:t xml:space="preserve"> column to see the effect of the DAX formula you have written.</w:t>
      </w:r>
    </w:p>
    <w:p w14:paraId="307FBC9E" w14:textId="71F84F0C" w:rsidR="00130CF1" w:rsidRDefault="00130CF1" w:rsidP="00130CF1">
      <w:pPr>
        <w:pStyle w:val="LabStepScreenshotLevel2"/>
      </w:pPr>
      <w:r>
        <w:drawing>
          <wp:inline distT="0" distB="0" distL="0" distR="0" wp14:anchorId="04889F96" wp14:editId="49106DE0">
            <wp:extent cx="3911100" cy="977775"/>
            <wp:effectExtent l="19050" t="19050" r="13335" b="133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6388" cy="981597"/>
                    </a:xfrm>
                    <a:prstGeom prst="rect">
                      <a:avLst/>
                    </a:prstGeom>
                    <a:noFill/>
                    <a:ln>
                      <a:solidFill>
                        <a:schemeClr val="bg1">
                          <a:lumMod val="50000"/>
                        </a:schemeClr>
                      </a:solidFill>
                    </a:ln>
                  </pic:spPr>
                </pic:pic>
              </a:graphicData>
            </a:graphic>
          </wp:inline>
        </w:drawing>
      </w:r>
    </w:p>
    <w:p w14:paraId="31C8EEB5" w14:textId="4B76F153" w:rsidR="00130CF1" w:rsidRDefault="00130CF1" w:rsidP="00F34260">
      <w:pPr>
        <w:pStyle w:val="LabStepNumbered"/>
      </w:pPr>
      <w:r>
        <w:t xml:space="preserve">Add a measure to the </w:t>
      </w:r>
      <w:proofErr w:type="spellStart"/>
      <w:r w:rsidRPr="00130CF1">
        <w:rPr>
          <w:b/>
        </w:rPr>
        <w:t>InvoiceDetails</w:t>
      </w:r>
      <w:proofErr w:type="spellEnd"/>
      <w:r>
        <w:t xml:space="preserve"> table to calculate total sales revenue.</w:t>
      </w:r>
    </w:p>
    <w:p w14:paraId="1EFF83FB" w14:textId="74947859" w:rsidR="00130CF1" w:rsidRDefault="00130CF1" w:rsidP="00130CF1">
      <w:pPr>
        <w:pStyle w:val="LabStepNumberedLevel2"/>
      </w:pPr>
      <w:r>
        <w:t xml:space="preserve">Select the </w:t>
      </w:r>
      <w:proofErr w:type="spellStart"/>
      <w:r w:rsidRPr="00130CF1">
        <w:rPr>
          <w:b/>
        </w:rPr>
        <w:t>InvoiceDetails</w:t>
      </w:r>
      <w:proofErr w:type="spellEnd"/>
      <w:r>
        <w:t xml:space="preserve"> table by clicking on it in the </w:t>
      </w:r>
      <w:r w:rsidRPr="00130CF1">
        <w:rPr>
          <w:b/>
        </w:rPr>
        <w:t>Fields</w:t>
      </w:r>
      <w:r>
        <w:t xml:space="preserve"> list.</w:t>
      </w:r>
    </w:p>
    <w:p w14:paraId="7ED9D9A0" w14:textId="45AC38AB" w:rsidR="00130CF1" w:rsidRDefault="00C24DD6" w:rsidP="00130CF1">
      <w:pPr>
        <w:pStyle w:val="LabStepNumberedLevel2"/>
      </w:pPr>
      <w:r>
        <w:t xml:space="preserve">Click the </w:t>
      </w:r>
      <w:r w:rsidRPr="00C24DD6">
        <w:rPr>
          <w:b/>
        </w:rPr>
        <w:t>New Measure</w:t>
      </w:r>
      <w:r>
        <w:t xml:space="preserve"> button in the ribbon to create a new measure.</w:t>
      </w:r>
    </w:p>
    <w:p w14:paraId="343F8464" w14:textId="63A2DF00" w:rsidR="00E71E62" w:rsidRDefault="00E71E62" w:rsidP="00C24DD6">
      <w:pPr>
        <w:pStyle w:val="LabStepScreenshotLevel2"/>
      </w:pPr>
      <w:r>
        <w:drawing>
          <wp:inline distT="0" distB="0" distL="0" distR="0" wp14:anchorId="2F363991" wp14:editId="28DF83BF">
            <wp:extent cx="4572000" cy="2020824"/>
            <wp:effectExtent l="19050" t="19050" r="19050" b="177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020824"/>
                    </a:xfrm>
                    <a:prstGeom prst="rect">
                      <a:avLst/>
                    </a:prstGeom>
                    <a:noFill/>
                    <a:ln>
                      <a:solidFill>
                        <a:schemeClr val="bg1">
                          <a:lumMod val="50000"/>
                        </a:schemeClr>
                      </a:solidFill>
                    </a:ln>
                  </pic:spPr>
                </pic:pic>
              </a:graphicData>
            </a:graphic>
          </wp:inline>
        </w:drawing>
      </w:r>
    </w:p>
    <w:p w14:paraId="126D44DB" w14:textId="47112E56" w:rsidR="00E71E62" w:rsidRDefault="00C24DD6" w:rsidP="00C24DD6">
      <w:pPr>
        <w:pStyle w:val="LabStepNumberedLevel2"/>
      </w:pPr>
      <w:r>
        <w:t xml:space="preserve">Create a new measure named </w:t>
      </w:r>
      <w:r w:rsidRPr="00C24DD6">
        <w:rPr>
          <w:b/>
        </w:rPr>
        <w:t>Sales Revenue</w:t>
      </w:r>
      <w:r>
        <w:t xml:space="preserve"> using the following DAX formula. Once you have </w:t>
      </w:r>
      <w:r w:rsidR="008F404E">
        <w:t>typed</w:t>
      </w:r>
      <w:r>
        <w:t xml:space="preserve"> the formula into the formula bar, press the </w:t>
      </w:r>
      <w:r w:rsidRPr="00C24DD6">
        <w:rPr>
          <w:b/>
        </w:rPr>
        <w:t>Enter</w:t>
      </w:r>
      <w:r>
        <w:t xml:space="preserve"> key to create the new measure.</w:t>
      </w:r>
    </w:p>
    <w:p w14:paraId="6A5EFC21" w14:textId="4FCEE300" w:rsidR="00CE7449" w:rsidRDefault="0043115D" w:rsidP="00C24DD6">
      <w:pPr>
        <w:pStyle w:val="LabStepCodeBlockLevel2"/>
      </w:pPr>
      <w:r w:rsidRPr="0043115D">
        <w:t>Sales Revenue = Sum(InvoiceDetails[SalesAmount])</w:t>
      </w:r>
    </w:p>
    <w:p w14:paraId="6ECB8561" w14:textId="14034FD3" w:rsidR="00CE7449" w:rsidRDefault="00C24DD6" w:rsidP="00C24DD6">
      <w:pPr>
        <w:pStyle w:val="LabStepNumberedLevel2"/>
      </w:pPr>
      <w:r>
        <w:lastRenderedPageBreak/>
        <w:t xml:space="preserve">At this point you should be able to see the </w:t>
      </w:r>
      <w:r w:rsidRPr="00C24DD6">
        <w:rPr>
          <w:b/>
        </w:rPr>
        <w:t>Sales Revenue</w:t>
      </w:r>
      <w:r>
        <w:t xml:space="preserve"> measure in the </w:t>
      </w:r>
      <w:proofErr w:type="spellStart"/>
      <w:r w:rsidRPr="00C24DD6">
        <w:rPr>
          <w:b/>
        </w:rPr>
        <w:t>InvoiceDetails</w:t>
      </w:r>
      <w:proofErr w:type="spellEnd"/>
      <w:r>
        <w:t xml:space="preserve"> table</w:t>
      </w:r>
      <w:r w:rsidR="008F404E">
        <w:t xml:space="preserve"> in the </w:t>
      </w:r>
      <w:r w:rsidR="008F404E" w:rsidRPr="008F404E">
        <w:rPr>
          <w:b/>
        </w:rPr>
        <w:t>Fields</w:t>
      </w:r>
      <w:r w:rsidR="008F404E">
        <w:t xml:space="preserve"> list</w:t>
      </w:r>
      <w:r>
        <w:t xml:space="preserve">. Note that </w:t>
      </w:r>
      <w:r w:rsidR="008F404E">
        <w:t xml:space="preserve">the </w:t>
      </w:r>
      <w:r w:rsidRPr="00C24DD6">
        <w:rPr>
          <w:b/>
        </w:rPr>
        <w:t>Sales Revenue</w:t>
      </w:r>
      <w:r>
        <w:t xml:space="preserve"> </w:t>
      </w:r>
      <w:r w:rsidR="008F404E">
        <w:t xml:space="preserve">field </w:t>
      </w:r>
      <w:r>
        <w:t>is displayed with a special calculator icon to indicate that it is a measure.</w:t>
      </w:r>
    </w:p>
    <w:p w14:paraId="654A5664" w14:textId="7FEE06EE" w:rsidR="0043115D" w:rsidRDefault="0043115D" w:rsidP="00C24DD6">
      <w:pPr>
        <w:pStyle w:val="LabStepScreenshotLevel2"/>
      </w:pPr>
      <w:r>
        <w:drawing>
          <wp:inline distT="0" distB="0" distL="0" distR="0" wp14:anchorId="0A7F60A7" wp14:editId="21CDEFDC">
            <wp:extent cx="1152144" cy="143560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52144" cy="1435608"/>
                    </a:xfrm>
                    <a:prstGeom prst="rect">
                      <a:avLst/>
                    </a:prstGeom>
                    <a:noFill/>
                    <a:ln>
                      <a:noFill/>
                    </a:ln>
                  </pic:spPr>
                </pic:pic>
              </a:graphicData>
            </a:graphic>
          </wp:inline>
        </w:drawing>
      </w:r>
    </w:p>
    <w:p w14:paraId="56D28A99" w14:textId="292F1E8C" w:rsidR="0043115D" w:rsidRDefault="00C24DD6" w:rsidP="00C24DD6">
      <w:pPr>
        <w:pStyle w:val="LabStepNumberedLevel2"/>
      </w:pPr>
      <w:r>
        <w:t xml:space="preserve">Make sure the </w:t>
      </w:r>
      <w:r w:rsidRPr="00F31349">
        <w:rPr>
          <w:b/>
        </w:rPr>
        <w:t>Sales Revenue</w:t>
      </w:r>
      <w:r>
        <w:t xml:space="preserve"> measure is still selected in the </w:t>
      </w:r>
      <w:r w:rsidRPr="00C24DD6">
        <w:rPr>
          <w:b/>
        </w:rPr>
        <w:t>Fields</w:t>
      </w:r>
      <w:r>
        <w:t xml:space="preserve"> list.</w:t>
      </w:r>
      <w:r w:rsidR="00FC75CE">
        <w:t xml:space="preserve"> Modify the formatting of </w:t>
      </w:r>
      <w:r w:rsidR="008F404E">
        <w:t>this</w:t>
      </w:r>
      <w:r w:rsidR="00FC75CE">
        <w:t xml:space="preserve"> measure by dropping down the </w:t>
      </w:r>
      <w:r w:rsidR="00FC75CE" w:rsidRPr="00FC75CE">
        <w:rPr>
          <w:b/>
        </w:rPr>
        <w:t>Format</w:t>
      </w:r>
      <w:r w:rsidR="00FC75CE">
        <w:t xml:space="preserve"> menu on the ribbon and selecting a format type of </w:t>
      </w:r>
      <w:r w:rsidR="00FC75CE" w:rsidRPr="00EB463B">
        <w:rPr>
          <w:b/>
        </w:rPr>
        <w:t>Currency &gt; English (</w:t>
      </w:r>
      <w:r w:rsidR="00EB463B" w:rsidRPr="00EB463B">
        <w:rPr>
          <w:b/>
        </w:rPr>
        <w:t>United States</w:t>
      </w:r>
      <w:r w:rsidR="00FC75CE" w:rsidRPr="00EB463B">
        <w:rPr>
          <w:b/>
        </w:rPr>
        <w:t>)</w:t>
      </w:r>
      <w:r w:rsidR="00FC75CE">
        <w:t>.</w:t>
      </w:r>
    </w:p>
    <w:p w14:paraId="44F61111" w14:textId="0336C0CB" w:rsidR="0043115D" w:rsidRDefault="0043115D" w:rsidP="00FC75CE">
      <w:pPr>
        <w:pStyle w:val="LabStepScreenshotLevel2"/>
      </w:pPr>
      <w:r>
        <w:drawing>
          <wp:inline distT="0" distB="0" distL="0" distR="0" wp14:anchorId="2DA36492" wp14:editId="02E78538">
            <wp:extent cx="3694176" cy="1380744"/>
            <wp:effectExtent l="19050" t="19050" r="20955" b="101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4176" cy="1380744"/>
                    </a:xfrm>
                    <a:prstGeom prst="rect">
                      <a:avLst/>
                    </a:prstGeom>
                    <a:noFill/>
                    <a:ln>
                      <a:solidFill>
                        <a:schemeClr val="bg1">
                          <a:lumMod val="50000"/>
                        </a:schemeClr>
                      </a:solidFill>
                    </a:ln>
                  </pic:spPr>
                </pic:pic>
              </a:graphicData>
            </a:graphic>
          </wp:inline>
        </w:drawing>
      </w:r>
    </w:p>
    <w:p w14:paraId="1BDD1CF8" w14:textId="3B1EBE13" w:rsidR="007809D1" w:rsidRDefault="00EB463B" w:rsidP="00EB463B">
      <w:pPr>
        <w:pStyle w:val="LabStepNumberedLevel2"/>
      </w:pPr>
      <w:r>
        <w:t xml:space="preserve">Enhance the formatting of the </w:t>
      </w:r>
      <w:r w:rsidRPr="00EB463B">
        <w:rPr>
          <w:b/>
        </w:rPr>
        <w:t>Sales Revenue</w:t>
      </w:r>
      <w:r>
        <w:t xml:space="preserve"> column by reducing the number of decimal places shown from </w:t>
      </w:r>
      <w:r w:rsidRPr="00EB463B">
        <w:rPr>
          <w:b/>
        </w:rPr>
        <w:t>2</w:t>
      </w:r>
      <w:r>
        <w:t xml:space="preserve"> to </w:t>
      </w:r>
      <w:r w:rsidRPr="00EB463B">
        <w:rPr>
          <w:b/>
        </w:rPr>
        <w:t>0</w:t>
      </w:r>
      <w:r>
        <w:t>.</w:t>
      </w:r>
    </w:p>
    <w:p w14:paraId="0CAD2406" w14:textId="08F68E08" w:rsidR="007809D1" w:rsidRDefault="007809D1" w:rsidP="00EB463B">
      <w:pPr>
        <w:pStyle w:val="LabStepScreenshotLevel2"/>
      </w:pPr>
      <w:r>
        <w:drawing>
          <wp:inline distT="0" distB="0" distL="0" distR="0" wp14:anchorId="75B3763C" wp14:editId="5C8BE261">
            <wp:extent cx="2487168" cy="704088"/>
            <wp:effectExtent l="19050" t="19050" r="8890" b="203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87168" cy="704088"/>
                    </a:xfrm>
                    <a:prstGeom prst="rect">
                      <a:avLst/>
                    </a:prstGeom>
                    <a:noFill/>
                    <a:ln>
                      <a:solidFill>
                        <a:schemeClr val="bg1">
                          <a:lumMod val="50000"/>
                        </a:schemeClr>
                      </a:solidFill>
                    </a:ln>
                  </pic:spPr>
                </pic:pic>
              </a:graphicData>
            </a:graphic>
          </wp:inline>
        </w:drawing>
      </w:r>
    </w:p>
    <w:p w14:paraId="676673A9" w14:textId="59417B8B" w:rsidR="0043115D" w:rsidRDefault="00EB463B" w:rsidP="0043115D">
      <w:pPr>
        <w:pStyle w:val="LabStepNumbered"/>
      </w:pPr>
      <w:r>
        <w:t xml:space="preserve">Create a second measure in the </w:t>
      </w:r>
      <w:proofErr w:type="spellStart"/>
      <w:r w:rsidRPr="00EB463B">
        <w:rPr>
          <w:b/>
        </w:rPr>
        <w:t>InvoiceDetails</w:t>
      </w:r>
      <w:proofErr w:type="spellEnd"/>
      <w:r>
        <w:t xml:space="preserve"> table to calculate the total number of units sold.</w:t>
      </w:r>
    </w:p>
    <w:p w14:paraId="5992D239" w14:textId="77777777" w:rsidR="00EB463B" w:rsidRDefault="00EB463B" w:rsidP="00EB463B">
      <w:pPr>
        <w:pStyle w:val="LabStepNumberedLevel2"/>
      </w:pPr>
      <w:r>
        <w:t xml:space="preserve">Click the </w:t>
      </w:r>
      <w:r w:rsidRPr="00C24DD6">
        <w:rPr>
          <w:b/>
        </w:rPr>
        <w:t>New Measure</w:t>
      </w:r>
      <w:r>
        <w:t xml:space="preserve"> button in the ribbon to create a new measure.</w:t>
      </w:r>
    </w:p>
    <w:p w14:paraId="2EA2C654" w14:textId="65A5A9D7" w:rsidR="00EB463B" w:rsidRDefault="00EB463B" w:rsidP="00EB463B">
      <w:pPr>
        <w:pStyle w:val="LabStepNumberedLevel2"/>
      </w:pPr>
      <w:r>
        <w:t xml:space="preserve">Create a new measure named </w:t>
      </w:r>
      <w:r>
        <w:rPr>
          <w:b/>
        </w:rPr>
        <w:t>Units Sold</w:t>
      </w:r>
      <w:r>
        <w:t xml:space="preserve"> using the following DAX formula. Once you have type the formula into the formula bar, press the </w:t>
      </w:r>
      <w:r w:rsidRPr="00C24DD6">
        <w:rPr>
          <w:b/>
        </w:rPr>
        <w:t>Enter</w:t>
      </w:r>
      <w:r>
        <w:t xml:space="preserve"> key to create the new measure.</w:t>
      </w:r>
    </w:p>
    <w:p w14:paraId="5D361226" w14:textId="05296B28" w:rsidR="0043115D" w:rsidRDefault="0043115D" w:rsidP="00EB463B">
      <w:pPr>
        <w:pStyle w:val="LabStepCodeBlockLevel2"/>
      </w:pPr>
      <w:r w:rsidRPr="0043115D">
        <w:t>Units Sold = SUM(InvoiceDetails[Quantity])</w:t>
      </w:r>
    </w:p>
    <w:p w14:paraId="083D8B40" w14:textId="6D6B881A" w:rsidR="0043115D" w:rsidRDefault="006F5F63" w:rsidP="006F5F63">
      <w:pPr>
        <w:pStyle w:val="LabStepNumberedLevel2"/>
      </w:pPr>
      <w:r>
        <w:t>You should be able to</w:t>
      </w:r>
      <w:r w:rsidR="00F31349">
        <w:t xml:space="preserve"> see the new </w:t>
      </w:r>
      <w:r w:rsidR="00F31349" w:rsidRPr="00F31349">
        <w:rPr>
          <w:b/>
        </w:rPr>
        <w:t>Units S</w:t>
      </w:r>
      <w:r w:rsidRPr="00F31349">
        <w:rPr>
          <w:b/>
        </w:rPr>
        <w:t>old</w:t>
      </w:r>
      <w:r>
        <w:t xml:space="preserve"> measure in the </w:t>
      </w:r>
      <w:r w:rsidRPr="006F5F63">
        <w:rPr>
          <w:b/>
        </w:rPr>
        <w:t>Fields</w:t>
      </w:r>
      <w:r>
        <w:t xml:space="preserve"> list.</w:t>
      </w:r>
    </w:p>
    <w:p w14:paraId="478865AB" w14:textId="10848B1E" w:rsidR="0043115D" w:rsidRDefault="0043115D" w:rsidP="006F5F63">
      <w:pPr>
        <w:pStyle w:val="LabStepScreenshotLevel2"/>
      </w:pPr>
      <w:r>
        <w:drawing>
          <wp:inline distT="0" distB="0" distL="0" distR="0" wp14:anchorId="5B4E4F8C" wp14:editId="7D788D10">
            <wp:extent cx="1261872" cy="154533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61872" cy="1545336"/>
                    </a:xfrm>
                    <a:prstGeom prst="rect">
                      <a:avLst/>
                    </a:prstGeom>
                    <a:noFill/>
                    <a:ln>
                      <a:noFill/>
                    </a:ln>
                  </pic:spPr>
                </pic:pic>
              </a:graphicData>
            </a:graphic>
          </wp:inline>
        </w:drawing>
      </w:r>
    </w:p>
    <w:p w14:paraId="21009428" w14:textId="2D8F72A0" w:rsidR="0043115D" w:rsidRDefault="00F31349" w:rsidP="00663BC2">
      <w:pPr>
        <w:pStyle w:val="LabStepNumberedLevel2"/>
      </w:pPr>
      <w:r>
        <w:lastRenderedPageBreak/>
        <w:t xml:space="preserve">Make sure the </w:t>
      </w:r>
      <w:r w:rsidRPr="00F31349">
        <w:rPr>
          <w:b/>
        </w:rPr>
        <w:t>Units Sold</w:t>
      </w:r>
      <w:r>
        <w:t xml:space="preserve"> measure is selected in the </w:t>
      </w:r>
      <w:r w:rsidRPr="00F31349">
        <w:rPr>
          <w:b/>
        </w:rPr>
        <w:t>Fields</w:t>
      </w:r>
      <w:r>
        <w:t xml:space="preserve"> list and modify the formatting by clicking and selecting the button on the ribbon with the comma which adds a </w:t>
      </w:r>
      <w:proofErr w:type="spellStart"/>
      <w:r>
        <w:t>thousands</w:t>
      </w:r>
      <w:proofErr w:type="spellEnd"/>
      <w:r>
        <w:t xml:space="preserve"> separator so larger numbers are formatted with commas (e.g. 2,500).</w:t>
      </w:r>
    </w:p>
    <w:p w14:paraId="22DB8E48" w14:textId="03F5DABD" w:rsidR="00A075EC" w:rsidRDefault="00A075EC" w:rsidP="00F31349">
      <w:pPr>
        <w:pStyle w:val="LabStepScreenshotLevel2"/>
      </w:pPr>
      <w:r>
        <w:drawing>
          <wp:inline distT="0" distB="0" distL="0" distR="0" wp14:anchorId="1C038B81" wp14:editId="65149E3D">
            <wp:extent cx="3657600" cy="1161288"/>
            <wp:effectExtent l="19050" t="19050" r="19050" b="203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1161288"/>
                    </a:xfrm>
                    <a:prstGeom prst="rect">
                      <a:avLst/>
                    </a:prstGeom>
                    <a:noFill/>
                    <a:ln>
                      <a:solidFill>
                        <a:schemeClr val="bg1">
                          <a:lumMod val="50000"/>
                        </a:schemeClr>
                      </a:solidFill>
                    </a:ln>
                  </pic:spPr>
                </pic:pic>
              </a:graphicData>
            </a:graphic>
          </wp:inline>
        </w:drawing>
      </w:r>
    </w:p>
    <w:p w14:paraId="1A6A4964" w14:textId="732D1DBE" w:rsidR="00F31349" w:rsidRDefault="00F31349" w:rsidP="00F31349">
      <w:pPr>
        <w:pStyle w:val="LabExerciseCallout"/>
      </w:pPr>
      <w:r>
        <w:t>You are now done adding calculated columns and measure</w:t>
      </w:r>
      <w:r w:rsidR="008F404E">
        <w:t>s</w:t>
      </w:r>
      <w:r>
        <w:t>. You will now complete you modeling work by hiding fields that do not need to be seen when designing reports.</w:t>
      </w:r>
    </w:p>
    <w:p w14:paraId="2C53C9F7" w14:textId="7F1CB1D2" w:rsidR="00A075EC" w:rsidRDefault="00D9568A" w:rsidP="0043115D">
      <w:pPr>
        <w:pStyle w:val="LabStepNumbered"/>
      </w:pPr>
      <w:r>
        <w:t xml:space="preserve">Hide all the fields that are not </w:t>
      </w:r>
      <w:r w:rsidR="008F404E">
        <w:t>needed</w:t>
      </w:r>
      <w:r>
        <w:t xml:space="preserve"> when designing reports.</w:t>
      </w:r>
    </w:p>
    <w:p w14:paraId="4A1508B0" w14:textId="5C84057A" w:rsidR="00D9568A" w:rsidRDefault="00D46502" w:rsidP="00D9568A">
      <w:pPr>
        <w:pStyle w:val="LabStepNumberedLevel2"/>
      </w:pPr>
      <w:r>
        <w:t>Navigate to relationship view.</w:t>
      </w:r>
    </w:p>
    <w:p w14:paraId="6A871D82" w14:textId="7FAF8E54" w:rsidR="00D46502" w:rsidRDefault="00D46502" w:rsidP="00D9568A">
      <w:pPr>
        <w:pStyle w:val="LabStepNumberedLevel2"/>
      </w:pPr>
      <w:r>
        <w:t xml:space="preserve">Right-click on the </w:t>
      </w:r>
      <w:proofErr w:type="spellStart"/>
      <w:r w:rsidRPr="00D46502">
        <w:rPr>
          <w:b/>
        </w:rPr>
        <w:t>CustomerId</w:t>
      </w:r>
      <w:proofErr w:type="spellEnd"/>
      <w:r>
        <w:t xml:space="preserve"> field in the </w:t>
      </w:r>
      <w:r w:rsidRPr="00D46502">
        <w:rPr>
          <w:b/>
        </w:rPr>
        <w:t>Customers</w:t>
      </w:r>
      <w:r>
        <w:t xml:space="preserve"> table and click the </w:t>
      </w:r>
      <w:r w:rsidRPr="00D46502">
        <w:rPr>
          <w:b/>
        </w:rPr>
        <w:t>Hide in Report View</w:t>
      </w:r>
      <w:r>
        <w:t xml:space="preserve"> command.</w:t>
      </w:r>
    </w:p>
    <w:p w14:paraId="1D6B399D" w14:textId="7D54D84A" w:rsidR="00A075EC" w:rsidRDefault="004C593E" w:rsidP="00D9568A">
      <w:pPr>
        <w:pStyle w:val="LabStepScreenshotLevel2"/>
      </w:pPr>
      <w:r>
        <w:drawing>
          <wp:inline distT="0" distB="0" distL="0" distR="0" wp14:anchorId="41A39862" wp14:editId="45B81BD9">
            <wp:extent cx="3611880" cy="1408176"/>
            <wp:effectExtent l="19050" t="19050" r="26670" b="209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1880" cy="1408176"/>
                    </a:xfrm>
                    <a:prstGeom prst="rect">
                      <a:avLst/>
                    </a:prstGeom>
                    <a:noFill/>
                    <a:ln>
                      <a:solidFill>
                        <a:schemeClr val="bg1">
                          <a:lumMod val="50000"/>
                        </a:schemeClr>
                      </a:solidFill>
                    </a:ln>
                  </pic:spPr>
                </pic:pic>
              </a:graphicData>
            </a:graphic>
          </wp:inline>
        </w:drawing>
      </w:r>
    </w:p>
    <w:p w14:paraId="67AB904B" w14:textId="40F639CF" w:rsidR="00A075EC" w:rsidRDefault="00D46502" w:rsidP="00663BC2">
      <w:pPr>
        <w:pStyle w:val="LabStepNumberedLevel2"/>
      </w:pPr>
      <w:r>
        <w:t xml:space="preserve">Hold down the </w:t>
      </w:r>
      <w:r w:rsidRPr="00D46502">
        <w:rPr>
          <w:b/>
        </w:rPr>
        <w:t>Ctrl</w:t>
      </w:r>
      <w:r>
        <w:t xml:space="preserve"> key and select all the fields in the </w:t>
      </w:r>
      <w:r w:rsidRPr="00D46502">
        <w:rPr>
          <w:b/>
        </w:rPr>
        <w:t>Invoice</w:t>
      </w:r>
      <w:r w:rsidR="00AF074E">
        <w:rPr>
          <w:b/>
        </w:rPr>
        <w:t>s</w:t>
      </w:r>
      <w:r>
        <w:t xml:space="preserve"> table except for the </w:t>
      </w:r>
      <w:r w:rsidRPr="00D46502">
        <w:rPr>
          <w:b/>
        </w:rPr>
        <w:t>Month</w:t>
      </w:r>
      <w:r>
        <w:t xml:space="preserve"> column and the </w:t>
      </w:r>
      <w:r w:rsidRPr="00D46502">
        <w:rPr>
          <w:b/>
        </w:rPr>
        <w:t>Purchase Type</w:t>
      </w:r>
      <w:r>
        <w:t xml:space="preserve"> column. Once you have the correct fields selected, </w:t>
      </w:r>
      <w:r w:rsidR="002E0FAD">
        <w:t>right-</w:t>
      </w:r>
      <w:r>
        <w:t>click the</w:t>
      </w:r>
      <w:r w:rsidR="002E0FAD">
        <w:t xml:space="preserve"> selection and then click the</w:t>
      </w:r>
      <w:r>
        <w:t xml:space="preserve"> </w:t>
      </w:r>
      <w:r w:rsidRPr="00D46502">
        <w:rPr>
          <w:b/>
        </w:rPr>
        <w:t>Hide in Report View</w:t>
      </w:r>
      <w:r>
        <w:t xml:space="preserve"> command.</w:t>
      </w:r>
    </w:p>
    <w:p w14:paraId="0FF71F7F" w14:textId="2F469116" w:rsidR="00A075EC" w:rsidRDefault="004C593E" w:rsidP="00D9568A">
      <w:pPr>
        <w:pStyle w:val="LabStepScreenshotLevel2"/>
      </w:pPr>
      <w:r>
        <w:drawing>
          <wp:inline distT="0" distB="0" distL="0" distR="0" wp14:anchorId="4F5C310F" wp14:editId="0E9A04D5">
            <wp:extent cx="3328416" cy="1298448"/>
            <wp:effectExtent l="19050" t="19050" r="24765" b="165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28416" cy="1298448"/>
                    </a:xfrm>
                    <a:prstGeom prst="rect">
                      <a:avLst/>
                    </a:prstGeom>
                    <a:noFill/>
                    <a:ln>
                      <a:solidFill>
                        <a:schemeClr val="bg1">
                          <a:lumMod val="50000"/>
                        </a:schemeClr>
                      </a:solidFill>
                    </a:ln>
                  </pic:spPr>
                </pic:pic>
              </a:graphicData>
            </a:graphic>
          </wp:inline>
        </w:drawing>
      </w:r>
    </w:p>
    <w:p w14:paraId="77E5BE64" w14:textId="148EF70B" w:rsidR="00A075EC" w:rsidRDefault="00AF074E" w:rsidP="00663BC2">
      <w:pPr>
        <w:pStyle w:val="LabStepNumberedLevel2"/>
      </w:pPr>
      <w:r>
        <w:t xml:space="preserve">Hold down the </w:t>
      </w:r>
      <w:r w:rsidRPr="00AF074E">
        <w:rPr>
          <w:b/>
        </w:rPr>
        <w:t>Ctrl</w:t>
      </w:r>
      <w:r>
        <w:t xml:space="preserve"> key and select all the fields in the </w:t>
      </w:r>
      <w:proofErr w:type="spellStart"/>
      <w:r w:rsidRPr="00AF074E">
        <w:rPr>
          <w:b/>
        </w:rPr>
        <w:t>InvoiceDetails</w:t>
      </w:r>
      <w:proofErr w:type="spellEnd"/>
      <w:r>
        <w:t xml:space="preserve"> table except for the </w:t>
      </w:r>
      <w:r w:rsidRPr="00AF074E">
        <w:rPr>
          <w:b/>
        </w:rPr>
        <w:t xml:space="preserve">Sales Revenue </w:t>
      </w:r>
      <w:r>
        <w:t xml:space="preserve">measure and the </w:t>
      </w:r>
      <w:r w:rsidRPr="00AF074E">
        <w:rPr>
          <w:b/>
        </w:rPr>
        <w:t>Units Sold</w:t>
      </w:r>
      <w:r>
        <w:t xml:space="preserve"> measure. Once you have the correct fields selected, </w:t>
      </w:r>
      <w:r w:rsidR="002E0FAD">
        <w:t xml:space="preserve">right-click the selection and then click the </w:t>
      </w:r>
      <w:r w:rsidR="002E0FAD" w:rsidRPr="00D46502">
        <w:rPr>
          <w:b/>
        </w:rPr>
        <w:t>Hide in Report View</w:t>
      </w:r>
      <w:r w:rsidR="002E0FAD">
        <w:t xml:space="preserve"> command</w:t>
      </w:r>
      <w:r>
        <w:t>.</w:t>
      </w:r>
    </w:p>
    <w:p w14:paraId="523E1C8F" w14:textId="1C75A321" w:rsidR="006D3C6A" w:rsidRDefault="004C593E" w:rsidP="00D9568A">
      <w:pPr>
        <w:pStyle w:val="LabStepScreenshotLevel2"/>
      </w:pPr>
      <w:r>
        <w:drawing>
          <wp:inline distT="0" distB="0" distL="0" distR="0" wp14:anchorId="64904687" wp14:editId="71C43108">
            <wp:extent cx="3593592" cy="1298448"/>
            <wp:effectExtent l="19050" t="19050" r="26035" b="165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93592" cy="1298448"/>
                    </a:xfrm>
                    <a:prstGeom prst="rect">
                      <a:avLst/>
                    </a:prstGeom>
                    <a:noFill/>
                    <a:ln>
                      <a:solidFill>
                        <a:schemeClr val="bg1">
                          <a:lumMod val="50000"/>
                        </a:schemeClr>
                      </a:solidFill>
                    </a:ln>
                  </pic:spPr>
                </pic:pic>
              </a:graphicData>
            </a:graphic>
          </wp:inline>
        </w:drawing>
      </w:r>
    </w:p>
    <w:p w14:paraId="38BEC987" w14:textId="669CC71B" w:rsidR="006D3C6A" w:rsidRDefault="002E0FAD" w:rsidP="00D9568A">
      <w:pPr>
        <w:pStyle w:val="LabStepNumberedLevel2"/>
      </w:pPr>
      <w:r>
        <w:lastRenderedPageBreak/>
        <w:t>T</w:t>
      </w:r>
      <w:r w:rsidR="00AF074E">
        <w:t>he tables in relationship view should appear as they do in the following screenshot.</w:t>
      </w:r>
      <w:r>
        <w:t xml:space="preserve"> </w:t>
      </w:r>
      <w:r>
        <w:t>You are now done modeling the data.</w:t>
      </w:r>
    </w:p>
    <w:p w14:paraId="66C4B407" w14:textId="253A4C47" w:rsidR="006D3C6A" w:rsidRDefault="004C593E" w:rsidP="00D9568A">
      <w:pPr>
        <w:pStyle w:val="LabStepScreenshotLevel2"/>
      </w:pPr>
      <w:r>
        <w:drawing>
          <wp:inline distT="0" distB="0" distL="0" distR="0" wp14:anchorId="3291772F" wp14:editId="3CDC7D6A">
            <wp:extent cx="3520440" cy="1408176"/>
            <wp:effectExtent l="19050" t="19050" r="22860" b="209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0440" cy="1408176"/>
                    </a:xfrm>
                    <a:prstGeom prst="rect">
                      <a:avLst/>
                    </a:prstGeom>
                    <a:noFill/>
                    <a:ln>
                      <a:solidFill>
                        <a:schemeClr val="bg1">
                          <a:lumMod val="50000"/>
                        </a:schemeClr>
                      </a:solidFill>
                    </a:ln>
                  </pic:spPr>
                </pic:pic>
              </a:graphicData>
            </a:graphic>
          </wp:inline>
        </w:drawing>
      </w:r>
    </w:p>
    <w:p w14:paraId="47EE8AFC" w14:textId="7D04BE2C" w:rsidR="00F34260" w:rsidRDefault="00C90A98" w:rsidP="00663BC2">
      <w:pPr>
        <w:pStyle w:val="LabStepNumbered"/>
      </w:pPr>
      <w:r>
        <w:t xml:space="preserve">Save your work by clicking the </w:t>
      </w:r>
      <w:r w:rsidRPr="00AF074E">
        <w:rPr>
          <w:b/>
        </w:rPr>
        <w:t>Save</w:t>
      </w:r>
      <w:r>
        <w:t xml:space="preserve"> button on the top left of the Power BI Desktop window.</w:t>
      </w:r>
    </w:p>
    <w:p w14:paraId="718C5303" w14:textId="76F46E08" w:rsidR="001F1564" w:rsidRPr="00AB0146" w:rsidRDefault="001F1564" w:rsidP="001F1564">
      <w:pPr>
        <w:pStyle w:val="Heading3"/>
      </w:pPr>
      <w:r>
        <w:t>Exercise 4: Create a Report using Power BI Desktop</w:t>
      </w:r>
    </w:p>
    <w:p w14:paraId="2F5989BC" w14:textId="17654EA7" w:rsidR="001F1564" w:rsidRDefault="001F1564" w:rsidP="001F1564">
      <w:pPr>
        <w:pStyle w:val="LabExerciseLeadIn"/>
      </w:pPr>
      <w:r>
        <w:t xml:space="preserve">In this exercise you will </w:t>
      </w:r>
      <w:r w:rsidR="002E0FAD">
        <w:t xml:space="preserve">design </w:t>
      </w:r>
      <w:r>
        <w:t xml:space="preserve">a </w:t>
      </w:r>
      <w:r w:rsidR="00D5066F">
        <w:t xml:space="preserve">report </w:t>
      </w:r>
      <w:r w:rsidR="002E0FAD">
        <w:t xml:space="preserve">with two pages of visualizations </w:t>
      </w:r>
      <w:r w:rsidR="00D5066F">
        <w:t>using the data model you c</w:t>
      </w:r>
      <w:r w:rsidR="002E0FAD">
        <w:t>reated in the previous exercise</w:t>
      </w:r>
      <w:r w:rsidR="00D5066F">
        <w:t>.</w:t>
      </w:r>
    </w:p>
    <w:p w14:paraId="1905BDA7" w14:textId="229B7CEE" w:rsidR="001F1564" w:rsidRDefault="006A1ABD" w:rsidP="00D9568A">
      <w:pPr>
        <w:pStyle w:val="LabStepNumbered"/>
        <w:numPr>
          <w:ilvl w:val="0"/>
          <w:numId w:val="25"/>
        </w:numPr>
      </w:pPr>
      <w:r>
        <w:t xml:space="preserve">Make sure you still have the </w:t>
      </w:r>
      <w:r w:rsidRPr="00623D46">
        <w:rPr>
          <w:b/>
        </w:rPr>
        <w:t>Wingtipsales2012.pbix</w:t>
      </w:r>
      <w:r>
        <w:t xml:space="preserve"> file open that you created </w:t>
      </w:r>
      <w:r w:rsidR="002E0FAD">
        <w:t>in the previous exercise</w:t>
      </w:r>
      <w:r>
        <w:t>.</w:t>
      </w:r>
    </w:p>
    <w:p w14:paraId="68C89CE8" w14:textId="6BDFF7A4" w:rsidR="00623D46" w:rsidRDefault="00623D46" w:rsidP="00D9568A">
      <w:pPr>
        <w:pStyle w:val="LabStepNumbered"/>
        <w:numPr>
          <w:ilvl w:val="0"/>
          <w:numId w:val="25"/>
        </w:numPr>
      </w:pPr>
      <w:r>
        <w:t>Click on the top bottom in the sidebar to place Power BI Desktop into report view.</w:t>
      </w:r>
    </w:p>
    <w:p w14:paraId="5DC1027A" w14:textId="5518ABC0" w:rsidR="007501F6" w:rsidRDefault="007501F6" w:rsidP="007501F6">
      <w:pPr>
        <w:pStyle w:val="LabStepScreenshot"/>
      </w:pPr>
      <w:r>
        <w:rPr>
          <w:noProof/>
        </w:rPr>
        <w:drawing>
          <wp:inline distT="0" distB="0" distL="0" distR="0" wp14:anchorId="2B873D53" wp14:editId="1C7D70B9">
            <wp:extent cx="1042416" cy="1252728"/>
            <wp:effectExtent l="19050" t="19050" r="24765" b="2413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42416" cy="1252728"/>
                    </a:xfrm>
                    <a:prstGeom prst="rect">
                      <a:avLst/>
                    </a:prstGeom>
                    <a:noFill/>
                    <a:ln>
                      <a:solidFill>
                        <a:schemeClr val="bg1">
                          <a:lumMod val="50000"/>
                        </a:schemeClr>
                      </a:solidFill>
                    </a:ln>
                  </pic:spPr>
                </pic:pic>
              </a:graphicData>
            </a:graphic>
          </wp:inline>
        </w:drawing>
      </w:r>
    </w:p>
    <w:p w14:paraId="52FB4D81" w14:textId="67070FD4" w:rsidR="007501F6" w:rsidRDefault="00623D46" w:rsidP="001F1564">
      <w:pPr>
        <w:pStyle w:val="LabStepNumbered"/>
        <w:numPr>
          <w:ilvl w:val="0"/>
          <w:numId w:val="22"/>
        </w:numPr>
      </w:pPr>
      <w:r>
        <w:t xml:space="preserve">At this point, you should see the default report which </w:t>
      </w:r>
      <w:r w:rsidR="002E0FAD">
        <w:t xml:space="preserve">contain an empty </w:t>
      </w:r>
      <w:r>
        <w:t xml:space="preserve">page named </w:t>
      </w:r>
      <w:r w:rsidRPr="00623D46">
        <w:rPr>
          <w:b/>
        </w:rPr>
        <w:t>Page 1</w:t>
      </w:r>
      <w:r>
        <w:t>.</w:t>
      </w:r>
    </w:p>
    <w:p w14:paraId="7DA5FCD1" w14:textId="73DC6409" w:rsidR="007501F6" w:rsidRDefault="007501F6" w:rsidP="007501F6">
      <w:pPr>
        <w:pStyle w:val="LabStepScreenshot"/>
      </w:pPr>
      <w:r>
        <w:rPr>
          <w:noProof/>
        </w:rPr>
        <w:drawing>
          <wp:inline distT="0" distB="0" distL="0" distR="0" wp14:anchorId="68F6B3D7" wp14:editId="5359EF0B">
            <wp:extent cx="3666653" cy="2220552"/>
            <wp:effectExtent l="0" t="0" r="0"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7143" cy="2226905"/>
                    </a:xfrm>
                    <a:prstGeom prst="rect">
                      <a:avLst/>
                    </a:prstGeom>
                  </pic:spPr>
                </pic:pic>
              </a:graphicData>
            </a:graphic>
          </wp:inline>
        </w:drawing>
      </w:r>
    </w:p>
    <w:p w14:paraId="0719B584" w14:textId="629FD09B" w:rsidR="00623D46" w:rsidRDefault="00623D46" w:rsidP="001F1564">
      <w:pPr>
        <w:pStyle w:val="LabStepNumbered"/>
        <w:numPr>
          <w:ilvl w:val="0"/>
          <w:numId w:val="22"/>
        </w:numPr>
      </w:pPr>
      <w:r>
        <w:t>Change the title of the report's one and only page.</w:t>
      </w:r>
    </w:p>
    <w:p w14:paraId="696A08CE" w14:textId="516F82AB" w:rsidR="007501F6" w:rsidRDefault="00623D46" w:rsidP="00623D46">
      <w:pPr>
        <w:pStyle w:val="LabStepNumberedLevel2"/>
        <w:numPr>
          <w:ilvl w:val="1"/>
          <w:numId w:val="22"/>
        </w:numPr>
      </w:pPr>
      <w:r>
        <w:t xml:space="preserve">Locate page title with a default value of </w:t>
      </w:r>
      <w:r w:rsidRPr="00623D46">
        <w:rPr>
          <w:b/>
        </w:rPr>
        <w:t xml:space="preserve">Page 1 </w:t>
      </w:r>
      <w:r>
        <w:t>on the bottom left corner of the report and double-click on it to edit its value.</w:t>
      </w:r>
    </w:p>
    <w:p w14:paraId="0EE9CB62" w14:textId="0D74076C" w:rsidR="007501F6" w:rsidRDefault="007501F6" w:rsidP="00623D46">
      <w:pPr>
        <w:pStyle w:val="LabStepScreenshotLevel2"/>
      </w:pPr>
      <w:r>
        <w:lastRenderedPageBreak/>
        <w:drawing>
          <wp:inline distT="0" distB="0" distL="0" distR="0" wp14:anchorId="1F244A5D" wp14:editId="1A51F47F">
            <wp:extent cx="1033272" cy="475488"/>
            <wp:effectExtent l="19050" t="19050" r="14605" b="203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33272" cy="475488"/>
                    </a:xfrm>
                    <a:prstGeom prst="rect">
                      <a:avLst/>
                    </a:prstGeom>
                    <a:noFill/>
                    <a:ln>
                      <a:solidFill>
                        <a:schemeClr val="bg1">
                          <a:lumMod val="50000"/>
                        </a:schemeClr>
                      </a:solidFill>
                    </a:ln>
                  </pic:spPr>
                </pic:pic>
              </a:graphicData>
            </a:graphic>
          </wp:inline>
        </w:drawing>
      </w:r>
    </w:p>
    <w:p w14:paraId="727BD1DD" w14:textId="7C5C96FF" w:rsidR="007501F6" w:rsidRDefault="00623D46" w:rsidP="00623D46">
      <w:pPr>
        <w:pStyle w:val="LabStepNumberedLevel2"/>
        <w:numPr>
          <w:ilvl w:val="1"/>
          <w:numId w:val="22"/>
        </w:numPr>
      </w:pPr>
      <w:r>
        <w:t xml:space="preserve">Modify the page title to </w:t>
      </w:r>
      <w:r w:rsidRPr="00623D46">
        <w:rPr>
          <w:b/>
        </w:rPr>
        <w:t>Sales by Month</w:t>
      </w:r>
      <w:r>
        <w:t xml:space="preserve"> and press the </w:t>
      </w:r>
      <w:r w:rsidRPr="00623D46">
        <w:rPr>
          <w:b/>
        </w:rPr>
        <w:t>Enter</w:t>
      </w:r>
      <w:r>
        <w:t xml:space="preserve"> key to enter your changes</w:t>
      </w:r>
    </w:p>
    <w:p w14:paraId="3A9773FB" w14:textId="05E01114" w:rsidR="007501F6" w:rsidRDefault="007501F6" w:rsidP="00623D46">
      <w:pPr>
        <w:pStyle w:val="LabStepScreenshotLevel2"/>
      </w:pPr>
      <w:r>
        <w:drawing>
          <wp:inline distT="0" distB="0" distL="0" distR="0" wp14:anchorId="23C43AC7" wp14:editId="71A02B05">
            <wp:extent cx="1207008" cy="329184"/>
            <wp:effectExtent l="19050" t="19050" r="12700" b="139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7008" cy="329184"/>
                    </a:xfrm>
                    <a:prstGeom prst="rect">
                      <a:avLst/>
                    </a:prstGeom>
                    <a:noFill/>
                    <a:ln>
                      <a:solidFill>
                        <a:schemeClr val="bg1">
                          <a:lumMod val="50000"/>
                        </a:schemeClr>
                      </a:solidFill>
                    </a:ln>
                  </pic:spPr>
                </pic:pic>
              </a:graphicData>
            </a:graphic>
          </wp:inline>
        </w:drawing>
      </w:r>
    </w:p>
    <w:p w14:paraId="374D767A" w14:textId="45A42564" w:rsidR="007501F6" w:rsidRDefault="00623D46" w:rsidP="001F1564">
      <w:pPr>
        <w:pStyle w:val="LabStepNumbered"/>
        <w:numPr>
          <w:ilvl w:val="0"/>
          <w:numId w:val="22"/>
        </w:numPr>
      </w:pPr>
      <w:r>
        <w:t>Add a new visualization to display sales revenue by month.</w:t>
      </w:r>
    </w:p>
    <w:p w14:paraId="70609E41" w14:textId="7F88B505" w:rsidR="00623D46" w:rsidRDefault="00623D46" w:rsidP="00623D46">
      <w:pPr>
        <w:pStyle w:val="LabStepNumberedLevel2"/>
        <w:numPr>
          <w:ilvl w:val="1"/>
          <w:numId w:val="22"/>
        </w:numPr>
      </w:pPr>
      <w:r>
        <w:t xml:space="preserve">At </w:t>
      </w:r>
      <w:r w:rsidR="002E0FAD">
        <w:t>this</w:t>
      </w:r>
      <w:r>
        <w:t xml:space="preserve"> point the </w:t>
      </w:r>
      <w:r w:rsidR="002E0FAD" w:rsidRPr="00623D46">
        <w:rPr>
          <w:b/>
        </w:rPr>
        <w:t>Sales by Month</w:t>
      </w:r>
      <w:r w:rsidR="002E0FAD">
        <w:t xml:space="preserve"> </w:t>
      </w:r>
      <w:r>
        <w:t xml:space="preserve">page should be empty </w:t>
      </w:r>
      <w:r w:rsidR="00121065">
        <w:t xml:space="preserve">without any </w:t>
      </w:r>
      <w:r>
        <w:t>visualizations.</w:t>
      </w:r>
    </w:p>
    <w:p w14:paraId="054AAFB7" w14:textId="3A95812B" w:rsidR="00623D46" w:rsidRDefault="00623D46" w:rsidP="00623D46">
      <w:pPr>
        <w:pStyle w:val="LabStepNumberedLevel2"/>
        <w:numPr>
          <w:ilvl w:val="1"/>
          <w:numId w:val="22"/>
        </w:numPr>
      </w:pPr>
      <w:r>
        <w:t xml:space="preserve">In the </w:t>
      </w:r>
      <w:r w:rsidRPr="00121065">
        <w:rPr>
          <w:b/>
        </w:rPr>
        <w:t>Fields</w:t>
      </w:r>
      <w:r>
        <w:t xml:space="preserve"> list, </w:t>
      </w:r>
      <w:r w:rsidR="00121065">
        <w:t xml:space="preserve">click the checkbox to select the </w:t>
      </w:r>
      <w:r w:rsidR="00121065" w:rsidRPr="00121065">
        <w:rPr>
          <w:b/>
        </w:rPr>
        <w:t>Sales Revenue</w:t>
      </w:r>
      <w:r w:rsidR="00121065">
        <w:t xml:space="preserve"> measure. Note that this action will add a new visualization to the page based on a </w:t>
      </w:r>
      <w:r w:rsidR="002E0FAD">
        <w:t xml:space="preserve">clustered </w:t>
      </w:r>
      <w:r w:rsidR="00121065">
        <w:t>bar chart.</w:t>
      </w:r>
    </w:p>
    <w:p w14:paraId="00330A6A" w14:textId="14892E4F" w:rsidR="00121065" w:rsidRDefault="00121065" w:rsidP="00623D46">
      <w:pPr>
        <w:pStyle w:val="LabStepNumberedLevel2"/>
        <w:numPr>
          <w:ilvl w:val="1"/>
          <w:numId w:val="22"/>
        </w:numPr>
      </w:pPr>
      <w:r>
        <w:t xml:space="preserve">Next, click the checkbox to select the </w:t>
      </w:r>
      <w:r w:rsidRPr="00121065">
        <w:rPr>
          <w:b/>
        </w:rPr>
        <w:t>Month</w:t>
      </w:r>
      <w:r>
        <w:t xml:space="preserve"> column which will automatically </w:t>
      </w:r>
      <w:r w:rsidR="002E0FAD">
        <w:t xml:space="preserve">add </w:t>
      </w:r>
      <w:r>
        <w:t xml:space="preserve">that column into the </w:t>
      </w:r>
      <w:r w:rsidRPr="00121065">
        <w:rPr>
          <w:b/>
        </w:rPr>
        <w:t>Axis</w:t>
      </w:r>
      <w:r>
        <w:t xml:space="preserve"> well and produce a bar chart like the one shown in the following screenshot.</w:t>
      </w:r>
    </w:p>
    <w:p w14:paraId="4A3A7143" w14:textId="58982C89" w:rsidR="007501F6" w:rsidRDefault="00E84F75" w:rsidP="00121065">
      <w:pPr>
        <w:pStyle w:val="LabStepScreenshotLevel2"/>
      </w:pPr>
      <w:r>
        <w:drawing>
          <wp:inline distT="0" distB="0" distL="0" distR="0" wp14:anchorId="78B3C279" wp14:editId="289F5A00">
            <wp:extent cx="5468112" cy="3611880"/>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68112" cy="3611880"/>
                    </a:xfrm>
                    <a:prstGeom prst="rect">
                      <a:avLst/>
                    </a:prstGeom>
                    <a:noFill/>
                    <a:ln>
                      <a:noFill/>
                    </a:ln>
                  </pic:spPr>
                </pic:pic>
              </a:graphicData>
            </a:graphic>
          </wp:inline>
        </w:drawing>
      </w:r>
    </w:p>
    <w:p w14:paraId="7FFBD8D8" w14:textId="0BA04B68" w:rsidR="007501F6" w:rsidRDefault="00121065" w:rsidP="00121065">
      <w:pPr>
        <w:pStyle w:val="LabStepNumberedLevel2"/>
        <w:numPr>
          <w:ilvl w:val="1"/>
          <w:numId w:val="22"/>
        </w:numPr>
      </w:pPr>
      <w:r>
        <w:t>Use the mouse to grab the lower right corner of the visualization and resize it so it takes up the full width of the page.</w:t>
      </w:r>
    </w:p>
    <w:p w14:paraId="7C026225" w14:textId="6229796D" w:rsidR="00530351" w:rsidRDefault="00530351" w:rsidP="00121065">
      <w:pPr>
        <w:pStyle w:val="LabStepScreenshotLevel2"/>
      </w:pPr>
      <w:r>
        <w:drawing>
          <wp:inline distT="0" distB="0" distL="0" distR="0" wp14:anchorId="5E2D0A75" wp14:editId="43C21563">
            <wp:extent cx="4359623" cy="1353154"/>
            <wp:effectExtent l="19050" t="19050" r="22225" b="190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78640" cy="1359057"/>
                    </a:xfrm>
                    <a:prstGeom prst="rect">
                      <a:avLst/>
                    </a:prstGeom>
                    <a:noFill/>
                    <a:ln>
                      <a:solidFill>
                        <a:schemeClr val="bg1">
                          <a:lumMod val="50000"/>
                        </a:schemeClr>
                      </a:solidFill>
                    </a:ln>
                  </pic:spPr>
                </pic:pic>
              </a:graphicData>
            </a:graphic>
          </wp:inline>
        </w:drawing>
      </w:r>
    </w:p>
    <w:p w14:paraId="119551C5" w14:textId="4FE2B2FE" w:rsidR="00E84F75" w:rsidRDefault="00121065" w:rsidP="001C517E">
      <w:pPr>
        <w:pStyle w:val="LabStepNumberedLevel2"/>
        <w:numPr>
          <w:ilvl w:val="1"/>
          <w:numId w:val="22"/>
        </w:numPr>
      </w:pPr>
      <w:r>
        <w:lastRenderedPageBreak/>
        <w:t xml:space="preserve">Ensure that the visualization is still selected. Click the </w:t>
      </w:r>
      <w:r w:rsidRPr="001C517E">
        <w:rPr>
          <w:b/>
        </w:rPr>
        <w:t>Line Chart</w:t>
      </w:r>
      <w:r>
        <w:t xml:space="preserve"> button in the </w:t>
      </w:r>
      <w:r w:rsidRPr="001C517E">
        <w:rPr>
          <w:b/>
        </w:rPr>
        <w:t>Visualizations</w:t>
      </w:r>
      <w:r>
        <w:t xml:space="preserve"> list to change the visualization </w:t>
      </w:r>
      <w:r w:rsidR="002E0FAD">
        <w:t xml:space="preserve">type to display it </w:t>
      </w:r>
      <w:r w:rsidR="001C517E">
        <w:t>as a line chart.</w:t>
      </w:r>
    </w:p>
    <w:p w14:paraId="5CAC0AC1" w14:textId="46CBC80C" w:rsidR="00530351" w:rsidRDefault="00530351" w:rsidP="001C517E">
      <w:pPr>
        <w:pStyle w:val="LabStepScreenshotLevel2"/>
      </w:pPr>
      <w:r>
        <w:drawing>
          <wp:inline distT="0" distB="0" distL="0" distR="0" wp14:anchorId="27BE7FB6" wp14:editId="7110DD90">
            <wp:extent cx="3529584" cy="2029968"/>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9584" cy="2029968"/>
                    </a:xfrm>
                    <a:prstGeom prst="rect">
                      <a:avLst/>
                    </a:prstGeom>
                    <a:noFill/>
                    <a:ln>
                      <a:noFill/>
                    </a:ln>
                  </pic:spPr>
                </pic:pic>
              </a:graphicData>
            </a:graphic>
          </wp:inline>
        </w:drawing>
      </w:r>
    </w:p>
    <w:p w14:paraId="595B6787" w14:textId="3D9939F6" w:rsidR="00530351" w:rsidRDefault="001C517E" w:rsidP="001C517E">
      <w:pPr>
        <w:pStyle w:val="LabStepNumberedLevel2"/>
        <w:numPr>
          <w:ilvl w:val="1"/>
          <w:numId w:val="22"/>
        </w:numPr>
      </w:pPr>
      <w:r>
        <w:t xml:space="preserve">The visualization should now appear </w:t>
      </w:r>
      <w:r w:rsidR="004615B3">
        <w:t xml:space="preserve">as a line chart </w:t>
      </w:r>
      <w:r>
        <w:t xml:space="preserve">like the one </w:t>
      </w:r>
      <w:r w:rsidR="004615B3">
        <w:t xml:space="preserve">shown </w:t>
      </w:r>
      <w:r>
        <w:t>in the following screenshot.</w:t>
      </w:r>
    </w:p>
    <w:p w14:paraId="6167CE80" w14:textId="06327912" w:rsidR="00530351" w:rsidRDefault="00530351" w:rsidP="001C517E">
      <w:pPr>
        <w:pStyle w:val="LabStepScreenshotLevel2"/>
      </w:pPr>
      <w:r>
        <w:drawing>
          <wp:inline distT="0" distB="0" distL="0" distR="0" wp14:anchorId="4A93E50F" wp14:editId="61052B3D">
            <wp:extent cx="6675120" cy="1499616"/>
            <wp:effectExtent l="19050" t="19050" r="11430" b="2476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75120" cy="1499616"/>
                    </a:xfrm>
                    <a:prstGeom prst="rect">
                      <a:avLst/>
                    </a:prstGeom>
                    <a:noFill/>
                    <a:ln>
                      <a:solidFill>
                        <a:schemeClr val="bg1">
                          <a:lumMod val="50000"/>
                        </a:schemeClr>
                      </a:solidFill>
                    </a:ln>
                  </pic:spPr>
                </pic:pic>
              </a:graphicData>
            </a:graphic>
          </wp:inline>
        </w:drawing>
      </w:r>
    </w:p>
    <w:p w14:paraId="4E65E249" w14:textId="0376E2FA" w:rsidR="00530351" w:rsidRDefault="001C517E" w:rsidP="001C517E">
      <w:pPr>
        <w:pStyle w:val="LabStepNumbered"/>
        <w:numPr>
          <w:ilvl w:val="0"/>
          <w:numId w:val="22"/>
        </w:numPr>
      </w:pPr>
      <w:r>
        <w:t>Create a second visualization to display sales revenue by month and gender.</w:t>
      </w:r>
    </w:p>
    <w:p w14:paraId="629EDC50" w14:textId="7227B15A" w:rsidR="001C517E" w:rsidRDefault="001C517E" w:rsidP="001C517E">
      <w:pPr>
        <w:pStyle w:val="LabStepNumberedLevel2"/>
        <w:numPr>
          <w:ilvl w:val="1"/>
          <w:numId w:val="22"/>
        </w:numPr>
      </w:pPr>
      <w:r>
        <w:t xml:space="preserve">Select the visualization you created in the previous step and copy it to the Windows </w:t>
      </w:r>
      <w:proofErr w:type="spellStart"/>
      <w:r>
        <w:t>clpipboard</w:t>
      </w:r>
      <w:proofErr w:type="spellEnd"/>
      <w:r>
        <w:t>.</w:t>
      </w:r>
    </w:p>
    <w:p w14:paraId="14FEA0A7" w14:textId="77777777" w:rsidR="001C517E" w:rsidRDefault="001C517E" w:rsidP="001C517E">
      <w:pPr>
        <w:pStyle w:val="LabStepNumberedLevel2"/>
        <w:numPr>
          <w:ilvl w:val="1"/>
          <w:numId w:val="22"/>
        </w:numPr>
      </w:pPr>
      <w:r>
        <w:t xml:space="preserve">Use the Paste command to clone a copy of the first visualization. </w:t>
      </w:r>
    </w:p>
    <w:p w14:paraId="6B6A901E" w14:textId="4938974A" w:rsidR="001C517E" w:rsidRDefault="001C517E" w:rsidP="001C517E">
      <w:pPr>
        <w:pStyle w:val="LabStepNumberedLevel2"/>
        <w:numPr>
          <w:ilvl w:val="1"/>
          <w:numId w:val="22"/>
        </w:numPr>
      </w:pPr>
      <w:r>
        <w:t>Use the mouse to move the second visualization so it appears under the first visualization.</w:t>
      </w:r>
    </w:p>
    <w:p w14:paraId="22D87DB5" w14:textId="3368F631" w:rsidR="00530351" w:rsidRDefault="00530351" w:rsidP="001C517E">
      <w:pPr>
        <w:pStyle w:val="LabStepScreenshotLevel2"/>
      </w:pPr>
      <w:r>
        <w:drawing>
          <wp:inline distT="0" distB="0" distL="0" distR="0" wp14:anchorId="0A739396" wp14:editId="4A68C49D">
            <wp:extent cx="6683431" cy="2371540"/>
            <wp:effectExtent l="19050" t="19050" r="22225" b="1016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696515" cy="2376183"/>
                    </a:xfrm>
                    <a:prstGeom prst="rect">
                      <a:avLst/>
                    </a:prstGeom>
                    <a:noFill/>
                    <a:ln>
                      <a:solidFill>
                        <a:schemeClr val="bg1">
                          <a:lumMod val="50000"/>
                        </a:schemeClr>
                      </a:solidFill>
                    </a:ln>
                  </pic:spPr>
                </pic:pic>
              </a:graphicData>
            </a:graphic>
          </wp:inline>
        </w:drawing>
      </w:r>
    </w:p>
    <w:p w14:paraId="39E7991F" w14:textId="5C1C8677" w:rsidR="00530351" w:rsidRDefault="001C517E" w:rsidP="001C517E">
      <w:pPr>
        <w:pStyle w:val="LabStepNumberedLevel2"/>
        <w:numPr>
          <w:ilvl w:val="1"/>
          <w:numId w:val="22"/>
        </w:numPr>
      </w:pPr>
      <w:r>
        <w:t>Make sure the bottom visualization is selected.</w:t>
      </w:r>
    </w:p>
    <w:p w14:paraId="4D5F58A6" w14:textId="5DD8B4D7" w:rsidR="001C517E" w:rsidRDefault="001C517E" w:rsidP="001C517E">
      <w:pPr>
        <w:pStyle w:val="LabStepNumberedLevel2"/>
        <w:numPr>
          <w:ilvl w:val="1"/>
          <w:numId w:val="22"/>
        </w:numPr>
      </w:pPr>
      <w:r>
        <w:lastRenderedPageBreak/>
        <w:t xml:space="preserve">Locate the </w:t>
      </w:r>
      <w:r w:rsidRPr="001C517E">
        <w:rPr>
          <w:b/>
        </w:rPr>
        <w:t>Gender</w:t>
      </w:r>
      <w:r>
        <w:t xml:space="preserve"> field in the </w:t>
      </w:r>
      <w:r w:rsidRPr="001C517E">
        <w:rPr>
          <w:b/>
        </w:rPr>
        <w:t>Fields</w:t>
      </w:r>
      <w:r>
        <w:t xml:space="preserve"> list.</w:t>
      </w:r>
    </w:p>
    <w:p w14:paraId="022C6C29" w14:textId="330580A2" w:rsidR="00530351" w:rsidRDefault="00A908A9" w:rsidP="001C517E">
      <w:pPr>
        <w:pStyle w:val="LabStepScreenshotLevel2"/>
      </w:pPr>
      <w:r>
        <w:drawing>
          <wp:inline distT="0" distB="0" distL="0" distR="0" wp14:anchorId="78B5EA1B" wp14:editId="1E58BF3E">
            <wp:extent cx="1600200" cy="171907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0200" cy="1719072"/>
                    </a:xfrm>
                    <a:prstGeom prst="rect">
                      <a:avLst/>
                    </a:prstGeom>
                    <a:noFill/>
                    <a:ln>
                      <a:noFill/>
                    </a:ln>
                  </pic:spPr>
                </pic:pic>
              </a:graphicData>
            </a:graphic>
          </wp:inline>
        </w:drawing>
      </w:r>
    </w:p>
    <w:p w14:paraId="133C1AD6" w14:textId="3A515E45" w:rsidR="00530351" w:rsidRDefault="001C517E" w:rsidP="001C517E">
      <w:pPr>
        <w:pStyle w:val="LabStepNumberedLevel2"/>
        <w:numPr>
          <w:ilvl w:val="1"/>
          <w:numId w:val="22"/>
        </w:numPr>
      </w:pPr>
      <w:r>
        <w:t xml:space="preserve">Using the mouse, drag the </w:t>
      </w:r>
      <w:r w:rsidRPr="001C517E">
        <w:rPr>
          <w:b/>
        </w:rPr>
        <w:t>Gender</w:t>
      </w:r>
      <w:r>
        <w:t xml:space="preserve"> field from the </w:t>
      </w:r>
      <w:r w:rsidRPr="001C517E">
        <w:rPr>
          <w:b/>
        </w:rPr>
        <w:t>Fields</w:t>
      </w:r>
      <w:r>
        <w:t xml:space="preserve"> list </w:t>
      </w:r>
      <w:r w:rsidR="004615B3">
        <w:t xml:space="preserve">and drop it </w:t>
      </w:r>
      <w:r>
        <w:t xml:space="preserve">into the </w:t>
      </w:r>
      <w:r w:rsidRPr="001C517E">
        <w:rPr>
          <w:b/>
        </w:rPr>
        <w:t>Axis</w:t>
      </w:r>
      <w:r>
        <w:t xml:space="preserve"> well in the </w:t>
      </w:r>
      <w:r w:rsidRPr="001C517E">
        <w:rPr>
          <w:b/>
        </w:rPr>
        <w:t>Visualizations</w:t>
      </w:r>
      <w:r>
        <w:t xml:space="preserve"> pane.</w:t>
      </w:r>
    </w:p>
    <w:p w14:paraId="7E48B8BF" w14:textId="3F5A75EF" w:rsidR="00A908A9" w:rsidRDefault="00A908A9" w:rsidP="001C517E">
      <w:pPr>
        <w:pStyle w:val="LabStepScreenshotLevel2"/>
      </w:pPr>
      <w:r>
        <w:drawing>
          <wp:inline distT="0" distB="0" distL="0" distR="0" wp14:anchorId="34079921" wp14:editId="1403D9E9">
            <wp:extent cx="2003537" cy="2088372"/>
            <wp:effectExtent l="19050" t="19050" r="15875" b="266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2098" cy="2097295"/>
                    </a:xfrm>
                    <a:prstGeom prst="rect">
                      <a:avLst/>
                    </a:prstGeom>
                    <a:noFill/>
                    <a:ln>
                      <a:solidFill>
                        <a:schemeClr val="bg1">
                          <a:lumMod val="50000"/>
                        </a:schemeClr>
                      </a:solidFill>
                    </a:ln>
                  </pic:spPr>
                </pic:pic>
              </a:graphicData>
            </a:graphic>
          </wp:inline>
        </w:drawing>
      </w:r>
    </w:p>
    <w:p w14:paraId="6DCA205E" w14:textId="7797D38E" w:rsidR="00A908A9" w:rsidRDefault="001C517E" w:rsidP="001C517E">
      <w:pPr>
        <w:pStyle w:val="LabStepNumberedLevel2"/>
        <w:numPr>
          <w:ilvl w:val="1"/>
          <w:numId w:val="22"/>
        </w:numPr>
      </w:pPr>
      <w:r>
        <w:t>The bottom visualization should now appear as the one shown in the following screenshot.</w:t>
      </w:r>
    </w:p>
    <w:p w14:paraId="330E1604" w14:textId="2DFCD25F" w:rsidR="00A53F54" w:rsidRDefault="00A53F54" w:rsidP="001C517E">
      <w:pPr>
        <w:pStyle w:val="LabStepScreenshotLevel2"/>
      </w:pPr>
      <w:r>
        <w:drawing>
          <wp:inline distT="0" distB="0" distL="0" distR="0" wp14:anchorId="4CEAE90D" wp14:editId="7C506EC9">
            <wp:extent cx="6117631" cy="1398560"/>
            <wp:effectExtent l="19050" t="19050" r="16510" b="1143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8630" cy="1401075"/>
                    </a:xfrm>
                    <a:prstGeom prst="rect">
                      <a:avLst/>
                    </a:prstGeom>
                    <a:noFill/>
                    <a:ln>
                      <a:solidFill>
                        <a:schemeClr val="bg1">
                          <a:lumMod val="50000"/>
                        </a:schemeClr>
                      </a:solidFill>
                    </a:ln>
                  </pic:spPr>
                </pic:pic>
              </a:graphicData>
            </a:graphic>
          </wp:inline>
        </w:drawing>
      </w:r>
    </w:p>
    <w:p w14:paraId="23F59DE4" w14:textId="77777777" w:rsidR="001C517E" w:rsidRDefault="001C517E" w:rsidP="001C517E">
      <w:pPr>
        <w:pStyle w:val="LabStepNumbered"/>
        <w:numPr>
          <w:ilvl w:val="0"/>
          <w:numId w:val="22"/>
        </w:numPr>
      </w:pPr>
      <w:r>
        <w:t xml:space="preserve">Save your work by clicking the </w:t>
      </w:r>
      <w:r w:rsidRPr="001C517E">
        <w:rPr>
          <w:b/>
        </w:rPr>
        <w:t>Save</w:t>
      </w:r>
      <w:r>
        <w:t xml:space="preserve"> button on the top left of the Power BI Desktop window.</w:t>
      </w:r>
    </w:p>
    <w:p w14:paraId="47636DB6" w14:textId="4E8F7962" w:rsidR="00A53F54" w:rsidRDefault="001C517E" w:rsidP="001F1564">
      <w:pPr>
        <w:pStyle w:val="LabStepNumbered"/>
        <w:numPr>
          <w:ilvl w:val="0"/>
          <w:numId w:val="22"/>
        </w:numPr>
      </w:pPr>
      <w:r>
        <w:t>Add a second page to the report.</w:t>
      </w:r>
    </w:p>
    <w:p w14:paraId="426816AB" w14:textId="25FFCC92" w:rsidR="00A53F54" w:rsidRDefault="001C517E" w:rsidP="001C517E">
      <w:pPr>
        <w:pStyle w:val="LabStepNumberedLevel2"/>
        <w:numPr>
          <w:ilvl w:val="1"/>
          <w:numId w:val="22"/>
        </w:numPr>
      </w:pPr>
      <w:r>
        <w:t>Click the (</w:t>
      </w:r>
      <w:r w:rsidRPr="001C517E">
        <w:rPr>
          <w:b/>
        </w:rPr>
        <w:t>+</w:t>
      </w:r>
      <w:r>
        <w:t>) button in the bottom left corner of report view to add a second page to the report.</w:t>
      </w:r>
    </w:p>
    <w:p w14:paraId="1227A06A" w14:textId="74FFE8FF" w:rsidR="00A53F54" w:rsidRDefault="00A53F54" w:rsidP="001C517E">
      <w:pPr>
        <w:pStyle w:val="LabStepScreenshotLevel2"/>
      </w:pPr>
      <w:r>
        <w:drawing>
          <wp:inline distT="0" distB="0" distL="0" distR="0" wp14:anchorId="5CFB13A7" wp14:editId="2B9E31CA">
            <wp:extent cx="1554480" cy="320040"/>
            <wp:effectExtent l="19050" t="19050" r="26670" b="228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4480" cy="320040"/>
                    </a:xfrm>
                    <a:prstGeom prst="rect">
                      <a:avLst/>
                    </a:prstGeom>
                    <a:noFill/>
                    <a:ln>
                      <a:solidFill>
                        <a:schemeClr val="bg1">
                          <a:lumMod val="50000"/>
                        </a:schemeClr>
                      </a:solidFill>
                    </a:ln>
                  </pic:spPr>
                </pic:pic>
              </a:graphicData>
            </a:graphic>
          </wp:inline>
        </w:drawing>
      </w:r>
    </w:p>
    <w:p w14:paraId="571F5DE1" w14:textId="7CA86349" w:rsidR="00A53F54" w:rsidRDefault="001C517E" w:rsidP="001C517E">
      <w:pPr>
        <w:pStyle w:val="LabStepNumberedLevel2"/>
        <w:numPr>
          <w:ilvl w:val="1"/>
          <w:numId w:val="22"/>
        </w:numPr>
      </w:pPr>
      <w:r>
        <w:t xml:space="preserve">Once the page has been created, modify its title to </w:t>
      </w:r>
      <w:r w:rsidRPr="001C517E">
        <w:rPr>
          <w:b/>
        </w:rPr>
        <w:t>Sales by States</w:t>
      </w:r>
      <w:r>
        <w:t>.</w:t>
      </w:r>
    </w:p>
    <w:p w14:paraId="7E7AF1FE" w14:textId="2F39BC19" w:rsidR="00A53F54" w:rsidRDefault="00A53F54" w:rsidP="001C517E">
      <w:pPr>
        <w:pStyle w:val="LabStepScreenshotLevel2"/>
      </w:pPr>
      <w:r>
        <w:lastRenderedPageBreak/>
        <w:drawing>
          <wp:inline distT="0" distB="0" distL="0" distR="0" wp14:anchorId="609A698F" wp14:editId="273AD9A6">
            <wp:extent cx="1755648" cy="338328"/>
            <wp:effectExtent l="19050" t="19050" r="16510" b="2413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55648" cy="338328"/>
                    </a:xfrm>
                    <a:prstGeom prst="rect">
                      <a:avLst/>
                    </a:prstGeom>
                    <a:noFill/>
                    <a:ln>
                      <a:solidFill>
                        <a:schemeClr val="bg1">
                          <a:lumMod val="50000"/>
                        </a:schemeClr>
                      </a:solidFill>
                    </a:ln>
                  </pic:spPr>
                </pic:pic>
              </a:graphicData>
            </a:graphic>
          </wp:inline>
        </w:drawing>
      </w:r>
    </w:p>
    <w:p w14:paraId="4FC6B846" w14:textId="7A5A018B" w:rsidR="00A53F54" w:rsidRDefault="00992463" w:rsidP="001F1564">
      <w:pPr>
        <w:pStyle w:val="LabStepNumbered"/>
        <w:numPr>
          <w:ilvl w:val="0"/>
          <w:numId w:val="22"/>
        </w:numPr>
      </w:pPr>
      <w:r>
        <w:t xml:space="preserve">Add a new visualization to the </w:t>
      </w:r>
      <w:r w:rsidRPr="00992463">
        <w:rPr>
          <w:b/>
        </w:rPr>
        <w:t>Sales by States</w:t>
      </w:r>
      <w:r>
        <w:t xml:space="preserve"> page to display numeric data in a matrix.</w:t>
      </w:r>
    </w:p>
    <w:p w14:paraId="69FA18F8" w14:textId="5E9A56FB" w:rsidR="00992463" w:rsidRDefault="00992463" w:rsidP="00992463">
      <w:pPr>
        <w:pStyle w:val="LabStepNumberedLevel2"/>
        <w:numPr>
          <w:ilvl w:val="1"/>
          <w:numId w:val="22"/>
        </w:numPr>
      </w:pPr>
      <w:r>
        <w:t xml:space="preserve">In the </w:t>
      </w:r>
      <w:r w:rsidRPr="00992463">
        <w:rPr>
          <w:b/>
        </w:rPr>
        <w:t>Fields</w:t>
      </w:r>
      <w:r>
        <w:t xml:space="preserve"> list, select the </w:t>
      </w:r>
      <w:r w:rsidRPr="00992463">
        <w:rPr>
          <w:b/>
        </w:rPr>
        <w:t>Sales Revenue</w:t>
      </w:r>
      <w:r>
        <w:t xml:space="preserve"> measure to create a new </w:t>
      </w:r>
      <w:r w:rsidR="004615B3">
        <w:t xml:space="preserve">clustered </w:t>
      </w:r>
      <w:r>
        <w:t>bar chart visualization.</w:t>
      </w:r>
    </w:p>
    <w:p w14:paraId="2ABCC5FF" w14:textId="27048980" w:rsidR="00992463" w:rsidRDefault="00992463" w:rsidP="00992463">
      <w:pPr>
        <w:pStyle w:val="LabStepNumberedLevel2"/>
        <w:numPr>
          <w:ilvl w:val="1"/>
          <w:numId w:val="22"/>
        </w:numPr>
      </w:pPr>
      <w:r>
        <w:t xml:space="preserve">Next, select the </w:t>
      </w:r>
      <w:r w:rsidRPr="00992463">
        <w:rPr>
          <w:b/>
        </w:rPr>
        <w:t>State</w:t>
      </w:r>
      <w:r>
        <w:t xml:space="preserve"> column.</w:t>
      </w:r>
    </w:p>
    <w:p w14:paraId="5D7DB7AD" w14:textId="56AFC49C" w:rsidR="00A53F54" w:rsidRDefault="00A53F54" w:rsidP="00992463">
      <w:pPr>
        <w:pStyle w:val="LabStepScreenshotLevel2"/>
      </w:pPr>
      <w:r>
        <w:drawing>
          <wp:inline distT="0" distB="0" distL="0" distR="0" wp14:anchorId="0A7C1720" wp14:editId="1EC200CC">
            <wp:extent cx="1737360" cy="1719072"/>
            <wp:effectExtent l="19050" t="19050" r="15240" b="146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37360" cy="1719072"/>
                    </a:xfrm>
                    <a:prstGeom prst="rect">
                      <a:avLst/>
                    </a:prstGeom>
                    <a:noFill/>
                    <a:ln>
                      <a:solidFill>
                        <a:schemeClr val="bg1">
                          <a:lumMod val="50000"/>
                        </a:schemeClr>
                      </a:solidFill>
                    </a:ln>
                  </pic:spPr>
                </pic:pic>
              </a:graphicData>
            </a:graphic>
          </wp:inline>
        </w:drawing>
      </w:r>
    </w:p>
    <w:p w14:paraId="4E6D5C65" w14:textId="7531A242" w:rsidR="00A53F54" w:rsidRDefault="00992463" w:rsidP="00992463">
      <w:pPr>
        <w:pStyle w:val="LabStepNumberedLevel2"/>
        <w:numPr>
          <w:ilvl w:val="1"/>
          <w:numId w:val="22"/>
        </w:numPr>
      </w:pPr>
      <w:r>
        <w:t>At this point, your visualization should appear like the one shown in the following screenshot.</w:t>
      </w:r>
    </w:p>
    <w:p w14:paraId="60A84F7A" w14:textId="4B6D915F" w:rsidR="00A53F54" w:rsidRDefault="005F2E38" w:rsidP="00992463">
      <w:pPr>
        <w:pStyle w:val="LabStepScreenshotLevel2"/>
      </w:pPr>
      <w:r>
        <w:drawing>
          <wp:inline distT="0" distB="0" distL="0" distR="0" wp14:anchorId="0007A406" wp14:editId="488AA4B9">
            <wp:extent cx="2157820" cy="2300748"/>
            <wp:effectExtent l="19050" t="19050" r="13970" b="2349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518" cy="2305757"/>
                    </a:xfrm>
                    <a:prstGeom prst="rect">
                      <a:avLst/>
                    </a:prstGeom>
                    <a:noFill/>
                    <a:ln>
                      <a:solidFill>
                        <a:schemeClr val="bg1">
                          <a:lumMod val="50000"/>
                        </a:schemeClr>
                      </a:solidFill>
                    </a:ln>
                  </pic:spPr>
                </pic:pic>
              </a:graphicData>
            </a:graphic>
          </wp:inline>
        </w:drawing>
      </w:r>
    </w:p>
    <w:p w14:paraId="3C350DCB" w14:textId="6207B3D2" w:rsidR="00A53F54" w:rsidRDefault="00992463" w:rsidP="00992463">
      <w:pPr>
        <w:pStyle w:val="LabStepNumberedLevel2"/>
        <w:numPr>
          <w:ilvl w:val="1"/>
          <w:numId w:val="22"/>
        </w:numPr>
      </w:pPr>
      <w:r>
        <w:t xml:space="preserve">Change the visualization type by clicking the </w:t>
      </w:r>
      <w:r w:rsidRPr="004615B3">
        <w:rPr>
          <w:b/>
        </w:rPr>
        <w:t>Matrix</w:t>
      </w:r>
      <w:r>
        <w:t xml:space="preserve"> </w:t>
      </w:r>
      <w:r w:rsidR="004615B3">
        <w:t xml:space="preserve">button </w:t>
      </w:r>
      <w:r>
        <w:t xml:space="preserve">in the </w:t>
      </w:r>
      <w:r w:rsidRPr="00992463">
        <w:rPr>
          <w:b/>
        </w:rPr>
        <w:t>Visualizations</w:t>
      </w:r>
      <w:r>
        <w:t xml:space="preserve"> list.</w:t>
      </w:r>
    </w:p>
    <w:p w14:paraId="34973571" w14:textId="455121CC" w:rsidR="005F2E38" w:rsidRDefault="005F2E38" w:rsidP="00992463">
      <w:pPr>
        <w:pStyle w:val="LabStepScreenshotLevel2"/>
      </w:pPr>
      <w:r>
        <w:drawing>
          <wp:inline distT="0" distB="0" distL="0" distR="0" wp14:anchorId="79EA8D67" wp14:editId="31C86D2B">
            <wp:extent cx="1755648" cy="164592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55648" cy="1645920"/>
                    </a:xfrm>
                    <a:prstGeom prst="rect">
                      <a:avLst/>
                    </a:prstGeom>
                    <a:noFill/>
                    <a:ln>
                      <a:noFill/>
                    </a:ln>
                  </pic:spPr>
                </pic:pic>
              </a:graphicData>
            </a:graphic>
          </wp:inline>
        </w:drawing>
      </w:r>
    </w:p>
    <w:p w14:paraId="4BDFC73F" w14:textId="56553A92" w:rsidR="005F2E38" w:rsidRDefault="00992463" w:rsidP="00992463">
      <w:pPr>
        <w:pStyle w:val="LabStepNumberedLevel2"/>
        <w:numPr>
          <w:ilvl w:val="1"/>
          <w:numId w:val="22"/>
        </w:numPr>
      </w:pPr>
      <w:r>
        <w:t>The visualization should now display numeric data in a tabular format as shown in the following screenshot.</w:t>
      </w:r>
    </w:p>
    <w:p w14:paraId="6576DD6C" w14:textId="50527E4A" w:rsidR="005F2E38" w:rsidRDefault="007809D1" w:rsidP="00992463">
      <w:pPr>
        <w:pStyle w:val="LabStepScreenshotLevel2"/>
      </w:pPr>
      <w:r>
        <w:lastRenderedPageBreak/>
        <w:drawing>
          <wp:inline distT="0" distB="0" distL="0" distR="0" wp14:anchorId="149195F3" wp14:editId="41EAEE30">
            <wp:extent cx="2212848" cy="2258568"/>
            <wp:effectExtent l="19050" t="19050" r="16510" b="279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12848" cy="2258568"/>
                    </a:xfrm>
                    <a:prstGeom prst="rect">
                      <a:avLst/>
                    </a:prstGeom>
                    <a:noFill/>
                    <a:ln>
                      <a:solidFill>
                        <a:schemeClr val="bg1">
                          <a:lumMod val="50000"/>
                        </a:schemeClr>
                      </a:solidFill>
                    </a:ln>
                  </pic:spPr>
                </pic:pic>
              </a:graphicData>
            </a:graphic>
          </wp:inline>
        </w:drawing>
      </w:r>
    </w:p>
    <w:p w14:paraId="1DFC2285" w14:textId="0C270CB2" w:rsidR="005F2E38" w:rsidRDefault="00992463" w:rsidP="00992463">
      <w:pPr>
        <w:pStyle w:val="LabStepNumberedLevel2"/>
        <w:numPr>
          <w:ilvl w:val="1"/>
          <w:numId w:val="22"/>
        </w:numPr>
      </w:pPr>
      <w:r>
        <w:t xml:space="preserve">Click on the column header of the </w:t>
      </w:r>
      <w:r w:rsidRPr="004615B3">
        <w:rPr>
          <w:b/>
        </w:rPr>
        <w:t>Sales Revenue</w:t>
      </w:r>
      <w:r>
        <w:t xml:space="preserve"> column to resort the rows </w:t>
      </w:r>
      <w:r w:rsidR="004615B3">
        <w:t xml:space="preserve">within the visualization </w:t>
      </w:r>
      <w:r>
        <w:t xml:space="preserve">so that </w:t>
      </w:r>
      <w:r w:rsidR="004615B3">
        <w:t xml:space="preserve">the </w:t>
      </w:r>
      <w:r>
        <w:t xml:space="preserve">states with the largest amounts of sales revenue are sorted </w:t>
      </w:r>
      <w:r w:rsidR="004615B3">
        <w:t xml:space="preserve">towards </w:t>
      </w:r>
      <w:r>
        <w:t>the top.</w:t>
      </w:r>
    </w:p>
    <w:p w14:paraId="665B2DCC" w14:textId="3D06FA46" w:rsidR="00D35E13" w:rsidRDefault="007809D1" w:rsidP="00992463">
      <w:pPr>
        <w:pStyle w:val="LabStepScreenshotLevel2"/>
      </w:pPr>
      <w:r>
        <w:drawing>
          <wp:inline distT="0" distB="0" distL="0" distR="0" wp14:anchorId="136267A9" wp14:editId="136DBFA1">
            <wp:extent cx="2167128" cy="2651760"/>
            <wp:effectExtent l="19050" t="19050" r="24130" b="152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7128" cy="2651760"/>
                    </a:xfrm>
                    <a:prstGeom prst="rect">
                      <a:avLst/>
                    </a:prstGeom>
                    <a:noFill/>
                    <a:ln>
                      <a:solidFill>
                        <a:schemeClr val="bg1">
                          <a:lumMod val="50000"/>
                        </a:schemeClr>
                      </a:solidFill>
                    </a:ln>
                  </pic:spPr>
                </pic:pic>
              </a:graphicData>
            </a:graphic>
          </wp:inline>
        </w:drawing>
      </w:r>
    </w:p>
    <w:p w14:paraId="3BDAE70D" w14:textId="1D595491" w:rsidR="00D35E13" w:rsidRDefault="00992463" w:rsidP="00992463">
      <w:pPr>
        <w:pStyle w:val="LabStepNumberedLevel2"/>
        <w:numPr>
          <w:ilvl w:val="1"/>
          <w:numId w:val="22"/>
        </w:numPr>
      </w:pPr>
      <w:r>
        <w:t xml:space="preserve">In the </w:t>
      </w:r>
      <w:r w:rsidRPr="00992463">
        <w:rPr>
          <w:b/>
        </w:rPr>
        <w:t>Fields</w:t>
      </w:r>
      <w:r>
        <w:t xml:space="preserve"> list, locate the </w:t>
      </w:r>
      <w:r w:rsidRPr="00992463">
        <w:rPr>
          <w:b/>
        </w:rPr>
        <w:t>Month</w:t>
      </w:r>
      <w:r>
        <w:t xml:space="preserve"> column.</w:t>
      </w:r>
    </w:p>
    <w:p w14:paraId="456805B3" w14:textId="5102420E" w:rsidR="00663BC2" w:rsidRDefault="00663BC2" w:rsidP="00992463">
      <w:pPr>
        <w:pStyle w:val="LabStepNumberedLevel2"/>
        <w:numPr>
          <w:ilvl w:val="1"/>
          <w:numId w:val="22"/>
        </w:numPr>
      </w:pPr>
      <w:r>
        <w:t xml:space="preserve">Using the mouse, drag the </w:t>
      </w:r>
      <w:r>
        <w:rPr>
          <w:b/>
        </w:rPr>
        <w:t>Month</w:t>
      </w:r>
      <w:r>
        <w:t xml:space="preserve"> field from the </w:t>
      </w:r>
      <w:r w:rsidRPr="001C517E">
        <w:rPr>
          <w:b/>
        </w:rPr>
        <w:t>Fields</w:t>
      </w:r>
      <w:r>
        <w:t xml:space="preserve"> list </w:t>
      </w:r>
      <w:r w:rsidR="00217FC7">
        <w:t xml:space="preserve">and drop it </w:t>
      </w:r>
      <w:r>
        <w:t xml:space="preserve">into the </w:t>
      </w:r>
      <w:r>
        <w:rPr>
          <w:b/>
        </w:rPr>
        <w:t>Columns</w:t>
      </w:r>
      <w:r>
        <w:t xml:space="preserve"> well in the </w:t>
      </w:r>
      <w:r w:rsidRPr="001C517E">
        <w:rPr>
          <w:b/>
        </w:rPr>
        <w:t>Visualizations</w:t>
      </w:r>
      <w:r>
        <w:t xml:space="preserve"> pane.</w:t>
      </w:r>
    </w:p>
    <w:p w14:paraId="30732248" w14:textId="0E330A23" w:rsidR="00D35E13" w:rsidRDefault="00A9726F" w:rsidP="00663BC2">
      <w:pPr>
        <w:pStyle w:val="LabStepScreenshotLevel2"/>
      </w:pPr>
      <w:r>
        <w:lastRenderedPageBreak/>
        <w:drawing>
          <wp:inline distT="0" distB="0" distL="0" distR="0" wp14:anchorId="7D853678" wp14:editId="745D34A3">
            <wp:extent cx="1709928" cy="1975104"/>
            <wp:effectExtent l="0" t="0" r="508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9928" cy="1975104"/>
                    </a:xfrm>
                    <a:prstGeom prst="rect">
                      <a:avLst/>
                    </a:prstGeom>
                    <a:noFill/>
                    <a:ln>
                      <a:noFill/>
                    </a:ln>
                  </pic:spPr>
                </pic:pic>
              </a:graphicData>
            </a:graphic>
          </wp:inline>
        </w:drawing>
      </w:r>
    </w:p>
    <w:p w14:paraId="19825EDC" w14:textId="6D7E277C" w:rsidR="00D35E13" w:rsidRDefault="00663BC2" w:rsidP="00663BC2">
      <w:pPr>
        <w:pStyle w:val="LabStepNumberedLevel2"/>
        <w:numPr>
          <w:ilvl w:val="1"/>
          <w:numId w:val="22"/>
        </w:numPr>
      </w:pPr>
      <w:r>
        <w:t>You should now see the visualization expand to the right to display a column for each month.</w:t>
      </w:r>
    </w:p>
    <w:p w14:paraId="0971CACF" w14:textId="694B4A89" w:rsidR="00663BC2" w:rsidRDefault="00663BC2" w:rsidP="00663BC2">
      <w:pPr>
        <w:pStyle w:val="LabStepNumberedLevel2"/>
        <w:numPr>
          <w:ilvl w:val="1"/>
          <w:numId w:val="22"/>
        </w:numPr>
      </w:pPr>
      <w:r>
        <w:t>Using the mouse, resize the visualization to display all of its contents.</w:t>
      </w:r>
    </w:p>
    <w:p w14:paraId="10E4059E" w14:textId="3F151533" w:rsidR="00A9726F" w:rsidRDefault="007809D1" w:rsidP="00663BC2">
      <w:pPr>
        <w:pStyle w:val="LabStepScreenshotLevel2"/>
      </w:pPr>
      <w:r>
        <w:drawing>
          <wp:inline distT="0" distB="0" distL="0" distR="0" wp14:anchorId="482497A4" wp14:editId="2C4CC485">
            <wp:extent cx="5432079" cy="2317793"/>
            <wp:effectExtent l="19050" t="19050" r="16510" b="254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89" cy="2322022"/>
                    </a:xfrm>
                    <a:prstGeom prst="rect">
                      <a:avLst/>
                    </a:prstGeom>
                    <a:noFill/>
                    <a:ln>
                      <a:solidFill>
                        <a:schemeClr val="bg1">
                          <a:lumMod val="50000"/>
                        </a:schemeClr>
                      </a:solidFill>
                    </a:ln>
                  </pic:spPr>
                </pic:pic>
              </a:graphicData>
            </a:graphic>
          </wp:inline>
        </w:drawing>
      </w:r>
    </w:p>
    <w:p w14:paraId="14CA69B9" w14:textId="4805A4E6" w:rsidR="00663BC2" w:rsidRDefault="00663BC2" w:rsidP="00663BC2">
      <w:pPr>
        <w:pStyle w:val="LabStepNumbered"/>
        <w:numPr>
          <w:ilvl w:val="0"/>
          <w:numId w:val="22"/>
        </w:numPr>
      </w:pPr>
      <w:r>
        <w:t>Add a second visualization to display a map visualization which shows how sales revenue is distributed across states.</w:t>
      </w:r>
    </w:p>
    <w:p w14:paraId="668CCCE8" w14:textId="72B57849" w:rsidR="00A9726F" w:rsidRDefault="00663BC2" w:rsidP="00663BC2">
      <w:pPr>
        <w:pStyle w:val="LabStepNumberedLevel2"/>
        <w:numPr>
          <w:ilvl w:val="1"/>
          <w:numId w:val="22"/>
        </w:numPr>
      </w:pPr>
      <w:r>
        <w:t>Click on the white space below the matrix visualization to make sure no visualization is selected.</w:t>
      </w:r>
    </w:p>
    <w:p w14:paraId="0C59F916" w14:textId="7D787909" w:rsidR="00663BC2" w:rsidRDefault="00663BC2" w:rsidP="00663BC2">
      <w:pPr>
        <w:pStyle w:val="LabStepNumberedLevel2"/>
        <w:numPr>
          <w:ilvl w:val="1"/>
          <w:numId w:val="22"/>
        </w:numPr>
      </w:pPr>
      <w:r>
        <w:t xml:space="preserve">Select the </w:t>
      </w:r>
      <w:r w:rsidRPr="00663BC2">
        <w:rPr>
          <w:b/>
        </w:rPr>
        <w:t>State</w:t>
      </w:r>
      <w:r>
        <w:t xml:space="preserve"> column in the </w:t>
      </w:r>
      <w:r w:rsidRPr="00663BC2">
        <w:rPr>
          <w:b/>
        </w:rPr>
        <w:t>Fields</w:t>
      </w:r>
      <w:r>
        <w:t xml:space="preserve"> list to create a new visualization. Note that Power BI Desktop recognizes the </w:t>
      </w:r>
      <w:r w:rsidRPr="00663BC2">
        <w:rPr>
          <w:b/>
        </w:rPr>
        <w:t>State</w:t>
      </w:r>
      <w:r>
        <w:t xml:space="preserve"> column as a geographic field so it creates the new visualization using the </w:t>
      </w:r>
      <w:r w:rsidRPr="00663BC2">
        <w:rPr>
          <w:b/>
        </w:rPr>
        <w:t>Map</w:t>
      </w:r>
      <w:r>
        <w:t xml:space="preserve"> visualization type.</w:t>
      </w:r>
    </w:p>
    <w:p w14:paraId="4A2F8A3E" w14:textId="7768FF7F" w:rsidR="00A9726F" w:rsidRDefault="00A9726F" w:rsidP="00663BC2">
      <w:pPr>
        <w:pStyle w:val="LabStepScreenshotLevel2"/>
      </w:pPr>
      <w:r>
        <w:drawing>
          <wp:inline distT="0" distB="0" distL="0" distR="0" wp14:anchorId="055AEFFA" wp14:editId="1778DEB9">
            <wp:extent cx="4369025" cy="1991762"/>
            <wp:effectExtent l="19050" t="19050" r="12700" b="279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3026" cy="2016380"/>
                    </a:xfrm>
                    <a:prstGeom prst="rect">
                      <a:avLst/>
                    </a:prstGeom>
                    <a:noFill/>
                    <a:ln>
                      <a:solidFill>
                        <a:schemeClr val="bg1">
                          <a:lumMod val="50000"/>
                        </a:schemeClr>
                      </a:solidFill>
                    </a:ln>
                  </pic:spPr>
                </pic:pic>
              </a:graphicData>
            </a:graphic>
          </wp:inline>
        </w:drawing>
      </w:r>
    </w:p>
    <w:p w14:paraId="4E6B7A46" w14:textId="7710807C" w:rsidR="00A9726F" w:rsidRDefault="00663BC2" w:rsidP="00663BC2">
      <w:pPr>
        <w:pStyle w:val="LabStepNumberedLevel2"/>
        <w:numPr>
          <w:ilvl w:val="1"/>
          <w:numId w:val="22"/>
        </w:numPr>
      </w:pPr>
      <w:r>
        <w:lastRenderedPageBreak/>
        <w:t xml:space="preserve">Using the mouse, drag the </w:t>
      </w:r>
      <w:r w:rsidRPr="00663BC2">
        <w:rPr>
          <w:b/>
        </w:rPr>
        <w:t>Sales Revenue</w:t>
      </w:r>
      <w:r>
        <w:t xml:space="preserve"> measure from the </w:t>
      </w:r>
      <w:r w:rsidRPr="001D4E1C">
        <w:rPr>
          <w:b/>
        </w:rPr>
        <w:t>Fields</w:t>
      </w:r>
      <w:r>
        <w:t xml:space="preserve"> list into the </w:t>
      </w:r>
      <w:r w:rsidRPr="001D4E1C">
        <w:rPr>
          <w:b/>
        </w:rPr>
        <w:t>Values</w:t>
      </w:r>
      <w:r>
        <w:t xml:space="preserve"> well in the </w:t>
      </w:r>
      <w:r w:rsidRPr="001D4E1C">
        <w:rPr>
          <w:b/>
        </w:rPr>
        <w:t>Visualization</w:t>
      </w:r>
      <w:r>
        <w:t xml:space="preserve"> pane.</w:t>
      </w:r>
    </w:p>
    <w:p w14:paraId="2C9CC0CE" w14:textId="0EEE39F8" w:rsidR="00A9726F" w:rsidRDefault="00A9726F" w:rsidP="001D4E1C">
      <w:pPr>
        <w:pStyle w:val="LabStepScreenshotLevel2"/>
      </w:pPr>
      <w:r>
        <w:drawing>
          <wp:inline distT="0" distB="0" distL="0" distR="0" wp14:anchorId="3CAB13BA" wp14:editId="5D0058EC">
            <wp:extent cx="1600200" cy="2468880"/>
            <wp:effectExtent l="19050" t="19050" r="19050" b="266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0200" cy="2468880"/>
                    </a:xfrm>
                    <a:prstGeom prst="rect">
                      <a:avLst/>
                    </a:prstGeom>
                    <a:noFill/>
                    <a:ln>
                      <a:solidFill>
                        <a:schemeClr val="bg1">
                          <a:lumMod val="50000"/>
                        </a:schemeClr>
                      </a:solidFill>
                    </a:ln>
                  </pic:spPr>
                </pic:pic>
              </a:graphicData>
            </a:graphic>
          </wp:inline>
        </w:drawing>
      </w:r>
    </w:p>
    <w:p w14:paraId="50DAA7CB" w14:textId="2AAE15E9" w:rsidR="00A9726F" w:rsidRDefault="001D4E1C" w:rsidP="001D4E1C">
      <w:pPr>
        <w:pStyle w:val="LabStepNumberedLevel2"/>
        <w:numPr>
          <w:ilvl w:val="1"/>
          <w:numId w:val="22"/>
        </w:numPr>
      </w:pPr>
      <w:r>
        <w:t xml:space="preserve">The Map visualization should now show dots of different sizes to </w:t>
      </w:r>
      <w:r w:rsidR="00217FC7">
        <w:t>visually depict</w:t>
      </w:r>
      <w:r>
        <w:t xml:space="preserve"> how sales revenue is distributed across states.</w:t>
      </w:r>
    </w:p>
    <w:p w14:paraId="7BB2706A" w14:textId="3C8DD301" w:rsidR="00A9726F" w:rsidRDefault="00A9726F" w:rsidP="001D4E1C">
      <w:pPr>
        <w:pStyle w:val="LabStepScreenshotLevel2"/>
      </w:pPr>
      <w:r>
        <w:drawing>
          <wp:inline distT="0" distB="0" distL="0" distR="0" wp14:anchorId="435F883E" wp14:editId="37784DF3">
            <wp:extent cx="4297680" cy="1984248"/>
            <wp:effectExtent l="19050" t="19050" r="26670" b="165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97680" cy="1984248"/>
                    </a:xfrm>
                    <a:prstGeom prst="rect">
                      <a:avLst/>
                    </a:prstGeom>
                    <a:noFill/>
                    <a:ln>
                      <a:solidFill>
                        <a:schemeClr val="bg1">
                          <a:lumMod val="50000"/>
                        </a:schemeClr>
                      </a:solidFill>
                    </a:ln>
                  </pic:spPr>
                </pic:pic>
              </a:graphicData>
            </a:graphic>
          </wp:inline>
        </w:drawing>
      </w:r>
    </w:p>
    <w:p w14:paraId="04C8C498" w14:textId="3B4370F5" w:rsidR="00A9726F" w:rsidRDefault="001D4E1C" w:rsidP="001D4E1C">
      <w:pPr>
        <w:pStyle w:val="LabStepNumberedLevel2"/>
        <w:numPr>
          <w:ilvl w:val="1"/>
          <w:numId w:val="22"/>
        </w:numPr>
      </w:pPr>
      <w:r>
        <w:t>Using the mouse, rearrange the visualizations on the page to match the following screenshot.</w:t>
      </w:r>
    </w:p>
    <w:p w14:paraId="3EDD3F71" w14:textId="3DDB90E5" w:rsidR="00E407D5" w:rsidRDefault="00A91038" w:rsidP="001D4E1C">
      <w:pPr>
        <w:pStyle w:val="LabStepScreenshotLevel2"/>
      </w:pPr>
      <w:r>
        <w:drawing>
          <wp:inline distT="0" distB="0" distL="0" distR="0" wp14:anchorId="4F31905F" wp14:editId="5EB535D5">
            <wp:extent cx="3657600" cy="2194560"/>
            <wp:effectExtent l="19050" t="19050" r="19050" b="152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662215" cy="2197329"/>
                    </a:xfrm>
                    <a:prstGeom prst="rect">
                      <a:avLst/>
                    </a:prstGeom>
                    <a:noFill/>
                    <a:ln>
                      <a:solidFill>
                        <a:schemeClr val="bg1">
                          <a:lumMod val="50000"/>
                        </a:schemeClr>
                      </a:solidFill>
                    </a:ln>
                  </pic:spPr>
                </pic:pic>
              </a:graphicData>
            </a:graphic>
          </wp:inline>
        </w:drawing>
      </w:r>
    </w:p>
    <w:p w14:paraId="2E29DF26" w14:textId="391FD4B1" w:rsidR="00E407D5" w:rsidRDefault="001D4E1C" w:rsidP="001F1564">
      <w:pPr>
        <w:pStyle w:val="LabStepNumbered"/>
        <w:numPr>
          <w:ilvl w:val="0"/>
          <w:numId w:val="22"/>
        </w:numPr>
      </w:pPr>
      <w:r>
        <w:t>Add a third visualization to the page to display sales revenue by state and purchase type.</w:t>
      </w:r>
    </w:p>
    <w:p w14:paraId="2A12DEA9" w14:textId="7029462F" w:rsidR="001D4E1C" w:rsidRDefault="001D4E1C" w:rsidP="001D4E1C">
      <w:pPr>
        <w:pStyle w:val="LabStepNumberedLevel2"/>
        <w:numPr>
          <w:ilvl w:val="1"/>
          <w:numId w:val="22"/>
        </w:numPr>
      </w:pPr>
      <w:r>
        <w:lastRenderedPageBreak/>
        <w:t>Click on the white space in the bottom right corner of the page to make sure no visualization is selected.</w:t>
      </w:r>
    </w:p>
    <w:p w14:paraId="5CD7DC66" w14:textId="77777777" w:rsidR="001D4E1C" w:rsidRDefault="001D4E1C" w:rsidP="001D4E1C">
      <w:pPr>
        <w:pStyle w:val="LabStepNumberedLevel2"/>
        <w:numPr>
          <w:ilvl w:val="1"/>
          <w:numId w:val="22"/>
        </w:numPr>
      </w:pPr>
      <w:r>
        <w:t xml:space="preserve">Select the </w:t>
      </w:r>
      <w:r>
        <w:rPr>
          <w:b/>
        </w:rPr>
        <w:t xml:space="preserve">Sales Revenue </w:t>
      </w:r>
      <w:r>
        <w:t xml:space="preserve">measure in the </w:t>
      </w:r>
      <w:r w:rsidRPr="00663BC2">
        <w:rPr>
          <w:b/>
        </w:rPr>
        <w:t>Fields</w:t>
      </w:r>
      <w:r>
        <w:t xml:space="preserve"> list to create a new bar chart visualization. </w:t>
      </w:r>
    </w:p>
    <w:p w14:paraId="30F4B1E4" w14:textId="2195D036" w:rsidR="001D4E1C" w:rsidRDefault="001D4E1C" w:rsidP="001D4E1C">
      <w:pPr>
        <w:pStyle w:val="LabStepNumberedLevel2"/>
        <w:numPr>
          <w:ilvl w:val="1"/>
          <w:numId w:val="22"/>
        </w:numPr>
      </w:pPr>
      <w:r>
        <w:t xml:space="preserve">Select the </w:t>
      </w:r>
      <w:r w:rsidRPr="00217FC7">
        <w:rPr>
          <w:b/>
        </w:rPr>
        <w:t>State</w:t>
      </w:r>
      <w:r>
        <w:t xml:space="preserve"> column in the </w:t>
      </w:r>
      <w:r w:rsidRPr="00217FC7">
        <w:rPr>
          <w:b/>
        </w:rPr>
        <w:t>Fields</w:t>
      </w:r>
      <w:r>
        <w:t xml:space="preserve"> list to add a legend to the bar chart.</w:t>
      </w:r>
    </w:p>
    <w:p w14:paraId="29A4FA37" w14:textId="083ABD96" w:rsidR="001D4E1C" w:rsidRDefault="001D4E1C" w:rsidP="002259CC">
      <w:pPr>
        <w:pStyle w:val="LabStepNumberedLevel2"/>
        <w:numPr>
          <w:ilvl w:val="1"/>
          <w:numId w:val="22"/>
        </w:numPr>
      </w:pPr>
      <w:r>
        <w:t>Using the mouse, rearrange the visualizations on the page to match the following screenshot.</w:t>
      </w:r>
    </w:p>
    <w:p w14:paraId="3BD65F16" w14:textId="55A5762A" w:rsidR="00E407D5" w:rsidRDefault="00A91038" w:rsidP="001D4E1C">
      <w:pPr>
        <w:pStyle w:val="LabStepScreenshotLevel2"/>
      </w:pPr>
      <w:r>
        <w:drawing>
          <wp:inline distT="0" distB="0" distL="0" distR="0" wp14:anchorId="3A4160C7" wp14:editId="4620C339">
            <wp:extent cx="3703134" cy="2548522"/>
            <wp:effectExtent l="19050" t="19050" r="12065" b="2349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721104" cy="2560889"/>
                    </a:xfrm>
                    <a:prstGeom prst="rect">
                      <a:avLst/>
                    </a:prstGeom>
                    <a:noFill/>
                    <a:ln>
                      <a:solidFill>
                        <a:schemeClr val="bg1">
                          <a:lumMod val="50000"/>
                        </a:schemeClr>
                      </a:solidFill>
                    </a:ln>
                  </pic:spPr>
                </pic:pic>
              </a:graphicData>
            </a:graphic>
          </wp:inline>
        </w:drawing>
      </w:r>
    </w:p>
    <w:p w14:paraId="721077FD" w14:textId="738B4F74" w:rsidR="00E407D5" w:rsidRDefault="001D4E1C" w:rsidP="001D4E1C">
      <w:pPr>
        <w:pStyle w:val="LabStepNumberedLevel2"/>
        <w:numPr>
          <w:ilvl w:val="1"/>
          <w:numId w:val="22"/>
        </w:numPr>
      </w:pPr>
      <w:r>
        <w:t>Click the (</w:t>
      </w:r>
      <w:r w:rsidRPr="001D4E1C">
        <w:rPr>
          <w:b/>
          <w:sz w:val="22"/>
        </w:rPr>
        <w:t>…</w:t>
      </w:r>
      <w:r w:rsidRPr="001D4E1C">
        <w:t>)</w:t>
      </w:r>
      <w:r>
        <w:t xml:space="preserve"> menu in the top left corner of the </w:t>
      </w:r>
      <w:r w:rsidR="00217FC7">
        <w:t xml:space="preserve">new </w:t>
      </w:r>
      <w:r>
        <w:t xml:space="preserve">visualization and click </w:t>
      </w:r>
      <w:r w:rsidRPr="001D4E1C">
        <w:rPr>
          <w:b/>
        </w:rPr>
        <w:t>Sort By &gt; Sales Revenue</w:t>
      </w:r>
      <w:r>
        <w:t>.</w:t>
      </w:r>
    </w:p>
    <w:p w14:paraId="07F944A5" w14:textId="3A7DB78A" w:rsidR="0065042E" w:rsidRDefault="0065042E" w:rsidP="001D4E1C">
      <w:pPr>
        <w:pStyle w:val="LabStepScreenshotLevel2"/>
      </w:pPr>
      <w:r>
        <w:drawing>
          <wp:inline distT="0" distB="0" distL="0" distR="0" wp14:anchorId="5716265B" wp14:editId="58FA54E4">
            <wp:extent cx="4928616" cy="1408176"/>
            <wp:effectExtent l="19050" t="19050" r="24765" b="209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28616" cy="1408176"/>
                    </a:xfrm>
                    <a:prstGeom prst="rect">
                      <a:avLst/>
                    </a:prstGeom>
                    <a:noFill/>
                    <a:ln>
                      <a:solidFill>
                        <a:schemeClr val="bg1">
                          <a:lumMod val="50000"/>
                        </a:schemeClr>
                      </a:solidFill>
                    </a:ln>
                  </pic:spPr>
                </pic:pic>
              </a:graphicData>
            </a:graphic>
          </wp:inline>
        </w:drawing>
      </w:r>
    </w:p>
    <w:p w14:paraId="78CFE016" w14:textId="39BD93EB" w:rsidR="0065042E" w:rsidRDefault="001D4E1C" w:rsidP="001D4E1C">
      <w:pPr>
        <w:pStyle w:val="LabStepNumberedLevel2"/>
        <w:numPr>
          <w:ilvl w:val="1"/>
          <w:numId w:val="22"/>
        </w:numPr>
      </w:pPr>
      <w:r>
        <w:t>The visualization should now display states sorted by sales revenue.</w:t>
      </w:r>
    </w:p>
    <w:p w14:paraId="14841D4A" w14:textId="010DD7BF" w:rsidR="0065042E" w:rsidRDefault="0065042E" w:rsidP="001D4E1C">
      <w:pPr>
        <w:pStyle w:val="LabStepScreenshotLevel2"/>
      </w:pPr>
      <w:r>
        <w:drawing>
          <wp:inline distT="0" distB="0" distL="0" distR="0" wp14:anchorId="08B06493" wp14:editId="11D20401">
            <wp:extent cx="3739896" cy="1389888"/>
            <wp:effectExtent l="19050" t="19050" r="13335" b="203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39896" cy="1389888"/>
                    </a:xfrm>
                    <a:prstGeom prst="rect">
                      <a:avLst/>
                    </a:prstGeom>
                    <a:noFill/>
                    <a:ln>
                      <a:solidFill>
                        <a:schemeClr val="bg1">
                          <a:lumMod val="50000"/>
                        </a:schemeClr>
                      </a:solidFill>
                    </a:ln>
                  </pic:spPr>
                </pic:pic>
              </a:graphicData>
            </a:graphic>
          </wp:inline>
        </w:drawing>
      </w:r>
    </w:p>
    <w:p w14:paraId="75FFEE82" w14:textId="7BBFB698" w:rsidR="00D878CC" w:rsidRDefault="00D878CC" w:rsidP="00D878CC">
      <w:pPr>
        <w:pStyle w:val="LabExerciseCallout"/>
      </w:pPr>
      <w:r>
        <w:t>While the visualization appears to be a simple bar chart, it has actually been created as a clustered bar chart. You must modify the visualization type from a clustered bar chart to a standard bar chart to achieve the desired layout</w:t>
      </w:r>
      <w:r w:rsidR="00217FC7">
        <w:t xml:space="preserve"> for this particular scenario</w:t>
      </w:r>
      <w:r>
        <w:t>.</w:t>
      </w:r>
    </w:p>
    <w:p w14:paraId="786AA995" w14:textId="37B5E801" w:rsidR="0065042E" w:rsidRDefault="00D878CC" w:rsidP="00D878CC">
      <w:pPr>
        <w:pStyle w:val="LabStepNumberedLevel2"/>
        <w:numPr>
          <w:ilvl w:val="1"/>
          <w:numId w:val="22"/>
        </w:numPr>
      </w:pPr>
      <w:r>
        <w:t xml:space="preserve">Change the visualization type by clicking the </w:t>
      </w:r>
      <w:r w:rsidRPr="00D878CC">
        <w:rPr>
          <w:b/>
        </w:rPr>
        <w:t>Bar chart</w:t>
      </w:r>
      <w:r>
        <w:t xml:space="preserve"> button in the </w:t>
      </w:r>
      <w:r w:rsidRPr="00D878CC">
        <w:rPr>
          <w:b/>
        </w:rPr>
        <w:t>Visualizations</w:t>
      </w:r>
      <w:r>
        <w:t xml:space="preserve"> list. Note that you will not see the effects of this change until the next step.</w:t>
      </w:r>
    </w:p>
    <w:p w14:paraId="5D82DDE1" w14:textId="5D8673E0" w:rsidR="00A91038" w:rsidRDefault="00A91038" w:rsidP="00D878CC">
      <w:pPr>
        <w:pStyle w:val="LabStepScreenshotLevel2"/>
      </w:pPr>
      <w:r>
        <w:lastRenderedPageBreak/>
        <w:drawing>
          <wp:inline distT="0" distB="0" distL="0" distR="0" wp14:anchorId="3EC72075" wp14:editId="38E0687A">
            <wp:extent cx="1719072" cy="1609344"/>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19072" cy="1609344"/>
                    </a:xfrm>
                    <a:prstGeom prst="rect">
                      <a:avLst/>
                    </a:prstGeom>
                    <a:noFill/>
                    <a:ln>
                      <a:noFill/>
                    </a:ln>
                  </pic:spPr>
                </pic:pic>
              </a:graphicData>
            </a:graphic>
          </wp:inline>
        </w:drawing>
      </w:r>
    </w:p>
    <w:p w14:paraId="7E556834" w14:textId="197F2104" w:rsidR="00A91038" w:rsidRDefault="00D878CC" w:rsidP="00D878CC">
      <w:pPr>
        <w:pStyle w:val="LabStepNumberedLevel2"/>
        <w:numPr>
          <w:ilvl w:val="1"/>
          <w:numId w:val="22"/>
        </w:numPr>
      </w:pPr>
      <w:r>
        <w:t xml:space="preserve">Using the mouse, drag the </w:t>
      </w:r>
      <w:r w:rsidRPr="00D878CC">
        <w:rPr>
          <w:b/>
        </w:rPr>
        <w:t>Purchase Type</w:t>
      </w:r>
      <w:r>
        <w:t xml:space="preserve"> column from the </w:t>
      </w:r>
      <w:r w:rsidRPr="00D878CC">
        <w:rPr>
          <w:b/>
        </w:rPr>
        <w:t>Fields</w:t>
      </w:r>
      <w:r>
        <w:t xml:space="preserve"> list to the </w:t>
      </w:r>
      <w:r w:rsidRPr="00D878CC">
        <w:rPr>
          <w:b/>
        </w:rPr>
        <w:t>Legend</w:t>
      </w:r>
      <w:r>
        <w:t xml:space="preserve"> well in the </w:t>
      </w:r>
      <w:r w:rsidRPr="00D878CC">
        <w:rPr>
          <w:b/>
        </w:rPr>
        <w:t>Visualization</w:t>
      </w:r>
      <w:r>
        <w:t xml:space="preserve"> pane.</w:t>
      </w:r>
    </w:p>
    <w:p w14:paraId="306A8EE9" w14:textId="213CFFA2" w:rsidR="0065042E" w:rsidRDefault="0065042E" w:rsidP="00D878CC">
      <w:pPr>
        <w:pStyle w:val="LabStepScreenshotLevel2"/>
      </w:pPr>
      <w:r>
        <w:drawing>
          <wp:inline distT="0" distB="0" distL="0" distR="0" wp14:anchorId="36E60942" wp14:editId="5CA51143">
            <wp:extent cx="1746504" cy="2157984"/>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46504" cy="2157984"/>
                    </a:xfrm>
                    <a:prstGeom prst="rect">
                      <a:avLst/>
                    </a:prstGeom>
                    <a:noFill/>
                    <a:ln>
                      <a:noFill/>
                    </a:ln>
                  </pic:spPr>
                </pic:pic>
              </a:graphicData>
            </a:graphic>
          </wp:inline>
        </w:drawing>
      </w:r>
    </w:p>
    <w:p w14:paraId="043C778F" w14:textId="4308D7E0" w:rsidR="0065042E" w:rsidRDefault="00217FC7" w:rsidP="00D878CC">
      <w:pPr>
        <w:pStyle w:val="LabStepNumberedLevel2"/>
        <w:numPr>
          <w:ilvl w:val="1"/>
          <w:numId w:val="22"/>
        </w:numPr>
      </w:pPr>
      <w:r>
        <w:t>Your</w:t>
      </w:r>
      <w:r w:rsidR="00D878CC">
        <w:t xml:space="preserve"> visualization should now show the per-state breakdown of sales revenue by purchase type.</w:t>
      </w:r>
    </w:p>
    <w:p w14:paraId="68E82F4D" w14:textId="49B0853E" w:rsidR="007809D1" w:rsidRDefault="007809D1" w:rsidP="00D878CC">
      <w:pPr>
        <w:pStyle w:val="LabStepScreenshotLevel2"/>
      </w:pPr>
      <w:r>
        <w:drawing>
          <wp:inline distT="0" distB="0" distL="0" distR="0" wp14:anchorId="648FC158" wp14:editId="2280A217">
            <wp:extent cx="3758184" cy="1225296"/>
            <wp:effectExtent l="19050" t="19050" r="13970" b="133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58184" cy="1225296"/>
                    </a:xfrm>
                    <a:prstGeom prst="rect">
                      <a:avLst/>
                    </a:prstGeom>
                    <a:noFill/>
                    <a:ln>
                      <a:solidFill>
                        <a:schemeClr val="bg1">
                          <a:lumMod val="50000"/>
                        </a:schemeClr>
                      </a:solidFill>
                    </a:ln>
                  </pic:spPr>
                </pic:pic>
              </a:graphicData>
            </a:graphic>
          </wp:inline>
        </w:drawing>
      </w:r>
    </w:p>
    <w:p w14:paraId="2725A4C9" w14:textId="52CEDA9E" w:rsidR="007809D1" w:rsidRDefault="00D878CC" w:rsidP="001F1564">
      <w:pPr>
        <w:pStyle w:val="LabStepNumbered"/>
        <w:numPr>
          <w:ilvl w:val="0"/>
          <w:numId w:val="22"/>
        </w:numPr>
      </w:pPr>
      <w:r>
        <w:t xml:space="preserve">At this point, you have now finished designing the </w:t>
      </w:r>
      <w:r w:rsidRPr="00D878CC">
        <w:rPr>
          <w:b/>
        </w:rPr>
        <w:t>Sales by State</w:t>
      </w:r>
      <w:r>
        <w:t xml:space="preserve"> page.</w:t>
      </w:r>
    </w:p>
    <w:p w14:paraId="79614E9C" w14:textId="26343C21" w:rsidR="007809D1" w:rsidRDefault="00A2068D" w:rsidP="007809D1">
      <w:pPr>
        <w:pStyle w:val="LabStepScreenshot"/>
      </w:pPr>
      <w:r>
        <w:rPr>
          <w:noProof/>
        </w:rPr>
        <w:lastRenderedPageBreak/>
        <w:drawing>
          <wp:inline distT="0" distB="0" distL="0" distR="0" wp14:anchorId="2529FBFE" wp14:editId="19D02E1C">
            <wp:extent cx="4619231" cy="3387436"/>
            <wp:effectExtent l="19050" t="19050" r="10160" b="2286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081" cy="3401259"/>
                    </a:xfrm>
                    <a:prstGeom prst="rect">
                      <a:avLst/>
                    </a:prstGeom>
                    <a:noFill/>
                    <a:ln>
                      <a:solidFill>
                        <a:schemeClr val="bg1">
                          <a:lumMod val="50000"/>
                        </a:schemeClr>
                      </a:solidFill>
                    </a:ln>
                  </pic:spPr>
                </pic:pic>
              </a:graphicData>
            </a:graphic>
          </wp:inline>
        </w:drawing>
      </w:r>
    </w:p>
    <w:p w14:paraId="5D1816FD" w14:textId="5C5CDCE3" w:rsidR="00F34260" w:rsidRDefault="007809D1" w:rsidP="00D878CC">
      <w:pPr>
        <w:pStyle w:val="LabStepNumbered"/>
      </w:pPr>
      <w:r>
        <w:t>Save your work</w:t>
      </w:r>
      <w:r w:rsidR="00C90A98">
        <w:t xml:space="preserve"> by clicking the Save button on the top left of the Power BI Desktop window</w:t>
      </w:r>
      <w:r>
        <w:t>.</w:t>
      </w:r>
    </w:p>
    <w:p w14:paraId="512F235A" w14:textId="1C553A7F" w:rsidR="00F34260" w:rsidRPr="00AB0146" w:rsidRDefault="00D9568A" w:rsidP="00F34260">
      <w:pPr>
        <w:pStyle w:val="Heading3"/>
      </w:pPr>
      <w:r>
        <w:t>Exercise 5</w:t>
      </w:r>
      <w:r w:rsidR="00F34260">
        <w:t>: Publishing a PBIX File to the Power BI Service</w:t>
      </w:r>
    </w:p>
    <w:p w14:paraId="186C0632" w14:textId="600783AE" w:rsidR="00F34260" w:rsidRDefault="00F34260" w:rsidP="00F34260">
      <w:pPr>
        <w:pStyle w:val="LabExerciseLeadIn"/>
      </w:pPr>
      <w:r>
        <w:t xml:space="preserve">In this exercise you will </w:t>
      </w:r>
      <w:r w:rsidR="00217FC7">
        <w:t>complete your work by publishing the PBIX file to your personal workspace in the Power BI service.</w:t>
      </w:r>
    </w:p>
    <w:p w14:paraId="2CC7E88A" w14:textId="77777777" w:rsidR="00217FC7" w:rsidRDefault="00217FC7" w:rsidP="00217FC7">
      <w:pPr>
        <w:pStyle w:val="LabStepNumbered"/>
        <w:numPr>
          <w:ilvl w:val="0"/>
          <w:numId w:val="26"/>
        </w:numPr>
      </w:pPr>
      <w:r>
        <w:t xml:space="preserve">Make sure you still have the </w:t>
      </w:r>
      <w:r w:rsidRPr="00217FC7">
        <w:rPr>
          <w:b/>
        </w:rPr>
        <w:t>Wingtipsales2012.pbix</w:t>
      </w:r>
      <w:r>
        <w:t xml:space="preserve"> file open that you created in the previous exercise.</w:t>
      </w:r>
    </w:p>
    <w:p w14:paraId="03366D81" w14:textId="369934A2" w:rsidR="00F34260" w:rsidRDefault="008615F8" w:rsidP="00A2068D">
      <w:pPr>
        <w:pStyle w:val="LabStepNumbered"/>
        <w:numPr>
          <w:ilvl w:val="0"/>
          <w:numId w:val="26"/>
        </w:numPr>
      </w:pPr>
      <w:r>
        <w:t xml:space="preserve">Click the </w:t>
      </w:r>
      <w:r w:rsidRPr="008615F8">
        <w:rPr>
          <w:b/>
        </w:rPr>
        <w:t>Publish</w:t>
      </w:r>
      <w:r>
        <w:t xml:space="preserve"> button on the far right-hand side of the ribbon.</w:t>
      </w:r>
      <w:r w:rsidR="00F34260">
        <w:t>.</w:t>
      </w:r>
    </w:p>
    <w:p w14:paraId="5239D54B" w14:textId="5820398D" w:rsidR="0055445E" w:rsidRDefault="0055445E" w:rsidP="0055445E">
      <w:pPr>
        <w:pStyle w:val="LabStepScreenshot"/>
      </w:pPr>
      <w:r>
        <w:rPr>
          <w:noProof/>
        </w:rPr>
        <w:drawing>
          <wp:inline distT="0" distB="0" distL="0" distR="0" wp14:anchorId="4C0BC098" wp14:editId="76E16ECF">
            <wp:extent cx="5195454" cy="802890"/>
            <wp:effectExtent l="19050" t="19050" r="2476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87920" cy="817179"/>
                    </a:xfrm>
                    <a:prstGeom prst="rect">
                      <a:avLst/>
                    </a:prstGeom>
                    <a:noFill/>
                    <a:ln>
                      <a:solidFill>
                        <a:schemeClr val="bg1">
                          <a:lumMod val="50000"/>
                        </a:schemeClr>
                      </a:solidFill>
                    </a:ln>
                  </pic:spPr>
                </pic:pic>
              </a:graphicData>
            </a:graphic>
          </wp:inline>
        </w:drawing>
      </w:r>
    </w:p>
    <w:p w14:paraId="5A13B053" w14:textId="3E0F431F" w:rsidR="00F34260" w:rsidRDefault="008615F8" w:rsidP="00F34260">
      <w:pPr>
        <w:pStyle w:val="LabStepNumbered"/>
      </w:pPr>
      <w:r>
        <w:t xml:space="preserve">When promoted with the </w:t>
      </w:r>
      <w:r w:rsidRPr="008615F8">
        <w:rPr>
          <w:b/>
        </w:rPr>
        <w:t>Sign in to Power BI</w:t>
      </w:r>
      <w:r>
        <w:t xml:space="preserve"> dialog, click the </w:t>
      </w:r>
      <w:r w:rsidRPr="008615F8">
        <w:rPr>
          <w:b/>
        </w:rPr>
        <w:t>Sign In</w:t>
      </w:r>
      <w:r>
        <w:t xml:space="preserve"> button</w:t>
      </w:r>
    </w:p>
    <w:p w14:paraId="0EA68649" w14:textId="64F1FF13" w:rsidR="0055445E" w:rsidRDefault="004C2E4D" w:rsidP="0055445E">
      <w:pPr>
        <w:pStyle w:val="LabStepScreenshot"/>
      </w:pPr>
      <w:r>
        <w:rPr>
          <w:noProof/>
        </w:rPr>
        <w:drawing>
          <wp:inline distT="0" distB="0" distL="0" distR="0" wp14:anchorId="32D363C1" wp14:editId="00417E9D">
            <wp:extent cx="2395728" cy="92354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95728" cy="923544"/>
                    </a:xfrm>
                    <a:prstGeom prst="rect">
                      <a:avLst/>
                    </a:prstGeom>
                  </pic:spPr>
                </pic:pic>
              </a:graphicData>
            </a:graphic>
          </wp:inline>
        </w:drawing>
      </w:r>
    </w:p>
    <w:p w14:paraId="4AFCBF09" w14:textId="1FC0809E" w:rsidR="0055445E" w:rsidRDefault="008615F8" w:rsidP="0055445E">
      <w:pPr>
        <w:pStyle w:val="LabStepNumbered"/>
      </w:pPr>
      <w:r>
        <w:t>Sign into the Power BI service using your primary Office 365 account to give Power BI Desktop the access to publish the PBIX file.</w:t>
      </w:r>
    </w:p>
    <w:p w14:paraId="5D39A8C4" w14:textId="7011E632" w:rsidR="0055445E" w:rsidRDefault="004C2E4D" w:rsidP="0055445E">
      <w:pPr>
        <w:pStyle w:val="LabStepScreenshot"/>
      </w:pPr>
      <w:r>
        <w:rPr>
          <w:noProof/>
        </w:rPr>
        <w:lastRenderedPageBreak/>
        <w:drawing>
          <wp:inline distT="0" distB="0" distL="0" distR="0" wp14:anchorId="79B901F3" wp14:editId="17813D20">
            <wp:extent cx="2697480" cy="3017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97480" cy="3017520"/>
                    </a:xfrm>
                    <a:prstGeom prst="rect">
                      <a:avLst/>
                    </a:prstGeom>
                  </pic:spPr>
                </pic:pic>
              </a:graphicData>
            </a:graphic>
          </wp:inline>
        </w:drawing>
      </w:r>
    </w:p>
    <w:p w14:paraId="080C41A5" w14:textId="21EAD817" w:rsidR="0055445E" w:rsidRDefault="008615F8" w:rsidP="0055445E">
      <w:pPr>
        <w:pStyle w:val="LabStepNumbered"/>
      </w:pPr>
      <w:r>
        <w:t xml:space="preserve">After you have signed in, Power BI Desktop will display the </w:t>
      </w:r>
      <w:r w:rsidRPr="008615F8">
        <w:rPr>
          <w:b/>
        </w:rPr>
        <w:t>Publishing to Power BI</w:t>
      </w:r>
      <w:r>
        <w:t xml:space="preserve"> dialog showing you that the publishing process is underway.</w:t>
      </w:r>
    </w:p>
    <w:p w14:paraId="593F13A2" w14:textId="47B04054" w:rsidR="0055445E" w:rsidRDefault="004C2E4D" w:rsidP="0055445E">
      <w:pPr>
        <w:pStyle w:val="LabStepScreenshot"/>
      </w:pPr>
      <w:r>
        <w:rPr>
          <w:noProof/>
        </w:rPr>
        <w:drawing>
          <wp:inline distT="0" distB="0" distL="0" distR="0" wp14:anchorId="4A4F1B16" wp14:editId="62A02478">
            <wp:extent cx="4696460" cy="1496060"/>
            <wp:effectExtent l="19050" t="19050" r="2794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96460" cy="1496060"/>
                    </a:xfrm>
                    <a:prstGeom prst="rect">
                      <a:avLst/>
                    </a:prstGeom>
                    <a:noFill/>
                    <a:ln>
                      <a:solidFill>
                        <a:schemeClr val="bg1">
                          <a:lumMod val="50000"/>
                        </a:schemeClr>
                      </a:solidFill>
                    </a:ln>
                  </pic:spPr>
                </pic:pic>
              </a:graphicData>
            </a:graphic>
          </wp:inline>
        </w:drawing>
      </w:r>
    </w:p>
    <w:p w14:paraId="63E10CA2" w14:textId="619538D0" w:rsidR="0055445E" w:rsidRDefault="008615F8" w:rsidP="0055445E">
      <w:pPr>
        <w:pStyle w:val="LabStepNumbered"/>
      </w:pPr>
      <w:r>
        <w:t xml:space="preserve">Once the publishing process has completed, the </w:t>
      </w:r>
      <w:r w:rsidRPr="008615F8">
        <w:rPr>
          <w:b/>
        </w:rPr>
        <w:t>Publishing to Power BI</w:t>
      </w:r>
      <w:r>
        <w:t xml:space="preserve"> dialog</w:t>
      </w:r>
      <w:r>
        <w:t xml:space="preserve"> will display a success message and provide you with a link to </w:t>
      </w:r>
      <w:r w:rsidRPr="008615F8">
        <w:rPr>
          <w:b/>
        </w:rPr>
        <w:t>Open WingtipSales2012.pbix in Power BI</w:t>
      </w:r>
      <w:r>
        <w:t>. Click on that link to navigate to the Power BI service using the browser.</w:t>
      </w:r>
    </w:p>
    <w:p w14:paraId="4BAE9A70" w14:textId="5B2B120F" w:rsidR="0055445E" w:rsidRDefault="004C2E4D" w:rsidP="0055445E">
      <w:pPr>
        <w:pStyle w:val="LabStepScreenshot"/>
      </w:pPr>
      <w:r>
        <w:rPr>
          <w:noProof/>
        </w:rPr>
        <w:drawing>
          <wp:inline distT="0" distB="0" distL="0" distR="0" wp14:anchorId="1E60B32D" wp14:editId="7EC68422">
            <wp:extent cx="4772025" cy="1838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2025" cy="1838325"/>
                    </a:xfrm>
                    <a:prstGeom prst="rect">
                      <a:avLst/>
                    </a:prstGeom>
                  </pic:spPr>
                </pic:pic>
              </a:graphicData>
            </a:graphic>
          </wp:inline>
        </w:drawing>
      </w:r>
    </w:p>
    <w:p w14:paraId="046790A2" w14:textId="751A0511" w:rsidR="0055445E" w:rsidRDefault="008615F8" w:rsidP="0055445E">
      <w:pPr>
        <w:pStyle w:val="LabStepNumbered"/>
      </w:pPr>
      <w:r>
        <w:t xml:space="preserve">You should now be able to see the </w:t>
      </w:r>
      <w:r w:rsidRPr="008615F8">
        <w:rPr>
          <w:b/>
        </w:rPr>
        <w:t>Sales by Month</w:t>
      </w:r>
      <w:r>
        <w:t xml:space="preserve"> page of the report you just created.</w:t>
      </w:r>
    </w:p>
    <w:p w14:paraId="14245771" w14:textId="5F89B3BA" w:rsidR="0055445E" w:rsidRDefault="004C2E4D" w:rsidP="0055445E">
      <w:pPr>
        <w:pStyle w:val="LabStepScreenshot"/>
      </w:pPr>
      <w:r>
        <w:rPr>
          <w:noProof/>
        </w:rPr>
        <w:lastRenderedPageBreak/>
        <w:drawing>
          <wp:inline distT="0" distB="0" distL="0" distR="0" wp14:anchorId="28CAE46A" wp14:editId="27356DC4">
            <wp:extent cx="6061206" cy="3283528"/>
            <wp:effectExtent l="19050" t="19050" r="1587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75677" cy="3291367"/>
                    </a:xfrm>
                    <a:prstGeom prst="rect">
                      <a:avLst/>
                    </a:prstGeom>
                    <a:noFill/>
                    <a:ln>
                      <a:solidFill>
                        <a:schemeClr val="bg1">
                          <a:lumMod val="50000"/>
                        </a:schemeClr>
                      </a:solidFill>
                    </a:ln>
                  </pic:spPr>
                </pic:pic>
              </a:graphicData>
            </a:graphic>
          </wp:inline>
        </w:drawing>
      </w:r>
    </w:p>
    <w:p w14:paraId="513B538E" w14:textId="6D737D8C" w:rsidR="0055445E" w:rsidRDefault="008615F8" w:rsidP="0055445E">
      <w:pPr>
        <w:pStyle w:val="LabStepNumbered"/>
      </w:pPr>
      <w:r>
        <w:t xml:space="preserve">Click on the </w:t>
      </w:r>
      <w:r w:rsidRPr="008615F8">
        <w:rPr>
          <w:b/>
        </w:rPr>
        <w:t>Sales by State</w:t>
      </w:r>
      <w:r>
        <w:t xml:space="preserve"> link at the bottom of the screen to see the second page of the report.</w:t>
      </w:r>
    </w:p>
    <w:p w14:paraId="6C014FB1" w14:textId="4B64FA73" w:rsidR="0055445E" w:rsidRDefault="004C2E4D" w:rsidP="0055445E">
      <w:pPr>
        <w:pStyle w:val="LabStepScreenshot"/>
      </w:pPr>
      <w:r>
        <w:rPr>
          <w:noProof/>
        </w:rPr>
        <w:drawing>
          <wp:inline distT="0" distB="0" distL="0" distR="0" wp14:anchorId="2E003025" wp14:editId="7A9B71EA">
            <wp:extent cx="6151418" cy="33832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59676" cy="3387822"/>
                    </a:xfrm>
                    <a:prstGeom prst="rect">
                      <a:avLst/>
                    </a:prstGeom>
                    <a:noFill/>
                    <a:ln>
                      <a:noFill/>
                    </a:ln>
                  </pic:spPr>
                </pic:pic>
              </a:graphicData>
            </a:graphic>
          </wp:inline>
        </w:drawing>
      </w:r>
    </w:p>
    <w:p w14:paraId="095B22BB" w14:textId="7735306B" w:rsidR="0055445E" w:rsidRDefault="008615F8" w:rsidP="0055445E">
      <w:pPr>
        <w:pStyle w:val="LabStepNumbered"/>
      </w:pPr>
      <w:r>
        <w:t>You have now successfully created and published a simple BI solution using Power BI Desktop.</w:t>
      </w:r>
    </w:p>
    <w:p w14:paraId="0036CBA5" w14:textId="65415EC2" w:rsidR="00F34260" w:rsidRPr="003A69CF" w:rsidRDefault="008615F8" w:rsidP="008615F8">
      <w:pPr>
        <w:pStyle w:val="LabStepNumbered"/>
      </w:pPr>
      <w:r>
        <w:t>If you finish early and have extra time, experiment by clicking the Edit report button and seeing how you can continue to modify the pages of the report using the browser.</w:t>
      </w:r>
      <w:bookmarkStart w:id="0" w:name="_GoBack"/>
      <w:bookmarkEnd w:id="0"/>
      <w:r w:rsidRPr="003A69CF">
        <w:t xml:space="preserve"> </w:t>
      </w:r>
    </w:p>
    <w:sectPr w:rsidR="00F34260" w:rsidRPr="003A69CF" w:rsidSect="00487314">
      <w:headerReference w:type="default" r:id="rId109"/>
      <w:footerReference w:type="default" r:id="rId110"/>
      <w:headerReference w:type="first" r:id="rId111"/>
      <w:footerReference w:type="first" r:id="rId11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5B6C8" w14:textId="77777777" w:rsidR="00231B7C" w:rsidRDefault="00231B7C" w:rsidP="005F53BE">
      <w:pPr>
        <w:spacing w:before="0" w:after="0"/>
      </w:pPr>
      <w:r>
        <w:separator/>
      </w:r>
    </w:p>
  </w:endnote>
  <w:endnote w:type="continuationSeparator" w:id="0">
    <w:p w14:paraId="2965A00E" w14:textId="77777777" w:rsidR="00231B7C" w:rsidRDefault="00231B7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5D3C42A5" w:rsidR="00663BC2" w:rsidRDefault="002E0FAD" w:rsidP="00487314">
    <w:pPr>
      <w:pStyle w:val="Footer"/>
      <w:pBdr>
        <w:top w:val="single" w:sz="4" w:space="0" w:color="auto"/>
      </w:pBdr>
    </w:pPr>
    <w:r>
      <w:t>© Critical Path Training. 2015</w:t>
    </w:r>
    <w:r w:rsidR="00663BC2">
      <w:t>. All Rights Reserved</w:t>
    </w:r>
    <w:r w:rsidR="00663BC2">
      <w:tab/>
    </w:r>
    <w:r w:rsidR="00663BC2">
      <w:tab/>
    </w:r>
    <w:r w:rsidR="00663BC2">
      <w:fldChar w:fldCharType="begin"/>
    </w:r>
    <w:r w:rsidR="00663BC2">
      <w:instrText xml:space="preserve"> PAGE  \* MERGEFORMAT </w:instrText>
    </w:r>
    <w:r w:rsidR="00663BC2">
      <w:fldChar w:fldCharType="separate"/>
    </w:r>
    <w:r w:rsidR="008615F8">
      <w:rPr>
        <w:noProof/>
      </w:rPr>
      <w:t>31</w:t>
    </w:r>
    <w:r w:rsidR="00663BC2">
      <w:fldChar w:fldCharType="end"/>
    </w:r>
  </w:p>
  <w:p w14:paraId="4FCAA96B" w14:textId="77777777" w:rsidR="00663BC2" w:rsidRPr="00487314" w:rsidRDefault="00663BC2"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663BC2" w:rsidRDefault="00663BC2"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4C2E4D">
      <w:rPr>
        <w:noProof/>
      </w:rPr>
      <w:t>1</w:t>
    </w:r>
    <w:r>
      <w:fldChar w:fldCharType="end"/>
    </w:r>
  </w:p>
  <w:p w14:paraId="6C229EA0" w14:textId="77777777" w:rsidR="00663BC2" w:rsidRPr="00487314" w:rsidRDefault="00663BC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492695" w14:textId="77777777" w:rsidR="00231B7C" w:rsidRDefault="00231B7C" w:rsidP="005F53BE">
      <w:pPr>
        <w:spacing w:before="0" w:after="0"/>
      </w:pPr>
      <w:r>
        <w:separator/>
      </w:r>
    </w:p>
  </w:footnote>
  <w:footnote w:type="continuationSeparator" w:id="0">
    <w:p w14:paraId="4D7249CE" w14:textId="77777777" w:rsidR="00231B7C" w:rsidRDefault="00231B7C"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663BC2" w:rsidRDefault="00663BC2" w:rsidP="00487314">
    <w:pPr>
      <w:pStyle w:val="Header"/>
      <w:pBdr>
        <w:bottom w:val="single" w:sz="4" w:space="0" w:color="auto"/>
      </w:pBdr>
      <w:spacing w:before="240"/>
    </w:pPr>
    <w:r>
      <w:t>DO NOT UPDATE - Course Title Placeholder</w:t>
    </w:r>
  </w:p>
  <w:p w14:paraId="52070944" w14:textId="77777777" w:rsidR="00663BC2" w:rsidRDefault="00663BC2"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663BC2" w:rsidRDefault="00663BC2"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004A"/>
    <w:rsid w:val="00002CAD"/>
    <w:rsid w:val="00006431"/>
    <w:rsid w:val="00013B21"/>
    <w:rsid w:val="00045945"/>
    <w:rsid w:val="00051ECF"/>
    <w:rsid w:val="0005266B"/>
    <w:rsid w:val="00057D04"/>
    <w:rsid w:val="00063CBD"/>
    <w:rsid w:val="00067C20"/>
    <w:rsid w:val="000723CB"/>
    <w:rsid w:val="00072406"/>
    <w:rsid w:val="00072FE5"/>
    <w:rsid w:val="00080712"/>
    <w:rsid w:val="00084B31"/>
    <w:rsid w:val="000879B8"/>
    <w:rsid w:val="00092B50"/>
    <w:rsid w:val="000A14CA"/>
    <w:rsid w:val="000A227D"/>
    <w:rsid w:val="000A2A6C"/>
    <w:rsid w:val="000C19D9"/>
    <w:rsid w:val="000C3850"/>
    <w:rsid w:val="000C79A2"/>
    <w:rsid w:val="000C7F80"/>
    <w:rsid w:val="000D734F"/>
    <w:rsid w:val="000E3030"/>
    <w:rsid w:val="000F0CB8"/>
    <w:rsid w:val="000F18E2"/>
    <w:rsid w:val="000F1A35"/>
    <w:rsid w:val="00102AAA"/>
    <w:rsid w:val="00112856"/>
    <w:rsid w:val="001170EA"/>
    <w:rsid w:val="001205AB"/>
    <w:rsid w:val="0012073F"/>
    <w:rsid w:val="00120C4A"/>
    <w:rsid w:val="00121065"/>
    <w:rsid w:val="001213B0"/>
    <w:rsid w:val="00125E3E"/>
    <w:rsid w:val="001273E8"/>
    <w:rsid w:val="00130CF1"/>
    <w:rsid w:val="00134B8A"/>
    <w:rsid w:val="00135C06"/>
    <w:rsid w:val="00135C15"/>
    <w:rsid w:val="00136B0C"/>
    <w:rsid w:val="0015183C"/>
    <w:rsid w:val="001528A7"/>
    <w:rsid w:val="00155501"/>
    <w:rsid w:val="0015628C"/>
    <w:rsid w:val="00165D78"/>
    <w:rsid w:val="001769E5"/>
    <w:rsid w:val="00180351"/>
    <w:rsid w:val="001869FD"/>
    <w:rsid w:val="00186F9B"/>
    <w:rsid w:val="00192368"/>
    <w:rsid w:val="001940C9"/>
    <w:rsid w:val="00194663"/>
    <w:rsid w:val="001A07AE"/>
    <w:rsid w:val="001A51F1"/>
    <w:rsid w:val="001B5A3D"/>
    <w:rsid w:val="001C292C"/>
    <w:rsid w:val="001C2F6C"/>
    <w:rsid w:val="001C517E"/>
    <w:rsid w:val="001C66E3"/>
    <w:rsid w:val="001D2760"/>
    <w:rsid w:val="001D4179"/>
    <w:rsid w:val="001D42C4"/>
    <w:rsid w:val="001D4E1C"/>
    <w:rsid w:val="001E3210"/>
    <w:rsid w:val="001F1564"/>
    <w:rsid w:val="001F46E0"/>
    <w:rsid w:val="001F549A"/>
    <w:rsid w:val="00202781"/>
    <w:rsid w:val="00212921"/>
    <w:rsid w:val="00213886"/>
    <w:rsid w:val="00217FC7"/>
    <w:rsid w:val="00223B5C"/>
    <w:rsid w:val="00223E68"/>
    <w:rsid w:val="00231B7C"/>
    <w:rsid w:val="00232E61"/>
    <w:rsid w:val="00233079"/>
    <w:rsid w:val="00234E10"/>
    <w:rsid w:val="00241454"/>
    <w:rsid w:val="00244D14"/>
    <w:rsid w:val="00252F6E"/>
    <w:rsid w:val="00264831"/>
    <w:rsid w:val="00272913"/>
    <w:rsid w:val="00274B27"/>
    <w:rsid w:val="00280D4D"/>
    <w:rsid w:val="0028368E"/>
    <w:rsid w:val="00284833"/>
    <w:rsid w:val="00291A8B"/>
    <w:rsid w:val="00293D68"/>
    <w:rsid w:val="00297A72"/>
    <w:rsid w:val="002A2CD1"/>
    <w:rsid w:val="002B2C0E"/>
    <w:rsid w:val="002B5AC3"/>
    <w:rsid w:val="002C045F"/>
    <w:rsid w:val="002D701A"/>
    <w:rsid w:val="002D786A"/>
    <w:rsid w:val="002E0FAD"/>
    <w:rsid w:val="002E4765"/>
    <w:rsid w:val="002F00C2"/>
    <w:rsid w:val="00305C45"/>
    <w:rsid w:val="00307E96"/>
    <w:rsid w:val="003113A6"/>
    <w:rsid w:val="00312E88"/>
    <w:rsid w:val="00320B47"/>
    <w:rsid w:val="0033738D"/>
    <w:rsid w:val="003419B7"/>
    <w:rsid w:val="00344B71"/>
    <w:rsid w:val="00346427"/>
    <w:rsid w:val="00352060"/>
    <w:rsid w:val="00357410"/>
    <w:rsid w:val="00357EF9"/>
    <w:rsid w:val="00364F73"/>
    <w:rsid w:val="003770A6"/>
    <w:rsid w:val="00377805"/>
    <w:rsid w:val="0038219D"/>
    <w:rsid w:val="003854DC"/>
    <w:rsid w:val="003911B8"/>
    <w:rsid w:val="0039236A"/>
    <w:rsid w:val="003A0E6B"/>
    <w:rsid w:val="003A2FEB"/>
    <w:rsid w:val="003A69CF"/>
    <w:rsid w:val="003B1437"/>
    <w:rsid w:val="003B1E26"/>
    <w:rsid w:val="003B6856"/>
    <w:rsid w:val="003B7152"/>
    <w:rsid w:val="003C675A"/>
    <w:rsid w:val="003C6DDF"/>
    <w:rsid w:val="003D18C1"/>
    <w:rsid w:val="003D263C"/>
    <w:rsid w:val="003D35F6"/>
    <w:rsid w:val="003D6ED3"/>
    <w:rsid w:val="003E77A9"/>
    <w:rsid w:val="003F3C48"/>
    <w:rsid w:val="003F79E3"/>
    <w:rsid w:val="004058B3"/>
    <w:rsid w:val="00427863"/>
    <w:rsid w:val="0043115D"/>
    <w:rsid w:val="004543C9"/>
    <w:rsid w:val="00460BCC"/>
    <w:rsid w:val="004615B3"/>
    <w:rsid w:val="00461A75"/>
    <w:rsid w:val="00461D2D"/>
    <w:rsid w:val="004620BD"/>
    <w:rsid w:val="004708EB"/>
    <w:rsid w:val="004719FF"/>
    <w:rsid w:val="0048025F"/>
    <w:rsid w:val="00487314"/>
    <w:rsid w:val="00487FBA"/>
    <w:rsid w:val="004951A6"/>
    <w:rsid w:val="004970BB"/>
    <w:rsid w:val="004976B0"/>
    <w:rsid w:val="004A225A"/>
    <w:rsid w:val="004A53A4"/>
    <w:rsid w:val="004A7251"/>
    <w:rsid w:val="004B10B1"/>
    <w:rsid w:val="004B2FB2"/>
    <w:rsid w:val="004C054C"/>
    <w:rsid w:val="004C2E4D"/>
    <w:rsid w:val="004C593E"/>
    <w:rsid w:val="004C7C0D"/>
    <w:rsid w:val="004D23C6"/>
    <w:rsid w:val="004D525D"/>
    <w:rsid w:val="004E14D3"/>
    <w:rsid w:val="004E2880"/>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74DB"/>
    <w:rsid w:val="00547B48"/>
    <w:rsid w:val="0055445E"/>
    <w:rsid w:val="00557255"/>
    <w:rsid w:val="0056217D"/>
    <w:rsid w:val="00564002"/>
    <w:rsid w:val="0057121D"/>
    <w:rsid w:val="00575E20"/>
    <w:rsid w:val="00583F39"/>
    <w:rsid w:val="00587247"/>
    <w:rsid w:val="005B07AE"/>
    <w:rsid w:val="005B166C"/>
    <w:rsid w:val="005B372E"/>
    <w:rsid w:val="005B40D1"/>
    <w:rsid w:val="005B51DA"/>
    <w:rsid w:val="005C074B"/>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307C"/>
    <w:rsid w:val="0060682E"/>
    <w:rsid w:val="00610902"/>
    <w:rsid w:val="0061366A"/>
    <w:rsid w:val="0061508A"/>
    <w:rsid w:val="0061516F"/>
    <w:rsid w:val="00616276"/>
    <w:rsid w:val="0062297B"/>
    <w:rsid w:val="00623D46"/>
    <w:rsid w:val="00646A2D"/>
    <w:rsid w:val="0065042E"/>
    <w:rsid w:val="006556A5"/>
    <w:rsid w:val="00661895"/>
    <w:rsid w:val="00663BC2"/>
    <w:rsid w:val="0066486F"/>
    <w:rsid w:val="006714F0"/>
    <w:rsid w:val="00671E4D"/>
    <w:rsid w:val="00671F0E"/>
    <w:rsid w:val="00672CBC"/>
    <w:rsid w:val="00673313"/>
    <w:rsid w:val="00674E89"/>
    <w:rsid w:val="00681776"/>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C6A"/>
    <w:rsid w:val="006E0085"/>
    <w:rsid w:val="006E0D86"/>
    <w:rsid w:val="006E113F"/>
    <w:rsid w:val="006E2081"/>
    <w:rsid w:val="006E643C"/>
    <w:rsid w:val="006F0AEB"/>
    <w:rsid w:val="006F14C1"/>
    <w:rsid w:val="006F1D2C"/>
    <w:rsid w:val="006F5F63"/>
    <w:rsid w:val="006F7DEB"/>
    <w:rsid w:val="00703148"/>
    <w:rsid w:val="00705B94"/>
    <w:rsid w:val="00705D38"/>
    <w:rsid w:val="00707872"/>
    <w:rsid w:val="00716BFE"/>
    <w:rsid w:val="007302BE"/>
    <w:rsid w:val="0073773B"/>
    <w:rsid w:val="00740A3A"/>
    <w:rsid w:val="00741CCD"/>
    <w:rsid w:val="0074666B"/>
    <w:rsid w:val="007501F6"/>
    <w:rsid w:val="00757E25"/>
    <w:rsid w:val="007752E7"/>
    <w:rsid w:val="0077724E"/>
    <w:rsid w:val="007778F1"/>
    <w:rsid w:val="007809D1"/>
    <w:rsid w:val="00795368"/>
    <w:rsid w:val="00795BC4"/>
    <w:rsid w:val="007B1B29"/>
    <w:rsid w:val="007B21CB"/>
    <w:rsid w:val="007C6964"/>
    <w:rsid w:val="007D4F50"/>
    <w:rsid w:val="007D6E98"/>
    <w:rsid w:val="007E3B2D"/>
    <w:rsid w:val="007E5137"/>
    <w:rsid w:val="007E72F5"/>
    <w:rsid w:val="007F254C"/>
    <w:rsid w:val="007F394C"/>
    <w:rsid w:val="008018D6"/>
    <w:rsid w:val="008028B6"/>
    <w:rsid w:val="0080788B"/>
    <w:rsid w:val="008211E3"/>
    <w:rsid w:val="00825785"/>
    <w:rsid w:val="00844D91"/>
    <w:rsid w:val="00847BA7"/>
    <w:rsid w:val="0085274C"/>
    <w:rsid w:val="008535D6"/>
    <w:rsid w:val="008615F8"/>
    <w:rsid w:val="0088119A"/>
    <w:rsid w:val="00887204"/>
    <w:rsid w:val="008A2D3B"/>
    <w:rsid w:val="008A5092"/>
    <w:rsid w:val="008A5115"/>
    <w:rsid w:val="008B4A63"/>
    <w:rsid w:val="008C3ADB"/>
    <w:rsid w:val="008C4422"/>
    <w:rsid w:val="008C5B00"/>
    <w:rsid w:val="008C5C8B"/>
    <w:rsid w:val="008D1233"/>
    <w:rsid w:val="008E3509"/>
    <w:rsid w:val="008F331D"/>
    <w:rsid w:val="008F404E"/>
    <w:rsid w:val="008F5BD6"/>
    <w:rsid w:val="008F7F45"/>
    <w:rsid w:val="00900F55"/>
    <w:rsid w:val="00903DBF"/>
    <w:rsid w:val="00907B71"/>
    <w:rsid w:val="00914A44"/>
    <w:rsid w:val="00920664"/>
    <w:rsid w:val="00921B2E"/>
    <w:rsid w:val="00925FC2"/>
    <w:rsid w:val="0093380E"/>
    <w:rsid w:val="0093401C"/>
    <w:rsid w:val="00934039"/>
    <w:rsid w:val="00936A8E"/>
    <w:rsid w:val="0094174B"/>
    <w:rsid w:val="00941D1D"/>
    <w:rsid w:val="0094230C"/>
    <w:rsid w:val="009501D9"/>
    <w:rsid w:val="00954CD4"/>
    <w:rsid w:val="0096127C"/>
    <w:rsid w:val="00963E42"/>
    <w:rsid w:val="00972EB4"/>
    <w:rsid w:val="009742DC"/>
    <w:rsid w:val="00976A78"/>
    <w:rsid w:val="009856F4"/>
    <w:rsid w:val="009900A7"/>
    <w:rsid w:val="00991E62"/>
    <w:rsid w:val="00992463"/>
    <w:rsid w:val="00995967"/>
    <w:rsid w:val="009B3F08"/>
    <w:rsid w:val="009B6044"/>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5D4C"/>
    <w:rsid w:val="00AB4CD0"/>
    <w:rsid w:val="00AC23BA"/>
    <w:rsid w:val="00AC312E"/>
    <w:rsid w:val="00AC4488"/>
    <w:rsid w:val="00AD7069"/>
    <w:rsid w:val="00AE10EF"/>
    <w:rsid w:val="00AE11A2"/>
    <w:rsid w:val="00AE4139"/>
    <w:rsid w:val="00AE4F3E"/>
    <w:rsid w:val="00AE666A"/>
    <w:rsid w:val="00AF05F5"/>
    <w:rsid w:val="00AF074E"/>
    <w:rsid w:val="00AF0FE3"/>
    <w:rsid w:val="00AF41C4"/>
    <w:rsid w:val="00AF7CF4"/>
    <w:rsid w:val="00B062D6"/>
    <w:rsid w:val="00B10EC9"/>
    <w:rsid w:val="00B21FCC"/>
    <w:rsid w:val="00B26346"/>
    <w:rsid w:val="00B31746"/>
    <w:rsid w:val="00B361DA"/>
    <w:rsid w:val="00B37B5C"/>
    <w:rsid w:val="00B500BA"/>
    <w:rsid w:val="00B513EA"/>
    <w:rsid w:val="00B53AD1"/>
    <w:rsid w:val="00B7272F"/>
    <w:rsid w:val="00B737E4"/>
    <w:rsid w:val="00B839F9"/>
    <w:rsid w:val="00B83FCF"/>
    <w:rsid w:val="00B87FA2"/>
    <w:rsid w:val="00B94D7E"/>
    <w:rsid w:val="00B963E6"/>
    <w:rsid w:val="00BB4431"/>
    <w:rsid w:val="00BB54D8"/>
    <w:rsid w:val="00BB719D"/>
    <w:rsid w:val="00BC5313"/>
    <w:rsid w:val="00BC537F"/>
    <w:rsid w:val="00BE4E45"/>
    <w:rsid w:val="00C00CE5"/>
    <w:rsid w:val="00C106A1"/>
    <w:rsid w:val="00C111B5"/>
    <w:rsid w:val="00C14291"/>
    <w:rsid w:val="00C207B5"/>
    <w:rsid w:val="00C22D3C"/>
    <w:rsid w:val="00C24DD6"/>
    <w:rsid w:val="00C320AB"/>
    <w:rsid w:val="00C43F70"/>
    <w:rsid w:val="00C47A4F"/>
    <w:rsid w:val="00C54BC9"/>
    <w:rsid w:val="00C560D9"/>
    <w:rsid w:val="00C62F04"/>
    <w:rsid w:val="00C72D83"/>
    <w:rsid w:val="00C73782"/>
    <w:rsid w:val="00C7441B"/>
    <w:rsid w:val="00C76BE7"/>
    <w:rsid w:val="00C8159A"/>
    <w:rsid w:val="00C86E2F"/>
    <w:rsid w:val="00C90A98"/>
    <w:rsid w:val="00C90D96"/>
    <w:rsid w:val="00C93595"/>
    <w:rsid w:val="00CA03C2"/>
    <w:rsid w:val="00CA2247"/>
    <w:rsid w:val="00CA4309"/>
    <w:rsid w:val="00CA44D0"/>
    <w:rsid w:val="00CC11E1"/>
    <w:rsid w:val="00CC1574"/>
    <w:rsid w:val="00CC1FF8"/>
    <w:rsid w:val="00CC30B3"/>
    <w:rsid w:val="00CD40F7"/>
    <w:rsid w:val="00CE28B8"/>
    <w:rsid w:val="00CE7206"/>
    <w:rsid w:val="00CE7449"/>
    <w:rsid w:val="00CE7AF9"/>
    <w:rsid w:val="00CF4B72"/>
    <w:rsid w:val="00D049BB"/>
    <w:rsid w:val="00D0590E"/>
    <w:rsid w:val="00D106F1"/>
    <w:rsid w:val="00D10EA1"/>
    <w:rsid w:val="00D13F3B"/>
    <w:rsid w:val="00D2136A"/>
    <w:rsid w:val="00D23A4F"/>
    <w:rsid w:val="00D324BC"/>
    <w:rsid w:val="00D32E4A"/>
    <w:rsid w:val="00D33D19"/>
    <w:rsid w:val="00D34DDD"/>
    <w:rsid w:val="00D35E13"/>
    <w:rsid w:val="00D43642"/>
    <w:rsid w:val="00D46502"/>
    <w:rsid w:val="00D5066F"/>
    <w:rsid w:val="00D613EF"/>
    <w:rsid w:val="00D73447"/>
    <w:rsid w:val="00D75B6D"/>
    <w:rsid w:val="00D84FBA"/>
    <w:rsid w:val="00D878CC"/>
    <w:rsid w:val="00D9076D"/>
    <w:rsid w:val="00D92D0C"/>
    <w:rsid w:val="00D9568A"/>
    <w:rsid w:val="00D97AA9"/>
    <w:rsid w:val="00DA2E96"/>
    <w:rsid w:val="00DA2EDA"/>
    <w:rsid w:val="00DA6606"/>
    <w:rsid w:val="00DB1ACE"/>
    <w:rsid w:val="00DB1E3B"/>
    <w:rsid w:val="00DC67C1"/>
    <w:rsid w:val="00DE069A"/>
    <w:rsid w:val="00DE3246"/>
    <w:rsid w:val="00DE39FC"/>
    <w:rsid w:val="00DF7634"/>
    <w:rsid w:val="00E00875"/>
    <w:rsid w:val="00E02B33"/>
    <w:rsid w:val="00E07604"/>
    <w:rsid w:val="00E13712"/>
    <w:rsid w:val="00E14050"/>
    <w:rsid w:val="00E1408B"/>
    <w:rsid w:val="00E16ED4"/>
    <w:rsid w:val="00E220ED"/>
    <w:rsid w:val="00E243D4"/>
    <w:rsid w:val="00E407D5"/>
    <w:rsid w:val="00E46F12"/>
    <w:rsid w:val="00E5023B"/>
    <w:rsid w:val="00E53512"/>
    <w:rsid w:val="00E56605"/>
    <w:rsid w:val="00E66D0E"/>
    <w:rsid w:val="00E70172"/>
    <w:rsid w:val="00E71E62"/>
    <w:rsid w:val="00E81BDA"/>
    <w:rsid w:val="00E83114"/>
    <w:rsid w:val="00E84255"/>
    <w:rsid w:val="00E84F75"/>
    <w:rsid w:val="00E87113"/>
    <w:rsid w:val="00E91320"/>
    <w:rsid w:val="00E92846"/>
    <w:rsid w:val="00E95EF3"/>
    <w:rsid w:val="00EA77D4"/>
    <w:rsid w:val="00EA7F11"/>
    <w:rsid w:val="00EB1ADF"/>
    <w:rsid w:val="00EB463B"/>
    <w:rsid w:val="00EC0A91"/>
    <w:rsid w:val="00EC763B"/>
    <w:rsid w:val="00ED1896"/>
    <w:rsid w:val="00EE11D5"/>
    <w:rsid w:val="00EE6F2C"/>
    <w:rsid w:val="00EE7D78"/>
    <w:rsid w:val="00F03AD8"/>
    <w:rsid w:val="00F14A4D"/>
    <w:rsid w:val="00F167A6"/>
    <w:rsid w:val="00F1739B"/>
    <w:rsid w:val="00F17A8C"/>
    <w:rsid w:val="00F2627E"/>
    <w:rsid w:val="00F27094"/>
    <w:rsid w:val="00F2767F"/>
    <w:rsid w:val="00F31349"/>
    <w:rsid w:val="00F34260"/>
    <w:rsid w:val="00F46C5D"/>
    <w:rsid w:val="00F54489"/>
    <w:rsid w:val="00F635CA"/>
    <w:rsid w:val="00F65BAD"/>
    <w:rsid w:val="00F66EDC"/>
    <w:rsid w:val="00F72B52"/>
    <w:rsid w:val="00F7764B"/>
    <w:rsid w:val="00F920BA"/>
    <w:rsid w:val="00F97F90"/>
    <w:rsid w:val="00FA2CF2"/>
    <w:rsid w:val="00FA7997"/>
    <w:rsid w:val="00FB0D10"/>
    <w:rsid w:val="00FC5A96"/>
    <w:rsid w:val="00FC75CE"/>
    <w:rsid w:val="00FD13B2"/>
    <w:rsid w:val="00FD31D1"/>
    <w:rsid w:val="00FE2D37"/>
    <w:rsid w:val="00FE384E"/>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BE9"/>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05BE9"/>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05BE9"/>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05BE9"/>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05BE9"/>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05BE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BE9"/>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05BE9"/>
    <w:rPr>
      <w:rFonts w:ascii="Arial Black" w:hAnsi="Arial Black"/>
      <w:sz w:val="28"/>
    </w:rPr>
  </w:style>
  <w:style w:type="character" w:customStyle="1" w:styleId="Heading3Char">
    <w:name w:val="Heading 3 Char"/>
    <w:basedOn w:val="DefaultParagraphFont"/>
    <w:link w:val="Heading3"/>
    <w:rsid w:val="00505BE9"/>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505BE9"/>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05BE9"/>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05BE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BE9"/>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05BE9"/>
    <w:pPr>
      <w:tabs>
        <w:tab w:val="right" w:leader="dot" w:pos="10786"/>
      </w:tabs>
      <w:spacing w:before="80" w:after="0"/>
      <w:ind w:left="144"/>
    </w:pPr>
    <w:rPr>
      <w:b/>
    </w:rPr>
  </w:style>
  <w:style w:type="paragraph" w:styleId="TOC2">
    <w:name w:val="toc 2"/>
    <w:basedOn w:val="Normal"/>
    <w:next w:val="Normal"/>
    <w:autoRedefine/>
    <w:uiPriority w:val="39"/>
    <w:unhideWhenUsed/>
    <w:rsid w:val="00505BE9"/>
    <w:pPr>
      <w:tabs>
        <w:tab w:val="right" w:leader="dot" w:pos="10790"/>
      </w:tabs>
      <w:spacing w:before="40" w:after="40"/>
      <w:ind w:left="288"/>
    </w:pPr>
    <w:rPr>
      <w:sz w:val="18"/>
    </w:rPr>
  </w:style>
  <w:style w:type="character" w:styleId="Hyperlink">
    <w:name w:val="Hyperlink"/>
    <w:basedOn w:val="DefaultParagraphFont"/>
    <w:uiPriority w:val="99"/>
    <w:unhideWhenUsed/>
    <w:rsid w:val="00505BE9"/>
    <w:rPr>
      <w:color w:val="0000FF" w:themeColor="hyperlink"/>
      <w:u w:val="single"/>
    </w:rPr>
  </w:style>
  <w:style w:type="character" w:styleId="BookTitle">
    <w:name w:val="Book Title"/>
    <w:basedOn w:val="DefaultParagraphFont"/>
    <w:uiPriority w:val="33"/>
    <w:rsid w:val="00505BE9"/>
    <w:rPr>
      <w:b/>
      <w:bCs/>
      <w:smallCaps/>
      <w:spacing w:val="5"/>
      <w:sz w:val="48"/>
    </w:rPr>
  </w:style>
  <w:style w:type="paragraph" w:styleId="Title">
    <w:name w:val="Title"/>
    <w:basedOn w:val="Normal"/>
    <w:next w:val="Normal"/>
    <w:link w:val="TitleChar"/>
    <w:uiPriority w:val="10"/>
    <w:unhideWhenUsed/>
    <w:rsid w:val="00505BE9"/>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05BE9"/>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05BE9"/>
    <w:pPr>
      <w:spacing w:after="0" w:line="240" w:lineRule="auto"/>
    </w:pPr>
    <w:rPr>
      <w:rFonts w:eastAsiaTheme="minorEastAsia"/>
    </w:rPr>
  </w:style>
  <w:style w:type="character" w:customStyle="1" w:styleId="NoSpacingChar">
    <w:name w:val="No Spacing Char"/>
    <w:basedOn w:val="DefaultParagraphFont"/>
    <w:link w:val="NoSpacing"/>
    <w:uiPriority w:val="4"/>
    <w:rsid w:val="00505BE9"/>
    <w:rPr>
      <w:rFonts w:eastAsiaTheme="minorEastAsia"/>
    </w:rPr>
  </w:style>
  <w:style w:type="paragraph" w:styleId="Header">
    <w:name w:val="header"/>
    <w:basedOn w:val="Normal"/>
    <w:link w:val="HeaderChar"/>
    <w:uiPriority w:val="99"/>
    <w:unhideWhenUsed/>
    <w:rsid w:val="00505BE9"/>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05BE9"/>
    <w:rPr>
      <w:rFonts w:ascii="Arial" w:hAnsi="Arial"/>
      <w:color w:val="292929"/>
      <w:sz w:val="16"/>
    </w:rPr>
  </w:style>
  <w:style w:type="paragraph" w:styleId="Footer">
    <w:name w:val="footer"/>
    <w:basedOn w:val="Normal"/>
    <w:link w:val="FooterChar"/>
    <w:uiPriority w:val="99"/>
    <w:unhideWhenUsed/>
    <w:rsid w:val="00505BE9"/>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05BE9"/>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505BE9"/>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05BE9"/>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05BE9"/>
    <w:rPr>
      <w:rFonts w:ascii="Lucida Console" w:hAnsi="Lucida Console" w:cs="Courier New"/>
      <w:b/>
      <w:spacing w:val="-6"/>
      <w:sz w:val="18"/>
    </w:rPr>
  </w:style>
  <w:style w:type="paragraph" w:customStyle="1" w:styleId="NumberedBullet">
    <w:name w:val="Numbered Bullet"/>
    <w:basedOn w:val="ListParagraph"/>
    <w:uiPriority w:val="5"/>
    <w:unhideWhenUsed/>
    <w:rsid w:val="00505BE9"/>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05BE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05BE9"/>
    <w:pPr>
      <w:spacing w:before="0" w:after="0"/>
    </w:pPr>
    <w:rPr>
      <w:szCs w:val="20"/>
    </w:rPr>
  </w:style>
  <w:style w:type="character" w:customStyle="1" w:styleId="FootnoteTextChar">
    <w:name w:val="Footnote Text Char"/>
    <w:basedOn w:val="DefaultParagraphFont"/>
    <w:link w:val="FootnoteText"/>
    <w:uiPriority w:val="99"/>
    <w:semiHidden/>
    <w:rsid w:val="00505BE9"/>
    <w:rPr>
      <w:rFonts w:ascii="Arial" w:hAnsi="Arial"/>
      <w:color w:val="262626" w:themeColor="text1" w:themeTint="D9"/>
      <w:sz w:val="20"/>
      <w:szCs w:val="20"/>
    </w:rPr>
  </w:style>
  <w:style w:type="table" w:styleId="LightShading-Accent4">
    <w:name w:val="Light Shading Accent 4"/>
    <w:basedOn w:val="TableNormal"/>
    <w:uiPriority w:val="60"/>
    <w:rsid w:val="00505BE9"/>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05BE9"/>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5BE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05BE9"/>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05BE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05BE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05BE9"/>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05BE9"/>
    <w:pPr>
      <w:tabs>
        <w:tab w:val="num" w:pos="360"/>
      </w:tabs>
      <w:ind w:left="360" w:hanging="360"/>
      <w:contextualSpacing/>
    </w:pPr>
  </w:style>
  <w:style w:type="character" w:customStyle="1" w:styleId="InLineUrl">
    <w:name w:val="InLineUrl"/>
    <w:basedOn w:val="DefaultParagraphFont"/>
    <w:qFormat/>
    <w:rsid w:val="00505BE9"/>
    <w:rPr>
      <w:rFonts w:ascii="Arial" w:hAnsi="Arial"/>
      <w:b/>
      <w:sz w:val="18"/>
    </w:rPr>
  </w:style>
  <w:style w:type="paragraph" w:customStyle="1" w:styleId="LabStepNumbered">
    <w:name w:val="Lab Step Numbered"/>
    <w:link w:val="LabStepNumberedChar"/>
    <w:qFormat/>
    <w:rsid w:val="00505BE9"/>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05BE9"/>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505BE9"/>
    <w:pPr>
      <w:numPr>
        <w:numId w:val="0"/>
      </w:numPr>
      <w:spacing w:before="40"/>
      <w:ind w:left="720"/>
    </w:pPr>
  </w:style>
  <w:style w:type="character" w:customStyle="1" w:styleId="LabStepScreenshotFrame">
    <w:name w:val="Lab Step Screenshot Frame"/>
    <w:basedOn w:val="DefaultParagraphFont"/>
    <w:uiPriority w:val="1"/>
    <w:qFormat/>
    <w:rsid w:val="00505BE9"/>
    <w:rPr>
      <w:noProof/>
      <w:bdr w:val="single" w:sz="2" w:space="0" w:color="DDDDDD"/>
    </w:rPr>
  </w:style>
  <w:style w:type="paragraph" w:customStyle="1" w:styleId="LabExerciseCallout">
    <w:name w:val="Lab Exercise Callout"/>
    <w:basedOn w:val="LabExerciseLeadIn"/>
    <w:qFormat/>
    <w:rsid w:val="00505BE9"/>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505BE9"/>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05BE9"/>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05BE9"/>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05BE9"/>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05BE9"/>
    <w:rPr>
      <w:rFonts w:ascii="Arial" w:hAnsi="Arial"/>
      <w:b/>
      <w:iCs/>
      <w:sz w:val="16"/>
    </w:rPr>
  </w:style>
  <w:style w:type="character" w:customStyle="1" w:styleId="InlindeCode">
    <w:name w:val="InlindeCode"/>
    <w:basedOn w:val="DefaultParagraphFont"/>
    <w:qFormat/>
    <w:rsid w:val="00505BE9"/>
    <w:rPr>
      <w:rFonts w:ascii="Lucida Console" w:hAnsi="Lucida Console"/>
      <w:b/>
      <w:sz w:val="16"/>
    </w:rPr>
  </w:style>
  <w:style w:type="table" w:customStyle="1" w:styleId="LabStepTable">
    <w:name w:val="Lab Step Table"/>
    <w:basedOn w:val="TableGrid"/>
    <w:uiPriority w:val="99"/>
    <w:rsid w:val="00505BE9"/>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505BE9"/>
    <w:pPr>
      <w:ind w:left="792"/>
    </w:pPr>
  </w:style>
  <w:style w:type="paragraph" w:customStyle="1" w:styleId="LabStepScreenshotLevel2">
    <w:name w:val="Lab Step Screenshot Level 2"/>
    <w:basedOn w:val="LabStepScreenshot"/>
    <w:uiPriority w:val="2"/>
    <w:qFormat/>
    <w:rsid w:val="00505BE9"/>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505BE9"/>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05BE9"/>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05BE9"/>
    <w:rPr>
      <w:sz w:val="16"/>
      <w:szCs w:val="16"/>
    </w:rPr>
  </w:style>
  <w:style w:type="paragraph" w:styleId="CommentText">
    <w:name w:val="annotation text"/>
    <w:basedOn w:val="Normal"/>
    <w:link w:val="CommentTextChar"/>
    <w:uiPriority w:val="99"/>
    <w:semiHidden/>
    <w:unhideWhenUsed/>
    <w:rsid w:val="00505BE9"/>
    <w:rPr>
      <w:szCs w:val="20"/>
    </w:rPr>
  </w:style>
  <w:style w:type="character" w:customStyle="1" w:styleId="CommentTextChar">
    <w:name w:val="Comment Text Char"/>
    <w:basedOn w:val="DefaultParagraphFont"/>
    <w:link w:val="CommentText"/>
    <w:uiPriority w:val="99"/>
    <w:semiHidden/>
    <w:rsid w:val="00505BE9"/>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05BE9"/>
    <w:rPr>
      <w:b/>
      <w:bCs/>
    </w:rPr>
  </w:style>
  <w:style w:type="character" w:customStyle="1" w:styleId="CommentSubjectChar">
    <w:name w:val="Comment Subject Char"/>
    <w:basedOn w:val="CommentTextChar"/>
    <w:link w:val="CommentSubject"/>
    <w:uiPriority w:val="99"/>
    <w:semiHidden/>
    <w:rsid w:val="00505BE9"/>
    <w:rPr>
      <w:rFonts w:ascii="Arial" w:hAnsi="Arial"/>
      <w:b/>
      <w:bCs/>
      <w:color w:val="262626" w:themeColor="text1" w:themeTint="D9"/>
      <w:sz w:val="20"/>
      <w:szCs w:val="20"/>
    </w:rPr>
  </w:style>
  <w:style w:type="character" w:styleId="Strong">
    <w:name w:val="Strong"/>
    <w:basedOn w:val="DefaultParagraphFont"/>
    <w:uiPriority w:val="23"/>
    <w:rsid w:val="00505BE9"/>
    <w:rPr>
      <w:b/>
      <w:bCs/>
    </w:rPr>
  </w:style>
  <w:style w:type="paragraph" w:styleId="NormalWeb">
    <w:name w:val="Normal (Web)"/>
    <w:basedOn w:val="Normal"/>
    <w:uiPriority w:val="99"/>
    <w:semiHidden/>
    <w:unhideWhenUsed/>
    <w:rsid w:val="00505BE9"/>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05BE9"/>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05BE9"/>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05BE9"/>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05BE9"/>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05BE9"/>
    <w:pPr>
      <w:spacing w:before="240"/>
      <w:ind w:left="720" w:right="720"/>
    </w:pPr>
    <w:rPr>
      <w:color w:val="1C1C1C"/>
    </w:rPr>
  </w:style>
  <w:style w:type="paragraph" w:customStyle="1" w:styleId="SlidesNotes">
    <w:name w:val="Slides Notes"/>
    <w:basedOn w:val="Normal"/>
    <w:uiPriority w:val="4"/>
    <w:rsid w:val="00505BE9"/>
    <w:pPr>
      <w:spacing w:before="240"/>
    </w:pPr>
  </w:style>
  <w:style w:type="paragraph" w:customStyle="1" w:styleId="LegalHeader">
    <w:name w:val="Legal Header"/>
    <w:basedOn w:val="Normal"/>
    <w:uiPriority w:val="3"/>
    <w:rsid w:val="00505BE9"/>
    <w:pPr>
      <w:spacing w:before="600"/>
    </w:pPr>
    <w:rPr>
      <w:b/>
      <w:color w:val="auto"/>
      <w:u w:val="single"/>
    </w:rPr>
  </w:style>
  <w:style w:type="paragraph" w:customStyle="1" w:styleId="LegalBody">
    <w:name w:val="Legal Body"/>
    <w:basedOn w:val="Normal"/>
    <w:uiPriority w:val="3"/>
    <w:rsid w:val="00505BE9"/>
    <w:rPr>
      <w:sz w:val="18"/>
    </w:rPr>
  </w:style>
  <w:style w:type="paragraph" w:customStyle="1" w:styleId="CourseInfo">
    <w:name w:val="Course Info"/>
    <w:basedOn w:val="Normal"/>
    <w:uiPriority w:val="4"/>
    <w:rsid w:val="00505BE9"/>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05BE9"/>
    <w:rPr>
      <w:rFonts w:ascii="Arial" w:hAnsi="Arial"/>
      <w:color w:val="262626" w:themeColor="text1" w:themeTint="D9"/>
      <w:sz w:val="18"/>
    </w:rPr>
  </w:style>
  <w:style w:type="paragraph" w:customStyle="1" w:styleId="Strong1">
    <w:name w:val="Strong1"/>
    <w:basedOn w:val="LabStepNumbered"/>
    <w:link w:val="strongChar"/>
    <w:uiPriority w:val="5"/>
    <w:rsid w:val="00505BE9"/>
    <w:pPr>
      <w:numPr>
        <w:numId w:val="0"/>
      </w:numPr>
      <w:ind w:left="757" w:hanging="360"/>
    </w:pPr>
    <w:rPr>
      <w:b/>
    </w:rPr>
  </w:style>
  <w:style w:type="character" w:customStyle="1" w:styleId="strongChar">
    <w:name w:val="strong Char"/>
    <w:basedOn w:val="LabStepNumberedChar"/>
    <w:link w:val="Strong1"/>
    <w:uiPriority w:val="5"/>
    <w:rsid w:val="00505BE9"/>
    <w:rPr>
      <w:rFonts w:ascii="Arial" w:hAnsi="Arial"/>
      <w:b/>
      <w:color w:val="262626" w:themeColor="text1" w:themeTint="D9"/>
      <w:sz w:val="18"/>
    </w:rPr>
  </w:style>
  <w:style w:type="paragraph" w:customStyle="1" w:styleId="CourseCode">
    <w:name w:val="Course Code"/>
    <w:basedOn w:val="Normal"/>
    <w:uiPriority w:val="4"/>
    <w:rsid w:val="00505BE9"/>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05BE9"/>
    <w:pPr>
      <w:tabs>
        <w:tab w:val="right" w:leader="dot" w:pos="10790"/>
      </w:tabs>
      <w:spacing w:before="40" w:after="0"/>
      <w:ind w:left="432"/>
    </w:pPr>
    <w:rPr>
      <w:sz w:val="16"/>
    </w:rPr>
  </w:style>
  <w:style w:type="numbering" w:customStyle="1" w:styleId="LabStepsTemplate">
    <w:name w:val="LabStepsTemplate"/>
    <w:uiPriority w:val="99"/>
    <w:rsid w:val="00505BE9"/>
    <w:pPr>
      <w:numPr>
        <w:numId w:val="4"/>
      </w:numPr>
    </w:pPr>
  </w:style>
  <w:style w:type="paragraph" w:customStyle="1" w:styleId="ModuleDescription">
    <w:name w:val="Module Description"/>
    <w:basedOn w:val="Normal"/>
    <w:uiPriority w:val="4"/>
    <w:rsid w:val="00505BE9"/>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05BE9"/>
    <w:pPr>
      <w:jc w:val="center"/>
    </w:pPr>
  </w:style>
  <w:style w:type="paragraph" w:customStyle="1" w:styleId="TopicsCoveredItem">
    <w:name w:val="Topics Covered Item"/>
    <w:basedOn w:val="Normal"/>
    <w:uiPriority w:val="4"/>
    <w:rsid w:val="00505BE9"/>
    <w:pPr>
      <w:numPr>
        <w:numId w:val="5"/>
      </w:numPr>
      <w:spacing w:before="0" w:after="0"/>
      <w:contextualSpacing/>
    </w:pPr>
  </w:style>
  <w:style w:type="paragraph" w:customStyle="1" w:styleId="ModuleIntroHeader">
    <w:name w:val="Module Intro Header"/>
    <w:basedOn w:val="Normal"/>
    <w:uiPriority w:val="4"/>
    <w:rsid w:val="00505BE9"/>
    <w:pPr>
      <w:pBdr>
        <w:bottom w:val="single" w:sz="8" w:space="1" w:color="auto"/>
      </w:pBdr>
      <w:spacing w:before="360"/>
      <w:ind w:left="288"/>
    </w:pPr>
    <w:rPr>
      <w:b/>
      <w:sz w:val="24"/>
    </w:rPr>
  </w:style>
  <w:style w:type="paragraph" w:customStyle="1" w:styleId="ModuleAgendaItem">
    <w:name w:val="Module Agenda Item"/>
    <w:basedOn w:val="Normal"/>
    <w:uiPriority w:val="4"/>
    <w:rsid w:val="00505BE9"/>
    <w:pPr>
      <w:spacing w:before="0" w:after="0"/>
      <w:ind w:left="360" w:hanging="360"/>
      <w:contextualSpacing/>
    </w:pPr>
    <w:rPr>
      <w:sz w:val="24"/>
    </w:rPr>
  </w:style>
  <w:style w:type="paragraph" w:customStyle="1" w:styleId="LabExerciseItem">
    <w:name w:val="Lab Exercise Item"/>
    <w:basedOn w:val="Normal"/>
    <w:next w:val="Normal"/>
    <w:uiPriority w:val="4"/>
    <w:qFormat/>
    <w:rsid w:val="00505BE9"/>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505BE9"/>
    <w:pPr>
      <w:numPr>
        <w:ilvl w:val="1"/>
      </w:numPr>
    </w:pPr>
  </w:style>
  <w:style w:type="paragraph" w:customStyle="1" w:styleId="LabStepNumberedLevel3">
    <w:name w:val="Lab Step Numbered Level 3"/>
    <w:basedOn w:val="LabStepNumberedLevel2"/>
    <w:qFormat/>
    <w:rsid w:val="00505BE9"/>
    <w:pPr>
      <w:numPr>
        <w:ilvl w:val="2"/>
      </w:numPr>
      <w:tabs>
        <w:tab w:val="left" w:pos="994"/>
      </w:tabs>
    </w:pPr>
  </w:style>
  <w:style w:type="paragraph" w:customStyle="1" w:styleId="LabStepNumberedLevel4">
    <w:name w:val="Lab Step Numbered Level 4"/>
    <w:basedOn w:val="LabStepNumberedLevel3"/>
    <w:qFormat/>
    <w:rsid w:val="00505BE9"/>
    <w:pPr>
      <w:numPr>
        <w:ilvl w:val="3"/>
      </w:numPr>
      <w:tabs>
        <w:tab w:val="clear" w:pos="994"/>
        <w:tab w:val="left" w:pos="1627"/>
      </w:tabs>
    </w:pPr>
  </w:style>
  <w:style w:type="paragraph" w:customStyle="1" w:styleId="LabExerciseLeadIn">
    <w:name w:val="Lab Exercise Lead In"/>
    <w:basedOn w:val="Normal"/>
    <w:qFormat/>
    <w:rsid w:val="00505BE9"/>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app.powerbi.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396E2-8ECE-4ED3-BBB2-7E7048FB7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6694</TotalTime>
  <Pages>32</Pages>
  <Words>3742</Words>
  <Characters>21335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287</cp:revision>
  <dcterms:created xsi:type="dcterms:W3CDTF">2013-07-31T17:42:00Z</dcterms:created>
  <dcterms:modified xsi:type="dcterms:W3CDTF">2015-11-13T15:29:00Z</dcterms:modified>
</cp:coreProperties>
</file>