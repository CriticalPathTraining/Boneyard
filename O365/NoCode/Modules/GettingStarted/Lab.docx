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C51E53" w14:textId="53E60DA6" w:rsidR="00F30B14" w:rsidRDefault="00223F3A" w:rsidP="00F30B14">
      <w:pPr>
        <w:pStyle w:val="Heading2"/>
      </w:pPr>
      <w:r>
        <w:t xml:space="preserve">Getting Started with </w:t>
      </w:r>
      <w:r w:rsidR="00F30B14">
        <w:t xml:space="preserve">SharePoint </w:t>
      </w:r>
      <w:r w:rsidR="006868BB">
        <w:t>Online</w:t>
      </w:r>
    </w:p>
    <w:p w14:paraId="5C290A14" w14:textId="77777777" w:rsidR="00F30B14" w:rsidRPr="005C7841" w:rsidRDefault="00F30B14" w:rsidP="00F30B14">
      <w:pPr>
        <w:pStyle w:val="LabExerciseCallout"/>
      </w:pPr>
      <w:r w:rsidRPr="005C7841">
        <w:rPr>
          <w:b/>
        </w:rPr>
        <w:t>Lab Time</w:t>
      </w:r>
      <w:r w:rsidRPr="005C7841">
        <w:t xml:space="preserve">: </w:t>
      </w:r>
      <w:r w:rsidR="005D09A2">
        <w:t>45-60 minutes</w:t>
      </w:r>
    </w:p>
    <w:p w14:paraId="2D747663" w14:textId="77777777" w:rsidR="00F30B14" w:rsidRPr="005C7841" w:rsidRDefault="00F30B14" w:rsidP="00F30B14">
      <w:pPr>
        <w:pStyle w:val="LabExerciseCallout"/>
      </w:pPr>
      <w:r w:rsidRPr="005C7841">
        <w:rPr>
          <w:b/>
        </w:rPr>
        <w:t>Lab Folder</w:t>
      </w:r>
      <w:r w:rsidRPr="005C7841">
        <w:t>: C:\Student\</w:t>
      </w:r>
      <w:r w:rsidR="005D09A2">
        <w:t>Modules\</w:t>
      </w:r>
      <w:r>
        <w:t>GettingStarted\Lab</w:t>
      </w:r>
    </w:p>
    <w:p w14:paraId="67EE74A0" w14:textId="78D06551" w:rsidR="00F30B14" w:rsidRDefault="00F30B14" w:rsidP="00F30B14">
      <w:pPr>
        <w:pStyle w:val="LabExerciseCallout"/>
      </w:pPr>
      <w:r w:rsidRPr="00203637">
        <w:rPr>
          <w:b/>
        </w:rPr>
        <w:t>Lab Overview:</w:t>
      </w:r>
      <w:r w:rsidRPr="005C7841">
        <w:t xml:space="preserve"> </w:t>
      </w:r>
      <w:r w:rsidR="00914045">
        <w:t xml:space="preserve">In this lab you </w:t>
      </w:r>
      <w:r w:rsidR="000D7CC7">
        <w:t>will get</w:t>
      </w:r>
      <w:r w:rsidR="00914045">
        <w:t xml:space="preserve"> up and running with the </w:t>
      </w:r>
      <w:r w:rsidR="003D1581">
        <w:t>SharePoint Online in Office 365</w:t>
      </w:r>
      <w:r w:rsidR="00914045">
        <w:t xml:space="preserve"> and </w:t>
      </w:r>
      <w:r w:rsidR="000D7CC7">
        <w:t xml:space="preserve">begin to experience </w:t>
      </w:r>
      <w:r w:rsidR="00914045">
        <w:t xml:space="preserve">the user interface of SharePoint. You will </w:t>
      </w:r>
      <w:r w:rsidR="000D7CC7">
        <w:t xml:space="preserve">start off </w:t>
      </w:r>
      <w:r w:rsidR="00914045">
        <w:t xml:space="preserve">by logging into </w:t>
      </w:r>
      <w:r w:rsidR="003D1581">
        <w:t>your SharePoint Online site</w:t>
      </w:r>
      <w:r w:rsidR="00914045">
        <w:t xml:space="preserve"> and navigating around the </w:t>
      </w:r>
      <w:r w:rsidR="006868BB" w:rsidRPr="006868BB">
        <w:t>CPT Lab Environment Team Site</w:t>
      </w:r>
      <w:r w:rsidR="00914045">
        <w:t xml:space="preserve"> at </w:t>
      </w:r>
      <w:r w:rsidR="006868BB" w:rsidRPr="00F73917">
        <w:rPr>
          <w:b/>
        </w:rPr>
        <w:t>https://&lt;classroom site&gt;/sites/&lt;student name&gt;_TeamSite</w:t>
      </w:r>
      <w:r w:rsidR="00914045">
        <w:t xml:space="preserve">. </w:t>
      </w:r>
    </w:p>
    <w:p w14:paraId="41FD14F6" w14:textId="35B6D493" w:rsidR="00F30B14" w:rsidRPr="00AB0146" w:rsidRDefault="00F30B14" w:rsidP="00F30B14">
      <w:pPr>
        <w:pStyle w:val="Heading3"/>
      </w:pPr>
      <w:r>
        <w:t xml:space="preserve">Exercise 1: </w:t>
      </w:r>
      <w:r w:rsidR="005D09A2">
        <w:t xml:space="preserve">Getting Up and Running with the Student </w:t>
      </w:r>
      <w:r w:rsidR="003D1581">
        <w:t>Team Site</w:t>
      </w:r>
    </w:p>
    <w:p w14:paraId="2519FE5B" w14:textId="3DA38D84" w:rsidR="00AB2210" w:rsidRDefault="00F30B14" w:rsidP="00F30B14">
      <w:pPr>
        <w:pStyle w:val="LabExerciseLeadIn"/>
      </w:pPr>
      <w:r>
        <w:t xml:space="preserve">In this exercise </w:t>
      </w:r>
      <w:r w:rsidR="000D7CC7">
        <w:t xml:space="preserve">will </w:t>
      </w:r>
      <w:r>
        <w:t xml:space="preserve">you </w:t>
      </w:r>
      <w:r w:rsidR="00914045">
        <w:t>begin by logging in</w:t>
      </w:r>
      <w:r w:rsidR="005D09A2">
        <w:t>to your</w:t>
      </w:r>
      <w:r w:rsidR="003D1581">
        <w:t xml:space="preserve"> SharePoint Online</w:t>
      </w:r>
      <w:r w:rsidR="005D09A2">
        <w:t xml:space="preserve"> student </w:t>
      </w:r>
      <w:r w:rsidR="003D1581">
        <w:t>team site</w:t>
      </w:r>
      <w:r w:rsidR="00914045">
        <w:t xml:space="preserve">. Once you have successfully logged in, you will </w:t>
      </w:r>
      <w:r w:rsidR="005D09A2">
        <w:t xml:space="preserve">navigate to the </w:t>
      </w:r>
      <w:r w:rsidR="006868BB">
        <w:t>CPT Lab Environment Team Site</w:t>
      </w:r>
      <w:r w:rsidR="00914045">
        <w:t xml:space="preserve"> and become more familiar with </w:t>
      </w:r>
      <w:r w:rsidR="000D7CC7">
        <w:t xml:space="preserve">the new </w:t>
      </w:r>
      <w:r w:rsidR="00914045">
        <w:t xml:space="preserve">changes to the SharePoint </w:t>
      </w:r>
      <w:r w:rsidR="003D1581">
        <w:t xml:space="preserve">Online </w:t>
      </w:r>
      <w:r w:rsidR="00914045">
        <w:t>user interface experience</w:t>
      </w:r>
      <w:r w:rsidR="005D09A2">
        <w:t>.</w:t>
      </w:r>
      <w:r w:rsidR="00AB2210">
        <w:t xml:space="preserve"> </w:t>
      </w:r>
    </w:p>
    <w:p w14:paraId="713FAC7E" w14:textId="41F41997" w:rsidR="005D09A2" w:rsidRDefault="00295B90" w:rsidP="00AB2210">
      <w:pPr>
        <w:pStyle w:val="LabStepNumbered"/>
      </w:pPr>
      <w:r>
        <w:t>Login</w:t>
      </w:r>
      <w:r w:rsidR="00AB2210">
        <w:t xml:space="preserve"> to the </w:t>
      </w:r>
      <w:r w:rsidR="003D1581">
        <w:t>Student team site</w:t>
      </w:r>
      <w:r w:rsidR="00AB2210">
        <w:t xml:space="preserve"> </w:t>
      </w:r>
      <w:r w:rsidR="000D7CC7">
        <w:t xml:space="preserve">using </w:t>
      </w:r>
      <w:r w:rsidR="005D4018">
        <w:t xml:space="preserve">the login </w:t>
      </w:r>
      <w:r w:rsidR="003D1581">
        <w:rPr>
          <w:b/>
        </w:rPr>
        <w:t>&lt;Login&gt;</w:t>
      </w:r>
      <w:r w:rsidR="005D4018">
        <w:t xml:space="preserve"> </w:t>
      </w:r>
      <w:r>
        <w:t>and</w:t>
      </w:r>
      <w:r w:rsidR="005D4018">
        <w:t xml:space="preserve"> the appropriate password.</w:t>
      </w:r>
    </w:p>
    <w:p w14:paraId="6E22ED55" w14:textId="5D1F4681" w:rsidR="005D4018" w:rsidRDefault="005D4018" w:rsidP="00AD3D74">
      <w:pPr>
        <w:pStyle w:val="LabStepNumbered"/>
      </w:pPr>
      <w:r>
        <w:t xml:space="preserve">Once you have logged on to the </w:t>
      </w:r>
      <w:r w:rsidR="003D1581">
        <w:t>Student team site</w:t>
      </w:r>
      <w:r>
        <w:t xml:space="preserve"> navigate to the site a</w:t>
      </w:r>
      <w:r w:rsidR="00AB2210">
        <w:t xml:space="preserve">t </w:t>
      </w:r>
      <w:r w:rsidR="00D46674">
        <w:rPr>
          <w:b/>
        </w:rPr>
        <w:t>&lt;Team Site&gt;</w:t>
      </w:r>
      <w:r w:rsidR="00AB2210">
        <w:t>.</w:t>
      </w:r>
    </w:p>
    <w:p w14:paraId="4CF7D52E" w14:textId="4678C7E9" w:rsidR="00206272" w:rsidRDefault="00206272" w:rsidP="00206272">
      <w:pPr>
        <w:pStyle w:val="LabStepNumberedLevel2"/>
      </w:pPr>
      <w:r>
        <w:t xml:space="preserve">It might take a minute or two before the first page of the </w:t>
      </w:r>
      <w:r w:rsidR="006868BB">
        <w:t>CPT Lab Environment Team Site</w:t>
      </w:r>
      <w:r>
        <w:t xml:space="preserve"> appears.</w:t>
      </w:r>
    </w:p>
    <w:p w14:paraId="5ABA36ED" w14:textId="0B64F8D1" w:rsidR="005D4018" w:rsidRDefault="00206272" w:rsidP="00206272">
      <w:pPr>
        <w:pStyle w:val="LabStepNumberedLevel2"/>
      </w:pPr>
      <w:r>
        <w:t xml:space="preserve">When the home page of the </w:t>
      </w:r>
      <w:r w:rsidR="006868BB">
        <w:t>CPT Lab Environment Team Site</w:t>
      </w:r>
      <w:r>
        <w:t xml:space="preserve"> appears, you </w:t>
      </w:r>
      <w:r w:rsidR="005D4018">
        <w:t xml:space="preserve">should be able to see that </w:t>
      </w:r>
      <w:r>
        <w:t xml:space="preserve">it is a </w:t>
      </w:r>
      <w:r w:rsidR="005D4018">
        <w:t xml:space="preserve">brand new SharePoint </w:t>
      </w:r>
      <w:r w:rsidR="006868BB">
        <w:t xml:space="preserve">Online </w:t>
      </w:r>
      <w:r w:rsidR="005D4018">
        <w:t>Team site.</w:t>
      </w:r>
    </w:p>
    <w:p w14:paraId="34DA0D8C" w14:textId="3BAA2678" w:rsidR="004D37D4" w:rsidRDefault="004D37D4" w:rsidP="00206272">
      <w:pPr>
        <w:pStyle w:val="LabStepScreenshotLevel2"/>
      </w:pPr>
    </w:p>
    <w:p w14:paraId="720EE454" w14:textId="493CC5A0" w:rsidR="006868BB" w:rsidRDefault="006868BB" w:rsidP="00206272">
      <w:pPr>
        <w:pStyle w:val="LabStepScreenshotLevel2"/>
      </w:pPr>
      <w:r>
        <w:drawing>
          <wp:inline distT="0" distB="0" distL="0" distR="0" wp14:anchorId="3B765647" wp14:editId="1A77DBF3">
            <wp:extent cx="5061809" cy="3167380"/>
            <wp:effectExtent l="19050" t="19050" r="2476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9411" cy="31783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C467978" w14:textId="77777777" w:rsidR="00206272" w:rsidRDefault="00206272" w:rsidP="005D4018">
      <w:pPr>
        <w:pStyle w:val="LabStepNumbered"/>
      </w:pPr>
      <w:r>
        <w:t xml:space="preserve">Locate the </w:t>
      </w:r>
      <w:r w:rsidRPr="000D7CC7">
        <w:rPr>
          <w:b/>
        </w:rPr>
        <w:t>Site Action</w:t>
      </w:r>
      <w:r w:rsidR="000D7CC7" w:rsidRPr="000D7CC7">
        <w:rPr>
          <w:b/>
        </w:rPr>
        <w:t>s</w:t>
      </w:r>
      <w:r>
        <w:t xml:space="preserve"> menu which </w:t>
      </w:r>
      <w:r w:rsidR="000D7CC7">
        <w:t xml:space="preserve">displays </w:t>
      </w:r>
      <w:r>
        <w:t xml:space="preserve">the gear icon on the </w:t>
      </w:r>
      <w:r w:rsidR="00295B90">
        <w:t>top</w:t>
      </w:r>
      <w:r w:rsidR="000D7CC7">
        <w:t xml:space="preserve"> </w:t>
      </w:r>
      <w:r>
        <w:t xml:space="preserve">right-hand side of the page. </w:t>
      </w:r>
    </w:p>
    <w:p w14:paraId="26AEC09E" w14:textId="77777777" w:rsidR="00137E23" w:rsidRDefault="00206272" w:rsidP="00206272">
      <w:pPr>
        <w:pStyle w:val="LabStepNumberedLevel2"/>
      </w:pPr>
      <w:r>
        <w:t xml:space="preserve">Be careful not to confuse the SharePoint </w:t>
      </w:r>
      <w:r w:rsidRPr="00137E23">
        <w:rPr>
          <w:b/>
        </w:rPr>
        <w:t>Site Actions</w:t>
      </w:r>
      <w:r>
        <w:t xml:space="preserve"> menu with the </w:t>
      </w:r>
      <w:r w:rsidR="00137E23">
        <w:t xml:space="preserve">Internet Explorer Settings </w:t>
      </w:r>
      <w:r>
        <w:t xml:space="preserve">menu </w:t>
      </w:r>
      <w:r w:rsidR="00137E23">
        <w:t xml:space="preserve">which also </w:t>
      </w:r>
      <w:r w:rsidR="000D7CC7">
        <w:t xml:space="preserve">displays </w:t>
      </w:r>
      <w:r w:rsidR="00137E23">
        <w:t xml:space="preserve">a similar gear icon and is located </w:t>
      </w:r>
      <w:r w:rsidR="000D7CC7">
        <w:t xml:space="preserve">just </w:t>
      </w:r>
      <w:r w:rsidR="00137E23">
        <w:t>slight</w:t>
      </w:r>
      <w:r w:rsidR="000D7CC7">
        <w:t>ly</w:t>
      </w:r>
      <w:r w:rsidR="00137E23">
        <w:t xml:space="preserve"> above.</w:t>
      </w:r>
    </w:p>
    <w:p w14:paraId="192046F1" w14:textId="77777777" w:rsidR="00206272" w:rsidRDefault="00206272" w:rsidP="00206272">
      <w:pPr>
        <w:pStyle w:val="LabStepNumberedLevel2"/>
      </w:pPr>
      <w:r>
        <w:t xml:space="preserve">Drop down the </w:t>
      </w:r>
      <w:r w:rsidRPr="00137E23">
        <w:rPr>
          <w:b/>
        </w:rPr>
        <w:t>Site Actions</w:t>
      </w:r>
      <w:r>
        <w:t xml:space="preserve"> menu and review the menu commands inside.</w:t>
      </w:r>
    </w:p>
    <w:p w14:paraId="064E415A" w14:textId="57FDD9DB" w:rsidR="00A10E93" w:rsidRDefault="00B57168">
      <w:pPr>
        <w:pStyle w:val="LabStepScreenshotLevel2"/>
      </w:pPr>
      <w:r w:rsidRPr="0073628E">
        <w:rPr>
          <w:rStyle w:val="LabStepScreenshotFrame"/>
        </w:rPr>
        <w:lastRenderedPageBreak/>
        <w:drawing>
          <wp:inline distT="0" distB="0" distL="0" distR="0" wp14:anchorId="5D51A56D" wp14:editId="0F540139">
            <wp:extent cx="1971429" cy="4714286"/>
            <wp:effectExtent l="19050" t="19050" r="1016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47142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32DDD36" w14:textId="77777777" w:rsidR="004D37D4" w:rsidRDefault="00137E23" w:rsidP="004D37D4">
      <w:pPr>
        <w:pStyle w:val="LabStepNumbered"/>
      </w:pPr>
      <w:r>
        <w:t xml:space="preserve">In the </w:t>
      </w:r>
      <w:r w:rsidRPr="00206272">
        <w:rPr>
          <w:b/>
        </w:rPr>
        <w:t>Site Actions</w:t>
      </w:r>
      <w:r>
        <w:t xml:space="preserve"> menu, click the </w:t>
      </w:r>
      <w:r w:rsidR="00A10E93" w:rsidRPr="00206272">
        <w:rPr>
          <w:b/>
        </w:rPr>
        <w:t>Site Contents</w:t>
      </w:r>
      <w:r w:rsidR="00A10E93">
        <w:t xml:space="preserve"> </w:t>
      </w:r>
      <w:r w:rsidR="00206272">
        <w:t xml:space="preserve">menu command to navigate to the </w:t>
      </w:r>
      <w:r w:rsidR="00206272" w:rsidRPr="00206272">
        <w:rPr>
          <w:b/>
        </w:rPr>
        <w:t>Site Contents</w:t>
      </w:r>
      <w:r w:rsidR="00206272">
        <w:t xml:space="preserve"> </w:t>
      </w:r>
      <w:r w:rsidR="00A10E93">
        <w:t>page.</w:t>
      </w:r>
    </w:p>
    <w:p w14:paraId="118C06FC" w14:textId="20D431A2" w:rsidR="00206272" w:rsidRDefault="00206272" w:rsidP="00206272">
      <w:pPr>
        <w:pStyle w:val="LabStepNumberedLevel2"/>
      </w:pPr>
      <w:r>
        <w:t xml:space="preserve">Note that the </w:t>
      </w:r>
      <w:r w:rsidRPr="00372599">
        <w:rPr>
          <w:b/>
        </w:rPr>
        <w:t xml:space="preserve">Site </w:t>
      </w:r>
      <w:r w:rsidR="00372599" w:rsidRPr="00372599">
        <w:rPr>
          <w:b/>
        </w:rPr>
        <w:t>Contents</w:t>
      </w:r>
      <w:r w:rsidR="00372599">
        <w:t xml:space="preserve"> </w:t>
      </w:r>
      <w:r>
        <w:t>page shows list</w:t>
      </w:r>
      <w:r w:rsidR="00295B90">
        <w:t>,</w:t>
      </w:r>
      <w:r>
        <w:t xml:space="preserve"> documents</w:t>
      </w:r>
      <w:r w:rsidR="00295B90">
        <w:t>,</w:t>
      </w:r>
      <w:r>
        <w:t xml:space="preserve"> libraries and apps. </w:t>
      </w:r>
      <w:r w:rsidR="00372599">
        <w:t xml:space="preserve">Since the </w:t>
      </w:r>
      <w:r w:rsidR="006868BB">
        <w:t>CPT Lab Environment Team Site</w:t>
      </w:r>
      <w:r>
        <w:t xml:space="preserve"> </w:t>
      </w:r>
      <w:r w:rsidR="00372599">
        <w:t xml:space="preserve">is a brand new </w:t>
      </w:r>
      <w:r>
        <w:t>Team Site</w:t>
      </w:r>
      <w:r w:rsidR="00295B90">
        <w:t>,</w:t>
      </w:r>
      <w:r w:rsidR="00372599">
        <w:t xml:space="preserve"> it has several pre-existing document libraries including </w:t>
      </w:r>
      <w:r w:rsidR="00372599" w:rsidRPr="00372599">
        <w:rPr>
          <w:b/>
        </w:rPr>
        <w:t>Documents</w:t>
      </w:r>
      <w:r w:rsidR="00372599">
        <w:t xml:space="preserve">, </w:t>
      </w:r>
      <w:r w:rsidR="00372599" w:rsidRPr="00372599">
        <w:rPr>
          <w:b/>
        </w:rPr>
        <w:t>Form Templates</w:t>
      </w:r>
      <w:r w:rsidR="00372599">
        <w:t xml:space="preserve">, </w:t>
      </w:r>
      <w:r w:rsidR="00372599" w:rsidRPr="00372599">
        <w:rPr>
          <w:b/>
        </w:rPr>
        <w:t>Site Assets</w:t>
      </w:r>
      <w:r w:rsidR="00372599">
        <w:t xml:space="preserve">, </w:t>
      </w:r>
      <w:r w:rsidR="00372599" w:rsidRPr="00372599">
        <w:rPr>
          <w:b/>
        </w:rPr>
        <w:t>Site Pages</w:t>
      </w:r>
      <w:r w:rsidR="00372599">
        <w:t xml:space="preserve"> and </w:t>
      </w:r>
      <w:r w:rsidR="00372599" w:rsidRPr="00372599">
        <w:rPr>
          <w:b/>
        </w:rPr>
        <w:t>Style Library</w:t>
      </w:r>
      <w:r w:rsidR="00372599">
        <w:t>.</w:t>
      </w:r>
    </w:p>
    <w:p w14:paraId="43F4A506" w14:textId="77777777" w:rsidR="00A10E93" w:rsidRDefault="00A10E93" w:rsidP="00372599">
      <w:pPr>
        <w:pStyle w:val="LabStepScreenshot"/>
      </w:pPr>
      <w:r w:rsidRPr="00372599">
        <w:rPr>
          <w:rStyle w:val="LabStepScreenshotFrame"/>
        </w:rPr>
        <w:drawing>
          <wp:inline distT="0" distB="0" distL="0" distR="0" wp14:anchorId="7C8E4451" wp14:editId="78DFD54D">
            <wp:extent cx="5362325" cy="2097315"/>
            <wp:effectExtent l="19050" t="19050" r="1016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57" cy="2100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B6BBFDB" w14:textId="77777777" w:rsidR="00137E23" w:rsidRDefault="00137E23" w:rsidP="00137E23">
      <w:pPr>
        <w:pStyle w:val="LabStepNumbered"/>
      </w:pPr>
      <w:r>
        <w:t xml:space="preserve">In the </w:t>
      </w:r>
      <w:r w:rsidRPr="00206272">
        <w:rPr>
          <w:b/>
        </w:rPr>
        <w:t>Site Actions</w:t>
      </w:r>
      <w:r>
        <w:t xml:space="preserve"> menu, click the </w:t>
      </w:r>
      <w:r w:rsidRPr="00206272">
        <w:rPr>
          <w:b/>
        </w:rPr>
        <w:t xml:space="preserve">Site </w:t>
      </w:r>
      <w:r>
        <w:rPr>
          <w:b/>
        </w:rPr>
        <w:t xml:space="preserve">Settings </w:t>
      </w:r>
      <w:r w:rsidR="00295B90">
        <w:t>menu command</w:t>
      </w:r>
      <w:r>
        <w:t xml:space="preserve"> to navigate to the </w:t>
      </w:r>
      <w:r w:rsidRPr="00206272">
        <w:rPr>
          <w:b/>
        </w:rPr>
        <w:t xml:space="preserve">Site </w:t>
      </w:r>
      <w:r>
        <w:rPr>
          <w:b/>
        </w:rPr>
        <w:t xml:space="preserve">Settings </w:t>
      </w:r>
      <w:r>
        <w:t>page.</w:t>
      </w:r>
    </w:p>
    <w:p w14:paraId="0FAC04E3" w14:textId="77777777" w:rsidR="00A10E93" w:rsidRDefault="00372599" w:rsidP="00372599">
      <w:pPr>
        <w:pStyle w:val="LabStepNumberedLevel2"/>
      </w:pPr>
      <w:r>
        <w:t xml:space="preserve">You can see that the </w:t>
      </w:r>
      <w:r w:rsidRPr="00372599">
        <w:rPr>
          <w:b/>
        </w:rPr>
        <w:t>Site Settings</w:t>
      </w:r>
      <w:r>
        <w:t xml:space="preserve"> page has sections of administrative links with captions such as </w:t>
      </w:r>
      <w:r w:rsidRPr="00372599">
        <w:rPr>
          <w:b/>
        </w:rPr>
        <w:t>Users and Permissions</w:t>
      </w:r>
      <w:r>
        <w:t xml:space="preserve">, </w:t>
      </w:r>
      <w:r w:rsidRPr="00372599">
        <w:rPr>
          <w:b/>
        </w:rPr>
        <w:t>Look and Feel</w:t>
      </w:r>
      <w:r>
        <w:t xml:space="preserve">, </w:t>
      </w:r>
      <w:r w:rsidRPr="00372599">
        <w:rPr>
          <w:b/>
        </w:rPr>
        <w:t>Web Designer Galleries</w:t>
      </w:r>
      <w:r>
        <w:t xml:space="preserve">, </w:t>
      </w:r>
      <w:r w:rsidRPr="00372599">
        <w:rPr>
          <w:b/>
        </w:rPr>
        <w:t>Site Actions</w:t>
      </w:r>
      <w:r>
        <w:t xml:space="preserve">, </w:t>
      </w:r>
      <w:r w:rsidRPr="00372599">
        <w:rPr>
          <w:b/>
        </w:rPr>
        <w:t>Site Administration</w:t>
      </w:r>
      <w:r>
        <w:t xml:space="preserve">, </w:t>
      </w:r>
      <w:r w:rsidRPr="00372599">
        <w:rPr>
          <w:b/>
        </w:rPr>
        <w:t>Site Collection Administration</w:t>
      </w:r>
      <w:r>
        <w:t>.</w:t>
      </w:r>
    </w:p>
    <w:p w14:paraId="55442126" w14:textId="77777777" w:rsidR="00A10E93" w:rsidRDefault="00A10E93" w:rsidP="00137E23">
      <w:pPr>
        <w:pStyle w:val="LabStepScreenshotLevel2"/>
      </w:pPr>
      <w:r w:rsidRPr="00372599">
        <w:rPr>
          <w:rStyle w:val="LabStepScreenshotFrame"/>
        </w:rPr>
        <w:lastRenderedPageBreak/>
        <w:drawing>
          <wp:inline distT="0" distB="0" distL="0" distR="0" wp14:anchorId="3E06F12B" wp14:editId="2B5EE4C0">
            <wp:extent cx="6265706" cy="3113314"/>
            <wp:effectExtent l="19050" t="19050" r="2095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708" cy="31162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1B8A0D9" w14:textId="77777777" w:rsidR="00372599" w:rsidRDefault="00372599" w:rsidP="00372599">
      <w:pPr>
        <w:pStyle w:val="LabStepNumberedLevel2"/>
      </w:pPr>
      <w:r>
        <w:t>Take a mom</w:t>
      </w:r>
      <w:r w:rsidR="00295B90">
        <w:t>ent to review each link section</w:t>
      </w:r>
      <w:r>
        <w:t xml:space="preserve"> on the </w:t>
      </w:r>
      <w:r w:rsidRPr="00372599">
        <w:rPr>
          <w:b/>
        </w:rPr>
        <w:t>Site Settings</w:t>
      </w:r>
      <w:r>
        <w:t xml:space="preserve"> page because you will be using many of these site administration links through</w:t>
      </w:r>
      <w:r w:rsidR="00295B90">
        <w:t>out</w:t>
      </w:r>
      <w:r>
        <w:t xml:space="preserve"> the labs exercises in this course.</w:t>
      </w:r>
    </w:p>
    <w:p w14:paraId="12FF69D8" w14:textId="5AD16E26" w:rsidR="00372599" w:rsidRDefault="00372599" w:rsidP="00372599">
      <w:pPr>
        <w:pStyle w:val="LabStepNumberedLevel2"/>
      </w:pPr>
      <w:r>
        <w:t xml:space="preserve">Return to the home page of </w:t>
      </w:r>
      <w:r w:rsidR="006C664A">
        <w:t>the Team Site</w:t>
      </w:r>
      <w:r>
        <w:t>.</w:t>
      </w:r>
    </w:p>
    <w:p w14:paraId="6B8C421B" w14:textId="7362E810" w:rsidR="00137E23" w:rsidRDefault="00137E23" w:rsidP="00137E23">
      <w:pPr>
        <w:pStyle w:val="LabExerciseCallout"/>
      </w:pPr>
      <w:r>
        <w:t>In this exercise you to</w:t>
      </w:r>
      <w:r w:rsidR="00295B90">
        <w:t>ok</w:t>
      </w:r>
      <w:r>
        <w:t xml:space="preserve"> a quick look at the </w:t>
      </w:r>
      <w:r w:rsidR="006868BB">
        <w:t>CPT Lab Environment Team Site</w:t>
      </w:r>
      <w:r>
        <w:t xml:space="preserve"> and learned the basics of moving around </w:t>
      </w:r>
      <w:r w:rsidR="00295B90">
        <w:t>in a Team site us</w:t>
      </w:r>
      <w:r w:rsidR="00372599">
        <w:t xml:space="preserve">ing </w:t>
      </w:r>
      <w:r>
        <w:t xml:space="preserve">the </w:t>
      </w:r>
      <w:r w:rsidRPr="00372599">
        <w:rPr>
          <w:b/>
        </w:rPr>
        <w:t>Site Actions</w:t>
      </w:r>
      <w:r>
        <w:t xml:space="preserve"> menu. </w:t>
      </w:r>
      <w:r w:rsidR="00E16182">
        <w:t xml:space="preserve">After installing the necessary Office </w:t>
      </w:r>
      <w:r w:rsidR="006868BB">
        <w:t>Applications,</w:t>
      </w:r>
      <w:r w:rsidR="00E16182">
        <w:t xml:space="preserve"> you will </w:t>
      </w:r>
      <w:r>
        <w:t xml:space="preserve">create a new site so you can begin to experiment </w:t>
      </w:r>
      <w:r w:rsidR="00372599">
        <w:t xml:space="preserve">with the process of </w:t>
      </w:r>
      <w:r>
        <w:t>creating lists and changing the look and feel of the site.</w:t>
      </w:r>
    </w:p>
    <w:p w14:paraId="7ED10050" w14:textId="0992A31B" w:rsidR="00087FCC" w:rsidRDefault="00087FCC" w:rsidP="00087FCC">
      <w:pPr>
        <w:pStyle w:val="Heading3"/>
      </w:pPr>
      <w:r>
        <w:t>Exercise 2: Installing Office 2013</w:t>
      </w:r>
      <w:r w:rsidR="006868BB">
        <w:t>/2016</w:t>
      </w:r>
      <w:r>
        <w:t xml:space="preserve"> Professional and Visio 2013</w:t>
      </w:r>
      <w:r w:rsidR="006868BB">
        <w:t>/2016</w:t>
      </w:r>
      <w:r>
        <w:t xml:space="preserve"> Professional </w:t>
      </w:r>
    </w:p>
    <w:p w14:paraId="3305FCAB" w14:textId="346DA46D" w:rsidR="00087FCC" w:rsidRDefault="00087FCC" w:rsidP="00087FCC">
      <w:pPr>
        <w:pStyle w:val="LabExerciseLeadIn"/>
      </w:pPr>
      <w:r>
        <w:t xml:space="preserve">To complete all the labs, the </w:t>
      </w:r>
      <w:r w:rsidR="003D1581">
        <w:t>Student team site</w:t>
      </w:r>
      <w:r>
        <w:t xml:space="preserve"> requires an installation of Microsoft Office 2013 </w:t>
      </w:r>
      <w:r w:rsidR="006868BB">
        <w:t xml:space="preserve">or 2016 </w:t>
      </w:r>
      <w:r>
        <w:t>Professional as well as Microsoft Visio 2013</w:t>
      </w:r>
      <w:r w:rsidR="006868BB">
        <w:t xml:space="preserve"> or 2016</w:t>
      </w:r>
      <w:r>
        <w:t xml:space="preserve"> Professional. </w:t>
      </w:r>
      <w:r w:rsidRPr="00180A21">
        <w:rPr>
          <w:b/>
        </w:rPr>
        <w:t>If you</w:t>
      </w:r>
      <w:r w:rsidR="00B57168">
        <w:rPr>
          <w:b/>
        </w:rPr>
        <w:t xml:space="preserve"> don’t have these products </w:t>
      </w:r>
      <w:r w:rsidR="006868BB">
        <w:rPr>
          <w:b/>
        </w:rPr>
        <w:t>installed,</w:t>
      </w:r>
      <w:r w:rsidR="00B57168">
        <w:rPr>
          <w:b/>
        </w:rPr>
        <w:t xml:space="preserve"> you can get them from your </w:t>
      </w:r>
      <w:r w:rsidR="003D1581">
        <w:rPr>
          <w:b/>
        </w:rPr>
        <w:t>Student team site</w:t>
      </w:r>
      <w:r w:rsidR="00B57168">
        <w:t>.</w:t>
      </w:r>
    </w:p>
    <w:p w14:paraId="42F43E6F" w14:textId="26C2FC89" w:rsidR="00087FCC" w:rsidRDefault="00B57168" w:rsidP="00CA6592">
      <w:pPr>
        <w:pStyle w:val="LabStepNumbered"/>
        <w:numPr>
          <w:ilvl w:val="0"/>
          <w:numId w:val="19"/>
        </w:numPr>
      </w:pPr>
      <w:r>
        <w:t xml:space="preserve">Choose the </w:t>
      </w:r>
      <w:r w:rsidRPr="0073628E">
        <w:rPr>
          <w:b/>
        </w:rPr>
        <w:t>Settings Menu | Office 365 Settings</w:t>
      </w:r>
      <w:r w:rsidR="00087FCC">
        <w:t>.</w:t>
      </w:r>
    </w:p>
    <w:p w14:paraId="2A6843F1" w14:textId="4ADC0E5E" w:rsidR="00B57168" w:rsidRDefault="00B57168" w:rsidP="00CA6592">
      <w:pPr>
        <w:pStyle w:val="LabStepNumbered"/>
        <w:numPr>
          <w:ilvl w:val="0"/>
          <w:numId w:val="19"/>
        </w:numPr>
      </w:pPr>
      <w:r>
        <w:t xml:space="preserve">On the </w:t>
      </w:r>
      <w:r w:rsidRPr="0073628E">
        <w:rPr>
          <w:b/>
        </w:rPr>
        <w:t>Office 365 Settings</w:t>
      </w:r>
      <w:r>
        <w:t xml:space="preserve"> </w:t>
      </w:r>
      <w:r w:rsidR="007000C6">
        <w:t xml:space="preserve">page choose </w:t>
      </w:r>
      <w:r w:rsidR="007000C6" w:rsidRPr="0073628E">
        <w:rPr>
          <w:b/>
        </w:rPr>
        <w:t>Software</w:t>
      </w:r>
      <w:r w:rsidR="007000C6">
        <w:t>.</w:t>
      </w:r>
    </w:p>
    <w:p w14:paraId="772012F2" w14:textId="2483D636" w:rsidR="007000C6" w:rsidRDefault="007000C6" w:rsidP="00CA6592">
      <w:pPr>
        <w:pStyle w:val="LabStepNumbered"/>
        <w:numPr>
          <w:ilvl w:val="0"/>
          <w:numId w:val="19"/>
        </w:numPr>
      </w:pPr>
      <w:r>
        <w:t xml:space="preserve">Click </w:t>
      </w:r>
      <w:r w:rsidRPr="0073628E">
        <w:rPr>
          <w:b/>
        </w:rPr>
        <w:t>Install</w:t>
      </w:r>
      <w:r>
        <w:t>.</w:t>
      </w:r>
    </w:p>
    <w:p w14:paraId="3497147E" w14:textId="0ACE0221" w:rsidR="007000C6" w:rsidRDefault="007000C6" w:rsidP="0073628E">
      <w:pPr>
        <w:pStyle w:val="LabStepNumbered"/>
        <w:numPr>
          <w:ilvl w:val="0"/>
          <w:numId w:val="0"/>
        </w:numPr>
        <w:ind w:left="360"/>
      </w:pPr>
      <w:r w:rsidRPr="0073628E">
        <w:rPr>
          <w:rStyle w:val="LabStepScreenshotFrame"/>
        </w:rPr>
        <w:drawing>
          <wp:inline distT="0" distB="0" distL="0" distR="0" wp14:anchorId="1C346A8E" wp14:editId="7D9D7FFB">
            <wp:extent cx="4419600" cy="3071213"/>
            <wp:effectExtent l="19050" t="19050" r="19050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3481" cy="3080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0BD98AD" w14:textId="484CAB1B" w:rsidR="007000C6" w:rsidRDefault="007000C6" w:rsidP="00CA6592">
      <w:pPr>
        <w:pStyle w:val="LabStepNumbered"/>
        <w:numPr>
          <w:ilvl w:val="0"/>
          <w:numId w:val="19"/>
        </w:numPr>
      </w:pPr>
      <w:r>
        <w:lastRenderedPageBreak/>
        <w:t xml:space="preserve">Once the installation is complete, choose </w:t>
      </w:r>
      <w:r w:rsidRPr="0073628E">
        <w:rPr>
          <w:b/>
        </w:rPr>
        <w:t>Tools &amp; add-ins</w:t>
      </w:r>
      <w:r>
        <w:t>.</w:t>
      </w:r>
    </w:p>
    <w:p w14:paraId="404D1415" w14:textId="71C79601" w:rsidR="007000C6" w:rsidRDefault="007000C6" w:rsidP="00CA6592">
      <w:pPr>
        <w:pStyle w:val="LabStepNumbered"/>
        <w:numPr>
          <w:ilvl w:val="0"/>
          <w:numId w:val="19"/>
        </w:numPr>
      </w:pPr>
      <w:r>
        <w:t xml:space="preserve">On the </w:t>
      </w:r>
      <w:r w:rsidRPr="00BB6350">
        <w:rPr>
          <w:b/>
        </w:rPr>
        <w:t>Tools &amp; add-ins</w:t>
      </w:r>
      <w:r>
        <w:rPr>
          <w:b/>
        </w:rPr>
        <w:t xml:space="preserve"> </w:t>
      </w:r>
      <w:r w:rsidRPr="0073628E">
        <w:t>page</w:t>
      </w:r>
      <w:r>
        <w:t xml:space="preserve">, install </w:t>
      </w:r>
      <w:r w:rsidRPr="00F73917">
        <w:rPr>
          <w:b/>
        </w:rPr>
        <w:t>SharePoint Designer</w:t>
      </w:r>
      <w:r>
        <w:t>.</w:t>
      </w:r>
    </w:p>
    <w:p w14:paraId="4F856430" w14:textId="601ADE1D" w:rsidR="007000C6" w:rsidRDefault="007000C6" w:rsidP="0073628E">
      <w:pPr>
        <w:pStyle w:val="LabStepNumbered"/>
        <w:numPr>
          <w:ilvl w:val="0"/>
          <w:numId w:val="0"/>
        </w:numPr>
        <w:ind w:left="360"/>
      </w:pPr>
      <w:r w:rsidRPr="0073628E">
        <w:rPr>
          <w:rStyle w:val="LabStepScreenshotFrame"/>
        </w:rPr>
        <w:drawing>
          <wp:inline distT="0" distB="0" distL="0" distR="0" wp14:anchorId="01C7E4E4" wp14:editId="43117163">
            <wp:extent cx="6858000" cy="2804160"/>
            <wp:effectExtent l="19050" t="19050" r="19050" b="152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4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EFCB3AA" w14:textId="7FED3B53" w:rsidR="007000C6" w:rsidRDefault="00E16182" w:rsidP="00E16182">
      <w:pPr>
        <w:pStyle w:val="LabStepNumbered"/>
        <w:numPr>
          <w:ilvl w:val="0"/>
          <w:numId w:val="19"/>
        </w:numPr>
      </w:pPr>
      <w:r>
        <w:t xml:space="preserve">Next you will install </w:t>
      </w:r>
      <w:r w:rsidRPr="0073628E">
        <w:rPr>
          <w:b/>
        </w:rPr>
        <w:t>Visio Professional 2013</w:t>
      </w:r>
      <w:r>
        <w:t xml:space="preserve">. Navigate to the following link: </w:t>
      </w:r>
      <w:hyperlink r:id="rId18" w:history="1">
        <w:r w:rsidRPr="005D325D">
          <w:rPr>
            <w:rStyle w:val="Hyperlink"/>
          </w:rPr>
          <w:t>http://www.microsoft.com/en-us/evalcenter/evaluate-visio-professional-2013</w:t>
        </w:r>
      </w:hyperlink>
      <w:r>
        <w:t xml:space="preserve"> and click </w:t>
      </w:r>
      <w:r w:rsidRPr="0073628E">
        <w:rPr>
          <w:b/>
        </w:rPr>
        <w:t>Download</w:t>
      </w:r>
      <w:r>
        <w:t>.</w:t>
      </w:r>
    </w:p>
    <w:p w14:paraId="4459BB60" w14:textId="6F5BAD4C" w:rsidR="00E16182" w:rsidRDefault="00E16182" w:rsidP="00E16182">
      <w:pPr>
        <w:pStyle w:val="LabStepNumbered"/>
        <w:numPr>
          <w:ilvl w:val="0"/>
          <w:numId w:val="19"/>
        </w:numPr>
      </w:pPr>
      <w:r>
        <w:t>Once the Visio installation completes you may proceed with the lab.</w:t>
      </w:r>
    </w:p>
    <w:p w14:paraId="2F0BF2BB" w14:textId="0F454F80" w:rsidR="00087FCC" w:rsidRDefault="00087FCC" w:rsidP="00087FCC">
      <w:pPr>
        <w:pStyle w:val="LabExerciseCallout"/>
      </w:pPr>
      <w:r>
        <w:t xml:space="preserve">At this point you have installed </w:t>
      </w:r>
      <w:r w:rsidR="00D60833">
        <w:t>Office 2013</w:t>
      </w:r>
      <w:r w:rsidR="006868BB">
        <w:t xml:space="preserve"> or 2016</w:t>
      </w:r>
      <w:r w:rsidR="00D60833">
        <w:t xml:space="preserve"> Professional</w:t>
      </w:r>
      <w:r w:rsidR="007000C6">
        <w:t>, SharePoint Designer 2013</w:t>
      </w:r>
      <w:r w:rsidR="00D60833">
        <w:t xml:space="preserve"> and Microsoft Visio 2013 Professional</w:t>
      </w:r>
      <w:r w:rsidR="007000C6">
        <w:t>.</w:t>
      </w:r>
    </w:p>
    <w:p w14:paraId="786BB191" w14:textId="1CB5231D" w:rsidR="005D09A2" w:rsidRDefault="00087FCC" w:rsidP="00223F3A">
      <w:pPr>
        <w:pStyle w:val="Heading3"/>
      </w:pPr>
      <w:r>
        <w:rPr>
          <w:rStyle w:val="Strong"/>
          <w:b/>
          <w:bCs/>
        </w:rPr>
        <w:t>Exercise 3</w:t>
      </w:r>
      <w:r w:rsidR="005D09A2">
        <w:rPr>
          <w:rStyle w:val="Strong"/>
          <w:b/>
          <w:bCs/>
        </w:rPr>
        <w:t xml:space="preserve">: </w:t>
      </w:r>
      <w:r w:rsidR="00137E23">
        <w:t xml:space="preserve">Getting Around in </w:t>
      </w:r>
      <w:r w:rsidR="00E16182">
        <w:t xml:space="preserve">Site </w:t>
      </w:r>
      <w:r w:rsidR="005D09A2">
        <w:t>Administration</w:t>
      </w:r>
    </w:p>
    <w:p w14:paraId="1D4C19B9" w14:textId="615A6277" w:rsidR="006B7203" w:rsidRDefault="005D09A2" w:rsidP="0073628E">
      <w:pPr>
        <w:pStyle w:val="LabExerciseLeadIn"/>
      </w:pPr>
      <w:r>
        <w:t xml:space="preserve">In this exercise you will navigate to </w:t>
      </w:r>
      <w:r w:rsidR="007000C6">
        <w:t>Site Administration and create a new Team Site for testing purposes.</w:t>
      </w:r>
    </w:p>
    <w:p w14:paraId="6386E452" w14:textId="6D49B1C0" w:rsidR="0036656B" w:rsidRDefault="005D09A2" w:rsidP="005D09A2">
      <w:pPr>
        <w:pStyle w:val="LabStepNumbered"/>
        <w:numPr>
          <w:ilvl w:val="0"/>
          <w:numId w:val="21"/>
        </w:numPr>
      </w:pPr>
      <w:r>
        <w:t xml:space="preserve">Create </w:t>
      </w:r>
      <w:r w:rsidR="00926F64">
        <w:t xml:space="preserve">a </w:t>
      </w:r>
      <w:r>
        <w:t xml:space="preserve">new </w:t>
      </w:r>
      <w:r w:rsidR="0036656B">
        <w:t xml:space="preserve">SharePoint </w:t>
      </w:r>
      <w:r w:rsidR="005C4841">
        <w:t xml:space="preserve">Online </w:t>
      </w:r>
      <w:r w:rsidR="00316B6B">
        <w:t>Team S</w:t>
      </w:r>
      <w:r>
        <w:t xml:space="preserve">ite </w:t>
      </w:r>
      <w:r w:rsidR="0036656B">
        <w:t>for testing purposes.</w:t>
      </w:r>
    </w:p>
    <w:p w14:paraId="48F2100E" w14:textId="1C7BF84F" w:rsidR="0036656B" w:rsidRDefault="0036656B" w:rsidP="0036656B">
      <w:pPr>
        <w:pStyle w:val="LabStepNumberedLevel2"/>
        <w:numPr>
          <w:ilvl w:val="1"/>
          <w:numId w:val="21"/>
        </w:numPr>
      </w:pPr>
      <w:r>
        <w:t xml:space="preserve">Return to the </w:t>
      </w:r>
      <w:r w:rsidR="007000C6" w:rsidRPr="0073628E">
        <w:rPr>
          <w:b/>
        </w:rPr>
        <w:t>Site Settings</w:t>
      </w:r>
      <w:r w:rsidR="007000C6">
        <w:t xml:space="preserve"> page</w:t>
      </w:r>
      <w:r w:rsidR="00E16182">
        <w:t xml:space="preserve"> for your Team Site</w:t>
      </w:r>
      <w:r w:rsidR="007000C6">
        <w:t>.</w:t>
      </w:r>
    </w:p>
    <w:p w14:paraId="253DFBD9" w14:textId="5870AE59" w:rsidR="0036656B" w:rsidRDefault="007000C6" w:rsidP="0073628E">
      <w:pPr>
        <w:pStyle w:val="LabStepNumberedLevel2"/>
        <w:numPr>
          <w:ilvl w:val="1"/>
          <w:numId w:val="21"/>
        </w:numPr>
      </w:pPr>
      <w:r>
        <w:t xml:space="preserve">In the </w:t>
      </w:r>
      <w:r w:rsidRPr="0073628E">
        <w:rPr>
          <w:b/>
        </w:rPr>
        <w:t>Site Administration</w:t>
      </w:r>
      <w:r>
        <w:t xml:space="preserve"> section click </w:t>
      </w:r>
      <w:r w:rsidRPr="0073628E">
        <w:rPr>
          <w:b/>
        </w:rPr>
        <w:t>Sites and Workspaces</w:t>
      </w:r>
      <w:r>
        <w:t xml:space="preserve">. </w:t>
      </w:r>
    </w:p>
    <w:p w14:paraId="26912152" w14:textId="28B80F2C" w:rsidR="007000C6" w:rsidRPr="0036656B" w:rsidRDefault="007000C6" w:rsidP="0073628E">
      <w:pPr>
        <w:pStyle w:val="LabStepNumberedLevel2"/>
        <w:numPr>
          <w:ilvl w:val="1"/>
          <w:numId w:val="21"/>
        </w:numPr>
      </w:pPr>
      <w:r>
        <w:t xml:space="preserve">Click </w:t>
      </w:r>
      <w:r w:rsidRPr="0073628E">
        <w:rPr>
          <w:b/>
        </w:rPr>
        <w:t>Create</w:t>
      </w:r>
      <w:r>
        <w:t>.</w:t>
      </w:r>
    </w:p>
    <w:p w14:paraId="55F3826E" w14:textId="61495037" w:rsidR="0036656B" w:rsidRDefault="00926F64" w:rsidP="0036656B">
      <w:pPr>
        <w:pStyle w:val="LabStepNumberedLevel2"/>
        <w:numPr>
          <w:ilvl w:val="1"/>
          <w:numId w:val="21"/>
        </w:numPr>
      </w:pPr>
      <w:r>
        <w:t xml:space="preserve">In the </w:t>
      </w:r>
      <w:r w:rsidRPr="00926F64">
        <w:rPr>
          <w:b/>
        </w:rPr>
        <w:t>Title and Description</w:t>
      </w:r>
      <w:r>
        <w:t xml:space="preserve"> section of the </w:t>
      </w:r>
      <w:r w:rsidR="00E16182">
        <w:rPr>
          <w:b/>
        </w:rPr>
        <w:t xml:space="preserve">New SharePoint </w:t>
      </w:r>
      <w:r w:rsidRPr="0036656B">
        <w:rPr>
          <w:b/>
        </w:rPr>
        <w:t xml:space="preserve">Site </w:t>
      </w:r>
      <w:r>
        <w:t>page, add the following entries.</w:t>
      </w:r>
    </w:p>
    <w:p w14:paraId="79DFA48D" w14:textId="77777777" w:rsidR="00926F64" w:rsidRDefault="00926F64" w:rsidP="00926F64">
      <w:pPr>
        <w:pStyle w:val="LabStepNumberedLevel3"/>
        <w:numPr>
          <w:ilvl w:val="2"/>
          <w:numId w:val="21"/>
        </w:numPr>
      </w:pPr>
      <w:r w:rsidRPr="00926F64">
        <w:rPr>
          <w:b/>
        </w:rPr>
        <w:t>Title</w:t>
      </w:r>
      <w:r>
        <w:t>: Wingtip Test Site</w:t>
      </w:r>
    </w:p>
    <w:p w14:paraId="13B8B953" w14:textId="3F350FE1" w:rsidR="00926F64" w:rsidRDefault="00926F64" w:rsidP="00926F64">
      <w:pPr>
        <w:pStyle w:val="LabStepNumberedLevel3"/>
        <w:numPr>
          <w:ilvl w:val="2"/>
          <w:numId w:val="21"/>
        </w:numPr>
      </w:pPr>
      <w:r w:rsidRPr="00926F64">
        <w:rPr>
          <w:b/>
        </w:rPr>
        <w:t>Description</w:t>
      </w:r>
      <w:r>
        <w:t>: A test site for experimenting wit</w:t>
      </w:r>
      <w:r w:rsidR="00316B6B">
        <w:t xml:space="preserve">h the new SharePoint </w:t>
      </w:r>
      <w:r w:rsidR="005C4841">
        <w:t xml:space="preserve">Online </w:t>
      </w:r>
      <w:r w:rsidR="00316B6B">
        <w:t>Team S</w:t>
      </w:r>
      <w:r>
        <w:t>ite</w:t>
      </w:r>
    </w:p>
    <w:p w14:paraId="30AA619F" w14:textId="51BEB32B" w:rsidR="00926F64" w:rsidRDefault="00504035" w:rsidP="00926F64">
      <w:pPr>
        <w:pStyle w:val="LabStepNumberedLevel3"/>
        <w:numPr>
          <w:ilvl w:val="2"/>
          <w:numId w:val="21"/>
        </w:numPr>
      </w:pPr>
      <w:r>
        <w:rPr>
          <w:b/>
        </w:rPr>
        <w:t>Web Site Address</w:t>
      </w:r>
      <w:r w:rsidR="00926F64">
        <w:t xml:space="preserve">: </w:t>
      </w:r>
      <w:r w:rsidR="005C5A30">
        <w:rPr>
          <w:b/>
        </w:rPr>
        <w:t>&lt;Team Site&gt;</w:t>
      </w:r>
      <w:r>
        <w:rPr>
          <w:b/>
        </w:rPr>
        <w:t>/Testing</w:t>
      </w:r>
    </w:p>
    <w:p w14:paraId="136FDAA5" w14:textId="77777777" w:rsidR="00926F64" w:rsidRDefault="00926F64" w:rsidP="00926F64">
      <w:pPr>
        <w:pStyle w:val="LabStepNumberedLevel2"/>
        <w:numPr>
          <w:ilvl w:val="1"/>
          <w:numId w:val="21"/>
        </w:numPr>
      </w:pPr>
      <w:r>
        <w:t>You</w:t>
      </w:r>
      <w:r w:rsidR="00316B6B">
        <w:t>r</w:t>
      </w:r>
      <w:r>
        <w:t xml:space="preserve"> input values should match those in the following screenshot.</w:t>
      </w:r>
    </w:p>
    <w:p w14:paraId="4523A32A" w14:textId="072D2611" w:rsidR="0036656B" w:rsidRDefault="00504035" w:rsidP="0036656B">
      <w:pPr>
        <w:pStyle w:val="LabStepScreenshotLevel2"/>
      </w:pPr>
      <w:r w:rsidRPr="0073628E">
        <w:rPr>
          <w:rStyle w:val="LabStepScreenshotFrame"/>
        </w:rPr>
        <w:drawing>
          <wp:inline distT="0" distB="0" distL="0" distR="0" wp14:anchorId="3AF4FC26" wp14:editId="1E62B34A">
            <wp:extent cx="5657850" cy="2552051"/>
            <wp:effectExtent l="19050" t="19050" r="19050" b="203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1406" cy="2558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Del="00504035">
        <w:t xml:space="preserve"> </w:t>
      </w:r>
    </w:p>
    <w:p w14:paraId="03375715" w14:textId="2AA6085D" w:rsidR="00E37B7F" w:rsidRDefault="00926F64" w:rsidP="00E37B7F">
      <w:pPr>
        <w:pStyle w:val="LabStepNumberedLevel2"/>
      </w:pPr>
      <w:r>
        <w:lastRenderedPageBreak/>
        <w:t xml:space="preserve">In the </w:t>
      </w:r>
      <w:r w:rsidRPr="00926F64">
        <w:rPr>
          <w:b/>
        </w:rPr>
        <w:t>T</w:t>
      </w:r>
      <w:r>
        <w:rPr>
          <w:b/>
        </w:rPr>
        <w:t xml:space="preserve">emplate Selection </w:t>
      </w:r>
      <w:r>
        <w:t xml:space="preserve">section of the </w:t>
      </w:r>
      <w:r w:rsidR="00504035">
        <w:rPr>
          <w:b/>
        </w:rPr>
        <w:t>New SharePoint Site</w:t>
      </w:r>
      <w:r>
        <w:t xml:space="preserve"> page, ensure that the </w:t>
      </w:r>
      <w:r w:rsidRPr="00926F64">
        <w:rPr>
          <w:b/>
        </w:rPr>
        <w:t>Select a template</w:t>
      </w:r>
      <w:r>
        <w:t xml:space="preserve"> setting is set to </w:t>
      </w:r>
      <w:r w:rsidRPr="00926F64">
        <w:rPr>
          <w:b/>
        </w:rPr>
        <w:t>Team Site</w:t>
      </w:r>
      <w:r>
        <w:t xml:space="preserve">. </w:t>
      </w:r>
      <w:r w:rsidR="00504035">
        <w:t xml:space="preserve">Leave the </w:t>
      </w:r>
      <w:r w:rsidR="00504035" w:rsidRPr="0073628E">
        <w:rPr>
          <w:b/>
        </w:rPr>
        <w:t>Permissions</w:t>
      </w:r>
      <w:r w:rsidR="00504035">
        <w:t xml:space="preserve"> set to </w:t>
      </w:r>
      <w:r w:rsidR="00504035" w:rsidRPr="0073628E">
        <w:rPr>
          <w:b/>
        </w:rPr>
        <w:t>Use same permissions as parent site</w:t>
      </w:r>
      <w:r w:rsidR="00504035">
        <w:t>.</w:t>
      </w:r>
    </w:p>
    <w:p w14:paraId="7D14656A" w14:textId="3E9BABB5" w:rsidR="001563F4" w:rsidRDefault="00504035" w:rsidP="001563F4">
      <w:pPr>
        <w:pStyle w:val="LabStepScreenshotLevel2"/>
      </w:pPr>
      <w:r w:rsidRPr="00504035">
        <w:t xml:space="preserve"> </w:t>
      </w:r>
      <w:r w:rsidRPr="0073628E">
        <w:rPr>
          <w:rStyle w:val="LabStepScreenshotFrame"/>
        </w:rPr>
        <w:drawing>
          <wp:inline distT="0" distB="0" distL="0" distR="0" wp14:anchorId="53F48A0D" wp14:editId="6149A73F">
            <wp:extent cx="5181600" cy="3399725"/>
            <wp:effectExtent l="19050" t="19050" r="19050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627" cy="34063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DD7A994" w14:textId="09ED193D" w:rsidR="005D09A2" w:rsidRDefault="00926F64" w:rsidP="0073628E">
      <w:pPr>
        <w:pStyle w:val="LabStepNumberedLevel2"/>
      </w:pPr>
      <w:r>
        <w:t xml:space="preserve">Click the </w:t>
      </w:r>
      <w:r w:rsidR="00504035">
        <w:rPr>
          <w:b/>
        </w:rPr>
        <w:t>Create</w:t>
      </w:r>
      <w:r w:rsidR="00504035">
        <w:t xml:space="preserve"> </w:t>
      </w:r>
      <w:r>
        <w:t>button to begin the process of provisioning the new Team site. This might take a few minutes to complete. When the new site collection has been created</w:t>
      </w:r>
      <w:r w:rsidR="00504035">
        <w:t xml:space="preserve"> you </w:t>
      </w:r>
      <w:r w:rsidR="005C5A30">
        <w:t>should</w:t>
      </w:r>
      <w:r w:rsidR="00504035">
        <w:t xml:space="preserve"> be redirected to the newly created team site.</w:t>
      </w:r>
    </w:p>
    <w:p w14:paraId="3591888E" w14:textId="7CD18C78" w:rsidR="005D09A2" w:rsidRDefault="00E85CCC" w:rsidP="00E85CCC">
      <w:pPr>
        <w:pStyle w:val="LabStepNumberedLevel2"/>
      </w:pPr>
      <w:r>
        <w:t>Wait until the home page displays for the site at</w:t>
      </w:r>
      <w:r w:rsidR="00316B6B">
        <w:t>:</w:t>
      </w:r>
      <w:r w:rsidR="00504035">
        <w:t xml:space="preserve"> </w:t>
      </w:r>
    </w:p>
    <w:p w14:paraId="2B3077BE" w14:textId="77777777" w:rsidR="005D09A2" w:rsidRDefault="001563F4" w:rsidP="00E85CCC">
      <w:pPr>
        <w:pStyle w:val="LabStepScreenshotLevel2"/>
      </w:pPr>
      <w:r w:rsidRPr="00C53091">
        <w:rPr>
          <w:rStyle w:val="LabStepScreenshotFrame"/>
        </w:rPr>
        <w:drawing>
          <wp:inline distT="0" distB="0" distL="0" distR="0" wp14:anchorId="0C3F4E31" wp14:editId="73A75E6D">
            <wp:extent cx="4771912" cy="2066306"/>
            <wp:effectExtent l="19050" t="19050" r="1016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15" cy="20718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D6E8AC9" w14:textId="77777777" w:rsidR="00E85CCC" w:rsidRDefault="00E85CCC" w:rsidP="00E85CCC">
      <w:pPr>
        <w:pStyle w:val="LabStepNumberedLevel2"/>
      </w:pPr>
      <w:r>
        <w:t xml:space="preserve">Once you can see the home page of the new Team site, you can move on to the next exercise. </w:t>
      </w:r>
    </w:p>
    <w:p w14:paraId="14CF4E43" w14:textId="64495CAD" w:rsidR="005D09A2" w:rsidRPr="005D09A2" w:rsidRDefault="001563F4" w:rsidP="001563F4">
      <w:pPr>
        <w:pStyle w:val="LabExerciseCallout"/>
      </w:pPr>
      <w:r>
        <w:t xml:space="preserve">In this exercise you </w:t>
      </w:r>
      <w:r w:rsidR="00E85CCC">
        <w:t xml:space="preserve">used </w:t>
      </w:r>
      <w:r w:rsidR="005C4841">
        <w:t>Site Administration</w:t>
      </w:r>
      <w:r w:rsidR="00E85CCC">
        <w:t xml:space="preserve"> to create</w:t>
      </w:r>
      <w:r>
        <w:t xml:space="preserve"> a Team site</w:t>
      </w:r>
      <w:r w:rsidR="00E85CCC">
        <w:t xml:space="preserve"> </w:t>
      </w:r>
      <w:r w:rsidR="005C4841">
        <w:t>in the current</w:t>
      </w:r>
      <w:r w:rsidR="00E85CCC">
        <w:t xml:space="preserve"> site collection</w:t>
      </w:r>
      <w:r>
        <w:t xml:space="preserve">. In the </w:t>
      </w:r>
      <w:r w:rsidR="00E85CCC">
        <w:t xml:space="preserve">following </w:t>
      </w:r>
      <w:r>
        <w:t>exercise</w:t>
      </w:r>
      <w:r w:rsidR="00E85CCC">
        <w:t>s</w:t>
      </w:r>
      <w:r>
        <w:t>, you will begin working with thi</w:t>
      </w:r>
      <w:r w:rsidR="00E85CCC">
        <w:t>s new site to add content and change its look and feel.</w:t>
      </w:r>
    </w:p>
    <w:p w14:paraId="6FFA22F3" w14:textId="77777777" w:rsidR="00640B44" w:rsidRDefault="00087FCC" w:rsidP="00640B44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t>Exercise 4</w:t>
      </w:r>
      <w:r w:rsidR="00640B44">
        <w:rPr>
          <w:rStyle w:val="Strong"/>
          <w:b/>
          <w:bCs/>
        </w:rPr>
        <w:t xml:space="preserve">: </w:t>
      </w:r>
      <w:r w:rsidR="00D510BF">
        <w:rPr>
          <w:rStyle w:val="Strong"/>
          <w:b/>
          <w:bCs/>
        </w:rPr>
        <w:t>Activating and Deactivating Site Features</w:t>
      </w:r>
    </w:p>
    <w:p w14:paraId="6A1BB079" w14:textId="77777777" w:rsidR="00640B44" w:rsidRDefault="00E85CCC" w:rsidP="00612DC5">
      <w:pPr>
        <w:pStyle w:val="LabExerciseLeadIn"/>
      </w:pPr>
      <w:r>
        <w:t>In this exercise, you will begin to manage features which activate at both the site level and the site collection level.</w:t>
      </w:r>
    </w:p>
    <w:p w14:paraId="434DF6E3" w14:textId="0E06DD1F" w:rsidR="00AB2210" w:rsidRDefault="00AB2210" w:rsidP="00AB2210">
      <w:pPr>
        <w:pStyle w:val="LabStepNumbered"/>
        <w:numPr>
          <w:ilvl w:val="0"/>
          <w:numId w:val="19"/>
        </w:numPr>
      </w:pPr>
      <w:r>
        <w:t xml:space="preserve">If you are not already there, navigate to the </w:t>
      </w:r>
      <w:r w:rsidR="00E85CCC">
        <w:t xml:space="preserve">Team site </w:t>
      </w:r>
      <w:r>
        <w:t xml:space="preserve">at </w:t>
      </w:r>
      <w:r w:rsidR="005C5A30">
        <w:rPr>
          <w:b/>
        </w:rPr>
        <w:t>&lt;Team Site&gt;</w:t>
      </w:r>
      <w:r w:rsidRPr="00AB2210">
        <w:rPr>
          <w:b/>
        </w:rPr>
        <w:t>/</w:t>
      </w:r>
      <w:r w:rsidR="00A875B6">
        <w:rPr>
          <w:b/>
        </w:rPr>
        <w:t>Testing</w:t>
      </w:r>
      <w:r w:rsidRPr="00AB2210">
        <w:t xml:space="preserve"> that you created in </w:t>
      </w:r>
      <w:r>
        <w:t xml:space="preserve">the previous exercise.  </w:t>
      </w:r>
    </w:p>
    <w:p w14:paraId="46FFE607" w14:textId="77777777" w:rsidR="00D510BF" w:rsidRDefault="00E85CCC" w:rsidP="00AB2210">
      <w:pPr>
        <w:pStyle w:val="LabStepNumbered"/>
        <w:numPr>
          <w:ilvl w:val="0"/>
          <w:numId w:val="19"/>
        </w:numPr>
      </w:pPr>
      <w:r>
        <w:t xml:space="preserve">Review the </w:t>
      </w:r>
      <w:r w:rsidR="00D510BF">
        <w:t xml:space="preserve">site-scoped features available </w:t>
      </w:r>
      <w:r>
        <w:t>for activation within a Team site</w:t>
      </w:r>
      <w:r w:rsidR="00D510BF">
        <w:t>.</w:t>
      </w:r>
    </w:p>
    <w:p w14:paraId="622871C2" w14:textId="77777777" w:rsidR="00D510BF" w:rsidRDefault="00E85CCC" w:rsidP="00D510BF">
      <w:pPr>
        <w:pStyle w:val="LabStepNumberedLevel2"/>
        <w:numPr>
          <w:ilvl w:val="1"/>
          <w:numId w:val="19"/>
        </w:numPr>
      </w:pPr>
      <w:r>
        <w:t xml:space="preserve">Use the </w:t>
      </w:r>
      <w:r w:rsidRPr="00E85CCC">
        <w:rPr>
          <w:b/>
        </w:rPr>
        <w:t>Site Actions</w:t>
      </w:r>
      <w:r>
        <w:t xml:space="preserve"> menu to navigate to the </w:t>
      </w:r>
      <w:r w:rsidRPr="00E85CCC">
        <w:rPr>
          <w:b/>
        </w:rPr>
        <w:t>Site S</w:t>
      </w:r>
      <w:r w:rsidR="00D510BF" w:rsidRPr="00E85CCC">
        <w:rPr>
          <w:b/>
        </w:rPr>
        <w:t>ettings</w:t>
      </w:r>
      <w:r w:rsidR="00316B6B">
        <w:t xml:space="preserve"> page.</w:t>
      </w:r>
    </w:p>
    <w:p w14:paraId="44A109CD" w14:textId="77777777" w:rsidR="00D510BF" w:rsidRDefault="00D510BF" w:rsidP="00D510BF">
      <w:pPr>
        <w:pStyle w:val="LabStepNumberedLevel2"/>
        <w:numPr>
          <w:ilvl w:val="1"/>
          <w:numId w:val="19"/>
        </w:numPr>
      </w:pPr>
      <w:r>
        <w:t xml:space="preserve">On the </w:t>
      </w:r>
      <w:r w:rsidRPr="00E85CCC">
        <w:rPr>
          <w:b/>
        </w:rPr>
        <w:t>Site Settings</w:t>
      </w:r>
      <w:r>
        <w:t xml:space="preserve"> page, locate and click the </w:t>
      </w:r>
      <w:r w:rsidRPr="00D510BF">
        <w:rPr>
          <w:b/>
        </w:rPr>
        <w:t>Manage site features</w:t>
      </w:r>
      <w:r>
        <w:t xml:space="preserve"> </w:t>
      </w:r>
      <w:r w:rsidR="00E85CCC">
        <w:t xml:space="preserve">link </w:t>
      </w:r>
      <w:r>
        <w:t xml:space="preserve">in the </w:t>
      </w:r>
      <w:r w:rsidRPr="00D510BF">
        <w:rPr>
          <w:b/>
        </w:rPr>
        <w:t>Site Actions</w:t>
      </w:r>
      <w:r>
        <w:t xml:space="preserve"> section.</w:t>
      </w:r>
    </w:p>
    <w:p w14:paraId="7101CDA5" w14:textId="77777777" w:rsidR="00D510BF" w:rsidRDefault="00D510BF" w:rsidP="00D510BF">
      <w:pPr>
        <w:pStyle w:val="LabStepScreenshotLevel2"/>
      </w:pPr>
      <w:r>
        <w:lastRenderedPageBreak/>
        <w:drawing>
          <wp:inline distT="0" distB="0" distL="0" distR="0" wp14:anchorId="60A2B25B" wp14:editId="5CA13283">
            <wp:extent cx="2407511" cy="1068779"/>
            <wp:effectExtent l="19050" t="19050" r="12065" b="171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494" cy="1099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D3B1A6A" w14:textId="77777777" w:rsidR="00D510BF" w:rsidRDefault="00E85CCC" w:rsidP="00E85CCC">
      <w:pPr>
        <w:pStyle w:val="LabStepNumberedLevel2"/>
        <w:numPr>
          <w:ilvl w:val="1"/>
          <w:numId w:val="19"/>
        </w:numPr>
      </w:pPr>
      <w:r>
        <w:t xml:space="preserve">Take a moment and review all the site-level features shown on this page. You should also note </w:t>
      </w:r>
      <w:r w:rsidR="00D510BF">
        <w:t xml:space="preserve">which site-level features are </w:t>
      </w:r>
      <w:r>
        <w:t xml:space="preserve">activated </w:t>
      </w:r>
      <w:r w:rsidR="00D510BF">
        <w:t xml:space="preserve">by default </w:t>
      </w:r>
      <w:r>
        <w:t xml:space="preserve">in a new Team site and </w:t>
      </w:r>
      <w:r w:rsidR="00D510BF">
        <w:t xml:space="preserve">which </w:t>
      </w:r>
      <w:r>
        <w:t xml:space="preserve">features </w:t>
      </w:r>
      <w:r w:rsidR="00D510BF">
        <w:t>are not.</w:t>
      </w:r>
    </w:p>
    <w:p w14:paraId="0F714EDE" w14:textId="77777777" w:rsidR="00D510BF" w:rsidRDefault="00D510BF" w:rsidP="00AB2210">
      <w:pPr>
        <w:pStyle w:val="LabStepNumbered"/>
        <w:numPr>
          <w:ilvl w:val="0"/>
          <w:numId w:val="19"/>
        </w:numPr>
      </w:pPr>
      <w:r>
        <w:t xml:space="preserve">Deactivate the </w:t>
      </w:r>
      <w:r w:rsidRPr="00D510BF">
        <w:rPr>
          <w:b/>
        </w:rPr>
        <w:t>Minimal Download Strategy</w:t>
      </w:r>
      <w:r>
        <w:t xml:space="preserve"> feature in the test site.</w:t>
      </w:r>
    </w:p>
    <w:p w14:paraId="08EB65F4" w14:textId="77777777" w:rsidR="00E85CCC" w:rsidRDefault="00E85CCC" w:rsidP="00E85CCC">
      <w:pPr>
        <w:pStyle w:val="LabStepNumberedLevel2"/>
        <w:numPr>
          <w:ilvl w:val="1"/>
          <w:numId w:val="19"/>
        </w:numPr>
      </w:pPr>
      <w:r>
        <w:t>Return to the home page of the testing site.</w:t>
      </w:r>
    </w:p>
    <w:p w14:paraId="49B30A2C" w14:textId="77777777" w:rsidR="00D510BF" w:rsidRDefault="00E85CCC" w:rsidP="00D510BF">
      <w:pPr>
        <w:pStyle w:val="LabStepNumberedLevel2"/>
        <w:numPr>
          <w:ilvl w:val="1"/>
          <w:numId w:val="19"/>
        </w:numPr>
      </w:pPr>
      <w:r>
        <w:t xml:space="preserve">Inspect </w:t>
      </w:r>
      <w:r w:rsidR="00D510BF">
        <w:t xml:space="preserve">the URL </w:t>
      </w:r>
      <w:r>
        <w:t xml:space="preserve">shown in the address bar of the browser which is </w:t>
      </w:r>
      <w:r w:rsidR="00D510BF">
        <w:t>used to navigate to the home page of the test site.</w:t>
      </w:r>
    </w:p>
    <w:p w14:paraId="749A0D3A" w14:textId="668718DE" w:rsidR="00D510BF" w:rsidRDefault="005C5A30" w:rsidP="00D510BF">
      <w:pPr>
        <w:pStyle w:val="LabStepCodeBlockLevel2"/>
      </w:pPr>
      <w:r>
        <w:t>&lt;Team Site&gt;</w:t>
      </w:r>
      <w:r w:rsidR="00D510BF" w:rsidRPr="00D510BF">
        <w:t>/Testing/_layouts/15/start.aspx</w:t>
      </w:r>
    </w:p>
    <w:p w14:paraId="54FA62B4" w14:textId="77777777" w:rsidR="00D510BF" w:rsidRDefault="00D510BF" w:rsidP="00D510BF">
      <w:pPr>
        <w:pStyle w:val="LabStepNumberedLevel2"/>
      </w:pPr>
      <w:r>
        <w:t xml:space="preserve">On the </w:t>
      </w:r>
      <w:r w:rsidRPr="00E85CCC">
        <w:rPr>
          <w:b/>
        </w:rPr>
        <w:t>Site Settings</w:t>
      </w:r>
      <w:r>
        <w:t xml:space="preserve"> page, locate and click the </w:t>
      </w:r>
      <w:r w:rsidR="00316B6B">
        <w:t>l</w:t>
      </w:r>
      <w:r>
        <w:t xml:space="preserve">ink titled </w:t>
      </w:r>
      <w:r w:rsidRPr="00D510BF">
        <w:rPr>
          <w:b/>
        </w:rPr>
        <w:t>Manage site features</w:t>
      </w:r>
      <w:r>
        <w:t xml:space="preserve"> in the </w:t>
      </w:r>
      <w:r w:rsidRPr="00D510BF">
        <w:rPr>
          <w:b/>
        </w:rPr>
        <w:t>Site Actions</w:t>
      </w:r>
      <w:r>
        <w:t xml:space="preserve"> section.</w:t>
      </w:r>
    </w:p>
    <w:p w14:paraId="24A97E51" w14:textId="77777777" w:rsidR="00D510BF" w:rsidRDefault="00D510BF" w:rsidP="00D510BF">
      <w:pPr>
        <w:pStyle w:val="LabStepNumberedLevel2"/>
      </w:pPr>
      <w:r>
        <w:t xml:space="preserve">Locate the </w:t>
      </w:r>
      <w:r w:rsidR="00E77EB0">
        <w:t xml:space="preserve">feature with the title of </w:t>
      </w:r>
      <w:r w:rsidRPr="00E77EB0">
        <w:rPr>
          <w:b/>
        </w:rPr>
        <w:t>Minimal Download Strategy</w:t>
      </w:r>
      <w:r>
        <w:t>.</w:t>
      </w:r>
    </w:p>
    <w:p w14:paraId="155FA49F" w14:textId="77777777" w:rsidR="00D510BF" w:rsidRDefault="00D510BF" w:rsidP="00D510BF">
      <w:pPr>
        <w:pStyle w:val="LabStepScreenshotLevel2"/>
      </w:pPr>
      <w:r>
        <w:drawing>
          <wp:inline distT="0" distB="0" distL="0" distR="0" wp14:anchorId="2F1BA32F" wp14:editId="52500283">
            <wp:extent cx="5568480" cy="2208810"/>
            <wp:effectExtent l="19050" t="19050" r="13335" b="203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71" cy="22722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13B2E46" w14:textId="53D7D340" w:rsidR="0020620F" w:rsidRDefault="0020620F" w:rsidP="0020620F">
      <w:pPr>
        <w:pStyle w:val="LabStepNumberedLevel2"/>
      </w:pPr>
      <w:r>
        <w:t xml:space="preserve">Click the </w:t>
      </w:r>
      <w:r w:rsidRPr="0020620F">
        <w:rPr>
          <w:b/>
        </w:rPr>
        <w:t>Deactivate</w:t>
      </w:r>
      <w:r>
        <w:t xml:space="preserve"> button to the right of the </w:t>
      </w:r>
      <w:r w:rsidRPr="0020620F">
        <w:rPr>
          <w:b/>
        </w:rPr>
        <w:t>Minimal Download Strategy</w:t>
      </w:r>
      <w:r>
        <w:t xml:space="preserve">. When you do this, </w:t>
      </w:r>
      <w:r w:rsidR="00E77EB0">
        <w:t xml:space="preserve">the </w:t>
      </w:r>
      <w:r>
        <w:t xml:space="preserve">SharePoint </w:t>
      </w:r>
      <w:r w:rsidR="00E77EB0">
        <w:t xml:space="preserve">UI </w:t>
      </w:r>
      <w:r>
        <w:t xml:space="preserve">prompts you to confirm that you want to deactivate the feature, Click the </w:t>
      </w:r>
      <w:r w:rsidRPr="0020620F">
        <w:rPr>
          <w:b/>
        </w:rPr>
        <w:t>Deactivate this feature</w:t>
      </w:r>
      <w:r>
        <w:t xml:space="preserve"> link to complete the deactivation process.</w:t>
      </w:r>
    </w:p>
    <w:p w14:paraId="19D02D12" w14:textId="2AB8E150" w:rsidR="005C4841" w:rsidRDefault="005C4841" w:rsidP="00F73917">
      <w:pPr>
        <w:pStyle w:val="LabExerciseCallout"/>
        <w:ind w:left="720"/>
      </w:pPr>
      <w:r>
        <w:t xml:space="preserve">Note: If the feature is deactivated the instructions here are reversed. Roll with it. </w:t>
      </w:r>
    </w:p>
    <w:p w14:paraId="266AE3FC" w14:textId="77777777" w:rsidR="0020620F" w:rsidRDefault="0020620F" w:rsidP="0020620F">
      <w:pPr>
        <w:pStyle w:val="LabStepScreenshotLevel2"/>
      </w:pPr>
      <w:r>
        <w:drawing>
          <wp:inline distT="0" distB="0" distL="0" distR="0" wp14:anchorId="627D3D85" wp14:editId="79AE00AA">
            <wp:extent cx="3625850" cy="60606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145" cy="61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08FF" w14:textId="77777777" w:rsidR="00E77EB0" w:rsidRDefault="0020620F" w:rsidP="0020620F">
      <w:pPr>
        <w:pStyle w:val="LabStepNumberedLevel2"/>
      </w:pPr>
      <w:r>
        <w:t>Once the feature has been deactivated, return to the home page of the site</w:t>
      </w:r>
      <w:r w:rsidR="00E77EB0">
        <w:t>.</w:t>
      </w:r>
    </w:p>
    <w:p w14:paraId="6E9AFF4B" w14:textId="77777777" w:rsidR="00D510BF" w:rsidRDefault="00E77EB0" w:rsidP="0020620F">
      <w:pPr>
        <w:pStyle w:val="LabStepNumberedLevel2"/>
      </w:pPr>
      <w:r>
        <w:t>I</w:t>
      </w:r>
      <w:r w:rsidR="0020620F">
        <w:t>nspect the URL in the address bar of the browser. You should be able to see that the URL to the site is now easier to read.</w:t>
      </w:r>
    </w:p>
    <w:p w14:paraId="4B40C65F" w14:textId="7885C66C" w:rsidR="00847C05" w:rsidRDefault="005C5A30" w:rsidP="0020620F">
      <w:pPr>
        <w:pStyle w:val="LabStepCodeBlockLevel2"/>
      </w:pPr>
      <w:r>
        <w:t>&lt;Team Site&gt;</w:t>
      </w:r>
      <w:r w:rsidR="00A875B6">
        <w:t>/Testing</w:t>
      </w:r>
      <w:r w:rsidR="00F26365" w:rsidRPr="00F26365">
        <w:t>/SitePages/Home.aspx</w:t>
      </w:r>
    </w:p>
    <w:p w14:paraId="0F071A88" w14:textId="77777777" w:rsidR="0020620F" w:rsidRDefault="0020620F" w:rsidP="0020620F">
      <w:pPr>
        <w:pStyle w:val="LabStepNumberedLevel2"/>
      </w:pPr>
      <w:r>
        <w:t>Return to the home page of the test site.</w:t>
      </w:r>
    </w:p>
    <w:p w14:paraId="1E919C17" w14:textId="77777777" w:rsidR="0020620F" w:rsidRPr="00223F3A" w:rsidRDefault="00316B6B" w:rsidP="0020620F">
      <w:pPr>
        <w:pStyle w:val="LabExerciseCallout"/>
      </w:pPr>
      <w:r>
        <w:t>In this lab, you bega</w:t>
      </w:r>
      <w:r w:rsidR="0020620F">
        <w:t xml:space="preserve">n working with feature management. </w:t>
      </w:r>
      <w:r w:rsidR="00E77EB0">
        <w:t xml:space="preserve">It’s essential that you know </w:t>
      </w:r>
      <w:r w:rsidR="0020620F">
        <w:t xml:space="preserve">how to manage features and </w:t>
      </w:r>
      <w:r w:rsidR="00E77EB0">
        <w:t xml:space="preserve">that you also have an understanding about </w:t>
      </w:r>
      <w:r w:rsidR="0020620F">
        <w:t xml:space="preserve">which features activate at the site level versus </w:t>
      </w:r>
      <w:r w:rsidR="00E77EB0">
        <w:t xml:space="preserve">features that activate at the </w:t>
      </w:r>
      <w:r w:rsidR="0020620F">
        <w:t>site collection level.</w:t>
      </w:r>
    </w:p>
    <w:p w14:paraId="531DD92C" w14:textId="6D7535FB" w:rsidR="00316198" w:rsidRDefault="00087FCC" w:rsidP="00223F3A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t>Exercise 5</w:t>
      </w:r>
      <w:r w:rsidR="00223F3A">
        <w:rPr>
          <w:rStyle w:val="Strong"/>
          <w:b/>
          <w:bCs/>
        </w:rPr>
        <w:t>: Working with List</w:t>
      </w:r>
      <w:r w:rsidR="00875937">
        <w:rPr>
          <w:rStyle w:val="Strong"/>
          <w:b/>
          <w:bCs/>
        </w:rPr>
        <w:t>s and Items</w:t>
      </w:r>
      <w:r w:rsidR="00223F3A">
        <w:rPr>
          <w:rStyle w:val="Strong"/>
          <w:b/>
          <w:bCs/>
        </w:rPr>
        <w:t xml:space="preserve"> in SharePoint </w:t>
      </w:r>
      <w:r w:rsidR="005C4841">
        <w:rPr>
          <w:rStyle w:val="Strong"/>
          <w:b/>
          <w:bCs/>
        </w:rPr>
        <w:t>Online</w:t>
      </w:r>
    </w:p>
    <w:p w14:paraId="3B215D61" w14:textId="77777777" w:rsidR="00471982" w:rsidRDefault="00471982" w:rsidP="00AB2210">
      <w:pPr>
        <w:pStyle w:val="LabExerciseCallout"/>
      </w:pPr>
      <w:r>
        <w:t>In this exercise you will create and customize a simple list for tracking the list of products that are sold by Wingtip Toys. You will accomplish this by creating a custom list and then adding list columns so you can track the required information for each product.</w:t>
      </w:r>
    </w:p>
    <w:p w14:paraId="0A081767" w14:textId="77777777" w:rsidR="00471982" w:rsidRDefault="00471982" w:rsidP="0087423C">
      <w:pPr>
        <w:pStyle w:val="LabStepNumbered"/>
        <w:numPr>
          <w:ilvl w:val="0"/>
          <w:numId w:val="23"/>
        </w:numPr>
      </w:pPr>
      <w:r>
        <w:t>Inspect the pre-existing set of list and</w:t>
      </w:r>
      <w:r w:rsidR="00C802A5">
        <w:t xml:space="preserve"> document libraries in the new T</w:t>
      </w:r>
      <w:r>
        <w:t>eam site.</w:t>
      </w:r>
    </w:p>
    <w:p w14:paraId="737670A1" w14:textId="77777777" w:rsidR="00E77EB0" w:rsidRDefault="00E77EB0" w:rsidP="00E77EB0">
      <w:pPr>
        <w:pStyle w:val="LabStepNumberedLevel2"/>
        <w:numPr>
          <w:ilvl w:val="1"/>
          <w:numId w:val="23"/>
        </w:numPr>
      </w:pPr>
      <w:r>
        <w:t xml:space="preserve">Use the </w:t>
      </w:r>
      <w:r w:rsidRPr="00E77EB0">
        <w:rPr>
          <w:b/>
        </w:rPr>
        <w:t>Site Actions</w:t>
      </w:r>
      <w:r>
        <w:t xml:space="preserve"> menu to navigate to the </w:t>
      </w:r>
      <w:r w:rsidRPr="00E77EB0">
        <w:rPr>
          <w:b/>
        </w:rPr>
        <w:t>Site Contents</w:t>
      </w:r>
      <w:r>
        <w:t xml:space="preserve"> page.</w:t>
      </w:r>
    </w:p>
    <w:p w14:paraId="21CBC2C2" w14:textId="22F4E06E" w:rsidR="00E77EB0" w:rsidRDefault="00E77EB0" w:rsidP="00E77EB0">
      <w:pPr>
        <w:pStyle w:val="LabStepNumberedLevel2"/>
      </w:pPr>
      <w:r>
        <w:lastRenderedPageBreak/>
        <w:t xml:space="preserve">Review the contents of the </w:t>
      </w:r>
      <w:r w:rsidRPr="00E77EB0">
        <w:rPr>
          <w:b/>
        </w:rPr>
        <w:t>Site Contents</w:t>
      </w:r>
      <w:r>
        <w:t xml:space="preserve"> page. At this point, it only contains a few pre-existing document libraries including </w:t>
      </w:r>
      <w:r w:rsidRPr="00372599">
        <w:rPr>
          <w:b/>
        </w:rPr>
        <w:t>Documents</w:t>
      </w:r>
      <w:r>
        <w:t xml:space="preserve">, </w:t>
      </w:r>
      <w:r w:rsidRPr="00372599">
        <w:rPr>
          <w:b/>
        </w:rPr>
        <w:t>Site Assets</w:t>
      </w:r>
      <w:r>
        <w:t xml:space="preserve">, </w:t>
      </w:r>
      <w:r w:rsidRPr="00372599">
        <w:rPr>
          <w:b/>
        </w:rPr>
        <w:t>Site Pages</w:t>
      </w:r>
      <w:r>
        <w:t xml:space="preserve"> and </w:t>
      </w:r>
      <w:r w:rsidR="00D70E3B">
        <w:rPr>
          <w:b/>
        </w:rPr>
        <w:t>Microfeed</w:t>
      </w:r>
      <w:bookmarkStart w:id="0" w:name="_GoBack"/>
      <w:bookmarkEnd w:id="0"/>
      <w:r>
        <w:t>.</w:t>
      </w:r>
    </w:p>
    <w:p w14:paraId="20FB401B" w14:textId="3F1A2215" w:rsidR="0087423C" w:rsidRDefault="005C2239" w:rsidP="00E77EB0">
      <w:pPr>
        <w:pStyle w:val="LabStepScreenshotLevel2"/>
      </w:pPr>
      <w:r w:rsidRPr="0073628E">
        <w:rPr>
          <w:rStyle w:val="LabStepScreenshotFrame"/>
        </w:rPr>
        <w:drawing>
          <wp:inline distT="0" distB="0" distL="0" distR="0" wp14:anchorId="79A662D9" wp14:editId="58689472">
            <wp:extent cx="4984115" cy="2842792"/>
            <wp:effectExtent l="19050" t="19050" r="26035" b="152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2364" cy="28474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1D7050D" w14:textId="77777777" w:rsidR="00471982" w:rsidRDefault="00471982" w:rsidP="0087423C">
      <w:pPr>
        <w:pStyle w:val="LabStepNumbered"/>
        <w:numPr>
          <w:ilvl w:val="0"/>
          <w:numId w:val="23"/>
        </w:numPr>
      </w:pPr>
      <w:r>
        <w:t>Create a new custom list</w:t>
      </w:r>
      <w:r w:rsidR="00E77EB0">
        <w:t xml:space="preserve"> to track product information</w:t>
      </w:r>
      <w:r>
        <w:t>.</w:t>
      </w:r>
    </w:p>
    <w:p w14:paraId="10E9BB3D" w14:textId="77777777" w:rsidR="00471982" w:rsidRDefault="00471982" w:rsidP="0087423C">
      <w:pPr>
        <w:pStyle w:val="LabStepNumberedLevel2"/>
        <w:numPr>
          <w:ilvl w:val="1"/>
          <w:numId w:val="23"/>
        </w:numPr>
      </w:pPr>
      <w:r>
        <w:t xml:space="preserve">From the </w:t>
      </w:r>
      <w:r w:rsidRPr="00471982">
        <w:rPr>
          <w:b/>
        </w:rPr>
        <w:t>Site Action</w:t>
      </w:r>
      <w:r w:rsidR="00E77EB0">
        <w:rPr>
          <w:b/>
        </w:rPr>
        <w:t>s</w:t>
      </w:r>
      <w:r>
        <w:t xml:space="preserve"> menu, click the </w:t>
      </w:r>
      <w:r w:rsidRPr="00471982">
        <w:rPr>
          <w:b/>
        </w:rPr>
        <w:t>Add an app menu</w:t>
      </w:r>
      <w:r>
        <w:t xml:space="preserve"> item to navigate to the </w:t>
      </w:r>
      <w:r w:rsidRPr="00471982">
        <w:rPr>
          <w:b/>
        </w:rPr>
        <w:t>Your Apps</w:t>
      </w:r>
      <w:r>
        <w:t xml:space="preserve"> page.</w:t>
      </w:r>
    </w:p>
    <w:p w14:paraId="71C0BBC5" w14:textId="77777777" w:rsidR="00471982" w:rsidRDefault="00471982" w:rsidP="0087423C">
      <w:pPr>
        <w:pStyle w:val="LabStepNumberedLevel2"/>
        <w:numPr>
          <w:ilvl w:val="1"/>
          <w:numId w:val="23"/>
        </w:numPr>
      </w:pPr>
      <w:r>
        <w:t xml:space="preserve">On the </w:t>
      </w:r>
      <w:r w:rsidRPr="00471982">
        <w:rPr>
          <w:b/>
        </w:rPr>
        <w:t>Your Apps</w:t>
      </w:r>
      <w:r>
        <w:t xml:space="preserve"> page, click the </w:t>
      </w:r>
      <w:r w:rsidRPr="00471982">
        <w:rPr>
          <w:b/>
        </w:rPr>
        <w:t>Custom List</w:t>
      </w:r>
      <w:r>
        <w:t xml:space="preserve"> tile to begin the process of creating a new custom list.</w:t>
      </w:r>
    </w:p>
    <w:p w14:paraId="09F05FA4" w14:textId="77777777" w:rsidR="001E5FA2" w:rsidRDefault="001E5FA2" w:rsidP="00471982">
      <w:pPr>
        <w:pStyle w:val="LabStepScreenshotLevel2"/>
      </w:pPr>
      <w:r w:rsidRPr="00E77EB0">
        <w:rPr>
          <w:rStyle w:val="LabStepScreenshotFrame"/>
        </w:rPr>
        <w:drawing>
          <wp:inline distT="0" distB="0" distL="0" distR="0" wp14:anchorId="69A9EB39" wp14:editId="36B1D7A1">
            <wp:extent cx="2583204" cy="1615044"/>
            <wp:effectExtent l="19050" t="19050" r="26670" b="234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35" cy="1635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591DFC8" w14:textId="77777777" w:rsidR="001E5FA2" w:rsidRDefault="00471982" w:rsidP="0087423C">
      <w:pPr>
        <w:pStyle w:val="LabStepNumberedLevel2"/>
      </w:pPr>
      <w:r>
        <w:t xml:space="preserve">When prompted, enter a list name of </w:t>
      </w:r>
      <w:r w:rsidRPr="00471982">
        <w:rPr>
          <w:b/>
        </w:rPr>
        <w:t>Products</w:t>
      </w:r>
      <w:r>
        <w:t xml:space="preserve"> and click </w:t>
      </w:r>
      <w:r w:rsidRPr="00471982">
        <w:rPr>
          <w:b/>
        </w:rPr>
        <w:t>Create</w:t>
      </w:r>
      <w:r>
        <w:t>.</w:t>
      </w:r>
    </w:p>
    <w:p w14:paraId="2842E741" w14:textId="77777777" w:rsidR="001E5FA2" w:rsidRDefault="001E5FA2" w:rsidP="0087423C">
      <w:pPr>
        <w:pStyle w:val="LabStepScreenshotLevel2"/>
      </w:pPr>
      <w:r w:rsidRPr="00E77EB0">
        <w:rPr>
          <w:rStyle w:val="LabStepScreenshotFrame"/>
        </w:rPr>
        <w:drawing>
          <wp:inline distT="0" distB="0" distL="0" distR="0" wp14:anchorId="5FAA00DF" wp14:editId="17F04C7F">
            <wp:extent cx="4965251" cy="1496291"/>
            <wp:effectExtent l="19050" t="19050" r="26035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72" cy="152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9AE7C29" w14:textId="77777777" w:rsidR="001E5FA2" w:rsidRDefault="0087423C" w:rsidP="0087423C">
      <w:pPr>
        <w:pStyle w:val="LabStepNumberedLevel2"/>
      </w:pPr>
      <w:r>
        <w:t xml:space="preserve">Once the list has been created you should be able to see a tile for it in the </w:t>
      </w:r>
      <w:r w:rsidRPr="0087423C">
        <w:rPr>
          <w:b/>
        </w:rPr>
        <w:t>Site Contents</w:t>
      </w:r>
      <w:r>
        <w:t xml:space="preserve"> page.</w:t>
      </w:r>
    </w:p>
    <w:p w14:paraId="25DDF8AE" w14:textId="77777777" w:rsidR="001E5FA2" w:rsidRDefault="001E5FA2" w:rsidP="0087423C">
      <w:pPr>
        <w:pStyle w:val="LabStepScreenshotLevel2"/>
      </w:pPr>
      <w:r w:rsidRPr="00E77EB0">
        <w:rPr>
          <w:rStyle w:val="LabStepScreenshotFrame"/>
        </w:rPr>
        <w:drawing>
          <wp:inline distT="0" distB="0" distL="0" distR="0" wp14:anchorId="78B363AC" wp14:editId="1503BEE3">
            <wp:extent cx="2302126" cy="834887"/>
            <wp:effectExtent l="19050" t="19050" r="2222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37" cy="8408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F99DF23" w14:textId="77777777" w:rsidR="00E77EB0" w:rsidRDefault="00E77EB0" w:rsidP="00E77EB0">
      <w:pPr>
        <w:pStyle w:val="LabStepNumberedLevel2"/>
      </w:pPr>
      <w:r>
        <w:lastRenderedPageBreak/>
        <w:t>You have now finished the steps of creating a new list. Now it’s time to configure it.</w:t>
      </w:r>
    </w:p>
    <w:p w14:paraId="5D1216D5" w14:textId="77777777" w:rsidR="0087423C" w:rsidRDefault="00E77EB0" w:rsidP="0087423C">
      <w:pPr>
        <w:pStyle w:val="LabStepNumbered"/>
      </w:pPr>
      <w:r>
        <w:t xml:space="preserve">Navigate to </w:t>
      </w:r>
      <w:r w:rsidR="0087423C">
        <w:t xml:space="preserve">the list </w:t>
      </w:r>
      <w:r>
        <w:t>S</w:t>
      </w:r>
      <w:r w:rsidR="0087423C">
        <w:t>ettings</w:t>
      </w:r>
      <w:r>
        <w:t xml:space="preserve"> page</w:t>
      </w:r>
      <w:r w:rsidR="0087423C">
        <w:t>.</w:t>
      </w:r>
    </w:p>
    <w:p w14:paraId="1A02D068" w14:textId="77777777" w:rsidR="00F26365" w:rsidRDefault="00E77EB0" w:rsidP="0087423C">
      <w:pPr>
        <w:pStyle w:val="LabStepNumberedLevel2"/>
      </w:pPr>
      <w:r>
        <w:t xml:space="preserve">On the </w:t>
      </w:r>
      <w:r w:rsidRPr="00E77EB0">
        <w:rPr>
          <w:b/>
        </w:rPr>
        <w:t>Site Contents</w:t>
      </w:r>
      <w:r>
        <w:t xml:space="preserve"> page, click the ellipse (</w:t>
      </w:r>
      <w:r w:rsidRPr="00E77EB0">
        <w:rPr>
          <w:b/>
        </w:rPr>
        <w:t>…</w:t>
      </w:r>
      <w:r>
        <w:t xml:space="preserve">) fly out menu in the top, right-hand corner of the Products tile and then click the </w:t>
      </w:r>
      <w:r w:rsidRPr="00E77EB0">
        <w:rPr>
          <w:b/>
        </w:rPr>
        <w:t>SETTINGS</w:t>
      </w:r>
      <w:r>
        <w:t xml:space="preserve"> link to navigate to the </w:t>
      </w:r>
      <w:r w:rsidRPr="00E77EB0">
        <w:rPr>
          <w:b/>
        </w:rPr>
        <w:t>Settings</w:t>
      </w:r>
      <w:r>
        <w:t xml:space="preserve"> page for the new </w:t>
      </w:r>
      <w:r w:rsidRPr="00E77EB0">
        <w:rPr>
          <w:b/>
        </w:rPr>
        <w:t>Products</w:t>
      </w:r>
      <w:r>
        <w:t xml:space="preserve"> list.</w:t>
      </w:r>
    </w:p>
    <w:p w14:paraId="7901F640" w14:textId="77777777" w:rsidR="001E5FA2" w:rsidRDefault="001E5FA2" w:rsidP="0087423C">
      <w:pPr>
        <w:pStyle w:val="LabStepScreenshotLevel2"/>
      </w:pPr>
      <w:r>
        <w:drawing>
          <wp:inline distT="0" distB="0" distL="0" distR="0" wp14:anchorId="4BBED89D" wp14:editId="7388EA2E">
            <wp:extent cx="2785256" cy="1057524"/>
            <wp:effectExtent l="19050" t="19050" r="1524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892" cy="110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B50F899" w14:textId="77777777" w:rsidR="001E5FA2" w:rsidRDefault="00FB1400" w:rsidP="0087423C">
      <w:pPr>
        <w:pStyle w:val="LabStepNumberedLevel2"/>
      </w:pPr>
      <w:r>
        <w:t xml:space="preserve">Review the information and links shown on </w:t>
      </w:r>
      <w:r w:rsidR="00E77EB0">
        <w:t xml:space="preserve">the </w:t>
      </w:r>
      <w:r w:rsidR="00E77EB0" w:rsidRPr="00FB1400">
        <w:rPr>
          <w:b/>
        </w:rPr>
        <w:t>Settings</w:t>
      </w:r>
      <w:r w:rsidR="00E77EB0">
        <w:t xml:space="preserve"> page for the </w:t>
      </w:r>
      <w:r w:rsidR="00E77EB0" w:rsidRPr="00FB1400">
        <w:rPr>
          <w:b/>
        </w:rPr>
        <w:t>Products</w:t>
      </w:r>
      <w:r w:rsidR="00E77EB0">
        <w:t xml:space="preserve"> list</w:t>
      </w:r>
      <w:r>
        <w:t>.</w:t>
      </w:r>
    </w:p>
    <w:p w14:paraId="4C5DEF75" w14:textId="77777777" w:rsidR="001E5FA2" w:rsidRDefault="001E5FA2" w:rsidP="0087423C">
      <w:pPr>
        <w:pStyle w:val="LabStepScreenshotLevel2"/>
      </w:pPr>
      <w:r>
        <w:drawing>
          <wp:inline distT="0" distB="0" distL="0" distR="0" wp14:anchorId="668CDD2C" wp14:editId="450DC191">
            <wp:extent cx="5039687" cy="2268187"/>
            <wp:effectExtent l="19050" t="19050" r="889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71" cy="23092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AB8283B" w14:textId="77777777" w:rsidR="001E5FA2" w:rsidRDefault="00FB1400" w:rsidP="0087423C">
      <w:pPr>
        <w:pStyle w:val="LabStepNumberedLevel2"/>
      </w:pPr>
      <w:r>
        <w:t xml:space="preserve">Scroll down to the </w:t>
      </w:r>
      <w:r w:rsidRPr="00FB1400">
        <w:rPr>
          <w:b/>
        </w:rPr>
        <w:t>Columns</w:t>
      </w:r>
      <w:r>
        <w:t xml:space="preserve"> section and inspect the current set of columns in the </w:t>
      </w:r>
      <w:r w:rsidRPr="00FB1400">
        <w:rPr>
          <w:b/>
        </w:rPr>
        <w:t>Products</w:t>
      </w:r>
      <w:r>
        <w:t xml:space="preserve"> list. The current set of columns includes </w:t>
      </w:r>
      <w:r w:rsidRPr="00FB1400">
        <w:rPr>
          <w:b/>
        </w:rPr>
        <w:t>Title</w:t>
      </w:r>
      <w:r>
        <w:t xml:space="preserve">, </w:t>
      </w:r>
      <w:r w:rsidRPr="00FB1400">
        <w:rPr>
          <w:b/>
        </w:rPr>
        <w:t>Modified</w:t>
      </w:r>
      <w:r>
        <w:t xml:space="preserve">, </w:t>
      </w:r>
      <w:r w:rsidRPr="00FB1400">
        <w:rPr>
          <w:b/>
        </w:rPr>
        <w:t>Created</w:t>
      </w:r>
      <w:r>
        <w:t xml:space="preserve">, </w:t>
      </w:r>
      <w:r w:rsidRPr="00FB1400">
        <w:rPr>
          <w:b/>
        </w:rPr>
        <w:t>Created By</w:t>
      </w:r>
      <w:r>
        <w:t xml:space="preserve"> and </w:t>
      </w:r>
      <w:r w:rsidRPr="00FB1400">
        <w:rPr>
          <w:b/>
        </w:rPr>
        <w:t>Modified By</w:t>
      </w:r>
      <w:r>
        <w:t>.</w:t>
      </w:r>
    </w:p>
    <w:p w14:paraId="15EC3947" w14:textId="77777777" w:rsidR="001E5FA2" w:rsidRDefault="008F68F1" w:rsidP="0087423C">
      <w:pPr>
        <w:pStyle w:val="LabStepScreenshotLevel2"/>
      </w:pPr>
      <w:r>
        <w:drawing>
          <wp:inline distT="0" distB="0" distL="0" distR="0" wp14:anchorId="3BC7B6AF" wp14:editId="77B83DB3">
            <wp:extent cx="4700032" cy="2018806"/>
            <wp:effectExtent l="19050" t="19050" r="24765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9" cy="20199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25E041B" w14:textId="77777777" w:rsidR="00F26365" w:rsidRDefault="00F26365" w:rsidP="00471982">
      <w:pPr>
        <w:pStyle w:val="LabStepNumbered"/>
      </w:pPr>
      <w:r>
        <w:t xml:space="preserve">Add a </w:t>
      </w:r>
      <w:r w:rsidR="00FB1400">
        <w:t xml:space="preserve">new </w:t>
      </w:r>
      <w:r w:rsidRPr="0087423C">
        <w:rPr>
          <w:b/>
        </w:rPr>
        <w:t>Text</w:t>
      </w:r>
      <w:r>
        <w:t xml:space="preserve"> column named </w:t>
      </w:r>
      <w:r w:rsidRPr="0087423C">
        <w:rPr>
          <w:b/>
        </w:rPr>
        <w:t>Product Code</w:t>
      </w:r>
      <w:r w:rsidR="001E5FA2">
        <w:t>.</w:t>
      </w:r>
    </w:p>
    <w:p w14:paraId="0BD032D7" w14:textId="77777777" w:rsidR="001E5FA2" w:rsidRDefault="008F68F1" w:rsidP="00471982">
      <w:pPr>
        <w:pStyle w:val="LabStepNumberedLevel2"/>
      </w:pPr>
      <w:r>
        <w:t xml:space="preserve">Click on the </w:t>
      </w:r>
      <w:r w:rsidRPr="00FB1400">
        <w:rPr>
          <w:b/>
        </w:rPr>
        <w:t>Create column</w:t>
      </w:r>
      <w:r>
        <w:t xml:space="preserve"> link</w:t>
      </w:r>
      <w:r w:rsidR="00FB1400">
        <w:t xml:space="preserve"> in the </w:t>
      </w:r>
      <w:r w:rsidR="00FB1400" w:rsidRPr="00FB1400">
        <w:rPr>
          <w:b/>
        </w:rPr>
        <w:t>Columns</w:t>
      </w:r>
      <w:r w:rsidR="00FB1400">
        <w:t xml:space="preserve"> section under the list of columns to navigate to the </w:t>
      </w:r>
      <w:r w:rsidR="00FB1400" w:rsidRPr="00FB1400">
        <w:rPr>
          <w:b/>
        </w:rPr>
        <w:t>Create Column</w:t>
      </w:r>
      <w:r w:rsidR="00FB1400">
        <w:t xml:space="preserve"> page.</w:t>
      </w:r>
    </w:p>
    <w:p w14:paraId="4D3B09F8" w14:textId="77777777" w:rsidR="008F68F1" w:rsidRDefault="00FB1400" w:rsidP="00471982">
      <w:pPr>
        <w:pStyle w:val="LabStepNumberedLevel2"/>
      </w:pPr>
      <w:r>
        <w:t xml:space="preserve">On the </w:t>
      </w:r>
      <w:r w:rsidRPr="00FB1400">
        <w:rPr>
          <w:b/>
        </w:rPr>
        <w:t>Create Column</w:t>
      </w:r>
      <w:r>
        <w:t xml:space="preserve"> page, add a </w:t>
      </w:r>
      <w:r w:rsidRPr="00FB1400">
        <w:rPr>
          <w:b/>
        </w:rPr>
        <w:t>Column name</w:t>
      </w:r>
      <w:r>
        <w:t xml:space="preserve"> of </w:t>
      </w:r>
      <w:r w:rsidRPr="00FB1400">
        <w:rPr>
          <w:b/>
        </w:rPr>
        <w:t>Product Code</w:t>
      </w:r>
      <w:r>
        <w:t xml:space="preserve"> and ensure that </w:t>
      </w:r>
      <w:r w:rsidRPr="00FB1400">
        <w:rPr>
          <w:b/>
        </w:rPr>
        <w:t>The type of information in this column is</w:t>
      </w:r>
      <w:r>
        <w:t xml:space="preserve"> setting is set to </w:t>
      </w:r>
      <w:r w:rsidRPr="00FB1400">
        <w:rPr>
          <w:b/>
        </w:rPr>
        <w:t>Single line of text</w:t>
      </w:r>
      <w:r>
        <w:t>.</w:t>
      </w:r>
    </w:p>
    <w:p w14:paraId="6CFA3AD8" w14:textId="77777777" w:rsidR="008F68F1" w:rsidRDefault="008F68F1" w:rsidP="008F68F1">
      <w:pPr>
        <w:pStyle w:val="LabStepScreenshotLevel2"/>
      </w:pPr>
      <w:r>
        <w:lastRenderedPageBreak/>
        <w:drawing>
          <wp:inline distT="0" distB="0" distL="0" distR="0" wp14:anchorId="7223EBF8" wp14:editId="67207151">
            <wp:extent cx="5118608" cy="2351314"/>
            <wp:effectExtent l="19050" t="19050" r="2540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66" cy="2390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6B062CF" w14:textId="77777777" w:rsidR="00FB1400" w:rsidRDefault="00FB1400" w:rsidP="00FB1400">
      <w:pPr>
        <w:pStyle w:val="LabStepNumberedLevel2"/>
      </w:pPr>
      <w:r>
        <w:t xml:space="preserve">Click </w:t>
      </w:r>
      <w:r w:rsidRPr="0073628E">
        <w:rPr>
          <w:b/>
        </w:rPr>
        <w:t>OK</w:t>
      </w:r>
      <w:r>
        <w:t xml:space="preserve"> to create the new list column.</w:t>
      </w:r>
    </w:p>
    <w:p w14:paraId="47CB803B" w14:textId="77777777" w:rsidR="003578C4" w:rsidRDefault="003578C4" w:rsidP="00471982">
      <w:pPr>
        <w:pStyle w:val="LabStepNumbered"/>
      </w:pPr>
      <w:r>
        <w:t xml:space="preserve">Add </w:t>
      </w:r>
      <w:r w:rsidR="0087423C">
        <w:t xml:space="preserve">a new </w:t>
      </w:r>
      <w:r>
        <w:t xml:space="preserve">column named </w:t>
      </w:r>
      <w:r w:rsidRPr="0087423C">
        <w:rPr>
          <w:b/>
        </w:rPr>
        <w:t xml:space="preserve">Product </w:t>
      </w:r>
      <w:r w:rsidR="00186FE3">
        <w:rPr>
          <w:b/>
        </w:rPr>
        <w:t xml:space="preserve">Category </w:t>
      </w:r>
      <w:r w:rsidR="0087423C">
        <w:t xml:space="preserve">using the </w:t>
      </w:r>
      <w:r w:rsidR="00186FE3" w:rsidRPr="00186FE3">
        <w:rPr>
          <w:b/>
        </w:rPr>
        <w:t>Choice</w:t>
      </w:r>
      <w:r w:rsidR="00186FE3">
        <w:t xml:space="preserve"> </w:t>
      </w:r>
      <w:r w:rsidR="0087423C">
        <w:t>field type</w:t>
      </w:r>
      <w:r w:rsidR="0087423C" w:rsidRPr="0087423C">
        <w:t>.</w:t>
      </w:r>
    </w:p>
    <w:p w14:paraId="650339E3" w14:textId="77777777" w:rsidR="00FB1400" w:rsidRDefault="00FB1400" w:rsidP="00FB1400">
      <w:pPr>
        <w:pStyle w:val="LabStepNumberedLevel2"/>
      </w:pPr>
      <w:r>
        <w:t xml:space="preserve">Click on the </w:t>
      </w:r>
      <w:r w:rsidRPr="00FB1400">
        <w:rPr>
          <w:b/>
        </w:rPr>
        <w:t>Create column</w:t>
      </w:r>
      <w:r>
        <w:t xml:space="preserve"> link in the </w:t>
      </w:r>
      <w:r w:rsidRPr="00FB1400">
        <w:rPr>
          <w:b/>
        </w:rPr>
        <w:t>Columns</w:t>
      </w:r>
      <w:r>
        <w:t xml:space="preserve"> section under the list of columns to navigate to the </w:t>
      </w:r>
      <w:r w:rsidRPr="00FB1400">
        <w:rPr>
          <w:b/>
        </w:rPr>
        <w:t>Create Column</w:t>
      </w:r>
      <w:r>
        <w:t xml:space="preserve"> page.</w:t>
      </w:r>
    </w:p>
    <w:p w14:paraId="47D0AD3B" w14:textId="77777777" w:rsidR="00FB1400" w:rsidRDefault="00FB1400" w:rsidP="00FB1400">
      <w:pPr>
        <w:pStyle w:val="LabStepNumberedLevel2"/>
      </w:pPr>
      <w:r>
        <w:t xml:space="preserve">On the </w:t>
      </w:r>
      <w:r w:rsidRPr="00FB1400">
        <w:rPr>
          <w:b/>
        </w:rPr>
        <w:t>Create Column</w:t>
      </w:r>
      <w:r>
        <w:t xml:space="preserve"> page, add a </w:t>
      </w:r>
      <w:r w:rsidRPr="00FB1400">
        <w:rPr>
          <w:b/>
        </w:rPr>
        <w:t>Column name</w:t>
      </w:r>
      <w:r>
        <w:t xml:space="preserve"> of </w:t>
      </w:r>
      <w:r w:rsidRPr="00FB1400">
        <w:rPr>
          <w:b/>
        </w:rPr>
        <w:t xml:space="preserve">Product </w:t>
      </w:r>
      <w:r>
        <w:rPr>
          <w:b/>
        </w:rPr>
        <w:t xml:space="preserve">Category </w:t>
      </w:r>
      <w:r>
        <w:t xml:space="preserve">and ensure that </w:t>
      </w:r>
      <w:r w:rsidRPr="00FB1400">
        <w:rPr>
          <w:b/>
        </w:rPr>
        <w:t>The type of information in this column is</w:t>
      </w:r>
      <w:r>
        <w:t xml:space="preserve"> setting is set to </w:t>
      </w:r>
      <w:r>
        <w:rPr>
          <w:b/>
        </w:rPr>
        <w:t>Choice</w:t>
      </w:r>
      <w:r>
        <w:t>.</w:t>
      </w:r>
    </w:p>
    <w:p w14:paraId="2B927C43" w14:textId="77777777" w:rsidR="00186FE3" w:rsidRDefault="00186FE3" w:rsidP="00186FE3">
      <w:pPr>
        <w:pStyle w:val="LabStepScreenshotLevel2"/>
      </w:pPr>
      <w:r>
        <w:drawing>
          <wp:inline distT="0" distB="0" distL="0" distR="0" wp14:anchorId="62A823BD" wp14:editId="676FF867">
            <wp:extent cx="4095543" cy="2683823"/>
            <wp:effectExtent l="19050" t="19050" r="19685" b="215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29" cy="27230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DB5E949" w14:textId="77777777" w:rsidR="008F68F1" w:rsidRDefault="00FB1400" w:rsidP="00AD3D74">
      <w:pPr>
        <w:pStyle w:val="LabStepNumberedLevel2"/>
      </w:pPr>
      <w:r>
        <w:t xml:space="preserve">Below in the textbox which has the caption </w:t>
      </w:r>
      <w:r w:rsidRPr="00FB1400">
        <w:rPr>
          <w:b/>
        </w:rPr>
        <w:t>Type each choice on a separate line</w:t>
      </w:r>
      <w:r>
        <w:t>, a</w:t>
      </w:r>
      <w:r w:rsidR="00C802A5">
        <w:t>dd the following three</w:t>
      </w:r>
      <w:r w:rsidR="008F68F1">
        <w:t xml:space="preserve"> choice values</w:t>
      </w:r>
    </w:p>
    <w:p w14:paraId="36C37248" w14:textId="77777777" w:rsidR="008F68F1" w:rsidRDefault="008F68F1" w:rsidP="00471982">
      <w:pPr>
        <w:pStyle w:val="LabStepNumberedLevel3"/>
      </w:pPr>
      <w:r>
        <w:t>Action Figures</w:t>
      </w:r>
    </w:p>
    <w:p w14:paraId="0304090E" w14:textId="77777777" w:rsidR="004520C9" w:rsidRDefault="00F26365" w:rsidP="00471982">
      <w:pPr>
        <w:pStyle w:val="LabStepNumberedLevel3"/>
      </w:pPr>
      <w:r>
        <w:t>Arts and Crafts</w:t>
      </w:r>
    </w:p>
    <w:p w14:paraId="4CDC09D8" w14:textId="77777777" w:rsidR="004520C9" w:rsidRDefault="00F26365" w:rsidP="00471982">
      <w:pPr>
        <w:pStyle w:val="LabStepNumberedLevel3"/>
      </w:pPr>
      <w:r w:rsidRPr="00F26365">
        <w:t>Vehicles and Remote Control</w:t>
      </w:r>
    </w:p>
    <w:p w14:paraId="3072804F" w14:textId="77777777" w:rsidR="008F68F1" w:rsidRDefault="00FB1400" w:rsidP="00471982">
      <w:pPr>
        <w:pStyle w:val="LabStepNumberedLevel2"/>
      </w:pPr>
      <w:r>
        <w:t xml:space="preserve">When you have entered the </w:t>
      </w:r>
      <w:r w:rsidR="00F739E9">
        <w:t>choice values</w:t>
      </w:r>
      <w:r>
        <w:t xml:space="preserve">, they </w:t>
      </w:r>
      <w:r w:rsidR="00F739E9">
        <w:t>should appear as they do in the following screenshot</w:t>
      </w:r>
      <w:r w:rsidR="008F68F1">
        <w:t>.</w:t>
      </w:r>
      <w:r>
        <w:t xml:space="preserve"> Also change the </w:t>
      </w:r>
      <w:r w:rsidRPr="00FB1400">
        <w:rPr>
          <w:b/>
        </w:rPr>
        <w:t>Display choices using</w:t>
      </w:r>
      <w:r>
        <w:t xml:space="preserve"> setting to </w:t>
      </w:r>
      <w:r w:rsidRPr="00FB1400">
        <w:rPr>
          <w:b/>
        </w:rPr>
        <w:t>Radio Buttons</w:t>
      </w:r>
      <w:r>
        <w:t>.</w:t>
      </w:r>
    </w:p>
    <w:p w14:paraId="33B12334" w14:textId="77777777" w:rsidR="008F68F1" w:rsidRDefault="008F68F1" w:rsidP="008F68F1">
      <w:pPr>
        <w:pStyle w:val="LabStepScreenshotLevel2"/>
      </w:pPr>
      <w:r w:rsidRPr="00FB1400">
        <w:rPr>
          <w:rStyle w:val="LabStepScreenshotFrame"/>
        </w:rPr>
        <w:lastRenderedPageBreak/>
        <w:drawing>
          <wp:inline distT="0" distB="0" distL="0" distR="0" wp14:anchorId="4D997317" wp14:editId="12E113DF">
            <wp:extent cx="2163698" cy="2873829"/>
            <wp:effectExtent l="19050" t="19050" r="27305" b="222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021" cy="29034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DA046D3" w14:textId="77777777" w:rsidR="00F739E9" w:rsidRDefault="00F739E9" w:rsidP="00F739E9">
      <w:pPr>
        <w:pStyle w:val="LabStepNumberedLevel2"/>
      </w:pPr>
      <w:r>
        <w:t>Click</w:t>
      </w:r>
      <w:r w:rsidR="00C802A5">
        <w:t xml:space="preserve"> the</w:t>
      </w:r>
      <w:r>
        <w:t xml:space="preserve"> </w:t>
      </w:r>
      <w:r w:rsidRPr="0073628E">
        <w:rPr>
          <w:b/>
        </w:rPr>
        <w:t>OK</w:t>
      </w:r>
      <w:r>
        <w:t xml:space="preserve"> button to create the </w:t>
      </w:r>
      <w:r w:rsidR="00AB34FA">
        <w:t xml:space="preserve">new </w:t>
      </w:r>
      <w:r>
        <w:t>list column.</w:t>
      </w:r>
    </w:p>
    <w:p w14:paraId="78C9EAAF" w14:textId="44A4D5EB" w:rsidR="00F739E9" w:rsidRDefault="00F739E9" w:rsidP="00F739E9">
      <w:pPr>
        <w:pStyle w:val="LabExerciseCallout"/>
      </w:pPr>
      <w:r>
        <w:t xml:space="preserve">Now you have completed the creation of a custom list. Next, you will add a few items to familiarize yourself with the new user interface experience for adding and editing items in SharePoint </w:t>
      </w:r>
      <w:r w:rsidR="005C4841">
        <w:t>Online</w:t>
      </w:r>
      <w:r>
        <w:t>.</w:t>
      </w:r>
    </w:p>
    <w:p w14:paraId="753D3A33" w14:textId="77777777" w:rsidR="008F68F1" w:rsidRDefault="00AB34FA" w:rsidP="00471982">
      <w:pPr>
        <w:pStyle w:val="LabStepNumbered"/>
      </w:pPr>
      <w:r>
        <w:t xml:space="preserve">Add </w:t>
      </w:r>
      <w:r w:rsidR="008F68F1">
        <w:t xml:space="preserve">a </w:t>
      </w:r>
      <w:r>
        <w:t>new product</w:t>
      </w:r>
      <w:r w:rsidR="008F68F1">
        <w:t xml:space="preserve"> </w:t>
      </w:r>
      <w:r>
        <w:t xml:space="preserve">to </w:t>
      </w:r>
      <w:r w:rsidR="008F68F1">
        <w:t xml:space="preserve">the </w:t>
      </w:r>
      <w:r w:rsidRPr="00AB34FA">
        <w:rPr>
          <w:b/>
        </w:rPr>
        <w:t>Products</w:t>
      </w:r>
      <w:r>
        <w:t xml:space="preserve"> </w:t>
      </w:r>
      <w:r w:rsidR="008F68F1">
        <w:t>list.</w:t>
      </w:r>
    </w:p>
    <w:p w14:paraId="48EEB5D5" w14:textId="77777777" w:rsidR="008F68F1" w:rsidRDefault="00AB34FA" w:rsidP="00471982">
      <w:pPr>
        <w:pStyle w:val="LabStepNumberedLevel2"/>
      </w:pPr>
      <w:r>
        <w:t xml:space="preserve">Click on the </w:t>
      </w:r>
      <w:r w:rsidRPr="00AB34FA">
        <w:rPr>
          <w:b/>
        </w:rPr>
        <w:t>Products</w:t>
      </w:r>
      <w:r>
        <w:t xml:space="preserve"> link in the Quick Launch to navigate to the default view of the </w:t>
      </w:r>
      <w:r w:rsidRPr="00AB34FA">
        <w:rPr>
          <w:b/>
        </w:rPr>
        <w:t>Products</w:t>
      </w:r>
      <w:r>
        <w:t xml:space="preserve"> list.</w:t>
      </w:r>
    </w:p>
    <w:p w14:paraId="08C2773C" w14:textId="77777777" w:rsidR="008F68F1" w:rsidRDefault="008F68F1" w:rsidP="008F68F1">
      <w:pPr>
        <w:pStyle w:val="LabStepScreenshotLevel2"/>
      </w:pPr>
      <w:r w:rsidRPr="00AB34FA">
        <w:rPr>
          <w:rStyle w:val="LabStepScreenshotFrame"/>
        </w:rPr>
        <w:drawing>
          <wp:inline distT="0" distB="0" distL="0" distR="0" wp14:anchorId="5FC415AC" wp14:editId="00804227">
            <wp:extent cx="4064539" cy="1923802"/>
            <wp:effectExtent l="19050" t="19050" r="12700" b="196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50" cy="19541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764FDE2" w14:textId="77777777" w:rsidR="008F68F1" w:rsidRDefault="008F68F1" w:rsidP="00471982">
      <w:pPr>
        <w:pStyle w:val="LabStepNumberedLevel2"/>
      </w:pPr>
      <w:r>
        <w:t xml:space="preserve">Click the </w:t>
      </w:r>
      <w:r w:rsidRPr="00AB34FA">
        <w:rPr>
          <w:b/>
        </w:rPr>
        <w:t>new item</w:t>
      </w:r>
      <w:r>
        <w:t xml:space="preserve"> link</w:t>
      </w:r>
      <w:r w:rsidR="00AB34FA">
        <w:t xml:space="preserve"> to display the new item page</w:t>
      </w:r>
      <w:r>
        <w:t>.</w:t>
      </w:r>
    </w:p>
    <w:p w14:paraId="686C8CB5" w14:textId="77777777" w:rsidR="008F68F1" w:rsidRDefault="008F68F1" w:rsidP="008F68F1">
      <w:pPr>
        <w:pStyle w:val="LabStepScreenshotLevel2"/>
      </w:pPr>
      <w:r w:rsidRPr="00AB34FA">
        <w:rPr>
          <w:rStyle w:val="LabStepScreenshotFrame"/>
        </w:rPr>
        <w:drawing>
          <wp:inline distT="0" distB="0" distL="0" distR="0" wp14:anchorId="53767D67" wp14:editId="03B5AAD8">
            <wp:extent cx="3861940" cy="1116280"/>
            <wp:effectExtent l="19050" t="19050" r="24765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154" cy="1140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75EF224" w14:textId="77777777" w:rsidR="001E5FA2" w:rsidRDefault="00AB34FA" w:rsidP="00471982">
      <w:pPr>
        <w:pStyle w:val="LabStepNumberedLevel2"/>
      </w:pPr>
      <w:r>
        <w:t xml:space="preserve">On the new item page, enter the data </w:t>
      </w:r>
      <w:r w:rsidR="004364C6">
        <w:t xml:space="preserve">and save </w:t>
      </w:r>
      <w:r>
        <w:t xml:space="preserve">the first </w:t>
      </w:r>
      <w:r w:rsidR="001E5FA2">
        <w:t xml:space="preserve">product </w:t>
      </w:r>
      <w:r>
        <w:t xml:space="preserve">item </w:t>
      </w:r>
      <w:r w:rsidR="004364C6">
        <w:t>using the following values</w:t>
      </w:r>
      <w:r w:rsidR="001E5FA2">
        <w:t>.</w:t>
      </w:r>
    </w:p>
    <w:p w14:paraId="007C289F" w14:textId="77777777" w:rsidR="00F26365" w:rsidRDefault="001E5FA2" w:rsidP="00471982">
      <w:pPr>
        <w:pStyle w:val="LabStepNumberedLevel3"/>
      </w:pPr>
      <w:r w:rsidRPr="008F68F1">
        <w:rPr>
          <w:b/>
        </w:rPr>
        <w:t>Title</w:t>
      </w:r>
      <w:r>
        <w:t>:</w:t>
      </w:r>
      <w:r w:rsidR="008F68F1">
        <w:t xml:space="preserve"> Batman Action Figure</w:t>
      </w:r>
    </w:p>
    <w:p w14:paraId="362F1190" w14:textId="77777777" w:rsidR="001E5FA2" w:rsidRDefault="001E5FA2" w:rsidP="00471982">
      <w:pPr>
        <w:pStyle w:val="LabStepNumberedLevel3"/>
      </w:pPr>
      <w:r w:rsidRPr="008F68F1">
        <w:rPr>
          <w:b/>
        </w:rPr>
        <w:t>Product Code</w:t>
      </w:r>
      <w:r>
        <w:t>:</w:t>
      </w:r>
      <w:r w:rsidR="00552125">
        <w:t xml:space="preserve"> W</w:t>
      </w:r>
      <w:r w:rsidR="008F68F1">
        <w:t>P0001</w:t>
      </w:r>
    </w:p>
    <w:p w14:paraId="46C184D3" w14:textId="77777777" w:rsidR="001E5FA2" w:rsidRDefault="001E5FA2" w:rsidP="00471982">
      <w:pPr>
        <w:pStyle w:val="LabStepNumberedLevel3"/>
      </w:pPr>
      <w:r w:rsidRPr="008F68F1">
        <w:rPr>
          <w:b/>
        </w:rPr>
        <w:t>Product Category</w:t>
      </w:r>
      <w:r>
        <w:t xml:space="preserve">: </w:t>
      </w:r>
      <w:r w:rsidR="004364C6">
        <w:t>Action Figures</w:t>
      </w:r>
    </w:p>
    <w:p w14:paraId="09116AD9" w14:textId="77777777" w:rsidR="004364C6" w:rsidRDefault="004364C6" w:rsidP="00471982">
      <w:pPr>
        <w:pStyle w:val="LabStepNumberedLevel2"/>
      </w:pPr>
      <w:r>
        <w:t xml:space="preserve">When the form looks like the following screenshot, click the </w:t>
      </w:r>
      <w:r w:rsidRPr="00AB34FA">
        <w:rPr>
          <w:b/>
        </w:rPr>
        <w:t>Save</w:t>
      </w:r>
      <w:r>
        <w:t xml:space="preserve"> button to save the item.</w:t>
      </w:r>
    </w:p>
    <w:p w14:paraId="7C3CB249" w14:textId="77777777" w:rsidR="008F68F1" w:rsidRDefault="00186FE3" w:rsidP="008F68F1">
      <w:pPr>
        <w:pStyle w:val="LabStepScreenshotLevel2"/>
      </w:pPr>
      <w:r>
        <w:lastRenderedPageBreak/>
        <w:drawing>
          <wp:inline distT="0" distB="0" distL="0" distR="0" wp14:anchorId="6B67D7EA" wp14:editId="09D315BC">
            <wp:extent cx="3403129" cy="1211283"/>
            <wp:effectExtent l="19050" t="19050" r="26035" b="273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287" cy="1224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F90A836" w14:textId="77777777" w:rsidR="00F739E9" w:rsidRDefault="00F739E9" w:rsidP="00F739E9">
      <w:pPr>
        <w:pStyle w:val="LabStepNumberedLevel2"/>
      </w:pPr>
      <w:r>
        <w:t xml:space="preserve">After you click </w:t>
      </w:r>
      <w:r w:rsidRPr="00AB34FA">
        <w:rPr>
          <w:b/>
        </w:rPr>
        <w:t>Save</w:t>
      </w:r>
      <w:r>
        <w:t xml:space="preserve">, you should </w:t>
      </w:r>
      <w:r w:rsidR="00AB34FA">
        <w:t xml:space="preserve">return to the default view for the Products list where you can </w:t>
      </w:r>
      <w:r>
        <w:t>see that your new item has been added to the list.</w:t>
      </w:r>
    </w:p>
    <w:p w14:paraId="2B91E5AD" w14:textId="77777777" w:rsidR="00186FE3" w:rsidRDefault="00186FE3" w:rsidP="00186FE3">
      <w:pPr>
        <w:pStyle w:val="LabStepNumbered"/>
      </w:pPr>
      <w:r>
        <w:t>Add items to the list while in Edit view.</w:t>
      </w:r>
    </w:p>
    <w:p w14:paraId="1724F152" w14:textId="77777777" w:rsidR="00AB34FA" w:rsidRDefault="00AB34FA" w:rsidP="00186FE3">
      <w:pPr>
        <w:pStyle w:val="LabStepNumberedLevel2"/>
      </w:pPr>
      <w:r>
        <w:t xml:space="preserve">Now you are going to create new product items in edit view which often makes things faster. To enter edit view, simply click the </w:t>
      </w:r>
      <w:r w:rsidRPr="00AB34FA">
        <w:rPr>
          <w:b/>
        </w:rPr>
        <w:t>edit</w:t>
      </w:r>
      <w:r>
        <w:t xml:space="preserve"> link and the default view of the Product list.</w:t>
      </w:r>
    </w:p>
    <w:p w14:paraId="7F4A9799" w14:textId="77777777" w:rsidR="00186FE3" w:rsidRDefault="00186FE3" w:rsidP="00186FE3">
      <w:pPr>
        <w:pStyle w:val="LabStepScreenshotLevel2"/>
      </w:pPr>
      <w:r>
        <w:drawing>
          <wp:inline distT="0" distB="0" distL="0" distR="0" wp14:anchorId="01F58C2A" wp14:editId="440EE9F2">
            <wp:extent cx="2090571" cy="1199408"/>
            <wp:effectExtent l="19050" t="19050" r="24130" b="203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573" cy="121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BA6CD5A" w14:textId="77777777" w:rsidR="00F739E9" w:rsidRDefault="00AB34FA" w:rsidP="008F68F1">
      <w:pPr>
        <w:pStyle w:val="LabStepNumberedLevel2"/>
      </w:pPr>
      <w:r>
        <w:t xml:space="preserve">Once you are in edit mode, you can add or edit an item while still being able to see other items. </w:t>
      </w:r>
      <w:r w:rsidR="00F739E9">
        <w:t xml:space="preserve">Add a new item for the </w:t>
      </w:r>
      <w:r w:rsidR="00F739E9" w:rsidRPr="00AB34FA">
        <w:rPr>
          <w:b/>
        </w:rPr>
        <w:t>Captain America Action Figure</w:t>
      </w:r>
      <w:r w:rsidR="00F739E9">
        <w:t xml:space="preserve"> in edit mode using the values shown in the following screenshot.</w:t>
      </w:r>
    </w:p>
    <w:p w14:paraId="7920F0CD" w14:textId="351608A2" w:rsidR="00186FE3" w:rsidRDefault="005C2239" w:rsidP="009D5631">
      <w:pPr>
        <w:pStyle w:val="LabStepScreenshotLevel2"/>
      </w:pPr>
      <w:r w:rsidRPr="0073628E">
        <w:rPr>
          <w:rStyle w:val="LabStepScreenshotFrame"/>
        </w:rPr>
        <w:drawing>
          <wp:inline distT="0" distB="0" distL="0" distR="0" wp14:anchorId="4BCDA4A7" wp14:editId="1403E49E">
            <wp:extent cx="5838825" cy="2401662"/>
            <wp:effectExtent l="19050" t="19050" r="9525" b="177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3055" cy="24034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FC2D318" w14:textId="77777777" w:rsidR="004364C6" w:rsidRDefault="00F739E9" w:rsidP="00F739E9">
      <w:pPr>
        <w:pStyle w:val="LabStepNumberedLevel2"/>
      </w:pPr>
      <w:r>
        <w:t xml:space="preserve">You should be able to see that you can usually edit items </w:t>
      </w:r>
      <w:r w:rsidR="00AB34FA">
        <w:t xml:space="preserve">significantly </w:t>
      </w:r>
      <w:r>
        <w:t xml:space="preserve">faster when you are in edit mode. </w:t>
      </w:r>
      <w:r w:rsidR="00AB34FA">
        <w:t>Enter a few more Product items as shown in the following screenshot.</w:t>
      </w:r>
      <w:r w:rsidR="001B03A4">
        <w:t xml:space="preserve"> When you are done editing click </w:t>
      </w:r>
      <w:r w:rsidR="001B03A4" w:rsidRPr="001B03A4">
        <w:rPr>
          <w:b/>
        </w:rPr>
        <w:t>Stop Editing</w:t>
      </w:r>
      <w:r w:rsidR="001B03A4">
        <w:t>.</w:t>
      </w:r>
    </w:p>
    <w:p w14:paraId="70292BD6" w14:textId="77777777" w:rsidR="001B03A4" w:rsidRDefault="009D5631" w:rsidP="001B03A4">
      <w:pPr>
        <w:pStyle w:val="LabStepScreenshotLevel2"/>
      </w:pPr>
      <w:r>
        <w:drawing>
          <wp:inline distT="0" distB="0" distL="0" distR="0" wp14:anchorId="7F4472BA" wp14:editId="7FF24A85">
            <wp:extent cx="4227615" cy="1536220"/>
            <wp:effectExtent l="19050" t="19050" r="20955" b="260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876" cy="1555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683B523" w14:textId="77777777" w:rsidR="00F26365" w:rsidRDefault="004364C6" w:rsidP="009D5631">
      <w:pPr>
        <w:pStyle w:val="LabExerciseCallout"/>
      </w:pPr>
      <w:r>
        <w:t xml:space="preserve">When </w:t>
      </w:r>
      <w:r w:rsidR="009D5631">
        <w:t>y</w:t>
      </w:r>
      <w:r>
        <w:t>ou are done, the Products list should contain the</w:t>
      </w:r>
      <w:r w:rsidR="00C802A5">
        <w:t>se</w:t>
      </w:r>
      <w:r>
        <w:t xml:space="preserve"> six items.</w:t>
      </w:r>
    </w:p>
    <w:p w14:paraId="35C8FE6B" w14:textId="77777777" w:rsidR="009D5631" w:rsidRDefault="00087FCC" w:rsidP="009D5631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lastRenderedPageBreak/>
        <w:t>Exercise 6</w:t>
      </w:r>
      <w:r w:rsidR="009D5631">
        <w:rPr>
          <w:rStyle w:val="Strong"/>
          <w:b/>
          <w:bCs/>
        </w:rPr>
        <w:t>: Adding a Picture Library</w:t>
      </w:r>
    </w:p>
    <w:p w14:paraId="7AD52EB3" w14:textId="77777777" w:rsidR="009D5631" w:rsidRPr="00223F3A" w:rsidRDefault="009D5631" w:rsidP="009D5631">
      <w:pPr>
        <w:pStyle w:val="LabExerciseLeadIn"/>
      </w:pPr>
      <w:r>
        <w:t>In this</w:t>
      </w:r>
      <w:r w:rsidR="00AB34FA">
        <w:t xml:space="preserve"> exercise, you will create a new picture library and</w:t>
      </w:r>
      <w:r w:rsidR="00C802A5">
        <w:t xml:space="preserve"> upload a set of product images.</w:t>
      </w:r>
    </w:p>
    <w:p w14:paraId="5F6D9571" w14:textId="77777777" w:rsidR="00AB34FA" w:rsidRDefault="00AB34FA" w:rsidP="00AB34FA">
      <w:pPr>
        <w:pStyle w:val="LabStepNumbered"/>
        <w:numPr>
          <w:ilvl w:val="0"/>
          <w:numId w:val="26"/>
        </w:numPr>
      </w:pPr>
      <w:r>
        <w:t>Create a new picture library to store product images.</w:t>
      </w:r>
    </w:p>
    <w:p w14:paraId="0A0AF92E" w14:textId="77777777" w:rsidR="00AB34FA" w:rsidRDefault="00AB34FA" w:rsidP="00AB34FA">
      <w:pPr>
        <w:pStyle w:val="LabStepNumberedLevel2"/>
      </w:pPr>
      <w:r>
        <w:t xml:space="preserve">From the </w:t>
      </w:r>
      <w:r w:rsidRPr="00471982">
        <w:rPr>
          <w:b/>
        </w:rPr>
        <w:t>Site Action</w:t>
      </w:r>
      <w:r>
        <w:rPr>
          <w:b/>
        </w:rPr>
        <w:t>s</w:t>
      </w:r>
      <w:r>
        <w:t xml:space="preserve"> menu, click the </w:t>
      </w:r>
      <w:r w:rsidRPr="00471982">
        <w:rPr>
          <w:b/>
        </w:rPr>
        <w:t>Add an app menu</w:t>
      </w:r>
      <w:r>
        <w:t xml:space="preserve"> item to navigate to the </w:t>
      </w:r>
      <w:r w:rsidRPr="00471982">
        <w:rPr>
          <w:b/>
        </w:rPr>
        <w:t>Your Apps</w:t>
      </w:r>
      <w:r>
        <w:t xml:space="preserve"> page.</w:t>
      </w:r>
    </w:p>
    <w:p w14:paraId="6206071E" w14:textId="77777777" w:rsidR="00AB34FA" w:rsidRDefault="00AB34FA" w:rsidP="00AB34FA">
      <w:pPr>
        <w:pStyle w:val="LabStepNumberedLevel2"/>
      </w:pPr>
      <w:r>
        <w:t xml:space="preserve">On the </w:t>
      </w:r>
      <w:r w:rsidRPr="00471982">
        <w:rPr>
          <w:b/>
        </w:rPr>
        <w:t>Your Apps</w:t>
      </w:r>
      <w:r>
        <w:t xml:space="preserve"> page, click the </w:t>
      </w:r>
      <w:r>
        <w:rPr>
          <w:b/>
        </w:rPr>
        <w:t>Picture Library</w:t>
      </w:r>
      <w:r>
        <w:t xml:space="preserve"> tile to begin the process of creating a new custom list.</w:t>
      </w:r>
    </w:p>
    <w:p w14:paraId="1C4BE696" w14:textId="77777777" w:rsidR="00AC6BC7" w:rsidRDefault="00AC6BC7" w:rsidP="00F739E9">
      <w:pPr>
        <w:pStyle w:val="LabStepScreenshotLevel2"/>
      </w:pPr>
      <w:r>
        <w:drawing>
          <wp:inline distT="0" distB="0" distL="0" distR="0" wp14:anchorId="0D21C163" wp14:editId="6304AA2F">
            <wp:extent cx="758723" cy="898497"/>
            <wp:effectExtent l="19050" t="19050" r="22860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05" cy="911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6D9D66B" w14:textId="77777777" w:rsidR="00AC6BC7" w:rsidRDefault="00AB34FA" w:rsidP="00AB34FA">
      <w:pPr>
        <w:pStyle w:val="LabStepNumberedLevel2"/>
      </w:pPr>
      <w:r>
        <w:t xml:space="preserve">Provide a name of </w:t>
      </w:r>
      <w:r w:rsidRPr="00AB34FA">
        <w:rPr>
          <w:b/>
        </w:rPr>
        <w:t xml:space="preserve">Product </w:t>
      </w:r>
      <w:r>
        <w:rPr>
          <w:b/>
        </w:rPr>
        <w:t>Images</w:t>
      </w:r>
      <w:r>
        <w:t>.</w:t>
      </w:r>
    </w:p>
    <w:p w14:paraId="0E039D1E" w14:textId="77777777" w:rsidR="00AC6BC7" w:rsidRDefault="00AB34FA" w:rsidP="00F739E9">
      <w:pPr>
        <w:pStyle w:val="LabStepScreenshotLevel2"/>
      </w:pPr>
      <w:r w:rsidRPr="00AB34FA">
        <w:rPr>
          <w:rStyle w:val="LabStepScreenshotFrame"/>
        </w:rPr>
        <w:drawing>
          <wp:inline distT="0" distB="0" distL="0" distR="0" wp14:anchorId="4501C842" wp14:editId="706C5721">
            <wp:extent cx="4408995" cy="1413164"/>
            <wp:effectExtent l="19050" t="19050" r="1079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442" cy="14341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BAF3DFF" w14:textId="77777777" w:rsidR="00AB34FA" w:rsidRDefault="00C53091" w:rsidP="00C53091">
      <w:pPr>
        <w:pStyle w:val="LabStepNumberedLevel2"/>
      </w:pPr>
      <w:r>
        <w:t xml:space="preserve">Click the </w:t>
      </w:r>
      <w:r w:rsidRPr="00C53091">
        <w:rPr>
          <w:b/>
        </w:rPr>
        <w:t>Create</w:t>
      </w:r>
      <w:r>
        <w:t xml:space="preserve"> button to create the new picture library. After the picture library has been created, you should be able to see a tile for it on the </w:t>
      </w:r>
      <w:r w:rsidRPr="00C53091">
        <w:rPr>
          <w:b/>
        </w:rPr>
        <w:t>Site Contents</w:t>
      </w:r>
      <w:r>
        <w:t xml:space="preserve"> page.</w:t>
      </w:r>
    </w:p>
    <w:p w14:paraId="4CEA3F05" w14:textId="77777777" w:rsidR="00C53091" w:rsidRDefault="00C53091" w:rsidP="00C53091">
      <w:pPr>
        <w:pStyle w:val="LabStepScreenshotLevel2"/>
      </w:pPr>
      <w:r w:rsidRPr="00C53091">
        <w:rPr>
          <w:rStyle w:val="LabStepScreenshotFrame"/>
        </w:rPr>
        <w:drawing>
          <wp:inline distT="0" distB="0" distL="0" distR="0" wp14:anchorId="07576DF3" wp14:editId="4021B88D">
            <wp:extent cx="2536190" cy="1073150"/>
            <wp:effectExtent l="19050" t="19050" r="1651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07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180856C" w14:textId="77777777" w:rsidR="00C53091" w:rsidRDefault="00C53091" w:rsidP="00C53091">
      <w:pPr>
        <w:pStyle w:val="LabStepNumberedLevel2"/>
      </w:pPr>
      <w:r>
        <w:t xml:space="preserve">Click on the </w:t>
      </w:r>
      <w:r w:rsidRPr="00C53091">
        <w:rPr>
          <w:b/>
        </w:rPr>
        <w:t>Product Images</w:t>
      </w:r>
      <w:r>
        <w:t xml:space="preserve"> tile in the </w:t>
      </w:r>
      <w:r w:rsidRPr="00C53091">
        <w:rPr>
          <w:b/>
        </w:rPr>
        <w:t>Site Content</w:t>
      </w:r>
      <w:r>
        <w:t xml:space="preserve"> page to navigate to the default view of the </w:t>
      </w:r>
      <w:r w:rsidRPr="00C53091">
        <w:rPr>
          <w:b/>
        </w:rPr>
        <w:t>Product Images</w:t>
      </w:r>
      <w:r>
        <w:t xml:space="preserve"> library.</w:t>
      </w:r>
    </w:p>
    <w:p w14:paraId="4A8B5B92" w14:textId="77777777" w:rsidR="00AC6BC7" w:rsidRDefault="00C53091" w:rsidP="00C53091">
      <w:pPr>
        <w:pStyle w:val="LabStepScreenshotLevel2"/>
      </w:pPr>
      <w:r w:rsidRPr="00C53091">
        <w:rPr>
          <w:rStyle w:val="LabStepScreenshotFrame"/>
        </w:rPr>
        <w:drawing>
          <wp:inline distT="0" distB="0" distL="0" distR="0" wp14:anchorId="68B1D8AE" wp14:editId="09D274CA">
            <wp:extent cx="4639025" cy="2125683"/>
            <wp:effectExtent l="19050" t="19050" r="9525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289" cy="21368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F44D9FC" w14:textId="77777777" w:rsidR="00C53091" w:rsidRDefault="00C53091" w:rsidP="00C53091">
      <w:pPr>
        <w:pStyle w:val="LabStepNumberedLevel2"/>
      </w:pPr>
      <w:r>
        <w:t>Now you have completed the steps of creating a new picture library. It’s time to move ahead and upload some product images.</w:t>
      </w:r>
    </w:p>
    <w:p w14:paraId="6F6B929A" w14:textId="77777777" w:rsidR="00AC6BC7" w:rsidRDefault="00C53091" w:rsidP="00C418F3">
      <w:pPr>
        <w:pStyle w:val="LabStepNumbered"/>
      </w:pPr>
      <w:r>
        <w:t>Upload product image files to the Product Images library.</w:t>
      </w:r>
    </w:p>
    <w:p w14:paraId="0CE41A08" w14:textId="77777777" w:rsidR="00C53091" w:rsidRDefault="00C53091" w:rsidP="00C53091">
      <w:pPr>
        <w:pStyle w:val="LabStepNumberedLevel2"/>
      </w:pPr>
      <w:r>
        <w:t xml:space="preserve">Using the Windows Explorer, navigate to the folder at </w:t>
      </w:r>
      <w:r w:rsidR="00A875B6">
        <w:rPr>
          <w:b/>
        </w:rPr>
        <w:t>c:\Student\Modules</w:t>
      </w:r>
      <w:r w:rsidRPr="00C53091">
        <w:rPr>
          <w:b/>
        </w:rPr>
        <w:t>\GettingStarted</w:t>
      </w:r>
      <w:r w:rsidR="00A875B6">
        <w:rPr>
          <w:b/>
        </w:rPr>
        <w:t>\</w:t>
      </w:r>
      <w:r w:rsidR="00A875B6" w:rsidRPr="00C53091">
        <w:rPr>
          <w:b/>
        </w:rPr>
        <w:t>Lab</w:t>
      </w:r>
      <w:r w:rsidRPr="00C53091">
        <w:rPr>
          <w:b/>
        </w:rPr>
        <w:t>\ProductImages</w:t>
      </w:r>
      <w:r>
        <w:t xml:space="preserve">. You should be able to confirm that this folder contains six </w:t>
      </w:r>
      <w:r w:rsidR="00AD3D74">
        <w:t xml:space="preserve">JPG files that represent Wingtip </w:t>
      </w:r>
      <w:r>
        <w:t>product images</w:t>
      </w:r>
      <w:r w:rsidR="00AD3D74">
        <w:t>.</w:t>
      </w:r>
    </w:p>
    <w:p w14:paraId="25C75097" w14:textId="77777777" w:rsidR="00C53091" w:rsidRDefault="00C53091" w:rsidP="00C53091">
      <w:pPr>
        <w:pStyle w:val="LabStepScreenshotLevel2"/>
      </w:pPr>
      <w:r>
        <w:lastRenderedPageBreak/>
        <w:drawing>
          <wp:inline distT="0" distB="0" distL="0" distR="0" wp14:anchorId="69D71A3C" wp14:editId="7C165A1E">
            <wp:extent cx="5600029" cy="1935678"/>
            <wp:effectExtent l="19050" t="19050" r="2032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031" cy="1958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A6B86B9" w14:textId="75885A20" w:rsidR="00C53091" w:rsidRDefault="00AD3D74" w:rsidP="00C53091">
      <w:pPr>
        <w:pStyle w:val="LabStepNumberedLevel2"/>
      </w:pPr>
      <w:r>
        <w:t>T</w:t>
      </w:r>
      <w:r w:rsidR="00C802A5">
        <w:t>h</w:t>
      </w:r>
      <w:r>
        <w:t xml:space="preserve">is next step is a bit tricky because you must perform a drag-and-drop operation between the Windows Explorer and the browser. Select all six JPG files from the </w:t>
      </w:r>
      <w:r w:rsidRPr="00AD3D74">
        <w:rPr>
          <w:b/>
        </w:rPr>
        <w:t>ProductImages</w:t>
      </w:r>
      <w:r>
        <w:t xml:space="preserve"> folder and drop them onto the middle section of the default view of the Product Images library as shown in the following screenshot.</w:t>
      </w:r>
      <w:r w:rsidR="005C2239">
        <w:t xml:space="preserve"> Ensure that you see the blue outline drop target</w:t>
      </w:r>
      <w:r w:rsidR="004E3B95">
        <w:t xml:space="preserve"> and the text </w:t>
      </w:r>
      <w:r w:rsidR="004E3B95" w:rsidRPr="0073628E">
        <w:rPr>
          <w:b/>
        </w:rPr>
        <w:t>Drop Here</w:t>
      </w:r>
      <w:r w:rsidR="005C2239">
        <w:t xml:space="preserve"> before you drop the images.</w:t>
      </w:r>
    </w:p>
    <w:p w14:paraId="3A1C4731" w14:textId="77777777" w:rsidR="00AC6BC7" w:rsidRDefault="00AD3D74" w:rsidP="00C418F3">
      <w:pPr>
        <w:pStyle w:val="LabStepScreenshotLevel2"/>
      </w:pPr>
      <w:r>
        <w:drawing>
          <wp:inline distT="0" distB="0" distL="0" distR="0" wp14:anchorId="008C2770" wp14:editId="1BD1B4F4">
            <wp:extent cx="5564588" cy="1757239"/>
            <wp:effectExtent l="19050" t="19050" r="17145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545" cy="17695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9E3F06D" w14:textId="77777777" w:rsidR="00A0440D" w:rsidRDefault="00AD3D74" w:rsidP="00AD3D74">
      <w:pPr>
        <w:pStyle w:val="LabStepNumberedLevel2"/>
      </w:pPr>
      <w:r>
        <w:t>After you have performed the drag-and-drop operation to upload the product images</w:t>
      </w:r>
      <w:r w:rsidR="00A0440D">
        <w:t xml:space="preserve">, </w:t>
      </w:r>
      <w:r>
        <w:t xml:space="preserve">they should appear in the picture library in a viewable state as shown in </w:t>
      </w:r>
      <w:r w:rsidR="00C418F3">
        <w:t>following screenshot</w:t>
      </w:r>
      <w:r w:rsidR="00A0440D">
        <w:t>.</w:t>
      </w:r>
    </w:p>
    <w:p w14:paraId="688B6654" w14:textId="77777777" w:rsidR="00A0440D" w:rsidRDefault="00AD3D74" w:rsidP="00AD3D74">
      <w:pPr>
        <w:pStyle w:val="LabStepScreenshotLevel2"/>
      </w:pPr>
      <w:r w:rsidRPr="00AD3D74">
        <w:rPr>
          <w:rStyle w:val="LabStepScreenshotFrame"/>
        </w:rPr>
        <w:drawing>
          <wp:inline distT="0" distB="0" distL="0" distR="0" wp14:anchorId="5717B022" wp14:editId="42CCF63C">
            <wp:extent cx="5494517" cy="1950620"/>
            <wp:effectExtent l="19050" t="19050" r="1143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447" cy="195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6E19176" w14:textId="77777777" w:rsidR="00AD3D74" w:rsidRDefault="00AD3D74" w:rsidP="00AD3D74">
      <w:pPr>
        <w:pStyle w:val="LabStepNumberedLevel2"/>
      </w:pPr>
      <w:r>
        <w:t>You have now completed this exercise.</w:t>
      </w:r>
    </w:p>
    <w:p w14:paraId="569639C0" w14:textId="77777777" w:rsidR="00C418F3" w:rsidRDefault="00C418F3" w:rsidP="00C418F3">
      <w:pPr>
        <w:pStyle w:val="LabExerciseCallout"/>
      </w:pPr>
      <w:r>
        <w:t xml:space="preserve">In this exercise you </w:t>
      </w:r>
      <w:r w:rsidR="00AD3D74">
        <w:t xml:space="preserve">created </w:t>
      </w:r>
      <w:r>
        <w:t xml:space="preserve">a picture library </w:t>
      </w:r>
      <w:r w:rsidR="00AD3D74">
        <w:t xml:space="preserve">and used it to </w:t>
      </w:r>
      <w:r>
        <w:t xml:space="preserve">import a set of </w:t>
      </w:r>
      <w:r w:rsidR="00AD3D74">
        <w:t xml:space="preserve">JPG </w:t>
      </w:r>
      <w:r>
        <w:t>image files for Wingtip products.</w:t>
      </w:r>
    </w:p>
    <w:p w14:paraId="5C326B71" w14:textId="77777777" w:rsidR="00223F3A" w:rsidRDefault="00223F3A" w:rsidP="00223F3A"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t>E</w:t>
      </w:r>
      <w:r w:rsidR="00087FCC">
        <w:rPr>
          <w:rStyle w:val="Strong"/>
          <w:b/>
          <w:bCs/>
        </w:rPr>
        <w:t>xercise 7</w:t>
      </w:r>
      <w:r>
        <w:rPr>
          <w:rStyle w:val="Strong"/>
          <w:b/>
          <w:bCs/>
        </w:rPr>
        <w:t xml:space="preserve">: </w:t>
      </w:r>
      <w:r w:rsidR="007322E4">
        <w:rPr>
          <w:rStyle w:val="Strong"/>
          <w:b/>
          <w:bCs/>
        </w:rPr>
        <w:t>Customize Site Appearance U</w:t>
      </w:r>
      <w:r w:rsidR="00875937" w:rsidRPr="00875937">
        <w:rPr>
          <w:rStyle w:val="Strong"/>
          <w:b/>
          <w:bCs/>
        </w:rPr>
        <w:t>sing Composed Looks</w:t>
      </w:r>
    </w:p>
    <w:p w14:paraId="1550AF16" w14:textId="77777777" w:rsidR="00223F3A" w:rsidRDefault="00C418F3" w:rsidP="00C418F3">
      <w:pPr>
        <w:pStyle w:val="LabExerciseLeadIn"/>
      </w:pPr>
      <w:r>
        <w:t xml:space="preserve">In this exercise, you will </w:t>
      </w:r>
      <w:r w:rsidR="00AD3D74">
        <w:t>make a few simple changes to modify the look and feel of the Testing site.</w:t>
      </w:r>
    </w:p>
    <w:p w14:paraId="53599B15" w14:textId="77777777" w:rsidR="00C418F3" w:rsidRDefault="00AD3D74" w:rsidP="00C418F3">
      <w:pPr>
        <w:pStyle w:val="LabStepNumbered"/>
        <w:numPr>
          <w:ilvl w:val="0"/>
          <w:numId w:val="25"/>
        </w:numPr>
      </w:pPr>
      <w:r>
        <w:t>Configure the Testing site to use a custom site logo.</w:t>
      </w:r>
    </w:p>
    <w:p w14:paraId="2F9F6865" w14:textId="77777777" w:rsidR="00AD3D74" w:rsidRDefault="00AD3D74" w:rsidP="00AD3D74">
      <w:pPr>
        <w:pStyle w:val="LabStepNumberedLevel2"/>
        <w:numPr>
          <w:ilvl w:val="1"/>
          <w:numId w:val="25"/>
        </w:numPr>
      </w:pPr>
      <w:r>
        <w:t xml:space="preserve">Use the </w:t>
      </w:r>
      <w:r w:rsidRPr="00AD3D74">
        <w:rPr>
          <w:b/>
        </w:rPr>
        <w:t>Site Actions</w:t>
      </w:r>
      <w:r>
        <w:t xml:space="preserve"> menu to navigate the </w:t>
      </w:r>
      <w:r w:rsidRPr="00AD3D74">
        <w:rPr>
          <w:b/>
        </w:rPr>
        <w:t>Site Settings</w:t>
      </w:r>
      <w:r>
        <w:t xml:space="preserve"> page.</w:t>
      </w:r>
    </w:p>
    <w:p w14:paraId="1174B686" w14:textId="77777777" w:rsidR="00AD3D74" w:rsidRDefault="00AD3D74" w:rsidP="00AD3D74">
      <w:pPr>
        <w:pStyle w:val="LabStepNumberedLevel2"/>
        <w:numPr>
          <w:ilvl w:val="1"/>
          <w:numId w:val="25"/>
        </w:numPr>
      </w:pPr>
      <w:r>
        <w:t xml:space="preserve">Click the </w:t>
      </w:r>
      <w:r w:rsidRPr="00AD3D74">
        <w:rPr>
          <w:b/>
        </w:rPr>
        <w:t>Title, description</w:t>
      </w:r>
      <w:r>
        <w:rPr>
          <w:b/>
        </w:rPr>
        <w:t>,</w:t>
      </w:r>
      <w:r w:rsidRPr="00AD3D74">
        <w:rPr>
          <w:b/>
        </w:rPr>
        <w:t xml:space="preserve"> and logo</w:t>
      </w:r>
      <w:r>
        <w:t xml:space="preserve"> link to navigate to the </w:t>
      </w:r>
      <w:r>
        <w:rPr>
          <w:b/>
        </w:rPr>
        <w:t>Title, D</w:t>
      </w:r>
      <w:r w:rsidRPr="00AD3D74">
        <w:rPr>
          <w:b/>
        </w:rPr>
        <w:t>escription</w:t>
      </w:r>
      <w:r>
        <w:rPr>
          <w:b/>
        </w:rPr>
        <w:t>, and L</w:t>
      </w:r>
      <w:r w:rsidRPr="00AD3D74">
        <w:rPr>
          <w:b/>
        </w:rPr>
        <w:t>ogo</w:t>
      </w:r>
      <w:r>
        <w:t xml:space="preserve"> page.</w:t>
      </w:r>
    </w:p>
    <w:p w14:paraId="458ADF43" w14:textId="77777777" w:rsidR="00F457F5" w:rsidRDefault="00F457F5" w:rsidP="00AD3D74">
      <w:pPr>
        <w:pStyle w:val="LabStepScreenshotLevel2"/>
      </w:pPr>
      <w:r w:rsidRPr="00AD3D74">
        <w:rPr>
          <w:rStyle w:val="LabStepScreenshotFrame"/>
        </w:rPr>
        <w:lastRenderedPageBreak/>
        <w:drawing>
          <wp:inline distT="0" distB="0" distL="0" distR="0" wp14:anchorId="4C0F30EA" wp14:editId="7DD46808">
            <wp:extent cx="1884459" cy="939926"/>
            <wp:effectExtent l="19050" t="19050" r="20955" b="1270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17" cy="9428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BA3EA19" w14:textId="77777777" w:rsidR="00AD3D74" w:rsidRDefault="00AD3D74" w:rsidP="00AD3D74">
      <w:pPr>
        <w:pStyle w:val="LabStepNumberedLevel2"/>
      </w:pPr>
      <w:r>
        <w:t xml:space="preserve">On the </w:t>
      </w:r>
      <w:r>
        <w:rPr>
          <w:b/>
        </w:rPr>
        <w:t>Title, D</w:t>
      </w:r>
      <w:r w:rsidRPr="00AD3D74">
        <w:rPr>
          <w:b/>
        </w:rPr>
        <w:t>escription</w:t>
      </w:r>
      <w:r>
        <w:rPr>
          <w:b/>
        </w:rPr>
        <w:t>, and L</w:t>
      </w:r>
      <w:r w:rsidRPr="00AD3D74">
        <w:rPr>
          <w:b/>
        </w:rPr>
        <w:t>ogo</w:t>
      </w:r>
      <w:r w:rsidR="004E52CA">
        <w:t xml:space="preserve"> page, you should see that it is possible to change the site’s </w:t>
      </w:r>
      <w:r w:rsidR="004E52CA" w:rsidRPr="004E52CA">
        <w:rPr>
          <w:b/>
        </w:rPr>
        <w:t>Title</w:t>
      </w:r>
      <w:r w:rsidR="004E52CA">
        <w:t xml:space="preserve"> property and </w:t>
      </w:r>
      <w:r w:rsidR="004E52CA" w:rsidRPr="004E52CA">
        <w:rPr>
          <w:b/>
        </w:rPr>
        <w:t>Description</w:t>
      </w:r>
      <w:r w:rsidR="004E52CA">
        <w:t xml:space="preserve"> property.</w:t>
      </w:r>
    </w:p>
    <w:p w14:paraId="5A58BC56" w14:textId="77777777" w:rsidR="00F457F5" w:rsidRDefault="00F457F5" w:rsidP="004E52CA">
      <w:pPr>
        <w:pStyle w:val="LabStepScreenshotLevel2"/>
      </w:pPr>
      <w:r w:rsidRPr="004E52CA">
        <w:rPr>
          <w:rStyle w:val="LabStepScreenshotFrame"/>
        </w:rPr>
        <w:drawing>
          <wp:inline distT="0" distB="0" distL="0" distR="0" wp14:anchorId="58A7F1BE" wp14:editId="3DF1E329">
            <wp:extent cx="3508235" cy="1211283"/>
            <wp:effectExtent l="19050" t="19050" r="16510" b="273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30" cy="12257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93E27CE" w14:textId="77777777" w:rsidR="004E52CA" w:rsidRPr="004E52CA" w:rsidRDefault="004E52CA" w:rsidP="004E52CA">
      <w:pPr>
        <w:pStyle w:val="LabStepNumberedLevel2"/>
      </w:pPr>
      <w:r>
        <w:t xml:space="preserve">Scroll down to the </w:t>
      </w:r>
      <w:r w:rsidRPr="004E52CA">
        <w:rPr>
          <w:b/>
        </w:rPr>
        <w:t>Logo and Description section</w:t>
      </w:r>
      <w:r w:rsidRPr="004E52CA">
        <w:t xml:space="preserve">. Under the </w:t>
      </w:r>
      <w:r w:rsidRPr="004E52CA">
        <w:rPr>
          <w:b/>
        </w:rPr>
        <w:t>Insert Logo</w:t>
      </w:r>
      <w:r w:rsidR="007322E4">
        <w:t xml:space="preserve"> caption, locat</w:t>
      </w:r>
      <w:r w:rsidRPr="004E52CA">
        <w:t xml:space="preserve">e </w:t>
      </w:r>
      <w:r>
        <w:t xml:space="preserve">and click the </w:t>
      </w:r>
      <w:r w:rsidRPr="004E52CA">
        <w:rPr>
          <w:b/>
        </w:rPr>
        <w:t>FROM COMPUTER</w:t>
      </w:r>
      <w:r w:rsidRPr="004E52CA">
        <w:t xml:space="preserve"> link and click on it</w:t>
      </w:r>
      <w:r>
        <w:t xml:space="preserve"> to begin the process of configuring the site to use a custom site logo.</w:t>
      </w:r>
    </w:p>
    <w:p w14:paraId="0089C748" w14:textId="77777777" w:rsidR="00F457F5" w:rsidRDefault="00F457F5" w:rsidP="00F457F5">
      <w:pPr>
        <w:pStyle w:val="LabStepScreenshot"/>
      </w:pPr>
    </w:p>
    <w:p w14:paraId="40AEC689" w14:textId="77777777" w:rsidR="00F457F5" w:rsidRDefault="00F457F5" w:rsidP="004E52CA">
      <w:pPr>
        <w:pStyle w:val="LabStepScreenshotLevel2"/>
      </w:pPr>
      <w:r w:rsidRPr="004E52CA">
        <w:rPr>
          <w:rStyle w:val="LabStepScreenshotFrame"/>
        </w:rPr>
        <w:drawing>
          <wp:inline distT="0" distB="0" distL="0" distR="0" wp14:anchorId="03A46D45" wp14:editId="5600AD95">
            <wp:extent cx="4216400" cy="1426308"/>
            <wp:effectExtent l="19050" t="19050" r="12700" b="215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12" cy="1430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C034426" w14:textId="77777777" w:rsidR="00F457F5" w:rsidRDefault="004E52CA" w:rsidP="004E52CA">
      <w:pPr>
        <w:pStyle w:val="LabStepNumberedLevel2"/>
      </w:pPr>
      <w:r>
        <w:t>The SharePoint UI will provide a dialog for you to add the path to a local file. Select the GIF file with the following path.</w:t>
      </w:r>
    </w:p>
    <w:p w14:paraId="745A2497" w14:textId="21E9E7B0" w:rsidR="004E52CA" w:rsidRDefault="004E52CA" w:rsidP="004E52CA">
      <w:pPr>
        <w:pStyle w:val="LabStepCodeBlockLevel2"/>
      </w:pPr>
      <w:r w:rsidRPr="004E52CA">
        <w:t>C:\Student\Modules\GettingStarted\Lab\SiteLogo\</w:t>
      </w:r>
      <w:r w:rsidR="002B5384">
        <w:t>w</w:t>
      </w:r>
      <w:r w:rsidR="002B5384" w:rsidRPr="004E52CA">
        <w:t>ingtip</w:t>
      </w:r>
      <w:r w:rsidR="002B5384">
        <w:t>-l</w:t>
      </w:r>
      <w:r w:rsidR="002B5384" w:rsidRPr="004E52CA">
        <w:t>ogo</w:t>
      </w:r>
      <w:r w:rsidRPr="004E52CA">
        <w:t>.</w:t>
      </w:r>
      <w:r w:rsidR="002B5384">
        <w:t>png</w:t>
      </w:r>
    </w:p>
    <w:p w14:paraId="413ABD4D" w14:textId="77777777" w:rsidR="004E52CA" w:rsidRDefault="004E52CA" w:rsidP="005747E0">
      <w:pPr>
        <w:pStyle w:val="LabStepNumberedLevel2"/>
      </w:pPr>
      <w:r>
        <w:t xml:space="preserve">After you have selected the file, click the </w:t>
      </w:r>
      <w:r w:rsidRPr="00043F24">
        <w:rPr>
          <w:b/>
        </w:rPr>
        <w:t>OK</w:t>
      </w:r>
      <w:r w:rsidR="00043F24">
        <w:t xml:space="preserve"> button to return to the </w:t>
      </w:r>
      <w:r w:rsidR="00043F24" w:rsidRPr="00043F24">
        <w:rPr>
          <w:b/>
        </w:rPr>
        <w:t>Title, Description, and Logo</w:t>
      </w:r>
      <w:r w:rsidR="00043F24">
        <w:t xml:space="preserve"> page.</w:t>
      </w:r>
    </w:p>
    <w:p w14:paraId="057D03F9" w14:textId="256A1678" w:rsidR="004E52CA" w:rsidRDefault="002B5384" w:rsidP="002B5384">
      <w:pPr>
        <w:pStyle w:val="LabStepScreenshotLevel2"/>
      </w:pPr>
      <w:r w:rsidRPr="002B5384">
        <w:drawing>
          <wp:inline distT="0" distB="0" distL="0" distR="0" wp14:anchorId="04E7B09D" wp14:editId="1FB1FCA9">
            <wp:extent cx="3659033" cy="2295525"/>
            <wp:effectExtent l="19050" t="19050" r="1778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8965" cy="2301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80E287F" w14:textId="77777777" w:rsidR="004E52CA" w:rsidRDefault="004E52CA" w:rsidP="004E52CA">
      <w:pPr>
        <w:pStyle w:val="LabStepNumberedLevel2"/>
      </w:pPr>
      <w:r>
        <w:t xml:space="preserve">After </w:t>
      </w:r>
      <w:r w:rsidR="007322E4">
        <w:t xml:space="preserve">you </w:t>
      </w:r>
      <w:r w:rsidR="00043F24">
        <w:t xml:space="preserve">click </w:t>
      </w:r>
      <w:r w:rsidR="00043F24" w:rsidRPr="00043F24">
        <w:rPr>
          <w:b/>
        </w:rPr>
        <w:t>OK</w:t>
      </w:r>
      <w:r>
        <w:t xml:space="preserve">, you should be able to see the new site logo on the </w:t>
      </w:r>
      <w:r>
        <w:rPr>
          <w:b/>
        </w:rPr>
        <w:t>Title, D</w:t>
      </w:r>
      <w:r w:rsidRPr="00AD3D74">
        <w:rPr>
          <w:b/>
        </w:rPr>
        <w:t>escription</w:t>
      </w:r>
      <w:r>
        <w:rPr>
          <w:b/>
        </w:rPr>
        <w:t>, and L</w:t>
      </w:r>
      <w:r w:rsidRPr="00AD3D74">
        <w:rPr>
          <w:b/>
        </w:rPr>
        <w:t>ogo</w:t>
      </w:r>
      <w:r>
        <w:t xml:space="preserve"> page.</w:t>
      </w:r>
      <w:r w:rsidR="00043F24">
        <w:t xml:space="preserve"> In the </w:t>
      </w:r>
      <w:r w:rsidR="00043F24" w:rsidRPr="00043F24">
        <w:rPr>
          <w:b/>
        </w:rPr>
        <w:t>Enter a description</w:t>
      </w:r>
      <w:r w:rsidR="00043F24">
        <w:t xml:space="preserve"> textbox, enter a text value of </w:t>
      </w:r>
      <w:r w:rsidR="00043F24" w:rsidRPr="00043F24">
        <w:rPr>
          <w:b/>
        </w:rPr>
        <w:t>Wingtip Toys Logo</w:t>
      </w:r>
      <w:r w:rsidR="00043F24">
        <w:t>.</w:t>
      </w:r>
    </w:p>
    <w:p w14:paraId="42345D17" w14:textId="525680E4" w:rsidR="004E52CA" w:rsidRDefault="002B5384" w:rsidP="002B5384">
      <w:pPr>
        <w:pStyle w:val="LabStepScreenshotLevel2"/>
      </w:pPr>
      <w:r w:rsidRPr="002B5384">
        <w:lastRenderedPageBreak/>
        <w:drawing>
          <wp:inline distT="0" distB="0" distL="0" distR="0" wp14:anchorId="5D34BC12" wp14:editId="731780F8">
            <wp:extent cx="4676775" cy="1820911"/>
            <wp:effectExtent l="19050" t="19050" r="9525" b="273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7167" cy="1828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DE403BC" w14:textId="77777777" w:rsidR="00043F24" w:rsidRDefault="00043F24" w:rsidP="004E52CA">
      <w:pPr>
        <w:pStyle w:val="LabStepNumberedLevel2"/>
      </w:pPr>
      <w:r>
        <w:t xml:space="preserve">At the bottom of the </w:t>
      </w:r>
      <w:r>
        <w:rPr>
          <w:b/>
        </w:rPr>
        <w:t>Title, D</w:t>
      </w:r>
      <w:r w:rsidRPr="00AD3D74">
        <w:rPr>
          <w:b/>
        </w:rPr>
        <w:t>escription</w:t>
      </w:r>
      <w:r>
        <w:rPr>
          <w:b/>
        </w:rPr>
        <w:t>, and L</w:t>
      </w:r>
      <w:r w:rsidRPr="00AD3D74">
        <w:rPr>
          <w:b/>
        </w:rPr>
        <w:t>ogo</w:t>
      </w:r>
      <w:r>
        <w:t xml:space="preserve"> page, click </w:t>
      </w:r>
      <w:r w:rsidRPr="0073628E">
        <w:rPr>
          <w:b/>
        </w:rPr>
        <w:t>OK</w:t>
      </w:r>
      <w:r>
        <w:t xml:space="preserve"> to save your changes.</w:t>
      </w:r>
    </w:p>
    <w:p w14:paraId="5F702EF8" w14:textId="0065C31D" w:rsidR="004E52CA" w:rsidRDefault="002B5384" w:rsidP="004E52CA">
      <w:pPr>
        <w:pStyle w:val="LabStepNumberedLevel2"/>
      </w:pPr>
      <w:r>
        <w:t>Click the logo to r</w:t>
      </w:r>
      <w:r w:rsidR="00043F24">
        <w:t>eturn to the home page of the test site and confirm that the custom site logo is showing properly.</w:t>
      </w:r>
    </w:p>
    <w:p w14:paraId="6DC6BAAE" w14:textId="5AFAE063" w:rsidR="00F457F5" w:rsidRDefault="002B5384" w:rsidP="00043F24">
      <w:pPr>
        <w:pStyle w:val="LabStepScreenshotLevel2"/>
      </w:pPr>
      <w:r>
        <w:drawing>
          <wp:inline distT="0" distB="0" distL="0" distR="0" wp14:anchorId="09DADBF6" wp14:editId="09F8A765">
            <wp:extent cx="6142857" cy="2133333"/>
            <wp:effectExtent l="19050" t="19050" r="10795" b="196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42857" cy="21333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BF49633" w14:textId="77777777" w:rsidR="00F457F5" w:rsidRDefault="00043F24" w:rsidP="00043F24">
      <w:pPr>
        <w:pStyle w:val="LabStepNumbered"/>
      </w:pPr>
      <w:r>
        <w:t>Use Composed Looks to change the look and feel of the site.</w:t>
      </w:r>
    </w:p>
    <w:p w14:paraId="71331F6E" w14:textId="77777777" w:rsidR="00043F24" w:rsidRDefault="00043F24" w:rsidP="00043F24">
      <w:pPr>
        <w:pStyle w:val="LabStepNumberedLevel2"/>
      </w:pPr>
      <w:r>
        <w:t xml:space="preserve">Use the </w:t>
      </w:r>
      <w:r w:rsidRPr="00043F24">
        <w:rPr>
          <w:b/>
        </w:rPr>
        <w:t>Change the look</w:t>
      </w:r>
      <w:r>
        <w:t xml:space="preserve"> command from the </w:t>
      </w:r>
      <w:r w:rsidRPr="00043F24">
        <w:rPr>
          <w:b/>
        </w:rPr>
        <w:t>Site Actions</w:t>
      </w:r>
      <w:r>
        <w:t xml:space="preserve"> menu to navigate to the </w:t>
      </w:r>
      <w:r w:rsidRPr="00043F24">
        <w:rPr>
          <w:b/>
        </w:rPr>
        <w:t>Change the look</w:t>
      </w:r>
      <w:r>
        <w:t xml:space="preserve"> page.</w:t>
      </w:r>
    </w:p>
    <w:p w14:paraId="5149B75F" w14:textId="320E0E71" w:rsidR="00043F24" w:rsidRDefault="00485852" w:rsidP="00043F24">
      <w:pPr>
        <w:pStyle w:val="LabStepScreenshotLevel2"/>
      </w:pPr>
      <w:r w:rsidRPr="00485852">
        <w:t xml:space="preserve"> </w:t>
      </w:r>
      <w:r>
        <w:drawing>
          <wp:inline distT="0" distB="0" distL="0" distR="0" wp14:anchorId="6FDC52F1" wp14:editId="544B2CBA">
            <wp:extent cx="5924550" cy="2279306"/>
            <wp:effectExtent l="19050" t="19050" r="19050" b="260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6480" cy="22877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40C8D75" w14:textId="77777777" w:rsidR="00043F24" w:rsidRDefault="00043F24" w:rsidP="00043F24">
      <w:pPr>
        <w:pStyle w:val="LabStepNumberedLevel2"/>
      </w:pPr>
      <w:r>
        <w:t>At this point you are on your own to experiment with different looks to come up with something that is visually appealing.</w:t>
      </w:r>
    </w:p>
    <w:p w14:paraId="409B8218" w14:textId="1E89D006" w:rsidR="009F0980" w:rsidRDefault="00485852" w:rsidP="00043F24">
      <w:pPr>
        <w:pStyle w:val="LabStepScreenshotLevel2"/>
      </w:pPr>
      <w:r w:rsidRPr="00485852">
        <w:lastRenderedPageBreak/>
        <w:t xml:space="preserve"> </w:t>
      </w:r>
      <w:r>
        <w:drawing>
          <wp:inline distT="0" distB="0" distL="0" distR="0" wp14:anchorId="4B798BFB" wp14:editId="36E0280E">
            <wp:extent cx="5569093" cy="3352800"/>
            <wp:effectExtent l="19050" t="19050" r="12700" b="190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6685" cy="3357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8DA9C3A" w14:textId="77777777" w:rsidR="00043F24" w:rsidRDefault="00043F24" w:rsidP="00043F24">
      <w:pPr>
        <w:pStyle w:val="LabStepNumberedLevel2"/>
      </w:pPr>
      <w:r>
        <w:t xml:space="preserve">Once you run out of time or </w:t>
      </w:r>
      <w:r w:rsidR="00CE5D7D">
        <w:t>get bored changing the look and feel, the work on this lab is complete.</w:t>
      </w:r>
    </w:p>
    <w:p w14:paraId="65A817D0" w14:textId="02AF7C68" w:rsidR="000D7CC7" w:rsidRPr="00223F3A" w:rsidRDefault="000D7CC7" w:rsidP="000D7CC7">
      <w:pPr>
        <w:pStyle w:val="LabExerciseCallout"/>
      </w:pPr>
      <w:r>
        <w:t xml:space="preserve">This lab has given you a chance to play around with the testing site at </w:t>
      </w:r>
      <w:r w:rsidR="00A055DD" w:rsidRPr="0073628E">
        <w:rPr>
          <w:b/>
        </w:rPr>
        <w:t>&lt;Team Site&gt;/Testing</w:t>
      </w:r>
      <w:r>
        <w:t xml:space="preserve">. Note that none of the upcoming labs have any dependencies of this </w:t>
      </w:r>
      <w:r w:rsidR="00CE5D7D">
        <w:t xml:space="preserve">test </w:t>
      </w:r>
      <w:r>
        <w:t xml:space="preserve">site collection so you can continue to experiment with </w:t>
      </w:r>
      <w:r w:rsidR="00CE5D7D">
        <w:t>it to your heart’s desire</w:t>
      </w:r>
      <w:r>
        <w:t>. Starting with the next lab</w:t>
      </w:r>
      <w:r w:rsidR="007322E4">
        <w:t xml:space="preserve"> </w:t>
      </w:r>
      <w:r>
        <w:t>on Content Types</w:t>
      </w:r>
      <w:r w:rsidR="007322E4">
        <w:t xml:space="preserve"> and running throughout the remainder of the course</w:t>
      </w:r>
      <w:r>
        <w:t xml:space="preserve">, you will begin work on the site collection for the </w:t>
      </w:r>
      <w:r w:rsidR="005C4841">
        <w:t>Critical Path Training Lab Environment Team Site</w:t>
      </w:r>
      <w:r>
        <w:t xml:space="preserve"> as you begin to build out an actual business </w:t>
      </w:r>
      <w:r w:rsidR="007322E4">
        <w:t>solution from one lab to the next.</w:t>
      </w:r>
    </w:p>
    <w:sectPr w:rsidR="000D7CC7" w:rsidRPr="00223F3A" w:rsidSect="00BD760F">
      <w:type w:val="oddPage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0DEED8" w14:textId="77777777" w:rsidR="00C309C2" w:rsidRDefault="00C309C2" w:rsidP="002754DA">
      <w:pPr>
        <w:spacing w:before="0" w:after="0"/>
      </w:pPr>
      <w:r>
        <w:separator/>
      </w:r>
    </w:p>
  </w:endnote>
  <w:endnote w:type="continuationSeparator" w:id="0">
    <w:p w14:paraId="67E97079" w14:textId="77777777" w:rsidR="00C309C2" w:rsidRDefault="00C309C2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B8A510" w14:textId="77777777" w:rsidR="00C309C2" w:rsidRDefault="00C309C2" w:rsidP="002754DA">
      <w:pPr>
        <w:spacing w:before="0" w:after="0"/>
      </w:pPr>
      <w:r>
        <w:separator/>
      </w:r>
    </w:p>
  </w:footnote>
  <w:footnote w:type="continuationSeparator" w:id="0">
    <w:p w14:paraId="4F11AAAF" w14:textId="77777777" w:rsidR="00C309C2" w:rsidRDefault="00C309C2" w:rsidP="002754DA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29420AC1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</w:abstractNum>
  <w:abstractNum w:abstractNumId="3" w15:restartNumberingAfterBreak="0">
    <w:nsid w:val="2946127D"/>
    <w:multiLevelType w:val="multilevel"/>
    <w:tmpl w:val="A70A9C82"/>
    <w:numStyleLink w:val="LabStepsTemplate"/>
  </w:abstractNum>
  <w:abstractNum w:abstractNumId="4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05BA9"/>
    <w:multiLevelType w:val="multilevel"/>
    <w:tmpl w:val="914CB7EA"/>
    <w:name w:val="LabStepsTemplate22"/>
    <w:lvl w:ilvl="0">
      <w:start w:val="1"/>
      <w:numFmt w:val="decimal"/>
      <w:lvlRestart w:val="0"/>
      <w:lvlText w:val="%1."/>
      <w:lvlJc w:val="left"/>
      <w:pPr>
        <w:tabs>
          <w:tab w:val="num" w:pos="1080"/>
        </w:tabs>
        <w:ind w:left="108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8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 w15:restartNumberingAfterBreak="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3" w15:restartNumberingAfterBreak="0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4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6" w15:restartNumberingAfterBreak="0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10"/>
  </w:num>
  <w:num w:numId="5">
    <w:abstractNumId w:val="14"/>
  </w:num>
  <w:num w:numId="6">
    <w:abstractNumId w:val="6"/>
  </w:num>
  <w:num w:numId="7">
    <w:abstractNumId w:val="17"/>
  </w:num>
  <w:num w:numId="8">
    <w:abstractNumId w:val="15"/>
  </w:num>
  <w:num w:numId="9">
    <w:abstractNumId w:val="9"/>
  </w:num>
  <w:num w:numId="10">
    <w:abstractNumId w:val="1"/>
  </w:num>
  <w:num w:numId="11">
    <w:abstractNumId w:val="11"/>
  </w:num>
  <w:num w:numId="12">
    <w:abstractNumId w:val="3"/>
  </w:num>
  <w:num w:numId="13">
    <w:abstractNumId w:val="0"/>
  </w:num>
  <w:num w:numId="14">
    <w:abstractNumId w:val="13"/>
  </w:num>
  <w:num w:numId="15">
    <w:abstractNumId w:val="12"/>
  </w:num>
  <w:num w:numId="16">
    <w:abstractNumId w:val="16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B14"/>
    <w:rsid w:val="00002196"/>
    <w:rsid w:val="00012AC2"/>
    <w:rsid w:val="000237DD"/>
    <w:rsid w:val="00024303"/>
    <w:rsid w:val="000243F6"/>
    <w:rsid w:val="00025154"/>
    <w:rsid w:val="000267E9"/>
    <w:rsid w:val="00030FBC"/>
    <w:rsid w:val="00043F24"/>
    <w:rsid w:val="00051385"/>
    <w:rsid w:val="000543B3"/>
    <w:rsid w:val="00063B7E"/>
    <w:rsid w:val="00065A75"/>
    <w:rsid w:val="000671A9"/>
    <w:rsid w:val="00075BE6"/>
    <w:rsid w:val="00082C8E"/>
    <w:rsid w:val="00086439"/>
    <w:rsid w:val="00087E68"/>
    <w:rsid w:val="00087FCC"/>
    <w:rsid w:val="0009020D"/>
    <w:rsid w:val="00090A5A"/>
    <w:rsid w:val="000922A9"/>
    <w:rsid w:val="00094852"/>
    <w:rsid w:val="000A019A"/>
    <w:rsid w:val="000A0FB8"/>
    <w:rsid w:val="000A4D31"/>
    <w:rsid w:val="000B09A5"/>
    <w:rsid w:val="000B4798"/>
    <w:rsid w:val="000C54C2"/>
    <w:rsid w:val="000D03AC"/>
    <w:rsid w:val="000D1CE4"/>
    <w:rsid w:val="000D7CC7"/>
    <w:rsid w:val="000E4786"/>
    <w:rsid w:val="000F11E6"/>
    <w:rsid w:val="000F23A7"/>
    <w:rsid w:val="000F2E8E"/>
    <w:rsid w:val="0010297C"/>
    <w:rsid w:val="0010480B"/>
    <w:rsid w:val="0011020C"/>
    <w:rsid w:val="00110EC0"/>
    <w:rsid w:val="001128F7"/>
    <w:rsid w:val="00123729"/>
    <w:rsid w:val="00123A37"/>
    <w:rsid w:val="0012715F"/>
    <w:rsid w:val="00133700"/>
    <w:rsid w:val="00137E23"/>
    <w:rsid w:val="00140317"/>
    <w:rsid w:val="00141688"/>
    <w:rsid w:val="00151E41"/>
    <w:rsid w:val="001554D3"/>
    <w:rsid w:val="0015582F"/>
    <w:rsid w:val="001563F4"/>
    <w:rsid w:val="0015714F"/>
    <w:rsid w:val="00160EEF"/>
    <w:rsid w:val="00162568"/>
    <w:rsid w:val="0016348C"/>
    <w:rsid w:val="001657A8"/>
    <w:rsid w:val="0016603A"/>
    <w:rsid w:val="00166BA8"/>
    <w:rsid w:val="00172887"/>
    <w:rsid w:val="001760F5"/>
    <w:rsid w:val="00180A21"/>
    <w:rsid w:val="00182F32"/>
    <w:rsid w:val="00186FE3"/>
    <w:rsid w:val="00190D86"/>
    <w:rsid w:val="0019249E"/>
    <w:rsid w:val="001969F7"/>
    <w:rsid w:val="001A3C36"/>
    <w:rsid w:val="001B03A4"/>
    <w:rsid w:val="001B176D"/>
    <w:rsid w:val="001B60FC"/>
    <w:rsid w:val="001C2975"/>
    <w:rsid w:val="001C3C48"/>
    <w:rsid w:val="001E2DF2"/>
    <w:rsid w:val="001E5FA2"/>
    <w:rsid w:val="001E5FC6"/>
    <w:rsid w:val="001E6C86"/>
    <w:rsid w:val="001E73CB"/>
    <w:rsid w:val="001F77DA"/>
    <w:rsid w:val="00203158"/>
    <w:rsid w:val="0020620F"/>
    <w:rsid w:val="00206272"/>
    <w:rsid w:val="00207F56"/>
    <w:rsid w:val="0021154E"/>
    <w:rsid w:val="00216298"/>
    <w:rsid w:val="00221821"/>
    <w:rsid w:val="00223F3A"/>
    <w:rsid w:val="002243BC"/>
    <w:rsid w:val="00225D1A"/>
    <w:rsid w:val="00226C32"/>
    <w:rsid w:val="00231D57"/>
    <w:rsid w:val="00234111"/>
    <w:rsid w:val="00235EB6"/>
    <w:rsid w:val="002372A9"/>
    <w:rsid w:val="00237391"/>
    <w:rsid w:val="002376C5"/>
    <w:rsid w:val="00243A3C"/>
    <w:rsid w:val="002456B9"/>
    <w:rsid w:val="0024711C"/>
    <w:rsid w:val="002505FA"/>
    <w:rsid w:val="002508CA"/>
    <w:rsid w:val="00262F0C"/>
    <w:rsid w:val="002646DD"/>
    <w:rsid w:val="00265968"/>
    <w:rsid w:val="00273BA6"/>
    <w:rsid w:val="00273E1D"/>
    <w:rsid w:val="00273F7D"/>
    <w:rsid w:val="002754DA"/>
    <w:rsid w:val="002820B9"/>
    <w:rsid w:val="00283D43"/>
    <w:rsid w:val="00286E1A"/>
    <w:rsid w:val="002930AF"/>
    <w:rsid w:val="00295B90"/>
    <w:rsid w:val="002B29CA"/>
    <w:rsid w:val="002B50BA"/>
    <w:rsid w:val="002B5384"/>
    <w:rsid w:val="002C337B"/>
    <w:rsid w:val="002C5CBE"/>
    <w:rsid w:val="002C6DDC"/>
    <w:rsid w:val="002D11A6"/>
    <w:rsid w:val="002E035E"/>
    <w:rsid w:val="002E1C5A"/>
    <w:rsid w:val="002E259F"/>
    <w:rsid w:val="002E3602"/>
    <w:rsid w:val="002E66B3"/>
    <w:rsid w:val="002F2748"/>
    <w:rsid w:val="0030388D"/>
    <w:rsid w:val="00307288"/>
    <w:rsid w:val="00311545"/>
    <w:rsid w:val="00316198"/>
    <w:rsid w:val="00316B6B"/>
    <w:rsid w:val="0031741B"/>
    <w:rsid w:val="00333042"/>
    <w:rsid w:val="00347559"/>
    <w:rsid w:val="0035550E"/>
    <w:rsid w:val="003560BC"/>
    <w:rsid w:val="003578C4"/>
    <w:rsid w:val="00361340"/>
    <w:rsid w:val="00361CFD"/>
    <w:rsid w:val="00364378"/>
    <w:rsid w:val="0036656B"/>
    <w:rsid w:val="00366B62"/>
    <w:rsid w:val="00367C9B"/>
    <w:rsid w:val="00371932"/>
    <w:rsid w:val="00372599"/>
    <w:rsid w:val="00373A63"/>
    <w:rsid w:val="003775F8"/>
    <w:rsid w:val="00385E7E"/>
    <w:rsid w:val="0039479E"/>
    <w:rsid w:val="003A6D85"/>
    <w:rsid w:val="003B1609"/>
    <w:rsid w:val="003B4982"/>
    <w:rsid w:val="003B509E"/>
    <w:rsid w:val="003B6B6E"/>
    <w:rsid w:val="003B6E62"/>
    <w:rsid w:val="003C5D20"/>
    <w:rsid w:val="003C6F9B"/>
    <w:rsid w:val="003D1045"/>
    <w:rsid w:val="003D1581"/>
    <w:rsid w:val="003D4A36"/>
    <w:rsid w:val="003D513A"/>
    <w:rsid w:val="003E3149"/>
    <w:rsid w:val="003E53A5"/>
    <w:rsid w:val="003F2EDC"/>
    <w:rsid w:val="003F6DF2"/>
    <w:rsid w:val="00400DC5"/>
    <w:rsid w:val="0040576B"/>
    <w:rsid w:val="00414108"/>
    <w:rsid w:val="00420D38"/>
    <w:rsid w:val="0042336A"/>
    <w:rsid w:val="00427A68"/>
    <w:rsid w:val="004336CC"/>
    <w:rsid w:val="0043513B"/>
    <w:rsid w:val="004364C6"/>
    <w:rsid w:val="0043657B"/>
    <w:rsid w:val="004402EC"/>
    <w:rsid w:val="00445241"/>
    <w:rsid w:val="00445F5C"/>
    <w:rsid w:val="00446B8D"/>
    <w:rsid w:val="004520C9"/>
    <w:rsid w:val="00464F96"/>
    <w:rsid w:val="0046679B"/>
    <w:rsid w:val="00471982"/>
    <w:rsid w:val="00474799"/>
    <w:rsid w:val="00481358"/>
    <w:rsid w:val="00482B10"/>
    <w:rsid w:val="004838B2"/>
    <w:rsid w:val="00484260"/>
    <w:rsid w:val="00485852"/>
    <w:rsid w:val="00487D07"/>
    <w:rsid w:val="004901DA"/>
    <w:rsid w:val="0049441A"/>
    <w:rsid w:val="004946E2"/>
    <w:rsid w:val="004A0344"/>
    <w:rsid w:val="004A66FA"/>
    <w:rsid w:val="004A7C45"/>
    <w:rsid w:val="004B2700"/>
    <w:rsid w:val="004B75D9"/>
    <w:rsid w:val="004C4533"/>
    <w:rsid w:val="004C63D4"/>
    <w:rsid w:val="004C7D6E"/>
    <w:rsid w:val="004D2050"/>
    <w:rsid w:val="004D37D4"/>
    <w:rsid w:val="004D3A39"/>
    <w:rsid w:val="004D5B0F"/>
    <w:rsid w:val="004D71F4"/>
    <w:rsid w:val="004D75A3"/>
    <w:rsid w:val="004E1CBF"/>
    <w:rsid w:val="004E3B42"/>
    <w:rsid w:val="004E3B95"/>
    <w:rsid w:val="004E45B9"/>
    <w:rsid w:val="004E52CA"/>
    <w:rsid w:val="004F1E4C"/>
    <w:rsid w:val="004F54BD"/>
    <w:rsid w:val="00504035"/>
    <w:rsid w:val="00504620"/>
    <w:rsid w:val="0050658A"/>
    <w:rsid w:val="00506C5D"/>
    <w:rsid w:val="0050746C"/>
    <w:rsid w:val="005106D7"/>
    <w:rsid w:val="00513B9D"/>
    <w:rsid w:val="00513EAD"/>
    <w:rsid w:val="0051400B"/>
    <w:rsid w:val="00515C63"/>
    <w:rsid w:val="005330D3"/>
    <w:rsid w:val="00533ABC"/>
    <w:rsid w:val="0053493F"/>
    <w:rsid w:val="00534A97"/>
    <w:rsid w:val="00536A2B"/>
    <w:rsid w:val="00536EA7"/>
    <w:rsid w:val="00537866"/>
    <w:rsid w:val="00540A9A"/>
    <w:rsid w:val="00540DF9"/>
    <w:rsid w:val="005428BD"/>
    <w:rsid w:val="00551DC5"/>
    <w:rsid w:val="00551DFA"/>
    <w:rsid w:val="00552125"/>
    <w:rsid w:val="00560F81"/>
    <w:rsid w:val="005710D5"/>
    <w:rsid w:val="0057247C"/>
    <w:rsid w:val="00574574"/>
    <w:rsid w:val="00580480"/>
    <w:rsid w:val="0058123A"/>
    <w:rsid w:val="0058773B"/>
    <w:rsid w:val="00592DAA"/>
    <w:rsid w:val="005966D6"/>
    <w:rsid w:val="00597127"/>
    <w:rsid w:val="005A0E17"/>
    <w:rsid w:val="005A3A17"/>
    <w:rsid w:val="005A3E02"/>
    <w:rsid w:val="005A4563"/>
    <w:rsid w:val="005A6AEF"/>
    <w:rsid w:val="005A6D5F"/>
    <w:rsid w:val="005B2865"/>
    <w:rsid w:val="005B6F90"/>
    <w:rsid w:val="005C03B9"/>
    <w:rsid w:val="005C1BF8"/>
    <w:rsid w:val="005C2239"/>
    <w:rsid w:val="005C3A90"/>
    <w:rsid w:val="005C4841"/>
    <w:rsid w:val="005C5A30"/>
    <w:rsid w:val="005D0297"/>
    <w:rsid w:val="005D09A2"/>
    <w:rsid w:val="005D380A"/>
    <w:rsid w:val="005D3854"/>
    <w:rsid w:val="005D4018"/>
    <w:rsid w:val="005D4F8F"/>
    <w:rsid w:val="005E054A"/>
    <w:rsid w:val="005E0D54"/>
    <w:rsid w:val="005E3B38"/>
    <w:rsid w:val="005E79AF"/>
    <w:rsid w:val="005F03A0"/>
    <w:rsid w:val="005F2CE3"/>
    <w:rsid w:val="005F39DC"/>
    <w:rsid w:val="005F5EBA"/>
    <w:rsid w:val="00601E9E"/>
    <w:rsid w:val="00612DC5"/>
    <w:rsid w:val="006133C4"/>
    <w:rsid w:val="00620888"/>
    <w:rsid w:val="0062423F"/>
    <w:rsid w:val="00625F0D"/>
    <w:rsid w:val="00626932"/>
    <w:rsid w:val="0062789E"/>
    <w:rsid w:val="006316FA"/>
    <w:rsid w:val="00632485"/>
    <w:rsid w:val="0063362B"/>
    <w:rsid w:val="00640B44"/>
    <w:rsid w:val="00643C82"/>
    <w:rsid w:val="00643F55"/>
    <w:rsid w:val="00645BB8"/>
    <w:rsid w:val="00650ACD"/>
    <w:rsid w:val="00651910"/>
    <w:rsid w:val="00654F8F"/>
    <w:rsid w:val="0065756C"/>
    <w:rsid w:val="0066042A"/>
    <w:rsid w:val="00663494"/>
    <w:rsid w:val="00663B5B"/>
    <w:rsid w:val="006649DB"/>
    <w:rsid w:val="00667328"/>
    <w:rsid w:val="00667B58"/>
    <w:rsid w:val="0067766A"/>
    <w:rsid w:val="00682FC7"/>
    <w:rsid w:val="006868BB"/>
    <w:rsid w:val="00686CA6"/>
    <w:rsid w:val="0069092F"/>
    <w:rsid w:val="00692AFB"/>
    <w:rsid w:val="0069598A"/>
    <w:rsid w:val="0069701F"/>
    <w:rsid w:val="006A020F"/>
    <w:rsid w:val="006A105B"/>
    <w:rsid w:val="006A2A50"/>
    <w:rsid w:val="006B07C3"/>
    <w:rsid w:val="006B25FA"/>
    <w:rsid w:val="006B6F43"/>
    <w:rsid w:val="006B7203"/>
    <w:rsid w:val="006C0157"/>
    <w:rsid w:val="006C3796"/>
    <w:rsid w:val="006C4B76"/>
    <w:rsid w:val="006C5C78"/>
    <w:rsid w:val="006C664A"/>
    <w:rsid w:val="006D1BB7"/>
    <w:rsid w:val="006E3BD3"/>
    <w:rsid w:val="006E5188"/>
    <w:rsid w:val="006F0F27"/>
    <w:rsid w:val="006F13F6"/>
    <w:rsid w:val="006F64F9"/>
    <w:rsid w:val="006F7AF2"/>
    <w:rsid w:val="007000C6"/>
    <w:rsid w:val="0070089C"/>
    <w:rsid w:val="00711C05"/>
    <w:rsid w:val="00713E79"/>
    <w:rsid w:val="00726591"/>
    <w:rsid w:val="0072738D"/>
    <w:rsid w:val="007322E4"/>
    <w:rsid w:val="0073628E"/>
    <w:rsid w:val="00737FD5"/>
    <w:rsid w:val="00740261"/>
    <w:rsid w:val="00740358"/>
    <w:rsid w:val="00740CA3"/>
    <w:rsid w:val="007442CF"/>
    <w:rsid w:val="00747129"/>
    <w:rsid w:val="007508E5"/>
    <w:rsid w:val="00754D76"/>
    <w:rsid w:val="00756C10"/>
    <w:rsid w:val="007600AD"/>
    <w:rsid w:val="0076162E"/>
    <w:rsid w:val="0076526D"/>
    <w:rsid w:val="00770735"/>
    <w:rsid w:val="00775A11"/>
    <w:rsid w:val="00775BBA"/>
    <w:rsid w:val="0078763B"/>
    <w:rsid w:val="007A2E8C"/>
    <w:rsid w:val="007A3111"/>
    <w:rsid w:val="007A3D0E"/>
    <w:rsid w:val="007A4113"/>
    <w:rsid w:val="007A6FDB"/>
    <w:rsid w:val="007A7B3A"/>
    <w:rsid w:val="007B63AE"/>
    <w:rsid w:val="007B648F"/>
    <w:rsid w:val="007C3D1B"/>
    <w:rsid w:val="007C5EF6"/>
    <w:rsid w:val="007C731A"/>
    <w:rsid w:val="007D2014"/>
    <w:rsid w:val="007D3352"/>
    <w:rsid w:val="007D72B4"/>
    <w:rsid w:val="007E240B"/>
    <w:rsid w:val="007E421B"/>
    <w:rsid w:val="007E54CD"/>
    <w:rsid w:val="007E5A7C"/>
    <w:rsid w:val="007F2CD4"/>
    <w:rsid w:val="007F37E8"/>
    <w:rsid w:val="007F5E83"/>
    <w:rsid w:val="0080252D"/>
    <w:rsid w:val="008114C7"/>
    <w:rsid w:val="00812AF5"/>
    <w:rsid w:val="008237DD"/>
    <w:rsid w:val="00826FF7"/>
    <w:rsid w:val="0082729D"/>
    <w:rsid w:val="0083029D"/>
    <w:rsid w:val="00830A82"/>
    <w:rsid w:val="00841F3B"/>
    <w:rsid w:val="00845FAD"/>
    <w:rsid w:val="00847C05"/>
    <w:rsid w:val="008530CC"/>
    <w:rsid w:val="008537F2"/>
    <w:rsid w:val="00856645"/>
    <w:rsid w:val="008648D6"/>
    <w:rsid w:val="0086565F"/>
    <w:rsid w:val="00865AE4"/>
    <w:rsid w:val="0086681C"/>
    <w:rsid w:val="0087423C"/>
    <w:rsid w:val="008743F8"/>
    <w:rsid w:val="008750A4"/>
    <w:rsid w:val="00875937"/>
    <w:rsid w:val="00880606"/>
    <w:rsid w:val="00881C22"/>
    <w:rsid w:val="00890E67"/>
    <w:rsid w:val="00893C82"/>
    <w:rsid w:val="008943B0"/>
    <w:rsid w:val="008A1B16"/>
    <w:rsid w:val="008A2BA0"/>
    <w:rsid w:val="008A7318"/>
    <w:rsid w:val="008B697B"/>
    <w:rsid w:val="008C17EA"/>
    <w:rsid w:val="008C1C05"/>
    <w:rsid w:val="008C564C"/>
    <w:rsid w:val="008D054E"/>
    <w:rsid w:val="008D0899"/>
    <w:rsid w:val="008D261C"/>
    <w:rsid w:val="008D30B0"/>
    <w:rsid w:val="008D6EDA"/>
    <w:rsid w:val="008D7F27"/>
    <w:rsid w:val="008E1CE8"/>
    <w:rsid w:val="008E3F36"/>
    <w:rsid w:val="008E7197"/>
    <w:rsid w:val="008F68F1"/>
    <w:rsid w:val="00902F51"/>
    <w:rsid w:val="00903B98"/>
    <w:rsid w:val="0090725E"/>
    <w:rsid w:val="00914045"/>
    <w:rsid w:val="00915A59"/>
    <w:rsid w:val="0091656E"/>
    <w:rsid w:val="00925E86"/>
    <w:rsid w:val="00926F64"/>
    <w:rsid w:val="009274C0"/>
    <w:rsid w:val="0093072F"/>
    <w:rsid w:val="00931080"/>
    <w:rsid w:val="00931E3C"/>
    <w:rsid w:val="009422EE"/>
    <w:rsid w:val="00944282"/>
    <w:rsid w:val="0095110D"/>
    <w:rsid w:val="00951BD2"/>
    <w:rsid w:val="00951C8A"/>
    <w:rsid w:val="009537AB"/>
    <w:rsid w:val="009543EF"/>
    <w:rsid w:val="00956AB3"/>
    <w:rsid w:val="00960427"/>
    <w:rsid w:val="00961446"/>
    <w:rsid w:val="0096384D"/>
    <w:rsid w:val="00963AE0"/>
    <w:rsid w:val="00964D6A"/>
    <w:rsid w:val="00964DF1"/>
    <w:rsid w:val="00965C23"/>
    <w:rsid w:val="00972959"/>
    <w:rsid w:val="009753EF"/>
    <w:rsid w:val="00982BF1"/>
    <w:rsid w:val="0098575B"/>
    <w:rsid w:val="00990EBF"/>
    <w:rsid w:val="009A5818"/>
    <w:rsid w:val="009B275F"/>
    <w:rsid w:val="009B30C5"/>
    <w:rsid w:val="009C016D"/>
    <w:rsid w:val="009C6E7B"/>
    <w:rsid w:val="009D168C"/>
    <w:rsid w:val="009D1C9A"/>
    <w:rsid w:val="009D22E7"/>
    <w:rsid w:val="009D553D"/>
    <w:rsid w:val="009D5631"/>
    <w:rsid w:val="009E1990"/>
    <w:rsid w:val="009E2AD2"/>
    <w:rsid w:val="009E5B20"/>
    <w:rsid w:val="009F0980"/>
    <w:rsid w:val="009F7F64"/>
    <w:rsid w:val="00A0440D"/>
    <w:rsid w:val="00A05346"/>
    <w:rsid w:val="00A055DD"/>
    <w:rsid w:val="00A05D85"/>
    <w:rsid w:val="00A070BA"/>
    <w:rsid w:val="00A10074"/>
    <w:rsid w:val="00A10BF8"/>
    <w:rsid w:val="00A10E93"/>
    <w:rsid w:val="00A128A7"/>
    <w:rsid w:val="00A136DF"/>
    <w:rsid w:val="00A15C8C"/>
    <w:rsid w:val="00A21B02"/>
    <w:rsid w:val="00A22F3D"/>
    <w:rsid w:val="00A230D0"/>
    <w:rsid w:val="00A2430F"/>
    <w:rsid w:val="00A25FC5"/>
    <w:rsid w:val="00A27676"/>
    <w:rsid w:val="00A3093C"/>
    <w:rsid w:val="00A30C18"/>
    <w:rsid w:val="00A358AE"/>
    <w:rsid w:val="00A36AE5"/>
    <w:rsid w:val="00A4394E"/>
    <w:rsid w:val="00A46E44"/>
    <w:rsid w:val="00A51DE9"/>
    <w:rsid w:val="00A53017"/>
    <w:rsid w:val="00A5490F"/>
    <w:rsid w:val="00A55EA3"/>
    <w:rsid w:val="00A6472F"/>
    <w:rsid w:val="00A66755"/>
    <w:rsid w:val="00A73931"/>
    <w:rsid w:val="00A811F8"/>
    <w:rsid w:val="00A81890"/>
    <w:rsid w:val="00A84330"/>
    <w:rsid w:val="00A875B6"/>
    <w:rsid w:val="00AA081D"/>
    <w:rsid w:val="00AA1C5E"/>
    <w:rsid w:val="00AB0EF6"/>
    <w:rsid w:val="00AB2210"/>
    <w:rsid w:val="00AB34FA"/>
    <w:rsid w:val="00AB4BD9"/>
    <w:rsid w:val="00AC0346"/>
    <w:rsid w:val="00AC535D"/>
    <w:rsid w:val="00AC6BC7"/>
    <w:rsid w:val="00AD3847"/>
    <w:rsid w:val="00AD3D74"/>
    <w:rsid w:val="00AE16EB"/>
    <w:rsid w:val="00AE1E3F"/>
    <w:rsid w:val="00AF424C"/>
    <w:rsid w:val="00AF4F9B"/>
    <w:rsid w:val="00B04598"/>
    <w:rsid w:val="00B04679"/>
    <w:rsid w:val="00B11579"/>
    <w:rsid w:val="00B267B7"/>
    <w:rsid w:val="00B410F6"/>
    <w:rsid w:val="00B43C4A"/>
    <w:rsid w:val="00B468E9"/>
    <w:rsid w:val="00B56241"/>
    <w:rsid w:val="00B56C9C"/>
    <w:rsid w:val="00B57168"/>
    <w:rsid w:val="00B57970"/>
    <w:rsid w:val="00B60011"/>
    <w:rsid w:val="00B74E1A"/>
    <w:rsid w:val="00B7645C"/>
    <w:rsid w:val="00B80925"/>
    <w:rsid w:val="00B815CE"/>
    <w:rsid w:val="00B82C85"/>
    <w:rsid w:val="00B838CD"/>
    <w:rsid w:val="00B84304"/>
    <w:rsid w:val="00B9657F"/>
    <w:rsid w:val="00BA06CB"/>
    <w:rsid w:val="00BA104B"/>
    <w:rsid w:val="00BA1292"/>
    <w:rsid w:val="00BA332D"/>
    <w:rsid w:val="00BA5A87"/>
    <w:rsid w:val="00BB42DB"/>
    <w:rsid w:val="00BC1206"/>
    <w:rsid w:val="00BC120F"/>
    <w:rsid w:val="00BC22EE"/>
    <w:rsid w:val="00BC2C68"/>
    <w:rsid w:val="00BC3FCA"/>
    <w:rsid w:val="00BC6C4E"/>
    <w:rsid w:val="00BC79F2"/>
    <w:rsid w:val="00BD1EA3"/>
    <w:rsid w:val="00BD6ABB"/>
    <w:rsid w:val="00BD760F"/>
    <w:rsid w:val="00BE20E7"/>
    <w:rsid w:val="00BE59B1"/>
    <w:rsid w:val="00BE5EE7"/>
    <w:rsid w:val="00BF3349"/>
    <w:rsid w:val="00BF4AAD"/>
    <w:rsid w:val="00C107E0"/>
    <w:rsid w:val="00C1089B"/>
    <w:rsid w:val="00C171CF"/>
    <w:rsid w:val="00C309C2"/>
    <w:rsid w:val="00C30E56"/>
    <w:rsid w:val="00C3211E"/>
    <w:rsid w:val="00C33D09"/>
    <w:rsid w:val="00C34D0A"/>
    <w:rsid w:val="00C37A3E"/>
    <w:rsid w:val="00C418F3"/>
    <w:rsid w:val="00C42A7F"/>
    <w:rsid w:val="00C44632"/>
    <w:rsid w:val="00C50028"/>
    <w:rsid w:val="00C53091"/>
    <w:rsid w:val="00C53882"/>
    <w:rsid w:val="00C62D6E"/>
    <w:rsid w:val="00C642C3"/>
    <w:rsid w:val="00C66309"/>
    <w:rsid w:val="00C67699"/>
    <w:rsid w:val="00C70683"/>
    <w:rsid w:val="00C757E0"/>
    <w:rsid w:val="00C802A5"/>
    <w:rsid w:val="00C80B2F"/>
    <w:rsid w:val="00C81CBC"/>
    <w:rsid w:val="00C847ED"/>
    <w:rsid w:val="00C9096A"/>
    <w:rsid w:val="00C92678"/>
    <w:rsid w:val="00C93E0C"/>
    <w:rsid w:val="00C97674"/>
    <w:rsid w:val="00CB5DD1"/>
    <w:rsid w:val="00CB7A9C"/>
    <w:rsid w:val="00CB7CC1"/>
    <w:rsid w:val="00CD0AD0"/>
    <w:rsid w:val="00CD10A1"/>
    <w:rsid w:val="00CD3699"/>
    <w:rsid w:val="00CE155F"/>
    <w:rsid w:val="00CE5D7D"/>
    <w:rsid w:val="00CF0D9B"/>
    <w:rsid w:val="00CF2509"/>
    <w:rsid w:val="00CF713C"/>
    <w:rsid w:val="00CF7AD5"/>
    <w:rsid w:val="00D035E9"/>
    <w:rsid w:val="00D057EA"/>
    <w:rsid w:val="00D11B33"/>
    <w:rsid w:val="00D12B10"/>
    <w:rsid w:val="00D1320B"/>
    <w:rsid w:val="00D15F6C"/>
    <w:rsid w:val="00D15FEC"/>
    <w:rsid w:val="00D209FD"/>
    <w:rsid w:val="00D2288E"/>
    <w:rsid w:val="00D33840"/>
    <w:rsid w:val="00D3469C"/>
    <w:rsid w:val="00D348C3"/>
    <w:rsid w:val="00D35E41"/>
    <w:rsid w:val="00D46674"/>
    <w:rsid w:val="00D50509"/>
    <w:rsid w:val="00D510BF"/>
    <w:rsid w:val="00D51C42"/>
    <w:rsid w:val="00D525CC"/>
    <w:rsid w:val="00D56B22"/>
    <w:rsid w:val="00D60833"/>
    <w:rsid w:val="00D6413D"/>
    <w:rsid w:val="00D64974"/>
    <w:rsid w:val="00D65BAA"/>
    <w:rsid w:val="00D66469"/>
    <w:rsid w:val="00D66FCA"/>
    <w:rsid w:val="00D70E3B"/>
    <w:rsid w:val="00D74216"/>
    <w:rsid w:val="00D8031B"/>
    <w:rsid w:val="00D83758"/>
    <w:rsid w:val="00D84676"/>
    <w:rsid w:val="00D84A2F"/>
    <w:rsid w:val="00D85FEA"/>
    <w:rsid w:val="00D8754C"/>
    <w:rsid w:val="00D92006"/>
    <w:rsid w:val="00D950CC"/>
    <w:rsid w:val="00D97000"/>
    <w:rsid w:val="00DA442B"/>
    <w:rsid w:val="00DA6D71"/>
    <w:rsid w:val="00DA7F1E"/>
    <w:rsid w:val="00DC2A0F"/>
    <w:rsid w:val="00DC2AFF"/>
    <w:rsid w:val="00DC3E2A"/>
    <w:rsid w:val="00DD1790"/>
    <w:rsid w:val="00DD40A9"/>
    <w:rsid w:val="00DD5F52"/>
    <w:rsid w:val="00DD7D6E"/>
    <w:rsid w:val="00DE3C75"/>
    <w:rsid w:val="00DE3E10"/>
    <w:rsid w:val="00DE5625"/>
    <w:rsid w:val="00DE58D9"/>
    <w:rsid w:val="00DF0141"/>
    <w:rsid w:val="00DF0E38"/>
    <w:rsid w:val="00DF2FB3"/>
    <w:rsid w:val="00DF61F9"/>
    <w:rsid w:val="00E056FD"/>
    <w:rsid w:val="00E07AF0"/>
    <w:rsid w:val="00E13222"/>
    <w:rsid w:val="00E132BC"/>
    <w:rsid w:val="00E15736"/>
    <w:rsid w:val="00E16182"/>
    <w:rsid w:val="00E16C08"/>
    <w:rsid w:val="00E17666"/>
    <w:rsid w:val="00E177CD"/>
    <w:rsid w:val="00E22CFC"/>
    <w:rsid w:val="00E25E47"/>
    <w:rsid w:val="00E329CE"/>
    <w:rsid w:val="00E32FBB"/>
    <w:rsid w:val="00E338DA"/>
    <w:rsid w:val="00E36698"/>
    <w:rsid w:val="00E37B7F"/>
    <w:rsid w:val="00E42402"/>
    <w:rsid w:val="00E43499"/>
    <w:rsid w:val="00E45125"/>
    <w:rsid w:val="00E51A44"/>
    <w:rsid w:val="00E52656"/>
    <w:rsid w:val="00E57117"/>
    <w:rsid w:val="00E57901"/>
    <w:rsid w:val="00E605AD"/>
    <w:rsid w:val="00E60B87"/>
    <w:rsid w:val="00E63727"/>
    <w:rsid w:val="00E663C5"/>
    <w:rsid w:val="00E66BB8"/>
    <w:rsid w:val="00E748D4"/>
    <w:rsid w:val="00E75E69"/>
    <w:rsid w:val="00E77EB0"/>
    <w:rsid w:val="00E816DC"/>
    <w:rsid w:val="00E85CCC"/>
    <w:rsid w:val="00E85E34"/>
    <w:rsid w:val="00E90829"/>
    <w:rsid w:val="00E95F93"/>
    <w:rsid w:val="00EA0CC6"/>
    <w:rsid w:val="00EB0E93"/>
    <w:rsid w:val="00EC02AD"/>
    <w:rsid w:val="00EC15A4"/>
    <w:rsid w:val="00ED1A11"/>
    <w:rsid w:val="00ED1EBB"/>
    <w:rsid w:val="00ED35F6"/>
    <w:rsid w:val="00EE049F"/>
    <w:rsid w:val="00EE7211"/>
    <w:rsid w:val="00EE7A35"/>
    <w:rsid w:val="00EF0B37"/>
    <w:rsid w:val="00F01A46"/>
    <w:rsid w:val="00F10C41"/>
    <w:rsid w:val="00F15996"/>
    <w:rsid w:val="00F218A1"/>
    <w:rsid w:val="00F21A30"/>
    <w:rsid w:val="00F22325"/>
    <w:rsid w:val="00F22470"/>
    <w:rsid w:val="00F26365"/>
    <w:rsid w:val="00F276BD"/>
    <w:rsid w:val="00F30B14"/>
    <w:rsid w:val="00F325C3"/>
    <w:rsid w:val="00F34FD2"/>
    <w:rsid w:val="00F40596"/>
    <w:rsid w:val="00F43BFB"/>
    <w:rsid w:val="00F457F5"/>
    <w:rsid w:val="00F45E3C"/>
    <w:rsid w:val="00F50640"/>
    <w:rsid w:val="00F5138E"/>
    <w:rsid w:val="00F53453"/>
    <w:rsid w:val="00F577F9"/>
    <w:rsid w:val="00F62F1C"/>
    <w:rsid w:val="00F64332"/>
    <w:rsid w:val="00F64CF9"/>
    <w:rsid w:val="00F72607"/>
    <w:rsid w:val="00F73917"/>
    <w:rsid w:val="00F739E9"/>
    <w:rsid w:val="00F81057"/>
    <w:rsid w:val="00F8243C"/>
    <w:rsid w:val="00F84B8D"/>
    <w:rsid w:val="00F866E4"/>
    <w:rsid w:val="00F86CCD"/>
    <w:rsid w:val="00F938D8"/>
    <w:rsid w:val="00F938DC"/>
    <w:rsid w:val="00F94869"/>
    <w:rsid w:val="00F948BF"/>
    <w:rsid w:val="00FA1794"/>
    <w:rsid w:val="00FA3EB4"/>
    <w:rsid w:val="00FA5E15"/>
    <w:rsid w:val="00FB07B8"/>
    <w:rsid w:val="00FB1400"/>
    <w:rsid w:val="00FB1FDA"/>
    <w:rsid w:val="00FB2282"/>
    <w:rsid w:val="00FB3F0A"/>
    <w:rsid w:val="00FB68E3"/>
    <w:rsid w:val="00FB6B61"/>
    <w:rsid w:val="00FC00E1"/>
    <w:rsid w:val="00FC2749"/>
    <w:rsid w:val="00FC79BD"/>
    <w:rsid w:val="00FD1B1D"/>
    <w:rsid w:val="00FD1FA2"/>
    <w:rsid w:val="00FD69DA"/>
    <w:rsid w:val="00FE0728"/>
    <w:rsid w:val="00FE0F07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FA761E"/>
  <w15:docId w15:val="{E546A366-F2AB-42E0-B8E3-34362D99B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43EF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43EF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9543EF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9543EF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9543EF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9543EF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43EF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9543EF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9543EF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9543EF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43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3EF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543EF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543EF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9543EF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9543EF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9543EF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543EF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9543E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9543EF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543EF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9543EF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9543EF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9543EF"/>
    <w:rPr>
      <w:rFonts w:ascii="Arial" w:hAnsi="Arial"/>
      <w:color w:val="292929"/>
      <w:sz w:val="16"/>
    </w:rPr>
  </w:style>
  <w:style w:type="paragraph" w:styleId="ListParagraph">
    <w:name w:val="List Paragraph"/>
    <w:basedOn w:val="Normal"/>
    <w:next w:val="Normal"/>
    <w:uiPriority w:val="34"/>
    <w:rsid w:val="009543EF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9543EF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9543EF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9543EF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9543EF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543EF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543EF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9543E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9543EF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9543E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9543E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9543E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9543EF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9543EF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9543EF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9543EF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9543EF"/>
    <w:pPr>
      <w:numPr>
        <w:numId w:val="5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9543EF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9543EF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9543EF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9543EF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9543EF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Setup">
    <w:name w:val="Lab Setup"/>
    <w:basedOn w:val="Normal"/>
    <w:next w:val="Normal"/>
    <w:rsid w:val="009543EF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9543EF"/>
    <w:pPr>
      <w:numPr>
        <w:numId w:val="4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9543EF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9543EF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9543EF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9543EF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9543EF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9543EF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1"/>
    <w:qFormat/>
    <w:rsid w:val="009543EF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9543EF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43EF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9543EF"/>
    <w:pPr>
      <w:numPr>
        <w:numId w:val="2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543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43E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43EF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43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43EF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9543E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543EF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9543EF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9543EF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543EF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9543EF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9543EF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9543EF"/>
    <w:pPr>
      <w:spacing w:before="240"/>
    </w:pPr>
  </w:style>
  <w:style w:type="paragraph" w:customStyle="1" w:styleId="LegalHeader">
    <w:name w:val="Legal Header"/>
    <w:basedOn w:val="Normal"/>
    <w:uiPriority w:val="3"/>
    <w:rsid w:val="009543EF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9543EF"/>
    <w:rPr>
      <w:sz w:val="18"/>
    </w:rPr>
  </w:style>
  <w:style w:type="paragraph" w:customStyle="1" w:styleId="CourseInfo">
    <w:name w:val="Course Info"/>
    <w:basedOn w:val="Normal"/>
    <w:uiPriority w:val="4"/>
    <w:rsid w:val="009543EF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9543EF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9543EF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9543EF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9543EF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9543EF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9543EF"/>
    <w:pPr>
      <w:numPr>
        <w:numId w:val="1"/>
      </w:numPr>
    </w:pPr>
  </w:style>
  <w:style w:type="paragraph" w:customStyle="1" w:styleId="ModuleDescription">
    <w:name w:val="Module Description"/>
    <w:basedOn w:val="Normal"/>
    <w:uiPriority w:val="4"/>
    <w:rsid w:val="009543EF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9543EF"/>
    <w:pPr>
      <w:jc w:val="center"/>
    </w:pPr>
  </w:style>
  <w:style w:type="paragraph" w:customStyle="1" w:styleId="TopicsCoveredItem">
    <w:name w:val="Topics Covered Item"/>
    <w:basedOn w:val="Normal"/>
    <w:uiPriority w:val="4"/>
    <w:rsid w:val="009543EF"/>
    <w:pPr>
      <w:numPr>
        <w:numId w:val="6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9543EF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9543EF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9543EF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9543EF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9543EF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Exercise">
    <w:name w:val="Lab Exercise"/>
    <w:basedOn w:val="Normal"/>
    <w:next w:val="Normal"/>
    <w:qFormat/>
    <w:rsid w:val="00F30B14"/>
    <w:pPr>
      <w:spacing w:before="0" w:after="200" w:line="276" w:lineRule="auto"/>
    </w:pPr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F30B14"/>
    <w:rPr>
      <w:color w:val="800080" w:themeColor="followedHyperlink"/>
      <w:u w:val="single"/>
    </w:rPr>
  </w:style>
  <w:style w:type="paragraph" w:customStyle="1" w:styleId="LabExerciseText">
    <w:name w:val="Lab Exercise Text"/>
    <w:basedOn w:val="Normal"/>
    <w:qFormat/>
    <w:rsid w:val="00F30B14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tepTableText">
    <w:name w:val="Lab Step Table Text"/>
    <w:basedOn w:val="Normal"/>
    <w:qFormat/>
    <w:rsid w:val="00F30B14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F30B14"/>
    <w:rPr>
      <w:b/>
    </w:rPr>
  </w:style>
  <w:style w:type="paragraph" w:customStyle="1" w:styleId="LabStepTableParagraph">
    <w:name w:val="Lab Step Table Paragraph"/>
    <w:basedOn w:val="LabStepNumbered"/>
    <w:qFormat/>
    <w:rsid w:val="00F30B14"/>
    <w:pPr>
      <w:numPr>
        <w:numId w:val="0"/>
      </w:numPr>
    </w:pPr>
    <w:rPr>
      <w:sz w:val="20"/>
    </w:rPr>
  </w:style>
  <w:style w:type="paragraph" w:customStyle="1" w:styleId="LabExerciseItem">
    <w:name w:val="Lab Exercise Item"/>
    <w:basedOn w:val="Normal"/>
    <w:next w:val="Normal"/>
    <w:uiPriority w:val="4"/>
    <w:qFormat/>
    <w:rsid w:val="009543EF"/>
    <w:pPr>
      <w:spacing w:before="0" w:after="0"/>
      <w:ind w:left="360" w:hanging="360"/>
    </w:pPr>
  </w:style>
  <w:style w:type="paragraph" w:customStyle="1" w:styleId="ppListEnd">
    <w:name w:val="pp List End"/>
    <w:basedOn w:val="Normal"/>
    <w:next w:val="Normal"/>
    <w:rsid w:val="005D4018"/>
    <w:pPr>
      <w:numPr>
        <w:numId w:val="8"/>
      </w:numPr>
      <w:pBdr>
        <w:top w:val="single" w:sz="2" w:space="1" w:color="C0C0C0"/>
      </w:pBdr>
      <w:spacing w:before="0" w:line="80" w:lineRule="exact"/>
      <w:ind w:right="4320"/>
      <w:jc w:val="right"/>
    </w:pPr>
    <w:rPr>
      <w:rFonts w:asciiTheme="minorHAnsi" w:eastAsiaTheme="minorEastAsia" w:hAnsiTheme="minorHAnsi"/>
      <w:sz w:val="12"/>
      <w:szCs w:val="20"/>
      <w:lang w:bidi="en-US"/>
    </w:rPr>
  </w:style>
  <w:style w:type="paragraph" w:styleId="Revision">
    <w:name w:val="Revision"/>
    <w:hidden/>
    <w:uiPriority w:val="99"/>
    <w:semiHidden/>
    <w:rsid w:val="00E85E34"/>
    <w:pPr>
      <w:spacing w:after="0" w:line="240" w:lineRule="auto"/>
    </w:pPr>
    <w:rPr>
      <w:rFonts w:ascii="Arial" w:hAnsi="Arial"/>
      <w:color w:val="262626" w:themeColor="text1" w:themeTint="D9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71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www.microsoft.com/en-us/evalcenter/evaluate-visio-professional-2013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FS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843FF2B-3507-43A5-8CC8-14BDA9CB5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4547</TotalTime>
  <Pages>16</Pages>
  <Words>2373</Words>
  <Characters>13532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15874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Matthew McDermott</cp:lastModifiedBy>
  <cp:revision>68</cp:revision>
  <cp:lastPrinted>2014-01-20T13:27:00Z</cp:lastPrinted>
  <dcterms:created xsi:type="dcterms:W3CDTF">2012-10-18T16:20:00Z</dcterms:created>
  <dcterms:modified xsi:type="dcterms:W3CDTF">2015-10-07T18:00:00Z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