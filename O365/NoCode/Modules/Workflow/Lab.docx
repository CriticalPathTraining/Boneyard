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ADF" w:rsidRDefault="007B4D57" w:rsidP="0048025F">
      <w:pPr>
        <w:pStyle w:val="Heading2"/>
      </w:pPr>
      <w:bookmarkStart w:id="0" w:name="_GoBack"/>
      <w:bookmarkEnd w:id="0"/>
      <w:r>
        <w:t xml:space="preserve">Creating </w:t>
      </w:r>
      <w:r w:rsidR="0072373C">
        <w:t>Workflows in SharePoint 2013</w:t>
      </w:r>
    </w:p>
    <w:p w:rsidR="00EB1ADF" w:rsidRPr="005C7841" w:rsidRDefault="00EB1ADF" w:rsidP="0048025F">
      <w:pPr>
        <w:pStyle w:val="LabExerciseCallout"/>
      </w:pPr>
      <w:r w:rsidRPr="005C7841">
        <w:rPr>
          <w:b/>
        </w:rPr>
        <w:t>Lab Time</w:t>
      </w:r>
      <w:r w:rsidRPr="005C7841">
        <w:t xml:space="preserve">: </w:t>
      </w:r>
      <w:r w:rsidR="00AB638B">
        <w:t xml:space="preserve">45-60 </w:t>
      </w:r>
      <w:r w:rsidRPr="005C7841">
        <w:t>minutes</w:t>
      </w:r>
    </w:p>
    <w:p w:rsidR="00EB1ADF" w:rsidRPr="005C7841" w:rsidRDefault="00EB1ADF" w:rsidP="0048025F">
      <w:pPr>
        <w:pStyle w:val="LabExerciseCallout"/>
      </w:pPr>
      <w:r w:rsidRPr="005C7841">
        <w:rPr>
          <w:b/>
        </w:rPr>
        <w:t>Lab Folder</w:t>
      </w:r>
      <w:r w:rsidRPr="005C7841">
        <w:t xml:space="preserve">: </w:t>
      </w:r>
      <w:r w:rsidR="00AB638B">
        <w:t>C</w:t>
      </w:r>
      <w:r w:rsidR="005B77F8">
        <w:t>:</w:t>
      </w:r>
      <w:r w:rsidR="00AB638B">
        <w:t>\Student\Modules\Workflow\Lab</w:t>
      </w:r>
    </w:p>
    <w:p w:rsidR="00EB1ADF" w:rsidRDefault="00EB1ADF" w:rsidP="0048025F">
      <w:pPr>
        <w:pStyle w:val="LabExerciseCallout"/>
      </w:pPr>
      <w:r w:rsidRPr="005C7841">
        <w:rPr>
          <w:b/>
        </w:rPr>
        <w:t>Lab Overview</w:t>
      </w:r>
      <w:r w:rsidRPr="005C7841">
        <w:t xml:space="preserve">: </w:t>
      </w:r>
      <w:r w:rsidR="00AB638B">
        <w:rPr>
          <w:rFonts w:cs="Arial"/>
          <w:lang w:val="en"/>
        </w:rPr>
        <w:t>This hands-on lab will walk you through the experience of creating workflows using SharePoint Designer 2013. You will get first person experience in using the new activities, loops and stages capabilities in SharePoint Designer as well as creating workflows</w:t>
      </w:r>
      <w:r w:rsidR="00F2719A">
        <w:rPr>
          <w:rFonts w:cs="Arial"/>
          <w:lang w:val="en"/>
        </w:rPr>
        <w:t>.</w:t>
      </w:r>
    </w:p>
    <w:p w:rsidR="005805CE" w:rsidRDefault="005805CE" w:rsidP="00AB638B">
      <w:pPr>
        <w:pStyle w:val="Heading3"/>
      </w:pPr>
      <w:r>
        <w:t>Exercise 1: SharePoint 2010 Workflow in SharePoint Designer 2013</w:t>
      </w:r>
    </w:p>
    <w:p w:rsidR="005805CE" w:rsidRDefault="005805CE" w:rsidP="0092644B">
      <w:pPr>
        <w:pStyle w:val="LabExerciseLeadIn"/>
      </w:pPr>
      <w:r>
        <w:t>In this exercise you will create a workflow using the SharePoint 2010 workflow option in SharePoint Designer 2013. This approach is valid when you want to create a 2010 style workflow that is not supported by the new Workflow Manager in SharePoint 2013. The availability of this approach is dependent on how the farm is configured for workflow.</w:t>
      </w:r>
    </w:p>
    <w:p w:rsidR="005805CE" w:rsidRDefault="00E224E2" w:rsidP="005805CE">
      <w:pPr>
        <w:pStyle w:val="LabStepNumbered"/>
      </w:pPr>
      <w:r>
        <w:t>L</w:t>
      </w:r>
      <w:r w:rsidR="005805CE">
        <w:t xml:space="preserve">aunch the Internet Explorer and navigate to the Wingtip Toys research site which is located at the URL of </w:t>
      </w:r>
      <w:r w:rsidRPr="00E224E2">
        <w:rPr>
          <w:b/>
        </w:rPr>
        <w:t>&lt;Team Site&gt;</w:t>
      </w:r>
      <w:r w:rsidR="005805CE" w:rsidRPr="00E224E2">
        <w:rPr>
          <w:b/>
        </w:rPr>
        <w:t>/research</w:t>
      </w:r>
      <w:r w:rsidR="005805CE">
        <w:t>.</w:t>
      </w:r>
    </w:p>
    <w:p w:rsidR="005805CE" w:rsidRDefault="005805CE" w:rsidP="000E359C">
      <w:pPr>
        <w:pStyle w:val="LabStepScreenshot"/>
      </w:pPr>
      <w:r w:rsidRPr="0092644B">
        <w:rPr>
          <w:rStyle w:val="LabStepScreenshotFrame"/>
        </w:rPr>
        <w:drawing>
          <wp:inline distT="0" distB="0" distL="0" distR="0" wp14:anchorId="7531E243" wp14:editId="15C2199B">
            <wp:extent cx="6648592" cy="1840675"/>
            <wp:effectExtent l="19050" t="19050" r="1905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2208" cy="1849982"/>
                    </a:xfrm>
                    <a:prstGeom prst="rect">
                      <a:avLst/>
                    </a:prstGeom>
                    <a:noFill/>
                    <a:ln>
                      <a:solidFill>
                        <a:schemeClr val="accent1"/>
                      </a:solidFill>
                    </a:ln>
                  </pic:spPr>
                </pic:pic>
              </a:graphicData>
            </a:graphic>
          </wp:inline>
        </w:drawing>
      </w:r>
    </w:p>
    <w:p w:rsidR="005805CE" w:rsidRDefault="005805CE" w:rsidP="005805CE">
      <w:pPr>
        <w:pStyle w:val="LabStepNumbered"/>
      </w:pPr>
      <w:r>
        <w:t xml:space="preserve">Open </w:t>
      </w:r>
      <w:r w:rsidRPr="00BA1CFB">
        <w:t>SharePoint Designer 2013</w:t>
      </w:r>
      <w:r>
        <w:t>: Windows Keyboard Key</w:t>
      </w:r>
      <w:r w:rsidRPr="00F157FA">
        <w:t xml:space="preserve"> </w:t>
      </w:r>
      <w:r w:rsidRPr="00F157FA">
        <w:sym w:font="Wingdings" w:char="F0E0"/>
      </w:r>
      <w:r w:rsidRPr="00F157FA">
        <w:t xml:space="preserve"> </w:t>
      </w:r>
      <w:r>
        <w:t>Type “SharePoint Designer” and then select the SharePoint Designer 2013 application.</w:t>
      </w:r>
    </w:p>
    <w:p w:rsidR="005805CE" w:rsidRDefault="005805CE" w:rsidP="000E359C">
      <w:pPr>
        <w:pStyle w:val="LabStepScreenshot"/>
      </w:pPr>
      <w:r w:rsidRPr="000E359C">
        <w:rPr>
          <w:noProof/>
        </w:rPr>
        <w:drawing>
          <wp:inline distT="0" distB="0" distL="0" distR="0" wp14:anchorId="3DC55719" wp14:editId="56AB37D1">
            <wp:extent cx="4907580" cy="1365663"/>
            <wp:effectExtent l="19050" t="19050" r="2667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95059" cy="1417834"/>
                    </a:xfrm>
                    <a:prstGeom prst="rect">
                      <a:avLst/>
                    </a:prstGeom>
                    <a:ln>
                      <a:solidFill>
                        <a:schemeClr val="accent1"/>
                      </a:solidFill>
                    </a:ln>
                  </pic:spPr>
                </pic:pic>
              </a:graphicData>
            </a:graphic>
          </wp:inline>
        </w:drawing>
      </w:r>
    </w:p>
    <w:p w:rsidR="005805CE" w:rsidRDefault="005805CE" w:rsidP="005805CE">
      <w:pPr>
        <w:pStyle w:val="LabStepNumbered"/>
      </w:pPr>
      <w:r>
        <w:t>Open the lab site collection:</w:t>
      </w:r>
    </w:p>
    <w:p w:rsidR="005805CE" w:rsidRDefault="005805CE" w:rsidP="005805CE">
      <w:pPr>
        <w:pStyle w:val="LabStepNumberedLevel2"/>
      </w:pPr>
      <w:r>
        <w:t xml:space="preserve">Click the </w:t>
      </w:r>
      <w:r w:rsidRPr="00160955">
        <w:rPr>
          <w:b/>
        </w:rPr>
        <w:t>Open Site</w:t>
      </w:r>
      <w:r>
        <w:t xml:space="preserve"> button.</w:t>
      </w:r>
    </w:p>
    <w:p w:rsidR="005805CE" w:rsidRDefault="005805CE" w:rsidP="005805CE">
      <w:pPr>
        <w:pStyle w:val="LabStepNumberedLevel2"/>
      </w:pPr>
      <w:r>
        <w:t xml:space="preserve">In the </w:t>
      </w:r>
      <w:r w:rsidRPr="00673352">
        <w:rPr>
          <w:b/>
        </w:rPr>
        <w:t>Open Site</w:t>
      </w:r>
      <w:r>
        <w:t xml:space="preserve"> dialog, enter </w:t>
      </w:r>
      <w:r w:rsidR="00E224E2" w:rsidRPr="00E224E2">
        <w:rPr>
          <w:b/>
        </w:rPr>
        <w:t>&lt;Team Site&gt;</w:t>
      </w:r>
      <w:r w:rsidRPr="00E224E2">
        <w:rPr>
          <w:b/>
        </w:rPr>
        <w:t>/research</w:t>
      </w:r>
      <w:r>
        <w:t xml:space="preserve"> in the </w:t>
      </w:r>
      <w:r w:rsidRPr="00673352">
        <w:rPr>
          <w:b/>
        </w:rPr>
        <w:t>Site Name</w:t>
      </w:r>
      <w:r>
        <w:t xml:space="preserve"> box and click </w:t>
      </w:r>
      <w:r w:rsidRPr="00673352">
        <w:rPr>
          <w:b/>
        </w:rPr>
        <w:t>Open</w:t>
      </w:r>
      <w:r>
        <w:t>.</w:t>
      </w:r>
    </w:p>
    <w:p w:rsidR="005805CE" w:rsidRDefault="005805CE" w:rsidP="0092644B">
      <w:pPr>
        <w:pStyle w:val="LabStepNumbered"/>
      </w:pPr>
      <w:r>
        <w:t>If prompted to login, use the credentials</w:t>
      </w:r>
      <w:r w:rsidR="00E224E2">
        <w:t xml:space="preserve"> supplied </w:t>
      </w:r>
      <w:r>
        <w:t xml:space="preserve">for </w:t>
      </w:r>
      <w:r w:rsidR="00E224E2" w:rsidRPr="00E224E2">
        <w:t>your site</w:t>
      </w:r>
      <w:r>
        <w:t>.</w:t>
      </w:r>
    </w:p>
    <w:p w:rsidR="00FD1373" w:rsidRDefault="00FD1373" w:rsidP="0092644B">
      <w:pPr>
        <w:pStyle w:val="LabStepNumbered"/>
      </w:pPr>
      <w:r>
        <w:t xml:space="preserve">Click </w:t>
      </w:r>
      <w:r w:rsidRPr="0092644B">
        <w:rPr>
          <w:b/>
        </w:rPr>
        <w:t>Workflows</w:t>
      </w:r>
      <w:r>
        <w:t xml:space="preserve"> from the Navigation pane.</w:t>
      </w:r>
    </w:p>
    <w:p w:rsidR="00FD1373" w:rsidRDefault="00FD1373" w:rsidP="0092644B">
      <w:pPr>
        <w:pStyle w:val="LabStepNumbered"/>
      </w:pPr>
      <w:r>
        <w:t xml:space="preserve">From the </w:t>
      </w:r>
      <w:r w:rsidRPr="0092644B">
        <w:rPr>
          <w:b/>
        </w:rPr>
        <w:t>New</w:t>
      </w:r>
      <w:r>
        <w:t xml:space="preserve"> group in the ribbon, choose </w:t>
      </w:r>
      <w:r w:rsidRPr="0092644B">
        <w:rPr>
          <w:b/>
        </w:rPr>
        <w:t>List Workflow</w:t>
      </w:r>
      <w:r>
        <w:t xml:space="preserve"> and select the </w:t>
      </w:r>
      <w:r w:rsidRPr="0092644B">
        <w:rPr>
          <w:b/>
        </w:rPr>
        <w:t>Action Figure Proposals</w:t>
      </w:r>
      <w:r>
        <w:t xml:space="preserve"> library.</w:t>
      </w:r>
    </w:p>
    <w:p w:rsidR="00FD1373" w:rsidRDefault="00FD1373" w:rsidP="000E359C">
      <w:pPr>
        <w:pStyle w:val="LabStepScreenshot"/>
      </w:pPr>
      <w:r w:rsidRPr="0092644B">
        <w:rPr>
          <w:noProof/>
        </w:rPr>
        <w:lastRenderedPageBreak/>
        <w:drawing>
          <wp:inline distT="0" distB="0" distL="0" distR="0" wp14:anchorId="77F458B3" wp14:editId="3857ABCC">
            <wp:extent cx="1436914" cy="3095442"/>
            <wp:effectExtent l="19050" t="19050" r="1143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722" cy="3140267"/>
                    </a:xfrm>
                    <a:prstGeom prst="rect">
                      <a:avLst/>
                    </a:prstGeom>
                    <a:ln>
                      <a:solidFill>
                        <a:schemeClr val="accent1"/>
                      </a:solidFill>
                    </a:ln>
                  </pic:spPr>
                </pic:pic>
              </a:graphicData>
            </a:graphic>
          </wp:inline>
        </w:drawing>
      </w:r>
    </w:p>
    <w:p w:rsidR="00FD1373" w:rsidRDefault="00FD1373" w:rsidP="0092644B">
      <w:pPr>
        <w:pStyle w:val="LabStepNumbered"/>
      </w:pPr>
      <w:r>
        <w:t xml:space="preserve">In the </w:t>
      </w:r>
      <w:r w:rsidRPr="0092644B">
        <w:rPr>
          <w:b/>
        </w:rPr>
        <w:t>Create List Workflow</w:t>
      </w:r>
      <w:r>
        <w:t xml:space="preserve"> dialog provide the name </w:t>
      </w:r>
      <w:r w:rsidRPr="0092644B">
        <w:rPr>
          <w:b/>
        </w:rPr>
        <w:t>Create Product Plan Workflow</w:t>
      </w:r>
      <w:r>
        <w:t xml:space="preserve"> and select the Platform Type: </w:t>
      </w:r>
      <w:r w:rsidRPr="0092644B">
        <w:rPr>
          <w:b/>
        </w:rPr>
        <w:t>SharePoint 2010 Workflow</w:t>
      </w:r>
      <w:r>
        <w:t>.</w:t>
      </w:r>
    </w:p>
    <w:p w:rsidR="00FD1373" w:rsidRDefault="00FD1373" w:rsidP="000E359C">
      <w:pPr>
        <w:pStyle w:val="LabStepScreenshot"/>
      </w:pPr>
      <w:r w:rsidRPr="000E359C">
        <w:rPr>
          <w:noProof/>
        </w:rPr>
        <w:drawing>
          <wp:inline distT="0" distB="0" distL="0" distR="0" wp14:anchorId="0AA23DC1" wp14:editId="06C2C3F6">
            <wp:extent cx="3632919" cy="2410691"/>
            <wp:effectExtent l="19050" t="19050" r="2476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3202" cy="2430786"/>
                    </a:xfrm>
                    <a:prstGeom prst="rect">
                      <a:avLst/>
                    </a:prstGeom>
                    <a:ln>
                      <a:solidFill>
                        <a:schemeClr val="accent1"/>
                      </a:solidFill>
                    </a:ln>
                  </pic:spPr>
                </pic:pic>
              </a:graphicData>
            </a:graphic>
          </wp:inline>
        </w:drawing>
      </w:r>
    </w:p>
    <w:p w:rsidR="00FD1373" w:rsidRDefault="007B3638" w:rsidP="0092644B">
      <w:pPr>
        <w:pStyle w:val="LabStepNumbered"/>
      </w:pPr>
      <w:r>
        <w:t xml:space="preserve">Click </w:t>
      </w:r>
      <w:r w:rsidRPr="0092644B">
        <w:rPr>
          <w:b/>
        </w:rPr>
        <w:t>OK</w:t>
      </w:r>
      <w:r>
        <w:t>.</w:t>
      </w:r>
    </w:p>
    <w:p w:rsidR="007B3638" w:rsidRDefault="007B3638" w:rsidP="0092644B">
      <w:pPr>
        <w:pStyle w:val="LabStepNumbered"/>
      </w:pPr>
      <w:r>
        <w:t xml:space="preserve">In </w:t>
      </w:r>
      <w:r w:rsidRPr="0092644B">
        <w:rPr>
          <w:b/>
        </w:rPr>
        <w:t>Step 1</w:t>
      </w:r>
      <w:r>
        <w:t xml:space="preserve"> type </w:t>
      </w:r>
      <w:r w:rsidRPr="0092644B">
        <w:rPr>
          <w:b/>
        </w:rPr>
        <w:t>log</w:t>
      </w:r>
      <w:r>
        <w:t xml:space="preserve"> and press </w:t>
      </w:r>
      <w:r w:rsidRPr="0092644B">
        <w:rPr>
          <w:b/>
        </w:rPr>
        <w:t>Enter</w:t>
      </w:r>
      <w:r>
        <w:t xml:space="preserve"> to add a </w:t>
      </w:r>
      <w:r w:rsidRPr="0092644B">
        <w:rPr>
          <w:b/>
        </w:rPr>
        <w:t>Log to History List</w:t>
      </w:r>
      <w:r>
        <w:t xml:space="preserve"> action. (Alternatively, you could use the menus to add the action but this approach is much faster.)</w:t>
      </w:r>
    </w:p>
    <w:p w:rsidR="007B3638" w:rsidRDefault="007B3638" w:rsidP="0092644B">
      <w:pPr>
        <w:pStyle w:val="LabStepNumbered"/>
      </w:pPr>
      <w:r>
        <w:t xml:space="preserve">Change the </w:t>
      </w:r>
      <w:r w:rsidRPr="0092644B">
        <w:rPr>
          <w:b/>
        </w:rPr>
        <w:t>“this message”</w:t>
      </w:r>
      <w:r>
        <w:t xml:space="preserve"> text to </w:t>
      </w:r>
      <w:r w:rsidRPr="0092644B">
        <w:rPr>
          <w:b/>
        </w:rPr>
        <w:t>Starting Create Product Plan workflow</w:t>
      </w:r>
      <w:r>
        <w:t>.</w:t>
      </w:r>
    </w:p>
    <w:p w:rsidR="007B3638" w:rsidRDefault="007B3638" w:rsidP="0092644B">
      <w:pPr>
        <w:pStyle w:val="LabStepNumbered"/>
      </w:pPr>
      <w:r>
        <w:t xml:space="preserve">Below the Log action add a </w:t>
      </w:r>
      <w:r w:rsidRPr="00F9750A">
        <w:rPr>
          <w:b/>
        </w:rPr>
        <w:t>Create List Item</w:t>
      </w:r>
      <w:r>
        <w:t xml:space="preserve"> action and set the values of “this list” to:</w:t>
      </w:r>
    </w:p>
    <w:p w:rsidR="007B3638" w:rsidRDefault="007B3638" w:rsidP="0092644B">
      <w:pPr>
        <w:pStyle w:val="LabStepNumberedLevel2"/>
      </w:pPr>
      <w:r>
        <w:t xml:space="preserve">List: </w:t>
      </w:r>
      <w:r w:rsidRPr="0092644B">
        <w:rPr>
          <w:b/>
        </w:rPr>
        <w:t>Product Plans</w:t>
      </w:r>
    </w:p>
    <w:p w:rsidR="007B3638" w:rsidRDefault="007B3638" w:rsidP="0092644B">
      <w:pPr>
        <w:pStyle w:val="LabStepNumberedLevel2"/>
      </w:pPr>
      <w:r>
        <w:t xml:space="preserve">Content Type ID: </w:t>
      </w:r>
      <w:r w:rsidRPr="0092644B">
        <w:rPr>
          <w:b/>
        </w:rPr>
        <w:t>Product Plan</w:t>
      </w:r>
    </w:p>
    <w:p w:rsidR="007B3638" w:rsidRDefault="007B3638" w:rsidP="0092644B">
      <w:pPr>
        <w:pStyle w:val="LabStepNumberedLevel2"/>
      </w:pPr>
      <w:r>
        <w:t xml:space="preserve">Path and Name(*): </w:t>
      </w:r>
      <w:r w:rsidRPr="0092644B">
        <w:rPr>
          <w:b/>
        </w:rPr>
        <w:t>Current Item:Name</w:t>
      </w:r>
    </w:p>
    <w:p w:rsidR="007B3638" w:rsidRDefault="007B3638" w:rsidP="000E359C">
      <w:pPr>
        <w:pStyle w:val="LabStepScreenshotLevel2"/>
      </w:pPr>
      <w:r w:rsidRPr="0092644B">
        <w:lastRenderedPageBreak/>
        <w:drawing>
          <wp:inline distT="0" distB="0" distL="0" distR="0" wp14:anchorId="704A19BC" wp14:editId="4D9FE48E">
            <wp:extent cx="3167918" cy="4001985"/>
            <wp:effectExtent l="19050" t="19050" r="1397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9578" cy="4041981"/>
                    </a:xfrm>
                    <a:prstGeom prst="rect">
                      <a:avLst/>
                    </a:prstGeom>
                    <a:ln>
                      <a:solidFill>
                        <a:schemeClr val="accent1"/>
                      </a:solidFill>
                    </a:ln>
                  </pic:spPr>
                </pic:pic>
              </a:graphicData>
            </a:graphic>
          </wp:inline>
        </w:drawing>
      </w:r>
    </w:p>
    <w:p w:rsidR="007B3638" w:rsidRDefault="007B3638" w:rsidP="0092644B">
      <w:pPr>
        <w:pStyle w:val="LabStepNumbered"/>
      </w:pPr>
      <w:r>
        <w:t xml:space="preserve">Click </w:t>
      </w:r>
      <w:r w:rsidRPr="00154A66">
        <w:rPr>
          <w:b/>
        </w:rPr>
        <w:t>OK</w:t>
      </w:r>
      <w:r>
        <w:t xml:space="preserve"> to get back to the workflow designer.</w:t>
      </w:r>
    </w:p>
    <w:p w:rsidR="007B3638" w:rsidRDefault="007B3638" w:rsidP="0092644B">
      <w:pPr>
        <w:pStyle w:val="LabStepNumbered"/>
      </w:pPr>
      <w:r>
        <w:t xml:space="preserve">Add another </w:t>
      </w:r>
      <w:r w:rsidRPr="0092644B">
        <w:rPr>
          <w:b/>
        </w:rPr>
        <w:t>Log to history action</w:t>
      </w:r>
      <w:r>
        <w:t xml:space="preserve"> and change the </w:t>
      </w:r>
      <w:r w:rsidRPr="0092644B">
        <w:rPr>
          <w:b/>
        </w:rPr>
        <w:t>message</w:t>
      </w:r>
      <w:r>
        <w:t xml:space="preserve"> to </w:t>
      </w:r>
      <w:r w:rsidRPr="0092644B">
        <w:rPr>
          <w:b/>
        </w:rPr>
        <w:t>Product Plan workflow complete</w:t>
      </w:r>
      <w:r>
        <w:t>.</w:t>
      </w:r>
      <w:r w:rsidR="00A54F01">
        <w:t xml:space="preserve"> Your workflow should look like the following image:</w:t>
      </w:r>
    </w:p>
    <w:p w:rsidR="00A54F01" w:rsidRDefault="00A54F01" w:rsidP="000E359C">
      <w:pPr>
        <w:pStyle w:val="LabStepScreenshot"/>
      </w:pPr>
      <w:r w:rsidRPr="000E359C">
        <w:rPr>
          <w:rStyle w:val="LabStepScreenshotFrame"/>
        </w:rPr>
        <w:drawing>
          <wp:inline distT="0" distB="0" distL="0" distR="0" wp14:anchorId="12AE17F2" wp14:editId="75D0C4DF">
            <wp:extent cx="6181697" cy="2410691"/>
            <wp:effectExtent l="19050" t="19050" r="1016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0334" cy="2433558"/>
                    </a:xfrm>
                    <a:prstGeom prst="rect">
                      <a:avLst/>
                    </a:prstGeom>
                    <a:ln>
                      <a:solidFill>
                        <a:schemeClr val="accent1"/>
                      </a:solidFill>
                    </a:ln>
                  </pic:spPr>
                </pic:pic>
              </a:graphicData>
            </a:graphic>
          </wp:inline>
        </w:drawing>
      </w:r>
    </w:p>
    <w:p w:rsidR="0010232B" w:rsidRDefault="007B3638" w:rsidP="0092644B">
      <w:pPr>
        <w:pStyle w:val="LabStepNumbered"/>
      </w:pPr>
      <w:r>
        <w:t xml:space="preserve">When you are done </w:t>
      </w:r>
      <w:r w:rsidR="0010232B">
        <w:t xml:space="preserve">click </w:t>
      </w:r>
      <w:r w:rsidR="0010232B" w:rsidRPr="0092644B">
        <w:rPr>
          <w:b/>
        </w:rPr>
        <w:t>Check for Errors</w:t>
      </w:r>
      <w:r w:rsidR="0010232B">
        <w:t xml:space="preserve"> in the ribbon. </w:t>
      </w:r>
    </w:p>
    <w:p w:rsidR="007B3638" w:rsidRPr="0092644B" w:rsidRDefault="0010232B" w:rsidP="0092644B">
      <w:pPr>
        <w:pStyle w:val="LabStepNumbered"/>
      </w:pPr>
      <w:r>
        <w:t xml:space="preserve">Click </w:t>
      </w:r>
      <w:r w:rsidRPr="0092644B">
        <w:rPr>
          <w:b/>
        </w:rPr>
        <w:t>Save</w:t>
      </w:r>
      <w:r>
        <w:t xml:space="preserve"> to save your work.</w:t>
      </w:r>
    </w:p>
    <w:p w:rsidR="0033631B" w:rsidRDefault="0033631B" w:rsidP="0092644B">
      <w:pPr>
        <w:pStyle w:val="Heading4"/>
      </w:pPr>
      <w:r>
        <w:lastRenderedPageBreak/>
        <w:t>Deploy and Test the Workflow</w:t>
      </w:r>
    </w:p>
    <w:p w:rsidR="0033631B" w:rsidRDefault="00A54F01" w:rsidP="0092644B">
      <w:pPr>
        <w:pStyle w:val="LabExerciseLeadIn"/>
      </w:pPr>
      <w:r>
        <w:t>Now that you have saved the workflow you need to publish and test it. In the following steps you will test the workflow to ensure that it performs as expected.</w:t>
      </w:r>
    </w:p>
    <w:p w:rsidR="00A54F01" w:rsidRDefault="00A54F01" w:rsidP="000E359C">
      <w:pPr>
        <w:pStyle w:val="LabStepNumbered"/>
      </w:pPr>
      <w:r>
        <w:t>Ensure that you are still on the editing tab for the Create Product Plan workflow.</w:t>
      </w:r>
    </w:p>
    <w:p w:rsidR="00A54F01" w:rsidRDefault="00F9750A" w:rsidP="000E359C">
      <w:pPr>
        <w:pStyle w:val="LabStepScreenshot"/>
      </w:pPr>
      <w:r>
        <w:rPr>
          <w:noProof/>
        </w:rPr>
        <w:drawing>
          <wp:inline distT="0" distB="0" distL="0" distR="0" wp14:anchorId="1C748BB9" wp14:editId="31901FFA">
            <wp:extent cx="6281531" cy="2730138"/>
            <wp:effectExtent l="19050" t="19050" r="2413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281" cy="2737853"/>
                    </a:xfrm>
                    <a:prstGeom prst="rect">
                      <a:avLst/>
                    </a:prstGeom>
                    <a:ln>
                      <a:solidFill>
                        <a:schemeClr val="accent1"/>
                      </a:solidFill>
                    </a:ln>
                  </pic:spPr>
                </pic:pic>
              </a:graphicData>
            </a:graphic>
          </wp:inline>
        </w:drawing>
      </w:r>
    </w:p>
    <w:p w:rsidR="00F8566F" w:rsidRDefault="00A54F01" w:rsidP="0092644B">
      <w:pPr>
        <w:pStyle w:val="LabStepNumbered"/>
      </w:pPr>
      <w:r>
        <w:t xml:space="preserve">From the ribbon, click </w:t>
      </w:r>
      <w:r w:rsidRPr="0092644B">
        <w:rPr>
          <w:b/>
        </w:rPr>
        <w:t>Publish</w:t>
      </w:r>
      <w:r>
        <w:t>.</w:t>
      </w:r>
    </w:p>
    <w:p w:rsidR="00A54F01" w:rsidRPr="00154A66" w:rsidRDefault="00A54F01" w:rsidP="0092644B">
      <w:pPr>
        <w:pStyle w:val="LabStepNumbered"/>
        <w:rPr>
          <w:rStyle w:val="Hyperlink"/>
          <w:b/>
          <w:bCs/>
          <w:color w:val="262626" w:themeColor="text1" w:themeTint="D9"/>
          <w:u w:val="none"/>
        </w:rPr>
      </w:pPr>
      <w:r>
        <w:t xml:space="preserve">Once the workflow is published return to the Research team site in the browser at </w:t>
      </w:r>
      <w:r w:rsidR="00154A66" w:rsidRPr="00154A66">
        <w:rPr>
          <w:b/>
        </w:rPr>
        <w:t>&lt;Team Site&gt;</w:t>
      </w:r>
      <w:r w:rsidR="00E224E2" w:rsidRPr="00154A66">
        <w:rPr>
          <w:b/>
        </w:rPr>
        <w:t>/research</w:t>
      </w:r>
      <w:r w:rsidR="00154A66" w:rsidRPr="00154A66">
        <w:t>.</w:t>
      </w:r>
    </w:p>
    <w:p w:rsidR="00CF5FD1" w:rsidRDefault="00CF5FD1" w:rsidP="0092644B">
      <w:pPr>
        <w:pStyle w:val="LabStepNumbered"/>
      </w:pPr>
      <w:r>
        <w:t>We have to create a test document for the workflow to process.</w:t>
      </w:r>
    </w:p>
    <w:p w:rsidR="00F8566F" w:rsidRDefault="000928A1" w:rsidP="0092644B">
      <w:pPr>
        <w:pStyle w:val="LabStepNumberedLevel2"/>
      </w:pPr>
      <w:r>
        <w:t xml:space="preserve">In the Quick Launch click the link for the </w:t>
      </w:r>
      <w:r w:rsidRPr="0092644B">
        <w:rPr>
          <w:b/>
        </w:rPr>
        <w:t>Action Figures Proposals</w:t>
      </w:r>
      <w:r>
        <w:t xml:space="preserve"> library.</w:t>
      </w:r>
    </w:p>
    <w:p w:rsidR="000928A1" w:rsidRDefault="000928A1" w:rsidP="0092644B">
      <w:pPr>
        <w:pStyle w:val="LabStepNumberedLevel2"/>
      </w:pPr>
      <w:r>
        <w:t xml:space="preserve">From the </w:t>
      </w:r>
      <w:r w:rsidRPr="0092644B">
        <w:rPr>
          <w:b/>
        </w:rPr>
        <w:t>Files</w:t>
      </w:r>
      <w:r>
        <w:t xml:space="preserve"> tab in the ribbon, choose </w:t>
      </w:r>
      <w:r w:rsidRPr="0092644B">
        <w:rPr>
          <w:b/>
        </w:rPr>
        <w:t>New Document | Product Proposal</w:t>
      </w:r>
      <w:r>
        <w:t>.</w:t>
      </w:r>
    </w:p>
    <w:p w:rsidR="004D29C6" w:rsidRPr="0092644B" w:rsidRDefault="004D29C6" w:rsidP="0092644B">
      <w:pPr>
        <w:pStyle w:val="LabStepNumberedLevel2"/>
        <w:rPr>
          <w:b/>
        </w:rPr>
      </w:pPr>
      <w:r>
        <w:t xml:space="preserve">Add a </w:t>
      </w:r>
      <w:r w:rsidRPr="0092644B">
        <w:t>Product Title</w:t>
      </w:r>
      <w:r>
        <w:t xml:space="preserve"> of </w:t>
      </w:r>
      <w:r w:rsidRPr="00FF117C">
        <w:rPr>
          <w:b/>
        </w:rPr>
        <w:t>Joe Ely Action Figure</w:t>
      </w:r>
      <w:r>
        <w:t>.</w:t>
      </w:r>
    </w:p>
    <w:p w:rsidR="000928A1" w:rsidRDefault="004D29C6" w:rsidP="0092644B">
      <w:pPr>
        <w:pStyle w:val="LabStepNumberedLevel2"/>
      </w:pPr>
      <w:r w:rsidRPr="0092644B">
        <w:rPr>
          <w:b/>
        </w:rPr>
        <w:t>Save</w:t>
      </w:r>
      <w:r>
        <w:t xml:space="preserve"> the document back to the </w:t>
      </w:r>
      <w:r w:rsidRPr="0092644B">
        <w:rPr>
          <w:b/>
        </w:rPr>
        <w:t>Action Figures Proposals</w:t>
      </w:r>
      <w:r>
        <w:t xml:space="preserve"> library with the name </w:t>
      </w:r>
      <w:r w:rsidRPr="0092644B">
        <w:rPr>
          <w:b/>
        </w:rPr>
        <w:t>Joe Ely Action Figure</w:t>
      </w:r>
      <w:r>
        <w:t>.</w:t>
      </w:r>
    </w:p>
    <w:p w:rsidR="00CE3927" w:rsidRDefault="00213F34" w:rsidP="0092644B">
      <w:pPr>
        <w:pStyle w:val="LabStepNumberedLevel2"/>
      </w:pPr>
      <w:r>
        <w:t xml:space="preserve">Close </w:t>
      </w:r>
      <w:r w:rsidRPr="0092644B">
        <w:rPr>
          <w:b/>
        </w:rPr>
        <w:t>Word</w:t>
      </w:r>
      <w:r>
        <w:t xml:space="preserve"> and return to the </w:t>
      </w:r>
      <w:r w:rsidRPr="00D67D23">
        <w:rPr>
          <w:b/>
        </w:rPr>
        <w:t>Action Figures Proposals</w:t>
      </w:r>
      <w:r>
        <w:t xml:space="preserve"> library in the browser.</w:t>
      </w:r>
    </w:p>
    <w:p w:rsidR="00213F34" w:rsidRDefault="00CF5FD1" w:rsidP="0092644B">
      <w:pPr>
        <w:pStyle w:val="LabStepNumbered"/>
      </w:pPr>
      <w:r>
        <w:t>You now have to activate the workflow on the new document.</w:t>
      </w:r>
    </w:p>
    <w:p w:rsidR="00CF5FD1" w:rsidRDefault="00CF5FD1" w:rsidP="0092644B">
      <w:pPr>
        <w:pStyle w:val="LabStepNumberedLevel2"/>
      </w:pPr>
      <w:r>
        <w:t xml:space="preserve">Select the </w:t>
      </w:r>
      <w:r w:rsidRPr="0092644B">
        <w:rPr>
          <w:b/>
        </w:rPr>
        <w:t>checkbox</w:t>
      </w:r>
      <w:r>
        <w:t xml:space="preserve"> next to the document name in the library and from the </w:t>
      </w:r>
      <w:r w:rsidRPr="0092644B">
        <w:rPr>
          <w:b/>
        </w:rPr>
        <w:t>Files</w:t>
      </w:r>
      <w:r>
        <w:t xml:space="preserve"> tab in the ribbon choose </w:t>
      </w:r>
      <w:r w:rsidRPr="0092644B">
        <w:rPr>
          <w:b/>
        </w:rPr>
        <w:t>Workflows</w:t>
      </w:r>
      <w:r>
        <w:t>.</w:t>
      </w:r>
    </w:p>
    <w:p w:rsidR="00CF5FD1" w:rsidRDefault="00CF5FD1" w:rsidP="000E359C">
      <w:pPr>
        <w:pStyle w:val="LabStepScreenshotLevel2"/>
      </w:pPr>
      <w:r w:rsidRPr="0092644B">
        <w:drawing>
          <wp:inline distT="0" distB="0" distL="0" distR="0" wp14:anchorId="611DA614" wp14:editId="2C2817EC">
            <wp:extent cx="6447714" cy="1638795"/>
            <wp:effectExtent l="19050" t="19050" r="1079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5872" cy="1651035"/>
                    </a:xfrm>
                    <a:prstGeom prst="rect">
                      <a:avLst/>
                    </a:prstGeom>
                    <a:ln>
                      <a:solidFill>
                        <a:schemeClr val="accent1"/>
                      </a:solidFill>
                    </a:ln>
                  </pic:spPr>
                </pic:pic>
              </a:graphicData>
            </a:graphic>
          </wp:inline>
        </w:drawing>
      </w:r>
    </w:p>
    <w:p w:rsidR="00CF5FD1" w:rsidRDefault="00BE66E4" w:rsidP="0092644B">
      <w:pPr>
        <w:pStyle w:val="LabStepNumberedLevel2"/>
      </w:pPr>
      <w:r>
        <w:t xml:space="preserve">On the </w:t>
      </w:r>
      <w:r w:rsidRPr="0092644B">
        <w:rPr>
          <w:b/>
        </w:rPr>
        <w:t>Action Figure Proposals: Workflows: Joe Ely Action Figure</w:t>
      </w:r>
      <w:r>
        <w:t xml:space="preserve"> page choose the </w:t>
      </w:r>
      <w:r w:rsidRPr="0092644B">
        <w:rPr>
          <w:b/>
        </w:rPr>
        <w:t>Create Product Plan Workflow</w:t>
      </w:r>
      <w:r>
        <w:t xml:space="preserve"> link.</w:t>
      </w:r>
    </w:p>
    <w:p w:rsidR="00BE66E4" w:rsidRDefault="00BE66E4" w:rsidP="000E359C">
      <w:pPr>
        <w:pStyle w:val="LabStepScreenshotLevel2"/>
      </w:pPr>
      <w:r w:rsidRPr="0092644B">
        <w:lastRenderedPageBreak/>
        <w:drawing>
          <wp:inline distT="0" distB="0" distL="0" distR="0" wp14:anchorId="4F91838E" wp14:editId="2E179D95">
            <wp:extent cx="3594595" cy="1211283"/>
            <wp:effectExtent l="19050" t="19050" r="2540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0563" cy="1226773"/>
                    </a:xfrm>
                    <a:prstGeom prst="rect">
                      <a:avLst/>
                    </a:prstGeom>
                    <a:ln>
                      <a:solidFill>
                        <a:schemeClr val="accent1"/>
                      </a:solidFill>
                    </a:ln>
                  </pic:spPr>
                </pic:pic>
              </a:graphicData>
            </a:graphic>
          </wp:inline>
        </w:drawing>
      </w:r>
    </w:p>
    <w:p w:rsidR="00BE66E4" w:rsidRDefault="00BE66E4" w:rsidP="0092644B">
      <w:pPr>
        <w:pStyle w:val="LabStepNumberedLevel2"/>
      </w:pPr>
      <w:r>
        <w:t xml:space="preserve">On the initiation form click </w:t>
      </w:r>
      <w:r w:rsidRPr="0092644B">
        <w:rPr>
          <w:b/>
        </w:rPr>
        <w:t>Start</w:t>
      </w:r>
      <w:r>
        <w:t>.</w:t>
      </w:r>
    </w:p>
    <w:p w:rsidR="00BE66E4" w:rsidRDefault="00BE66E4" w:rsidP="0092644B">
      <w:pPr>
        <w:pStyle w:val="LabStepNumbered"/>
      </w:pPr>
      <w:r>
        <w:t xml:space="preserve">After a few moments the workflow will start. You can monitor the progress from the </w:t>
      </w:r>
      <w:r w:rsidRPr="00D67D23">
        <w:rPr>
          <w:b/>
        </w:rPr>
        <w:t>Action Figures Proposals</w:t>
      </w:r>
      <w:r>
        <w:t xml:space="preserve"> library. A column named </w:t>
      </w:r>
      <w:r w:rsidRPr="0092644B">
        <w:rPr>
          <w:b/>
        </w:rPr>
        <w:t>Create Product Plan Workflow</w:t>
      </w:r>
      <w:r>
        <w:t xml:space="preserve"> should read </w:t>
      </w:r>
      <w:r w:rsidRPr="0092644B">
        <w:rPr>
          <w:b/>
        </w:rPr>
        <w:t>Completed</w:t>
      </w:r>
      <w:r>
        <w:t xml:space="preserve"> when it completes successfully. </w:t>
      </w:r>
    </w:p>
    <w:p w:rsidR="000928A1" w:rsidRDefault="00BE66E4" w:rsidP="0092644B">
      <w:pPr>
        <w:pStyle w:val="LabStepNumbered"/>
      </w:pPr>
      <w:r>
        <w:t xml:space="preserve">Click the </w:t>
      </w:r>
      <w:r w:rsidRPr="0092644B">
        <w:rPr>
          <w:b/>
        </w:rPr>
        <w:t>Completed</w:t>
      </w:r>
      <w:r>
        <w:t xml:space="preserve"> text and you will see the </w:t>
      </w:r>
      <w:r w:rsidRPr="0092644B">
        <w:rPr>
          <w:b/>
        </w:rPr>
        <w:t>Workflow Status</w:t>
      </w:r>
      <w:r>
        <w:t xml:space="preserve"> for the completed workflow instance. The workflow history list shows the </w:t>
      </w:r>
      <w:r w:rsidR="00FA237A">
        <w:t>log messages that you created.</w:t>
      </w:r>
    </w:p>
    <w:p w:rsidR="00BE66E4" w:rsidRDefault="00FA237A" w:rsidP="000E359C">
      <w:pPr>
        <w:pStyle w:val="LabStepScreenshot"/>
      </w:pPr>
      <w:r w:rsidRPr="000E359C">
        <w:rPr>
          <w:rStyle w:val="LabStepScreenshotFrame"/>
        </w:rPr>
        <w:drawing>
          <wp:inline distT="0" distB="0" distL="0" distR="0" wp14:anchorId="3F8D7FC7" wp14:editId="6DF2BF7A">
            <wp:extent cx="6350257" cy="1389413"/>
            <wp:effectExtent l="19050" t="19050" r="1270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235" cy="1417633"/>
                    </a:xfrm>
                    <a:prstGeom prst="rect">
                      <a:avLst/>
                    </a:prstGeom>
                    <a:ln>
                      <a:solidFill>
                        <a:schemeClr val="accent1"/>
                      </a:solidFill>
                    </a:ln>
                  </pic:spPr>
                </pic:pic>
              </a:graphicData>
            </a:graphic>
          </wp:inline>
        </w:drawing>
      </w:r>
    </w:p>
    <w:p w:rsidR="00BE66E4" w:rsidRDefault="00FA237A" w:rsidP="0092644B">
      <w:pPr>
        <w:pStyle w:val="LabStepNumbered"/>
      </w:pPr>
      <w:r>
        <w:t xml:space="preserve">Click the link for the </w:t>
      </w:r>
      <w:r w:rsidRPr="0092644B">
        <w:rPr>
          <w:b/>
        </w:rPr>
        <w:t>Product Plans</w:t>
      </w:r>
      <w:r>
        <w:t xml:space="preserve"> library on the </w:t>
      </w:r>
      <w:r w:rsidRPr="0092644B">
        <w:rPr>
          <w:b/>
        </w:rPr>
        <w:t>Quick Launch</w:t>
      </w:r>
      <w:r>
        <w:t xml:space="preserve"> and you will see that a new </w:t>
      </w:r>
      <w:r w:rsidRPr="0092644B">
        <w:rPr>
          <w:b/>
        </w:rPr>
        <w:t>Product Plan</w:t>
      </w:r>
      <w:r>
        <w:t xml:space="preserve"> (Document Set) has been created with the default documents inside.</w:t>
      </w:r>
    </w:p>
    <w:p w:rsidR="00BE66E4" w:rsidRPr="0092644B" w:rsidRDefault="00FA237A" w:rsidP="0092644B">
      <w:pPr>
        <w:pStyle w:val="LabExerciseLeadIn"/>
      </w:pPr>
      <w:r>
        <w:t>In this exercise you created a SharePoint 2010 style workflow with SharePoint Designer 2013. There are some features of SharePoint workflow that are no longer available in the new style SharePoint 2013 workflow. This exercise showed that you may still be able to create workflows using SharePoint 2010 activities.</w:t>
      </w:r>
    </w:p>
    <w:p w:rsidR="00AB638B" w:rsidRPr="00AB0146" w:rsidRDefault="00B75121" w:rsidP="00AB638B">
      <w:pPr>
        <w:pStyle w:val="Heading3"/>
      </w:pPr>
      <w:r>
        <w:t xml:space="preserve">Exercise </w:t>
      </w:r>
      <w:r w:rsidR="00A54F01">
        <w:t>2</w:t>
      </w:r>
      <w:r>
        <w:t xml:space="preserve">: </w:t>
      </w:r>
      <w:r w:rsidR="00AB638B">
        <w:t>Visio 2013 &amp; SharePoint Designer 2013 Workflows</w:t>
      </w:r>
    </w:p>
    <w:p w:rsidR="00AB638B" w:rsidRDefault="00AB638B" w:rsidP="00AB638B">
      <w:pPr>
        <w:pStyle w:val="LabExerciseLeadIn"/>
      </w:pPr>
      <w:r>
        <w:rPr>
          <w:lang w:val="en"/>
        </w:rPr>
        <w:t>In this exercise you will create a new workflow using Visio 2013 and SharePoint Designer 2013. In this workflow you will leverage the new support for stages.</w:t>
      </w:r>
    </w:p>
    <w:p w:rsidR="00AB638B" w:rsidRDefault="00221C4A" w:rsidP="00AB638B">
      <w:pPr>
        <w:pStyle w:val="LabStepNumbered"/>
      </w:pPr>
      <w:r>
        <w:t>L</w:t>
      </w:r>
      <w:r w:rsidR="00AB638B">
        <w:t xml:space="preserve">aunch Internet Explorer and navigate to the Wingtip Toys research site which is located at the URL of </w:t>
      </w:r>
      <w:r w:rsidRPr="00221C4A">
        <w:rPr>
          <w:b/>
        </w:rPr>
        <w:t>&lt;Team Site&gt;</w:t>
      </w:r>
      <w:r w:rsidR="00AB638B" w:rsidRPr="00221C4A">
        <w:rPr>
          <w:b/>
        </w:rPr>
        <w:t>/research</w:t>
      </w:r>
      <w:r w:rsidR="00AB638B">
        <w:t>.</w:t>
      </w:r>
    </w:p>
    <w:p w:rsidR="009F4F46" w:rsidRDefault="00AB638B" w:rsidP="000E359C">
      <w:pPr>
        <w:pStyle w:val="LabStepScreenshot"/>
      </w:pPr>
      <w:r w:rsidRPr="00BC0CDD">
        <w:rPr>
          <w:rStyle w:val="LabStepScreenshotFrame"/>
        </w:rPr>
        <w:drawing>
          <wp:inline distT="0" distB="0" distL="0" distR="0" wp14:anchorId="2471DB96" wp14:editId="3F01D878">
            <wp:extent cx="6519913" cy="1805050"/>
            <wp:effectExtent l="19050" t="19050" r="1460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2878" cy="1814176"/>
                    </a:xfrm>
                    <a:prstGeom prst="rect">
                      <a:avLst/>
                    </a:prstGeom>
                    <a:noFill/>
                    <a:ln>
                      <a:solidFill>
                        <a:schemeClr val="accent1"/>
                      </a:solidFill>
                    </a:ln>
                  </pic:spPr>
                </pic:pic>
              </a:graphicData>
            </a:graphic>
          </wp:inline>
        </w:drawing>
      </w:r>
    </w:p>
    <w:p w:rsidR="00AB638B" w:rsidRDefault="00AB638B" w:rsidP="00AB638B">
      <w:pPr>
        <w:pStyle w:val="LabExerciseCallout"/>
      </w:pPr>
      <w:r>
        <w:t>Before using SharePoint Design</w:t>
      </w:r>
      <w:r w:rsidR="006D0C9A">
        <w:t>er 2013, you will first m</w:t>
      </w:r>
      <w:r>
        <w:t>odel the Workflow Using Visio 2013</w:t>
      </w:r>
    </w:p>
    <w:p w:rsidR="00AB638B" w:rsidRDefault="00AB638B" w:rsidP="00AB638B">
      <w:pPr>
        <w:pStyle w:val="LabStepNumbered"/>
      </w:pPr>
      <w:r>
        <w:lastRenderedPageBreak/>
        <w:t xml:space="preserve">Open </w:t>
      </w:r>
      <w:r w:rsidRPr="005B1F65">
        <w:rPr>
          <w:b/>
        </w:rPr>
        <w:t>Visio 2013</w:t>
      </w:r>
      <w:r>
        <w:t xml:space="preserve">: </w:t>
      </w:r>
      <w:r>
        <w:rPr>
          <w:b/>
        </w:rPr>
        <w:t>Windows Keyboard Key</w:t>
      </w:r>
      <w:r w:rsidRPr="00F157FA">
        <w:rPr>
          <w:b/>
        </w:rPr>
        <w:t xml:space="preserve"> </w:t>
      </w:r>
      <w:r w:rsidRPr="00F157FA">
        <w:rPr>
          <w:b/>
        </w:rPr>
        <w:sym w:font="Wingdings" w:char="F0E0"/>
      </w:r>
      <w:r w:rsidRPr="00F157FA">
        <w:rPr>
          <w:b/>
        </w:rPr>
        <w:t xml:space="preserve"> </w:t>
      </w:r>
      <w:r>
        <w:rPr>
          <w:b/>
        </w:rPr>
        <w:t xml:space="preserve">Type “visio” </w:t>
      </w:r>
      <w:r>
        <w:t>and then select the Visio 2013 application.</w:t>
      </w:r>
    </w:p>
    <w:p w:rsidR="00AB638B" w:rsidRDefault="00AB638B" w:rsidP="000E359C">
      <w:pPr>
        <w:pStyle w:val="LabStepScreenshot"/>
      </w:pPr>
      <w:r w:rsidRPr="000E359C">
        <w:rPr>
          <w:noProof/>
        </w:rPr>
        <w:drawing>
          <wp:inline distT="0" distB="0" distL="0" distR="0" wp14:anchorId="188A1C90" wp14:editId="057684A7">
            <wp:extent cx="2057400" cy="803267"/>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62338" cy="805195"/>
                    </a:xfrm>
                    <a:prstGeom prst="rect">
                      <a:avLst/>
                    </a:prstGeom>
                    <a:ln>
                      <a:solidFill>
                        <a:schemeClr val="accent1"/>
                      </a:solidFill>
                    </a:ln>
                  </pic:spPr>
                </pic:pic>
              </a:graphicData>
            </a:graphic>
          </wp:inline>
        </w:drawing>
      </w:r>
    </w:p>
    <w:p w:rsidR="00AB638B" w:rsidRDefault="00AB638B" w:rsidP="00AB638B">
      <w:pPr>
        <w:pStyle w:val="LabStepNumbered"/>
      </w:pPr>
      <w:r>
        <w:t xml:space="preserve">When </w:t>
      </w:r>
      <w:r w:rsidRPr="005B1F65">
        <w:rPr>
          <w:b/>
        </w:rPr>
        <w:t>Visio</w:t>
      </w:r>
      <w:r>
        <w:t xml:space="preserve"> loads, </w:t>
      </w:r>
      <w:r w:rsidR="005B77F8">
        <w:t xml:space="preserve">select </w:t>
      </w:r>
      <w:r>
        <w:t xml:space="preserve">the </w:t>
      </w:r>
      <w:r w:rsidR="005B77F8" w:rsidRPr="0092644B">
        <w:rPr>
          <w:b/>
        </w:rPr>
        <w:t xml:space="preserve">Microsoft SharePoint 2013 </w:t>
      </w:r>
      <w:r w:rsidRPr="005B77F8">
        <w:rPr>
          <w:b/>
        </w:rPr>
        <w:t>Flowchart</w:t>
      </w:r>
      <w:r>
        <w:t xml:space="preserve"> </w:t>
      </w:r>
      <w:r w:rsidR="005B77F8">
        <w:t>template icon</w:t>
      </w:r>
      <w:r>
        <w:t>:</w:t>
      </w:r>
    </w:p>
    <w:p w:rsidR="00AB638B" w:rsidRDefault="005B77F8" w:rsidP="000E359C">
      <w:pPr>
        <w:pStyle w:val="LabStepScreenshot"/>
      </w:pPr>
      <w:r w:rsidRPr="000E359C">
        <w:rPr>
          <w:noProof/>
        </w:rPr>
        <w:drawing>
          <wp:inline distT="0" distB="0" distL="0" distR="0" wp14:anchorId="2AE7ECA8" wp14:editId="2E4E1529">
            <wp:extent cx="4231671" cy="3076190"/>
            <wp:effectExtent l="19050" t="19050" r="1651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930" cy="3083648"/>
                    </a:xfrm>
                    <a:prstGeom prst="rect">
                      <a:avLst/>
                    </a:prstGeom>
                    <a:ln>
                      <a:solidFill>
                        <a:schemeClr val="accent1"/>
                      </a:solidFill>
                    </a:ln>
                  </pic:spPr>
                </pic:pic>
              </a:graphicData>
            </a:graphic>
          </wp:inline>
        </w:drawing>
      </w:r>
    </w:p>
    <w:p w:rsidR="00AB638B" w:rsidRDefault="005B77F8" w:rsidP="00AB638B">
      <w:pPr>
        <w:pStyle w:val="LabStepNumbered"/>
      </w:pPr>
      <w:r>
        <w:t xml:space="preserve">Click </w:t>
      </w:r>
      <w:r w:rsidR="00AB638B">
        <w:t xml:space="preserve">the </w:t>
      </w:r>
      <w:r w:rsidR="00AB638B" w:rsidRPr="005B1F65">
        <w:rPr>
          <w:b/>
        </w:rPr>
        <w:t>Create</w:t>
      </w:r>
      <w:r w:rsidR="00AB638B">
        <w:t xml:space="preserve"> button.</w:t>
      </w:r>
    </w:p>
    <w:p w:rsidR="00AB638B" w:rsidRDefault="00AB638B" w:rsidP="00AB638B">
      <w:pPr>
        <w:pStyle w:val="LabStepNumbered"/>
      </w:pPr>
      <w:r>
        <w:t xml:space="preserve">When the designer loads, right-click the dark blue heading of </w:t>
      </w:r>
      <w:r w:rsidRPr="00E55EF9">
        <w:rPr>
          <w:b/>
        </w:rPr>
        <w:t>Stage 1</w:t>
      </w:r>
      <w:r>
        <w:t xml:space="preserve"> and select </w:t>
      </w:r>
      <w:r w:rsidRPr="00E55EF9">
        <w:rPr>
          <w:b/>
        </w:rPr>
        <w:t>Edit Text</w:t>
      </w:r>
      <w:r>
        <w:t xml:space="preserve">. Rename the stage to </w:t>
      </w:r>
      <w:r w:rsidRPr="00E55EF9">
        <w:rPr>
          <w:b/>
        </w:rPr>
        <w:t>Stage Init</w:t>
      </w:r>
      <w:r>
        <w:t>.</w:t>
      </w:r>
    </w:p>
    <w:p w:rsidR="00AB638B" w:rsidRDefault="00AB638B" w:rsidP="00AB638B">
      <w:pPr>
        <w:pStyle w:val="LabStepNumbered"/>
      </w:pPr>
      <w:r>
        <w:t xml:space="preserve">Add three more stages to the designer by dragging the </w:t>
      </w:r>
      <w:r w:rsidRPr="00E55EF9">
        <w:rPr>
          <w:b/>
        </w:rPr>
        <w:t>Stage</w:t>
      </w:r>
      <w:r>
        <w:t xml:space="preserve"> shape from the </w:t>
      </w:r>
      <w:r w:rsidRPr="00E55EF9">
        <w:rPr>
          <w:b/>
        </w:rPr>
        <w:t>Shapes</w:t>
      </w:r>
      <w:r>
        <w:t xml:space="preserve"> task pane and rename them to the following stages as shown in the follow figure:</w:t>
      </w:r>
    </w:p>
    <w:p w:rsidR="00AB638B" w:rsidRPr="00620069" w:rsidRDefault="00AB638B" w:rsidP="00AB638B">
      <w:pPr>
        <w:pStyle w:val="LabStepNumberedLevel2"/>
        <w:rPr>
          <w:b/>
        </w:rPr>
      </w:pPr>
      <w:r w:rsidRPr="00620069">
        <w:rPr>
          <w:b/>
        </w:rPr>
        <w:t xml:space="preserve">Stage </w:t>
      </w:r>
      <w:r w:rsidR="005B77F8">
        <w:rPr>
          <w:b/>
        </w:rPr>
        <w:t>Ready for approval</w:t>
      </w:r>
      <w:r w:rsidR="001B19F8">
        <w:rPr>
          <w:b/>
        </w:rPr>
        <w:t xml:space="preserve"> </w:t>
      </w:r>
      <w:r w:rsidR="001B19F8" w:rsidRPr="001B19F8">
        <w:rPr>
          <w:i/>
        </w:rPr>
        <w:t>(top middle)</w:t>
      </w:r>
    </w:p>
    <w:p w:rsidR="00AB638B" w:rsidRPr="00620069" w:rsidRDefault="00AB638B" w:rsidP="00AB638B">
      <w:pPr>
        <w:pStyle w:val="LabStepNumberedLevel2"/>
        <w:rPr>
          <w:b/>
        </w:rPr>
      </w:pPr>
      <w:r w:rsidRPr="00620069">
        <w:rPr>
          <w:b/>
        </w:rPr>
        <w:t>Stage No</w:t>
      </w:r>
      <w:r w:rsidR="005B77F8">
        <w:rPr>
          <w:b/>
        </w:rPr>
        <w:t>t ready for approval</w:t>
      </w:r>
      <w:r w:rsidR="001B19F8">
        <w:rPr>
          <w:b/>
        </w:rPr>
        <w:t xml:space="preserve"> </w:t>
      </w:r>
      <w:r w:rsidR="001B19F8" w:rsidRPr="001B19F8">
        <w:rPr>
          <w:i/>
        </w:rPr>
        <w:t>(bottom middle)</w:t>
      </w:r>
    </w:p>
    <w:p w:rsidR="00AB638B" w:rsidRPr="00620069" w:rsidRDefault="00AB638B" w:rsidP="00AB638B">
      <w:pPr>
        <w:pStyle w:val="LabStepNumberedLevel2"/>
        <w:rPr>
          <w:b/>
        </w:rPr>
      </w:pPr>
      <w:r w:rsidRPr="00620069">
        <w:rPr>
          <w:b/>
        </w:rPr>
        <w:t xml:space="preserve">Stage </w:t>
      </w:r>
      <w:r w:rsidR="00A7349F">
        <w:rPr>
          <w:b/>
        </w:rPr>
        <w:t>End</w:t>
      </w:r>
      <w:r w:rsidR="001B19F8">
        <w:rPr>
          <w:b/>
        </w:rPr>
        <w:t xml:space="preserve"> </w:t>
      </w:r>
      <w:r w:rsidR="001B19F8" w:rsidRPr="001B19F8">
        <w:rPr>
          <w:i/>
        </w:rPr>
        <w:t>(far right)</w:t>
      </w:r>
    </w:p>
    <w:p w:rsidR="00AB638B" w:rsidRDefault="00AB638B" w:rsidP="000E359C">
      <w:pPr>
        <w:pStyle w:val="LabStepScreenshot"/>
      </w:pPr>
    </w:p>
    <w:p w:rsidR="004B389F" w:rsidRDefault="004B389F" w:rsidP="000E359C">
      <w:pPr>
        <w:pStyle w:val="LabStepScreenshot"/>
      </w:pPr>
      <w:r>
        <w:rPr>
          <w:noProof/>
        </w:rPr>
        <w:lastRenderedPageBreak/>
        <w:drawing>
          <wp:inline distT="0" distB="0" distL="0" distR="0" wp14:anchorId="16455DD9" wp14:editId="43C9EF3C">
            <wp:extent cx="6643511" cy="2802577"/>
            <wp:effectExtent l="19050" t="19050" r="2413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390" cy="2809697"/>
                    </a:xfrm>
                    <a:prstGeom prst="rect">
                      <a:avLst/>
                    </a:prstGeom>
                    <a:ln>
                      <a:solidFill>
                        <a:schemeClr val="accent1"/>
                      </a:solidFill>
                    </a:ln>
                  </pic:spPr>
                </pic:pic>
              </a:graphicData>
            </a:graphic>
          </wp:inline>
        </w:drawing>
      </w:r>
    </w:p>
    <w:p w:rsidR="00AB638B" w:rsidRDefault="00AB638B" w:rsidP="00AB638B">
      <w:pPr>
        <w:pStyle w:val="LabStepNumbered"/>
      </w:pPr>
      <w:r>
        <w:t xml:space="preserve">Add activities to </w:t>
      </w:r>
      <w:r w:rsidRPr="002102B8">
        <w:rPr>
          <w:b/>
        </w:rPr>
        <w:t>Stage Init</w:t>
      </w:r>
      <w:r>
        <w:t>:</w:t>
      </w:r>
    </w:p>
    <w:p w:rsidR="00AB638B" w:rsidRDefault="00AB638B" w:rsidP="00AB638B">
      <w:pPr>
        <w:pStyle w:val="LabStepNumberedLevel2"/>
      </w:pPr>
      <w:r>
        <w:t xml:space="preserve">Using the </w:t>
      </w:r>
      <w:r w:rsidRPr="00B53E0D">
        <w:rPr>
          <w:b/>
        </w:rPr>
        <w:t>Shapes</w:t>
      </w:r>
      <w:r>
        <w:t xml:space="preserve"> pane, select the </w:t>
      </w:r>
      <w:r w:rsidR="000E359C">
        <w:t xml:space="preserve">category of </w:t>
      </w:r>
      <w:r>
        <w:rPr>
          <w:b/>
        </w:rPr>
        <w:t>Actions – SharePoint 2013 Workflow</w:t>
      </w:r>
      <w:r>
        <w:t xml:space="preserve"> and </w:t>
      </w:r>
      <w:r w:rsidR="000E359C">
        <w:t xml:space="preserve">then </w:t>
      </w:r>
      <w:r>
        <w:t xml:space="preserve">add the following actions to </w:t>
      </w:r>
      <w:r w:rsidRPr="00B53E0D">
        <w:rPr>
          <w:b/>
        </w:rPr>
        <w:t>Stage Init</w:t>
      </w:r>
      <w:r>
        <w:t>:</w:t>
      </w:r>
    </w:p>
    <w:p w:rsidR="00AB638B" w:rsidRPr="00620069" w:rsidRDefault="00AB638B" w:rsidP="00AB638B">
      <w:pPr>
        <w:pStyle w:val="LabStepNumberedLevel3"/>
        <w:rPr>
          <w:b/>
        </w:rPr>
      </w:pPr>
      <w:r w:rsidRPr="00620069">
        <w:rPr>
          <w:b/>
        </w:rPr>
        <w:t>Log to history list</w:t>
      </w:r>
    </w:p>
    <w:p w:rsidR="00AB638B" w:rsidRPr="00620069" w:rsidRDefault="00AB638B" w:rsidP="00AB638B">
      <w:pPr>
        <w:pStyle w:val="LabStepNumberedLevel3"/>
        <w:rPr>
          <w:b/>
        </w:rPr>
      </w:pPr>
      <w:r w:rsidRPr="00620069">
        <w:rPr>
          <w:b/>
        </w:rPr>
        <w:t>Set workflow variable</w:t>
      </w:r>
    </w:p>
    <w:p w:rsidR="00AB638B" w:rsidRPr="00620069" w:rsidRDefault="00AB638B" w:rsidP="00AB638B">
      <w:pPr>
        <w:pStyle w:val="LabStepNumberedLevel3"/>
        <w:rPr>
          <w:b/>
        </w:rPr>
      </w:pPr>
      <w:r w:rsidRPr="00620069">
        <w:rPr>
          <w:b/>
        </w:rPr>
        <w:t>Log to history list</w:t>
      </w:r>
    </w:p>
    <w:p w:rsidR="00AB638B" w:rsidRDefault="00AB638B" w:rsidP="00AB638B">
      <w:pPr>
        <w:pStyle w:val="LabExerciseCallout"/>
      </w:pPr>
      <w:r w:rsidRPr="00F75E35">
        <w:rPr>
          <w:b/>
        </w:rPr>
        <w:t>Make sure</w:t>
      </w:r>
      <w:r>
        <w:t xml:space="preserve"> when you add the actions you are dropping them on the connector (i.e the black line connecting the Green triangle and red square) within the stage. If you don’t do this, you will have to fix up the connections before saving the workflow.</w:t>
      </w:r>
    </w:p>
    <w:p w:rsidR="00AB638B" w:rsidRDefault="00AB638B" w:rsidP="00AB638B">
      <w:pPr>
        <w:pStyle w:val="LabStepNumbered"/>
      </w:pPr>
      <w:r>
        <w:t xml:space="preserve">Rename the actions by right-clicking each one and selecting </w:t>
      </w:r>
      <w:r w:rsidRPr="003C175E">
        <w:rPr>
          <w:b/>
        </w:rPr>
        <w:t>Edit Text</w:t>
      </w:r>
      <w:r>
        <w:t>. Give each action a descriptive name as follows:</w:t>
      </w:r>
    </w:p>
    <w:p w:rsidR="00AB638B" w:rsidRPr="003C175E" w:rsidRDefault="00AB638B" w:rsidP="00AB638B">
      <w:pPr>
        <w:pStyle w:val="LabStepNumberedLevel2"/>
        <w:rPr>
          <w:b/>
        </w:rPr>
      </w:pPr>
      <w:r w:rsidRPr="003C175E">
        <w:rPr>
          <w:b/>
        </w:rPr>
        <w:t>Log to history list</w:t>
      </w:r>
      <w:r w:rsidRPr="003C175E">
        <w:t xml:space="preserve"> = </w:t>
      </w:r>
      <w:r>
        <w:t>Log entering Stage Init</w:t>
      </w:r>
    </w:p>
    <w:p w:rsidR="00AB638B" w:rsidRPr="003C175E" w:rsidRDefault="00AB638B" w:rsidP="00AB638B">
      <w:pPr>
        <w:pStyle w:val="LabStepNumberedLevel2"/>
        <w:rPr>
          <w:b/>
        </w:rPr>
      </w:pPr>
      <w:r w:rsidRPr="003C175E">
        <w:rPr>
          <w:b/>
        </w:rPr>
        <w:t>Set workflow variable</w:t>
      </w:r>
      <w:r w:rsidRPr="003C175E">
        <w:t xml:space="preserve"> = </w:t>
      </w:r>
      <w:r>
        <w:t xml:space="preserve">Get </w:t>
      </w:r>
      <w:r w:rsidR="00DD49C3">
        <w:t>the assigned Approver</w:t>
      </w:r>
    </w:p>
    <w:p w:rsidR="00AB638B" w:rsidRPr="003C175E" w:rsidRDefault="00AB638B" w:rsidP="00AB638B">
      <w:pPr>
        <w:pStyle w:val="LabStepNumberedLevel2"/>
        <w:rPr>
          <w:b/>
        </w:rPr>
      </w:pPr>
      <w:r w:rsidRPr="003C175E">
        <w:rPr>
          <w:b/>
        </w:rPr>
        <w:t>Log to history list</w:t>
      </w:r>
      <w:r>
        <w:rPr>
          <w:b/>
        </w:rPr>
        <w:t xml:space="preserve"> </w:t>
      </w:r>
      <w:r>
        <w:t>= Log variable values</w:t>
      </w:r>
    </w:p>
    <w:p w:rsidR="00AB638B" w:rsidRDefault="00AB638B" w:rsidP="00AB638B">
      <w:pPr>
        <w:pStyle w:val="LabStepNumbered"/>
      </w:pPr>
      <w:r>
        <w:t xml:space="preserve">Using the </w:t>
      </w:r>
      <w:r w:rsidRPr="00F75E35">
        <w:rPr>
          <w:b/>
        </w:rPr>
        <w:t>Shapes</w:t>
      </w:r>
      <w:r>
        <w:t xml:space="preserve"> pane, select the </w:t>
      </w:r>
      <w:r>
        <w:rPr>
          <w:b/>
        </w:rPr>
        <w:t xml:space="preserve">Conditions – SharePoint 2013 </w:t>
      </w:r>
      <w:r w:rsidRPr="00F75E35">
        <w:rPr>
          <w:b/>
        </w:rPr>
        <w:t>Workflow</w:t>
      </w:r>
      <w:r>
        <w:t xml:space="preserve"> category and a</w:t>
      </w:r>
      <w:r w:rsidRPr="00F75E35">
        <w:t>dd</w:t>
      </w:r>
      <w:r>
        <w:t xml:space="preserve"> an </w:t>
      </w:r>
      <w:r w:rsidRPr="00B53E0D">
        <w:rPr>
          <w:b/>
        </w:rPr>
        <w:t>If any value equals value</w:t>
      </w:r>
      <w:r>
        <w:t xml:space="preserve"> condition to the workflow immediately to the right of </w:t>
      </w:r>
      <w:r w:rsidRPr="00B53E0D">
        <w:rPr>
          <w:b/>
        </w:rPr>
        <w:t>Stage Init</w:t>
      </w:r>
      <w:r w:rsidRPr="00B53E0D">
        <w:t xml:space="preserve"> </w:t>
      </w:r>
      <w:r>
        <w:t xml:space="preserve"> (i.e. to the right of the Red Square).</w:t>
      </w:r>
    </w:p>
    <w:p w:rsidR="00AB638B" w:rsidRDefault="00AB638B" w:rsidP="00AB638B">
      <w:pPr>
        <w:pStyle w:val="LabStepNumberedLevel2"/>
      </w:pPr>
      <w:r>
        <w:t xml:space="preserve">Rename this condition to </w:t>
      </w:r>
      <w:r w:rsidRPr="00E55EF9">
        <w:rPr>
          <w:b/>
        </w:rPr>
        <w:t xml:space="preserve">If </w:t>
      </w:r>
      <w:r w:rsidR="008E1F28">
        <w:rPr>
          <w:b/>
        </w:rPr>
        <w:t>approver is not blank</w:t>
      </w:r>
      <w:r>
        <w:t>.</w:t>
      </w:r>
    </w:p>
    <w:p w:rsidR="00AB638B" w:rsidRDefault="00AB638B" w:rsidP="00AB638B">
      <w:pPr>
        <w:pStyle w:val="LabStepNumbered"/>
      </w:pPr>
      <w:r>
        <w:t xml:space="preserve">Using the </w:t>
      </w:r>
      <w:r w:rsidRPr="00B53E0D">
        <w:rPr>
          <w:b/>
        </w:rPr>
        <w:t>Connector</w:t>
      </w:r>
      <w:r>
        <w:t xml:space="preserve"> tool, found in the </w:t>
      </w:r>
      <w:r w:rsidRPr="00B53E0D">
        <w:rPr>
          <w:b/>
        </w:rPr>
        <w:t>Home</w:t>
      </w:r>
      <w:r>
        <w:t xml:space="preserve"> tab of the ribbon in the </w:t>
      </w:r>
      <w:r w:rsidRPr="00B53E0D">
        <w:rPr>
          <w:b/>
        </w:rPr>
        <w:t>Tools</w:t>
      </w:r>
      <w:r>
        <w:t xml:space="preserve"> group, connect the red box from </w:t>
      </w:r>
      <w:r w:rsidRPr="00B53E0D">
        <w:rPr>
          <w:b/>
        </w:rPr>
        <w:t>Stage Init</w:t>
      </w:r>
      <w:r>
        <w:t xml:space="preserve"> to the condition you just added.</w:t>
      </w:r>
    </w:p>
    <w:p w:rsidR="00AB638B" w:rsidRDefault="00AB638B" w:rsidP="00AB638B">
      <w:pPr>
        <w:pStyle w:val="LabStepNumberedLevel2"/>
      </w:pPr>
      <w:r>
        <w:t xml:space="preserve">To Connect the Red Box with the Orange Circle, Click on the </w:t>
      </w:r>
      <w:r w:rsidRPr="00F75E35">
        <w:rPr>
          <w:b/>
        </w:rPr>
        <w:t>Connector</w:t>
      </w:r>
      <w:r>
        <w:t xml:space="preserve"> tool in on the Home tab and then place your </w:t>
      </w:r>
      <w:r w:rsidRPr="00F75E35">
        <w:rPr>
          <w:b/>
        </w:rPr>
        <w:t>mouse pointer near the right hand edge of the red box</w:t>
      </w:r>
      <w:r>
        <w:t xml:space="preserve"> (you should see a </w:t>
      </w:r>
      <w:r w:rsidRPr="00F75E35">
        <w:rPr>
          <w:b/>
        </w:rPr>
        <w:t>small green square</w:t>
      </w:r>
      <w:r>
        <w:t xml:space="preserve"> show up</w:t>
      </w:r>
    </w:p>
    <w:p w:rsidR="00AB638B" w:rsidRDefault="00AB638B" w:rsidP="00AB638B">
      <w:pPr>
        <w:pStyle w:val="LabStepNumberedLevel2"/>
      </w:pPr>
      <w:r>
        <w:t>Click on the small green square on the right edge of the Red Box and drag towards the Orange Circle until you see the small green square appear on the left edge of the Orange Circle.</w:t>
      </w:r>
    </w:p>
    <w:p w:rsidR="00AB638B" w:rsidRDefault="00AB638B" w:rsidP="00AB638B">
      <w:pPr>
        <w:pStyle w:val="LabStepNumberedLevel2"/>
      </w:pPr>
      <w:r>
        <w:t>Release the left mouse button.</w:t>
      </w:r>
    </w:p>
    <w:p w:rsidR="00AB638B" w:rsidRDefault="00AB638B" w:rsidP="00AB638B">
      <w:pPr>
        <w:pStyle w:val="LabStepNumbered"/>
      </w:pPr>
      <w:r>
        <w:t xml:space="preserve">The </w:t>
      </w:r>
      <w:r w:rsidRPr="00B53E0D">
        <w:rPr>
          <w:b/>
        </w:rPr>
        <w:t>Stage Init</w:t>
      </w:r>
      <w:r>
        <w:t xml:space="preserve"> should look like the following figure:</w:t>
      </w:r>
    </w:p>
    <w:p w:rsidR="00AB638B" w:rsidRDefault="008E1F28" w:rsidP="000E359C">
      <w:pPr>
        <w:pStyle w:val="LabStepScreenshot"/>
      </w:pPr>
      <w:r w:rsidRPr="000E359C">
        <w:rPr>
          <w:noProof/>
        </w:rPr>
        <w:lastRenderedPageBreak/>
        <w:drawing>
          <wp:inline distT="0" distB="0" distL="0" distR="0" wp14:anchorId="55F15CAD" wp14:editId="1BBA990A">
            <wp:extent cx="6224068" cy="2351314"/>
            <wp:effectExtent l="19050" t="19050" r="2476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0833" cy="2357647"/>
                    </a:xfrm>
                    <a:prstGeom prst="rect">
                      <a:avLst/>
                    </a:prstGeom>
                    <a:ln>
                      <a:solidFill>
                        <a:schemeClr val="accent1"/>
                      </a:solidFill>
                    </a:ln>
                  </pic:spPr>
                </pic:pic>
              </a:graphicData>
            </a:graphic>
          </wp:inline>
        </w:drawing>
      </w:r>
    </w:p>
    <w:p w:rsidR="00AB638B" w:rsidRDefault="00AB638B" w:rsidP="00AB638B">
      <w:pPr>
        <w:pStyle w:val="LabStepNumbered"/>
      </w:pPr>
      <w:r>
        <w:t xml:space="preserve">Using the same technique with the Connector tool draw two connections from the condition, one to the start arrow of </w:t>
      </w:r>
      <w:r w:rsidRPr="00B53E0D">
        <w:rPr>
          <w:b/>
        </w:rPr>
        <w:t xml:space="preserve">Stage </w:t>
      </w:r>
      <w:r w:rsidR="00F24A88">
        <w:rPr>
          <w:b/>
        </w:rPr>
        <w:t>ready for approval</w:t>
      </w:r>
      <w:r>
        <w:t xml:space="preserve"> and one to the </w:t>
      </w:r>
      <w:r w:rsidRPr="00B53E0D">
        <w:rPr>
          <w:b/>
        </w:rPr>
        <w:t xml:space="preserve">Stage </w:t>
      </w:r>
      <w:r w:rsidR="00F24A88">
        <w:rPr>
          <w:b/>
        </w:rPr>
        <w:t>not ready for approval</w:t>
      </w:r>
      <w:r>
        <w:t>.</w:t>
      </w:r>
    </w:p>
    <w:p w:rsidR="00AB638B" w:rsidRDefault="00AB638B" w:rsidP="00AB638B">
      <w:pPr>
        <w:pStyle w:val="LabStepNumbered"/>
      </w:pPr>
      <w:r>
        <w:t xml:space="preserve">Right-click the connector to </w:t>
      </w:r>
      <w:r w:rsidRPr="00E4641F">
        <w:rPr>
          <w:b/>
        </w:rPr>
        <w:t xml:space="preserve">Stage </w:t>
      </w:r>
      <w:r w:rsidR="00F24A88">
        <w:rPr>
          <w:b/>
        </w:rPr>
        <w:t>ready for approval</w:t>
      </w:r>
      <w:r>
        <w:t xml:space="preserve"> and select </w:t>
      </w:r>
      <w:r w:rsidRPr="00E4641F">
        <w:rPr>
          <w:b/>
        </w:rPr>
        <w:t>Yes</w:t>
      </w:r>
      <w:r>
        <w:t>.</w:t>
      </w:r>
    </w:p>
    <w:p w:rsidR="00AB638B" w:rsidRDefault="00AB638B" w:rsidP="00AB638B">
      <w:pPr>
        <w:pStyle w:val="LabStepNumbered"/>
      </w:pPr>
      <w:r>
        <w:t xml:space="preserve">Right-click the connector to </w:t>
      </w:r>
      <w:r w:rsidRPr="00E4641F">
        <w:rPr>
          <w:b/>
        </w:rPr>
        <w:t xml:space="preserve">Stage </w:t>
      </w:r>
      <w:r w:rsidR="00F24A88">
        <w:rPr>
          <w:b/>
        </w:rPr>
        <w:t>not ready for approval</w:t>
      </w:r>
      <w:r>
        <w:t xml:space="preserve"> and select </w:t>
      </w:r>
      <w:r w:rsidRPr="00E4641F">
        <w:rPr>
          <w:b/>
        </w:rPr>
        <w:t>No</w:t>
      </w:r>
      <w:r>
        <w:t>.</w:t>
      </w:r>
    </w:p>
    <w:p w:rsidR="00AB638B" w:rsidRDefault="00AB638B" w:rsidP="00AB638B">
      <w:pPr>
        <w:pStyle w:val="LabStepNumbered"/>
      </w:pPr>
      <w:r>
        <w:t>The condition connections should look like the following figure:</w:t>
      </w:r>
    </w:p>
    <w:p w:rsidR="00AB638B" w:rsidRDefault="00F24A88" w:rsidP="000E359C">
      <w:pPr>
        <w:pStyle w:val="LabStepScreenshot"/>
      </w:pPr>
      <w:r>
        <w:rPr>
          <w:noProof/>
        </w:rPr>
        <w:drawing>
          <wp:inline distT="0" distB="0" distL="0" distR="0" wp14:anchorId="674F6BBF" wp14:editId="31028D6B">
            <wp:extent cx="3111593" cy="3431969"/>
            <wp:effectExtent l="19050" t="19050" r="1270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0775" cy="3486215"/>
                    </a:xfrm>
                    <a:prstGeom prst="rect">
                      <a:avLst/>
                    </a:prstGeom>
                    <a:ln>
                      <a:solidFill>
                        <a:schemeClr val="accent1"/>
                      </a:solidFill>
                    </a:ln>
                  </pic:spPr>
                </pic:pic>
              </a:graphicData>
            </a:graphic>
          </wp:inline>
        </w:drawing>
      </w:r>
    </w:p>
    <w:p w:rsidR="00AB638B" w:rsidRDefault="00790F77" w:rsidP="00AB638B">
      <w:pPr>
        <w:pStyle w:val="LabStepNumbered"/>
      </w:pPr>
      <w:r>
        <w:t>Using</w:t>
      </w:r>
      <w:r w:rsidR="00AB638B">
        <w:t xml:space="preserve"> the same techniques you just applied, update </w:t>
      </w:r>
      <w:r w:rsidR="00AB638B" w:rsidRPr="00D01D08">
        <w:rPr>
          <w:b/>
        </w:rPr>
        <w:t xml:space="preserve">Stage </w:t>
      </w:r>
      <w:r>
        <w:rPr>
          <w:b/>
        </w:rPr>
        <w:t>ready for approval</w:t>
      </w:r>
      <w:r w:rsidR="00AB638B">
        <w:t xml:space="preserve"> by adding the following actions and renaming them it so it looks like the following figure:</w:t>
      </w:r>
    </w:p>
    <w:p w:rsidR="00AB638B" w:rsidRPr="00D01D08" w:rsidRDefault="00AB638B" w:rsidP="00AB638B">
      <w:pPr>
        <w:pStyle w:val="LabStepNumberedLevel2"/>
        <w:rPr>
          <w:b/>
        </w:rPr>
      </w:pPr>
      <w:r w:rsidRPr="00D01D08">
        <w:rPr>
          <w:b/>
        </w:rPr>
        <w:t>Log to history list</w:t>
      </w:r>
      <w:r>
        <w:rPr>
          <w:b/>
        </w:rPr>
        <w:t xml:space="preserve"> </w:t>
      </w:r>
      <w:r>
        <w:t xml:space="preserve">= Log entering </w:t>
      </w:r>
      <w:r w:rsidR="00F24A88">
        <w:t>Stage ready for approval</w:t>
      </w:r>
    </w:p>
    <w:p w:rsidR="00AB638B" w:rsidRPr="00D01D08" w:rsidRDefault="00F24A88" w:rsidP="00AB638B">
      <w:pPr>
        <w:pStyle w:val="LabStepNumberedLevel2"/>
        <w:rPr>
          <w:b/>
        </w:rPr>
      </w:pPr>
      <w:r>
        <w:rPr>
          <w:b/>
        </w:rPr>
        <w:t>Assign a task</w:t>
      </w:r>
      <w:r w:rsidR="00AB638B">
        <w:t xml:space="preserve"> = </w:t>
      </w:r>
      <w:r>
        <w:t>Assign task to approver</w:t>
      </w:r>
    </w:p>
    <w:p w:rsidR="00AB638B" w:rsidRDefault="00F24A88" w:rsidP="000E359C">
      <w:pPr>
        <w:pStyle w:val="LabStepScreenshot"/>
      </w:pPr>
      <w:r w:rsidRPr="00F24A88">
        <w:lastRenderedPageBreak/>
        <w:t xml:space="preserve"> </w:t>
      </w:r>
      <w:r>
        <w:rPr>
          <w:noProof/>
        </w:rPr>
        <w:drawing>
          <wp:inline distT="0" distB="0" distL="0" distR="0" wp14:anchorId="7F223A31" wp14:editId="5C1ED1D2">
            <wp:extent cx="3895107" cy="2464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1560" cy="2481476"/>
                    </a:xfrm>
                    <a:prstGeom prst="rect">
                      <a:avLst/>
                    </a:prstGeom>
                    <a:ln>
                      <a:noFill/>
                    </a:ln>
                  </pic:spPr>
                </pic:pic>
              </a:graphicData>
            </a:graphic>
          </wp:inline>
        </w:drawing>
      </w:r>
    </w:p>
    <w:p w:rsidR="00AB638B" w:rsidRDefault="00AB638B" w:rsidP="00AB638B">
      <w:pPr>
        <w:pStyle w:val="LabStepNumbered"/>
      </w:pPr>
      <w:r>
        <w:t xml:space="preserve">Update the </w:t>
      </w:r>
      <w:r w:rsidRPr="00790F77">
        <w:rPr>
          <w:b/>
        </w:rPr>
        <w:t xml:space="preserve">Stage </w:t>
      </w:r>
      <w:r w:rsidR="00790F77" w:rsidRPr="00790F77">
        <w:rPr>
          <w:b/>
        </w:rPr>
        <w:t>not ready for approval</w:t>
      </w:r>
      <w:r>
        <w:t xml:space="preserve"> by adding the following actions so it looks like the following figure:</w:t>
      </w:r>
    </w:p>
    <w:p w:rsidR="00AB638B" w:rsidRPr="00944013" w:rsidRDefault="00AB638B" w:rsidP="00AB638B">
      <w:pPr>
        <w:pStyle w:val="LabStepNumberedLevel2"/>
        <w:rPr>
          <w:b/>
        </w:rPr>
      </w:pPr>
      <w:r w:rsidRPr="00944013">
        <w:rPr>
          <w:b/>
        </w:rPr>
        <w:t>Log to history list</w:t>
      </w:r>
      <w:r>
        <w:t xml:space="preserve"> = </w:t>
      </w:r>
      <w:r w:rsidR="00F24A88">
        <w:t>Log entering Stage not ready for approval</w:t>
      </w:r>
      <w:r w:rsidR="00F24A88" w:rsidDel="00F24A88">
        <w:t xml:space="preserve"> </w:t>
      </w:r>
    </w:p>
    <w:p w:rsidR="00AB638B" w:rsidRPr="00944013" w:rsidRDefault="00AB638B" w:rsidP="00AB638B">
      <w:pPr>
        <w:pStyle w:val="LabStepNumberedLevel2"/>
        <w:rPr>
          <w:b/>
        </w:rPr>
      </w:pPr>
      <w:r w:rsidRPr="00944013">
        <w:rPr>
          <w:b/>
        </w:rPr>
        <w:t>Log to history list</w:t>
      </w:r>
      <w:r>
        <w:rPr>
          <w:b/>
        </w:rPr>
        <w:t xml:space="preserve"> </w:t>
      </w:r>
      <w:r w:rsidRPr="003C175E">
        <w:t xml:space="preserve">= </w:t>
      </w:r>
      <w:r>
        <w:t>Log nothing to change</w:t>
      </w:r>
    </w:p>
    <w:p w:rsidR="00AB638B" w:rsidRDefault="00F24A88" w:rsidP="000E359C">
      <w:pPr>
        <w:pStyle w:val="LabStepScreenshot"/>
      </w:pPr>
      <w:r w:rsidRPr="00F24A88">
        <w:t xml:space="preserve"> </w:t>
      </w:r>
      <w:r>
        <w:rPr>
          <w:noProof/>
        </w:rPr>
        <w:drawing>
          <wp:inline distT="0" distB="0" distL="0" distR="0" wp14:anchorId="11EFF72E" wp14:editId="17704A4E">
            <wp:extent cx="3809885" cy="2398816"/>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9464" cy="2411144"/>
                    </a:xfrm>
                    <a:prstGeom prst="rect">
                      <a:avLst/>
                    </a:prstGeom>
                  </pic:spPr>
                </pic:pic>
              </a:graphicData>
            </a:graphic>
          </wp:inline>
        </w:drawing>
      </w:r>
    </w:p>
    <w:p w:rsidR="00AB638B" w:rsidRDefault="00AB638B" w:rsidP="00AB638B">
      <w:pPr>
        <w:pStyle w:val="LabStepNumbered"/>
      </w:pPr>
      <w:r>
        <w:t xml:space="preserve">Using the </w:t>
      </w:r>
      <w:r w:rsidRPr="00944013">
        <w:rPr>
          <w:b/>
        </w:rPr>
        <w:t>Connector</w:t>
      </w:r>
      <w:r>
        <w:t xml:space="preserve"> tool, connect the terminating red square on the right of </w:t>
      </w:r>
      <w:r w:rsidRPr="00944013">
        <w:rPr>
          <w:b/>
        </w:rPr>
        <w:t xml:space="preserve">Stage </w:t>
      </w:r>
      <w:r w:rsidR="00A93CD6">
        <w:rPr>
          <w:b/>
        </w:rPr>
        <w:t>ready for approval</w:t>
      </w:r>
      <w:r>
        <w:t xml:space="preserve"> to the green arrow on </w:t>
      </w:r>
      <w:r w:rsidRPr="00944013">
        <w:rPr>
          <w:b/>
        </w:rPr>
        <w:t>Stage End</w:t>
      </w:r>
      <w:r>
        <w:t>.</w:t>
      </w:r>
    </w:p>
    <w:p w:rsidR="00AB638B" w:rsidRDefault="00AB638B" w:rsidP="00AB638B">
      <w:pPr>
        <w:pStyle w:val="LabStepNumbered"/>
      </w:pPr>
      <w:r>
        <w:t xml:space="preserve">Repeat the previous step connecting the </w:t>
      </w:r>
      <w:r w:rsidRPr="00944013">
        <w:rPr>
          <w:b/>
        </w:rPr>
        <w:t xml:space="preserve">Stage </w:t>
      </w:r>
      <w:r w:rsidR="00A93CD6">
        <w:rPr>
          <w:b/>
        </w:rPr>
        <w:t>not ready for approval</w:t>
      </w:r>
      <w:r>
        <w:t xml:space="preserve"> to </w:t>
      </w:r>
      <w:r w:rsidRPr="00944013">
        <w:rPr>
          <w:b/>
        </w:rPr>
        <w:t>Stage End</w:t>
      </w:r>
      <w:r>
        <w:t>.</w:t>
      </w:r>
    </w:p>
    <w:p w:rsidR="00AB638B" w:rsidRDefault="00AB638B" w:rsidP="00AB638B">
      <w:pPr>
        <w:pStyle w:val="LabStepNumbered"/>
      </w:pPr>
      <w:r>
        <w:t xml:space="preserve">Add a </w:t>
      </w:r>
      <w:r w:rsidRPr="002B64E6">
        <w:rPr>
          <w:b/>
        </w:rPr>
        <w:t>Log to history list</w:t>
      </w:r>
      <w:r>
        <w:t xml:space="preserve"> action to the </w:t>
      </w:r>
      <w:r w:rsidRPr="002B64E6">
        <w:rPr>
          <w:b/>
        </w:rPr>
        <w:t>Stage End</w:t>
      </w:r>
      <w:r>
        <w:t xml:space="preserve"> stage.</w:t>
      </w:r>
    </w:p>
    <w:p w:rsidR="00AB638B" w:rsidRDefault="00AB638B" w:rsidP="00AB638B">
      <w:pPr>
        <w:pStyle w:val="LabStepNumberedLevel2"/>
      </w:pPr>
      <w:r>
        <w:t xml:space="preserve">Rename it to </w:t>
      </w:r>
      <w:r>
        <w:rPr>
          <w:b/>
        </w:rPr>
        <w:t>Log Stage End</w:t>
      </w:r>
    </w:p>
    <w:p w:rsidR="00AB638B" w:rsidRDefault="00AB638B" w:rsidP="00AB638B">
      <w:pPr>
        <w:pStyle w:val="LabStepNumbered"/>
      </w:pPr>
      <w:r>
        <w:t xml:space="preserve">Save your changes selecting </w:t>
      </w:r>
      <w:r w:rsidRPr="002B64E6">
        <w:rPr>
          <w:b/>
        </w:rPr>
        <w:t xml:space="preserve">File </w:t>
      </w:r>
      <w:r w:rsidRPr="002B64E6">
        <w:rPr>
          <w:b/>
        </w:rPr>
        <w:sym w:font="Wingdings" w:char="F0E0"/>
      </w:r>
      <w:r w:rsidRPr="002B64E6">
        <w:rPr>
          <w:b/>
        </w:rPr>
        <w:t xml:space="preserve"> Save</w:t>
      </w:r>
      <w:r>
        <w:t xml:space="preserve">. </w:t>
      </w:r>
    </w:p>
    <w:p w:rsidR="00AB638B" w:rsidRDefault="00AB638B" w:rsidP="00A93CD6">
      <w:pPr>
        <w:pStyle w:val="LabStepNumberedLevel2"/>
      </w:pPr>
      <w:r>
        <w:t xml:space="preserve">When prompted, save the file to the </w:t>
      </w:r>
      <w:r w:rsidRPr="002B64E6">
        <w:rPr>
          <w:b/>
        </w:rPr>
        <w:t>desktop</w:t>
      </w:r>
      <w:r>
        <w:t xml:space="preserve"> with a filename of </w:t>
      </w:r>
      <w:r w:rsidR="00A93CD6" w:rsidRPr="0092644B">
        <w:rPr>
          <w:b/>
        </w:rPr>
        <w:t>ProjectApproval</w:t>
      </w:r>
      <w:r w:rsidRPr="00A93CD6">
        <w:rPr>
          <w:b/>
        </w:rPr>
        <w:t>.vsdx</w:t>
      </w:r>
      <w:r>
        <w:t>.</w:t>
      </w:r>
    </w:p>
    <w:p w:rsidR="00AB638B" w:rsidRDefault="00AB638B" w:rsidP="00AB638B">
      <w:pPr>
        <w:pStyle w:val="LabStepNumbered"/>
      </w:pPr>
      <w:r>
        <w:t xml:space="preserve">Close </w:t>
      </w:r>
      <w:r w:rsidRPr="00763B73">
        <w:rPr>
          <w:b/>
        </w:rPr>
        <w:t>Visio 2013</w:t>
      </w:r>
      <w:r>
        <w:t>.</w:t>
      </w:r>
    </w:p>
    <w:p w:rsidR="00AB638B" w:rsidRDefault="00AB638B" w:rsidP="00AB638B">
      <w:pPr>
        <w:pStyle w:val="LabExerciseCallout"/>
      </w:pPr>
      <w:r>
        <w:t>At this point you have designed your workflow using Visio 2013. This simulates the process of creating a workflow with a business user without access to SharePoint Designer 2013 or a connection to SharePoint 2013.</w:t>
      </w:r>
    </w:p>
    <w:p w:rsidR="00AB638B" w:rsidRDefault="00AB638B" w:rsidP="005365C7">
      <w:pPr>
        <w:pStyle w:val="Heading4"/>
      </w:pPr>
      <w:r>
        <w:lastRenderedPageBreak/>
        <w:t>Complete the Workflow into SharePoint Designer 2013</w:t>
      </w:r>
    </w:p>
    <w:p w:rsidR="00AB638B" w:rsidRDefault="00AB638B" w:rsidP="00AB638B">
      <w:pPr>
        <w:pStyle w:val="LabStepNumbered"/>
      </w:pPr>
      <w:r>
        <w:t xml:space="preserve">Open </w:t>
      </w:r>
      <w:r w:rsidRPr="00BA1CFB">
        <w:t>SharePoint Designer 2013</w:t>
      </w:r>
      <w:r>
        <w:t>: Windows Keyboard Key</w:t>
      </w:r>
      <w:r w:rsidRPr="00F157FA">
        <w:t xml:space="preserve"> </w:t>
      </w:r>
      <w:r w:rsidRPr="00F157FA">
        <w:sym w:font="Wingdings" w:char="F0E0"/>
      </w:r>
      <w:r w:rsidRPr="00F157FA">
        <w:t xml:space="preserve"> </w:t>
      </w:r>
      <w:r>
        <w:t>Type “SharePoint Designer” and then select the SharePoint Designer 2013 application.</w:t>
      </w:r>
    </w:p>
    <w:p w:rsidR="00AB638B" w:rsidRDefault="00AB638B" w:rsidP="000E359C">
      <w:pPr>
        <w:pStyle w:val="LabStepScreenshot"/>
      </w:pPr>
      <w:r w:rsidRPr="000E359C">
        <w:rPr>
          <w:noProof/>
        </w:rPr>
        <w:drawing>
          <wp:inline distT="0" distB="0" distL="0" distR="0" wp14:anchorId="40BDDA28" wp14:editId="4E6710BD">
            <wp:extent cx="3046340" cy="8477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58213" cy="851029"/>
                    </a:xfrm>
                    <a:prstGeom prst="rect">
                      <a:avLst/>
                    </a:prstGeom>
                  </pic:spPr>
                </pic:pic>
              </a:graphicData>
            </a:graphic>
          </wp:inline>
        </w:drawing>
      </w:r>
    </w:p>
    <w:p w:rsidR="00AB638B" w:rsidRDefault="00AB638B" w:rsidP="00AB638B">
      <w:pPr>
        <w:pStyle w:val="LabStepNumbered"/>
      </w:pPr>
      <w:r>
        <w:t>Open the lab site collection:</w:t>
      </w:r>
    </w:p>
    <w:p w:rsidR="00AB638B" w:rsidRDefault="00AB638B" w:rsidP="00AB638B">
      <w:pPr>
        <w:pStyle w:val="LabStepNumberedLevel2"/>
      </w:pPr>
      <w:r>
        <w:t xml:space="preserve">Click the </w:t>
      </w:r>
      <w:r w:rsidRPr="00160955">
        <w:rPr>
          <w:b/>
        </w:rPr>
        <w:t>Open Site</w:t>
      </w:r>
      <w:r>
        <w:t xml:space="preserve"> button.</w:t>
      </w:r>
    </w:p>
    <w:p w:rsidR="00AB638B" w:rsidRDefault="00AB638B" w:rsidP="00AB638B">
      <w:pPr>
        <w:pStyle w:val="LabStepNumberedLevel2"/>
      </w:pPr>
      <w:r>
        <w:t xml:space="preserve">In the </w:t>
      </w:r>
      <w:r w:rsidRPr="00673352">
        <w:rPr>
          <w:b/>
        </w:rPr>
        <w:t>Open Site</w:t>
      </w:r>
      <w:r>
        <w:t xml:space="preserve"> dialog, enter </w:t>
      </w:r>
      <w:r w:rsidR="00520394" w:rsidRPr="00520394">
        <w:rPr>
          <w:b/>
        </w:rPr>
        <w:t>&lt;Team Site&gt;</w:t>
      </w:r>
      <w:r w:rsidR="00221C4A" w:rsidRPr="00520394">
        <w:rPr>
          <w:b/>
        </w:rPr>
        <w:t>/research</w:t>
      </w:r>
      <w:r w:rsidR="00EE004A">
        <w:t xml:space="preserve"> </w:t>
      </w:r>
      <w:r>
        <w:t xml:space="preserve">in the </w:t>
      </w:r>
      <w:r w:rsidRPr="00673352">
        <w:rPr>
          <w:b/>
        </w:rPr>
        <w:t>Site Name</w:t>
      </w:r>
      <w:r>
        <w:t xml:space="preserve"> box and click </w:t>
      </w:r>
      <w:r w:rsidRPr="00673352">
        <w:rPr>
          <w:b/>
        </w:rPr>
        <w:t>Open</w:t>
      </w:r>
      <w:r>
        <w:t>.</w:t>
      </w:r>
    </w:p>
    <w:p w:rsidR="00AB638B" w:rsidRDefault="00AB638B" w:rsidP="00AB638B">
      <w:pPr>
        <w:pStyle w:val="LabStepNumberedLevel2"/>
      </w:pPr>
      <w:r>
        <w:t xml:space="preserve">If prompted to login, use the credentials </w:t>
      </w:r>
      <w:r w:rsidR="00520394">
        <w:t>supplied for your site</w:t>
      </w:r>
      <w:r>
        <w:t>.</w:t>
      </w:r>
    </w:p>
    <w:p w:rsidR="00AB638B" w:rsidRDefault="00AB638B" w:rsidP="00AB638B">
      <w:pPr>
        <w:pStyle w:val="LabStepNumbered"/>
      </w:pPr>
      <w:r>
        <w:t>Import the workflow created with Visio 2013:</w:t>
      </w:r>
    </w:p>
    <w:p w:rsidR="00AB638B" w:rsidRDefault="00AB638B" w:rsidP="00AB638B">
      <w:pPr>
        <w:pStyle w:val="LabStepNumberedLevel2"/>
      </w:pPr>
      <w:r>
        <w:t xml:space="preserve">Select </w:t>
      </w:r>
      <w:r w:rsidRPr="00170888">
        <w:rPr>
          <w:b/>
        </w:rPr>
        <w:t>Workflows</w:t>
      </w:r>
      <w:r>
        <w:t xml:space="preserve"> in the </w:t>
      </w:r>
      <w:r w:rsidRPr="00170888">
        <w:rPr>
          <w:b/>
        </w:rPr>
        <w:t>Navigation</w:t>
      </w:r>
      <w:r>
        <w:t xml:space="preserve"> pane.</w:t>
      </w:r>
    </w:p>
    <w:p w:rsidR="00AB638B" w:rsidRDefault="00AB638B" w:rsidP="00AB638B">
      <w:pPr>
        <w:pStyle w:val="LabStepNumberedLevel2"/>
      </w:pPr>
      <w:r>
        <w:t xml:space="preserve">In the ribbon’s </w:t>
      </w:r>
      <w:r w:rsidRPr="00B41BB1">
        <w:rPr>
          <w:b/>
        </w:rPr>
        <w:t>Manage</w:t>
      </w:r>
      <w:r>
        <w:t xml:space="preserve"> group, select </w:t>
      </w:r>
      <w:r w:rsidRPr="00BA1CFB">
        <w:rPr>
          <w:b/>
        </w:rPr>
        <w:t>Import from Visio</w:t>
      </w:r>
      <w:r w:rsidRPr="00B41BB1">
        <w:rPr>
          <w:b/>
        </w:rPr>
        <w:t xml:space="preserve"> </w:t>
      </w:r>
      <w:r w:rsidRPr="00B41BB1">
        <w:rPr>
          <w:b/>
        </w:rPr>
        <w:sym w:font="Wingdings" w:char="F0E0"/>
      </w:r>
      <w:r w:rsidRPr="00B41BB1">
        <w:rPr>
          <w:b/>
        </w:rPr>
        <w:t xml:space="preserve"> Import Visio 2013 Diagram</w:t>
      </w:r>
      <w:r>
        <w:t>.</w:t>
      </w:r>
    </w:p>
    <w:p w:rsidR="00AB638B" w:rsidRDefault="00AB638B" w:rsidP="008409C9">
      <w:pPr>
        <w:pStyle w:val="LabStepNumberedLevel2"/>
      </w:pPr>
      <w:r>
        <w:t xml:space="preserve">Find the </w:t>
      </w:r>
      <w:r w:rsidR="008409C9" w:rsidRPr="0092644B">
        <w:rPr>
          <w:b/>
        </w:rPr>
        <w:t>ProjectApproval</w:t>
      </w:r>
      <w:r w:rsidRPr="008409C9">
        <w:rPr>
          <w:b/>
        </w:rPr>
        <w:t>.</w:t>
      </w:r>
      <w:r w:rsidRPr="00B41BB1">
        <w:rPr>
          <w:b/>
        </w:rPr>
        <w:t>vsdx</w:t>
      </w:r>
      <w:r>
        <w:t xml:space="preserve"> drawing you created on your desktop using Visio 2013 and click </w:t>
      </w:r>
      <w:r w:rsidRPr="00B2356F">
        <w:rPr>
          <w:b/>
        </w:rPr>
        <w:t>Open</w:t>
      </w:r>
      <w:r>
        <w:t>.</w:t>
      </w:r>
    </w:p>
    <w:p w:rsidR="00AB638B" w:rsidRDefault="00AB638B" w:rsidP="00AB638B">
      <w:pPr>
        <w:pStyle w:val="LabStepNumberedLevel2"/>
      </w:pPr>
      <w:r>
        <w:t xml:space="preserve">In the </w:t>
      </w:r>
      <w:r w:rsidRPr="003D25F9">
        <w:rPr>
          <w:b/>
        </w:rPr>
        <w:t>Create Workflow</w:t>
      </w:r>
      <w:r>
        <w:t xml:space="preserve"> dialog, set the following values and click </w:t>
      </w:r>
      <w:r w:rsidRPr="003D25F9">
        <w:rPr>
          <w:b/>
        </w:rPr>
        <w:t>OK</w:t>
      </w:r>
      <w:r>
        <w:t>:</w:t>
      </w:r>
    </w:p>
    <w:p w:rsidR="00AB638B" w:rsidRDefault="00AB638B" w:rsidP="008409C9">
      <w:pPr>
        <w:pStyle w:val="LabStepNumberedLevel3"/>
      </w:pPr>
      <w:r w:rsidRPr="003D25F9">
        <w:rPr>
          <w:b/>
        </w:rPr>
        <w:t>Name:</w:t>
      </w:r>
      <w:r>
        <w:t xml:space="preserve"> </w:t>
      </w:r>
      <w:r w:rsidR="008409C9" w:rsidRPr="008409C9">
        <w:t>Project Approval Workflow</w:t>
      </w:r>
      <w:r w:rsidR="008409C9" w:rsidRPr="008409C9" w:rsidDel="008409C9">
        <w:t xml:space="preserve"> </w:t>
      </w:r>
    </w:p>
    <w:p w:rsidR="00AB638B" w:rsidRDefault="00AB638B" w:rsidP="00AB638B">
      <w:pPr>
        <w:pStyle w:val="LabStepNumberedLevel3"/>
      </w:pPr>
      <w:r>
        <w:rPr>
          <w:b/>
        </w:rPr>
        <w:t>Workflow Type:</w:t>
      </w:r>
      <w:r>
        <w:t xml:space="preserve"> List Workflow</w:t>
      </w:r>
    </w:p>
    <w:p w:rsidR="00AB638B" w:rsidRDefault="00AB638B" w:rsidP="00AB638B">
      <w:pPr>
        <w:pStyle w:val="LabStepNumberedLevel3"/>
      </w:pPr>
      <w:r>
        <w:rPr>
          <w:b/>
        </w:rPr>
        <w:t>SharePoint List:</w:t>
      </w:r>
      <w:r>
        <w:t xml:space="preserve"> </w:t>
      </w:r>
      <w:r w:rsidR="008409C9">
        <w:t>Action Figure Proposals</w:t>
      </w:r>
    </w:p>
    <w:p w:rsidR="00AB638B" w:rsidRDefault="00AB638B" w:rsidP="00AB638B">
      <w:pPr>
        <w:pStyle w:val="LabExerciseCallout"/>
      </w:pPr>
      <w:r>
        <w:t>When the workflow loads you’ll notice it looks identical to the drawing in Visio. In fact, it almost seems like it opened Visio, but if you look at the application</w:t>
      </w:r>
      <w:r w:rsidR="008409C9">
        <w:t xml:space="preserve"> title</w:t>
      </w:r>
      <w:r>
        <w:t xml:space="preserve">, you’ll see you still have the </w:t>
      </w:r>
      <w:r w:rsidR="00520394" w:rsidRPr="00520394">
        <w:rPr>
          <w:b/>
        </w:rPr>
        <w:t>&lt;Team Site&gt;</w:t>
      </w:r>
      <w:r w:rsidR="00B7161D" w:rsidRPr="00520394">
        <w:rPr>
          <w:b/>
        </w:rPr>
        <w:t>/research</w:t>
      </w:r>
      <w:r w:rsidR="00B7161D">
        <w:t xml:space="preserve"> </w:t>
      </w:r>
      <w:r>
        <w:t>site open in SharePoint Designer 2013.</w:t>
      </w:r>
    </w:p>
    <w:p w:rsidR="008409C9" w:rsidRDefault="00AB638B" w:rsidP="00AB638B">
      <w:pPr>
        <w:pStyle w:val="LabStepNumbered"/>
      </w:pPr>
      <w:r>
        <w:t xml:space="preserve">Before proceeding create a new </w:t>
      </w:r>
      <w:r w:rsidR="008409C9">
        <w:t xml:space="preserve">field in the Action Figure Proposals library to assign the Approver. </w:t>
      </w:r>
      <w:r w:rsidR="0019117F">
        <w:t>In SharePoint Designer:</w:t>
      </w:r>
    </w:p>
    <w:p w:rsidR="008409C9" w:rsidRDefault="008409C9" w:rsidP="0092644B">
      <w:pPr>
        <w:pStyle w:val="LabStepNumberedLevel2"/>
      </w:pPr>
      <w:r>
        <w:t xml:space="preserve">Chose </w:t>
      </w:r>
      <w:r w:rsidRPr="0092644B">
        <w:rPr>
          <w:b/>
        </w:rPr>
        <w:t>Lists and Libraries</w:t>
      </w:r>
      <w:r>
        <w:t xml:space="preserve"> from the Navigation panel.</w:t>
      </w:r>
    </w:p>
    <w:p w:rsidR="008409C9" w:rsidRDefault="008409C9" w:rsidP="0092644B">
      <w:pPr>
        <w:pStyle w:val="LabStepNumberedLevel2"/>
      </w:pPr>
      <w:r>
        <w:t xml:space="preserve">Under </w:t>
      </w:r>
      <w:r w:rsidRPr="0092644B">
        <w:rPr>
          <w:b/>
        </w:rPr>
        <w:t>Document Libraries</w:t>
      </w:r>
      <w:r>
        <w:t xml:space="preserve">, chose the link for </w:t>
      </w:r>
      <w:r w:rsidRPr="0092644B">
        <w:rPr>
          <w:b/>
        </w:rPr>
        <w:t>Action Figure Proposals</w:t>
      </w:r>
      <w:r>
        <w:t>.</w:t>
      </w:r>
    </w:p>
    <w:p w:rsidR="008409C9" w:rsidRDefault="008409C9" w:rsidP="0092644B">
      <w:pPr>
        <w:pStyle w:val="LabStepNumberedLevel2"/>
      </w:pPr>
      <w:r>
        <w:t xml:space="preserve">On the </w:t>
      </w:r>
      <w:r w:rsidRPr="0092644B">
        <w:rPr>
          <w:b/>
        </w:rPr>
        <w:t>Action Figure Proposals summary page</w:t>
      </w:r>
      <w:r>
        <w:t xml:space="preserve"> in the </w:t>
      </w:r>
      <w:r w:rsidRPr="0092644B">
        <w:rPr>
          <w:b/>
        </w:rPr>
        <w:t>Customization</w:t>
      </w:r>
      <w:r>
        <w:t xml:space="preserve"> section, choose </w:t>
      </w:r>
      <w:r w:rsidRPr="0092644B">
        <w:rPr>
          <w:b/>
        </w:rPr>
        <w:t>Edit list columns</w:t>
      </w:r>
      <w:r>
        <w:t>.</w:t>
      </w:r>
    </w:p>
    <w:p w:rsidR="008409C9" w:rsidRDefault="008409C9" w:rsidP="0092644B">
      <w:pPr>
        <w:pStyle w:val="LabStepNumberedLevel2"/>
      </w:pPr>
      <w:r>
        <w:t xml:space="preserve">On the ribbon, in the </w:t>
      </w:r>
      <w:r w:rsidRPr="0092644B">
        <w:rPr>
          <w:b/>
        </w:rPr>
        <w:t>New</w:t>
      </w:r>
      <w:r>
        <w:t xml:space="preserve"> group, choose </w:t>
      </w:r>
      <w:r w:rsidRPr="0092644B">
        <w:rPr>
          <w:b/>
        </w:rPr>
        <w:t>Add New Column</w:t>
      </w:r>
      <w:r>
        <w:t xml:space="preserve"> and select type </w:t>
      </w:r>
      <w:r w:rsidRPr="0092644B">
        <w:rPr>
          <w:b/>
        </w:rPr>
        <w:t>Person or Group</w:t>
      </w:r>
      <w:r>
        <w:t>.</w:t>
      </w:r>
    </w:p>
    <w:p w:rsidR="008409C9" w:rsidRDefault="008409C9" w:rsidP="0092644B">
      <w:pPr>
        <w:pStyle w:val="LabStepNumberedLevel2"/>
      </w:pPr>
      <w:r>
        <w:t xml:space="preserve">Name the new field </w:t>
      </w:r>
      <w:r w:rsidRPr="0092644B">
        <w:rPr>
          <w:b/>
        </w:rPr>
        <w:t>Approver</w:t>
      </w:r>
      <w:r>
        <w:t>.</w:t>
      </w:r>
    </w:p>
    <w:p w:rsidR="008409C9" w:rsidRDefault="008409C9" w:rsidP="0092644B">
      <w:pPr>
        <w:pStyle w:val="LabStepNumberedLevel2"/>
      </w:pPr>
      <w:r>
        <w:t xml:space="preserve">Click </w:t>
      </w:r>
      <w:r w:rsidRPr="0092644B">
        <w:rPr>
          <w:b/>
        </w:rPr>
        <w:t>Save</w:t>
      </w:r>
      <w:r>
        <w:t>.</w:t>
      </w:r>
    </w:p>
    <w:p w:rsidR="008409C9" w:rsidRDefault="008409C9" w:rsidP="0092644B">
      <w:pPr>
        <w:pStyle w:val="LabStepNumbered"/>
      </w:pPr>
      <w:r>
        <w:t>You now have to configure the workflow properties.</w:t>
      </w:r>
      <w:r w:rsidR="0019117F">
        <w:t xml:space="preserve"> </w:t>
      </w:r>
      <w:r>
        <w:t xml:space="preserve">Return to the </w:t>
      </w:r>
      <w:r w:rsidR="00033FDC">
        <w:rPr>
          <w:b/>
        </w:rPr>
        <w:t>Project</w:t>
      </w:r>
      <w:r w:rsidRPr="0092644B">
        <w:rPr>
          <w:b/>
        </w:rPr>
        <w:t xml:space="preserve"> Approval Workflow</w:t>
      </w:r>
      <w:r>
        <w:t xml:space="preserve"> tab.</w:t>
      </w:r>
    </w:p>
    <w:p w:rsidR="00AB638B" w:rsidRDefault="00AB638B" w:rsidP="00505AB0"/>
    <w:p w:rsidR="00AB638B" w:rsidRDefault="00AB638B" w:rsidP="00AB638B">
      <w:pPr>
        <w:pStyle w:val="LabStepNumbered"/>
      </w:pPr>
      <w:r>
        <w:t xml:space="preserve">Select the first action </w:t>
      </w:r>
      <w:r w:rsidRPr="00F20F3B">
        <w:rPr>
          <w:b/>
        </w:rPr>
        <w:t>Log entering Stage Init</w:t>
      </w:r>
      <w:r>
        <w:t xml:space="preserve"> in </w:t>
      </w:r>
      <w:r w:rsidRPr="00F20F3B">
        <w:rPr>
          <w:b/>
        </w:rPr>
        <w:t>Stage Init</w:t>
      </w:r>
      <w:r>
        <w:t xml:space="preserve">. Notice a little tile appears in the lower left corner. Click it and select </w:t>
      </w:r>
      <w:r w:rsidRPr="00F20F3B">
        <w:rPr>
          <w:b/>
        </w:rPr>
        <w:t>Properties</w:t>
      </w:r>
      <w:r>
        <w:t>:</w:t>
      </w:r>
    </w:p>
    <w:p w:rsidR="00AB638B" w:rsidRDefault="0019117F" w:rsidP="000E359C">
      <w:pPr>
        <w:pStyle w:val="LabStepScreenshot"/>
      </w:pPr>
      <w:r w:rsidRPr="0019117F">
        <w:rPr>
          <w:noProof/>
        </w:rPr>
        <w:lastRenderedPageBreak/>
        <w:t xml:space="preserve"> </w:t>
      </w:r>
      <w:r w:rsidRPr="000E359C">
        <w:rPr>
          <w:noProof/>
        </w:rPr>
        <w:drawing>
          <wp:inline distT="0" distB="0" distL="0" distR="0" wp14:anchorId="08805FEB" wp14:editId="55BE7458">
            <wp:extent cx="4295357" cy="2268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9150" cy="2280751"/>
                    </a:xfrm>
                    <a:prstGeom prst="rect">
                      <a:avLst/>
                    </a:prstGeom>
                  </pic:spPr>
                </pic:pic>
              </a:graphicData>
            </a:graphic>
          </wp:inline>
        </w:drawing>
      </w:r>
    </w:p>
    <w:p w:rsidR="00AB638B" w:rsidRDefault="00AB638B" w:rsidP="00AB638B">
      <w:pPr>
        <w:pStyle w:val="LabStepNumberedLevel2"/>
      </w:pPr>
      <w:r>
        <w:t xml:space="preserve">In the </w:t>
      </w:r>
      <w:r w:rsidRPr="00F20F3B">
        <w:rPr>
          <w:b/>
        </w:rPr>
        <w:t>Log to History List Properties</w:t>
      </w:r>
      <w:r>
        <w:t xml:space="preserve"> dialog, set the </w:t>
      </w:r>
      <w:r w:rsidRPr="00F20F3B">
        <w:rPr>
          <w:b/>
        </w:rPr>
        <w:t>Message</w:t>
      </w:r>
      <w:r>
        <w:t xml:space="preserve"> to </w:t>
      </w:r>
      <w:r w:rsidRPr="00F20F3B">
        <w:rPr>
          <w:b/>
        </w:rPr>
        <w:t>Entering Stage Init…</w:t>
      </w:r>
      <w:r>
        <w:t xml:space="preserve"> by clicking the </w:t>
      </w:r>
      <w:r w:rsidRPr="00F20F3B">
        <w:rPr>
          <w:b/>
        </w:rPr>
        <w:t>…</w:t>
      </w:r>
      <w:r>
        <w:t xml:space="preserve"> button, entering the text and click </w:t>
      </w:r>
      <w:r w:rsidRPr="00F20F3B">
        <w:rPr>
          <w:b/>
        </w:rPr>
        <w:t>OK</w:t>
      </w:r>
      <w:r>
        <w:rPr>
          <w:b/>
        </w:rPr>
        <w:t xml:space="preserve"> </w:t>
      </w:r>
      <w:r w:rsidRPr="00F20F3B">
        <w:t>twice to accept your changes</w:t>
      </w:r>
      <w:r>
        <w:t>.</w:t>
      </w:r>
    </w:p>
    <w:p w:rsidR="00AB638B" w:rsidRDefault="00AB638B" w:rsidP="00AB638B">
      <w:pPr>
        <w:pStyle w:val="LabStepNumbered"/>
      </w:pPr>
      <w:r>
        <w:t xml:space="preserve">Open the </w:t>
      </w:r>
      <w:r w:rsidRPr="001F5717">
        <w:rPr>
          <w:b/>
        </w:rPr>
        <w:t xml:space="preserve">Get </w:t>
      </w:r>
      <w:r w:rsidR="0019117F">
        <w:rPr>
          <w:b/>
        </w:rPr>
        <w:t>the assigned approver</w:t>
      </w:r>
      <w:r>
        <w:t xml:space="preserve"> action’s </w:t>
      </w:r>
      <w:r w:rsidRPr="001F5717">
        <w:rPr>
          <w:b/>
        </w:rPr>
        <w:t>Properties</w:t>
      </w:r>
      <w:r>
        <w:t xml:space="preserve"> dialog using the same process in the last step to get the tile to appear except don’t select </w:t>
      </w:r>
      <w:r w:rsidRPr="00042C39">
        <w:rPr>
          <w:b/>
        </w:rPr>
        <w:t>Properties…</w:t>
      </w:r>
      <w:r>
        <w:t xml:space="preserve"> instead select </w:t>
      </w:r>
      <w:r w:rsidRPr="001F5717">
        <w:rPr>
          <w:b/>
        </w:rPr>
        <w:t>Variable</w:t>
      </w:r>
      <w:r>
        <w:t>.</w:t>
      </w:r>
    </w:p>
    <w:p w:rsidR="00AB638B" w:rsidRDefault="0019117F" w:rsidP="000E359C">
      <w:pPr>
        <w:pStyle w:val="LabStepScreenshot"/>
      </w:pPr>
      <w:r w:rsidRPr="0019117F">
        <w:rPr>
          <w:noProof/>
        </w:rPr>
        <w:t xml:space="preserve"> </w:t>
      </w:r>
      <w:r w:rsidRPr="000E359C">
        <w:rPr>
          <w:noProof/>
        </w:rPr>
        <w:drawing>
          <wp:inline distT="0" distB="0" distL="0" distR="0" wp14:anchorId="6DBECED6" wp14:editId="2DC54912">
            <wp:extent cx="2111981" cy="2018805"/>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2379" cy="2038304"/>
                    </a:xfrm>
                    <a:prstGeom prst="rect">
                      <a:avLst/>
                    </a:prstGeom>
                  </pic:spPr>
                </pic:pic>
              </a:graphicData>
            </a:graphic>
          </wp:inline>
        </w:drawing>
      </w:r>
    </w:p>
    <w:p w:rsidR="00AB638B" w:rsidRDefault="00AB638B" w:rsidP="00AB638B">
      <w:pPr>
        <w:pStyle w:val="LabStepNumberedLevel2"/>
      </w:pPr>
      <w:r>
        <w:t xml:space="preserve">For the </w:t>
      </w:r>
      <w:r>
        <w:rPr>
          <w:b/>
        </w:rPr>
        <w:t xml:space="preserve">Variable </w:t>
      </w:r>
      <w:r>
        <w:t xml:space="preserve">property, click the drop down and select </w:t>
      </w:r>
      <w:r w:rsidRPr="001F5717">
        <w:rPr>
          <w:b/>
        </w:rPr>
        <w:t>Create a new variable</w:t>
      </w:r>
      <w:r>
        <w:t>.</w:t>
      </w:r>
    </w:p>
    <w:p w:rsidR="00AB638B" w:rsidRDefault="00AB638B" w:rsidP="00AB638B">
      <w:pPr>
        <w:pStyle w:val="LabStepNumberedLevel3"/>
      </w:pPr>
      <w:r w:rsidRPr="001F5717">
        <w:rPr>
          <w:b/>
        </w:rPr>
        <w:t>Name:</w:t>
      </w:r>
      <w:r>
        <w:t xml:space="preserve"> </w:t>
      </w:r>
      <w:r w:rsidR="0019117F">
        <w:t>ProjectApprover</w:t>
      </w:r>
    </w:p>
    <w:p w:rsidR="00AB638B" w:rsidRDefault="00AB638B" w:rsidP="00AB638B">
      <w:pPr>
        <w:pStyle w:val="LabStepNumberedLevel3"/>
      </w:pPr>
      <w:r w:rsidRPr="001F5717">
        <w:rPr>
          <w:b/>
        </w:rPr>
        <w:t>Type:</w:t>
      </w:r>
      <w:r>
        <w:t xml:space="preserve"> String</w:t>
      </w:r>
    </w:p>
    <w:p w:rsidR="00AB638B" w:rsidRDefault="00AB638B" w:rsidP="00AB638B">
      <w:pPr>
        <w:pStyle w:val="LabStepNumberedLevel3"/>
      </w:pPr>
      <w:r>
        <w:t xml:space="preserve">Click </w:t>
      </w:r>
      <w:r>
        <w:rPr>
          <w:b/>
        </w:rPr>
        <w:t>OK</w:t>
      </w:r>
    </w:p>
    <w:p w:rsidR="00AB638B" w:rsidRDefault="00AB638B" w:rsidP="00AB638B">
      <w:pPr>
        <w:pStyle w:val="LabStepNumberedLevel2"/>
      </w:pPr>
      <w:r>
        <w:t>Click into</w:t>
      </w:r>
      <w:r w:rsidRPr="001F5717">
        <w:t xml:space="preserve"> th</w:t>
      </w:r>
      <w:r>
        <w:t xml:space="preserve">e </w:t>
      </w:r>
      <w:r w:rsidRPr="009D76EC">
        <w:rPr>
          <w:b/>
        </w:rPr>
        <w:t>Value</w:t>
      </w:r>
      <w:r>
        <w:t xml:space="preserve"> property and click the </w:t>
      </w:r>
      <w:r w:rsidRPr="009D76EC">
        <w:rPr>
          <w:b/>
        </w:rPr>
        <w:t>fx</w:t>
      </w:r>
      <w:r>
        <w:t xml:space="preserve"> button and select the following options:</w:t>
      </w:r>
    </w:p>
    <w:p w:rsidR="00AB638B" w:rsidRDefault="0019117F" w:rsidP="000E359C">
      <w:pPr>
        <w:pStyle w:val="LabStepScreenshotLevel2"/>
      </w:pPr>
      <w:r w:rsidRPr="0019117F">
        <w:t xml:space="preserve"> </w:t>
      </w:r>
      <w:r>
        <w:drawing>
          <wp:inline distT="0" distB="0" distL="0" distR="0" wp14:anchorId="0F63E0E8" wp14:editId="3482B038">
            <wp:extent cx="3200400" cy="17239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8096" cy="1728072"/>
                    </a:xfrm>
                    <a:prstGeom prst="rect">
                      <a:avLst/>
                    </a:prstGeom>
                  </pic:spPr>
                </pic:pic>
              </a:graphicData>
            </a:graphic>
          </wp:inline>
        </w:drawing>
      </w:r>
    </w:p>
    <w:p w:rsidR="00AB638B" w:rsidRDefault="00AB638B" w:rsidP="00AB638B">
      <w:pPr>
        <w:pStyle w:val="LabStepNumberedLevel2"/>
      </w:pPr>
      <w:r>
        <w:lastRenderedPageBreak/>
        <w:t xml:space="preserve">Click </w:t>
      </w:r>
      <w:r w:rsidRPr="00E962F5">
        <w:rPr>
          <w:b/>
        </w:rPr>
        <w:t>OK</w:t>
      </w:r>
      <w:r>
        <w:t xml:space="preserve"> twice</w:t>
      </w:r>
    </w:p>
    <w:p w:rsidR="00AB638B" w:rsidRDefault="00AB638B" w:rsidP="00AB638B">
      <w:pPr>
        <w:pStyle w:val="LabStepNumbered"/>
      </w:pPr>
      <w:r>
        <w:t xml:space="preserve">Open the </w:t>
      </w:r>
      <w:r w:rsidRPr="00E962F5">
        <w:rPr>
          <w:b/>
        </w:rPr>
        <w:t>Log variable values</w:t>
      </w:r>
      <w:r>
        <w:t xml:space="preserve"> action’s </w:t>
      </w:r>
      <w:r w:rsidRPr="00E962F5">
        <w:rPr>
          <w:b/>
        </w:rPr>
        <w:t>Properties</w:t>
      </w:r>
      <w:r>
        <w:t xml:space="preserve"> dialog using the same process as before.</w:t>
      </w:r>
    </w:p>
    <w:p w:rsidR="00AB638B" w:rsidRDefault="00AB638B" w:rsidP="00AB638B">
      <w:pPr>
        <w:pStyle w:val="LabStepNumberedLevel2"/>
      </w:pPr>
      <w:r>
        <w:t xml:space="preserve">Click into the </w:t>
      </w:r>
      <w:r w:rsidRPr="00F324C3">
        <w:rPr>
          <w:b/>
        </w:rPr>
        <w:t>Message</w:t>
      </w:r>
      <w:r>
        <w:t xml:space="preserve"> field and click the </w:t>
      </w:r>
      <w:r>
        <w:rPr>
          <w:b/>
        </w:rPr>
        <w:t>…</w:t>
      </w:r>
      <w:r>
        <w:t xml:space="preserve"> builder button.</w:t>
      </w:r>
    </w:p>
    <w:p w:rsidR="00AB638B" w:rsidRDefault="00AB638B" w:rsidP="00AB638B">
      <w:pPr>
        <w:pStyle w:val="LabStepNumberedLevel2"/>
      </w:pPr>
      <w:r>
        <w:t xml:space="preserve">Enter the following message, using the </w:t>
      </w:r>
      <w:r w:rsidRPr="00A45F3F">
        <w:rPr>
          <w:b/>
        </w:rPr>
        <w:t>Add or Change Lookup</w:t>
      </w:r>
      <w:r>
        <w:t xml:space="preserve"> button to add the values shown in the following figure:</w:t>
      </w:r>
    </w:p>
    <w:p w:rsidR="00AB638B" w:rsidRDefault="00AB638B" w:rsidP="00AB638B">
      <w:pPr>
        <w:pStyle w:val="LabStepNumberedLevel3"/>
      </w:pPr>
      <w:r>
        <w:t xml:space="preserve">Type in the </w:t>
      </w:r>
      <w:r>
        <w:rPr>
          <w:b/>
        </w:rPr>
        <w:t xml:space="preserve">Current </w:t>
      </w:r>
      <w:r w:rsidR="0019117F">
        <w:rPr>
          <w:b/>
        </w:rPr>
        <w:t>Approver</w:t>
      </w:r>
      <w:r>
        <w:rPr>
          <w:b/>
        </w:rPr>
        <w:t xml:space="preserve">: </w:t>
      </w:r>
      <w:r>
        <w:t xml:space="preserve">then click the </w:t>
      </w:r>
      <w:r>
        <w:rPr>
          <w:b/>
        </w:rPr>
        <w:t xml:space="preserve">Add or Change Lookup </w:t>
      </w:r>
      <w:r>
        <w:t xml:space="preserve">button with the cursor positioned to the right of </w:t>
      </w:r>
      <w:r w:rsidR="0019117F">
        <w:t>the entry</w:t>
      </w:r>
      <w:r>
        <w:t xml:space="preserve"> to add the </w:t>
      </w:r>
      <w:r w:rsidRPr="00D51EB7">
        <w:rPr>
          <w:b/>
        </w:rPr>
        <w:t>Lookup for String</w:t>
      </w:r>
      <w:r>
        <w:t xml:space="preserve"> entr</w:t>
      </w:r>
      <w:r w:rsidR="0019117F">
        <w:t>y</w:t>
      </w:r>
      <w:r>
        <w:t xml:space="preserve"> as shown below.</w:t>
      </w:r>
    </w:p>
    <w:p w:rsidR="00AB638B" w:rsidRDefault="0019117F" w:rsidP="000E359C">
      <w:pPr>
        <w:pStyle w:val="LabStepScreenshotLevel2"/>
      </w:pPr>
      <w:r w:rsidRPr="0019117F">
        <w:t xml:space="preserve"> </w:t>
      </w:r>
      <w:r>
        <w:drawing>
          <wp:inline distT="0" distB="0" distL="0" distR="0" wp14:anchorId="50CC3D3B" wp14:editId="11DA01E1">
            <wp:extent cx="3063834" cy="25753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9871" cy="2597196"/>
                    </a:xfrm>
                    <a:prstGeom prst="rect">
                      <a:avLst/>
                    </a:prstGeom>
                  </pic:spPr>
                </pic:pic>
              </a:graphicData>
            </a:graphic>
          </wp:inline>
        </w:drawing>
      </w:r>
      <w:r w:rsidR="00AB638B">
        <w:t xml:space="preserve"> </w:t>
      </w:r>
    </w:p>
    <w:p w:rsidR="00AB638B" w:rsidRDefault="00AB638B" w:rsidP="00AB638B">
      <w:pPr>
        <w:pStyle w:val="LabStepNumberedLevel2"/>
      </w:pPr>
      <w:r>
        <w:t xml:space="preserve">Click </w:t>
      </w:r>
      <w:r>
        <w:rPr>
          <w:b/>
        </w:rPr>
        <w:t xml:space="preserve">OK </w:t>
      </w:r>
      <w:r>
        <w:t>twice</w:t>
      </w:r>
    </w:p>
    <w:p w:rsidR="00AB638B" w:rsidRDefault="00AB638B" w:rsidP="00AB638B">
      <w:pPr>
        <w:pStyle w:val="LabStepNumbered"/>
      </w:pPr>
      <w:r>
        <w:t xml:space="preserve">Switch from the Visual Designer view to the </w:t>
      </w:r>
      <w:r w:rsidRPr="00A45F3F">
        <w:rPr>
          <w:b/>
        </w:rPr>
        <w:t>Text-Based Designer</w:t>
      </w:r>
      <w:r>
        <w:t xml:space="preserve"> by clicking the </w:t>
      </w:r>
      <w:r w:rsidRPr="00A45F3F">
        <w:rPr>
          <w:b/>
        </w:rPr>
        <w:t>Views</w:t>
      </w:r>
      <w:r>
        <w:t xml:space="preserve"> button in the ribbon in the </w:t>
      </w:r>
      <w:r w:rsidRPr="00A45F3F">
        <w:rPr>
          <w:b/>
        </w:rPr>
        <w:t>Manage</w:t>
      </w:r>
      <w:r>
        <w:t xml:space="preserve"> group.</w:t>
      </w:r>
    </w:p>
    <w:p w:rsidR="00AB638B" w:rsidRDefault="00AB638B" w:rsidP="00AB638B">
      <w:pPr>
        <w:pStyle w:val="LabStepNumbered"/>
      </w:pPr>
      <w:r>
        <w:t xml:space="preserve">Locate the </w:t>
      </w:r>
      <w:r w:rsidRPr="00634BED">
        <w:rPr>
          <w:b/>
        </w:rPr>
        <w:t>Transition to stage</w:t>
      </w:r>
      <w:r>
        <w:t xml:space="preserve"> section within </w:t>
      </w:r>
      <w:r w:rsidRPr="00634BED">
        <w:rPr>
          <w:b/>
        </w:rPr>
        <w:t>Stage Init</w:t>
      </w:r>
      <w:r>
        <w:t>. Update the path the workflow should take depending on the values selected:</w:t>
      </w:r>
    </w:p>
    <w:p w:rsidR="00AB638B" w:rsidRDefault="00AB638B" w:rsidP="00AB638B">
      <w:pPr>
        <w:pStyle w:val="LabStepNumberedLevel2"/>
      </w:pPr>
      <w:r>
        <w:t xml:space="preserve">In the first part of the </w:t>
      </w:r>
      <w:r w:rsidRPr="00634BED">
        <w:rPr>
          <w:b/>
        </w:rPr>
        <w:t>If</w:t>
      </w:r>
      <w:r>
        <w:t xml:space="preserve"> statement, select the following linked phrases and update their values:</w:t>
      </w:r>
    </w:p>
    <w:p w:rsidR="00AB638B" w:rsidRDefault="00AB638B" w:rsidP="00AB638B">
      <w:pPr>
        <w:pStyle w:val="LabStepNumberedLevel3"/>
      </w:pPr>
      <w:r w:rsidRPr="00634BED">
        <w:rPr>
          <w:b/>
        </w:rPr>
        <w:t>value</w:t>
      </w:r>
      <w:r>
        <w:t xml:space="preserve"> (the first one): </w:t>
      </w:r>
      <w:r w:rsidR="00232379">
        <w:t>Variable</w:t>
      </w:r>
      <w:r>
        <w:t xml:space="preserve">: </w:t>
      </w:r>
      <w:r w:rsidR="00232379">
        <w:t>ProjectApprover</w:t>
      </w:r>
      <w:r>
        <w:br/>
        <w:t xml:space="preserve">(Hint: use the </w:t>
      </w:r>
      <w:r>
        <w:rPr>
          <w:b/>
        </w:rPr>
        <w:t xml:space="preserve">fx </w:t>
      </w:r>
      <w:r>
        <w:t xml:space="preserve">button to add this and select </w:t>
      </w:r>
      <w:r>
        <w:rPr>
          <w:b/>
        </w:rPr>
        <w:t>Workflow Variables and Parameters</w:t>
      </w:r>
      <w:r>
        <w:t xml:space="preserve"> as your Data source).</w:t>
      </w:r>
    </w:p>
    <w:p w:rsidR="00AB638B" w:rsidRDefault="00AB638B" w:rsidP="00AB638B">
      <w:pPr>
        <w:pStyle w:val="LabStepNumberedLevel3"/>
      </w:pPr>
      <w:r>
        <w:rPr>
          <w:b/>
        </w:rPr>
        <w:t>equals:</w:t>
      </w:r>
      <w:r w:rsidRPr="00EA384B">
        <w:t xml:space="preserve"> Change to </w:t>
      </w:r>
      <w:r>
        <w:rPr>
          <w:b/>
        </w:rPr>
        <w:t>is not empty</w:t>
      </w:r>
    </w:p>
    <w:p w:rsidR="00AB638B" w:rsidRDefault="00232379" w:rsidP="000E359C">
      <w:pPr>
        <w:pStyle w:val="LabStepScreenshotLevel2"/>
      </w:pPr>
      <w:r w:rsidRPr="00232379">
        <w:t xml:space="preserve"> </w:t>
      </w:r>
      <w:r>
        <w:drawing>
          <wp:inline distT="0" distB="0" distL="0" distR="0" wp14:anchorId="12755341" wp14:editId="5ECD49AB">
            <wp:extent cx="5171607" cy="2598295"/>
            <wp:effectExtent l="19050" t="19050" r="1016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5035" cy="2600017"/>
                    </a:xfrm>
                    <a:prstGeom prst="rect">
                      <a:avLst/>
                    </a:prstGeom>
                    <a:ln>
                      <a:solidFill>
                        <a:schemeClr val="accent1"/>
                      </a:solidFill>
                    </a:ln>
                  </pic:spPr>
                </pic:pic>
              </a:graphicData>
            </a:graphic>
          </wp:inline>
        </w:drawing>
      </w:r>
    </w:p>
    <w:p w:rsidR="00232379" w:rsidRDefault="00AB638B" w:rsidP="00AB638B">
      <w:pPr>
        <w:pStyle w:val="LabStepNumbered"/>
      </w:pPr>
      <w:r>
        <w:lastRenderedPageBreak/>
        <w:t xml:space="preserve">Update the </w:t>
      </w:r>
      <w:r w:rsidRPr="00827B4C">
        <w:rPr>
          <w:b/>
        </w:rPr>
        <w:t xml:space="preserve">Stage </w:t>
      </w:r>
      <w:r w:rsidR="00232379">
        <w:rPr>
          <w:b/>
        </w:rPr>
        <w:t>ready for approval</w:t>
      </w:r>
      <w:r>
        <w:t xml:space="preserve"> to reflect what you see in the following figure using the techniques you learned in the previous steps</w:t>
      </w:r>
      <w:r w:rsidR="00232379">
        <w:t>.</w:t>
      </w:r>
    </w:p>
    <w:p w:rsidR="00225519" w:rsidRDefault="00225519" w:rsidP="0092644B">
      <w:pPr>
        <w:pStyle w:val="LabStepNumberedLevel2"/>
      </w:pPr>
      <w:r>
        <w:t xml:space="preserve">Set the </w:t>
      </w:r>
      <w:r w:rsidRPr="00225519">
        <w:rPr>
          <w:b/>
        </w:rPr>
        <w:t>Log to History List</w:t>
      </w:r>
      <w:r>
        <w:t xml:space="preserve"> action message to “</w:t>
      </w:r>
      <w:r w:rsidRPr="00225519">
        <w:rPr>
          <w:b/>
        </w:rPr>
        <w:t xml:space="preserve">Entering </w:t>
      </w:r>
      <w:r>
        <w:rPr>
          <w:b/>
        </w:rPr>
        <w:t xml:space="preserve">stage </w:t>
      </w:r>
      <w:r w:rsidRPr="00225519">
        <w:rPr>
          <w:b/>
        </w:rPr>
        <w:t>ready for approval</w:t>
      </w:r>
      <w:r>
        <w:t>”.</w:t>
      </w:r>
    </w:p>
    <w:p w:rsidR="00AB638B" w:rsidRDefault="00232379" w:rsidP="0092644B">
      <w:pPr>
        <w:pStyle w:val="LabStepNumberedLevel2"/>
      </w:pPr>
      <w:r>
        <w:t xml:space="preserve">For the Task assignment change </w:t>
      </w:r>
      <w:r w:rsidRPr="0092644B">
        <w:rPr>
          <w:b/>
        </w:rPr>
        <w:t>this user</w:t>
      </w:r>
      <w:r>
        <w:t xml:space="preserve"> to the ProjectApprover by selecting the Workflow lookup for a User… option and return the Login Name as shown:</w:t>
      </w:r>
    </w:p>
    <w:p w:rsidR="00232379" w:rsidRDefault="00232379" w:rsidP="000E359C">
      <w:pPr>
        <w:pStyle w:val="LabStepScreenshotLevel2"/>
      </w:pPr>
      <w:r>
        <w:drawing>
          <wp:inline distT="0" distB="0" distL="0" distR="0" wp14:anchorId="0A09DB7D" wp14:editId="2DB20A13">
            <wp:extent cx="3443844" cy="328321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0021" cy="3298640"/>
                    </a:xfrm>
                    <a:prstGeom prst="rect">
                      <a:avLst/>
                    </a:prstGeom>
                  </pic:spPr>
                </pic:pic>
              </a:graphicData>
            </a:graphic>
          </wp:inline>
        </w:drawing>
      </w:r>
    </w:p>
    <w:p w:rsidR="00232379" w:rsidRDefault="00232379" w:rsidP="0092644B">
      <w:pPr>
        <w:pStyle w:val="LabStepNumberedLevel2"/>
      </w:pPr>
      <w:r>
        <w:t xml:space="preserve">Click </w:t>
      </w:r>
      <w:r w:rsidRPr="0092644B">
        <w:rPr>
          <w:b/>
        </w:rPr>
        <w:t>OK</w:t>
      </w:r>
      <w:r>
        <w:t xml:space="preserve"> twice </w:t>
      </w:r>
    </w:p>
    <w:p w:rsidR="00232379" w:rsidRDefault="00232379" w:rsidP="0092644B">
      <w:pPr>
        <w:pStyle w:val="LabStepNumberedLevel2"/>
      </w:pPr>
      <w:r>
        <w:t xml:space="preserve">Using the text builder set the Task Title to  </w:t>
      </w:r>
      <w:r w:rsidRPr="0092644B">
        <w:rPr>
          <w:b/>
        </w:rPr>
        <w:t>Please Approve: [%Current Item:Title%]</w:t>
      </w:r>
    </w:p>
    <w:p w:rsidR="00232379" w:rsidRDefault="00232379" w:rsidP="0092644B">
      <w:pPr>
        <w:pStyle w:val="LabStepNumberedLevel2"/>
      </w:pPr>
      <w:r>
        <w:t>Your Task assignment should look like this:</w:t>
      </w:r>
    </w:p>
    <w:p w:rsidR="00232379" w:rsidRDefault="00232379" w:rsidP="000E359C">
      <w:pPr>
        <w:pStyle w:val="LabStepScreenshotLevel2"/>
      </w:pPr>
      <w:r>
        <w:drawing>
          <wp:inline distT="0" distB="0" distL="0" distR="0" wp14:anchorId="08F52B3D" wp14:editId="74C698A8">
            <wp:extent cx="3253839" cy="310537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9745" cy="3120556"/>
                    </a:xfrm>
                    <a:prstGeom prst="rect">
                      <a:avLst/>
                    </a:prstGeom>
                  </pic:spPr>
                </pic:pic>
              </a:graphicData>
            </a:graphic>
          </wp:inline>
        </w:drawing>
      </w:r>
    </w:p>
    <w:p w:rsidR="00AB638B" w:rsidRDefault="00232379" w:rsidP="0092644B">
      <w:pPr>
        <w:pStyle w:val="LabStepNumberedLevel2"/>
      </w:pPr>
      <w:r>
        <w:lastRenderedPageBreak/>
        <w:t xml:space="preserve">Click </w:t>
      </w:r>
      <w:r w:rsidRPr="0092644B">
        <w:rPr>
          <w:b/>
        </w:rPr>
        <w:t>OK</w:t>
      </w:r>
      <w:r>
        <w:t xml:space="preserve"> and your </w:t>
      </w:r>
      <w:r w:rsidRPr="0092644B">
        <w:rPr>
          <w:b/>
        </w:rPr>
        <w:t>Stage</w:t>
      </w:r>
      <w:r w:rsidR="00C16B6F" w:rsidRPr="0092644B">
        <w:rPr>
          <w:b/>
        </w:rPr>
        <w:t xml:space="preserve"> ready for approval</w:t>
      </w:r>
      <w:r>
        <w:t xml:space="preserve"> </w:t>
      </w:r>
      <w:r w:rsidR="00C16B6F">
        <w:t>should look like the following:</w:t>
      </w:r>
    </w:p>
    <w:p w:rsidR="00C16B6F" w:rsidRDefault="00C16B6F" w:rsidP="000E359C">
      <w:pPr>
        <w:pStyle w:val="LabStepScreenshotLevel2"/>
      </w:pPr>
      <w:r w:rsidRPr="0092644B">
        <w:drawing>
          <wp:inline distT="0" distB="0" distL="0" distR="0" wp14:anchorId="7ACF8A35" wp14:editId="7C705CD9">
            <wp:extent cx="5058888" cy="12024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8662" cy="1216609"/>
                    </a:xfrm>
                    <a:prstGeom prst="rect">
                      <a:avLst/>
                    </a:prstGeom>
                  </pic:spPr>
                </pic:pic>
              </a:graphicData>
            </a:graphic>
          </wp:inline>
        </w:drawing>
      </w:r>
    </w:p>
    <w:p w:rsidR="00AB638B" w:rsidRDefault="00AB638B" w:rsidP="00AB638B">
      <w:pPr>
        <w:pStyle w:val="LabStepNumbered"/>
      </w:pPr>
      <w:r>
        <w:t xml:space="preserve">Update the </w:t>
      </w:r>
      <w:r w:rsidRPr="00304E1F">
        <w:rPr>
          <w:b/>
        </w:rPr>
        <w:t xml:space="preserve">Stage </w:t>
      </w:r>
      <w:r w:rsidR="00C16B6F">
        <w:rPr>
          <w:b/>
        </w:rPr>
        <w:t>n</w:t>
      </w:r>
      <w:r w:rsidRPr="00304E1F">
        <w:rPr>
          <w:b/>
        </w:rPr>
        <w:t>o</w:t>
      </w:r>
      <w:r w:rsidR="00C16B6F">
        <w:rPr>
          <w:b/>
        </w:rPr>
        <w:t>t ready for approval</w:t>
      </w:r>
      <w:r w:rsidR="00C16B6F">
        <w:t>…</w:t>
      </w:r>
    </w:p>
    <w:p w:rsidR="00AB638B" w:rsidRDefault="00AB638B" w:rsidP="00AB638B">
      <w:pPr>
        <w:pStyle w:val="LabStepNumberedLevel2"/>
      </w:pPr>
      <w:r>
        <w:t xml:space="preserve">Set the </w:t>
      </w:r>
      <w:r w:rsidRPr="00BA1CFB">
        <w:rPr>
          <w:b/>
        </w:rPr>
        <w:t>message</w:t>
      </w:r>
      <w:r>
        <w:t xml:space="preserve"> for the first </w:t>
      </w:r>
      <w:r w:rsidRPr="00BA1CFB">
        <w:rPr>
          <w:b/>
        </w:rPr>
        <w:t>Log to history list</w:t>
      </w:r>
      <w:r>
        <w:t xml:space="preserve"> action to </w:t>
      </w:r>
      <w:r w:rsidRPr="00BA1CFB">
        <w:rPr>
          <w:b/>
        </w:rPr>
        <w:t xml:space="preserve">Entering Stage </w:t>
      </w:r>
      <w:r w:rsidR="00C16B6F">
        <w:rPr>
          <w:b/>
        </w:rPr>
        <w:t>not ready for approval</w:t>
      </w:r>
      <w:r>
        <w:t>.</w:t>
      </w:r>
    </w:p>
    <w:p w:rsidR="00AB638B" w:rsidRDefault="00AB638B" w:rsidP="00AB638B">
      <w:pPr>
        <w:pStyle w:val="LabStepNumberedLevel2"/>
      </w:pPr>
      <w:r>
        <w:t xml:space="preserve">Set the </w:t>
      </w:r>
      <w:r w:rsidRPr="00BA1CFB">
        <w:rPr>
          <w:b/>
        </w:rPr>
        <w:t>message</w:t>
      </w:r>
      <w:r>
        <w:t xml:space="preserve"> for the second </w:t>
      </w:r>
      <w:r w:rsidRPr="00BA1CFB">
        <w:rPr>
          <w:b/>
        </w:rPr>
        <w:t>Log to history list</w:t>
      </w:r>
      <w:r>
        <w:t xml:space="preserve"> action to </w:t>
      </w:r>
      <w:r w:rsidR="00C16B6F">
        <w:rPr>
          <w:b/>
        </w:rPr>
        <w:t>Approver not assigned</w:t>
      </w:r>
      <w:r>
        <w:t>.</w:t>
      </w:r>
    </w:p>
    <w:p w:rsidR="00AB638B" w:rsidRDefault="00AB638B" w:rsidP="00AB638B">
      <w:pPr>
        <w:pStyle w:val="LabStepNumbered"/>
      </w:pPr>
      <w:r>
        <w:t xml:space="preserve">Finally, in the </w:t>
      </w:r>
      <w:r w:rsidRPr="00B51530">
        <w:rPr>
          <w:b/>
        </w:rPr>
        <w:t>Log to history list</w:t>
      </w:r>
      <w:r>
        <w:t xml:space="preserve"> action within the </w:t>
      </w:r>
      <w:r w:rsidRPr="00B51530">
        <w:rPr>
          <w:b/>
        </w:rPr>
        <w:t>Stage End</w:t>
      </w:r>
      <w:r>
        <w:t xml:space="preserve">, click the </w:t>
      </w:r>
      <w:r w:rsidRPr="00B51530">
        <w:rPr>
          <w:b/>
        </w:rPr>
        <w:t>message</w:t>
      </w:r>
      <w:r>
        <w:t xml:space="preserve"> link and enter </w:t>
      </w:r>
      <w:r w:rsidRPr="00B51530">
        <w:rPr>
          <w:b/>
        </w:rPr>
        <w:t>Workflow complete</w:t>
      </w:r>
      <w:r>
        <w:t>.</w:t>
      </w:r>
    </w:p>
    <w:p w:rsidR="00C16B6F" w:rsidRDefault="00C16B6F" w:rsidP="00AB638B">
      <w:pPr>
        <w:pStyle w:val="LabStepNumbered"/>
      </w:pPr>
      <w:r>
        <w:t xml:space="preserve">Click the </w:t>
      </w:r>
      <w:r w:rsidRPr="0092644B">
        <w:rPr>
          <w:b/>
        </w:rPr>
        <w:t>Check for Errors</w:t>
      </w:r>
      <w:r>
        <w:t xml:space="preserve"> button and resolve any errors noted.</w:t>
      </w:r>
    </w:p>
    <w:p w:rsidR="00AB638B" w:rsidRPr="00801146" w:rsidRDefault="00AB638B" w:rsidP="00AB638B">
      <w:pPr>
        <w:pStyle w:val="LabStepNumbered"/>
      </w:pPr>
      <w:r>
        <w:t xml:space="preserve">Click the </w:t>
      </w:r>
      <w:r w:rsidRPr="00283D1B">
        <w:rPr>
          <w:b/>
        </w:rPr>
        <w:t>Save</w:t>
      </w:r>
      <w:r>
        <w:t xml:space="preserve"> button in the ribbon group </w:t>
      </w:r>
      <w:r w:rsidRPr="00283D1B">
        <w:rPr>
          <w:b/>
        </w:rPr>
        <w:t>Save</w:t>
      </w:r>
      <w:r>
        <w:t xml:space="preserve"> to save your workflow.</w:t>
      </w:r>
    </w:p>
    <w:p w:rsidR="00AB638B" w:rsidRDefault="00AB638B" w:rsidP="00AB638B">
      <w:pPr>
        <w:pStyle w:val="Heading4"/>
      </w:pPr>
      <w:r>
        <w:t xml:space="preserve">Deploy and Test the Workflow </w:t>
      </w:r>
    </w:p>
    <w:p w:rsidR="00AB638B" w:rsidRDefault="00AB638B" w:rsidP="00AB638B">
      <w:pPr>
        <w:pStyle w:val="LabStepNumbered"/>
      </w:pPr>
      <w:r>
        <w:t>Publish the workflow to SharePoint 2013 and Workflow Manager:</w:t>
      </w:r>
    </w:p>
    <w:p w:rsidR="00AB638B" w:rsidRDefault="00AB638B" w:rsidP="00AB638B">
      <w:pPr>
        <w:pStyle w:val="LabStepNumberedLevel2"/>
      </w:pPr>
      <w:r>
        <w:t xml:space="preserve">Click the </w:t>
      </w:r>
      <w:r w:rsidRPr="00FC7E61">
        <w:rPr>
          <w:b/>
        </w:rPr>
        <w:t>Publish</w:t>
      </w:r>
      <w:r>
        <w:t xml:space="preserve"> button in the ribbon group </w:t>
      </w:r>
      <w:r w:rsidRPr="00FC7E61">
        <w:rPr>
          <w:b/>
        </w:rPr>
        <w:t>Save</w:t>
      </w:r>
      <w:r>
        <w:t>.</w:t>
      </w:r>
    </w:p>
    <w:p w:rsidR="00AB638B" w:rsidRDefault="00AB638B" w:rsidP="00AB638B">
      <w:pPr>
        <w:pStyle w:val="LabStepNumbered"/>
      </w:pPr>
      <w:r>
        <w:t xml:space="preserve">Create a new </w:t>
      </w:r>
      <w:r w:rsidR="00C16B6F" w:rsidRPr="0092644B">
        <w:rPr>
          <w:b/>
        </w:rPr>
        <w:t>Proposal</w:t>
      </w:r>
      <w:r w:rsidR="00C16B6F">
        <w:t xml:space="preserve"> document</w:t>
      </w:r>
      <w:r>
        <w:t xml:space="preserve"> to be a test subject:</w:t>
      </w:r>
    </w:p>
    <w:p w:rsidR="00AB638B" w:rsidRDefault="00AB638B" w:rsidP="00AB638B">
      <w:pPr>
        <w:pStyle w:val="LabStepNumberedLevel2"/>
      </w:pPr>
      <w:r>
        <w:t xml:space="preserve">Open </w:t>
      </w:r>
      <w:r w:rsidRPr="00BA1CFB">
        <w:rPr>
          <w:b/>
        </w:rPr>
        <w:t>Internet Explorer</w:t>
      </w:r>
      <w:r>
        <w:t xml:space="preserve"> and browse to </w:t>
      </w:r>
      <w:r w:rsidR="000B7C83" w:rsidRPr="000B7C83">
        <w:rPr>
          <w:b/>
        </w:rPr>
        <w:t>&lt;Team Site&gt;</w:t>
      </w:r>
      <w:r w:rsidR="00B7161D" w:rsidRPr="000B7C83">
        <w:rPr>
          <w:b/>
        </w:rPr>
        <w:t>/research</w:t>
      </w:r>
      <w:r>
        <w:t>.</w:t>
      </w:r>
    </w:p>
    <w:p w:rsidR="00AB638B" w:rsidRDefault="00AB638B" w:rsidP="00AB638B">
      <w:pPr>
        <w:pStyle w:val="LabStepNumberedLevel2"/>
      </w:pPr>
      <w:r>
        <w:t xml:space="preserve">In the </w:t>
      </w:r>
      <w:r w:rsidRPr="00BA1CFB">
        <w:rPr>
          <w:b/>
        </w:rPr>
        <w:t>Quick Launch</w:t>
      </w:r>
      <w:r>
        <w:t xml:space="preserve"> to the left of the page, select </w:t>
      </w:r>
      <w:r w:rsidR="00C16B6F">
        <w:rPr>
          <w:b/>
        </w:rPr>
        <w:t>Action Figure Proposals</w:t>
      </w:r>
      <w:r>
        <w:t>.</w:t>
      </w:r>
    </w:p>
    <w:p w:rsidR="00AB638B" w:rsidRDefault="00AB638B" w:rsidP="00AB638B">
      <w:pPr>
        <w:pStyle w:val="LabStepNumberedLevel2"/>
      </w:pPr>
      <w:r>
        <w:t xml:space="preserve">Create a new </w:t>
      </w:r>
      <w:r w:rsidR="00C16B6F">
        <w:t xml:space="preserve">proposal from the ribbon </w:t>
      </w:r>
      <w:r>
        <w:t xml:space="preserve">by selecting </w:t>
      </w:r>
      <w:r w:rsidR="00C16B6F" w:rsidRPr="0092644B">
        <w:rPr>
          <w:b/>
        </w:rPr>
        <w:t>Files</w:t>
      </w:r>
      <w:r w:rsidR="00C16B6F">
        <w:t xml:space="preserve"> tab and choose </w:t>
      </w:r>
      <w:r w:rsidR="00C16B6F" w:rsidRPr="0092644B">
        <w:rPr>
          <w:b/>
        </w:rPr>
        <w:t>Product Proposal</w:t>
      </w:r>
      <w:r w:rsidR="00C16B6F">
        <w:t xml:space="preserve"> from the </w:t>
      </w:r>
      <w:r w:rsidR="00C16B6F" w:rsidRPr="0092644B">
        <w:rPr>
          <w:b/>
        </w:rPr>
        <w:t>New Document</w:t>
      </w:r>
      <w:r w:rsidR="00C16B6F">
        <w:t xml:space="preserve"> button</w:t>
      </w:r>
      <w:r>
        <w:t>.</w:t>
      </w:r>
    </w:p>
    <w:p w:rsidR="00C16B6F" w:rsidRDefault="00C16B6F" w:rsidP="00AB638B">
      <w:pPr>
        <w:pStyle w:val="LabStepNumberedLevel2"/>
      </w:pPr>
      <w:r>
        <w:t>After Word opens with the Product Proposal template complete the proposal as follows:</w:t>
      </w:r>
    </w:p>
    <w:p w:rsidR="00C16B6F" w:rsidRPr="0092644B" w:rsidRDefault="00C16B6F" w:rsidP="0092644B">
      <w:pPr>
        <w:pStyle w:val="LabStepNumberedLevel3"/>
      </w:pPr>
      <w:r>
        <w:t xml:space="preserve">Product Title: </w:t>
      </w:r>
      <w:r w:rsidRPr="0092644B">
        <w:rPr>
          <w:b/>
        </w:rPr>
        <w:t>Robert Earl Keen Action Figure</w:t>
      </w:r>
    </w:p>
    <w:p w:rsidR="00C16B6F" w:rsidRDefault="00C16B6F" w:rsidP="0092644B">
      <w:pPr>
        <w:pStyle w:val="LabStepNumberedLevel3"/>
      </w:pPr>
      <w:r w:rsidRPr="0092644B">
        <w:t>Estimated List Price:</w:t>
      </w:r>
      <w:r>
        <w:t xml:space="preserve"> </w:t>
      </w:r>
      <w:r w:rsidRPr="0092644B">
        <w:rPr>
          <w:b/>
        </w:rPr>
        <w:t>$14.95</w:t>
      </w:r>
    </w:p>
    <w:p w:rsidR="00C16B6F" w:rsidRDefault="00C16B6F" w:rsidP="0092644B">
      <w:pPr>
        <w:pStyle w:val="LabStepNumberedLevel3"/>
      </w:pPr>
      <w:r>
        <w:t xml:space="preserve">Estimated Time to Market: </w:t>
      </w:r>
      <w:r w:rsidRPr="0092644B">
        <w:rPr>
          <w:b/>
        </w:rPr>
        <w:t>3 Months</w:t>
      </w:r>
    </w:p>
    <w:p w:rsidR="00C16B6F" w:rsidRPr="00C16B6F" w:rsidRDefault="00C16B6F" w:rsidP="0092644B">
      <w:pPr>
        <w:pStyle w:val="LabStepNumberedLevel3"/>
      </w:pPr>
      <w:r>
        <w:t xml:space="preserve">Estimated Cost to Design: </w:t>
      </w:r>
      <w:r w:rsidRPr="0092644B">
        <w:rPr>
          <w:b/>
        </w:rPr>
        <w:t>$15,000</w:t>
      </w:r>
    </w:p>
    <w:p w:rsidR="005B4D4C" w:rsidRDefault="00C16B6F">
      <w:pPr>
        <w:pStyle w:val="LabStepNumberedLevel2"/>
      </w:pPr>
      <w:r>
        <w:t>C</w:t>
      </w:r>
      <w:r w:rsidR="00AB638B">
        <w:t xml:space="preserve">lick </w:t>
      </w:r>
      <w:r w:rsidR="00AB638B" w:rsidRPr="008553D1">
        <w:rPr>
          <w:b/>
        </w:rPr>
        <w:t>Save</w:t>
      </w:r>
      <w:r w:rsidR="005B4D4C">
        <w:t xml:space="preserve"> and title the document </w:t>
      </w:r>
      <w:r w:rsidR="005B4D4C" w:rsidRPr="009851C5">
        <w:rPr>
          <w:b/>
        </w:rPr>
        <w:t>Robert Earl Keen Action Figure</w:t>
      </w:r>
      <w:r w:rsidR="005B4D4C">
        <w:rPr>
          <w:b/>
        </w:rPr>
        <w:t xml:space="preserve">. </w:t>
      </w:r>
      <w:r w:rsidR="005B4D4C">
        <w:t>E</w:t>
      </w:r>
      <w:r w:rsidR="005B4D4C" w:rsidRPr="0092644B">
        <w:t xml:space="preserve">nsure that you save the document back to the </w:t>
      </w:r>
      <w:r w:rsidR="005B4D4C" w:rsidRPr="005B4D4C">
        <w:rPr>
          <w:b/>
        </w:rPr>
        <w:t>Action Figures Proposals</w:t>
      </w:r>
      <w:r w:rsidR="005B4D4C" w:rsidRPr="0092644B">
        <w:t xml:space="preserve"> library and that you supply a document </w:t>
      </w:r>
      <w:r w:rsidR="005B4D4C" w:rsidRPr="005B4D4C">
        <w:rPr>
          <w:b/>
        </w:rPr>
        <w:t>Title</w:t>
      </w:r>
      <w:r w:rsidR="005B4D4C" w:rsidRPr="0092644B">
        <w:t>.</w:t>
      </w:r>
      <w:r w:rsidR="009B2E94">
        <w:t xml:space="preserve"> (</w:t>
      </w:r>
      <w:r w:rsidR="009B2E94" w:rsidRPr="009B2E94">
        <w:rPr>
          <w:b/>
        </w:rPr>
        <w:t>Note:</w:t>
      </w:r>
      <w:r w:rsidR="009B2E94">
        <w:t xml:space="preserve"> If you are using </w:t>
      </w:r>
      <w:r w:rsidR="009B2E94" w:rsidRPr="009B2E94">
        <w:rPr>
          <w:b/>
        </w:rPr>
        <w:t>Word Online</w:t>
      </w:r>
      <w:r w:rsidR="009B2E94">
        <w:t xml:space="preserve"> the document properties will not be available. You have to use the Open in Word button from the Info tab to perform this action.)</w:t>
      </w:r>
    </w:p>
    <w:p w:rsidR="005B4D4C" w:rsidRDefault="005B4D4C" w:rsidP="000E359C">
      <w:pPr>
        <w:pStyle w:val="LabStepScreenshotLevel2"/>
      </w:pPr>
      <w:r>
        <w:drawing>
          <wp:inline distT="0" distB="0" distL="0" distR="0" wp14:anchorId="5E8ABBF1" wp14:editId="29ECFE23">
            <wp:extent cx="3740727" cy="2367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8867" cy="2385204"/>
                    </a:xfrm>
                    <a:prstGeom prst="rect">
                      <a:avLst/>
                    </a:prstGeom>
                  </pic:spPr>
                </pic:pic>
              </a:graphicData>
            </a:graphic>
          </wp:inline>
        </w:drawing>
      </w:r>
    </w:p>
    <w:p w:rsidR="00AB638B" w:rsidRDefault="005B4D4C">
      <w:pPr>
        <w:pStyle w:val="LabStepNumberedLevel2"/>
      </w:pPr>
      <w:r w:rsidRPr="0092644B">
        <w:rPr>
          <w:b/>
        </w:rPr>
        <w:lastRenderedPageBreak/>
        <w:t>Close Word</w:t>
      </w:r>
      <w:r>
        <w:t>.</w:t>
      </w:r>
    </w:p>
    <w:p w:rsidR="00AB638B" w:rsidRDefault="00AB638B" w:rsidP="00AB638B">
      <w:pPr>
        <w:pStyle w:val="LabStepNumbered"/>
      </w:pPr>
      <w:r>
        <w:t>Start a new instance of your workflow:</w:t>
      </w:r>
    </w:p>
    <w:p w:rsidR="005B4D4C" w:rsidRDefault="005B4D4C" w:rsidP="00AB638B">
      <w:pPr>
        <w:pStyle w:val="LabStepNumberedLevel2"/>
      </w:pPr>
      <w:r>
        <w:t xml:space="preserve">In the browser </w:t>
      </w:r>
      <w:r w:rsidRPr="0092644B">
        <w:rPr>
          <w:b/>
        </w:rPr>
        <w:t>Refresh</w:t>
      </w:r>
      <w:r>
        <w:t xml:space="preserve"> the </w:t>
      </w:r>
      <w:r w:rsidRPr="0092644B">
        <w:rPr>
          <w:b/>
        </w:rPr>
        <w:t>Action Figures Proposal</w:t>
      </w:r>
      <w:r>
        <w:t xml:space="preserve"> library and you should see your new proposal.</w:t>
      </w:r>
    </w:p>
    <w:p w:rsidR="000E359C" w:rsidRDefault="00AB638B" w:rsidP="00E0117A">
      <w:pPr>
        <w:pStyle w:val="LabStepNumberedLevel2"/>
      </w:pPr>
      <w:r>
        <w:t xml:space="preserve">In the </w:t>
      </w:r>
      <w:r w:rsidR="005B4D4C" w:rsidRPr="000E359C">
        <w:rPr>
          <w:b/>
        </w:rPr>
        <w:t>Action Figures Proposal</w:t>
      </w:r>
      <w:r w:rsidR="005B4D4C" w:rsidRPr="000E359C" w:rsidDel="005B4D4C">
        <w:rPr>
          <w:b/>
        </w:rPr>
        <w:t xml:space="preserve"> </w:t>
      </w:r>
      <w:r w:rsidR="005B4D4C">
        <w:t>library</w:t>
      </w:r>
      <w:r>
        <w:t xml:space="preserve">, select the </w:t>
      </w:r>
      <w:r w:rsidR="005B4D4C" w:rsidRPr="000E359C">
        <w:rPr>
          <w:b/>
        </w:rPr>
        <w:t>Robert Earl Keen Action Figure</w:t>
      </w:r>
      <w:r w:rsidR="005B4D4C" w:rsidRPr="000E359C" w:rsidDel="005B4D4C">
        <w:rPr>
          <w:b/>
        </w:rPr>
        <w:t xml:space="preserve"> </w:t>
      </w:r>
      <w:r w:rsidR="005B4D4C">
        <w:t>document</w:t>
      </w:r>
      <w:r>
        <w:t xml:space="preserve"> (i.e. click on the </w:t>
      </w:r>
      <w:r w:rsidRPr="000E359C">
        <w:rPr>
          <w:b/>
        </w:rPr>
        <w:t>check mark area</w:t>
      </w:r>
      <w:r>
        <w:t xml:space="preserve"> to the left of the </w:t>
      </w:r>
      <w:r w:rsidR="005B4D4C" w:rsidRPr="000E359C">
        <w:rPr>
          <w:b/>
        </w:rPr>
        <w:t>Robert Earl Keen Action Figure</w:t>
      </w:r>
      <w:r w:rsidR="005B4D4C" w:rsidRPr="000E359C" w:rsidDel="005B4D4C">
        <w:rPr>
          <w:b/>
        </w:rPr>
        <w:t xml:space="preserve"> </w:t>
      </w:r>
      <w:r w:rsidR="005B4D4C">
        <w:t>document</w:t>
      </w:r>
      <w:r>
        <w:t>)</w:t>
      </w:r>
      <w:r w:rsidR="000E359C">
        <w:t xml:space="preserve">. </w:t>
      </w:r>
      <w:r>
        <w:t xml:space="preserve">Within the ribbon, select the </w:t>
      </w:r>
      <w:r w:rsidR="00781171" w:rsidRPr="000E359C">
        <w:rPr>
          <w:b/>
        </w:rPr>
        <w:t>Files</w:t>
      </w:r>
      <w:r w:rsidR="00781171">
        <w:t xml:space="preserve"> </w:t>
      </w:r>
      <w:r>
        <w:t xml:space="preserve">tab and then click the </w:t>
      </w:r>
      <w:r w:rsidRPr="000E359C">
        <w:rPr>
          <w:b/>
        </w:rPr>
        <w:t>Workflows</w:t>
      </w:r>
      <w:r>
        <w:t xml:space="preserve"> button under the </w:t>
      </w:r>
      <w:r w:rsidRPr="000E359C">
        <w:rPr>
          <w:b/>
        </w:rPr>
        <w:t>Workflows</w:t>
      </w:r>
      <w:r>
        <w:t xml:space="preserve"> group.</w:t>
      </w:r>
    </w:p>
    <w:p w:rsidR="00AB638B" w:rsidRDefault="00781171" w:rsidP="000E359C">
      <w:pPr>
        <w:pStyle w:val="LabStepScreenshotLevel2"/>
      </w:pPr>
      <w:r w:rsidRPr="00781171">
        <w:t xml:space="preserve"> </w:t>
      </w:r>
      <w:r w:rsidRPr="000E359C">
        <w:rPr>
          <w:rStyle w:val="LabStepScreenshotFrame"/>
        </w:rPr>
        <w:drawing>
          <wp:inline distT="0" distB="0" distL="0" distR="0" wp14:anchorId="54422D4D" wp14:editId="61BC1E1A">
            <wp:extent cx="6062133" cy="1365662"/>
            <wp:effectExtent l="19050" t="19050" r="1524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1538" cy="1376792"/>
                    </a:xfrm>
                    <a:prstGeom prst="rect">
                      <a:avLst/>
                    </a:prstGeom>
                    <a:ln>
                      <a:solidFill>
                        <a:schemeClr val="accent1"/>
                      </a:solidFill>
                    </a:ln>
                  </pic:spPr>
                </pic:pic>
              </a:graphicData>
            </a:graphic>
          </wp:inline>
        </w:drawing>
      </w:r>
    </w:p>
    <w:p w:rsidR="00AB638B" w:rsidRDefault="00AB638B" w:rsidP="00AB638B">
      <w:pPr>
        <w:pStyle w:val="LabStepNumberedLevel2"/>
      </w:pPr>
      <w:r>
        <w:t xml:space="preserve">On the </w:t>
      </w:r>
      <w:r w:rsidR="00781171">
        <w:rPr>
          <w:b/>
        </w:rPr>
        <w:t>Action Figure Proposals</w:t>
      </w:r>
      <w:r w:rsidRPr="00466D35">
        <w:rPr>
          <w:b/>
        </w:rPr>
        <w:t xml:space="preserve">: Workflows: </w:t>
      </w:r>
      <w:r w:rsidR="00781171">
        <w:rPr>
          <w:b/>
        </w:rPr>
        <w:t>Robert Earl Keen Action Figure</w:t>
      </w:r>
      <w:r>
        <w:t xml:space="preserve"> page, click </w:t>
      </w:r>
      <w:r w:rsidR="00781171">
        <w:rPr>
          <w:b/>
        </w:rPr>
        <w:t>Project Approval</w:t>
      </w:r>
      <w:r w:rsidRPr="00466D35">
        <w:rPr>
          <w:b/>
        </w:rPr>
        <w:t xml:space="preserve"> Workflow</w:t>
      </w:r>
      <w:r>
        <w:t xml:space="preserve"> under the </w:t>
      </w:r>
      <w:r w:rsidRPr="00466D35">
        <w:rPr>
          <w:b/>
        </w:rPr>
        <w:t>Start a New Workflow</w:t>
      </w:r>
      <w:r>
        <w:t xml:space="preserve"> heading.</w:t>
      </w:r>
    </w:p>
    <w:p w:rsidR="00AB638B" w:rsidRDefault="00781171" w:rsidP="00AB638B">
      <w:pPr>
        <w:pStyle w:val="LabStepNumberedLevel2"/>
      </w:pPr>
      <w:r>
        <w:t>The workflow will initialize and run to completion</w:t>
      </w:r>
      <w:r w:rsidR="00AB638B">
        <w:t>.</w:t>
      </w:r>
      <w:r>
        <w:t xml:space="preserve"> Since we did not add an Approver the workflow history should show that the Approver was not assigned</w:t>
      </w:r>
      <w:r w:rsidR="00FF6883">
        <w:t xml:space="preserve"> and finish with </w:t>
      </w:r>
      <w:r w:rsidR="00FF6883" w:rsidRPr="0092644B">
        <w:rPr>
          <w:b/>
        </w:rPr>
        <w:t>Workflow complete</w:t>
      </w:r>
      <w:r w:rsidR="006E6D52">
        <w:rPr>
          <w:b/>
        </w:rPr>
        <w:t xml:space="preserve"> (or Stage End)</w:t>
      </w:r>
    </w:p>
    <w:p w:rsidR="00FF6883" w:rsidRDefault="00FF6883" w:rsidP="000E359C">
      <w:pPr>
        <w:pStyle w:val="LabStepScreenshotLevel2"/>
      </w:pPr>
      <w:r>
        <w:drawing>
          <wp:inline distT="0" distB="0" distL="0" distR="0" wp14:anchorId="5FE32469" wp14:editId="194A806B">
            <wp:extent cx="6235045" cy="1021278"/>
            <wp:effectExtent l="19050" t="19050" r="139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8257" cy="1036546"/>
                    </a:xfrm>
                    <a:prstGeom prst="rect">
                      <a:avLst/>
                    </a:prstGeom>
                    <a:ln>
                      <a:solidFill>
                        <a:schemeClr val="accent1"/>
                      </a:solidFill>
                    </a:ln>
                  </pic:spPr>
                </pic:pic>
              </a:graphicData>
            </a:graphic>
          </wp:inline>
        </w:drawing>
      </w:r>
    </w:p>
    <w:p w:rsidR="00FF6883" w:rsidRDefault="00FF6883" w:rsidP="00AB638B">
      <w:pPr>
        <w:pStyle w:val="LabStepNumberedLevel2"/>
      </w:pPr>
      <w:r>
        <w:t xml:space="preserve">Return to the </w:t>
      </w:r>
      <w:r w:rsidRPr="009B2E94">
        <w:rPr>
          <w:b/>
        </w:rPr>
        <w:t>Action Figures Proposal</w:t>
      </w:r>
      <w:r>
        <w:t xml:space="preserve"> library and </w:t>
      </w:r>
      <w:r w:rsidRPr="009B2E94">
        <w:rPr>
          <w:b/>
        </w:rPr>
        <w:t>Edit</w:t>
      </w:r>
      <w:r>
        <w:t xml:space="preserve"> the properties of the Proposal.</w:t>
      </w:r>
    </w:p>
    <w:p w:rsidR="00FF6883" w:rsidRDefault="006E6D52" w:rsidP="000E359C">
      <w:pPr>
        <w:pStyle w:val="LabStepScreenshotLevel2"/>
      </w:pPr>
      <w:r>
        <w:lastRenderedPageBreak/>
        <w:drawing>
          <wp:inline distT="0" distB="0" distL="0" distR="0" wp14:anchorId="40130827" wp14:editId="61E6ECB2">
            <wp:extent cx="3538037" cy="3591763"/>
            <wp:effectExtent l="19050" t="19050" r="2476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5714" cy="3599557"/>
                    </a:xfrm>
                    <a:prstGeom prst="rect">
                      <a:avLst/>
                    </a:prstGeom>
                    <a:ln>
                      <a:solidFill>
                        <a:schemeClr val="accent1"/>
                      </a:solidFill>
                    </a:ln>
                  </pic:spPr>
                </pic:pic>
              </a:graphicData>
            </a:graphic>
          </wp:inline>
        </w:drawing>
      </w:r>
    </w:p>
    <w:p w:rsidR="00FF6883" w:rsidRDefault="00FF6883" w:rsidP="00AB638B">
      <w:pPr>
        <w:pStyle w:val="LabStepNumberedLevel2"/>
      </w:pPr>
      <w:r>
        <w:t xml:space="preserve">Set the </w:t>
      </w:r>
      <w:r w:rsidRPr="0092644B">
        <w:rPr>
          <w:b/>
        </w:rPr>
        <w:t>Approver</w:t>
      </w:r>
      <w:r>
        <w:t xml:space="preserve"> to a User </w:t>
      </w:r>
      <w:r w:rsidR="006E21C0">
        <w:t>from your tenant</w:t>
      </w:r>
      <w:r w:rsidR="006E6D52">
        <w:t xml:space="preserve"> like </w:t>
      </w:r>
      <w:r w:rsidR="009B2E94">
        <w:rPr>
          <w:b/>
        </w:rPr>
        <w:t>your student account.</w:t>
      </w:r>
    </w:p>
    <w:p w:rsidR="00FF6883" w:rsidRDefault="00FF6883" w:rsidP="00AB638B">
      <w:pPr>
        <w:pStyle w:val="LabStepNumberedLevel2"/>
      </w:pPr>
      <w:r>
        <w:t xml:space="preserve">Click </w:t>
      </w:r>
      <w:r w:rsidRPr="0092644B">
        <w:rPr>
          <w:b/>
        </w:rPr>
        <w:t>Save</w:t>
      </w:r>
      <w:r>
        <w:t>.</w:t>
      </w:r>
    </w:p>
    <w:p w:rsidR="00FF6883" w:rsidRDefault="00FF6883" w:rsidP="00AB638B">
      <w:pPr>
        <w:pStyle w:val="LabStepNumberedLevel2"/>
      </w:pPr>
      <w:r>
        <w:t xml:space="preserve">Reinitiate the workflow as you did before by selecting the proposal and choose </w:t>
      </w:r>
      <w:r w:rsidRPr="0092644B">
        <w:rPr>
          <w:b/>
        </w:rPr>
        <w:t>Workflows</w:t>
      </w:r>
      <w:r>
        <w:t xml:space="preserve"> from the </w:t>
      </w:r>
      <w:r w:rsidRPr="0092644B">
        <w:rPr>
          <w:b/>
        </w:rPr>
        <w:t>Files</w:t>
      </w:r>
      <w:r>
        <w:t xml:space="preserve"> tab.</w:t>
      </w:r>
    </w:p>
    <w:p w:rsidR="00FF6883" w:rsidRDefault="00FF6883" w:rsidP="00AB638B">
      <w:pPr>
        <w:pStyle w:val="LabStepNumberedLevel2"/>
      </w:pPr>
      <w:r>
        <w:t xml:space="preserve">Start the </w:t>
      </w:r>
      <w:r w:rsidRPr="0092644B">
        <w:rPr>
          <w:b/>
        </w:rPr>
        <w:t>Project Approval Workflow</w:t>
      </w:r>
      <w:r>
        <w:t xml:space="preserve">. You will be returned to the library. After a moment refresh the screen and you should see that the document is now in </w:t>
      </w:r>
      <w:r w:rsidRPr="0092644B">
        <w:rPr>
          <w:b/>
        </w:rPr>
        <w:t>Stage ready for approval</w:t>
      </w:r>
      <w:r>
        <w:t xml:space="preserve">. </w:t>
      </w:r>
    </w:p>
    <w:p w:rsidR="00FF6883" w:rsidRDefault="00FF6883" w:rsidP="00AB638B">
      <w:pPr>
        <w:pStyle w:val="LabStepNumberedLevel2"/>
      </w:pPr>
      <w:r>
        <w:t xml:space="preserve">Click the status link </w:t>
      </w:r>
      <w:r w:rsidRPr="0092644B">
        <w:rPr>
          <w:b/>
        </w:rPr>
        <w:t>Stage ready for approval</w:t>
      </w:r>
      <w:r>
        <w:t xml:space="preserve"> and you should see that the workflow has entered the </w:t>
      </w:r>
      <w:r w:rsidRPr="0092644B">
        <w:rPr>
          <w:b/>
        </w:rPr>
        <w:t>Stage ready for approval</w:t>
      </w:r>
      <w:r>
        <w:t xml:space="preserve"> and created an </w:t>
      </w:r>
      <w:r w:rsidRPr="0092644B">
        <w:rPr>
          <w:b/>
        </w:rPr>
        <w:t xml:space="preserve">approval task for </w:t>
      </w:r>
      <w:r w:rsidR="009B2E94">
        <w:rPr>
          <w:b/>
        </w:rPr>
        <w:t>some account</w:t>
      </w:r>
      <w:r>
        <w:t>.</w:t>
      </w:r>
    </w:p>
    <w:p w:rsidR="00FF6883" w:rsidRDefault="00FF6883" w:rsidP="000E359C">
      <w:pPr>
        <w:pStyle w:val="LabStepScreenshotLevel2"/>
      </w:pPr>
      <w:r w:rsidRPr="000E359C">
        <w:rPr>
          <w:rStyle w:val="LabStepScreenshotFrame"/>
        </w:rPr>
        <w:drawing>
          <wp:inline distT="0" distB="0" distL="0" distR="0" wp14:anchorId="4913B816" wp14:editId="2B29EC79">
            <wp:extent cx="5587861" cy="2481943"/>
            <wp:effectExtent l="19050" t="19050" r="1333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132" cy="2500274"/>
                    </a:xfrm>
                    <a:prstGeom prst="rect">
                      <a:avLst/>
                    </a:prstGeom>
                    <a:ln>
                      <a:solidFill>
                        <a:schemeClr val="accent1"/>
                      </a:solidFill>
                    </a:ln>
                  </pic:spPr>
                </pic:pic>
              </a:graphicData>
            </a:graphic>
          </wp:inline>
        </w:drawing>
      </w:r>
    </w:p>
    <w:p w:rsidR="00FF6883" w:rsidRDefault="00FF6883" w:rsidP="00AB638B">
      <w:pPr>
        <w:pStyle w:val="LabStepNumberedLevel2"/>
      </w:pPr>
      <w:r>
        <w:t xml:space="preserve">If this were a real workflow you would wait for </w:t>
      </w:r>
      <w:r w:rsidR="009B2E94">
        <w:t>the approver</w:t>
      </w:r>
      <w:r>
        <w:t xml:space="preserve"> to approve or reject the task and the workflow would complete. In this lab you can chose </w:t>
      </w:r>
      <w:r w:rsidR="00785ECC" w:rsidRPr="0092644B">
        <w:rPr>
          <w:b/>
        </w:rPr>
        <w:t>Edit</w:t>
      </w:r>
      <w:r w:rsidR="00785ECC">
        <w:t xml:space="preserve"> from the </w:t>
      </w:r>
      <w:r w:rsidR="00785ECC" w:rsidRPr="0092644B">
        <w:rPr>
          <w:b/>
        </w:rPr>
        <w:t>Task drop down menu</w:t>
      </w:r>
      <w:r w:rsidR="00785ECC">
        <w:t xml:space="preserve"> and click </w:t>
      </w:r>
      <w:r w:rsidR="00785ECC" w:rsidRPr="0092644B">
        <w:rPr>
          <w:b/>
        </w:rPr>
        <w:t>Approved</w:t>
      </w:r>
      <w:r w:rsidR="00785ECC">
        <w:t xml:space="preserve"> to complete the workflow.</w:t>
      </w:r>
    </w:p>
    <w:p w:rsidR="00785ECC" w:rsidRDefault="00785ECC" w:rsidP="00AB638B">
      <w:pPr>
        <w:pStyle w:val="LabStepNumberedLevel2"/>
      </w:pPr>
      <w:r>
        <w:lastRenderedPageBreak/>
        <w:t xml:space="preserve">Refresh the </w:t>
      </w:r>
      <w:r w:rsidRPr="0092644B">
        <w:rPr>
          <w:b/>
        </w:rPr>
        <w:t>Workflow Status</w:t>
      </w:r>
      <w:r>
        <w:t xml:space="preserve"> page and you should see that the </w:t>
      </w:r>
      <w:r w:rsidRPr="0092644B">
        <w:rPr>
          <w:b/>
        </w:rPr>
        <w:t>Internal Status</w:t>
      </w:r>
      <w:r>
        <w:t xml:space="preserve"> is now </w:t>
      </w:r>
      <w:r w:rsidRPr="0092644B">
        <w:rPr>
          <w:b/>
        </w:rPr>
        <w:t>Completed</w:t>
      </w:r>
      <w:r>
        <w:t xml:space="preserve"> and the </w:t>
      </w:r>
      <w:r w:rsidRPr="0092644B">
        <w:rPr>
          <w:b/>
        </w:rPr>
        <w:t>Workflow History</w:t>
      </w:r>
      <w:r>
        <w:t xml:space="preserve"> list ends with </w:t>
      </w:r>
      <w:r w:rsidRPr="0092644B">
        <w:rPr>
          <w:b/>
        </w:rPr>
        <w:t>Workflow Complete</w:t>
      </w:r>
      <w:r>
        <w:t>.</w:t>
      </w:r>
    </w:p>
    <w:p w:rsidR="00AB638B" w:rsidRDefault="00785ECC" w:rsidP="000E359C">
      <w:pPr>
        <w:pStyle w:val="LabStepScreenshotLevel2"/>
      </w:pPr>
      <w:r>
        <w:drawing>
          <wp:inline distT="0" distB="0" distL="0" distR="0" wp14:anchorId="454ACDE1" wp14:editId="4DCB9918">
            <wp:extent cx="5837805" cy="3111335"/>
            <wp:effectExtent l="19050" t="19050" r="1079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6227" cy="3131813"/>
                    </a:xfrm>
                    <a:prstGeom prst="rect">
                      <a:avLst/>
                    </a:prstGeom>
                    <a:ln>
                      <a:solidFill>
                        <a:schemeClr val="accent1"/>
                      </a:solidFill>
                    </a:ln>
                  </pic:spPr>
                </pic:pic>
              </a:graphicData>
            </a:graphic>
          </wp:inline>
        </w:drawing>
      </w:r>
    </w:p>
    <w:p w:rsidR="000928A1" w:rsidRDefault="00AB638B">
      <w:pPr>
        <w:pStyle w:val="LabExerciseCallout"/>
      </w:pPr>
      <w:r>
        <w:t xml:space="preserve">In this exercise you created a new workflow first with Visio 2013 and then completed it using SharePoint Designer 2013. You </w:t>
      </w:r>
      <w:r w:rsidR="009B2E94">
        <w:t>now have some</w:t>
      </w:r>
      <w:r>
        <w:t xml:space="preserve"> hands on experience with the new stages support and design tools in SharePoint 2013 &amp; Workflow Manager.</w:t>
      </w:r>
    </w:p>
    <w:p w:rsidR="00770ADC" w:rsidRDefault="00770ADC" w:rsidP="0092644B">
      <w:pPr>
        <w:pStyle w:val="Heading3"/>
      </w:pPr>
      <w:r>
        <w:t>Exercise 3: Call a SharePoint 2010 Workflow from a SharePoint 2013 Workflow</w:t>
      </w:r>
    </w:p>
    <w:p w:rsidR="00770ADC" w:rsidRDefault="00770ADC" w:rsidP="00F02DA8">
      <w:pPr>
        <w:pStyle w:val="LabExerciseLeadIn"/>
      </w:pPr>
      <w:r>
        <w:t xml:space="preserve">There may come a time when your workflow requirements compel you to take a hybrid approach to your workflow solution. In this exercise we will join our two workflows using a new SharePoint 2013 workflow Activity called </w:t>
      </w:r>
      <w:r w:rsidRPr="0092644B">
        <w:rPr>
          <w:b/>
        </w:rPr>
        <w:t>Start SharePoint 2010 List Workflow</w:t>
      </w:r>
      <w:r>
        <w:t>.</w:t>
      </w:r>
    </w:p>
    <w:p w:rsidR="00770ADC" w:rsidRDefault="001F5254" w:rsidP="0092644B">
      <w:pPr>
        <w:pStyle w:val="LabStepNumbered"/>
        <w:numPr>
          <w:ilvl w:val="0"/>
          <w:numId w:val="41"/>
        </w:numPr>
      </w:pPr>
      <w:r>
        <w:t xml:space="preserve">In SharePoint Designer 2013 reopen the </w:t>
      </w:r>
      <w:r w:rsidRPr="0092644B">
        <w:rPr>
          <w:b/>
        </w:rPr>
        <w:t>Project Approval Workflow</w:t>
      </w:r>
      <w:r>
        <w:t>.</w:t>
      </w:r>
    </w:p>
    <w:p w:rsidR="001F5254" w:rsidRDefault="001F5254" w:rsidP="0092644B">
      <w:pPr>
        <w:pStyle w:val="LabStepNumbered"/>
      </w:pPr>
      <w:r>
        <w:t xml:space="preserve">In the </w:t>
      </w:r>
      <w:r w:rsidRPr="0092644B">
        <w:rPr>
          <w:b/>
        </w:rPr>
        <w:t>Text-Based Designer</w:t>
      </w:r>
      <w:r>
        <w:t xml:space="preserve"> view click the title bar for </w:t>
      </w:r>
      <w:r w:rsidRPr="0092644B">
        <w:rPr>
          <w:b/>
        </w:rPr>
        <w:t>Stage: Stage ready for approval</w:t>
      </w:r>
      <w:r>
        <w:t xml:space="preserve"> to select it.</w:t>
      </w:r>
    </w:p>
    <w:p w:rsidR="00FE2CC8" w:rsidRDefault="00FE2CC8" w:rsidP="0092644B">
      <w:pPr>
        <w:pStyle w:val="LabStepNumbered"/>
      </w:pPr>
      <w:r>
        <w:t xml:space="preserve">From the Ribbon in the </w:t>
      </w:r>
      <w:r w:rsidRPr="0092644B">
        <w:rPr>
          <w:b/>
        </w:rPr>
        <w:t>Insert</w:t>
      </w:r>
      <w:r>
        <w:t xml:space="preserve"> group, choose </w:t>
      </w:r>
      <w:r w:rsidRPr="0092644B">
        <w:rPr>
          <w:b/>
        </w:rPr>
        <w:t>Stage</w:t>
      </w:r>
      <w:r>
        <w:t>.</w:t>
      </w:r>
    </w:p>
    <w:p w:rsidR="00D8762A" w:rsidRDefault="00D8762A" w:rsidP="0092644B">
      <w:pPr>
        <w:pStyle w:val="LabStepNumbered"/>
      </w:pPr>
      <w:r>
        <w:t xml:space="preserve">Rename the new stage </w:t>
      </w:r>
      <w:r w:rsidRPr="0092644B">
        <w:rPr>
          <w:b/>
        </w:rPr>
        <w:t>Call Create Product Plan</w:t>
      </w:r>
      <w:r>
        <w:t>.</w:t>
      </w:r>
    </w:p>
    <w:p w:rsidR="00D8762A" w:rsidRDefault="00D8762A" w:rsidP="0092644B">
      <w:pPr>
        <w:pStyle w:val="LabStepNumbered"/>
      </w:pPr>
      <w:r>
        <w:t xml:space="preserve">Add a new </w:t>
      </w:r>
      <w:r w:rsidRPr="00D67D23">
        <w:rPr>
          <w:b/>
        </w:rPr>
        <w:t xml:space="preserve">Start </w:t>
      </w:r>
      <w:r>
        <w:rPr>
          <w:b/>
        </w:rPr>
        <w:t>a</w:t>
      </w:r>
      <w:r w:rsidRPr="00D67D23">
        <w:rPr>
          <w:b/>
        </w:rPr>
        <w:t xml:space="preserve"> List Workflow</w:t>
      </w:r>
      <w:r w:rsidRPr="0092644B">
        <w:t xml:space="preserve"> activity</w:t>
      </w:r>
      <w:r>
        <w:t xml:space="preserve"> to the stage. Change the parameters as follows:</w:t>
      </w:r>
    </w:p>
    <w:p w:rsidR="00D8762A" w:rsidRDefault="00D8762A" w:rsidP="0092644B">
      <w:pPr>
        <w:pStyle w:val="LabStepNumberedLevel2"/>
      </w:pPr>
      <w:r>
        <w:t>SharePoint 2010 list workflow:</w:t>
      </w:r>
    </w:p>
    <w:p w:rsidR="00D8762A" w:rsidRDefault="00D8762A" w:rsidP="0092644B">
      <w:pPr>
        <w:pStyle w:val="LabStepNumberedLevel3"/>
      </w:pPr>
      <w:r>
        <w:t xml:space="preserve">List: </w:t>
      </w:r>
      <w:r w:rsidRPr="0092644B">
        <w:rPr>
          <w:b/>
        </w:rPr>
        <w:t>Action Figure Proposals</w:t>
      </w:r>
    </w:p>
    <w:p w:rsidR="00D8762A" w:rsidRDefault="00D8762A" w:rsidP="0092644B">
      <w:pPr>
        <w:pStyle w:val="LabStepNumberedLevel3"/>
      </w:pPr>
      <w:r>
        <w:t xml:space="preserve">Workflow: </w:t>
      </w:r>
      <w:r w:rsidRPr="0092644B">
        <w:rPr>
          <w:b/>
        </w:rPr>
        <w:t>Create Product Plan Workflow</w:t>
      </w:r>
    </w:p>
    <w:p w:rsidR="00D8762A" w:rsidRDefault="00D8762A" w:rsidP="000E359C">
      <w:pPr>
        <w:pStyle w:val="LabStepScreenshotLevel2"/>
      </w:pPr>
      <w:r w:rsidRPr="0092644B">
        <w:drawing>
          <wp:inline distT="0" distB="0" distL="0" distR="0" wp14:anchorId="53AC1534" wp14:editId="1513B0B4">
            <wp:extent cx="3756574" cy="1626919"/>
            <wp:effectExtent l="19050" t="19050" r="15875"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9130" cy="1645349"/>
                    </a:xfrm>
                    <a:prstGeom prst="rect">
                      <a:avLst/>
                    </a:prstGeom>
                    <a:ln>
                      <a:solidFill>
                        <a:schemeClr val="accent1"/>
                      </a:solidFill>
                    </a:ln>
                  </pic:spPr>
                </pic:pic>
              </a:graphicData>
            </a:graphic>
          </wp:inline>
        </w:drawing>
      </w:r>
    </w:p>
    <w:p w:rsidR="00D8762A" w:rsidRDefault="00D8762A" w:rsidP="0092644B">
      <w:pPr>
        <w:pStyle w:val="LabStepNumberedLevel3"/>
      </w:pPr>
      <w:r>
        <w:lastRenderedPageBreak/>
        <w:t xml:space="preserve">Click </w:t>
      </w:r>
      <w:r w:rsidRPr="0092644B">
        <w:rPr>
          <w:b/>
        </w:rPr>
        <w:t>OK</w:t>
      </w:r>
      <w:r>
        <w:t>.</w:t>
      </w:r>
    </w:p>
    <w:p w:rsidR="003B0A16" w:rsidRDefault="003B0A16" w:rsidP="0092644B">
      <w:pPr>
        <w:pStyle w:val="LabStepNumberedLevel2"/>
      </w:pPr>
      <w:r>
        <w:t xml:space="preserve">Click </w:t>
      </w:r>
      <w:r w:rsidRPr="003B0A16">
        <w:rPr>
          <w:b/>
        </w:rPr>
        <w:t>parameters</w:t>
      </w:r>
      <w:r>
        <w:t xml:space="preserve"> and click </w:t>
      </w:r>
      <w:r w:rsidRPr="003B0A16">
        <w:rPr>
          <w:b/>
        </w:rPr>
        <w:t>OK</w:t>
      </w:r>
      <w:r>
        <w:t>. The text should now read “</w:t>
      </w:r>
      <w:r w:rsidRPr="003B0A16">
        <w:rPr>
          <w:b/>
        </w:rPr>
        <w:t>no parameters</w:t>
      </w:r>
      <w:r>
        <w:t>”.</w:t>
      </w:r>
    </w:p>
    <w:p w:rsidR="00D8762A" w:rsidRPr="0092644B" w:rsidRDefault="00D8762A" w:rsidP="0092644B">
      <w:pPr>
        <w:pStyle w:val="LabStepNumberedLevel2"/>
      </w:pPr>
      <w:r>
        <w:t xml:space="preserve">This item: </w:t>
      </w:r>
      <w:r w:rsidRPr="0092644B">
        <w:rPr>
          <w:b/>
        </w:rPr>
        <w:t>Current Item</w:t>
      </w:r>
    </w:p>
    <w:p w:rsidR="00D8762A" w:rsidRPr="0092644B" w:rsidRDefault="00D8762A" w:rsidP="0092644B">
      <w:pPr>
        <w:pStyle w:val="LabStepNumberedLevel2"/>
      </w:pPr>
      <w:r>
        <w:t xml:space="preserve">Click </w:t>
      </w:r>
      <w:r w:rsidRPr="0092644B">
        <w:rPr>
          <w:b/>
        </w:rPr>
        <w:t>OK</w:t>
      </w:r>
      <w:r>
        <w:t>.</w:t>
      </w:r>
    </w:p>
    <w:p w:rsidR="00C56CAE" w:rsidRDefault="00D8762A" w:rsidP="0092644B">
      <w:pPr>
        <w:pStyle w:val="LabStepNumbered"/>
      </w:pPr>
      <w:r>
        <w:t xml:space="preserve">In the Transition to stage section </w:t>
      </w:r>
      <w:r w:rsidR="00C56CAE">
        <w:t xml:space="preserve">create a </w:t>
      </w:r>
      <w:r w:rsidR="00C56CAE" w:rsidRPr="0092644B">
        <w:rPr>
          <w:b/>
        </w:rPr>
        <w:t>Go to a stage</w:t>
      </w:r>
      <w:r w:rsidR="00C56CAE">
        <w:t xml:space="preserve"> transition to </w:t>
      </w:r>
      <w:r w:rsidR="00C56CAE" w:rsidRPr="0092644B">
        <w:rPr>
          <w:b/>
        </w:rPr>
        <w:t>Stage End</w:t>
      </w:r>
      <w:r w:rsidR="00C56CAE">
        <w:t>. Your stage should look like this:</w:t>
      </w:r>
    </w:p>
    <w:p w:rsidR="00C56CAE" w:rsidRDefault="00EA365B" w:rsidP="000E359C">
      <w:pPr>
        <w:pStyle w:val="LabStepScreenshot"/>
      </w:pPr>
      <w:r w:rsidRPr="0092644B">
        <w:rPr>
          <w:noProof/>
        </w:rPr>
        <w:drawing>
          <wp:inline distT="0" distB="0" distL="0" distR="0" wp14:anchorId="2EA4DEBA" wp14:editId="45BF4854">
            <wp:extent cx="6326011" cy="1235034"/>
            <wp:effectExtent l="19050" t="19050" r="1778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03723" cy="1269729"/>
                    </a:xfrm>
                    <a:prstGeom prst="rect">
                      <a:avLst/>
                    </a:prstGeom>
                    <a:ln>
                      <a:solidFill>
                        <a:schemeClr val="accent1"/>
                      </a:solidFill>
                    </a:ln>
                  </pic:spPr>
                </pic:pic>
              </a:graphicData>
            </a:graphic>
          </wp:inline>
        </w:drawing>
      </w:r>
    </w:p>
    <w:p w:rsidR="00C56CAE" w:rsidRDefault="00C56CAE" w:rsidP="0092644B">
      <w:pPr>
        <w:pStyle w:val="LabStepNumbered"/>
      </w:pPr>
      <w:r>
        <w:t xml:space="preserve">Now change the </w:t>
      </w:r>
      <w:r w:rsidRPr="0092644B">
        <w:rPr>
          <w:b/>
        </w:rPr>
        <w:t>Stage: Stage ready for approval</w:t>
      </w:r>
      <w:r>
        <w:t xml:space="preserve"> to route the approved document to our new stage.</w:t>
      </w:r>
    </w:p>
    <w:p w:rsidR="00C56CAE" w:rsidRDefault="00C56CAE" w:rsidP="00505AB0">
      <w:pPr>
        <w:pStyle w:val="LabStepNumberedLevel2"/>
      </w:pPr>
      <w:r>
        <w:t xml:space="preserve">In the </w:t>
      </w:r>
      <w:r w:rsidRPr="0092644B">
        <w:t>Stage: Stage ready for approval</w:t>
      </w:r>
      <w:r>
        <w:t xml:space="preserve"> delete the </w:t>
      </w:r>
      <w:r w:rsidRPr="0092644B">
        <w:t>Go to Stage End</w:t>
      </w:r>
      <w:r>
        <w:t xml:space="preserve"> action.</w:t>
      </w:r>
    </w:p>
    <w:p w:rsidR="00D8762A" w:rsidRDefault="00093743" w:rsidP="00505AB0">
      <w:pPr>
        <w:pStyle w:val="LabStepNumberedLevel2"/>
      </w:pPr>
      <w:r>
        <w:t>In the Transition to stage section a</w:t>
      </w:r>
      <w:r w:rsidR="00D8762A">
        <w:t>dd a</w:t>
      </w:r>
      <w:r w:rsidR="001E16E6">
        <w:t>n</w:t>
      </w:r>
      <w:r w:rsidR="00D8762A">
        <w:t xml:space="preserve"> </w:t>
      </w:r>
      <w:r w:rsidR="001E16E6" w:rsidRPr="0092644B">
        <w:rPr>
          <w:b/>
        </w:rPr>
        <w:t>If any value equals value</w:t>
      </w:r>
      <w:r w:rsidR="001E16E6">
        <w:t xml:space="preserve"> condition.</w:t>
      </w:r>
    </w:p>
    <w:p w:rsidR="001E16E6" w:rsidRDefault="001E16E6" w:rsidP="00505AB0">
      <w:pPr>
        <w:pStyle w:val="LabStepNumberedLevel2"/>
      </w:pPr>
      <w:r>
        <w:t xml:space="preserve">Change the </w:t>
      </w:r>
      <w:r w:rsidRPr="0092644B">
        <w:rPr>
          <w:b/>
        </w:rPr>
        <w:t>first value</w:t>
      </w:r>
      <w:r>
        <w:t xml:space="preserve"> to the </w:t>
      </w:r>
      <w:r w:rsidRPr="0092644B">
        <w:rPr>
          <w:b/>
        </w:rPr>
        <w:t>Variable: Outcome</w:t>
      </w:r>
      <w:r w:rsidRPr="0092644B">
        <w:t xml:space="preserve"> </w:t>
      </w:r>
      <w:r w:rsidR="00093743">
        <w:t xml:space="preserve">(use the </w:t>
      </w:r>
      <w:r w:rsidR="00093743" w:rsidRPr="0092644B">
        <w:rPr>
          <w:b/>
          <w:i/>
        </w:rPr>
        <w:t>fx</w:t>
      </w:r>
      <w:r w:rsidR="00093743">
        <w:t xml:space="preserve"> button and look in </w:t>
      </w:r>
      <w:r w:rsidR="00093743" w:rsidRPr="0092644B">
        <w:rPr>
          <w:b/>
        </w:rPr>
        <w:t>Workflow Variables and Parameters</w:t>
      </w:r>
      <w:r w:rsidR="00093743">
        <w:t xml:space="preserve">) </w:t>
      </w:r>
      <w:r w:rsidRPr="0092644B">
        <w:t xml:space="preserve">and the second value to </w:t>
      </w:r>
      <w:r>
        <w:rPr>
          <w:b/>
        </w:rPr>
        <w:t>Approved</w:t>
      </w:r>
      <w:r w:rsidRPr="0092644B">
        <w:t>.</w:t>
      </w:r>
    </w:p>
    <w:p w:rsidR="00C56CAE" w:rsidRDefault="00E4562A" w:rsidP="00505AB0">
      <w:pPr>
        <w:pStyle w:val="LabStepNumberedLevel2"/>
      </w:pPr>
      <w:r>
        <w:t xml:space="preserve">In the top of the condition (the true part) add a </w:t>
      </w:r>
      <w:r w:rsidRPr="0092644B">
        <w:rPr>
          <w:b/>
        </w:rPr>
        <w:t>Go to stage</w:t>
      </w:r>
      <w:r>
        <w:t xml:space="preserve"> action and change the target to </w:t>
      </w:r>
      <w:r w:rsidRPr="0092644B">
        <w:rPr>
          <w:b/>
        </w:rPr>
        <w:t>Call Create Product Plan</w:t>
      </w:r>
      <w:r>
        <w:t>.</w:t>
      </w:r>
    </w:p>
    <w:p w:rsidR="00E4562A" w:rsidRDefault="00E4562A" w:rsidP="00505AB0">
      <w:pPr>
        <w:pStyle w:val="LabStepNumberedLevel2"/>
      </w:pPr>
      <w:r>
        <w:t xml:space="preserve">In the bottom (the false part) add a </w:t>
      </w:r>
      <w:r w:rsidRPr="0092644B">
        <w:rPr>
          <w:b/>
        </w:rPr>
        <w:t>Go to stage</w:t>
      </w:r>
      <w:r>
        <w:t xml:space="preserve"> action and change the target to </w:t>
      </w:r>
      <w:r w:rsidRPr="0092644B">
        <w:rPr>
          <w:b/>
        </w:rPr>
        <w:t>Stage End</w:t>
      </w:r>
      <w:r>
        <w:t>.</w:t>
      </w:r>
      <w:r w:rsidR="00DB7C15">
        <w:t xml:space="preserve"> Your stage should look like this:</w:t>
      </w:r>
    </w:p>
    <w:p w:rsidR="00DB7C15" w:rsidRDefault="00DB7C15" w:rsidP="000E359C">
      <w:pPr>
        <w:pStyle w:val="LabStepScreenshot"/>
      </w:pPr>
      <w:r w:rsidRPr="0092644B">
        <w:rPr>
          <w:noProof/>
        </w:rPr>
        <w:drawing>
          <wp:inline distT="0" distB="0" distL="0" distR="0" wp14:anchorId="0459A246" wp14:editId="5CB1D350">
            <wp:extent cx="6483406" cy="2612572"/>
            <wp:effectExtent l="19050" t="19050" r="1270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42149" cy="2636243"/>
                    </a:xfrm>
                    <a:prstGeom prst="rect">
                      <a:avLst/>
                    </a:prstGeom>
                    <a:ln>
                      <a:solidFill>
                        <a:schemeClr val="accent1"/>
                      </a:solidFill>
                    </a:ln>
                  </pic:spPr>
                </pic:pic>
              </a:graphicData>
            </a:graphic>
          </wp:inline>
        </w:drawing>
      </w:r>
    </w:p>
    <w:p w:rsidR="00DB7C15" w:rsidRDefault="00EA365B" w:rsidP="0092644B">
      <w:pPr>
        <w:pStyle w:val="LabStepNumbered"/>
      </w:pPr>
      <w:r>
        <w:t xml:space="preserve">Click </w:t>
      </w:r>
      <w:r w:rsidRPr="0092644B">
        <w:rPr>
          <w:b/>
        </w:rPr>
        <w:t>Check for Errors</w:t>
      </w:r>
      <w:r>
        <w:t xml:space="preserve"> in the ribbon and correct any issues.</w:t>
      </w:r>
    </w:p>
    <w:p w:rsidR="00EA365B" w:rsidRDefault="0077068D" w:rsidP="0092644B">
      <w:pPr>
        <w:pStyle w:val="LabStepNumbered"/>
      </w:pPr>
      <w:r>
        <w:t xml:space="preserve">Click </w:t>
      </w:r>
      <w:r w:rsidRPr="0092644B">
        <w:rPr>
          <w:b/>
        </w:rPr>
        <w:t>Save</w:t>
      </w:r>
      <w:r>
        <w:t>.</w:t>
      </w:r>
    </w:p>
    <w:p w:rsidR="00CB3171" w:rsidRDefault="00CB3171" w:rsidP="0092644B">
      <w:pPr>
        <w:pStyle w:val="Heading4"/>
      </w:pPr>
      <w:r>
        <w:t>Publish and Test the new workflow</w:t>
      </w:r>
    </w:p>
    <w:p w:rsidR="00CB3171" w:rsidRDefault="00CB3171" w:rsidP="0092644B">
      <w:pPr>
        <w:pStyle w:val="LabStepNumbered"/>
        <w:numPr>
          <w:ilvl w:val="0"/>
          <w:numId w:val="43"/>
        </w:numPr>
      </w:pPr>
      <w:r>
        <w:t xml:space="preserve">Now you need to </w:t>
      </w:r>
      <w:r w:rsidRPr="000E36AE">
        <w:rPr>
          <w:b/>
        </w:rPr>
        <w:t>publish</w:t>
      </w:r>
      <w:r>
        <w:t xml:space="preserve"> the updated workflow and test it. In a browser, return to the </w:t>
      </w:r>
      <w:r w:rsidRPr="0092644B">
        <w:rPr>
          <w:b/>
        </w:rPr>
        <w:t>Action Figure Proposals</w:t>
      </w:r>
      <w:r>
        <w:t xml:space="preserve"> library and create a new proposal.</w:t>
      </w:r>
    </w:p>
    <w:p w:rsidR="00CB3171" w:rsidRDefault="00CB3171" w:rsidP="0092644B">
      <w:pPr>
        <w:pStyle w:val="LabStepNumberedLevel2"/>
      </w:pPr>
      <w:r>
        <w:t xml:space="preserve">From the Files tab chose </w:t>
      </w:r>
      <w:r w:rsidRPr="0092644B">
        <w:rPr>
          <w:b/>
        </w:rPr>
        <w:t>New Document | Product Proposal</w:t>
      </w:r>
      <w:r>
        <w:t>.</w:t>
      </w:r>
    </w:p>
    <w:p w:rsidR="00CB3171" w:rsidRDefault="00CB3171" w:rsidP="0092644B">
      <w:pPr>
        <w:pStyle w:val="LabStepNumberedLevel2"/>
      </w:pPr>
      <w:r>
        <w:t xml:space="preserve">Provide a Product Title of </w:t>
      </w:r>
      <w:r w:rsidRPr="0092644B">
        <w:rPr>
          <w:b/>
        </w:rPr>
        <w:t>Lyle Lovett Action Figure</w:t>
      </w:r>
      <w:r>
        <w:t>.</w:t>
      </w:r>
    </w:p>
    <w:p w:rsidR="00CB3171" w:rsidRDefault="00CB3171" w:rsidP="0092644B">
      <w:pPr>
        <w:pStyle w:val="LabStepNumberedLevel2"/>
      </w:pPr>
      <w:r>
        <w:t xml:space="preserve">Save the document back to the </w:t>
      </w:r>
      <w:r w:rsidRPr="00B77195">
        <w:rPr>
          <w:b/>
        </w:rPr>
        <w:t>Action Figure Proposals</w:t>
      </w:r>
      <w:r>
        <w:t xml:space="preserve"> library and give it a name of </w:t>
      </w:r>
      <w:r w:rsidRPr="0092644B">
        <w:rPr>
          <w:b/>
        </w:rPr>
        <w:t>Lyle Lovett Action Figure</w:t>
      </w:r>
      <w:r>
        <w:t>.</w:t>
      </w:r>
    </w:p>
    <w:p w:rsidR="00CB3171" w:rsidRDefault="00CB3171" w:rsidP="0092644B">
      <w:pPr>
        <w:pStyle w:val="LabStepNumberedLevel2"/>
      </w:pPr>
      <w:r>
        <w:lastRenderedPageBreak/>
        <w:t xml:space="preserve">Close </w:t>
      </w:r>
      <w:r w:rsidRPr="0092644B">
        <w:rPr>
          <w:b/>
        </w:rPr>
        <w:t>Word</w:t>
      </w:r>
      <w:r>
        <w:t>.</w:t>
      </w:r>
    </w:p>
    <w:p w:rsidR="001C4540" w:rsidRDefault="00CB3171" w:rsidP="0092644B">
      <w:pPr>
        <w:pStyle w:val="LabStepNumbered"/>
      </w:pPr>
      <w:r>
        <w:t xml:space="preserve">Back in the </w:t>
      </w:r>
      <w:r w:rsidRPr="00B77195">
        <w:rPr>
          <w:b/>
        </w:rPr>
        <w:t>Action Figure Proposals</w:t>
      </w:r>
      <w:r>
        <w:t xml:space="preserve"> library you should see your saved document.</w:t>
      </w:r>
    </w:p>
    <w:p w:rsidR="007373E5" w:rsidRDefault="007373E5" w:rsidP="0092644B">
      <w:pPr>
        <w:pStyle w:val="LabStepNumbered"/>
      </w:pPr>
      <w:r w:rsidRPr="0092644B">
        <w:rPr>
          <w:b/>
        </w:rPr>
        <w:t>Edit the Properties</w:t>
      </w:r>
      <w:r>
        <w:t xml:space="preserve"> of the Document and add an </w:t>
      </w:r>
      <w:r w:rsidRPr="0092644B">
        <w:rPr>
          <w:b/>
        </w:rPr>
        <w:t>Approver</w:t>
      </w:r>
      <w:r>
        <w:t xml:space="preserve"> of </w:t>
      </w:r>
      <w:r w:rsidR="00434E3D">
        <w:rPr>
          <w:b/>
        </w:rPr>
        <w:t>your student account</w:t>
      </w:r>
      <w:r>
        <w:t>.</w:t>
      </w:r>
    </w:p>
    <w:p w:rsidR="007373E5" w:rsidRDefault="007373E5" w:rsidP="000E359C">
      <w:pPr>
        <w:pStyle w:val="LabStepScreenshot"/>
      </w:pPr>
      <w:r w:rsidRPr="0092644B">
        <w:rPr>
          <w:noProof/>
        </w:rPr>
        <w:drawing>
          <wp:inline distT="0" distB="0" distL="0" distR="0" wp14:anchorId="237B5EBD" wp14:editId="4C5E3D28">
            <wp:extent cx="6180219" cy="2636322"/>
            <wp:effectExtent l="19050" t="19050" r="1143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8053" cy="2682321"/>
                    </a:xfrm>
                    <a:prstGeom prst="rect">
                      <a:avLst/>
                    </a:prstGeom>
                    <a:ln>
                      <a:solidFill>
                        <a:schemeClr val="accent1"/>
                      </a:solidFill>
                    </a:ln>
                  </pic:spPr>
                </pic:pic>
              </a:graphicData>
            </a:graphic>
          </wp:inline>
        </w:drawing>
      </w:r>
    </w:p>
    <w:p w:rsidR="007373E5" w:rsidRDefault="007373E5" w:rsidP="0092644B">
      <w:pPr>
        <w:pStyle w:val="LabStepNumbered"/>
      </w:pPr>
      <w:r>
        <w:t xml:space="preserve">Click </w:t>
      </w:r>
      <w:r w:rsidRPr="0092644B">
        <w:rPr>
          <w:b/>
        </w:rPr>
        <w:t>Save</w:t>
      </w:r>
    </w:p>
    <w:p w:rsidR="001C4540" w:rsidRDefault="001C4540" w:rsidP="0092644B">
      <w:pPr>
        <w:pStyle w:val="LabStepNumbered"/>
      </w:pPr>
      <w:r>
        <w:t xml:space="preserve">As you have done before, select the document and chose </w:t>
      </w:r>
      <w:r w:rsidRPr="0092644B">
        <w:rPr>
          <w:b/>
        </w:rPr>
        <w:t>Files | Workflows</w:t>
      </w:r>
      <w:r>
        <w:t>.</w:t>
      </w:r>
    </w:p>
    <w:p w:rsidR="001C4540" w:rsidRDefault="001C4540" w:rsidP="0092644B">
      <w:pPr>
        <w:pStyle w:val="LabStepNumbered"/>
      </w:pPr>
      <w:r>
        <w:t xml:space="preserve">Start the </w:t>
      </w:r>
      <w:r w:rsidRPr="0092644B">
        <w:rPr>
          <w:b/>
        </w:rPr>
        <w:t>Project Approval Workflow</w:t>
      </w:r>
      <w:r>
        <w:t>.</w:t>
      </w:r>
    </w:p>
    <w:p w:rsidR="001C4540" w:rsidRDefault="007373E5" w:rsidP="0092644B">
      <w:pPr>
        <w:pStyle w:val="LabStepNumbered"/>
      </w:pPr>
      <w:r>
        <w:t xml:space="preserve">Monitor the workflow status from the Document Library. Once the status reads </w:t>
      </w:r>
      <w:r w:rsidRPr="0092644B">
        <w:rPr>
          <w:b/>
        </w:rPr>
        <w:t>Stage ready for approval</w:t>
      </w:r>
      <w:r>
        <w:t xml:space="preserve">, </w:t>
      </w:r>
      <w:r w:rsidRPr="0092644B">
        <w:rPr>
          <w:b/>
        </w:rPr>
        <w:t>click</w:t>
      </w:r>
      <w:r>
        <w:t xml:space="preserve"> the status text to view the workflow status.</w:t>
      </w:r>
    </w:p>
    <w:p w:rsidR="00A53BF5" w:rsidRDefault="00A53BF5" w:rsidP="0092644B">
      <w:pPr>
        <w:pStyle w:val="LabStepNumbered"/>
      </w:pPr>
      <w:r w:rsidRPr="00A53BF5">
        <w:rPr>
          <w:b/>
        </w:rPr>
        <w:t>Click the task title</w:t>
      </w:r>
      <w:r>
        <w:t xml:space="preserve"> to navigate to the task and view the task details.</w:t>
      </w:r>
    </w:p>
    <w:p w:rsidR="007373E5" w:rsidRDefault="008B1FF1" w:rsidP="0092644B">
      <w:pPr>
        <w:pStyle w:val="LabStepNumbered"/>
      </w:pPr>
      <w:r w:rsidRPr="0092644B">
        <w:rPr>
          <w:b/>
        </w:rPr>
        <w:t>Edit the Task assignment</w:t>
      </w:r>
      <w:r>
        <w:t xml:space="preserve"> and click </w:t>
      </w:r>
      <w:r w:rsidRPr="0092644B">
        <w:rPr>
          <w:b/>
        </w:rPr>
        <w:t>Approved</w:t>
      </w:r>
      <w:r>
        <w:t xml:space="preserve"> to force the approval.</w:t>
      </w:r>
    </w:p>
    <w:p w:rsidR="008B1FF1" w:rsidRDefault="008B1FF1" w:rsidP="0092644B">
      <w:pPr>
        <w:pStyle w:val="LabStepNumbered"/>
      </w:pPr>
      <w:r>
        <w:t xml:space="preserve">You will be returned to the Workflow </w:t>
      </w:r>
      <w:r w:rsidR="00434E3D">
        <w:t>Status page. Refresh the page and</w:t>
      </w:r>
      <w:r>
        <w:t xml:space="preserve"> in time you will </w:t>
      </w:r>
      <w:r w:rsidR="00341854">
        <w:t>see that the workflow completed successfully.</w:t>
      </w:r>
    </w:p>
    <w:p w:rsidR="00341854" w:rsidRPr="0092644B" w:rsidRDefault="00341854" w:rsidP="0092644B">
      <w:pPr>
        <w:pStyle w:val="LabStepNumbered"/>
      </w:pPr>
      <w:r>
        <w:t xml:space="preserve">Click the link for the </w:t>
      </w:r>
      <w:r w:rsidRPr="0092644B">
        <w:rPr>
          <w:b/>
        </w:rPr>
        <w:t>Product Plans</w:t>
      </w:r>
      <w:r>
        <w:t xml:space="preserve"> library in the Quick Launch and you should see a new </w:t>
      </w:r>
      <w:r w:rsidRPr="00B77195">
        <w:rPr>
          <w:b/>
        </w:rPr>
        <w:t>Lyle Lovett Action Figure</w:t>
      </w:r>
      <w:r>
        <w:rPr>
          <w:b/>
        </w:rPr>
        <w:t xml:space="preserve"> </w:t>
      </w:r>
      <w:r w:rsidRPr="0092644B">
        <w:t>Product Plan</w:t>
      </w:r>
      <w:r>
        <w:rPr>
          <w:b/>
        </w:rPr>
        <w:t>.</w:t>
      </w:r>
    </w:p>
    <w:p w:rsidR="00341854" w:rsidRPr="0092644B" w:rsidRDefault="00341854" w:rsidP="0092644B">
      <w:pPr>
        <w:pStyle w:val="LabExerciseText"/>
      </w:pPr>
      <w:r>
        <w:t>In this lab you linked a SharePoint 2013 workflow to a SharePoint 2010 workflow and used conditional branching to route your workflow to different stages.</w:t>
      </w:r>
    </w:p>
    <w:sectPr w:rsidR="00341854" w:rsidRPr="0092644B" w:rsidSect="00487314">
      <w:headerReference w:type="default" r:id="rId42"/>
      <w:footerReference w:type="default" r:id="rId43"/>
      <w:headerReference w:type="first" r:id="rId44"/>
      <w:footerReference w:type="first" r:id="rId4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AC9" w:rsidRDefault="008C2AC9" w:rsidP="005F53BE">
      <w:pPr>
        <w:spacing w:before="0" w:after="0"/>
      </w:pPr>
      <w:r>
        <w:separator/>
      </w:r>
    </w:p>
  </w:endnote>
  <w:endnote w:type="continuationSeparator" w:id="0">
    <w:p w:rsidR="008C2AC9" w:rsidRDefault="008C2AC9"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540" w:rsidRDefault="001C4540"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556EC3">
      <w:rPr>
        <w:noProof/>
      </w:rPr>
      <w:t>19</w:t>
    </w:r>
    <w:r>
      <w:fldChar w:fldCharType="end"/>
    </w:r>
  </w:p>
  <w:p w:rsidR="001C4540" w:rsidRPr="00487314" w:rsidRDefault="001C4540"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540" w:rsidRDefault="001C4540"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556EC3">
      <w:rPr>
        <w:noProof/>
      </w:rPr>
      <w:t>1</w:t>
    </w:r>
    <w:r>
      <w:fldChar w:fldCharType="end"/>
    </w:r>
  </w:p>
  <w:p w:rsidR="001C4540" w:rsidRPr="00487314" w:rsidRDefault="001C454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AC9" w:rsidRDefault="008C2AC9" w:rsidP="005F53BE">
      <w:pPr>
        <w:spacing w:before="0" w:after="0"/>
      </w:pPr>
      <w:r>
        <w:separator/>
      </w:r>
    </w:p>
  </w:footnote>
  <w:footnote w:type="continuationSeparator" w:id="0">
    <w:p w:rsidR="008C2AC9" w:rsidRDefault="008C2AC9"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540" w:rsidRDefault="001C4540" w:rsidP="00487314">
    <w:pPr>
      <w:pStyle w:val="Header"/>
      <w:pBdr>
        <w:bottom w:val="single" w:sz="4" w:space="0" w:color="auto"/>
      </w:pBdr>
      <w:spacing w:before="240"/>
    </w:pPr>
    <w:r>
      <w:t>DO NOT UPDATE - Course Title Placeholder</w:t>
    </w:r>
  </w:p>
  <w:p w:rsidR="001C4540" w:rsidRDefault="001C4540"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540" w:rsidRDefault="001C4540"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95pt;height:14.95pt;visibility:visible;mso-wrap-style:square" o:bullet="t">
        <v:imagedata r:id="rId1" o:title=""/>
      </v:shape>
    </w:pict>
  </w:numPicBullet>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6566B"/>
    <w:multiLevelType w:val="hybridMultilevel"/>
    <w:tmpl w:val="0A3E6E0A"/>
    <w:lvl w:ilvl="0" w:tplc="928A59F2">
      <w:numFmt w:val="bullet"/>
      <w:lvlText w:val=""/>
      <w:lvlJc w:val="left"/>
      <w:pPr>
        <w:ind w:left="432" w:hanging="360"/>
      </w:pPr>
      <w:rPr>
        <w:rFonts w:ascii="Symbol" w:eastAsiaTheme="minorHAnsi"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5"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15:restartNumberingAfterBreak="0">
    <w:nsid w:val="3A1F7CA4"/>
    <w:multiLevelType w:val="hybridMultilevel"/>
    <w:tmpl w:val="9CBA1F62"/>
    <w:lvl w:ilvl="0" w:tplc="5B3C77B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7"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8"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9"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0"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2"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3"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5"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6"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7"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15:restartNumberingAfterBreak="0">
    <w:nsid w:val="5F760397"/>
    <w:multiLevelType w:val="hybridMultilevel"/>
    <w:tmpl w:val="EF9A6B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1"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2"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6"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7"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8"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9"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30"/>
  </w:num>
  <w:num w:numId="3">
    <w:abstractNumId w:val="34"/>
  </w:num>
  <w:num w:numId="4">
    <w:abstractNumId w:val="20"/>
  </w:num>
  <w:num w:numId="5">
    <w:abstractNumId w:val="21"/>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5"/>
  </w:num>
  <w:num w:numId="22">
    <w:abstractNumId w:val="37"/>
  </w:num>
  <w:num w:numId="23">
    <w:abstractNumId w:val="12"/>
  </w:num>
  <w:num w:numId="24">
    <w:abstractNumId w:val="2"/>
  </w:num>
  <w:num w:numId="25">
    <w:abstractNumId w:val="44"/>
  </w:num>
  <w:num w:numId="26">
    <w:abstractNumId w:val="43"/>
  </w:num>
  <w:num w:numId="27">
    <w:abstractNumId w:val="38"/>
  </w:num>
  <w:num w:numId="28">
    <w:abstractNumId w:val="49"/>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4"/>
  </w:num>
  <w:num w:numId="3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73F"/>
    <w:rsid w:val="00012E55"/>
    <w:rsid w:val="00017053"/>
    <w:rsid w:val="00024FAE"/>
    <w:rsid w:val="00027816"/>
    <w:rsid w:val="00033FDC"/>
    <w:rsid w:val="00042C39"/>
    <w:rsid w:val="0006361F"/>
    <w:rsid w:val="00072406"/>
    <w:rsid w:val="000928A1"/>
    <w:rsid w:val="00093743"/>
    <w:rsid w:val="000A1E44"/>
    <w:rsid w:val="000B7C83"/>
    <w:rsid w:val="000C3A99"/>
    <w:rsid w:val="000C5F50"/>
    <w:rsid w:val="000D1D57"/>
    <w:rsid w:val="000E359C"/>
    <w:rsid w:val="000E36AE"/>
    <w:rsid w:val="000F3D8F"/>
    <w:rsid w:val="000F67FB"/>
    <w:rsid w:val="001014E6"/>
    <w:rsid w:val="0010232B"/>
    <w:rsid w:val="00102F3E"/>
    <w:rsid w:val="00104BBA"/>
    <w:rsid w:val="00107FD9"/>
    <w:rsid w:val="00113564"/>
    <w:rsid w:val="001170EA"/>
    <w:rsid w:val="00134C8F"/>
    <w:rsid w:val="001351B1"/>
    <w:rsid w:val="0014253A"/>
    <w:rsid w:val="00147F04"/>
    <w:rsid w:val="001519C7"/>
    <w:rsid w:val="00151A7C"/>
    <w:rsid w:val="00154A66"/>
    <w:rsid w:val="00160955"/>
    <w:rsid w:val="00165AA4"/>
    <w:rsid w:val="00170888"/>
    <w:rsid w:val="00173AA2"/>
    <w:rsid w:val="00180351"/>
    <w:rsid w:val="00182B9B"/>
    <w:rsid w:val="0019117F"/>
    <w:rsid w:val="00193651"/>
    <w:rsid w:val="001A5C38"/>
    <w:rsid w:val="001B19F8"/>
    <w:rsid w:val="001B4B34"/>
    <w:rsid w:val="001C1CDD"/>
    <w:rsid w:val="001C4540"/>
    <w:rsid w:val="001D3623"/>
    <w:rsid w:val="001E16E6"/>
    <w:rsid w:val="001E64CF"/>
    <w:rsid w:val="001F5254"/>
    <w:rsid w:val="001F5717"/>
    <w:rsid w:val="0020284C"/>
    <w:rsid w:val="002102B8"/>
    <w:rsid w:val="00213F34"/>
    <w:rsid w:val="00220FB5"/>
    <w:rsid w:val="0022126E"/>
    <w:rsid w:val="00221C4A"/>
    <w:rsid w:val="00223B5C"/>
    <w:rsid w:val="00225519"/>
    <w:rsid w:val="00226F71"/>
    <w:rsid w:val="00232379"/>
    <w:rsid w:val="0023391E"/>
    <w:rsid w:val="002458A0"/>
    <w:rsid w:val="00267855"/>
    <w:rsid w:val="002679ED"/>
    <w:rsid w:val="00271119"/>
    <w:rsid w:val="00271127"/>
    <w:rsid w:val="00283D1B"/>
    <w:rsid w:val="002A0F80"/>
    <w:rsid w:val="002B64E6"/>
    <w:rsid w:val="002C66E1"/>
    <w:rsid w:val="002C7EBD"/>
    <w:rsid w:val="002E3886"/>
    <w:rsid w:val="002F6D6E"/>
    <w:rsid w:val="00303827"/>
    <w:rsid w:val="00304E1F"/>
    <w:rsid w:val="00317619"/>
    <w:rsid w:val="00321866"/>
    <w:rsid w:val="00323C95"/>
    <w:rsid w:val="00327D06"/>
    <w:rsid w:val="00332846"/>
    <w:rsid w:val="0033356D"/>
    <w:rsid w:val="0033631B"/>
    <w:rsid w:val="00341854"/>
    <w:rsid w:val="00342786"/>
    <w:rsid w:val="003441A3"/>
    <w:rsid w:val="00347D1A"/>
    <w:rsid w:val="003544D6"/>
    <w:rsid w:val="00374015"/>
    <w:rsid w:val="00387791"/>
    <w:rsid w:val="003908D5"/>
    <w:rsid w:val="003B0A16"/>
    <w:rsid w:val="003B1B9F"/>
    <w:rsid w:val="003B3793"/>
    <w:rsid w:val="003B4783"/>
    <w:rsid w:val="003C175E"/>
    <w:rsid w:val="003D2184"/>
    <w:rsid w:val="003D25F9"/>
    <w:rsid w:val="003D360D"/>
    <w:rsid w:val="003D5D90"/>
    <w:rsid w:val="003E3689"/>
    <w:rsid w:val="003F3BD1"/>
    <w:rsid w:val="003F47FE"/>
    <w:rsid w:val="003F71F8"/>
    <w:rsid w:val="0041422E"/>
    <w:rsid w:val="00421A14"/>
    <w:rsid w:val="00434E3D"/>
    <w:rsid w:val="004547B8"/>
    <w:rsid w:val="00466D35"/>
    <w:rsid w:val="0048025F"/>
    <w:rsid w:val="00482A26"/>
    <w:rsid w:val="004845A9"/>
    <w:rsid w:val="00484B00"/>
    <w:rsid w:val="00487314"/>
    <w:rsid w:val="004A225A"/>
    <w:rsid w:val="004B389F"/>
    <w:rsid w:val="004C6D25"/>
    <w:rsid w:val="004D29C6"/>
    <w:rsid w:val="004D4C16"/>
    <w:rsid w:val="004E51F3"/>
    <w:rsid w:val="004E7CA4"/>
    <w:rsid w:val="004F735A"/>
    <w:rsid w:val="00505AB0"/>
    <w:rsid w:val="005076E9"/>
    <w:rsid w:val="00507794"/>
    <w:rsid w:val="00520394"/>
    <w:rsid w:val="005333CF"/>
    <w:rsid w:val="005365C7"/>
    <w:rsid w:val="00546CF6"/>
    <w:rsid w:val="00556ACD"/>
    <w:rsid w:val="00556EC3"/>
    <w:rsid w:val="005732F8"/>
    <w:rsid w:val="005805CE"/>
    <w:rsid w:val="00582E4B"/>
    <w:rsid w:val="00592D87"/>
    <w:rsid w:val="00596E9C"/>
    <w:rsid w:val="00597948"/>
    <w:rsid w:val="005B014F"/>
    <w:rsid w:val="005B1B3B"/>
    <w:rsid w:val="005B1F65"/>
    <w:rsid w:val="005B2F0B"/>
    <w:rsid w:val="005B43B2"/>
    <w:rsid w:val="005B4D4C"/>
    <w:rsid w:val="005B5026"/>
    <w:rsid w:val="005B77F8"/>
    <w:rsid w:val="005D5509"/>
    <w:rsid w:val="005E19F6"/>
    <w:rsid w:val="005F53BE"/>
    <w:rsid w:val="00603F21"/>
    <w:rsid w:val="00613588"/>
    <w:rsid w:val="00620069"/>
    <w:rsid w:val="00623D2C"/>
    <w:rsid w:val="00624BBC"/>
    <w:rsid w:val="00632EF2"/>
    <w:rsid w:val="00634BED"/>
    <w:rsid w:val="00642B02"/>
    <w:rsid w:val="006507AD"/>
    <w:rsid w:val="00656D3D"/>
    <w:rsid w:val="006656A1"/>
    <w:rsid w:val="00673352"/>
    <w:rsid w:val="00680A1F"/>
    <w:rsid w:val="00681102"/>
    <w:rsid w:val="00692D4A"/>
    <w:rsid w:val="00692FA4"/>
    <w:rsid w:val="00696625"/>
    <w:rsid w:val="006A36C9"/>
    <w:rsid w:val="006B2248"/>
    <w:rsid w:val="006C018E"/>
    <w:rsid w:val="006C31A4"/>
    <w:rsid w:val="006D0C9A"/>
    <w:rsid w:val="006E0D86"/>
    <w:rsid w:val="006E1E9B"/>
    <w:rsid w:val="006E21C0"/>
    <w:rsid w:val="006E6D52"/>
    <w:rsid w:val="006F3414"/>
    <w:rsid w:val="007013CF"/>
    <w:rsid w:val="007058B9"/>
    <w:rsid w:val="00715D14"/>
    <w:rsid w:val="0072373C"/>
    <w:rsid w:val="00731732"/>
    <w:rsid w:val="007336D5"/>
    <w:rsid w:val="007373E5"/>
    <w:rsid w:val="007418FC"/>
    <w:rsid w:val="00743CF6"/>
    <w:rsid w:val="00744C0D"/>
    <w:rsid w:val="00757E3D"/>
    <w:rsid w:val="00763B73"/>
    <w:rsid w:val="00766853"/>
    <w:rsid w:val="0077068D"/>
    <w:rsid w:val="00770ADC"/>
    <w:rsid w:val="007778F1"/>
    <w:rsid w:val="00781171"/>
    <w:rsid w:val="00785879"/>
    <w:rsid w:val="00785ECC"/>
    <w:rsid w:val="00790F77"/>
    <w:rsid w:val="00791C88"/>
    <w:rsid w:val="00793505"/>
    <w:rsid w:val="00797432"/>
    <w:rsid w:val="007B3638"/>
    <w:rsid w:val="007B4D57"/>
    <w:rsid w:val="007C61BA"/>
    <w:rsid w:val="007E3B2D"/>
    <w:rsid w:val="007E3C46"/>
    <w:rsid w:val="007E5505"/>
    <w:rsid w:val="007E66DD"/>
    <w:rsid w:val="00800E8E"/>
    <w:rsid w:val="00801146"/>
    <w:rsid w:val="00804D47"/>
    <w:rsid w:val="00806252"/>
    <w:rsid w:val="008139EA"/>
    <w:rsid w:val="00827B4C"/>
    <w:rsid w:val="00833517"/>
    <w:rsid w:val="008409C9"/>
    <w:rsid w:val="00844925"/>
    <w:rsid w:val="00854792"/>
    <w:rsid w:val="008553D1"/>
    <w:rsid w:val="00862B70"/>
    <w:rsid w:val="0086333B"/>
    <w:rsid w:val="00872B0A"/>
    <w:rsid w:val="008813A0"/>
    <w:rsid w:val="00883E0E"/>
    <w:rsid w:val="00893096"/>
    <w:rsid w:val="008B1FF1"/>
    <w:rsid w:val="008C2AC9"/>
    <w:rsid w:val="008D06CB"/>
    <w:rsid w:val="008E1F28"/>
    <w:rsid w:val="008E330B"/>
    <w:rsid w:val="008E668C"/>
    <w:rsid w:val="008F08AA"/>
    <w:rsid w:val="009025D0"/>
    <w:rsid w:val="009072A0"/>
    <w:rsid w:val="0092644B"/>
    <w:rsid w:val="00940EE3"/>
    <w:rsid w:val="00941D1D"/>
    <w:rsid w:val="00944013"/>
    <w:rsid w:val="0095097E"/>
    <w:rsid w:val="00955E02"/>
    <w:rsid w:val="009742DC"/>
    <w:rsid w:val="009B130B"/>
    <w:rsid w:val="009B2E94"/>
    <w:rsid w:val="009D1F57"/>
    <w:rsid w:val="009D76EC"/>
    <w:rsid w:val="009E5B1F"/>
    <w:rsid w:val="009F42F1"/>
    <w:rsid w:val="009F4F46"/>
    <w:rsid w:val="00A03EEB"/>
    <w:rsid w:val="00A322C3"/>
    <w:rsid w:val="00A339ED"/>
    <w:rsid w:val="00A45F3F"/>
    <w:rsid w:val="00A53846"/>
    <w:rsid w:val="00A53BF5"/>
    <w:rsid w:val="00A54F01"/>
    <w:rsid w:val="00A7349F"/>
    <w:rsid w:val="00A82E26"/>
    <w:rsid w:val="00A93CD6"/>
    <w:rsid w:val="00AA2D45"/>
    <w:rsid w:val="00AA6353"/>
    <w:rsid w:val="00AB3B79"/>
    <w:rsid w:val="00AB5281"/>
    <w:rsid w:val="00AB638B"/>
    <w:rsid w:val="00AC194C"/>
    <w:rsid w:val="00AC1E92"/>
    <w:rsid w:val="00AC2DF0"/>
    <w:rsid w:val="00AD3F04"/>
    <w:rsid w:val="00AE10EF"/>
    <w:rsid w:val="00AE794A"/>
    <w:rsid w:val="00B00E65"/>
    <w:rsid w:val="00B0771E"/>
    <w:rsid w:val="00B2356F"/>
    <w:rsid w:val="00B40D14"/>
    <w:rsid w:val="00B41BB1"/>
    <w:rsid w:val="00B51530"/>
    <w:rsid w:val="00B519BC"/>
    <w:rsid w:val="00B53E0D"/>
    <w:rsid w:val="00B56919"/>
    <w:rsid w:val="00B70E4E"/>
    <w:rsid w:val="00B7161D"/>
    <w:rsid w:val="00B73967"/>
    <w:rsid w:val="00B75121"/>
    <w:rsid w:val="00B94A5E"/>
    <w:rsid w:val="00BA1CFB"/>
    <w:rsid w:val="00BA740B"/>
    <w:rsid w:val="00BB16F1"/>
    <w:rsid w:val="00BC1ADC"/>
    <w:rsid w:val="00BC2C8D"/>
    <w:rsid w:val="00BC4EA7"/>
    <w:rsid w:val="00BC63B0"/>
    <w:rsid w:val="00BD1E2E"/>
    <w:rsid w:val="00BE0EF5"/>
    <w:rsid w:val="00BE66E4"/>
    <w:rsid w:val="00BF0F2A"/>
    <w:rsid w:val="00C02F5F"/>
    <w:rsid w:val="00C16B6F"/>
    <w:rsid w:val="00C228D0"/>
    <w:rsid w:val="00C27FAA"/>
    <w:rsid w:val="00C34C8D"/>
    <w:rsid w:val="00C4527E"/>
    <w:rsid w:val="00C47B40"/>
    <w:rsid w:val="00C56CAE"/>
    <w:rsid w:val="00C77D2B"/>
    <w:rsid w:val="00C940D4"/>
    <w:rsid w:val="00C95A8A"/>
    <w:rsid w:val="00CB3171"/>
    <w:rsid w:val="00CB6C4C"/>
    <w:rsid w:val="00CE28B8"/>
    <w:rsid w:val="00CE3927"/>
    <w:rsid w:val="00CF0EC7"/>
    <w:rsid w:val="00CF5FD1"/>
    <w:rsid w:val="00D01D08"/>
    <w:rsid w:val="00D020E2"/>
    <w:rsid w:val="00D04278"/>
    <w:rsid w:val="00D04F0D"/>
    <w:rsid w:val="00D153C4"/>
    <w:rsid w:val="00D20386"/>
    <w:rsid w:val="00D35A68"/>
    <w:rsid w:val="00D56851"/>
    <w:rsid w:val="00D6197F"/>
    <w:rsid w:val="00D65989"/>
    <w:rsid w:val="00D6722D"/>
    <w:rsid w:val="00D67D66"/>
    <w:rsid w:val="00D74512"/>
    <w:rsid w:val="00D76F02"/>
    <w:rsid w:val="00D8658C"/>
    <w:rsid w:val="00D8762A"/>
    <w:rsid w:val="00D90776"/>
    <w:rsid w:val="00DA173F"/>
    <w:rsid w:val="00DB7C15"/>
    <w:rsid w:val="00DD49C3"/>
    <w:rsid w:val="00DD566E"/>
    <w:rsid w:val="00DF2415"/>
    <w:rsid w:val="00E00875"/>
    <w:rsid w:val="00E10E0F"/>
    <w:rsid w:val="00E15D9E"/>
    <w:rsid w:val="00E224E2"/>
    <w:rsid w:val="00E243D4"/>
    <w:rsid w:val="00E42558"/>
    <w:rsid w:val="00E4562A"/>
    <w:rsid w:val="00E4641F"/>
    <w:rsid w:val="00E52C6D"/>
    <w:rsid w:val="00E53113"/>
    <w:rsid w:val="00E55EF9"/>
    <w:rsid w:val="00E60ECB"/>
    <w:rsid w:val="00E66D0E"/>
    <w:rsid w:val="00E80864"/>
    <w:rsid w:val="00E906E7"/>
    <w:rsid w:val="00E962F5"/>
    <w:rsid w:val="00EA0900"/>
    <w:rsid w:val="00EA365B"/>
    <w:rsid w:val="00EA384B"/>
    <w:rsid w:val="00EA3A02"/>
    <w:rsid w:val="00EA4967"/>
    <w:rsid w:val="00EB1ADF"/>
    <w:rsid w:val="00EB1D73"/>
    <w:rsid w:val="00EB261B"/>
    <w:rsid w:val="00EC4D2F"/>
    <w:rsid w:val="00ED32D4"/>
    <w:rsid w:val="00EE004A"/>
    <w:rsid w:val="00EE11D5"/>
    <w:rsid w:val="00EF56D4"/>
    <w:rsid w:val="00EF74A8"/>
    <w:rsid w:val="00F02DA8"/>
    <w:rsid w:val="00F0526F"/>
    <w:rsid w:val="00F17FA5"/>
    <w:rsid w:val="00F202FF"/>
    <w:rsid w:val="00F20B49"/>
    <w:rsid w:val="00F20F3B"/>
    <w:rsid w:val="00F24A88"/>
    <w:rsid w:val="00F2719A"/>
    <w:rsid w:val="00F324C3"/>
    <w:rsid w:val="00F36F55"/>
    <w:rsid w:val="00F450D4"/>
    <w:rsid w:val="00F50A4A"/>
    <w:rsid w:val="00F85219"/>
    <w:rsid w:val="00F8566F"/>
    <w:rsid w:val="00F863D9"/>
    <w:rsid w:val="00F9455B"/>
    <w:rsid w:val="00F959F5"/>
    <w:rsid w:val="00F9750A"/>
    <w:rsid w:val="00FA237A"/>
    <w:rsid w:val="00FA6BB2"/>
    <w:rsid w:val="00FB7FD6"/>
    <w:rsid w:val="00FC0A12"/>
    <w:rsid w:val="00FC1E83"/>
    <w:rsid w:val="00FC7E61"/>
    <w:rsid w:val="00FC7F56"/>
    <w:rsid w:val="00FD1373"/>
    <w:rsid w:val="00FD7288"/>
    <w:rsid w:val="00FE2CC8"/>
    <w:rsid w:val="00FF117C"/>
    <w:rsid w:val="00FF221D"/>
    <w:rsid w:val="00FF6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D7936D-B583-4757-9355-6CCA885BC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74A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EF74A8"/>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EF74A8"/>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EF74A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EF74A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EF74A8"/>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4A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EF74A8"/>
    <w:rPr>
      <w:rFonts w:ascii="Arial Black" w:hAnsi="Arial Black"/>
      <w:sz w:val="28"/>
    </w:rPr>
  </w:style>
  <w:style w:type="character" w:customStyle="1" w:styleId="Heading3Char">
    <w:name w:val="Heading 3 Char"/>
    <w:basedOn w:val="DefaultParagraphFont"/>
    <w:link w:val="Heading3"/>
    <w:rsid w:val="00EF74A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EF74A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EF74A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EF74A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A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EF74A8"/>
    <w:pPr>
      <w:tabs>
        <w:tab w:val="right" w:leader="dot" w:pos="10786"/>
      </w:tabs>
      <w:spacing w:before="80" w:after="0"/>
      <w:ind w:left="144"/>
    </w:pPr>
    <w:rPr>
      <w:b/>
    </w:rPr>
  </w:style>
  <w:style w:type="paragraph" w:styleId="TOC2">
    <w:name w:val="toc 2"/>
    <w:basedOn w:val="Normal"/>
    <w:next w:val="Normal"/>
    <w:autoRedefine/>
    <w:uiPriority w:val="39"/>
    <w:unhideWhenUsed/>
    <w:rsid w:val="00EF74A8"/>
    <w:pPr>
      <w:tabs>
        <w:tab w:val="right" w:leader="dot" w:pos="10790"/>
      </w:tabs>
      <w:spacing w:before="40" w:after="40"/>
      <w:ind w:left="288"/>
    </w:pPr>
    <w:rPr>
      <w:sz w:val="18"/>
    </w:rPr>
  </w:style>
  <w:style w:type="character" w:styleId="Hyperlink">
    <w:name w:val="Hyperlink"/>
    <w:basedOn w:val="DefaultParagraphFont"/>
    <w:uiPriority w:val="99"/>
    <w:unhideWhenUsed/>
    <w:rsid w:val="00EF74A8"/>
    <w:rPr>
      <w:color w:val="0000FF" w:themeColor="hyperlink"/>
      <w:u w:val="single"/>
    </w:rPr>
  </w:style>
  <w:style w:type="character" w:styleId="BookTitle">
    <w:name w:val="Book Title"/>
    <w:basedOn w:val="DefaultParagraphFont"/>
    <w:uiPriority w:val="33"/>
    <w:rsid w:val="00EF74A8"/>
    <w:rPr>
      <w:b/>
      <w:bCs/>
      <w:smallCaps/>
      <w:spacing w:val="5"/>
      <w:sz w:val="48"/>
    </w:rPr>
  </w:style>
  <w:style w:type="paragraph" w:styleId="Title">
    <w:name w:val="Title"/>
    <w:basedOn w:val="Normal"/>
    <w:next w:val="Normal"/>
    <w:link w:val="TitleChar"/>
    <w:uiPriority w:val="10"/>
    <w:unhideWhenUsed/>
    <w:rsid w:val="00EF74A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EF74A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EF74A8"/>
    <w:pPr>
      <w:spacing w:after="0" w:line="240" w:lineRule="auto"/>
    </w:pPr>
    <w:rPr>
      <w:rFonts w:eastAsiaTheme="minorEastAsia"/>
    </w:rPr>
  </w:style>
  <w:style w:type="character" w:customStyle="1" w:styleId="NoSpacingChar">
    <w:name w:val="No Spacing Char"/>
    <w:basedOn w:val="DefaultParagraphFont"/>
    <w:link w:val="NoSpacing"/>
    <w:uiPriority w:val="4"/>
    <w:rsid w:val="00EF74A8"/>
    <w:rPr>
      <w:rFonts w:eastAsiaTheme="minorEastAsia"/>
    </w:rPr>
  </w:style>
  <w:style w:type="paragraph" w:styleId="Header">
    <w:name w:val="header"/>
    <w:basedOn w:val="Normal"/>
    <w:link w:val="HeaderChar"/>
    <w:uiPriority w:val="99"/>
    <w:unhideWhenUsed/>
    <w:rsid w:val="00EF74A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EF74A8"/>
    <w:rPr>
      <w:rFonts w:ascii="Arial" w:hAnsi="Arial"/>
      <w:color w:val="292929"/>
      <w:sz w:val="16"/>
    </w:rPr>
  </w:style>
  <w:style w:type="paragraph" w:styleId="Footer">
    <w:name w:val="footer"/>
    <w:basedOn w:val="Normal"/>
    <w:link w:val="FooterChar"/>
    <w:uiPriority w:val="99"/>
    <w:unhideWhenUsed/>
    <w:rsid w:val="00EF74A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EF74A8"/>
    <w:rPr>
      <w:rFonts w:ascii="Arial" w:hAnsi="Arial"/>
      <w:color w:val="292929"/>
      <w:sz w:val="16"/>
    </w:rPr>
  </w:style>
  <w:style w:type="paragraph" w:customStyle="1" w:styleId="LabExercise">
    <w:name w:val="Lab Exercise"/>
    <w:basedOn w:val="Normal"/>
    <w:next w:val="Normal"/>
    <w:qFormat/>
    <w:rsid w:val="009D1F57"/>
    <w:pPr>
      <w:spacing w:before="0" w:after="200" w:line="276" w:lineRule="auto"/>
    </w:pPr>
    <w:rPr>
      <w:b/>
    </w:rPr>
  </w:style>
  <w:style w:type="paragraph" w:styleId="ListParagraph">
    <w:name w:val="List Paragraph"/>
    <w:basedOn w:val="Normal"/>
    <w:next w:val="Normal"/>
    <w:uiPriority w:val="34"/>
    <w:rsid w:val="00EF74A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EF74A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EF74A8"/>
    <w:rPr>
      <w:rFonts w:ascii="Lucida Console" w:hAnsi="Lucida Console" w:cs="Courier New"/>
      <w:b/>
      <w:spacing w:val="-6"/>
      <w:sz w:val="18"/>
    </w:rPr>
  </w:style>
  <w:style w:type="paragraph" w:customStyle="1" w:styleId="NumberedBullet">
    <w:name w:val="Numbered Bullet"/>
    <w:basedOn w:val="ListParagraph"/>
    <w:uiPriority w:val="5"/>
    <w:unhideWhenUsed/>
    <w:rsid w:val="00EF74A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EF74A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EF74A8"/>
    <w:pPr>
      <w:spacing w:before="0" w:after="0"/>
    </w:pPr>
    <w:rPr>
      <w:szCs w:val="20"/>
    </w:rPr>
  </w:style>
  <w:style w:type="character" w:customStyle="1" w:styleId="FootnoteTextChar">
    <w:name w:val="Footnote Text Char"/>
    <w:basedOn w:val="DefaultParagraphFont"/>
    <w:link w:val="FootnoteText"/>
    <w:uiPriority w:val="99"/>
    <w:semiHidden/>
    <w:rsid w:val="00EF74A8"/>
    <w:rPr>
      <w:rFonts w:ascii="Arial" w:hAnsi="Arial"/>
      <w:color w:val="262626" w:themeColor="text1" w:themeTint="D9"/>
      <w:sz w:val="20"/>
      <w:szCs w:val="20"/>
    </w:rPr>
  </w:style>
  <w:style w:type="table" w:styleId="LightShading-Accent4">
    <w:name w:val="Light Shading Accent 4"/>
    <w:basedOn w:val="TableNormal"/>
    <w:uiPriority w:val="60"/>
    <w:rsid w:val="00EF74A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EF74A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EF74A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EF74A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EF74A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EF74A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EF74A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EF74A8"/>
    <w:pPr>
      <w:tabs>
        <w:tab w:val="num" w:pos="360"/>
      </w:tabs>
      <w:ind w:left="360" w:hanging="360"/>
      <w:contextualSpacing/>
    </w:pPr>
  </w:style>
  <w:style w:type="character" w:customStyle="1" w:styleId="InLineUrl">
    <w:name w:val="InLineUrl"/>
    <w:basedOn w:val="DefaultParagraphFont"/>
    <w:qFormat/>
    <w:rsid w:val="00EF74A8"/>
    <w:rPr>
      <w:rFonts w:ascii="Arial" w:hAnsi="Arial"/>
      <w:b/>
      <w:sz w:val="18"/>
    </w:rPr>
  </w:style>
  <w:style w:type="paragraph" w:customStyle="1" w:styleId="LabStepNumbered">
    <w:name w:val="Lab Step Numbered"/>
    <w:link w:val="LabStepNumberedChar"/>
    <w:qFormat/>
    <w:rsid w:val="00EF74A8"/>
    <w:pPr>
      <w:numPr>
        <w:numId w:val="2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EF74A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D1F57"/>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EF74A8"/>
    <w:pPr>
      <w:numPr>
        <w:numId w:val="0"/>
      </w:numPr>
      <w:spacing w:before="40"/>
      <w:ind w:left="720"/>
    </w:pPr>
  </w:style>
  <w:style w:type="character" w:customStyle="1" w:styleId="LabStepScreenshotFrame">
    <w:name w:val="Lab Step Screenshot Frame"/>
    <w:basedOn w:val="DefaultParagraphFont"/>
    <w:uiPriority w:val="1"/>
    <w:qFormat/>
    <w:rsid w:val="00EF74A8"/>
    <w:rPr>
      <w:noProof/>
      <w:bdr w:val="single" w:sz="2" w:space="0" w:color="DDDDDD"/>
    </w:rPr>
  </w:style>
  <w:style w:type="paragraph" w:customStyle="1" w:styleId="LabExerciseCallout">
    <w:name w:val="Lab Exercise Callout"/>
    <w:basedOn w:val="LabExerciseLeadIn"/>
    <w:qFormat/>
    <w:rsid w:val="00EF74A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D1F5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EF74A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EF74A8"/>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EF74A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F74A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EF74A8"/>
    <w:rPr>
      <w:rFonts w:ascii="Arial" w:hAnsi="Arial"/>
      <w:b/>
      <w:iCs/>
      <w:sz w:val="16"/>
    </w:rPr>
  </w:style>
  <w:style w:type="character" w:customStyle="1" w:styleId="InlindeCode">
    <w:name w:val="InlindeCode"/>
    <w:basedOn w:val="DefaultParagraphFont"/>
    <w:qFormat/>
    <w:rsid w:val="00EF74A8"/>
    <w:rPr>
      <w:rFonts w:ascii="Lucida Console" w:hAnsi="Lucida Console"/>
      <w:b/>
      <w:sz w:val="16"/>
    </w:rPr>
  </w:style>
  <w:style w:type="table" w:customStyle="1" w:styleId="LabStepTable">
    <w:name w:val="Lab Step Table"/>
    <w:basedOn w:val="TableGrid"/>
    <w:uiPriority w:val="99"/>
    <w:rsid w:val="00EF74A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D1F57"/>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EF74A8"/>
    <w:pPr>
      <w:ind w:left="792"/>
    </w:pPr>
  </w:style>
  <w:style w:type="paragraph" w:customStyle="1" w:styleId="LabStepScreenshotLevel2">
    <w:name w:val="Lab Step Screenshot Level 2"/>
    <w:basedOn w:val="LabStepScreenshot"/>
    <w:uiPriority w:val="2"/>
    <w:qFormat/>
    <w:rsid w:val="00EF74A8"/>
    <w:pPr>
      <w:ind w:left="720"/>
    </w:pPr>
    <w:rPr>
      <w:noProof/>
    </w:rPr>
  </w:style>
  <w:style w:type="paragraph" w:customStyle="1" w:styleId="LabStepTableTextHeader">
    <w:name w:val="Lab Step Table Text Header"/>
    <w:basedOn w:val="LabStepTableText"/>
    <w:next w:val="LabStepTableText"/>
    <w:qFormat/>
    <w:rsid w:val="009D1F57"/>
    <w:rPr>
      <w:b/>
    </w:rPr>
  </w:style>
  <w:style w:type="paragraph" w:customStyle="1" w:styleId="LabStepTableParagraph">
    <w:name w:val="Lab Step Table Paragraph"/>
    <w:basedOn w:val="LabStepNumbered"/>
    <w:qFormat/>
    <w:rsid w:val="009D1F57"/>
    <w:pPr>
      <w:numPr>
        <w:numId w:val="0"/>
      </w:numPr>
    </w:pPr>
  </w:style>
  <w:style w:type="paragraph" w:styleId="TOCHeading">
    <w:name w:val="TOC Heading"/>
    <w:basedOn w:val="Heading1"/>
    <w:next w:val="Normal"/>
    <w:uiPriority w:val="39"/>
    <w:semiHidden/>
    <w:unhideWhenUsed/>
    <w:qFormat/>
    <w:rsid w:val="00EF74A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EF74A8"/>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EF74A8"/>
    <w:rPr>
      <w:sz w:val="16"/>
      <w:szCs w:val="16"/>
    </w:rPr>
  </w:style>
  <w:style w:type="paragraph" w:styleId="CommentText">
    <w:name w:val="annotation text"/>
    <w:basedOn w:val="Normal"/>
    <w:link w:val="CommentTextChar"/>
    <w:uiPriority w:val="99"/>
    <w:semiHidden/>
    <w:unhideWhenUsed/>
    <w:rsid w:val="00EF74A8"/>
    <w:rPr>
      <w:szCs w:val="20"/>
    </w:rPr>
  </w:style>
  <w:style w:type="character" w:customStyle="1" w:styleId="CommentTextChar">
    <w:name w:val="Comment Text Char"/>
    <w:basedOn w:val="DefaultParagraphFont"/>
    <w:link w:val="CommentText"/>
    <w:uiPriority w:val="99"/>
    <w:semiHidden/>
    <w:rsid w:val="00EF74A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EF74A8"/>
    <w:rPr>
      <w:b/>
      <w:bCs/>
    </w:rPr>
  </w:style>
  <w:style w:type="character" w:customStyle="1" w:styleId="CommentSubjectChar">
    <w:name w:val="Comment Subject Char"/>
    <w:basedOn w:val="CommentTextChar"/>
    <w:link w:val="CommentSubject"/>
    <w:uiPriority w:val="99"/>
    <w:semiHidden/>
    <w:rsid w:val="00EF74A8"/>
    <w:rPr>
      <w:rFonts w:ascii="Arial" w:hAnsi="Arial"/>
      <w:b/>
      <w:bCs/>
      <w:color w:val="262626" w:themeColor="text1" w:themeTint="D9"/>
      <w:sz w:val="20"/>
      <w:szCs w:val="20"/>
    </w:rPr>
  </w:style>
  <w:style w:type="character" w:styleId="Strong">
    <w:name w:val="Strong"/>
    <w:basedOn w:val="DefaultParagraphFont"/>
    <w:uiPriority w:val="23"/>
    <w:rsid w:val="00EF74A8"/>
    <w:rPr>
      <w:b/>
      <w:bCs/>
    </w:rPr>
  </w:style>
  <w:style w:type="paragraph" w:styleId="NormalWeb">
    <w:name w:val="Normal (Web)"/>
    <w:basedOn w:val="Normal"/>
    <w:uiPriority w:val="99"/>
    <w:semiHidden/>
    <w:unhideWhenUsed/>
    <w:rsid w:val="00EF74A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EF74A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EF74A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EF74A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EF74A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EF74A8"/>
    <w:pPr>
      <w:spacing w:before="240"/>
      <w:ind w:left="720" w:right="720"/>
    </w:pPr>
    <w:rPr>
      <w:color w:val="1C1C1C"/>
    </w:rPr>
  </w:style>
  <w:style w:type="paragraph" w:customStyle="1" w:styleId="SlidesNotes">
    <w:name w:val="Slides Notes"/>
    <w:basedOn w:val="Normal"/>
    <w:uiPriority w:val="4"/>
    <w:rsid w:val="00EF74A8"/>
    <w:pPr>
      <w:spacing w:before="240"/>
    </w:pPr>
  </w:style>
  <w:style w:type="paragraph" w:customStyle="1" w:styleId="LegalHeader">
    <w:name w:val="Legal Header"/>
    <w:basedOn w:val="Normal"/>
    <w:uiPriority w:val="3"/>
    <w:rsid w:val="00EF74A8"/>
    <w:pPr>
      <w:spacing w:before="600"/>
    </w:pPr>
    <w:rPr>
      <w:b/>
      <w:color w:val="auto"/>
      <w:u w:val="single"/>
    </w:rPr>
  </w:style>
  <w:style w:type="paragraph" w:customStyle="1" w:styleId="LegalBody">
    <w:name w:val="Legal Body"/>
    <w:basedOn w:val="Normal"/>
    <w:uiPriority w:val="3"/>
    <w:rsid w:val="00EF74A8"/>
    <w:rPr>
      <w:sz w:val="18"/>
    </w:rPr>
  </w:style>
  <w:style w:type="paragraph" w:customStyle="1" w:styleId="CourseInfo">
    <w:name w:val="Course Info"/>
    <w:basedOn w:val="Normal"/>
    <w:uiPriority w:val="4"/>
    <w:rsid w:val="00EF74A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EF74A8"/>
    <w:rPr>
      <w:rFonts w:ascii="Arial" w:hAnsi="Arial"/>
      <w:color w:val="262626" w:themeColor="text1" w:themeTint="D9"/>
      <w:sz w:val="18"/>
    </w:rPr>
  </w:style>
  <w:style w:type="paragraph" w:customStyle="1" w:styleId="Strong1">
    <w:name w:val="Strong1"/>
    <w:basedOn w:val="LabStepNumbered"/>
    <w:link w:val="strongChar"/>
    <w:uiPriority w:val="5"/>
    <w:rsid w:val="00EF74A8"/>
    <w:pPr>
      <w:numPr>
        <w:numId w:val="0"/>
      </w:numPr>
      <w:ind w:left="757" w:hanging="360"/>
    </w:pPr>
    <w:rPr>
      <w:b/>
    </w:rPr>
  </w:style>
  <w:style w:type="character" w:customStyle="1" w:styleId="strongChar">
    <w:name w:val="strong Char"/>
    <w:basedOn w:val="LabStepNumberedChar"/>
    <w:link w:val="Strong1"/>
    <w:uiPriority w:val="5"/>
    <w:rsid w:val="00EF74A8"/>
    <w:rPr>
      <w:rFonts w:ascii="Arial" w:hAnsi="Arial"/>
      <w:b/>
      <w:color w:val="262626" w:themeColor="text1" w:themeTint="D9"/>
      <w:sz w:val="18"/>
    </w:rPr>
  </w:style>
  <w:style w:type="paragraph" w:customStyle="1" w:styleId="CourseCode">
    <w:name w:val="Course Code"/>
    <w:basedOn w:val="Normal"/>
    <w:uiPriority w:val="4"/>
    <w:rsid w:val="00EF74A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EF74A8"/>
    <w:pPr>
      <w:tabs>
        <w:tab w:val="right" w:leader="dot" w:pos="10790"/>
      </w:tabs>
      <w:spacing w:before="40" w:after="0"/>
      <w:ind w:left="432"/>
    </w:pPr>
    <w:rPr>
      <w:sz w:val="16"/>
    </w:rPr>
  </w:style>
  <w:style w:type="numbering" w:customStyle="1" w:styleId="LabStepsTemplate">
    <w:name w:val="LabStepsTemplate"/>
    <w:uiPriority w:val="99"/>
    <w:rsid w:val="00EF74A8"/>
    <w:pPr>
      <w:numPr>
        <w:numId w:val="4"/>
      </w:numPr>
    </w:pPr>
  </w:style>
  <w:style w:type="paragraph" w:customStyle="1" w:styleId="ModuleDescription">
    <w:name w:val="Module Description"/>
    <w:basedOn w:val="Normal"/>
    <w:uiPriority w:val="4"/>
    <w:rsid w:val="00EF74A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EF74A8"/>
    <w:pPr>
      <w:jc w:val="center"/>
    </w:pPr>
  </w:style>
  <w:style w:type="paragraph" w:customStyle="1" w:styleId="TopicsCoveredItem">
    <w:name w:val="Topics Covered Item"/>
    <w:basedOn w:val="Normal"/>
    <w:uiPriority w:val="4"/>
    <w:rsid w:val="00EF74A8"/>
    <w:pPr>
      <w:numPr>
        <w:numId w:val="5"/>
      </w:numPr>
      <w:spacing w:before="0" w:after="0"/>
      <w:contextualSpacing/>
    </w:pPr>
  </w:style>
  <w:style w:type="paragraph" w:customStyle="1" w:styleId="ModuleIntroHeader">
    <w:name w:val="Module Intro Header"/>
    <w:basedOn w:val="Normal"/>
    <w:uiPriority w:val="4"/>
    <w:rsid w:val="00EF74A8"/>
    <w:pPr>
      <w:pBdr>
        <w:bottom w:val="single" w:sz="8" w:space="1" w:color="auto"/>
      </w:pBdr>
      <w:spacing w:before="360"/>
      <w:ind w:left="288"/>
    </w:pPr>
    <w:rPr>
      <w:b/>
      <w:sz w:val="24"/>
    </w:rPr>
  </w:style>
  <w:style w:type="paragraph" w:customStyle="1" w:styleId="ModuleAgendaItem">
    <w:name w:val="Module Agenda Item"/>
    <w:basedOn w:val="Normal"/>
    <w:uiPriority w:val="4"/>
    <w:rsid w:val="00EF74A8"/>
    <w:pPr>
      <w:spacing w:before="0" w:after="0"/>
      <w:ind w:left="360" w:hanging="360"/>
      <w:contextualSpacing/>
    </w:pPr>
    <w:rPr>
      <w:sz w:val="24"/>
    </w:rPr>
  </w:style>
  <w:style w:type="paragraph" w:customStyle="1" w:styleId="LabExerciseItem">
    <w:name w:val="Lab Exercise Item"/>
    <w:basedOn w:val="Normal"/>
    <w:next w:val="Normal"/>
    <w:uiPriority w:val="4"/>
    <w:qFormat/>
    <w:rsid w:val="00EF74A8"/>
    <w:pPr>
      <w:spacing w:before="0" w:after="0"/>
      <w:ind w:left="360" w:hanging="360"/>
    </w:pPr>
  </w:style>
  <w:style w:type="character" w:styleId="FollowedHyperlink">
    <w:name w:val="FollowedHyperlink"/>
    <w:basedOn w:val="DefaultParagraphFont"/>
    <w:uiPriority w:val="99"/>
    <w:semiHidden/>
    <w:unhideWhenUsed/>
    <w:rsid w:val="009D1F57"/>
    <w:rPr>
      <w:color w:val="800080" w:themeColor="followedHyperlink"/>
      <w:u w:val="single"/>
    </w:rPr>
  </w:style>
  <w:style w:type="paragraph" w:customStyle="1" w:styleId="LabStepNumberedLevel2">
    <w:name w:val="Lab Step Numbered Level 2"/>
    <w:basedOn w:val="LabStepNumbered"/>
    <w:qFormat/>
    <w:rsid w:val="00EF74A8"/>
    <w:pPr>
      <w:numPr>
        <w:ilvl w:val="1"/>
      </w:numPr>
    </w:pPr>
  </w:style>
  <w:style w:type="paragraph" w:customStyle="1" w:styleId="LabStepNumberedLevel3">
    <w:name w:val="Lab Step Numbered Level 3"/>
    <w:basedOn w:val="LabStepNumberedLevel2"/>
    <w:qFormat/>
    <w:rsid w:val="00EF74A8"/>
    <w:pPr>
      <w:numPr>
        <w:ilvl w:val="2"/>
      </w:numPr>
      <w:tabs>
        <w:tab w:val="left" w:pos="994"/>
      </w:tabs>
    </w:pPr>
  </w:style>
  <w:style w:type="paragraph" w:customStyle="1" w:styleId="LabStepNumberedLevel4">
    <w:name w:val="Lab Step Numbered Level 4"/>
    <w:basedOn w:val="LabStepNumberedLevel3"/>
    <w:qFormat/>
    <w:rsid w:val="00EF74A8"/>
    <w:pPr>
      <w:numPr>
        <w:ilvl w:val="3"/>
      </w:numPr>
      <w:tabs>
        <w:tab w:val="clear" w:pos="994"/>
        <w:tab w:val="left" w:pos="1627"/>
      </w:tabs>
    </w:pPr>
  </w:style>
  <w:style w:type="paragraph" w:customStyle="1" w:styleId="LabExerciseLeadIn">
    <w:name w:val="Lab Exercise Lead In"/>
    <w:basedOn w:val="Normal"/>
    <w:qFormat/>
    <w:rsid w:val="00EF74A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2810</TotalTime>
  <Pages>1</Pages>
  <Words>2880</Words>
  <Characters>16418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279</cp:revision>
  <dcterms:created xsi:type="dcterms:W3CDTF">2012-08-30T10:00:00Z</dcterms:created>
  <dcterms:modified xsi:type="dcterms:W3CDTF">2015-10-01T22:52:00Z</dcterms:modified>
</cp:coreProperties>
</file>