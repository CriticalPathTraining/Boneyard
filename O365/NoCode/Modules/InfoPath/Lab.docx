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52C26F" w14:textId="77777777" w:rsidR="00F30B14" w:rsidRDefault="007B4D92" w:rsidP="00F30B14">
      <w:pPr>
        <w:pStyle w:val="Heading2"/>
      </w:pPr>
      <w:bookmarkStart w:id="0" w:name="_GoBack"/>
      <w:bookmarkEnd w:id="0"/>
      <w:r>
        <w:t>Creating and Deploying InfoPath Forms</w:t>
      </w:r>
    </w:p>
    <w:p w14:paraId="0FF9FFAF" w14:textId="77777777" w:rsidR="00F30B14" w:rsidRPr="005C7841" w:rsidRDefault="00F30B14" w:rsidP="00F30B14">
      <w:pPr>
        <w:pStyle w:val="LabExerciseCallout"/>
      </w:pPr>
      <w:r w:rsidRPr="005C7841">
        <w:rPr>
          <w:b/>
        </w:rPr>
        <w:t>Lab Time</w:t>
      </w:r>
      <w:r w:rsidRPr="005C7841">
        <w:t xml:space="preserve">: </w:t>
      </w:r>
      <w:r w:rsidR="008D6798">
        <w:t>3</w:t>
      </w:r>
      <w:r w:rsidR="00C71A5A">
        <w:t>0 minutes</w:t>
      </w:r>
    </w:p>
    <w:p w14:paraId="04D28A82" w14:textId="77777777" w:rsidR="00F30B14" w:rsidRPr="005C7841" w:rsidRDefault="00F30B14" w:rsidP="00F30B14">
      <w:pPr>
        <w:pStyle w:val="LabExerciseCallout"/>
      </w:pPr>
      <w:r w:rsidRPr="005C7841">
        <w:rPr>
          <w:b/>
        </w:rPr>
        <w:t>Lab Folder</w:t>
      </w:r>
      <w:r w:rsidRPr="005C7841">
        <w:t>: C:\Student\</w:t>
      </w:r>
      <w:r w:rsidR="00C71A5A">
        <w:t>InfoPath</w:t>
      </w:r>
      <w:r>
        <w:t>\Lab</w:t>
      </w:r>
    </w:p>
    <w:p w14:paraId="1C185DF8" w14:textId="77777777" w:rsidR="00F30B14" w:rsidRDefault="00F30B14" w:rsidP="00F30B14">
      <w:pPr>
        <w:pStyle w:val="LabExerciseCallout"/>
      </w:pPr>
      <w:r w:rsidRPr="00203637">
        <w:rPr>
          <w:b/>
        </w:rPr>
        <w:t>Lab Overview:</w:t>
      </w:r>
      <w:r w:rsidRPr="005C7841">
        <w:t xml:space="preserve"> </w:t>
      </w:r>
      <w:r w:rsidR="00C71A5A">
        <w:t xml:space="preserve">In this lab you will work with InfoPath Forms and Forms Services. You will use InfoPath to modify an existing form of a list to provide the end user with a richer experience. </w:t>
      </w:r>
    </w:p>
    <w:p w14:paraId="6DD9A42B" w14:textId="77777777" w:rsidR="00DB6C3D" w:rsidRDefault="00DB6C3D" w:rsidP="00DB6C3D">
      <w:pPr>
        <w:pStyle w:val="Heading3"/>
      </w:pPr>
      <w:r>
        <w:t>Exercise 1: Customizing List Forms</w:t>
      </w:r>
    </w:p>
    <w:p w14:paraId="517C04D9" w14:textId="77777777" w:rsidR="00DB6C3D" w:rsidRPr="00BC0CDD" w:rsidRDefault="00DB6C3D" w:rsidP="00BC0CDD">
      <w:pPr>
        <w:pStyle w:val="LabExerciseCallout"/>
      </w:pPr>
      <w:r>
        <w:t>In this exercise you will customize the list form of the Tasks list using InfoPath.</w:t>
      </w:r>
    </w:p>
    <w:p w14:paraId="293AA592" w14:textId="373850F4" w:rsidR="00DB6C3D" w:rsidRDefault="0085507B" w:rsidP="0085507B">
      <w:pPr>
        <w:pStyle w:val="LabStepNumbered"/>
      </w:pPr>
      <w:r>
        <w:t>L</w:t>
      </w:r>
      <w:r w:rsidR="00DB6C3D">
        <w:t xml:space="preserve">aunch Internet Explorer and navigate to the Wingtip Toys research site which is located at the URL of </w:t>
      </w:r>
      <w:r w:rsidRPr="0085507B">
        <w:rPr>
          <w:b/>
        </w:rPr>
        <w:t>&lt;Team Site&gt;</w:t>
      </w:r>
      <w:r w:rsidR="00DB6C3D" w:rsidRPr="0085507B">
        <w:rPr>
          <w:b/>
        </w:rPr>
        <w:t>/research</w:t>
      </w:r>
      <w:r w:rsidR="00DB6C3D">
        <w:t>.</w:t>
      </w:r>
    </w:p>
    <w:p w14:paraId="49EE964C" w14:textId="77777777" w:rsidR="00BC0CDD" w:rsidRDefault="00BC0CDD" w:rsidP="00BC0CDD">
      <w:pPr>
        <w:pStyle w:val="LabStepScreenshotLevel2"/>
      </w:pPr>
      <w:r w:rsidRPr="00BC0CDD">
        <w:rPr>
          <w:rStyle w:val="LabStepScreenshotFrame"/>
        </w:rPr>
        <w:drawing>
          <wp:inline distT="0" distB="0" distL="0" distR="0" wp14:anchorId="2F50D4E1" wp14:editId="42ABB176">
            <wp:extent cx="6096000" cy="1687689"/>
            <wp:effectExtent l="19050" t="19050" r="19050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765" cy="1694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108CDA7" w14:textId="40553FF3" w:rsidR="00DB6C3D" w:rsidRDefault="00DB6C3D" w:rsidP="00DB6C3D">
      <w:pPr>
        <w:pStyle w:val="LabExerciseCallout"/>
      </w:pPr>
      <w:r>
        <w:t xml:space="preserve">Remember that you created the Wingtip Research site in the Document Libraries lab. If you have not completed the Document Libraries lab, your student </w:t>
      </w:r>
      <w:r w:rsidR="0085507B">
        <w:t>team site</w:t>
      </w:r>
      <w:r>
        <w:t xml:space="preserve"> will not have a site at that URL. If this is the case, you can create a new site with a team site</w:t>
      </w:r>
      <w:r w:rsidR="00CC533A">
        <w:t xml:space="preserve"> template</w:t>
      </w:r>
      <w:r>
        <w:t xml:space="preserve"> at the URL of </w:t>
      </w:r>
      <w:r w:rsidR="0085507B" w:rsidRPr="0085507B">
        <w:rPr>
          <w:b/>
        </w:rPr>
        <w:t>&lt;Team Site&gt;/research</w:t>
      </w:r>
      <w:r>
        <w:t xml:space="preserve">. This will give the ability to work through this </w:t>
      </w:r>
      <w:r w:rsidR="003D6090">
        <w:t>lab without first having</w:t>
      </w:r>
      <w:r>
        <w:t xml:space="preserve"> to go through the Document Libraries lab.</w:t>
      </w:r>
    </w:p>
    <w:p w14:paraId="29C67D06" w14:textId="77777777" w:rsidR="00DB6C3D" w:rsidRDefault="00DB6C3D" w:rsidP="00FF0945"/>
    <w:p w14:paraId="3EB72499" w14:textId="77777777" w:rsidR="00C453EB" w:rsidRDefault="00C453EB" w:rsidP="006504E7">
      <w:pPr>
        <w:pStyle w:val="LabStepNumbered"/>
      </w:pPr>
      <w:r>
        <w:t>Create a new custom list to track product information.</w:t>
      </w:r>
    </w:p>
    <w:p w14:paraId="1303DE1F" w14:textId="77777777" w:rsidR="00C453EB" w:rsidRDefault="00C453EB" w:rsidP="006504E7">
      <w:pPr>
        <w:pStyle w:val="LabStepNumberedLevel2"/>
      </w:pPr>
      <w:r>
        <w:t xml:space="preserve">From the </w:t>
      </w:r>
      <w:r w:rsidRPr="00471982">
        <w:rPr>
          <w:b/>
        </w:rPr>
        <w:t>Site Action</w:t>
      </w:r>
      <w:r>
        <w:rPr>
          <w:b/>
        </w:rPr>
        <w:t>s</w:t>
      </w:r>
      <w:r>
        <w:t xml:space="preserve"> menu, click the </w:t>
      </w:r>
      <w:r w:rsidRPr="00471982">
        <w:rPr>
          <w:b/>
        </w:rPr>
        <w:t xml:space="preserve">Add an app </w:t>
      </w:r>
      <w:r w:rsidRPr="003D6090">
        <w:t>menu</w:t>
      </w:r>
      <w:r>
        <w:t xml:space="preserve"> item to navigate to the </w:t>
      </w:r>
      <w:r w:rsidRPr="00471982">
        <w:rPr>
          <w:b/>
        </w:rPr>
        <w:t>Your Apps</w:t>
      </w:r>
      <w:r>
        <w:t xml:space="preserve"> page.</w:t>
      </w:r>
    </w:p>
    <w:p w14:paraId="166D0B41" w14:textId="77777777" w:rsidR="00C453EB" w:rsidRDefault="00C453EB" w:rsidP="006504E7">
      <w:pPr>
        <w:pStyle w:val="LabStepNumberedLevel2"/>
      </w:pPr>
      <w:r>
        <w:t xml:space="preserve">On the </w:t>
      </w:r>
      <w:r w:rsidRPr="00471982">
        <w:rPr>
          <w:b/>
        </w:rPr>
        <w:t>Your Apps</w:t>
      </w:r>
      <w:r>
        <w:t xml:space="preserve"> page, click the </w:t>
      </w:r>
      <w:r w:rsidRPr="00471982">
        <w:rPr>
          <w:b/>
        </w:rPr>
        <w:t>Custom List</w:t>
      </w:r>
      <w:r>
        <w:t xml:space="preserve"> tile to begin the process of creating a new custom list.</w:t>
      </w:r>
    </w:p>
    <w:p w14:paraId="705574BB" w14:textId="77777777" w:rsidR="00C453EB" w:rsidRDefault="00C453EB" w:rsidP="00C453EB">
      <w:pPr>
        <w:pStyle w:val="LabStepScreenshotLevel2"/>
      </w:pPr>
      <w:r w:rsidRPr="00E77EB0">
        <w:rPr>
          <w:rStyle w:val="LabStepScreenshotFrame"/>
        </w:rPr>
        <w:drawing>
          <wp:inline distT="0" distB="0" distL="0" distR="0" wp14:anchorId="609182D6" wp14:editId="5C01BDA5">
            <wp:extent cx="2659182" cy="1662546"/>
            <wp:effectExtent l="19050" t="19050" r="27305" b="139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493" cy="16839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96C2C03" w14:textId="77777777" w:rsidR="00C453EB" w:rsidRDefault="00C453EB" w:rsidP="006504E7">
      <w:pPr>
        <w:pStyle w:val="LabStepNumberedLevel2"/>
      </w:pPr>
      <w:r>
        <w:t xml:space="preserve">When prompted, enter a list name of </w:t>
      </w:r>
      <w:proofErr w:type="spellStart"/>
      <w:r w:rsidRPr="00471982">
        <w:rPr>
          <w:b/>
        </w:rPr>
        <w:t>Product</w:t>
      </w:r>
      <w:r w:rsidR="006504E7">
        <w:rPr>
          <w:b/>
        </w:rPr>
        <w:t>Review</w:t>
      </w:r>
      <w:r w:rsidRPr="00471982">
        <w:rPr>
          <w:b/>
        </w:rPr>
        <w:t>s</w:t>
      </w:r>
      <w:proofErr w:type="spellEnd"/>
      <w:r>
        <w:t xml:space="preserve"> and click </w:t>
      </w:r>
      <w:r w:rsidRPr="00471982">
        <w:rPr>
          <w:b/>
        </w:rPr>
        <w:t>Create</w:t>
      </w:r>
      <w:r>
        <w:t>.</w:t>
      </w:r>
    </w:p>
    <w:p w14:paraId="65E12F27" w14:textId="77777777" w:rsidR="00C453EB" w:rsidRDefault="006504E7" w:rsidP="00C453EB">
      <w:pPr>
        <w:pStyle w:val="LabStepScreenshotLevel2"/>
      </w:pPr>
      <w:r>
        <w:lastRenderedPageBreak/>
        <w:drawing>
          <wp:inline distT="0" distB="0" distL="0" distR="0" wp14:anchorId="65CB718E" wp14:editId="597F7F80">
            <wp:extent cx="4275117" cy="1347888"/>
            <wp:effectExtent l="19050" t="19050" r="11430" b="241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3" cy="1382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ADAD0A0" w14:textId="77777777" w:rsidR="00C453EB" w:rsidRDefault="00C453EB" w:rsidP="00C453EB">
      <w:pPr>
        <w:pStyle w:val="LabStepNumberedLevel2"/>
      </w:pPr>
      <w:r>
        <w:t xml:space="preserve">Once the list has been created you should be able to see a tile for it in the </w:t>
      </w:r>
      <w:r w:rsidRPr="0087423C">
        <w:rPr>
          <w:b/>
        </w:rPr>
        <w:t>Site Contents</w:t>
      </w:r>
      <w:r>
        <w:t xml:space="preserve"> page.</w:t>
      </w:r>
    </w:p>
    <w:p w14:paraId="07823B5B" w14:textId="77777777" w:rsidR="00C453EB" w:rsidRDefault="006504E7" w:rsidP="00C453EB">
      <w:pPr>
        <w:pStyle w:val="LabStepScreenshotLevel2"/>
      </w:pPr>
      <w:r w:rsidRPr="006504E7">
        <w:rPr>
          <w:rStyle w:val="LabStepScreenshotFrame"/>
        </w:rPr>
        <w:drawing>
          <wp:inline distT="0" distB="0" distL="0" distR="0" wp14:anchorId="75DC99E7" wp14:editId="2560A533">
            <wp:extent cx="2097046" cy="902525"/>
            <wp:effectExtent l="19050" t="19050" r="17780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526" cy="929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A2BD280" w14:textId="77777777" w:rsidR="00C453EB" w:rsidRDefault="00C453EB" w:rsidP="00C453EB">
      <w:pPr>
        <w:pStyle w:val="LabStepNumberedLevel2"/>
      </w:pPr>
      <w:r>
        <w:t>You have now finished the steps of creating a new list. Now it’s time to configure it.</w:t>
      </w:r>
    </w:p>
    <w:p w14:paraId="6E373411" w14:textId="77777777" w:rsidR="00C453EB" w:rsidRDefault="006504E7" w:rsidP="00C453EB">
      <w:pPr>
        <w:pStyle w:val="LabStepNumbered"/>
      </w:pPr>
      <w:r>
        <w:t xml:space="preserve">Configure the new </w:t>
      </w:r>
      <w:proofErr w:type="spellStart"/>
      <w:r w:rsidRPr="006504E7">
        <w:rPr>
          <w:b/>
        </w:rPr>
        <w:t>ProductReviews</w:t>
      </w:r>
      <w:proofErr w:type="spellEnd"/>
      <w:r>
        <w:t xml:space="preserve"> list using </w:t>
      </w:r>
      <w:r w:rsidR="00C453EB">
        <w:t>the list Settings page.</w:t>
      </w:r>
    </w:p>
    <w:p w14:paraId="56D55986" w14:textId="77777777" w:rsidR="00C453EB" w:rsidRDefault="00C453EB" w:rsidP="006504E7">
      <w:pPr>
        <w:pStyle w:val="LabStepNumberedLevel2"/>
      </w:pPr>
      <w:r>
        <w:t xml:space="preserve">On the </w:t>
      </w:r>
      <w:r w:rsidRPr="00E77EB0">
        <w:rPr>
          <w:b/>
        </w:rPr>
        <w:t>Site Contents</w:t>
      </w:r>
      <w:r>
        <w:t xml:space="preserve"> page, click the ellipse (</w:t>
      </w:r>
      <w:r w:rsidRPr="00E77EB0">
        <w:rPr>
          <w:b/>
        </w:rPr>
        <w:t>…</w:t>
      </w:r>
      <w:r>
        <w:t>) fly out menu in the top, r</w:t>
      </w:r>
      <w:r w:rsidR="003D6090">
        <w:t xml:space="preserve">ight-hand corner of the </w:t>
      </w:r>
      <w:proofErr w:type="spellStart"/>
      <w:r w:rsidR="003D6090">
        <w:t>ProductReviews</w:t>
      </w:r>
      <w:proofErr w:type="spellEnd"/>
      <w:r>
        <w:t xml:space="preserve"> tile and then click the </w:t>
      </w:r>
      <w:r w:rsidRPr="00E77EB0">
        <w:rPr>
          <w:b/>
        </w:rPr>
        <w:t>SETTINGS</w:t>
      </w:r>
      <w:r>
        <w:t xml:space="preserve"> link to navigate to the </w:t>
      </w:r>
      <w:r w:rsidRPr="00E77EB0">
        <w:rPr>
          <w:b/>
        </w:rPr>
        <w:t>Settings</w:t>
      </w:r>
      <w:r>
        <w:t xml:space="preserve"> page for the new </w:t>
      </w:r>
      <w:proofErr w:type="spellStart"/>
      <w:r w:rsidRPr="00E77EB0">
        <w:rPr>
          <w:b/>
        </w:rPr>
        <w:t>Product</w:t>
      </w:r>
      <w:r w:rsidR="006504E7">
        <w:rPr>
          <w:b/>
        </w:rPr>
        <w:t>Review</w:t>
      </w:r>
      <w:r w:rsidRPr="00E77EB0">
        <w:rPr>
          <w:b/>
        </w:rPr>
        <w:t>s</w:t>
      </w:r>
      <w:proofErr w:type="spellEnd"/>
      <w:r>
        <w:t xml:space="preserve"> list.</w:t>
      </w:r>
    </w:p>
    <w:p w14:paraId="51D85281" w14:textId="77777777" w:rsidR="00C453EB" w:rsidRDefault="006504E7" w:rsidP="006504E7">
      <w:pPr>
        <w:pStyle w:val="LabStepScreenshotLevel2"/>
      </w:pPr>
      <w:r>
        <w:drawing>
          <wp:inline distT="0" distB="0" distL="0" distR="0" wp14:anchorId="1C1A7114" wp14:editId="37407FF7">
            <wp:extent cx="2825647" cy="1080655"/>
            <wp:effectExtent l="19050" t="19050" r="13335" b="247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850" cy="1102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2E1FD1F" w14:textId="77777777" w:rsidR="006504E7" w:rsidRDefault="006504E7" w:rsidP="00C453EB">
      <w:pPr>
        <w:pStyle w:val="LabStepNumberedLevel2"/>
      </w:pPr>
      <w:r>
        <w:t xml:space="preserve">Click on the </w:t>
      </w:r>
      <w:r w:rsidRPr="006504E7">
        <w:rPr>
          <w:b/>
        </w:rPr>
        <w:t>List name, description and navigation</w:t>
      </w:r>
      <w:r>
        <w:t xml:space="preserve"> link </w:t>
      </w:r>
      <w:r w:rsidR="00422E11">
        <w:t xml:space="preserve">to navigate to the </w:t>
      </w:r>
      <w:r w:rsidR="00422E11" w:rsidRPr="00422E11">
        <w:rPr>
          <w:b/>
        </w:rPr>
        <w:t>General Settings</w:t>
      </w:r>
      <w:r w:rsidR="00422E11">
        <w:t xml:space="preserve"> page.</w:t>
      </w:r>
    </w:p>
    <w:p w14:paraId="62B87B6E" w14:textId="77777777" w:rsidR="00422E11" w:rsidRDefault="00422E11" w:rsidP="00C453EB">
      <w:pPr>
        <w:pStyle w:val="LabStepNumberedLevel2"/>
      </w:pPr>
      <w:r>
        <w:t xml:space="preserve">On the General Setting page, update the Name setting from </w:t>
      </w:r>
      <w:proofErr w:type="spellStart"/>
      <w:r w:rsidRPr="00422E11">
        <w:rPr>
          <w:b/>
        </w:rPr>
        <w:t>ProductReviews</w:t>
      </w:r>
      <w:proofErr w:type="spellEnd"/>
      <w:r>
        <w:t xml:space="preserve"> to </w:t>
      </w:r>
      <w:r w:rsidRPr="00422E11">
        <w:rPr>
          <w:b/>
        </w:rPr>
        <w:t>Product Reviews</w:t>
      </w:r>
      <w:r>
        <w:t>.</w:t>
      </w:r>
    </w:p>
    <w:p w14:paraId="5A641DD3" w14:textId="77777777" w:rsidR="00422E11" w:rsidRDefault="00422E11" w:rsidP="00C453EB">
      <w:pPr>
        <w:pStyle w:val="LabStepNumberedLevel2"/>
      </w:pPr>
      <w:r>
        <w:t xml:space="preserve">Set the </w:t>
      </w:r>
      <w:r w:rsidRPr="00422E11">
        <w:rPr>
          <w:b/>
        </w:rPr>
        <w:t>Display this list on the Quick Launch</w:t>
      </w:r>
      <w:r>
        <w:t xml:space="preserve"> setting to </w:t>
      </w:r>
      <w:r w:rsidRPr="00422E11">
        <w:rPr>
          <w:b/>
        </w:rPr>
        <w:t>Yes</w:t>
      </w:r>
      <w:r>
        <w:t>.</w:t>
      </w:r>
    </w:p>
    <w:p w14:paraId="4DD912F3" w14:textId="77777777" w:rsidR="00422E11" w:rsidRDefault="00422E11" w:rsidP="00C453EB">
      <w:pPr>
        <w:pStyle w:val="LabStepNumberedLevel2"/>
      </w:pPr>
      <w:r>
        <w:t xml:space="preserve">Click </w:t>
      </w:r>
      <w:r w:rsidRPr="00196372">
        <w:rPr>
          <w:b/>
        </w:rPr>
        <w:t>Save</w:t>
      </w:r>
      <w:r>
        <w:t xml:space="preserve"> button to save your changes and return to the list </w:t>
      </w:r>
      <w:r w:rsidRPr="00422E11">
        <w:rPr>
          <w:b/>
        </w:rPr>
        <w:t>Settings</w:t>
      </w:r>
      <w:r>
        <w:t xml:space="preserve"> page.</w:t>
      </w:r>
    </w:p>
    <w:p w14:paraId="1BB8D251" w14:textId="77777777" w:rsidR="00422E11" w:rsidRDefault="00422E11" w:rsidP="00422E11">
      <w:pPr>
        <w:pStyle w:val="LabStepScreenshotLevel2"/>
      </w:pPr>
      <w:r w:rsidRPr="00422E11">
        <w:rPr>
          <w:rStyle w:val="LabStepScreenshotFrame"/>
        </w:rPr>
        <w:drawing>
          <wp:inline distT="0" distB="0" distL="0" distR="0" wp14:anchorId="2BEE3160" wp14:editId="6A53F10A">
            <wp:extent cx="3253839" cy="2378222"/>
            <wp:effectExtent l="19050" t="19050" r="22860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650" cy="24000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C691F55" w14:textId="77777777" w:rsidR="009A052D" w:rsidRDefault="009A052D" w:rsidP="009A052D">
      <w:pPr>
        <w:pStyle w:val="LabStepNumberedLevel2"/>
      </w:pPr>
      <w:r>
        <w:t xml:space="preserve">Click on the </w:t>
      </w:r>
      <w:r w:rsidRPr="009A052D">
        <w:rPr>
          <w:b/>
        </w:rPr>
        <w:t>Advanced Settings</w:t>
      </w:r>
      <w:r>
        <w:t xml:space="preserve"> link to navigate to the </w:t>
      </w:r>
      <w:r w:rsidRPr="009A052D">
        <w:rPr>
          <w:b/>
        </w:rPr>
        <w:t>Advanced Settings</w:t>
      </w:r>
      <w:r>
        <w:t xml:space="preserve"> page for the list.</w:t>
      </w:r>
    </w:p>
    <w:p w14:paraId="07E3B24F" w14:textId="1ABE7290" w:rsidR="009A052D" w:rsidRDefault="009A052D" w:rsidP="009A052D">
      <w:pPr>
        <w:pStyle w:val="LabStepNumberedLevel2"/>
      </w:pPr>
      <w:r>
        <w:lastRenderedPageBreak/>
        <w:t xml:space="preserve">On the </w:t>
      </w:r>
      <w:r w:rsidRPr="009A052D">
        <w:rPr>
          <w:b/>
        </w:rPr>
        <w:t>Advanced Settings</w:t>
      </w:r>
      <w:r>
        <w:t xml:space="preserve"> page</w:t>
      </w:r>
      <w:r w:rsidR="000333A8">
        <w:t xml:space="preserve"> in the </w:t>
      </w:r>
      <w:r w:rsidR="000333A8" w:rsidRPr="00B3205C">
        <w:rPr>
          <w:b/>
        </w:rPr>
        <w:t>Attachments</w:t>
      </w:r>
      <w:r w:rsidR="000333A8">
        <w:t xml:space="preserve"> section</w:t>
      </w:r>
      <w:r>
        <w:t xml:space="preserve">, change the </w:t>
      </w:r>
      <w:r w:rsidRPr="00196372">
        <w:rPr>
          <w:b/>
        </w:rPr>
        <w:t xml:space="preserve">Attachments to list </w:t>
      </w:r>
      <w:r w:rsidR="00196372" w:rsidRPr="00196372">
        <w:rPr>
          <w:b/>
        </w:rPr>
        <w:t>items are</w:t>
      </w:r>
      <w:r w:rsidR="00196372">
        <w:rPr>
          <w:b/>
        </w:rPr>
        <w:t xml:space="preserve"> </w:t>
      </w:r>
      <w:r w:rsidR="00196372" w:rsidRPr="003D6090">
        <w:t>setting</w:t>
      </w:r>
      <w:r w:rsidR="00196372" w:rsidRPr="00196372">
        <w:t xml:space="preserve"> to </w:t>
      </w:r>
      <w:r w:rsidR="00196372">
        <w:rPr>
          <w:b/>
        </w:rPr>
        <w:t>Disabled</w:t>
      </w:r>
      <w:r w:rsidR="00196372">
        <w:t xml:space="preserve">. </w:t>
      </w:r>
    </w:p>
    <w:p w14:paraId="453C3D8A" w14:textId="77777777" w:rsidR="009A052D" w:rsidRDefault="009A052D" w:rsidP="009A052D">
      <w:pPr>
        <w:pStyle w:val="LabStepScreenshotLevel2"/>
      </w:pPr>
      <w:r>
        <w:drawing>
          <wp:inline distT="0" distB="0" distL="0" distR="0" wp14:anchorId="631006B7" wp14:editId="2B4D549F">
            <wp:extent cx="3895024" cy="866899"/>
            <wp:effectExtent l="19050" t="19050" r="1079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59" cy="8758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311C3DB" w14:textId="77777777" w:rsidR="00196372" w:rsidRDefault="00196372" w:rsidP="00196372">
      <w:pPr>
        <w:pStyle w:val="LabStepNumberedLevel2"/>
      </w:pPr>
      <w:r>
        <w:t xml:space="preserve">Click </w:t>
      </w:r>
      <w:r w:rsidR="003D6090">
        <w:rPr>
          <w:b/>
        </w:rPr>
        <w:t>Ok</w:t>
      </w:r>
      <w:r>
        <w:t xml:space="preserve"> button to save your changes and return to the list </w:t>
      </w:r>
      <w:r w:rsidRPr="00422E11">
        <w:rPr>
          <w:b/>
        </w:rPr>
        <w:t>Settings</w:t>
      </w:r>
      <w:r>
        <w:t xml:space="preserve"> page.</w:t>
      </w:r>
    </w:p>
    <w:p w14:paraId="05988AE5" w14:textId="6913A13C" w:rsidR="00FF0945" w:rsidRDefault="00FF0945" w:rsidP="00FF0945">
      <w:pPr>
        <w:pStyle w:val="LabExerciseCallout"/>
      </w:pPr>
      <w:r>
        <w:t xml:space="preserve">You may receive a warning message. Click </w:t>
      </w:r>
      <w:r w:rsidRPr="00FF0945">
        <w:rPr>
          <w:b/>
        </w:rPr>
        <w:t>OK</w:t>
      </w:r>
      <w:r>
        <w:t>.</w:t>
      </w:r>
    </w:p>
    <w:p w14:paraId="4B93718A" w14:textId="77777777" w:rsidR="006504E7" w:rsidRDefault="00422E11" w:rsidP="00422E11">
      <w:pPr>
        <w:pStyle w:val="LabStepNumbered"/>
      </w:pPr>
      <w:r>
        <w:t xml:space="preserve">Add a few columns to the </w:t>
      </w:r>
      <w:r w:rsidRPr="00422E11">
        <w:rPr>
          <w:b/>
        </w:rPr>
        <w:t>Product Reviews</w:t>
      </w:r>
      <w:r>
        <w:t xml:space="preserve"> list.</w:t>
      </w:r>
    </w:p>
    <w:p w14:paraId="727791D2" w14:textId="77777777" w:rsidR="00C453EB" w:rsidRDefault="00422E11" w:rsidP="006E19DC">
      <w:pPr>
        <w:pStyle w:val="LabStepNumberedLevel2"/>
      </w:pPr>
      <w:r>
        <w:t xml:space="preserve">In the list </w:t>
      </w:r>
      <w:r w:rsidRPr="00422E11">
        <w:rPr>
          <w:b/>
        </w:rPr>
        <w:t>Settings</w:t>
      </w:r>
      <w:r>
        <w:t xml:space="preserve"> page, s</w:t>
      </w:r>
      <w:r w:rsidR="00C453EB">
        <w:t xml:space="preserve">croll down to the </w:t>
      </w:r>
      <w:r w:rsidR="00C453EB" w:rsidRPr="00422E11">
        <w:rPr>
          <w:b/>
        </w:rPr>
        <w:t>Columns</w:t>
      </w:r>
      <w:r w:rsidR="00C453EB">
        <w:t xml:space="preserve"> section and inspect the current set of columns in the </w:t>
      </w:r>
      <w:r w:rsidR="00C453EB" w:rsidRPr="00422E11">
        <w:rPr>
          <w:b/>
        </w:rPr>
        <w:t>Product</w:t>
      </w:r>
      <w:r w:rsidR="00DD1884">
        <w:rPr>
          <w:b/>
        </w:rPr>
        <w:t xml:space="preserve"> Review</w:t>
      </w:r>
      <w:r w:rsidR="00C453EB" w:rsidRPr="00422E11">
        <w:rPr>
          <w:b/>
        </w:rPr>
        <w:t>s</w:t>
      </w:r>
      <w:r w:rsidR="00C453EB">
        <w:t xml:space="preserve"> list. The current set of columns includes </w:t>
      </w:r>
      <w:r w:rsidR="00C453EB" w:rsidRPr="00422E11">
        <w:rPr>
          <w:b/>
        </w:rPr>
        <w:t>Title</w:t>
      </w:r>
      <w:r w:rsidR="00C453EB">
        <w:t xml:space="preserve">, </w:t>
      </w:r>
      <w:r w:rsidR="00C453EB" w:rsidRPr="00422E11">
        <w:rPr>
          <w:b/>
        </w:rPr>
        <w:t>Modified</w:t>
      </w:r>
      <w:r w:rsidR="00C453EB">
        <w:t xml:space="preserve">, </w:t>
      </w:r>
      <w:r w:rsidR="00C453EB" w:rsidRPr="00422E11">
        <w:rPr>
          <w:b/>
        </w:rPr>
        <w:t>Created</w:t>
      </w:r>
      <w:r w:rsidR="00C453EB">
        <w:t xml:space="preserve">, </w:t>
      </w:r>
      <w:r w:rsidR="00C453EB" w:rsidRPr="00422E11">
        <w:rPr>
          <w:b/>
        </w:rPr>
        <w:t>Created By</w:t>
      </w:r>
      <w:r w:rsidR="00C453EB">
        <w:t xml:space="preserve"> and </w:t>
      </w:r>
      <w:r w:rsidR="00C453EB" w:rsidRPr="00422E11">
        <w:rPr>
          <w:b/>
        </w:rPr>
        <w:t>Modified By</w:t>
      </w:r>
      <w:r w:rsidR="00C453EB">
        <w:t>.</w:t>
      </w:r>
    </w:p>
    <w:p w14:paraId="70222B8F" w14:textId="77777777" w:rsidR="00C453EB" w:rsidRDefault="00C453EB" w:rsidP="00C453EB">
      <w:pPr>
        <w:pStyle w:val="LabStepScreenshotLevel2"/>
      </w:pPr>
      <w:r>
        <w:drawing>
          <wp:inline distT="0" distB="0" distL="0" distR="0" wp14:anchorId="0C2F1C4A" wp14:editId="1F545F57">
            <wp:extent cx="5059442" cy="2173184"/>
            <wp:effectExtent l="19050" t="19050" r="27305" b="177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99" cy="2186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9EDF9F8" w14:textId="77777777" w:rsidR="00C453EB" w:rsidRDefault="00C453EB" w:rsidP="00C453EB">
      <w:pPr>
        <w:pStyle w:val="LabStepNumbered"/>
      </w:pPr>
      <w:r>
        <w:t xml:space="preserve">Add a new </w:t>
      </w:r>
      <w:r w:rsidR="00697CFA" w:rsidRPr="00697CFA">
        <w:t>single-line text</w:t>
      </w:r>
      <w:r>
        <w:t xml:space="preserve"> column named </w:t>
      </w:r>
      <w:r w:rsidRPr="0087423C">
        <w:rPr>
          <w:b/>
        </w:rPr>
        <w:t>Product Code</w:t>
      </w:r>
      <w:r>
        <w:t>.</w:t>
      </w:r>
    </w:p>
    <w:p w14:paraId="699B8405" w14:textId="77777777" w:rsidR="00C453EB" w:rsidRDefault="00C453EB" w:rsidP="00C453EB">
      <w:pPr>
        <w:pStyle w:val="LabStepNumberedLevel2"/>
      </w:pPr>
      <w:r>
        <w:t xml:space="preserve">Click on the </w:t>
      </w:r>
      <w:r w:rsidRPr="00FB1400">
        <w:rPr>
          <w:b/>
        </w:rPr>
        <w:t>Create column</w:t>
      </w:r>
      <w:r>
        <w:t xml:space="preserve"> link in the </w:t>
      </w:r>
      <w:r w:rsidRPr="00FB1400">
        <w:rPr>
          <w:b/>
        </w:rPr>
        <w:t>Columns</w:t>
      </w:r>
      <w:r>
        <w:t xml:space="preserve"> section under the list of columns to navigate to the </w:t>
      </w:r>
      <w:r w:rsidRPr="00FB1400">
        <w:rPr>
          <w:b/>
        </w:rPr>
        <w:t>Create Column</w:t>
      </w:r>
      <w:r>
        <w:t xml:space="preserve"> page.</w:t>
      </w:r>
    </w:p>
    <w:p w14:paraId="0E24A75C" w14:textId="77777777" w:rsidR="00C453EB" w:rsidRDefault="00C453EB" w:rsidP="00C453EB">
      <w:pPr>
        <w:pStyle w:val="LabStepNumberedLevel2"/>
      </w:pPr>
      <w:r>
        <w:t xml:space="preserve">On the </w:t>
      </w:r>
      <w:r w:rsidRPr="00FB1400">
        <w:rPr>
          <w:b/>
        </w:rPr>
        <w:t>Create Column</w:t>
      </w:r>
      <w:r>
        <w:t xml:space="preserve"> page, add a </w:t>
      </w:r>
      <w:r w:rsidRPr="00FB1400">
        <w:rPr>
          <w:b/>
        </w:rPr>
        <w:t>Column name</w:t>
      </w:r>
      <w:r>
        <w:t xml:space="preserve"> of </w:t>
      </w:r>
      <w:r w:rsidRPr="00FB1400">
        <w:rPr>
          <w:b/>
        </w:rPr>
        <w:t>Product Code</w:t>
      </w:r>
      <w:r>
        <w:t xml:space="preserve"> and ensure that </w:t>
      </w:r>
      <w:r w:rsidRPr="00FB1400">
        <w:rPr>
          <w:b/>
        </w:rPr>
        <w:t>The type of information in this column is</w:t>
      </w:r>
      <w:r>
        <w:t xml:space="preserve"> setting is set to </w:t>
      </w:r>
      <w:r w:rsidRPr="00FB1400">
        <w:rPr>
          <w:b/>
        </w:rPr>
        <w:t>Single line of text</w:t>
      </w:r>
      <w:r>
        <w:t>.</w:t>
      </w:r>
    </w:p>
    <w:p w14:paraId="2F352B58" w14:textId="3482FECD" w:rsidR="00C453EB" w:rsidRDefault="00332B85" w:rsidP="00C453EB">
      <w:pPr>
        <w:pStyle w:val="LabStepScreenshotLevel2"/>
      </w:pPr>
      <w:r>
        <w:drawing>
          <wp:inline distT="0" distB="0" distL="0" distR="0" wp14:anchorId="36168819" wp14:editId="7A3D6098">
            <wp:extent cx="3635890" cy="2042556"/>
            <wp:effectExtent l="19050" t="19050" r="2222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037" cy="207072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5CCAE48" w14:textId="77777777" w:rsidR="00C453EB" w:rsidRDefault="00C453EB" w:rsidP="00C453EB">
      <w:pPr>
        <w:pStyle w:val="LabStepNumberedLevel2"/>
      </w:pPr>
      <w:r>
        <w:t xml:space="preserve">Click </w:t>
      </w:r>
      <w:r w:rsidRPr="0085507B">
        <w:rPr>
          <w:b/>
        </w:rPr>
        <w:t>OK</w:t>
      </w:r>
      <w:r>
        <w:t xml:space="preserve"> to create the new list column.</w:t>
      </w:r>
    </w:p>
    <w:p w14:paraId="3846B56E" w14:textId="6E014A3F" w:rsidR="00DD1884" w:rsidRDefault="00DD1884" w:rsidP="00DD1884">
      <w:pPr>
        <w:pStyle w:val="LabStepNumbered"/>
      </w:pPr>
      <w:r>
        <w:t xml:space="preserve">Add a new </w:t>
      </w:r>
      <w:r w:rsidRPr="00DD1884">
        <w:t>multiline text</w:t>
      </w:r>
      <w:r>
        <w:rPr>
          <w:b/>
        </w:rPr>
        <w:t xml:space="preserve"> </w:t>
      </w:r>
      <w:r>
        <w:t xml:space="preserve">column named </w:t>
      </w:r>
      <w:r w:rsidRPr="0087423C">
        <w:rPr>
          <w:b/>
        </w:rPr>
        <w:t xml:space="preserve">Product </w:t>
      </w:r>
      <w:r w:rsidR="006A47A1">
        <w:rPr>
          <w:b/>
        </w:rPr>
        <w:t>Assessment</w:t>
      </w:r>
      <w:r>
        <w:t>.</w:t>
      </w:r>
    </w:p>
    <w:p w14:paraId="0BAB1C6C" w14:textId="77777777" w:rsidR="00DD1884" w:rsidRDefault="00DD1884" w:rsidP="00DD1884">
      <w:pPr>
        <w:pStyle w:val="LabStepNumberedLevel2"/>
      </w:pPr>
      <w:r>
        <w:t xml:space="preserve">Click on the </w:t>
      </w:r>
      <w:r w:rsidRPr="00FB1400">
        <w:rPr>
          <w:b/>
        </w:rPr>
        <w:t>Create column</w:t>
      </w:r>
      <w:r>
        <w:t xml:space="preserve"> link in the </w:t>
      </w:r>
      <w:r w:rsidRPr="00FB1400">
        <w:rPr>
          <w:b/>
        </w:rPr>
        <w:t>Columns</w:t>
      </w:r>
      <w:r>
        <w:t xml:space="preserve"> section under the list of columns to navigate to the </w:t>
      </w:r>
      <w:r w:rsidRPr="00FB1400">
        <w:rPr>
          <w:b/>
        </w:rPr>
        <w:t>Create Column</w:t>
      </w:r>
      <w:r>
        <w:t xml:space="preserve"> page.</w:t>
      </w:r>
    </w:p>
    <w:p w14:paraId="3E6E1E72" w14:textId="77777777" w:rsidR="00DD1884" w:rsidRDefault="00DD1884" w:rsidP="00DD1884">
      <w:pPr>
        <w:pStyle w:val="LabStepNumberedLevel2"/>
      </w:pPr>
      <w:r>
        <w:t xml:space="preserve">On the </w:t>
      </w:r>
      <w:r w:rsidRPr="00FB1400">
        <w:rPr>
          <w:b/>
        </w:rPr>
        <w:t>Create Column</w:t>
      </w:r>
      <w:r>
        <w:t xml:space="preserve"> page, add a </w:t>
      </w:r>
      <w:r w:rsidRPr="00FB1400">
        <w:rPr>
          <w:b/>
        </w:rPr>
        <w:t>Column name</w:t>
      </w:r>
      <w:r>
        <w:t xml:space="preserve"> of </w:t>
      </w:r>
      <w:r w:rsidRPr="00FB1400">
        <w:rPr>
          <w:b/>
        </w:rPr>
        <w:t xml:space="preserve">Product </w:t>
      </w:r>
      <w:r w:rsidR="00697CFA">
        <w:rPr>
          <w:b/>
        </w:rPr>
        <w:t xml:space="preserve">Assessment </w:t>
      </w:r>
      <w:r>
        <w:t xml:space="preserve">and ensure that </w:t>
      </w:r>
      <w:r w:rsidRPr="00FB1400">
        <w:rPr>
          <w:b/>
        </w:rPr>
        <w:t>The type of information in this column is</w:t>
      </w:r>
      <w:r>
        <w:t xml:space="preserve"> setting is set to </w:t>
      </w:r>
      <w:r w:rsidR="00697CFA">
        <w:rPr>
          <w:b/>
        </w:rPr>
        <w:t xml:space="preserve">Multiple </w:t>
      </w:r>
      <w:r w:rsidRPr="00FB1400">
        <w:rPr>
          <w:b/>
        </w:rPr>
        <w:t>line</w:t>
      </w:r>
      <w:r w:rsidR="00697CFA">
        <w:rPr>
          <w:b/>
        </w:rPr>
        <w:t>s</w:t>
      </w:r>
      <w:r w:rsidRPr="00FB1400">
        <w:rPr>
          <w:b/>
        </w:rPr>
        <w:t xml:space="preserve"> of text</w:t>
      </w:r>
      <w:r>
        <w:t>.</w:t>
      </w:r>
    </w:p>
    <w:p w14:paraId="2192D2A2" w14:textId="428A3DCF" w:rsidR="00DD1884" w:rsidRDefault="00332B85" w:rsidP="00DD1884">
      <w:pPr>
        <w:pStyle w:val="LabStepScreenshotLevel2"/>
      </w:pPr>
      <w:r>
        <w:lastRenderedPageBreak/>
        <w:drawing>
          <wp:inline distT="0" distB="0" distL="0" distR="0" wp14:anchorId="64C2D5C3" wp14:editId="30DEEA2C">
            <wp:extent cx="3549967" cy="1669774"/>
            <wp:effectExtent l="19050" t="19050" r="1270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4535" cy="168603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8A754D0" w14:textId="77777777" w:rsidR="00DD1884" w:rsidRDefault="00DD1884" w:rsidP="00DD1884">
      <w:pPr>
        <w:pStyle w:val="LabStepNumberedLevel2"/>
      </w:pPr>
      <w:r>
        <w:t xml:space="preserve">Click </w:t>
      </w:r>
      <w:r w:rsidRPr="00697CFA">
        <w:rPr>
          <w:b/>
        </w:rPr>
        <w:t>OK</w:t>
      </w:r>
      <w:r>
        <w:t xml:space="preserve"> to create the new list column.</w:t>
      </w:r>
    </w:p>
    <w:p w14:paraId="666D7FBC" w14:textId="77777777" w:rsidR="00697CFA" w:rsidRDefault="00697CFA" w:rsidP="00033329">
      <w:pPr>
        <w:pStyle w:val="LabStepNumbered"/>
      </w:pPr>
      <w:r>
        <w:t xml:space="preserve">Add a new </w:t>
      </w:r>
      <w:r w:rsidRPr="00DD1884">
        <w:t>multiline text</w:t>
      </w:r>
      <w:r w:rsidRPr="00697CFA">
        <w:rPr>
          <w:b/>
        </w:rPr>
        <w:t xml:space="preserve"> </w:t>
      </w:r>
      <w:r>
        <w:t xml:space="preserve">column named </w:t>
      </w:r>
      <w:r w:rsidRPr="00697CFA">
        <w:rPr>
          <w:b/>
        </w:rPr>
        <w:t>Areas for Improvement</w:t>
      </w:r>
      <w:r>
        <w:t>.</w:t>
      </w:r>
    </w:p>
    <w:p w14:paraId="11CA36C7" w14:textId="77777777" w:rsidR="00697CFA" w:rsidRDefault="00697CFA" w:rsidP="00697CFA">
      <w:pPr>
        <w:pStyle w:val="LabStepNumberedLevel2"/>
      </w:pPr>
      <w:r>
        <w:t xml:space="preserve">On the </w:t>
      </w:r>
      <w:r w:rsidRPr="00FB1400">
        <w:rPr>
          <w:b/>
        </w:rPr>
        <w:t>Create Column</w:t>
      </w:r>
      <w:r>
        <w:t xml:space="preserve"> page, add a </w:t>
      </w:r>
      <w:r w:rsidRPr="00FB1400">
        <w:rPr>
          <w:b/>
        </w:rPr>
        <w:t>Column name</w:t>
      </w:r>
      <w:r>
        <w:t xml:space="preserve"> of </w:t>
      </w:r>
      <w:r w:rsidRPr="00697CFA">
        <w:rPr>
          <w:b/>
        </w:rPr>
        <w:t>Areas for Improvement</w:t>
      </w:r>
      <w:r>
        <w:rPr>
          <w:b/>
        </w:rPr>
        <w:t xml:space="preserve"> </w:t>
      </w:r>
      <w:r>
        <w:t xml:space="preserve">and ensure that </w:t>
      </w:r>
      <w:r w:rsidRPr="00FB1400">
        <w:rPr>
          <w:b/>
        </w:rPr>
        <w:t>The type of information in this column is</w:t>
      </w:r>
      <w:r>
        <w:t xml:space="preserve"> setting is set to </w:t>
      </w:r>
      <w:r>
        <w:rPr>
          <w:b/>
        </w:rPr>
        <w:t xml:space="preserve">Multiple </w:t>
      </w:r>
      <w:r w:rsidRPr="00FB1400">
        <w:rPr>
          <w:b/>
        </w:rPr>
        <w:t>line</w:t>
      </w:r>
      <w:r>
        <w:rPr>
          <w:b/>
        </w:rPr>
        <w:t>s</w:t>
      </w:r>
      <w:r w:rsidRPr="00FB1400">
        <w:rPr>
          <w:b/>
        </w:rPr>
        <w:t xml:space="preserve"> of text</w:t>
      </w:r>
      <w:r>
        <w:t>.</w:t>
      </w:r>
    </w:p>
    <w:p w14:paraId="15A41DDA" w14:textId="77777777" w:rsidR="00697CFA" w:rsidRDefault="00697CFA" w:rsidP="005730C2">
      <w:pPr>
        <w:pStyle w:val="LabStepNumberedLevel2"/>
      </w:pPr>
      <w:r>
        <w:t xml:space="preserve">Click </w:t>
      </w:r>
      <w:r w:rsidRPr="00697CFA">
        <w:rPr>
          <w:b/>
        </w:rPr>
        <w:t>OK</w:t>
      </w:r>
      <w:r>
        <w:t xml:space="preserve"> to create the new list column.</w:t>
      </w:r>
    </w:p>
    <w:p w14:paraId="5419F874" w14:textId="77777777" w:rsidR="00697CFA" w:rsidRDefault="00697CFA" w:rsidP="00697CFA">
      <w:pPr>
        <w:pStyle w:val="LabStepNumbered"/>
      </w:pPr>
      <w:r>
        <w:t xml:space="preserve">Add a new </w:t>
      </w:r>
      <w:r w:rsidRPr="00697CFA">
        <w:t>single-line text</w:t>
      </w:r>
      <w:r>
        <w:t xml:space="preserve"> column named </w:t>
      </w:r>
      <w:r>
        <w:rPr>
          <w:b/>
        </w:rPr>
        <w:t>Need for Redesign</w:t>
      </w:r>
      <w:r>
        <w:t>.</w:t>
      </w:r>
    </w:p>
    <w:p w14:paraId="035D6631" w14:textId="77777777" w:rsidR="00697CFA" w:rsidRDefault="00697CFA" w:rsidP="00697CFA">
      <w:pPr>
        <w:pStyle w:val="LabStepNumberedLevel2"/>
      </w:pPr>
      <w:r>
        <w:t xml:space="preserve">Click on the </w:t>
      </w:r>
      <w:r w:rsidRPr="00FB1400">
        <w:rPr>
          <w:b/>
        </w:rPr>
        <w:t>Create column</w:t>
      </w:r>
      <w:r>
        <w:t xml:space="preserve"> link in the </w:t>
      </w:r>
      <w:r w:rsidRPr="00FB1400">
        <w:rPr>
          <w:b/>
        </w:rPr>
        <w:t>Columns</w:t>
      </w:r>
      <w:r>
        <w:t xml:space="preserve"> section under the list of columns to navigate to the </w:t>
      </w:r>
      <w:r w:rsidRPr="00FB1400">
        <w:rPr>
          <w:b/>
        </w:rPr>
        <w:t>Create Column</w:t>
      </w:r>
      <w:r>
        <w:t xml:space="preserve"> page.</w:t>
      </w:r>
    </w:p>
    <w:p w14:paraId="3126166E" w14:textId="61CB4313" w:rsidR="00697CFA" w:rsidRDefault="00697CFA" w:rsidP="00697CFA">
      <w:pPr>
        <w:pStyle w:val="LabStepNumberedLevel2"/>
      </w:pPr>
      <w:r>
        <w:t xml:space="preserve">On the </w:t>
      </w:r>
      <w:r w:rsidRPr="00FB1400">
        <w:rPr>
          <w:b/>
        </w:rPr>
        <w:t>Create Column</w:t>
      </w:r>
      <w:r>
        <w:t xml:space="preserve"> page, add a </w:t>
      </w:r>
      <w:r w:rsidRPr="00FB1400">
        <w:rPr>
          <w:b/>
        </w:rPr>
        <w:t>Column name</w:t>
      </w:r>
      <w:r>
        <w:t xml:space="preserve"> of </w:t>
      </w:r>
      <w:r w:rsidR="00604643">
        <w:rPr>
          <w:b/>
        </w:rPr>
        <w:t>Need for Redesign</w:t>
      </w:r>
      <w:r>
        <w:t xml:space="preserve"> and ensure that </w:t>
      </w:r>
      <w:r w:rsidRPr="00FB1400">
        <w:rPr>
          <w:b/>
        </w:rPr>
        <w:t>The type of information in this column is</w:t>
      </w:r>
      <w:r>
        <w:t xml:space="preserve"> setting is set to </w:t>
      </w:r>
      <w:r w:rsidRPr="00FB1400">
        <w:rPr>
          <w:b/>
        </w:rPr>
        <w:t>Single line of text</w:t>
      </w:r>
      <w:r>
        <w:t>.</w:t>
      </w:r>
    </w:p>
    <w:p w14:paraId="1D374F62" w14:textId="77777777" w:rsidR="00697CFA" w:rsidRDefault="00697CFA" w:rsidP="00697CFA">
      <w:pPr>
        <w:pStyle w:val="LabStepNumberedLevel2"/>
      </w:pPr>
      <w:r>
        <w:t xml:space="preserve">Click </w:t>
      </w:r>
      <w:r w:rsidRPr="00697CFA">
        <w:rPr>
          <w:b/>
        </w:rPr>
        <w:t>OK</w:t>
      </w:r>
      <w:r>
        <w:t xml:space="preserve"> to create the new list column.</w:t>
      </w:r>
    </w:p>
    <w:p w14:paraId="6DED18C6" w14:textId="77777777" w:rsidR="00A84094" w:rsidRDefault="00A84094" w:rsidP="00BC0CDD">
      <w:pPr>
        <w:pStyle w:val="LabStepNumbered"/>
      </w:pPr>
      <w:r>
        <w:t xml:space="preserve">After you are done adding columns, the </w:t>
      </w:r>
      <w:r w:rsidRPr="00A84094">
        <w:rPr>
          <w:b/>
        </w:rPr>
        <w:t>Columns</w:t>
      </w:r>
      <w:r>
        <w:t xml:space="preserve"> section of </w:t>
      </w:r>
      <w:r w:rsidRPr="00A84094">
        <w:rPr>
          <w:b/>
        </w:rPr>
        <w:t>the Product Reviews</w:t>
      </w:r>
      <w:r>
        <w:t xml:space="preserve"> list should look like the following screenshot,</w:t>
      </w:r>
    </w:p>
    <w:p w14:paraId="3BDC4A48" w14:textId="77777777" w:rsidR="00A84094" w:rsidRDefault="00A84094" w:rsidP="00A84094">
      <w:pPr>
        <w:pStyle w:val="LabStepScreenshotLevel2"/>
      </w:pPr>
      <w:r w:rsidRPr="00A84094">
        <w:rPr>
          <w:rStyle w:val="LabStepScreenshotFrame"/>
        </w:rPr>
        <w:drawing>
          <wp:inline distT="0" distB="0" distL="0" distR="0" wp14:anchorId="19C56FD2" wp14:editId="7779E4D9">
            <wp:extent cx="5611088" cy="1662546"/>
            <wp:effectExtent l="19050" t="19050" r="27940" b="139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66" cy="16990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D1A8ACB" w14:textId="77777777" w:rsidR="00BC0CDD" w:rsidRDefault="00BC0CDD" w:rsidP="00BC0CDD">
      <w:pPr>
        <w:pStyle w:val="LabStepNumbered"/>
      </w:pPr>
      <w:r>
        <w:t xml:space="preserve">Create and edit </w:t>
      </w:r>
      <w:r w:rsidR="00A84094">
        <w:t xml:space="preserve">an item in the </w:t>
      </w:r>
      <w:r w:rsidR="00A84094" w:rsidRPr="00A84094">
        <w:rPr>
          <w:b/>
        </w:rPr>
        <w:t>Product Reviews</w:t>
      </w:r>
      <w:r w:rsidR="00A84094">
        <w:t xml:space="preserve"> </w:t>
      </w:r>
      <w:r>
        <w:t xml:space="preserve">using the default </w:t>
      </w:r>
      <w:r w:rsidR="00D76746">
        <w:t xml:space="preserve">forms supplied by </w:t>
      </w:r>
      <w:r>
        <w:t xml:space="preserve">SharePoint </w:t>
      </w:r>
    </w:p>
    <w:p w14:paraId="4E4B5108" w14:textId="77777777" w:rsidR="00BC0CDD" w:rsidRDefault="00D76746" w:rsidP="00BC0CDD">
      <w:pPr>
        <w:pStyle w:val="LabStepNumberedLevel2"/>
      </w:pPr>
      <w:r>
        <w:t xml:space="preserve">Click on the </w:t>
      </w:r>
      <w:r w:rsidR="003E216C" w:rsidRPr="00A84094">
        <w:rPr>
          <w:b/>
        </w:rPr>
        <w:t>Product Reviews</w:t>
      </w:r>
      <w:r w:rsidR="003E216C">
        <w:t xml:space="preserve"> link in Quick Launch </w:t>
      </w:r>
      <w:r>
        <w:t xml:space="preserve">to navigate to the default view of the </w:t>
      </w:r>
      <w:r w:rsidR="003E216C" w:rsidRPr="00A84094">
        <w:rPr>
          <w:b/>
        </w:rPr>
        <w:t>Product Reviews</w:t>
      </w:r>
      <w:r w:rsidR="003E216C">
        <w:t xml:space="preserve"> </w:t>
      </w:r>
      <w:r>
        <w:t>list.</w:t>
      </w:r>
    </w:p>
    <w:p w14:paraId="3A707E17" w14:textId="77777777" w:rsidR="00D76746" w:rsidRDefault="00D76746" w:rsidP="00BC0CDD">
      <w:pPr>
        <w:pStyle w:val="LabStepNumberedLevel2"/>
      </w:pPr>
      <w:r>
        <w:t xml:space="preserve">Click the </w:t>
      </w:r>
      <w:r w:rsidRPr="003E216C">
        <w:rPr>
          <w:b/>
        </w:rPr>
        <w:t xml:space="preserve">new </w:t>
      </w:r>
      <w:r w:rsidR="003E216C" w:rsidRPr="003E216C">
        <w:rPr>
          <w:b/>
        </w:rPr>
        <w:t>item</w:t>
      </w:r>
      <w:r>
        <w:t xml:space="preserve"> link </w:t>
      </w:r>
      <w:r w:rsidR="003E216C">
        <w:t xml:space="preserve">to navigate to the new item form of the </w:t>
      </w:r>
      <w:r w:rsidR="003E216C" w:rsidRPr="00A84094">
        <w:rPr>
          <w:b/>
        </w:rPr>
        <w:t>Product Reviews</w:t>
      </w:r>
      <w:r w:rsidR="003E216C">
        <w:t xml:space="preserve"> list.</w:t>
      </w:r>
    </w:p>
    <w:p w14:paraId="08A21E90" w14:textId="77777777" w:rsidR="00D76746" w:rsidRDefault="003E216C" w:rsidP="00D76746">
      <w:pPr>
        <w:pStyle w:val="LabStepScreenshotLevel2"/>
      </w:pPr>
      <w:r>
        <w:drawing>
          <wp:inline distT="0" distB="0" distL="0" distR="0" wp14:anchorId="5C7469FF" wp14:editId="303490E9">
            <wp:extent cx="3908679" cy="1710047"/>
            <wp:effectExtent l="19050" t="19050" r="1587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91" cy="17505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E7B247F" w14:textId="77777777" w:rsidR="00BC0CDD" w:rsidRDefault="003E216C" w:rsidP="0022379A">
      <w:pPr>
        <w:pStyle w:val="LabStepNumberedLevel2"/>
      </w:pPr>
      <w:r>
        <w:t xml:space="preserve">Create and save </w:t>
      </w:r>
      <w:r w:rsidR="00D76746">
        <w:t xml:space="preserve">item </w:t>
      </w:r>
      <w:r>
        <w:t xml:space="preserve">in the </w:t>
      </w:r>
      <w:r w:rsidRPr="003E216C">
        <w:rPr>
          <w:b/>
        </w:rPr>
        <w:t>Product Reviews</w:t>
      </w:r>
      <w:r>
        <w:t xml:space="preserve"> list </w:t>
      </w:r>
      <w:r w:rsidR="00D76746">
        <w:t>using sample data such as that shown in the following screenshot.</w:t>
      </w:r>
    </w:p>
    <w:p w14:paraId="65340017" w14:textId="77777777" w:rsidR="00D76746" w:rsidRDefault="006148F7" w:rsidP="00D76746">
      <w:pPr>
        <w:pStyle w:val="LabStepScreenshotLevel2"/>
      </w:pPr>
      <w:r>
        <w:lastRenderedPageBreak/>
        <w:drawing>
          <wp:inline distT="0" distB="0" distL="0" distR="0" wp14:anchorId="75108BC9" wp14:editId="433FC28C">
            <wp:extent cx="3371850" cy="2528888"/>
            <wp:effectExtent l="19050" t="19050" r="19050" b="241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09" cy="2539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6F45809" w14:textId="77777777" w:rsidR="0075165F" w:rsidRDefault="0075165F" w:rsidP="0075165F">
      <w:pPr>
        <w:pStyle w:val="LabStepNumberedLevel2"/>
      </w:pPr>
      <w:r>
        <w:t xml:space="preserve">Click the </w:t>
      </w:r>
      <w:r w:rsidRPr="008D6798">
        <w:rPr>
          <w:b/>
        </w:rPr>
        <w:t>Save</w:t>
      </w:r>
      <w:r>
        <w:t xml:space="preserve"> button to save the new item.</w:t>
      </w:r>
      <w:r w:rsidR="006148F7">
        <w:t xml:space="preserve"> Once you save the item, it should appear in the default view.</w:t>
      </w:r>
    </w:p>
    <w:p w14:paraId="36E21767" w14:textId="77777777" w:rsidR="0075165F" w:rsidRDefault="006148F7" w:rsidP="0075165F">
      <w:pPr>
        <w:pStyle w:val="LabStepScreenshotLevel2"/>
      </w:pPr>
      <w:r>
        <w:drawing>
          <wp:inline distT="0" distB="0" distL="0" distR="0" wp14:anchorId="34B3D0F0" wp14:editId="2342F69E">
            <wp:extent cx="6234542" cy="1330036"/>
            <wp:effectExtent l="19050" t="19050" r="13970" b="2286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34" cy="13485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AA8A4DC" w14:textId="77777777" w:rsidR="0075165F" w:rsidRDefault="0075165F" w:rsidP="0075165F">
      <w:pPr>
        <w:pStyle w:val="LabExerciseCallout"/>
      </w:pPr>
      <w:r>
        <w:t xml:space="preserve">Now that you have seen the out-of-box editing experience for a task item, you will </w:t>
      </w:r>
      <w:r w:rsidR="009A052D">
        <w:t>now</w:t>
      </w:r>
      <w:r>
        <w:t xml:space="preserve"> customize the editing experience </w:t>
      </w:r>
      <w:r w:rsidR="009A052D">
        <w:t xml:space="preserve">for items in the </w:t>
      </w:r>
      <w:r w:rsidR="009A052D" w:rsidRPr="009A052D">
        <w:rPr>
          <w:b/>
        </w:rPr>
        <w:t>Product Reviews</w:t>
      </w:r>
      <w:r w:rsidR="009A052D">
        <w:t xml:space="preserve"> list </w:t>
      </w:r>
      <w:r>
        <w:t>by creating a new InfoPath form.</w:t>
      </w:r>
    </w:p>
    <w:p w14:paraId="52C9489D" w14:textId="77777777" w:rsidR="00DB6C3D" w:rsidRDefault="00DB6C3D" w:rsidP="0075165F">
      <w:pPr>
        <w:pStyle w:val="LabStepNumbered"/>
      </w:pPr>
      <w:r>
        <w:t xml:space="preserve">Now use InfoPath </w:t>
      </w:r>
      <w:r w:rsidR="0075165F">
        <w:t xml:space="preserve">Designer 2013 </w:t>
      </w:r>
      <w:r>
        <w:t xml:space="preserve">to modify the </w:t>
      </w:r>
      <w:r w:rsidR="009A052D">
        <w:t xml:space="preserve">new form and edit </w:t>
      </w:r>
      <w:r>
        <w:t>form</w:t>
      </w:r>
      <w:r w:rsidR="009A052D">
        <w:t xml:space="preserve"> for the </w:t>
      </w:r>
      <w:r w:rsidR="009A052D" w:rsidRPr="009A052D">
        <w:rPr>
          <w:b/>
        </w:rPr>
        <w:t>Product Reviews</w:t>
      </w:r>
      <w:r w:rsidR="009A052D">
        <w:t xml:space="preserve"> list.</w:t>
      </w:r>
    </w:p>
    <w:p w14:paraId="0EF38DD3" w14:textId="77777777" w:rsidR="0075165F" w:rsidRDefault="0075165F" w:rsidP="0075165F">
      <w:pPr>
        <w:pStyle w:val="LabStepNumberedLevel2"/>
      </w:pPr>
      <w:r>
        <w:t xml:space="preserve">Navigate to the page with the default view of the </w:t>
      </w:r>
      <w:r w:rsidR="009A052D">
        <w:rPr>
          <w:b/>
        </w:rPr>
        <w:t>Product Review</w:t>
      </w:r>
      <w:r w:rsidRPr="0075165F">
        <w:rPr>
          <w:b/>
        </w:rPr>
        <w:t>s</w:t>
      </w:r>
      <w:r>
        <w:t xml:space="preserve"> list.</w:t>
      </w:r>
    </w:p>
    <w:p w14:paraId="30948283" w14:textId="77777777" w:rsidR="00DB6C3D" w:rsidRDefault="0075165F" w:rsidP="0075165F">
      <w:pPr>
        <w:pStyle w:val="LabStepNumberedLevel2"/>
      </w:pPr>
      <w:r>
        <w:t xml:space="preserve">Activate the </w:t>
      </w:r>
      <w:r w:rsidRPr="004B1718">
        <w:rPr>
          <w:b/>
        </w:rPr>
        <w:t>LIST</w:t>
      </w:r>
      <w:r>
        <w:t xml:space="preserve"> tab in the ribbon and then click the </w:t>
      </w:r>
      <w:r w:rsidRPr="004B1718">
        <w:rPr>
          <w:b/>
        </w:rPr>
        <w:t>Customize Form</w:t>
      </w:r>
      <w:r>
        <w:t xml:space="preserve"> button</w:t>
      </w:r>
      <w:r w:rsidR="004B1718">
        <w:t xml:space="preserve"> in the</w:t>
      </w:r>
      <w:r>
        <w:t xml:space="preserve"> </w:t>
      </w:r>
      <w:r w:rsidR="00DB6C3D" w:rsidRPr="004B1718">
        <w:rPr>
          <w:b/>
        </w:rPr>
        <w:t xml:space="preserve">Customize </w:t>
      </w:r>
      <w:r w:rsidR="004B1718" w:rsidRPr="004B1718">
        <w:rPr>
          <w:b/>
        </w:rPr>
        <w:t>List</w:t>
      </w:r>
      <w:r w:rsidR="004B1718">
        <w:t xml:space="preserve"> group</w:t>
      </w:r>
      <w:r w:rsidR="00DB6C3D">
        <w:t>.</w:t>
      </w:r>
    </w:p>
    <w:p w14:paraId="4C5FB188" w14:textId="77777777" w:rsidR="0075165F" w:rsidRDefault="0075165F" w:rsidP="0075165F">
      <w:pPr>
        <w:pStyle w:val="LabStepScreenshotLevel2"/>
      </w:pPr>
      <w:r>
        <w:drawing>
          <wp:inline distT="0" distB="0" distL="0" distR="0" wp14:anchorId="0DB62DE6" wp14:editId="58CF34A3">
            <wp:extent cx="6039843" cy="961901"/>
            <wp:effectExtent l="19050" t="19050" r="18415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586" cy="1002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E2A955C" w14:textId="07C7F11A" w:rsidR="004B1718" w:rsidRDefault="009A052D" w:rsidP="0075165F">
      <w:pPr>
        <w:pStyle w:val="LabStepNumberedLevel2"/>
      </w:pPr>
      <w:r>
        <w:t xml:space="preserve">When you attempt to open a form for the first time in InfoPath Designer 2013 using this technique, Internet Explorer displayed a security-related dialog asking you if you want to continue. Uncheck the </w:t>
      </w:r>
      <w:r w:rsidRPr="009A052D">
        <w:rPr>
          <w:b/>
        </w:rPr>
        <w:t>Always ask before opening this type of address</w:t>
      </w:r>
      <w:r>
        <w:t xml:space="preserve"> checkbox and then click the </w:t>
      </w:r>
      <w:r w:rsidRPr="009A052D">
        <w:rPr>
          <w:b/>
        </w:rPr>
        <w:t>Allow</w:t>
      </w:r>
      <w:r>
        <w:t xml:space="preserve"> button to continue</w:t>
      </w:r>
      <w:r w:rsidR="00A5703E">
        <w:t xml:space="preserve"> loading the form into InfoPath Designer </w:t>
      </w:r>
      <w:r w:rsidR="004040C6">
        <w:t>2013.</w:t>
      </w:r>
    </w:p>
    <w:p w14:paraId="12B0B3EE" w14:textId="77777777" w:rsidR="004B1718" w:rsidRDefault="009A052D" w:rsidP="004B1718">
      <w:pPr>
        <w:pStyle w:val="LabStepScreenshotLevel2"/>
      </w:pPr>
      <w:r>
        <w:lastRenderedPageBreak/>
        <w:drawing>
          <wp:inline distT="0" distB="0" distL="0" distR="0" wp14:anchorId="5167BD7E" wp14:editId="5D3E6D49">
            <wp:extent cx="2773922" cy="2042556"/>
            <wp:effectExtent l="19050" t="19050" r="26670" b="152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2285" cy="206344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2DA18F4" w14:textId="7C74D1D4" w:rsidR="0085507B" w:rsidRDefault="0085507B" w:rsidP="0075165F">
      <w:pPr>
        <w:pStyle w:val="LabStepNumberedLevel2"/>
      </w:pPr>
      <w:r>
        <w:t>If you are prompted for Office 365 Credentials, use the same account and password to connect to your student site.</w:t>
      </w:r>
    </w:p>
    <w:p w14:paraId="28A2B990" w14:textId="0BECBA46" w:rsidR="0085507B" w:rsidRDefault="0085507B" w:rsidP="0085507B">
      <w:pPr>
        <w:pStyle w:val="LabStepNumberedLevel2"/>
        <w:numPr>
          <w:ilvl w:val="0"/>
          <w:numId w:val="0"/>
        </w:numPr>
        <w:ind w:left="720"/>
      </w:pPr>
      <w:r w:rsidRPr="0085507B">
        <w:rPr>
          <w:rStyle w:val="LabStepScreenshotFrame"/>
        </w:rPr>
        <w:drawing>
          <wp:inline distT="0" distB="0" distL="0" distR="0" wp14:anchorId="13B2C934" wp14:editId="5F777119">
            <wp:extent cx="4419048" cy="5428571"/>
            <wp:effectExtent l="19050" t="19050" r="19685" b="20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542857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FF36C35" w14:textId="77777777" w:rsidR="00DB6C3D" w:rsidRDefault="00DB6C3D" w:rsidP="0075165F">
      <w:pPr>
        <w:pStyle w:val="LabStepNumberedLevel2"/>
      </w:pPr>
      <w:r>
        <w:t xml:space="preserve">InfoPath </w:t>
      </w:r>
      <w:r w:rsidR="00A5703E">
        <w:t xml:space="preserve">Designer 2013 should launch and load a default version of the form imported from the </w:t>
      </w:r>
      <w:r w:rsidR="00A5703E" w:rsidRPr="00A5703E">
        <w:rPr>
          <w:b/>
        </w:rPr>
        <w:t>Product Review</w:t>
      </w:r>
      <w:r w:rsidR="00A5703E">
        <w:t xml:space="preserve"> </w:t>
      </w:r>
      <w:r>
        <w:t>list.</w:t>
      </w:r>
    </w:p>
    <w:p w14:paraId="588AF050" w14:textId="77777777" w:rsidR="00A5703E" w:rsidRDefault="00A5703E" w:rsidP="00A5703E">
      <w:pPr>
        <w:pStyle w:val="LabStepScreenshotLevel2"/>
      </w:pPr>
      <w:r>
        <w:lastRenderedPageBreak/>
        <w:drawing>
          <wp:inline distT="0" distB="0" distL="0" distR="0" wp14:anchorId="2FD1280D" wp14:editId="37C3CE9C">
            <wp:extent cx="5818682" cy="2232561"/>
            <wp:effectExtent l="19050" t="19050" r="10795" b="158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048" cy="2254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5321CB4" w14:textId="77777777" w:rsidR="00DB6C3D" w:rsidRDefault="00DB6C3D" w:rsidP="00DB6C3D">
      <w:pPr>
        <w:pStyle w:val="LabStepScreenshotLevel2"/>
      </w:pPr>
    </w:p>
    <w:p w14:paraId="4E8417F5" w14:textId="77777777" w:rsidR="00DB6C3D" w:rsidRDefault="00DB6C3D" w:rsidP="00A5703E">
      <w:pPr>
        <w:pStyle w:val="LabStepNumbered"/>
      </w:pPr>
      <w:r>
        <w:t xml:space="preserve">Click the top row of this form that is the one above the </w:t>
      </w:r>
      <w:r>
        <w:rPr>
          <w:b/>
        </w:rPr>
        <w:t>Title</w:t>
      </w:r>
      <w:r>
        <w:t xml:space="preserve"> field, use the ribbon to </w:t>
      </w:r>
      <w:r>
        <w:rPr>
          <w:b/>
        </w:rPr>
        <w:t>Insert » Picture</w:t>
      </w:r>
      <w:r>
        <w:t>.</w:t>
      </w:r>
    </w:p>
    <w:p w14:paraId="3C97E16E" w14:textId="77777777" w:rsidR="00DB6C3D" w:rsidRDefault="00DB6C3D" w:rsidP="00D6434F">
      <w:pPr>
        <w:pStyle w:val="LabStepNumberedLevel2"/>
      </w:pPr>
      <w:r>
        <w:t xml:space="preserve">Select the picture </w:t>
      </w:r>
      <w:r w:rsidR="00D6434F">
        <w:rPr>
          <w:rStyle w:val="InlindeCode"/>
        </w:rPr>
        <w:t>C:\Student</w:t>
      </w:r>
      <w:r>
        <w:rPr>
          <w:rStyle w:val="InlindeCode"/>
        </w:rPr>
        <w:t>\</w:t>
      </w:r>
      <w:r w:rsidR="00D6434F">
        <w:rPr>
          <w:rStyle w:val="InlindeCode"/>
        </w:rPr>
        <w:t>Modules\InfoPath\Lab\</w:t>
      </w:r>
      <w:r w:rsidR="00D6434F" w:rsidRPr="00D6434F">
        <w:rPr>
          <w:rStyle w:val="InlindeCode"/>
        </w:rPr>
        <w:t>WingtipLogo.gif</w:t>
      </w:r>
      <w:r>
        <w:t>.</w:t>
      </w:r>
    </w:p>
    <w:p w14:paraId="29B0011E" w14:textId="77777777" w:rsidR="00DB6C3D" w:rsidRDefault="00DB6C3D" w:rsidP="00A5703E">
      <w:pPr>
        <w:pStyle w:val="LabStepNumberedLevel2"/>
      </w:pPr>
      <w:r>
        <w:t>Resize the logo to be about 50% of the original size.</w:t>
      </w:r>
    </w:p>
    <w:p w14:paraId="6027B2AA" w14:textId="77777777" w:rsidR="00D6434F" w:rsidRDefault="00C70EBB" w:rsidP="00C70EBB">
      <w:pPr>
        <w:pStyle w:val="LabStepScreenshotLevel2"/>
      </w:pPr>
      <w:r>
        <w:drawing>
          <wp:inline distT="0" distB="0" distL="0" distR="0" wp14:anchorId="703D21F7" wp14:editId="5F14852C">
            <wp:extent cx="4442986" cy="2066307"/>
            <wp:effectExtent l="19050" t="19050" r="15240" b="101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453" cy="2086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DFE0AA2" w14:textId="357A4B96" w:rsidR="00DB6C3D" w:rsidRDefault="00DB6C3D" w:rsidP="00A5703E">
      <w:pPr>
        <w:pStyle w:val="LabStepNumbered"/>
      </w:pPr>
      <w:r>
        <w:t xml:space="preserve">Click the </w:t>
      </w:r>
      <w:r>
        <w:rPr>
          <w:b/>
        </w:rPr>
        <w:t>Title</w:t>
      </w:r>
      <w:r>
        <w:t xml:space="preserve"> text box and drag it to the right of the Wingtip logo. It should automatically get inserted at the bottom of the Wingtip logo.</w:t>
      </w:r>
      <w:r w:rsidR="0033684E">
        <w:t xml:space="preserve"> </w:t>
      </w:r>
      <w:r w:rsidR="0033684E" w:rsidRPr="0033684E">
        <w:rPr>
          <w:b/>
        </w:rPr>
        <w:t>NOTE: Be sure you move the control and not the label. If you delete the control your users cannot enter data!</w:t>
      </w:r>
    </w:p>
    <w:p w14:paraId="45EAD1C0" w14:textId="77777777" w:rsidR="00DB6C3D" w:rsidRDefault="00DB6C3D" w:rsidP="00E63C45">
      <w:pPr>
        <w:pStyle w:val="LabStepNumbered"/>
      </w:pPr>
      <w:r>
        <w:t xml:space="preserve">Click the </w:t>
      </w:r>
      <w:r>
        <w:rPr>
          <w:b/>
        </w:rPr>
        <w:t>Title</w:t>
      </w:r>
      <w:r>
        <w:t xml:space="preserve"> text box control and using the ribbon, change the styling of the control: </w:t>
      </w:r>
      <w:r>
        <w:rPr>
          <w:b/>
        </w:rPr>
        <w:t>Home » Font Size</w:t>
      </w:r>
      <w:r>
        <w:t xml:space="preserve">=18, </w:t>
      </w:r>
      <w:r>
        <w:rPr>
          <w:b/>
        </w:rPr>
        <w:t>Font Weight</w:t>
      </w:r>
      <w:r>
        <w:t xml:space="preserve"> = Bold, </w:t>
      </w:r>
      <w:r>
        <w:rPr>
          <w:b/>
        </w:rPr>
        <w:t>Color</w:t>
      </w:r>
      <w:r>
        <w:t xml:space="preserve"> = Blue</w:t>
      </w:r>
    </w:p>
    <w:p w14:paraId="5C7D97FA" w14:textId="77777777" w:rsidR="00E63C45" w:rsidRDefault="00E63C45" w:rsidP="00E63C45">
      <w:pPr>
        <w:pStyle w:val="LabStepNumbered"/>
      </w:pPr>
      <w:r>
        <w:t>Place the cursor inside the row where the Title textbox used to be</w:t>
      </w:r>
      <w:r w:rsidR="00DB6C3D">
        <w:t>. Then use the ribbon to remove the row</w:t>
      </w:r>
    </w:p>
    <w:p w14:paraId="593C3ADE" w14:textId="77777777" w:rsidR="00DB6C3D" w:rsidRDefault="00DB6C3D" w:rsidP="00E63C45">
      <w:pPr>
        <w:pStyle w:val="LabStepNumberedLevel2"/>
      </w:pPr>
      <w:r>
        <w:t>Table Tools » Layout » Delete » Rows.</w:t>
      </w:r>
    </w:p>
    <w:p w14:paraId="76AB49CF" w14:textId="77777777" w:rsidR="00E63C45" w:rsidRDefault="00E63C45" w:rsidP="00E63C45">
      <w:pPr>
        <w:pStyle w:val="LabStepScreenshotLevel2"/>
      </w:pPr>
      <w:r>
        <w:drawing>
          <wp:inline distT="0" distB="0" distL="0" distR="0" wp14:anchorId="454CCF0F" wp14:editId="169922B4">
            <wp:extent cx="4609163" cy="1781299"/>
            <wp:effectExtent l="19050" t="19050" r="2032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118" cy="18067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43B915F" w14:textId="77777777" w:rsidR="00E63C45" w:rsidRDefault="00E63C45" w:rsidP="00E63C45">
      <w:pPr>
        <w:pStyle w:val="LabStepNumberedLevel2"/>
      </w:pPr>
      <w:r>
        <w:lastRenderedPageBreak/>
        <w:t>Once you completed this operation, you should see you have removed the row.</w:t>
      </w:r>
    </w:p>
    <w:p w14:paraId="1C44B711" w14:textId="77777777" w:rsidR="00E63C45" w:rsidRDefault="00E63C45" w:rsidP="00E63C45">
      <w:pPr>
        <w:pStyle w:val="LabStepScreenshotLevel2"/>
      </w:pPr>
      <w:r>
        <w:drawing>
          <wp:inline distT="0" distB="0" distL="0" distR="0" wp14:anchorId="3D237C47" wp14:editId="1B349915">
            <wp:extent cx="4872917" cy="2185059"/>
            <wp:effectExtent l="19050" t="19050" r="23495" b="2476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843" cy="2202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32FBA94" w14:textId="77777777" w:rsidR="00E63C45" w:rsidRDefault="00E63C45" w:rsidP="00E63C45">
      <w:pPr>
        <w:pStyle w:val="LabStepNumbered"/>
      </w:pPr>
      <w:r>
        <w:t>Change the theme of the form.</w:t>
      </w:r>
    </w:p>
    <w:p w14:paraId="29158A79" w14:textId="77777777" w:rsidR="00E63C45" w:rsidRDefault="00E63C45" w:rsidP="00E63C45">
      <w:pPr>
        <w:pStyle w:val="LabStepNumberedLevel2"/>
      </w:pPr>
      <w:r>
        <w:t xml:space="preserve">Activate the </w:t>
      </w:r>
      <w:r w:rsidRPr="00E63C45">
        <w:rPr>
          <w:b/>
        </w:rPr>
        <w:t>PAGE DESIGN</w:t>
      </w:r>
      <w:r>
        <w:t xml:space="preserve"> tab in the ribbon.</w:t>
      </w:r>
    </w:p>
    <w:p w14:paraId="3A6DFB1B" w14:textId="77777777" w:rsidR="00E63C45" w:rsidRDefault="00E63C45" w:rsidP="00E63C45">
      <w:pPr>
        <w:pStyle w:val="LabStepNumberedLevel2"/>
      </w:pPr>
      <w:r>
        <w:t>Drop down the Themes drop-down menu and select a color scheme that you find appealing.</w:t>
      </w:r>
    </w:p>
    <w:p w14:paraId="284708A9" w14:textId="77777777" w:rsidR="00E63C45" w:rsidRDefault="00E63C45" w:rsidP="00E63C45">
      <w:pPr>
        <w:pStyle w:val="LabStepScreenshotLevel2"/>
      </w:pPr>
      <w:r>
        <w:drawing>
          <wp:inline distT="0" distB="0" distL="0" distR="0" wp14:anchorId="274A9606" wp14:editId="1C8139ED">
            <wp:extent cx="6042355" cy="2101932"/>
            <wp:effectExtent l="19050" t="19050" r="15875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35" cy="21192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8240AAB" w14:textId="77777777" w:rsidR="00E63C45" w:rsidRDefault="00E63C45" w:rsidP="00E63C45">
      <w:pPr>
        <w:pStyle w:val="LabStepNumberedLevel2"/>
      </w:pPr>
      <w:r>
        <w:t>You form should adapt the colors of the theme you have selected.</w:t>
      </w:r>
    </w:p>
    <w:p w14:paraId="29BA22B5" w14:textId="77777777" w:rsidR="00DB6C3D" w:rsidRDefault="00DB6C3D" w:rsidP="00E63C45">
      <w:pPr>
        <w:pStyle w:val="LabStepNumbered"/>
      </w:pPr>
      <w:r>
        <w:t>Publish the modified form back to the server:</w:t>
      </w:r>
    </w:p>
    <w:p w14:paraId="64D23266" w14:textId="77777777" w:rsidR="00DB6C3D" w:rsidRDefault="00DB6C3D" w:rsidP="00E63C45">
      <w:pPr>
        <w:pStyle w:val="LabStepNumberedLevel2"/>
      </w:pPr>
      <w:r>
        <w:t xml:space="preserve">Click the </w:t>
      </w:r>
      <w:r>
        <w:rPr>
          <w:b/>
        </w:rPr>
        <w:t>File</w:t>
      </w:r>
      <w:r>
        <w:t xml:space="preserve"> tab to bring up the backstage page.</w:t>
      </w:r>
    </w:p>
    <w:p w14:paraId="6EE4592E" w14:textId="77777777" w:rsidR="00DB6C3D" w:rsidRDefault="00DB6C3D" w:rsidP="00E63C45">
      <w:pPr>
        <w:pStyle w:val="LabStepNumberedLevel2"/>
      </w:pPr>
      <w:r>
        <w:t xml:space="preserve">Click the </w:t>
      </w:r>
      <w:r w:rsidR="003D2A58" w:rsidRPr="003D2A58">
        <w:rPr>
          <w:b/>
        </w:rPr>
        <w:t xml:space="preserve">Quick </w:t>
      </w:r>
      <w:r w:rsidRPr="003D2A58">
        <w:rPr>
          <w:b/>
        </w:rPr>
        <w:t>Publish</w:t>
      </w:r>
      <w:r>
        <w:t xml:space="preserve"> button. This works because InfoPath already knows where the form came from and that it should be published back to the same location. </w:t>
      </w:r>
    </w:p>
    <w:p w14:paraId="493E29A7" w14:textId="1BC1465F" w:rsidR="003D2A58" w:rsidRPr="0085507B" w:rsidRDefault="0085507B" w:rsidP="0085507B">
      <w:pPr>
        <w:pStyle w:val="LabStepScreenshotLevel2"/>
        <w:rPr>
          <w:rStyle w:val="LabStepScreenshotFrame"/>
        </w:rPr>
      </w:pPr>
      <w:r>
        <w:drawing>
          <wp:inline distT="0" distB="0" distL="0" distR="0" wp14:anchorId="0A0BFA36" wp14:editId="69451EF3">
            <wp:extent cx="5571429" cy="1028571"/>
            <wp:effectExtent l="19050" t="19050" r="10795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10285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0D0D3E4" w14:textId="77777777" w:rsidR="003D2A58" w:rsidRDefault="003D2A58" w:rsidP="003D2A58">
      <w:pPr>
        <w:pStyle w:val="LabStepNumberedLevel2"/>
      </w:pPr>
      <w:r>
        <w:t>InfoPath Designer 2013 will confirm the form was published using the following dialog.</w:t>
      </w:r>
    </w:p>
    <w:p w14:paraId="165DC512" w14:textId="77777777" w:rsidR="003D2A58" w:rsidRDefault="003D2A58" w:rsidP="003D2A58">
      <w:pPr>
        <w:pStyle w:val="LabStepScreenshotLevel2"/>
      </w:pPr>
      <w:r>
        <w:lastRenderedPageBreak/>
        <w:drawing>
          <wp:inline distT="0" distB="0" distL="0" distR="0" wp14:anchorId="58E2404B" wp14:editId="00A9D2D8">
            <wp:extent cx="2958650" cy="1294410"/>
            <wp:effectExtent l="19050" t="19050" r="13335" b="203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154" cy="13305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65E051A" w14:textId="77777777" w:rsidR="00DB6C3D" w:rsidRDefault="00DB6C3D" w:rsidP="003D2A58">
      <w:pPr>
        <w:pStyle w:val="LabStepNumbered"/>
      </w:pPr>
      <w:r>
        <w:t xml:space="preserve">Go back to the browser. You should now be looking at the </w:t>
      </w:r>
      <w:r w:rsidR="003D2A58">
        <w:rPr>
          <w:b/>
        </w:rPr>
        <w:t xml:space="preserve">Products Reviews </w:t>
      </w:r>
      <w:r>
        <w:t>list.</w:t>
      </w:r>
    </w:p>
    <w:p w14:paraId="7FF68DCF" w14:textId="77777777" w:rsidR="00DB6C3D" w:rsidRDefault="00DB6C3D" w:rsidP="003D2A58">
      <w:pPr>
        <w:pStyle w:val="LabStepNumbered"/>
      </w:pPr>
      <w:r>
        <w:t xml:space="preserve">Click the </w:t>
      </w:r>
      <w:r>
        <w:rPr>
          <w:b/>
        </w:rPr>
        <w:t>Add new item</w:t>
      </w:r>
      <w:r>
        <w:t xml:space="preserve"> link. The new form that you just modified should now appear. </w:t>
      </w:r>
      <w:r w:rsidR="003D2A58">
        <w:t>Fill in data as it appears below.</w:t>
      </w:r>
    </w:p>
    <w:p w14:paraId="30AB3676" w14:textId="77777777" w:rsidR="00DB6C3D" w:rsidRDefault="003D2A58" w:rsidP="003D2A58">
      <w:pPr>
        <w:pStyle w:val="LabStepScreenshotLevel2"/>
      </w:pPr>
      <w:r w:rsidRPr="003D2A58">
        <w:rPr>
          <w:rStyle w:val="LabStepScreenshotFrame"/>
        </w:rPr>
        <w:drawing>
          <wp:inline distT="0" distB="0" distL="0" distR="0" wp14:anchorId="1DB943A5" wp14:editId="5B15FAB3">
            <wp:extent cx="5844178" cy="3051959"/>
            <wp:effectExtent l="19050" t="19050" r="23495" b="152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68" cy="3074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35514E0" w14:textId="77777777" w:rsidR="00DB6C3D" w:rsidRDefault="00DB6C3D" w:rsidP="00F95D2C">
      <w:pPr>
        <w:pStyle w:val="LabStepNumbered"/>
      </w:pPr>
      <w:r>
        <w:t xml:space="preserve">Complete the form and click the </w:t>
      </w:r>
      <w:r>
        <w:rPr>
          <w:b/>
        </w:rPr>
        <w:t>Save</w:t>
      </w:r>
      <w:r>
        <w:t xml:space="preserve"> button in the ribbon.</w:t>
      </w:r>
    </w:p>
    <w:p w14:paraId="620E9E34" w14:textId="77777777" w:rsidR="00DB6C3D" w:rsidRDefault="00DB6C3D" w:rsidP="00DB6C3D">
      <w:pPr>
        <w:pStyle w:val="LabExerciseText"/>
      </w:pPr>
      <w:r>
        <w:t xml:space="preserve">In this exercise you used InfoPath </w:t>
      </w:r>
      <w:r w:rsidR="003D2A58">
        <w:t>Designer 2013</w:t>
      </w:r>
      <w:r>
        <w:t xml:space="preserve"> to customizing an existing list form.</w:t>
      </w:r>
    </w:p>
    <w:p w14:paraId="65D82002" w14:textId="408D80EF" w:rsidR="00316198" w:rsidRDefault="00005740" w:rsidP="00155B9B">
      <w:pPr>
        <w:pStyle w:val="Heading3"/>
        <w:rPr>
          <w:rStyle w:val="Strong"/>
          <w:sz w:val="16"/>
        </w:rPr>
      </w:pPr>
      <w:r>
        <w:rPr>
          <w:rStyle w:val="Strong"/>
          <w:b/>
          <w:bCs/>
        </w:rPr>
        <w:t xml:space="preserve">Exercise 2: </w:t>
      </w:r>
      <w:r w:rsidR="006E0104">
        <w:rPr>
          <w:rStyle w:val="Strong"/>
          <w:b/>
          <w:bCs/>
        </w:rPr>
        <w:t>Create an InfoPath Forms Library Form</w:t>
      </w:r>
    </w:p>
    <w:p w14:paraId="0F9815C3" w14:textId="0CC33D98" w:rsidR="00005740" w:rsidRDefault="00005740" w:rsidP="00155B9B">
      <w:pPr>
        <w:pStyle w:val="LabExerciseCallou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In this exercise</w:t>
      </w:r>
      <w:r w:rsidR="0014157E">
        <w:rPr>
          <w:rStyle w:val="Strong"/>
          <w:b w:val="0"/>
          <w:bCs w:val="0"/>
        </w:rPr>
        <w:t xml:space="preserve"> you will create a forms library </w:t>
      </w:r>
      <w:r w:rsidR="000C1EB0">
        <w:rPr>
          <w:rStyle w:val="Strong"/>
          <w:b w:val="0"/>
          <w:bCs w:val="0"/>
        </w:rPr>
        <w:t>for</w:t>
      </w:r>
      <w:r w:rsidR="00CB0E5F">
        <w:rPr>
          <w:rStyle w:val="Strong"/>
          <w:b w:val="0"/>
          <w:bCs w:val="0"/>
        </w:rPr>
        <w:t xml:space="preserve"> a new Info Path form</w:t>
      </w:r>
      <w:r w:rsidR="000C1EB0">
        <w:rPr>
          <w:rStyle w:val="Strong"/>
          <w:b w:val="0"/>
          <w:bCs w:val="0"/>
        </w:rPr>
        <w:t xml:space="preserve"> </w:t>
      </w:r>
      <w:r w:rsidR="006F50E8">
        <w:rPr>
          <w:rStyle w:val="Strong"/>
          <w:b w:val="0"/>
          <w:bCs w:val="0"/>
        </w:rPr>
        <w:t>and publish</w:t>
      </w:r>
      <w:r w:rsidR="0014157E">
        <w:rPr>
          <w:rStyle w:val="Strong"/>
          <w:b w:val="0"/>
          <w:bCs w:val="0"/>
        </w:rPr>
        <w:t xml:space="preserve"> </w:t>
      </w:r>
      <w:r w:rsidR="000C1EB0">
        <w:rPr>
          <w:rStyle w:val="Strong"/>
          <w:b w:val="0"/>
          <w:bCs w:val="0"/>
        </w:rPr>
        <w:t>it to SharePoint</w:t>
      </w:r>
      <w:r w:rsidR="0014157E">
        <w:rPr>
          <w:rStyle w:val="Strong"/>
          <w:b w:val="0"/>
          <w:bCs w:val="0"/>
        </w:rPr>
        <w:t>.</w:t>
      </w:r>
    </w:p>
    <w:p w14:paraId="02168F8C" w14:textId="77777777" w:rsidR="00154838" w:rsidRDefault="00154838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 w:rsidRPr="00D7683B">
        <w:rPr>
          <w:rStyle w:val="Strong"/>
          <w:b w:val="0"/>
          <w:bCs w:val="0"/>
        </w:rPr>
        <w:t xml:space="preserve">Open </w:t>
      </w:r>
      <w:r w:rsidRPr="00D7683B">
        <w:rPr>
          <w:rStyle w:val="Strong"/>
          <w:bCs w:val="0"/>
        </w:rPr>
        <w:t>InfoPath Designer 2013</w:t>
      </w:r>
      <w:r>
        <w:rPr>
          <w:rStyle w:val="Strong"/>
          <w:b w:val="0"/>
          <w:bCs w:val="0"/>
        </w:rPr>
        <w:t>.</w:t>
      </w:r>
    </w:p>
    <w:p w14:paraId="109AF717" w14:textId="77777777" w:rsidR="0026642E" w:rsidRDefault="0026642E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In backstage on the </w:t>
      </w:r>
      <w:r w:rsidRPr="00D7683B">
        <w:rPr>
          <w:rStyle w:val="Strong"/>
          <w:bCs w:val="0"/>
        </w:rPr>
        <w:t>New</w:t>
      </w:r>
      <w:r>
        <w:rPr>
          <w:rStyle w:val="Strong"/>
          <w:b w:val="0"/>
          <w:bCs w:val="0"/>
        </w:rPr>
        <w:t xml:space="preserve"> pane, choose </w:t>
      </w:r>
      <w:r w:rsidRPr="00D7683B">
        <w:rPr>
          <w:rStyle w:val="Strong"/>
          <w:bCs w:val="0"/>
        </w:rPr>
        <w:t>SharePoint Form Library</w:t>
      </w:r>
      <w:r>
        <w:rPr>
          <w:rStyle w:val="Strong"/>
          <w:b w:val="0"/>
          <w:bCs w:val="0"/>
        </w:rPr>
        <w:t>.</w:t>
      </w:r>
    </w:p>
    <w:p w14:paraId="02762B2F" w14:textId="5B255E81" w:rsidR="0026642E" w:rsidRDefault="0026642E" w:rsidP="00155B9B">
      <w:pPr>
        <w:pStyle w:val="LabStepScreenshot"/>
        <w:rPr>
          <w:rStyle w:val="Strong"/>
          <w:b w:val="0"/>
          <w:bCs w:val="0"/>
          <w:sz w:val="18"/>
        </w:rPr>
      </w:pPr>
      <w:r w:rsidRPr="0014157E">
        <w:rPr>
          <w:rStyle w:val="LabStepScreenshotFrame"/>
        </w:rPr>
        <w:lastRenderedPageBreak/>
        <w:drawing>
          <wp:inline distT="0" distB="0" distL="0" distR="0" wp14:anchorId="43A762B7" wp14:editId="5567C76F">
            <wp:extent cx="3570514" cy="2475303"/>
            <wp:effectExtent l="19050" t="19050" r="11430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3363" cy="249114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26687D8" w14:textId="0BB91909" w:rsidR="0026642E" w:rsidRDefault="0026642E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D7683B">
        <w:rPr>
          <w:rStyle w:val="Strong"/>
          <w:bCs w:val="0"/>
        </w:rPr>
        <w:t>Design Form</w:t>
      </w:r>
      <w:r>
        <w:rPr>
          <w:rStyle w:val="Strong"/>
          <w:b w:val="0"/>
          <w:bCs w:val="0"/>
        </w:rPr>
        <w:t>.</w:t>
      </w:r>
    </w:p>
    <w:p w14:paraId="417A4BC2" w14:textId="342EC5D3" w:rsidR="0026642E" w:rsidRPr="0014157E" w:rsidRDefault="0026642E" w:rsidP="0014157E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 w:rsidRPr="0014157E">
        <w:rPr>
          <w:rStyle w:val="Strong"/>
          <w:b w:val="0"/>
          <w:bCs w:val="0"/>
        </w:rPr>
        <w:t xml:space="preserve">Click in the title area and change the title of the form to </w:t>
      </w:r>
      <w:r w:rsidRPr="00EC0296">
        <w:rPr>
          <w:rStyle w:val="Strong"/>
          <w:bCs w:val="0"/>
        </w:rPr>
        <w:t>Product Test Results</w:t>
      </w:r>
      <w:r w:rsidRPr="0014157E">
        <w:rPr>
          <w:rStyle w:val="Strong"/>
          <w:b w:val="0"/>
          <w:bCs w:val="0"/>
        </w:rPr>
        <w:t>.</w:t>
      </w:r>
    </w:p>
    <w:p w14:paraId="0B0DE8D1" w14:textId="2FA953B3" w:rsidR="0026642E" w:rsidRDefault="0026642E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the first heading and change it to </w:t>
      </w:r>
      <w:r w:rsidRPr="00D7683B">
        <w:rPr>
          <w:rStyle w:val="Strong"/>
          <w:bCs w:val="0"/>
        </w:rPr>
        <w:t>Product Test Parameters</w:t>
      </w:r>
      <w:r>
        <w:rPr>
          <w:rStyle w:val="Strong"/>
          <w:b w:val="0"/>
          <w:bCs w:val="0"/>
        </w:rPr>
        <w:t>.</w:t>
      </w:r>
    </w:p>
    <w:p w14:paraId="13EF3D85" w14:textId="1719B2E9" w:rsidR="00154838" w:rsidRDefault="0026642E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Notice that the Product Test Parameters section is composed of Labels and Controls in pairs. Work your way through the form and change the Labels to the following values:</w:t>
      </w:r>
    </w:p>
    <w:tbl>
      <w:tblPr>
        <w:tblStyle w:val="TableGrid"/>
        <w:tblW w:w="0" w:type="auto"/>
        <w:tblInd w:w="36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998"/>
        <w:gridCol w:w="1710"/>
        <w:gridCol w:w="2160"/>
        <w:gridCol w:w="2070"/>
      </w:tblGrid>
      <w:tr w:rsidR="0026642E" w:rsidRPr="0014157E" w14:paraId="786745F7" w14:textId="77777777" w:rsidTr="0014157E">
        <w:tc>
          <w:tcPr>
            <w:tcW w:w="1998" w:type="dxa"/>
          </w:tcPr>
          <w:p w14:paraId="2CC3722F" w14:textId="623CBAD6" w:rsidR="0026642E" w:rsidRPr="0014157E" w:rsidRDefault="0026642E" w:rsidP="00155B9B">
            <w:pPr>
              <w:rPr>
                <w:rStyle w:val="Strong"/>
                <w:b w:val="0"/>
                <w:bCs w:val="0"/>
                <w:sz w:val="16"/>
              </w:rPr>
            </w:pPr>
            <w:r w:rsidRPr="0014157E">
              <w:rPr>
                <w:rStyle w:val="Strong"/>
                <w:b w:val="0"/>
                <w:bCs w:val="0"/>
                <w:sz w:val="16"/>
              </w:rPr>
              <w:t>Lead Tester</w:t>
            </w:r>
          </w:p>
        </w:tc>
        <w:tc>
          <w:tcPr>
            <w:tcW w:w="1710" w:type="dxa"/>
          </w:tcPr>
          <w:p w14:paraId="61004ED6" w14:textId="77777777" w:rsidR="0026642E" w:rsidRPr="0014157E" w:rsidRDefault="0026642E" w:rsidP="00B3205C">
            <w:pPr>
              <w:rPr>
                <w:rStyle w:val="Strong"/>
                <w:b w:val="0"/>
                <w:bCs w:val="0"/>
                <w:sz w:val="16"/>
              </w:rPr>
            </w:pPr>
          </w:p>
        </w:tc>
        <w:tc>
          <w:tcPr>
            <w:tcW w:w="2160" w:type="dxa"/>
          </w:tcPr>
          <w:p w14:paraId="63DD58CF" w14:textId="4ED89F60" w:rsidR="0026642E" w:rsidRPr="0014157E" w:rsidRDefault="0026642E" w:rsidP="00155B9B">
            <w:pPr>
              <w:rPr>
                <w:rStyle w:val="Strong"/>
                <w:b w:val="0"/>
                <w:bCs w:val="0"/>
                <w:sz w:val="16"/>
              </w:rPr>
            </w:pPr>
            <w:r w:rsidRPr="0014157E">
              <w:rPr>
                <w:rStyle w:val="Strong"/>
                <w:b w:val="0"/>
                <w:bCs w:val="0"/>
                <w:sz w:val="16"/>
              </w:rPr>
              <w:t>Assistant Tester</w:t>
            </w:r>
          </w:p>
        </w:tc>
        <w:tc>
          <w:tcPr>
            <w:tcW w:w="2070" w:type="dxa"/>
          </w:tcPr>
          <w:p w14:paraId="3DA4DAB6" w14:textId="77777777" w:rsidR="0026642E" w:rsidRPr="0014157E" w:rsidRDefault="0026642E" w:rsidP="00B3205C">
            <w:pPr>
              <w:rPr>
                <w:rStyle w:val="Strong"/>
                <w:b w:val="0"/>
                <w:bCs w:val="0"/>
                <w:sz w:val="16"/>
              </w:rPr>
            </w:pPr>
          </w:p>
        </w:tc>
      </w:tr>
      <w:tr w:rsidR="0026642E" w:rsidRPr="0014157E" w14:paraId="65679032" w14:textId="77777777" w:rsidTr="0014157E">
        <w:tc>
          <w:tcPr>
            <w:tcW w:w="1998" w:type="dxa"/>
          </w:tcPr>
          <w:p w14:paraId="2CF40A5F" w14:textId="6766F479" w:rsidR="0026642E" w:rsidRPr="0014157E" w:rsidRDefault="0026642E" w:rsidP="00155B9B">
            <w:pPr>
              <w:rPr>
                <w:rStyle w:val="Strong"/>
                <w:b w:val="0"/>
                <w:bCs w:val="0"/>
                <w:sz w:val="16"/>
              </w:rPr>
            </w:pPr>
            <w:r w:rsidRPr="0014157E">
              <w:rPr>
                <w:rStyle w:val="Strong"/>
                <w:b w:val="0"/>
                <w:bCs w:val="0"/>
                <w:sz w:val="16"/>
              </w:rPr>
              <w:t>Test Performed</w:t>
            </w:r>
          </w:p>
        </w:tc>
        <w:tc>
          <w:tcPr>
            <w:tcW w:w="1710" w:type="dxa"/>
          </w:tcPr>
          <w:p w14:paraId="293E98E2" w14:textId="77777777" w:rsidR="0026642E" w:rsidRPr="0014157E" w:rsidRDefault="0026642E" w:rsidP="00B3205C">
            <w:pPr>
              <w:rPr>
                <w:rStyle w:val="Strong"/>
                <w:b w:val="0"/>
                <w:bCs w:val="0"/>
                <w:sz w:val="16"/>
              </w:rPr>
            </w:pPr>
          </w:p>
        </w:tc>
        <w:tc>
          <w:tcPr>
            <w:tcW w:w="2160" w:type="dxa"/>
          </w:tcPr>
          <w:p w14:paraId="617BDCAF" w14:textId="73BDB48C" w:rsidR="0026642E" w:rsidRPr="0014157E" w:rsidRDefault="0026642E" w:rsidP="00155B9B">
            <w:pPr>
              <w:rPr>
                <w:rStyle w:val="Strong"/>
                <w:b w:val="0"/>
                <w:bCs w:val="0"/>
                <w:sz w:val="16"/>
              </w:rPr>
            </w:pPr>
            <w:r w:rsidRPr="0014157E">
              <w:rPr>
                <w:rStyle w:val="Strong"/>
                <w:b w:val="0"/>
                <w:bCs w:val="0"/>
                <w:sz w:val="16"/>
              </w:rPr>
              <w:t>Test Date</w:t>
            </w:r>
          </w:p>
        </w:tc>
        <w:tc>
          <w:tcPr>
            <w:tcW w:w="2070" w:type="dxa"/>
          </w:tcPr>
          <w:p w14:paraId="67CE0375" w14:textId="77777777" w:rsidR="0026642E" w:rsidRPr="0014157E" w:rsidRDefault="0026642E" w:rsidP="00B3205C">
            <w:pPr>
              <w:rPr>
                <w:rStyle w:val="Strong"/>
                <w:b w:val="0"/>
                <w:bCs w:val="0"/>
                <w:sz w:val="16"/>
              </w:rPr>
            </w:pPr>
          </w:p>
        </w:tc>
      </w:tr>
      <w:tr w:rsidR="0026642E" w:rsidRPr="0014157E" w14:paraId="4EEC81CF" w14:textId="77777777" w:rsidTr="0014157E">
        <w:tc>
          <w:tcPr>
            <w:tcW w:w="1998" w:type="dxa"/>
          </w:tcPr>
          <w:p w14:paraId="5113AF32" w14:textId="4FC462F5" w:rsidR="0026642E" w:rsidRPr="0014157E" w:rsidRDefault="0026642E" w:rsidP="00155B9B">
            <w:pPr>
              <w:rPr>
                <w:rStyle w:val="Strong"/>
                <w:b w:val="0"/>
                <w:bCs w:val="0"/>
                <w:sz w:val="16"/>
              </w:rPr>
            </w:pPr>
            <w:r w:rsidRPr="0014157E">
              <w:rPr>
                <w:rStyle w:val="Strong"/>
                <w:b w:val="0"/>
                <w:bCs w:val="0"/>
                <w:sz w:val="16"/>
              </w:rPr>
              <w:t>Product Tested</w:t>
            </w:r>
          </w:p>
        </w:tc>
        <w:tc>
          <w:tcPr>
            <w:tcW w:w="1710" w:type="dxa"/>
          </w:tcPr>
          <w:p w14:paraId="7B34F39E" w14:textId="77777777" w:rsidR="0026642E" w:rsidRPr="0014157E" w:rsidRDefault="0026642E" w:rsidP="00B3205C">
            <w:pPr>
              <w:rPr>
                <w:rStyle w:val="Strong"/>
                <w:b w:val="0"/>
                <w:bCs w:val="0"/>
                <w:sz w:val="16"/>
              </w:rPr>
            </w:pPr>
          </w:p>
        </w:tc>
        <w:tc>
          <w:tcPr>
            <w:tcW w:w="2160" w:type="dxa"/>
          </w:tcPr>
          <w:p w14:paraId="3972E82A" w14:textId="3C1533D6" w:rsidR="0026642E" w:rsidRPr="0014157E" w:rsidRDefault="0026642E" w:rsidP="00155B9B">
            <w:pPr>
              <w:rPr>
                <w:rStyle w:val="Strong"/>
                <w:b w:val="0"/>
                <w:bCs w:val="0"/>
                <w:sz w:val="16"/>
              </w:rPr>
            </w:pPr>
            <w:r w:rsidRPr="0014157E">
              <w:rPr>
                <w:rStyle w:val="Strong"/>
                <w:b w:val="0"/>
                <w:bCs w:val="0"/>
                <w:sz w:val="16"/>
              </w:rPr>
              <w:t>Product Name</w:t>
            </w:r>
          </w:p>
        </w:tc>
        <w:tc>
          <w:tcPr>
            <w:tcW w:w="2070" w:type="dxa"/>
          </w:tcPr>
          <w:p w14:paraId="08415F2A" w14:textId="77777777" w:rsidR="0026642E" w:rsidRPr="0014157E" w:rsidRDefault="0026642E" w:rsidP="00B3205C">
            <w:pPr>
              <w:rPr>
                <w:rStyle w:val="Strong"/>
                <w:b w:val="0"/>
                <w:bCs w:val="0"/>
                <w:sz w:val="16"/>
              </w:rPr>
            </w:pPr>
          </w:p>
        </w:tc>
      </w:tr>
    </w:tbl>
    <w:p w14:paraId="621524F6" w14:textId="5A753FA7" w:rsidR="004B164E" w:rsidRDefault="004B164E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When you are done with changing the labels your form should look like this:</w:t>
      </w:r>
    </w:p>
    <w:p w14:paraId="6037DF10" w14:textId="71F53CC5" w:rsidR="004B164E" w:rsidRDefault="004B164E" w:rsidP="00B3205C">
      <w:pPr>
        <w:pStyle w:val="LabStepScreenshot"/>
        <w:rPr>
          <w:rStyle w:val="Strong"/>
          <w:b w:val="0"/>
          <w:bCs w:val="0"/>
        </w:rPr>
      </w:pPr>
      <w:r w:rsidRPr="00B3205C">
        <w:rPr>
          <w:noProof/>
        </w:rPr>
        <w:drawing>
          <wp:inline distT="0" distB="0" distL="0" distR="0" wp14:anchorId="6829585C" wp14:editId="7A8EDF51">
            <wp:extent cx="4210050" cy="2504254"/>
            <wp:effectExtent l="19050" t="19050" r="1905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0369" cy="251039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D1C05DC" w14:textId="038AF04B" w:rsidR="0026642E" w:rsidRDefault="000F57F0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You now need to add controls to the form so that you have places to add data.</w:t>
      </w:r>
      <w:r w:rsidR="00E07703">
        <w:rPr>
          <w:rStyle w:val="Strong"/>
          <w:b w:val="0"/>
          <w:bCs w:val="0"/>
        </w:rPr>
        <w:t xml:space="preserve"> Next to </w:t>
      </w:r>
      <w:r w:rsidR="00E07703" w:rsidRPr="00D7683B">
        <w:rPr>
          <w:rStyle w:val="Strong"/>
          <w:bCs w:val="0"/>
        </w:rPr>
        <w:t>Lead Tester</w:t>
      </w:r>
      <w:r w:rsidR="00E07703">
        <w:rPr>
          <w:rStyle w:val="Strong"/>
          <w:b w:val="0"/>
          <w:bCs w:val="0"/>
        </w:rPr>
        <w:t xml:space="preserve"> click </w:t>
      </w:r>
      <w:r w:rsidR="00E07703" w:rsidRPr="00D7683B">
        <w:rPr>
          <w:rStyle w:val="Strong"/>
          <w:bCs w:val="0"/>
        </w:rPr>
        <w:t>Add control</w:t>
      </w:r>
      <w:r w:rsidR="00E07703">
        <w:rPr>
          <w:rStyle w:val="Strong"/>
          <w:b w:val="0"/>
          <w:bCs w:val="0"/>
        </w:rPr>
        <w:t xml:space="preserve">. On the </w:t>
      </w:r>
      <w:r w:rsidR="00E07703" w:rsidRPr="00D7683B">
        <w:rPr>
          <w:rStyle w:val="Strong"/>
          <w:bCs w:val="0"/>
        </w:rPr>
        <w:t>Home</w:t>
      </w:r>
      <w:r w:rsidR="00E07703">
        <w:rPr>
          <w:rStyle w:val="Strong"/>
          <w:b w:val="0"/>
          <w:bCs w:val="0"/>
        </w:rPr>
        <w:t xml:space="preserve"> tab in the </w:t>
      </w:r>
      <w:r w:rsidR="00E07703" w:rsidRPr="00D7683B">
        <w:rPr>
          <w:rStyle w:val="Strong"/>
          <w:bCs w:val="0"/>
        </w:rPr>
        <w:t>Controls Group</w:t>
      </w:r>
      <w:r w:rsidR="00E07703">
        <w:rPr>
          <w:rStyle w:val="Strong"/>
          <w:b w:val="0"/>
          <w:bCs w:val="0"/>
        </w:rPr>
        <w:t xml:space="preserve"> choose </w:t>
      </w:r>
      <w:r w:rsidR="00E07703" w:rsidRPr="00D7683B">
        <w:rPr>
          <w:rStyle w:val="Strong"/>
          <w:bCs w:val="0"/>
        </w:rPr>
        <w:t>Person/Group</w:t>
      </w:r>
      <w:r w:rsidR="00E07703">
        <w:rPr>
          <w:rStyle w:val="Strong"/>
          <w:b w:val="0"/>
          <w:bCs w:val="0"/>
        </w:rPr>
        <w:t xml:space="preserve"> control. (You may have to expand the control to see all the items)</w:t>
      </w:r>
    </w:p>
    <w:p w14:paraId="737231EC" w14:textId="678454DD" w:rsidR="00E07703" w:rsidRDefault="00E07703" w:rsidP="00155B9B">
      <w:pPr>
        <w:pStyle w:val="LabStepScreenshot"/>
        <w:rPr>
          <w:rStyle w:val="Strong"/>
          <w:b w:val="0"/>
          <w:bCs w:val="0"/>
          <w:sz w:val="18"/>
        </w:rPr>
      </w:pPr>
      <w:r w:rsidRPr="00D7683B">
        <w:rPr>
          <w:noProof/>
        </w:rPr>
        <w:lastRenderedPageBreak/>
        <w:drawing>
          <wp:inline distT="0" distB="0" distL="0" distR="0" wp14:anchorId="5AB892E7" wp14:editId="44B5FB52">
            <wp:extent cx="3258457" cy="2533470"/>
            <wp:effectExtent l="19050" t="19050" r="18415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8666" cy="254140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5FD59FD" w14:textId="5B84941E" w:rsidR="00E07703" w:rsidRPr="0014157E" w:rsidRDefault="00E07703" w:rsidP="0014157E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 w:rsidRPr="0014157E">
        <w:rPr>
          <w:rStyle w:val="Strong"/>
          <w:b w:val="0"/>
          <w:bCs w:val="0"/>
        </w:rPr>
        <w:t>Carefully adjust the width of the columns so that the Person/Group control fits.</w:t>
      </w:r>
    </w:p>
    <w:p w14:paraId="70649B41" w14:textId="175B17C2" w:rsidR="00E07703" w:rsidRDefault="004B164E" w:rsidP="0014157E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9033758" wp14:editId="412B1657">
            <wp:extent cx="4337920" cy="2419350"/>
            <wp:effectExtent l="19050" t="19050" r="2476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6933" cy="242437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FCD058A" w14:textId="7C8286AE" w:rsidR="00E07703" w:rsidRDefault="00E07703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Right click the control and choose </w:t>
      </w:r>
      <w:r w:rsidRPr="00D7683B">
        <w:rPr>
          <w:rStyle w:val="Strong"/>
          <w:bCs w:val="0"/>
        </w:rPr>
        <w:t xml:space="preserve">Person/Group Picker </w:t>
      </w:r>
      <w:r w:rsidRPr="00EA2620">
        <w:rPr>
          <w:rStyle w:val="Strong"/>
          <w:bCs w:val="0"/>
        </w:rPr>
        <w:t>Properties</w:t>
      </w:r>
      <w:r>
        <w:rPr>
          <w:rStyle w:val="Strong"/>
          <w:b w:val="0"/>
          <w:bCs w:val="0"/>
        </w:rPr>
        <w:t>.</w:t>
      </w:r>
    </w:p>
    <w:p w14:paraId="43EFE992" w14:textId="793CE199" w:rsidR="00E07703" w:rsidRDefault="00E07703" w:rsidP="0014157E">
      <w:pPr>
        <w:pStyle w:val="LabStepScreenshot"/>
        <w:rPr>
          <w:rStyle w:val="Strong"/>
          <w:b w:val="0"/>
          <w:bCs w:val="0"/>
          <w:sz w:val="18"/>
        </w:rPr>
      </w:pPr>
      <w:r w:rsidRPr="00D7683B">
        <w:rPr>
          <w:noProof/>
        </w:rPr>
        <w:drawing>
          <wp:inline distT="0" distB="0" distL="0" distR="0" wp14:anchorId="2FA7B0A1" wp14:editId="302CB9DF">
            <wp:extent cx="2641600" cy="2233406"/>
            <wp:effectExtent l="19050" t="19050" r="2540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4441" cy="224426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75A6111" w14:textId="2D4F5FE9" w:rsidR="00E07703" w:rsidRDefault="00E07703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In the Person/Group Picker Properties dialog, change the </w:t>
      </w:r>
      <w:r w:rsidRPr="00D7683B">
        <w:rPr>
          <w:rStyle w:val="Strong"/>
          <w:bCs w:val="0"/>
        </w:rPr>
        <w:t>Field or group name</w:t>
      </w:r>
      <w:r>
        <w:rPr>
          <w:rStyle w:val="Strong"/>
          <w:b w:val="0"/>
          <w:bCs w:val="0"/>
        </w:rPr>
        <w:t xml:space="preserve"> to </w:t>
      </w:r>
      <w:proofErr w:type="spellStart"/>
      <w:r w:rsidRPr="00D7683B">
        <w:rPr>
          <w:rStyle w:val="Strong"/>
          <w:bCs w:val="0"/>
        </w:rPr>
        <w:t>leadTester</w:t>
      </w:r>
      <w:proofErr w:type="spellEnd"/>
      <w:r>
        <w:rPr>
          <w:rStyle w:val="Strong"/>
          <w:b w:val="0"/>
          <w:bCs w:val="0"/>
        </w:rPr>
        <w:t>.</w:t>
      </w:r>
    </w:p>
    <w:p w14:paraId="1A38863A" w14:textId="05820F41" w:rsidR="00531E64" w:rsidRDefault="00E07703" w:rsidP="0014157E">
      <w:pPr>
        <w:pStyle w:val="LabStepScreenshot"/>
        <w:rPr>
          <w:rStyle w:val="Strong"/>
          <w:b w:val="0"/>
          <w:bCs w:val="0"/>
          <w:sz w:val="18"/>
        </w:rPr>
      </w:pPr>
      <w:r w:rsidRPr="00D7683B">
        <w:rPr>
          <w:noProof/>
        </w:rPr>
        <w:lastRenderedPageBreak/>
        <w:drawing>
          <wp:inline distT="0" distB="0" distL="0" distR="0" wp14:anchorId="238948F6" wp14:editId="7C1AF8A7">
            <wp:extent cx="3606019" cy="3099460"/>
            <wp:effectExtent l="19050" t="19050" r="1397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3078" cy="311412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98FDC38" w14:textId="587B2F69" w:rsidR="00531E64" w:rsidRDefault="00531E64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D7683B">
        <w:rPr>
          <w:rStyle w:val="Strong"/>
          <w:bCs w:val="0"/>
        </w:rPr>
        <w:t>OK</w:t>
      </w:r>
      <w:r w:rsidRPr="00D7683B">
        <w:rPr>
          <w:rStyle w:val="Strong"/>
          <w:b w:val="0"/>
          <w:bCs w:val="0"/>
        </w:rPr>
        <w:t>.</w:t>
      </w:r>
    </w:p>
    <w:p w14:paraId="0431261F" w14:textId="730CF740" w:rsidR="00E07703" w:rsidRDefault="00E07703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D7683B">
        <w:rPr>
          <w:rStyle w:val="Strong"/>
          <w:bCs w:val="0"/>
        </w:rPr>
        <w:t>Add control</w:t>
      </w:r>
      <w:r>
        <w:rPr>
          <w:rStyle w:val="Strong"/>
          <w:b w:val="0"/>
          <w:bCs w:val="0"/>
        </w:rPr>
        <w:t xml:space="preserve"> next to the </w:t>
      </w:r>
      <w:r w:rsidRPr="00D7683B">
        <w:rPr>
          <w:rStyle w:val="Strong"/>
          <w:bCs w:val="0"/>
        </w:rPr>
        <w:t>Assistant tester</w:t>
      </w:r>
      <w:r>
        <w:rPr>
          <w:rStyle w:val="Strong"/>
          <w:b w:val="0"/>
          <w:bCs w:val="0"/>
        </w:rPr>
        <w:t xml:space="preserve"> and insert another </w:t>
      </w:r>
      <w:r w:rsidRPr="00D7683B">
        <w:rPr>
          <w:rStyle w:val="Strong"/>
          <w:bCs w:val="0"/>
        </w:rPr>
        <w:t>Person</w:t>
      </w:r>
      <w:r w:rsidRPr="00EA2620">
        <w:rPr>
          <w:rStyle w:val="Strong"/>
          <w:bCs w:val="0"/>
        </w:rPr>
        <w:t>/Group control</w:t>
      </w:r>
      <w:r>
        <w:rPr>
          <w:rStyle w:val="Strong"/>
          <w:b w:val="0"/>
          <w:bCs w:val="0"/>
        </w:rPr>
        <w:t>.</w:t>
      </w:r>
    </w:p>
    <w:p w14:paraId="788A9126" w14:textId="54ACD611" w:rsidR="00E07703" w:rsidRDefault="00C41582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Adjust the column width so that the control fits. </w:t>
      </w:r>
    </w:p>
    <w:p w14:paraId="5371ED63" w14:textId="059D219F" w:rsidR="00C41582" w:rsidRDefault="00C41582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Right click the control and choose </w:t>
      </w:r>
      <w:r w:rsidRPr="00D7683B">
        <w:rPr>
          <w:rStyle w:val="Strong"/>
          <w:bCs w:val="0"/>
        </w:rPr>
        <w:t>Person/Group Picker Properties</w:t>
      </w:r>
      <w:r>
        <w:rPr>
          <w:rStyle w:val="Strong"/>
          <w:b w:val="0"/>
          <w:bCs w:val="0"/>
        </w:rPr>
        <w:t>.</w:t>
      </w:r>
    </w:p>
    <w:p w14:paraId="6BFB8B83" w14:textId="56822976" w:rsidR="00C41582" w:rsidRDefault="00C41582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Change the </w:t>
      </w:r>
      <w:r w:rsidRPr="00D7683B">
        <w:rPr>
          <w:rStyle w:val="Strong"/>
          <w:bCs w:val="0"/>
        </w:rPr>
        <w:t>Field or group name</w:t>
      </w:r>
      <w:r>
        <w:rPr>
          <w:rStyle w:val="Strong"/>
          <w:b w:val="0"/>
          <w:bCs w:val="0"/>
        </w:rPr>
        <w:t xml:space="preserve"> to </w:t>
      </w:r>
      <w:proofErr w:type="spellStart"/>
      <w:r w:rsidRPr="00D7683B">
        <w:rPr>
          <w:rStyle w:val="Strong"/>
          <w:bCs w:val="0"/>
        </w:rPr>
        <w:t>assistantTester</w:t>
      </w:r>
      <w:proofErr w:type="spellEnd"/>
      <w:r>
        <w:rPr>
          <w:rStyle w:val="Strong"/>
          <w:b w:val="0"/>
          <w:bCs w:val="0"/>
        </w:rPr>
        <w:t xml:space="preserve">. Click </w:t>
      </w:r>
      <w:r w:rsidRPr="00D7683B">
        <w:rPr>
          <w:rStyle w:val="Strong"/>
          <w:bCs w:val="0"/>
        </w:rPr>
        <w:t>OK</w:t>
      </w:r>
      <w:r>
        <w:rPr>
          <w:rStyle w:val="Strong"/>
          <w:b w:val="0"/>
          <w:bCs w:val="0"/>
        </w:rPr>
        <w:t>.</w:t>
      </w:r>
    </w:p>
    <w:p w14:paraId="5A7D81C9" w14:textId="7468BE79" w:rsidR="00C41582" w:rsidRDefault="00C41582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Save the form to your local Documents library. Name the form </w:t>
      </w:r>
      <w:r w:rsidRPr="00D7683B">
        <w:rPr>
          <w:rStyle w:val="Strong"/>
          <w:bCs w:val="0"/>
        </w:rPr>
        <w:t>TestForm.xsn</w:t>
      </w:r>
      <w:r>
        <w:rPr>
          <w:rStyle w:val="Strong"/>
          <w:b w:val="0"/>
          <w:bCs w:val="0"/>
        </w:rPr>
        <w:t>.</w:t>
      </w:r>
    </w:p>
    <w:p w14:paraId="6E585D22" w14:textId="2AE1ABA4" w:rsidR="002B27A5" w:rsidRDefault="002B27A5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D7683B">
        <w:rPr>
          <w:rStyle w:val="Strong"/>
          <w:bCs w:val="0"/>
        </w:rPr>
        <w:t>Add control</w:t>
      </w:r>
      <w:r>
        <w:rPr>
          <w:rStyle w:val="Strong"/>
          <w:b w:val="0"/>
          <w:bCs w:val="0"/>
        </w:rPr>
        <w:t xml:space="preserve"> next to </w:t>
      </w:r>
      <w:r w:rsidRPr="00D7683B">
        <w:rPr>
          <w:rStyle w:val="Strong"/>
          <w:bCs w:val="0"/>
        </w:rPr>
        <w:t>Test Performed</w:t>
      </w:r>
      <w:r>
        <w:rPr>
          <w:rStyle w:val="Strong"/>
          <w:b w:val="0"/>
          <w:bCs w:val="0"/>
        </w:rPr>
        <w:t xml:space="preserve"> and insert a </w:t>
      </w:r>
      <w:r w:rsidRPr="00D7683B">
        <w:rPr>
          <w:rStyle w:val="Strong"/>
          <w:bCs w:val="0"/>
        </w:rPr>
        <w:t>Combo B</w:t>
      </w:r>
      <w:r w:rsidRPr="00EA2620">
        <w:rPr>
          <w:rStyle w:val="Strong"/>
          <w:bCs w:val="0"/>
        </w:rPr>
        <w:t>ox</w:t>
      </w:r>
      <w:r>
        <w:rPr>
          <w:rStyle w:val="Strong"/>
          <w:b w:val="0"/>
          <w:bCs w:val="0"/>
        </w:rPr>
        <w:t xml:space="preserve"> control.</w:t>
      </w:r>
    </w:p>
    <w:p w14:paraId="7D207DCE" w14:textId="7A64FF11" w:rsidR="007043F6" w:rsidRDefault="007043F6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Right click the control and choose Combo Box Properties.</w:t>
      </w:r>
    </w:p>
    <w:p w14:paraId="628744BD" w14:textId="5F159C3C" w:rsidR="007043F6" w:rsidRDefault="00760BCB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Change the </w:t>
      </w:r>
      <w:r w:rsidRPr="00D7683B">
        <w:rPr>
          <w:rStyle w:val="Strong"/>
          <w:bCs w:val="0"/>
        </w:rPr>
        <w:t>Field name</w:t>
      </w:r>
      <w:r>
        <w:rPr>
          <w:rStyle w:val="Strong"/>
          <w:b w:val="0"/>
          <w:bCs w:val="0"/>
        </w:rPr>
        <w:t xml:space="preserve"> to </w:t>
      </w:r>
      <w:proofErr w:type="spellStart"/>
      <w:r w:rsidRPr="00D7683B">
        <w:rPr>
          <w:rStyle w:val="Strong"/>
          <w:bCs w:val="0"/>
        </w:rPr>
        <w:t>testPerformed</w:t>
      </w:r>
      <w:proofErr w:type="spellEnd"/>
      <w:r>
        <w:rPr>
          <w:rStyle w:val="Strong"/>
          <w:b w:val="0"/>
          <w:bCs w:val="0"/>
        </w:rPr>
        <w:t>.</w:t>
      </w:r>
    </w:p>
    <w:p w14:paraId="5B179B89" w14:textId="06D531FB" w:rsidR="00760BCB" w:rsidRDefault="00760BCB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Add two additional test options to the list: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28"/>
        <w:gridCol w:w="2070"/>
      </w:tblGrid>
      <w:tr w:rsidR="00760BCB" w14:paraId="79801C8A" w14:textId="77777777" w:rsidTr="00155B9B">
        <w:tc>
          <w:tcPr>
            <w:tcW w:w="1728" w:type="dxa"/>
          </w:tcPr>
          <w:p w14:paraId="0E1FC306" w14:textId="2E1497CD" w:rsidR="00760BCB" w:rsidRDefault="00760BCB" w:rsidP="00155B9B">
            <w:pPr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destructive</w:t>
            </w:r>
          </w:p>
        </w:tc>
        <w:tc>
          <w:tcPr>
            <w:tcW w:w="2070" w:type="dxa"/>
          </w:tcPr>
          <w:p w14:paraId="738968A3" w14:textId="32A856CF" w:rsidR="00760BCB" w:rsidRDefault="00760BCB" w:rsidP="00155B9B">
            <w:pPr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Destructive Test</w:t>
            </w:r>
          </w:p>
        </w:tc>
      </w:tr>
      <w:tr w:rsidR="00760BCB" w14:paraId="11EC2523" w14:textId="77777777" w:rsidTr="00155B9B">
        <w:tc>
          <w:tcPr>
            <w:tcW w:w="1728" w:type="dxa"/>
          </w:tcPr>
          <w:p w14:paraId="42D3C68E" w14:textId="1E678391" w:rsidR="00760BCB" w:rsidRDefault="00760BCB" w:rsidP="00155B9B">
            <w:pPr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nondestructive</w:t>
            </w:r>
          </w:p>
        </w:tc>
        <w:tc>
          <w:tcPr>
            <w:tcW w:w="2070" w:type="dxa"/>
          </w:tcPr>
          <w:p w14:paraId="51750921" w14:textId="671071F5" w:rsidR="00760BCB" w:rsidRDefault="00760BCB" w:rsidP="00155B9B">
            <w:pPr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Nondestructive Test</w:t>
            </w:r>
          </w:p>
        </w:tc>
      </w:tr>
    </w:tbl>
    <w:p w14:paraId="33B6CCA2" w14:textId="768B0EE3" w:rsidR="00760BCB" w:rsidRDefault="00760BCB" w:rsidP="0014157E">
      <w:pPr>
        <w:pStyle w:val="LabStepScreenshot"/>
        <w:rPr>
          <w:rStyle w:val="Strong"/>
          <w:b w:val="0"/>
          <w:bCs w:val="0"/>
        </w:rPr>
      </w:pPr>
      <w:r w:rsidRPr="00D7683B">
        <w:rPr>
          <w:noProof/>
        </w:rPr>
        <w:lastRenderedPageBreak/>
        <w:drawing>
          <wp:inline distT="0" distB="0" distL="0" distR="0" wp14:anchorId="4FC700BE" wp14:editId="0C02A831">
            <wp:extent cx="3241964" cy="3885866"/>
            <wp:effectExtent l="19050" t="19050" r="15875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9721" cy="391913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9457DD7" w14:textId="69F95CAC" w:rsidR="00760BCB" w:rsidRDefault="00760BCB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D7683B">
        <w:rPr>
          <w:rStyle w:val="Strong"/>
          <w:bCs w:val="0"/>
        </w:rPr>
        <w:t>OK</w:t>
      </w:r>
      <w:r>
        <w:rPr>
          <w:rStyle w:val="Strong"/>
          <w:b w:val="0"/>
          <w:bCs w:val="0"/>
        </w:rPr>
        <w:t>.</w:t>
      </w:r>
    </w:p>
    <w:p w14:paraId="0F3B9132" w14:textId="3B3A9EDE" w:rsidR="002B27A5" w:rsidRDefault="002B27A5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D7683B">
        <w:rPr>
          <w:rStyle w:val="Strong"/>
          <w:bCs w:val="0"/>
        </w:rPr>
        <w:t>Add control</w:t>
      </w:r>
      <w:r>
        <w:rPr>
          <w:rStyle w:val="Strong"/>
          <w:b w:val="0"/>
          <w:bCs w:val="0"/>
        </w:rPr>
        <w:t xml:space="preserve"> next to </w:t>
      </w:r>
      <w:r w:rsidRPr="00D7683B">
        <w:rPr>
          <w:rStyle w:val="Strong"/>
          <w:bCs w:val="0"/>
        </w:rPr>
        <w:t>Test Date</w:t>
      </w:r>
      <w:r>
        <w:rPr>
          <w:rStyle w:val="Strong"/>
          <w:b w:val="0"/>
          <w:bCs w:val="0"/>
        </w:rPr>
        <w:t xml:space="preserve"> and add a </w:t>
      </w:r>
      <w:r w:rsidRPr="00D7683B">
        <w:rPr>
          <w:rStyle w:val="Strong"/>
          <w:bCs w:val="0"/>
        </w:rPr>
        <w:t>Date Picker</w:t>
      </w:r>
      <w:r>
        <w:rPr>
          <w:rStyle w:val="Strong"/>
          <w:b w:val="0"/>
          <w:bCs w:val="0"/>
        </w:rPr>
        <w:t xml:space="preserve"> control. </w:t>
      </w:r>
      <w:r w:rsidR="003027CA">
        <w:rPr>
          <w:rStyle w:val="Strong"/>
          <w:b w:val="0"/>
          <w:bCs w:val="0"/>
        </w:rPr>
        <w:t xml:space="preserve">Change the </w:t>
      </w:r>
      <w:r w:rsidR="003027CA" w:rsidRPr="00D7683B">
        <w:rPr>
          <w:rStyle w:val="Strong"/>
          <w:bCs w:val="0"/>
        </w:rPr>
        <w:t>Field name</w:t>
      </w:r>
      <w:r w:rsidR="003027CA">
        <w:rPr>
          <w:rStyle w:val="Strong"/>
          <w:b w:val="0"/>
          <w:bCs w:val="0"/>
        </w:rPr>
        <w:t xml:space="preserve"> to </w:t>
      </w:r>
      <w:proofErr w:type="spellStart"/>
      <w:r w:rsidR="003027CA" w:rsidRPr="00D7683B">
        <w:rPr>
          <w:rStyle w:val="Strong"/>
          <w:bCs w:val="0"/>
        </w:rPr>
        <w:t>testDate</w:t>
      </w:r>
      <w:proofErr w:type="spellEnd"/>
      <w:r w:rsidR="003027CA">
        <w:rPr>
          <w:rStyle w:val="Strong"/>
          <w:b w:val="0"/>
          <w:bCs w:val="0"/>
        </w:rPr>
        <w:t>.</w:t>
      </w:r>
    </w:p>
    <w:p w14:paraId="5C34A6F2" w14:textId="6AF57A83" w:rsidR="00304697" w:rsidRDefault="00304697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 w:rsidRPr="00D7683B">
        <w:rPr>
          <w:rStyle w:val="Strong"/>
          <w:bCs w:val="0"/>
        </w:rPr>
        <w:t>Save</w:t>
      </w:r>
      <w:r>
        <w:rPr>
          <w:rStyle w:val="Strong"/>
          <w:b w:val="0"/>
          <w:bCs w:val="0"/>
        </w:rPr>
        <w:t xml:space="preserve"> the form.</w:t>
      </w:r>
    </w:p>
    <w:p w14:paraId="482B6D15" w14:textId="4504977E" w:rsidR="00304697" w:rsidRDefault="00304697" w:rsidP="00155B9B">
      <w:pPr>
        <w:pStyle w:val="LabExerciseCallou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At this point you have created a basic data entry form for InfoPath. You may continue by enhancing the bottom of the form with additional details for the Test operations and outcomes.</w:t>
      </w:r>
    </w:p>
    <w:p w14:paraId="781F8343" w14:textId="740B1E3D" w:rsidR="00C41582" w:rsidRPr="00155B9B" w:rsidRDefault="00304697" w:rsidP="00155B9B">
      <w:pPr>
        <w:pStyle w:val="Heading3"/>
        <w:rPr>
          <w:rStyle w:val="Strong"/>
          <w:b/>
          <w:bCs/>
        </w:rPr>
      </w:pPr>
      <w:r>
        <w:rPr>
          <w:rStyle w:val="Strong"/>
        </w:rPr>
        <w:t>Exercise 3: Publish an InfoPath Form to a SharePoint Forms Library</w:t>
      </w:r>
    </w:p>
    <w:p w14:paraId="7D5A802E" w14:textId="4ED57C9C" w:rsidR="00304697" w:rsidRDefault="00304697" w:rsidP="0014157E">
      <w:pPr>
        <w:pStyle w:val="LabExerciseLeadIn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To make a form available to your company you want to </w:t>
      </w:r>
      <w:r w:rsidR="00BD68F7">
        <w:rPr>
          <w:rStyle w:val="Strong"/>
          <w:b w:val="0"/>
          <w:bCs w:val="0"/>
        </w:rPr>
        <w:t>publish it to a SharePoint forms library. In this section you will do just that.</w:t>
      </w:r>
    </w:p>
    <w:p w14:paraId="6F1A4B27" w14:textId="7715A14C" w:rsidR="00BD68F7" w:rsidRDefault="00334F08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 w:rsidRPr="00D7683B">
        <w:rPr>
          <w:rStyle w:val="Strong"/>
          <w:b w:val="0"/>
          <w:bCs w:val="0"/>
        </w:rPr>
        <w:t>In InfoPath</w:t>
      </w:r>
      <w:r>
        <w:rPr>
          <w:rStyle w:val="Strong"/>
          <w:b w:val="0"/>
          <w:bCs w:val="0"/>
        </w:rPr>
        <w:t>, choose File | Publish your form.</w:t>
      </w:r>
    </w:p>
    <w:p w14:paraId="13D9D174" w14:textId="2BD1BC45" w:rsidR="00334F08" w:rsidRDefault="00334F08" w:rsidP="00155B9B">
      <w:pPr>
        <w:pStyle w:val="LabStepScreenshot"/>
        <w:rPr>
          <w:rStyle w:val="Strong"/>
          <w:b w:val="0"/>
          <w:bCs w:val="0"/>
          <w:sz w:val="18"/>
        </w:rPr>
      </w:pPr>
      <w:r w:rsidRPr="00D7683B">
        <w:rPr>
          <w:noProof/>
        </w:rPr>
        <w:drawing>
          <wp:inline distT="0" distB="0" distL="0" distR="0" wp14:anchorId="28307C28" wp14:editId="59477C50">
            <wp:extent cx="4007280" cy="2315688"/>
            <wp:effectExtent l="19050" t="19050" r="12700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7994" cy="233343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9936851" w14:textId="4434B894" w:rsidR="00334F08" w:rsidRDefault="00334F08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On the </w:t>
      </w:r>
      <w:r w:rsidRPr="00D7683B">
        <w:rPr>
          <w:rStyle w:val="Strong"/>
          <w:bCs w:val="0"/>
        </w:rPr>
        <w:t>Publish</w:t>
      </w:r>
      <w:r>
        <w:rPr>
          <w:rStyle w:val="Strong"/>
          <w:b w:val="0"/>
          <w:bCs w:val="0"/>
        </w:rPr>
        <w:t xml:space="preserve"> page choose </w:t>
      </w:r>
      <w:r w:rsidRPr="00D7683B">
        <w:rPr>
          <w:rStyle w:val="Strong"/>
          <w:bCs w:val="0"/>
        </w:rPr>
        <w:t>SharePoint Server</w:t>
      </w:r>
      <w:r w:rsidR="00851B75">
        <w:rPr>
          <w:rStyle w:val="Strong"/>
          <w:b w:val="0"/>
          <w:bCs w:val="0"/>
        </w:rPr>
        <w:t xml:space="preserve"> to launch the Publishing Wizard. </w:t>
      </w:r>
      <w:r w:rsidR="00851B75" w:rsidRPr="00155B9B">
        <w:rPr>
          <w:rStyle w:val="Strong"/>
          <w:b w:val="0"/>
          <w:bCs w:val="0"/>
          <w:i/>
        </w:rPr>
        <w:t>(Please note: this is not an actual wizard. If this were an actual wizard you would receive three questions to determine your fate.)</w:t>
      </w:r>
    </w:p>
    <w:p w14:paraId="23FAD97D" w14:textId="424A01E8" w:rsidR="00334F08" w:rsidRDefault="00851B75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 w:rsidRPr="00851B75">
        <w:rPr>
          <w:rStyle w:val="Strong"/>
          <w:b w:val="0"/>
          <w:bCs w:val="0"/>
        </w:rPr>
        <w:t xml:space="preserve">Enter the address </w:t>
      </w:r>
      <w:r w:rsidR="00EC35AF">
        <w:rPr>
          <w:rStyle w:val="Strong"/>
          <w:bCs w:val="0"/>
        </w:rPr>
        <w:t>&lt;Team Site&gt;</w:t>
      </w:r>
      <w:r w:rsidRPr="00155B9B">
        <w:rPr>
          <w:rStyle w:val="Strong"/>
          <w:bCs w:val="0"/>
        </w:rPr>
        <w:t>/research</w:t>
      </w:r>
      <w:r>
        <w:rPr>
          <w:rStyle w:val="Strong"/>
          <w:b w:val="0"/>
          <w:bCs w:val="0"/>
        </w:rPr>
        <w:t xml:space="preserve"> and click </w:t>
      </w:r>
      <w:r w:rsidRPr="00D7683B">
        <w:rPr>
          <w:rStyle w:val="Strong"/>
          <w:bCs w:val="0"/>
        </w:rPr>
        <w:t>Next</w:t>
      </w:r>
      <w:r w:rsidRPr="00D7683B">
        <w:rPr>
          <w:rStyle w:val="Strong"/>
          <w:b w:val="0"/>
          <w:bCs w:val="0"/>
        </w:rPr>
        <w:t>.</w:t>
      </w:r>
    </w:p>
    <w:p w14:paraId="209A8230" w14:textId="77010DFD" w:rsidR="00851B75" w:rsidRPr="00851B75" w:rsidRDefault="00EC35AF" w:rsidP="00155B9B">
      <w:pPr>
        <w:pStyle w:val="LabStepScreenshot"/>
        <w:rPr>
          <w:rStyle w:val="Strong"/>
          <w:b w:val="0"/>
          <w:bCs w:val="0"/>
          <w:sz w:val="18"/>
        </w:rPr>
      </w:pPr>
      <w:r>
        <w:rPr>
          <w:noProof/>
        </w:rPr>
        <w:drawing>
          <wp:inline distT="0" distB="0" distL="0" distR="0" wp14:anchorId="7E828C55" wp14:editId="44BCF958">
            <wp:extent cx="4752975" cy="3744280"/>
            <wp:effectExtent l="19050" t="19050" r="9525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1314" cy="37508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A66900D" w14:textId="159BE408" w:rsidR="00334F08" w:rsidRDefault="00866DE3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Leave the Form Library selected and choose </w:t>
      </w:r>
      <w:r w:rsidRPr="006F50E8">
        <w:rPr>
          <w:rStyle w:val="Strong"/>
          <w:bCs w:val="0"/>
        </w:rPr>
        <w:t>Next</w:t>
      </w:r>
      <w:r>
        <w:rPr>
          <w:rStyle w:val="Strong"/>
          <w:b w:val="0"/>
          <w:bCs w:val="0"/>
        </w:rPr>
        <w:t>.</w:t>
      </w:r>
    </w:p>
    <w:p w14:paraId="1927595C" w14:textId="58EB1125" w:rsidR="00866DE3" w:rsidRDefault="00866DE3" w:rsidP="00155B9B">
      <w:pPr>
        <w:pStyle w:val="LabStepScreenshot"/>
        <w:rPr>
          <w:rStyle w:val="Strong"/>
          <w:b w:val="0"/>
          <w:bCs w:val="0"/>
        </w:rPr>
      </w:pPr>
      <w:r w:rsidRPr="00D7683B">
        <w:rPr>
          <w:noProof/>
        </w:rPr>
        <w:lastRenderedPageBreak/>
        <w:drawing>
          <wp:inline distT="0" distB="0" distL="0" distR="0" wp14:anchorId="4CFDAD1B" wp14:editId="26F5953C">
            <wp:extent cx="4726379" cy="3694734"/>
            <wp:effectExtent l="19050" t="19050" r="1714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7442" cy="373465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8CF0E5A" w14:textId="3C031434" w:rsidR="00334F08" w:rsidRDefault="00866DE3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Leave the option for </w:t>
      </w:r>
      <w:r w:rsidRPr="00D7683B">
        <w:rPr>
          <w:rStyle w:val="Strong"/>
          <w:bCs w:val="0"/>
        </w:rPr>
        <w:t>Create a new form library</w:t>
      </w:r>
      <w:r>
        <w:rPr>
          <w:rStyle w:val="Strong"/>
          <w:b w:val="0"/>
          <w:bCs w:val="0"/>
        </w:rPr>
        <w:t xml:space="preserve"> and choose </w:t>
      </w:r>
      <w:r w:rsidRPr="00D7683B">
        <w:rPr>
          <w:rStyle w:val="Strong"/>
          <w:bCs w:val="0"/>
        </w:rPr>
        <w:t>Next</w:t>
      </w:r>
      <w:r>
        <w:rPr>
          <w:rStyle w:val="Strong"/>
          <w:b w:val="0"/>
          <w:bCs w:val="0"/>
        </w:rPr>
        <w:t>.</w:t>
      </w:r>
    </w:p>
    <w:p w14:paraId="4196786F" w14:textId="29A48717" w:rsidR="00866DE3" w:rsidRDefault="00866DE3" w:rsidP="00155B9B">
      <w:pPr>
        <w:pStyle w:val="LabStepScreenshot"/>
        <w:rPr>
          <w:rStyle w:val="Strong"/>
          <w:b w:val="0"/>
          <w:bCs w:val="0"/>
          <w:sz w:val="18"/>
        </w:rPr>
      </w:pPr>
      <w:r w:rsidRPr="00D7683B">
        <w:rPr>
          <w:noProof/>
        </w:rPr>
        <w:drawing>
          <wp:inline distT="0" distB="0" distL="0" distR="0" wp14:anchorId="27DF576C" wp14:editId="39840DBA">
            <wp:extent cx="4688170" cy="3693226"/>
            <wp:effectExtent l="19050" t="19050" r="1778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7826" cy="372446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29F3A90" w14:textId="288B8AC2" w:rsidR="00866DE3" w:rsidRDefault="00866DE3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Name the library </w:t>
      </w:r>
      <w:proofErr w:type="spellStart"/>
      <w:r w:rsidRPr="00D7683B">
        <w:rPr>
          <w:rStyle w:val="Strong"/>
          <w:bCs w:val="0"/>
        </w:rPr>
        <w:t>TestingForms</w:t>
      </w:r>
      <w:proofErr w:type="spellEnd"/>
      <w:r>
        <w:rPr>
          <w:rStyle w:val="Strong"/>
          <w:b w:val="0"/>
          <w:bCs w:val="0"/>
        </w:rPr>
        <w:t xml:space="preserve"> and add a description.</w:t>
      </w:r>
    </w:p>
    <w:p w14:paraId="151F98F3" w14:textId="6540E86D" w:rsidR="00866DE3" w:rsidRDefault="004B164E" w:rsidP="00155B9B">
      <w:pPr>
        <w:pStyle w:val="LabStepScreenshot"/>
        <w:rPr>
          <w:rStyle w:val="Strong"/>
          <w:b w:val="0"/>
          <w:bCs w:val="0"/>
          <w:sz w:val="18"/>
        </w:rPr>
      </w:pPr>
      <w:r>
        <w:rPr>
          <w:noProof/>
        </w:rPr>
        <w:lastRenderedPageBreak/>
        <w:drawing>
          <wp:inline distT="0" distB="0" distL="0" distR="0" wp14:anchorId="0F498F43" wp14:editId="0D105161">
            <wp:extent cx="4619501" cy="3639132"/>
            <wp:effectExtent l="19050" t="19050" r="1016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0375" cy="366345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D2AEBA7" w14:textId="0C56F960" w:rsidR="00866DE3" w:rsidRDefault="00866DE3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D7683B">
        <w:rPr>
          <w:rStyle w:val="Strong"/>
          <w:bCs w:val="0"/>
        </w:rPr>
        <w:t>Next</w:t>
      </w:r>
      <w:r>
        <w:rPr>
          <w:rStyle w:val="Strong"/>
          <w:b w:val="0"/>
          <w:bCs w:val="0"/>
        </w:rPr>
        <w:t>.</w:t>
      </w:r>
    </w:p>
    <w:p w14:paraId="7FA99F3E" w14:textId="1946EFAF" w:rsidR="00866DE3" w:rsidRDefault="00866DE3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Use the </w:t>
      </w:r>
      <w:r w:rsidRPr="00B3205C">
        <w:rPr>
          <w:rStyle w:val="Strong"/>
          <w:bCs w:val="0"/>
        </w:rPr>
        <w:t>Add</w:t>
      </w:r>
      <w:r>
        <w:rPr>
          <w:rStyle w:val="Strong"/>
          <w:b w:val="0"/>
          <w:bCs w:val="0"/>
        </w:rPr>
        <w:t xml:space="preserve"> button to add the following fields Lead Tester</w:t>
      </w:r>
      <w:r w:rsidR="004B164E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Assistant Tester, Test Performed and Test Date.</w:t>
      </w:r>
      <w:r w:rsidR="004B164E">
        <w:rPr>
          <w:rStyle w:val="Strong"/>
          <w:b w:val="0"/>
          <w:bCs w:val="0"/>
        </w:rPr>
        <w:t xml:space="preserve"> Adjust the display name of each field so that they are properly cased and spaced as in the image below.</w:t>
      </w:r>
    </w:p>
    <w:p w14:paraId="78889B15" w14:textId="3D0BFAB1" w:rsidR="00866DE3" w:rsidRDefault="00866DE3" w:rsidP="00155B9B">
      <w:pPr>
        <w:pStyle w:val="LabStepScreenshot"/>
        <w:rPr>
          <w:rStyle w:val="Strong"/>
          <w:b w:val="0"/>
          <w:bCs w:val="0"/>
        </w:rPr>
      </w:pPr>
      <w:r w:rsidRPr="00D7683B">
        <w:rPr>
          <w:noProof/>
        </w:rPr>
        <w:drawing>
          <wp:inline distT="0" distB="0" distL="0" distR="0" wp14:anchorId="0F9D3075" wp14:editId="41D02CA2">
            <wp:extent cx="4454475" cy="3515096"/>
            <wp:effectExtent l="19050" t="19050" r="2286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138" cy="35329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002DA97" w14:textId="40B04F6A" w:rsidR="00866DE3" w:rsidRDefault="0059171C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B3205C">
        <w:rPr>
          <w:rStyle w:val="Strong"/>
          <w:bCs w:val="0"/>
        </w:rPr>
        <w:t>Next</w:t>
      </w:r>
      <w:r>
        <w:rPr>
          <w:rStyle w:val="Strong"/>
          <w:b w:val="0"/>
          <w:bCs w:val="0"/>
        </w:rPr>
        <w:t xml:space="preserve"> and confirm the configuration.</w:t>
      </w:r>
    </w:p>
    <w:p w14:paraId="4C85B652" w14:textId="0CCD4B5E" w:rsidR="0059171C" w:rsidRDefault="00EC35AF" w:rsidP="00155B9B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3AD118BC" wp14:editId="644FF712">
            <wp:extent cx="4810125" cy="3328368"/>
            <wp:effectExtent l="19050" t="19050" r="9525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6224" cy="333258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82FE222" w14:textId="0A5AAAF9" w:rsidR="00866DE3" w:rsidRDefault="000256E6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D7683B">
        <w:rPr>
          <w:rStyle w:val="Strong"/>
          <w:bCs w:val="0"/>
        </w:rPr>
        <w:t>Publish</w:t>
      </w:r>
      <w:r>
        <w:rPr>
          <w:rStyle w:val="Strong"/>
          <w:b w:val="0"/>
          <w:bCs w:val="0"/>
        </w:rPr>
        <w:t>.</w:t>
      </w:r>
    </w:p>
    <w:p w14:paraId="7EC54DCE" w14:textId="2533642D" w:rsidR="004B164E" w:rsidRDefault="004B164E" w:rsidP="00B3205C">
      <w:pPr>
        <w:pStyle w:val="LabExerciseLeadIn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If you are prompted for authentication at this step use the appropriate credentials.</w:t>
      </w:r>
    </w:p>
    <w:p w14:paraId="535DD24C" w14:textId="6B02426D" w:rsidR="000256E6" w:rsidRDefault="000256E6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If the publish process is successful you will see the Success page. Check the box for </w:t>
      </w:r>
      <w:r w:rsidRPr="0064539F">
        <w:rPr>
          <w:rStyle w:val="Strong"/>
          <w:bCs w:val="0"/>
        </w:rPr>
        <w:t>Open this form library</w:t>
      </w:r>
      <w:r>
        <w:rPr>
          <w:rStyle w:val="Strong"/>
          <w:b w:val="0"/>
          <w:bCs w:val="0"/>
        </w:rPr>
        <w:t xml:space="preserve"> and click </w:t>
      </w:r>
      <w:r w:rsidRPr="00D7683B">
        <w:rPr>
          <w:rStyle w:val="Strong"/>
          <w:bCs w:val="0"/>
        </w:rPr>
        <w:t>Close</w:t>
      </w:r>
      <w:r>
        <w:rPr>
          <w:rStyle w:val="Strong"/>
          <w:b w:val="0"/>
          <w:bCs w:val="0"/>
        </w:rPr>
        <w:t>.</w:t>
      </w:r>
    </w:p>
    <w:p w14:paraId="51597E28" w14:textId="5CB48405" w:rsidR="000256E6" w:rsidRPr="00EC35AF" w:rsidRDefault="00EC35AF" w:rsidP="00155B9B">
      <w:pPr>
        <w:pStyle w:val="LabStepScreenshot"/>
        <w:rPr>
          <w:rStyle w:val="LabStepScreenshotFrame"/>
        </w:rPr>
      </w:pPr>
      <w:r>
        <w:rPr>
          <w:noProof/>
        </w:rPr>
        <w:drawing>
          <wp:inline distT="0" distB="0" distL="0" distR="0" wp14:anchorId="14399B38" wp14:editId="2E4DFDD8">
            <wp:extent cx="4905375" cy="3394275"/>
            <wp:effectExtent l="19050" t="19050" r="9525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9881" cy="340431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94EFB08" w14:textId="50BB4263" w:rsidR="00866DE3" w:rsidRDefault="000256E6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You should now see the Form library you created.</w:t>
      </w:r>
    </w:p>
    <w:p w14:paraId="57C3E73D" w14:textId="2ACEB568" w:rsidR="00D36B90" w:rsidRPr="00DB52AD" w:rsidRDefault="00D36B90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 w:rsidRPr="00DB52AD">
        <w:rPr>
          <w:rStyle w:val="Strong"/>
          <w:b w:val="0"/>
          <w:bCs w:val="0"/>
        </w:rPr>
        <w:t xml:space="preserve">From the Ribbon of the new form library click New Document. </w:t>
      </w:r>
    </w:p>
    <w:p w14:paraId="69509CC4" w14:textId="34F32129" w:rsidR="00330854" w:rsidRDefault="0064539F" w:rsidP="00155B9B">
      <w:pPr>
        <w:pStyle w:val="LabStepScreenshot"/>
        <w:rPr>
          <w:rStyle w:val="Strong"/>
          <w:b w:val="0"/>
          <w:bCs w:val="0"/>
          <w:sz w:val="18"/>
        </w:rPr>
      </w:pPr>
      <w:r w:rsidRPr="0064539F">
        <w:rPr>
          <w:rStyle w:val="LabStepScreenshotFrame"/>
        </w:rPr>
        <w:lastRenderedPageBreak/>
        <w:drawing>
          <wp:inline distT="0" distB="0" distL="0" distR="0" wp14:anchorId="6E4C046C" wp14:editId="1196C1B7">
            <wp:extent cx="3171429" cy="3009524"/>
            <wp:effectExtent l="19050" t="19050" r="10160" b="196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300952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0EC269F" w14:textId="2B969570" w:rsidR="00D36B90" w:rsidRDefault="00D36B90" w:rsidP="00155B9B">
      <w:pPr>
        <w:pStyle w:val="LabStepNumbered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Your new form should render in the browser window.</w:t>
      </w:r>
    </w:p>
    <w:p w14:paraId="1CFDE7BE" w14:textId="7740E369" w:rsidR="00330854" w:rsidRDefault="00330854" w:rsidP="00155B9B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6DEDBCA7" wp14:editId="262BBE45">
            <wp:extent cx="5542175" cy="3443845"/>
            <wp:effectExtent l="19050" t="19050" r="20955" b="234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2851" cy="347533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F6117ED" w14:textId="43C2CEEE" w:rsidR="00D36B90" w:rsidRDefault="00D36B90" w:rsidP="00464880">
      <w:pPr>
        <w:pStyle w:val="LabStepNumbered"/>
        <w:rPr>
          <w:rStyle w:val="Strong"/>
          <w:b w:val="0"/>
          <w:bCs w:val="0"/>
        </w:rPr>
      </w:pPr>
      <w:r w:rsidRPr="00464880">
        <w:rPr>
          <w:rStyle w:val="Strong"/>
          <w:b w:val="0"/>
          <w:bCs w:val="0"/>
        </w:rPr>
        <w:t>Test the basic functions of the form to ensure that it is working correctly.</w:t>
      </w:r>
    </w:p>
    <w:p w14:paraId="3BF87D28" w14:textId="0E45C159" w:rsidR="00464880" w:rsidRDefault="00464880" w:rsidP="00464880">
      <w:pPr>
        <w:pStyle w:val="LabExerciseCallou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You have now completed the lab exercises which focus on creating input forms with Microsoft InfoPath 2013.</w:t>
      </w:r>
    </w:p>
    <w:sectPr w:rsidR="00464880" w:rsidSect="00BD760F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type w:val="oddPage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B2754B" w14:textId="77777777" w:rsidR="00DF75AA" w:rsidRDefault="00DF75AA" w:rsidP="002754DA">
      <w:pPr>
        <w:spacing w:before="0" w:after="0"/>
      </w:pPr>
      <w:r>
        <w:separator/>
      </w:r>
    </w:p>
  </w:endnote>
  <w:endnote w:type="continuationSeparator" w:id="0">
    <w:p w14:paraId="4BB41874" w14:textId="77777777" w:rsidR="00DF75AA" w:rsidRDefault="00DF75AA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C95E68" w14:textId="77777777" w:rsidR="00663B5B" w:rsidRDefault="00663B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6DAFC0" w14:textId="77777777" w:rsidR="00663B5B" w:rsidRDefault="00663B5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B3141C" w14:textId="77777777" w:rsidR="00663B5B" w:rsidRDefault="00663B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23B3F7" w14:textId="77777777" w:rsidR="00DF75AA" w:rsidRDefault="00DF75AA" w:rsidP="002754DA">
      <w:pPr>
        <w:spacing w:before="0" w:after="0"/>
      </w:pPr>
      <w:r>
        <w:separator/>
      </w:r>
    </w:p>
  </w:footnote>
  <w:footnote w:type="continuationSeparator" w:id="0">
    <w:p w14:paraId="7E848EFC" w14:textId="77777777" w:rsidR="00DF75AA" w:rsidRDefault="00DF75AA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B61D64" w14:textId="77777777" w:rsidR="00663B5B" w:rsidRDefault="00663B5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685129" w14:textId="77777777" w:rsidR="00663B5B" w:rsidRDefault="00663B5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F1ED49" w14:textId="77777777" w:rsidR="00663B5B" w:rsidRDefault="00663B5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29420AC1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</w:abstractNum>
  <w:abstractNum w:abstractNumId="3" w15:restartNumberingAfterBreak="0">
    <w:nsid w:val="2946127D"/>
    <w:multiLevelType w:val="multilevel"/>
    <w:tmpl w:val="A70A9C82"/>
    <w:numStyleLink w:val="LabStepsTemplate"/>
  </w:abstractNum>
  <w:abstractNum w:abstractNumId="4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05BA9"/>
    <w:multiLevelType w:val="multilevel"/>
    <w:tmpl w:val="914CB7EA"/>
    <w:name w:val="LabStepsTemplate22"/>
    <w:lvl w:ilvl="0">
      <w:start w:val="1"/>
      <w:numFmt w:val="decimal"/>
      <w:lvlRestart w:val="0"/>
      <w:lvlText w:val="%1."/>
      <w:lvlJc w:val="left"/>
      <w:pPr>
        <w:tabs>
          <w:tab w:val="num" w:pos="1080"/>
        </w:tabs>
        <w:ind w:left="108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8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 w15:restartNumberingAfterBreak="0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3" w15:restartNumberingAfterBreak="0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4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6" w15:restartNumberingAfterBreak="0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10"/>
  </w:num>
  <w:num w:numId="5">
    <w:abstractNumId w:val="14"/>
  </w:num>
  <w:num w:numId="6">
    <w:abstractNumId w:val="6"/>
  </w:num>
  <w:num w:numId="7">
    <w:abstractNumId w:val="17"/>
  </w:num>
  <w:num w:numId="8">
    <w:abstractNumId w:val="15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</w:num>
  <w:num w:numId="27">
    <w:abstractNumId w:val="1"/>
  </w:num>
  <w:num w:numId="28">
    <w:abstractNumId w:val="11"/>
  </w:num>
  <w:num w:numId="29">
    <w:abstractNumId w:val="3"/>
  </w:num>
  <w:num w:numId="30">
    <w:abstractNumId w:val="0"/>
  </w:num>
  <w:num w:numId="31">
    <w:abstractNumId w:val="13"/>
  </w:num>
  <w:num w:numId="32">
    <w:abstractNumId w:val="12"/>
  </w:num>
  <w:num w:numId="33">
    <w:abstractNumId w:val="16"/>
  </w:num>
  <w:num w:numId="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7"/>
  <w:proofState w:spelling="clean" w:grammar="clean"/>
  <w:attachedTemplate r:id="rId1"/>
  <w:linkStyles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B14"/>
    <w:rsid w:val="00002196"/>
    <w:rsid w:val="00005740"/>
    <w:rsid w:val="00010898"/>
    <w:rsid w:val="00012AC2"/>
    <w:rsid w:val="0002228F"/>
    <w:rsid w:val="000237DD"/>
    <w:rsid w:val="00024303"/>
    <w:rsid w:val="000243F6"/>
    <w:rsid w:val="00025154"/>
    <w:rsid w:val="000256E6"/>
    <w:rsid w:val="000267E9"/>
    <w:rsid w:val="00030FBC"/>
    <w:rsid w:val="000333A8"/>
    <w:rsid w:val="00041BD2"/>
    <w:rsid w:val="00051385"/>
    <w:rsid w:val="000543B3"/>
    <w:rsid w:val="00063B7E"/>
    <w:rsid w:val="00065599"/>
    <w:rsid w:val="00065A75"/>
    <w:rsid w:val="000671A9"/>
    <w:rsid w:val="00075BE6"/>
    <w:rsid w:val="00082C8E"/>
    <w:rsid w:val="00086439"/>
    <w:rsid w:val="0008736D"/>
    <w:rsid w:val="0009020D"/>
    <w:rsid w:val="00090A5A"/>
    <w:rsid w:val="000922A9"/>
    <w:rsid w:val="00094852"/>
    <w:rsid w:val="000A019A"/>
    <w:rsid w:val="000A0FB8"/>
    <w:rsid w:val="000A4D31"/>
    <w:rsid w:val="000B09A5"/>
    <w:rsid w:val="000B4798"/>
    <w:rsid w:val="000C1EB0"/>
    <w:rsid w:val="000C54C2"/>
    <w:rsid w:val="000D1955"/>
    <w:rsid w:val="000D1CE4"/>
    <w:rsid w:val="000E4786"/>
    <w:rsid w:val="000E4E6D"/>
    <w:rsid w:val="000F11E6"/>
    <w:rsid w:val="000F23A7"/>
    <w:rsid w:val="000F2E8E"/>
    <w:rsid w:val="000F57F0"/>
    <w:rsid w:val="001010A9"/>
    <w:rsid w:val="0010480B"/>
    <w:rsid w:val="0011020C"/>
    <w:rsid w:val="00110EC0"/>
    <w:rsid w:val="001128F7"/>
    <w:rsid w:val="00123729"/>
    <w:rsid w:val="00123A37"/>
    <w:rsid w:val="0012715F"/>
    <w:rsid w:val="00127813"/>
    <w:rsid w:val="00133EFC"/>
    <w:rsid w:val="00140317"/>
    <w:rsid w:val="0014157E"/>
    <w:rsid w:val="00141688"/>
    <w:rsid w:val="00151E41"/>
    <w:rsid w:val="00154838"/>
    <w:rsid w:val="001554D3"/>
    <w:rsid w:val="00155B9B"/>
    <w:rsid w:val="0015714F"/>
    <w:rsid w:val="00160EEF"/>
    <w:rsid w:val="00162568"/>
    <w:rsid w:val="0016348C"/>
    <w:rsid w:val="001657A8"/>
    <w:rsid w:val="0016603A"/>
    <w:rsid w:val="00166BA8"/>
    <w:rsid w:val="00172887"/>
    <w:rsid w:val="001760F5"/>
    <w:rsid w:val="00182F32"/>
    <w:rsid w:val="00190D86"/>
    <w:rsid w:val="0019249E"/>
    <w:rsid w:val="00196372"/>
    <w:rsid w:val="001969F7"/>
    <w:rsid w:val="001A3C36"/>
    <w:rsid w:val="001B176D"/>
    <w:rsid w:val="001B1D34"/>
    <w:rsid w:val="001B4D90"/>
    <w:rsid w:val="001B60FC"/>
    <w:rsid w:val="001C2975"/>
    <w:rsid w:val="001C3C48"/>
    <w:rsid w:val="001D607E"/>
    <w:rsid w:val="001E2DF2"/>
    <w:rsid w:val="001E5FC6"/>
    <w:rsid w:val="001E6C86"/>
    <w:rsid w:val="001E73CB"/>
    <w:rsid w:val="001F77DA"/>
    <w:rsid w:val="00207F56"/>
    <w:rsid w:val="0021154E"/>
    <w:rsid w:val="00216298"/>
    <w:rsid w:val="00221821"/>
    <w:rsid w:val="002243BC"/>
    <w:rsid w:val="00225D1A"/>
    <w:rsid w:val="00226C32"/>
    <w:rsid w:val="00231D57"/>
    <w:rsid w:val="00234111"/>
    <w:rsid w:val="00235EB6"/>
    <w:rsid w:val="002372A9"/>
    <w:rsid w:val="00237391"/>
    <w:rsid w:val="002376C5"/>
    <w:rsid w:val="00243A3C"/>
    <w:rsid w:val="002456B9"/>
    <w:rsid w:val="0024711C"/>
    <w:rsid w:val="002505FA"/>
    <w:rsid w:val="002508CA"/>
    <w:rsid w:val="002646DD"/>
    <w:rsid w:val="00265968"/>
    <w:rsid w:val="0026642E"/>
    <w:rsid w:val="00273BA6"/>
    <w:rsid w:val="00273F7D"/>
    <w:rsid w:val="002754DA"/>
    <w:rsid w:val="002820B9"/>
    <w:rsid w:val="00283D43"/>
    <w:rsid w:val="00286E1A"/>
    <w:rsid w:val="002930AF"/>
    <w:rsid w:val="002B0D0A"/>
    <w:rsid w:val="002B27A5"/>
    <w:rsid w:val="002B29CA"/>
    <w:rsid w:val="002B50BA"/>
    <w:rsid w:val="002C5CBE"/>
    <w:rsid w:val="002C6DDC"/>
    <w:rsid w:val="002D3A34"/>
    <w:rsid w:val="002E035E"/>
    <w:rsid w:val="002E1C5A"/>
    <w:rsid w:val="002E1E2C"/>
    <w:rsid w:val="002E259F"/>
    <w:rsid w:val="002E3602"/>
    <w:rsid w:val="002E66B3"/>
    <w:rsid w:val="002F2748"/>
    <w:rsid w:val="003027CA"/>
    <w:rsid w:val="0030388D"/>
    <w:rsid w:val="00304697"/>
    <w:rsid w:val="00307288"/>
    <w:rsid w:val="00311545"/>
    <w:rsid w:val="00316198"/>
    <w:rsid w:val="0031741B"/>
    <w:rsid w:val="00330854"/>
    <w:rsid w:val="00332B85"/>
    <w:rsid w:val="00333042"/>
    <w:rsid w:val="00334F08"/>
    <w:rsid w:val="0033684E"/>
    <w:rsid w:val="00347559"/>
    <w:rsid w:val="0035550E"/>
    <w:rsid w:val="003560BC"/>
    <w:rsid w:val="00357EEA"/>
    <w:rsid w:val="00361340"/>
    <w:rsid w:val="00364378"/>
    <w:rsid w:val="00367C9B"/>
    <w:rsid w:val="00371932"/>
    <w:rsid w:val="00373A63"/>
    <w:rsid w:val="003775F8"/>
    <w:rsid w:val="00385E7E"/>
    <w:rsid w:val="0039479E"/>
    <w:rsid w:val="003A6D85"/>
    <w:rsid w:val="003B1609"/>
    <w:rsid w:val="003B509E"/>
    <w:rsid w:val="003B6B6E"/>
    <w:rsid w:val="003B6E62"/>
    <w:rsid w:val="003C5D20"/>
    <w:rsid w:val="003C6F9B"/>
    <w:rsid w:val="003D1045"/>
    <w:rsid w:val="003D2A58"/>
    <w:rsid w:val="003D4A36"/>
    <w:rsid w:val="003D513A"/>
    <w:rsid w:val="003D6090"/>
    <w:rsid w:val="003E216C"/>
    <w:rsid w:val="003E3149"/>
    <w:rsid w:val="003E53A5"/>
    <w:rsid w:val="003F2EDC"/>
    <w:rsid w:val="00400DC5"/>
    <w:rsid w:val="004040C6"/>
    <w:rsid w:val="0040576B"/>
    <w:rsid w:val="00414108"/>
    <w:rsid w:val="00420D38"/>
    <w:rsid w:val="00422E11"/>
    <w:rsid w:val="00427A68"/>
    <w:rsid w:val="004336CC"/>
    <w:rsid w:val="0043657B"/>
    <w:rsid w:val="004402EC"/>
    <w:rsid w:val="00445241"/>
    <w:rsid w:val="00445F5C"/>
    <w:rsid w:val="00446B8D"/>
    <w:rsid w:val="004548AC"/>
    <w:rsid w:val="00464880"/>
    <w:rsid w:val="00464CA2"/>
    <w:rsid w:val="00464F96"/>
    <w:rsid w:val="0046679B"/>
    <w:rsid w:val="00474799"/>
    <w:rsid w:val="00481358"/>
    <w:rsid w:val="00482B10"/>
    <w:rsid w:val="004838B2"/>
    <w:rsid w:val="00484260"/>
    <w:rsid w:val="00487D07"/>
    <w:rsid w:val="004901DA"/>
    <w:rsid w:val="0049441A"/>
    <w:rsid w:val="004946E2"/>
    <w:rsid w:val="004A0344"/>
    <w:rsid w:val="004A66FA"/>
    <w:rsid w:val="004A7C45"/>
    <w:rsid w:val="004B164E"/>
    <w:rsid w:val="004B1718"/>
    <w:rsid w:val="004B254E"/>
    <w:rsid w:val="004B2700"/>
    <w:rsid w:val="004B75D9"/>
    <w:rsid w:val="004C7D6E"/>
    <w:rsid w:val="004D2050"/>
    <w:rsid w:val="004D3A39"/>
    <w:rsid w:val="004D5B0F"/>
    <w:rsid w:val="004D71F4"/>
    <w:rsid w:val="004D75A3"/>
    <w:rsid w:val="004E1CBF"/>
    <w:rsid w:val="004E3B42"/>
    <w:rsid w:val="004E45B9"/>
    <w:rsid w:val="004F1E4C"/>
    <w:rsid w:val="004F54BD"/>
    <w:rsid w:val="00504620"/>
    <w:rsid w:val="0050658A"/>
    <w:rsid w:val="00506C5D"/>
    <w:rsid w:val="0050746C"/>
    <w:rsid w:val="005106D7"/>
    <w:rsid w:val="00513B9D"/>
    <w:rsid w:val="00513EAD"/>
    <w:rsid w:val="0051400B"/>
    <w:rsid w:val="00515C63"/>
    <w:rsid w:val="005278D9"/>
    <w:rsid w:val="0053043F"/>
    <w:rsid w:val="00531E64"/>
    <w:rsid w:val="0053493F"/>
    <w:rsid w:val="00536A2B"/>
    <w:rsid w:val="00536EA7"/>
    <w:rsid w:val="00537866"/>
    <w:rsid w:val="00540A9A"/>
    <w:rsid w:val="00540DF9"/>
    <w:rsid w:val="005427A9"/>
    <w:rsid w:val="005428BD"/>
    <w:rsid w:val="00551DC5"/>
    <w:rsid w:val="00551DFA"/>
    <w:rsid w:val="00560F81"/>
    <w:rsid w:val="0056297C"/>
    <w:rsid w:val="005710D5"/>
    <w:rsid w:val="0057247C"/>
    <w:rsid w:val="00574574"/>
    <w:rsid w:val="00580480"/>
    <w:rsid w:val="0058123A"/>
    <w:rsid w:val="0058773B"/>
    <w:rsid w:val="0059171C"/>
    <w:rsid w:val="00592DAA"/>
    <w:rsid w:val="00597127"/>
    <w:rsid w:val="005A0E17"/>
    <w:rsid w:val="005A3A17"/>
    <w:rsid w:val="005A3E02"/>
    <w:rsid w:val="005A4563"/>
    <w:rsid w:val="005A6AEF"/>
    <w:rsid w:val="005A6D5F"/>
    <w:rsid w:val="005B2865"/>
    <w:rsid w:val="005B6F90"/>
    <w:rsid w:val="005C03B9"/>
    <w:rsid w:val="005C1BF8"/>
    <w:rsid w:val="005C3A90"/>
    <w:rsid w:val="005C6D05"/>
    <w:rsid w:val="005D0297"/>
    <w:rsid w:val="005D380A"/>
    <w:rsid w:val="005D3854"/>
    <w:rsid w:val="005E054A"/>
    <w:rsid w:val="005E0D54"/>
    <w:rsid w:val="005E3B38"/>
    <w:rsid w:val="005E79AF"/>
    <w:rsid w:val="005F03A0"/>
    <w:rsid w:val="005F17E5"/>
    <w:rsid w:val="005F216F"/>
    <w:rsid w:val="005F2CE3"/>
    <w:rsid w:val="005F39DC"/>
    <w:rsid w:val="00601E9E"/>
    <w:rsid w:val="00604643"/>
    <w:rsid w:val="006133C4"/>
    <w:rsid w:val="00613C19"/>
    <w:rsid w:val="006148F7"/>
    <w:rsid w:val="00620888"/>
    <w:rsid w:val="0062423F"/>
    <w:rsid w:val="00625F0D"/>
    <w:rsid w:val="00626932"/>
    <w:rsid w:val="0062789E"/>
    <w:rsid w:val="006316FA"/>
    <w:rsid w:val="00632485"/>
    <w:rsid w:val="0063362B"/>
    <w:rsid w:val="00642CB7"/>
    <w:rsid w:val="00643F55"/>
    <w:rsid w:val="0064539F"/>
    <w:rsid w:val="00645BB8"/>
    <w:rsid w:val="006504E7"/>
    <w:rsid w:val="00650ACD"/>
    <w:rsid w:val="00654F8F"/>
    <w:rsid w:val="0065756C"/>
    <w:rsid w:val="0066042A"/>
    <w:rsid w:val="00663B5B"/>
    <w:rsid w:val="006649DB"/>
    <w:rsid w:val="00667328"/>
    <w:rsid w:val="00667B58"/>
    <w:rsid w:val="0067766A"/>
    <w:rsid w:val="00682FC7"/>
    <w:rsid w:val="00686CA6"/>
    <w:rsid w:val="0069092F"/>
    <w:rsid w:val="00692AFB"/>
    <w:rsid w:val="00693871"/>
    <w:rsid w:val="0069598A"/>
    <w:rsid w:val="00697CFA"/>
    <w:rsid w:val="006A020F"/>
    <w:rsid w:val="006A105B"/>
    <w:rsid w:val="006A2A50"/>
    <w:rsid w:val="006A47A1"/>
    <w:rsid w:val="006B07C3"/>
    <w:rsid w:val="006B25FA"/>
    <w:rsid w:val="006B6F43"/>
    <w:rsid w:val="006C0157"/>
    <w:rsid w:val="006C3796"/>
    <w:rsid w:val="006C4B76"/>
    <w:rsid w:val="006C5C78"/>
    <w:rsid w:val="006D1BB7"/>
    <w:rsid w:val="006D413D"/>
    <w:rsid w:val="006E0104"/>
    <w:rsid w:val="006E3117"/>
    <w:rsid w:val="006E3BD3"/>
    <w:rsid w:val="006E5188"/>
    <w:rsid w:val="006F0F27"/>
    <w:rsid w:val="006F13F6"/>
    <w:rsid w:val="006F50E8"/>
    <w:rsid w:val="006F64F9"/>
    <w:rsid w:val="0070089C"/>
    <w:rsid w:val="007043F6"/>
    <w:rsid w:val="00711C05"/>
    <w:rsid w:val="00713E79"/>
    <w:rsid w:val="00726591"/>
    <w:rsid w:val="0072738D"/>
    <w:rsid w:val="00737FD5"/>
    <w:rsid w:val="00740261"/>
    <w:rsid w:val="00740358"/>
    <w:rsid w:val="00740CA3"/>
    <w:rsid w:val="007442CF"/>
    <w:rsid w:val="00747129"/>
    <w:rsid w:val="007508E5"/>
    <w:rsid w:val="0075113C"/>
    <w:rsid w:val="0075165F"/>
    <w:rsid w:val="00754D76"/>
    <w:rsid w:val="00756C10"/>
    <w:rsid w:val="007600AD"/>
    <w:rsid w:val="007609EB"/>
    <w:rsid w:val="00760BCB"/>
    <w:rsid w:val="0076162E"/>
    <w:rsid w:val="0076526D"/>
    <w:rsid w:val="00770735"/>
    <w:rsid w:val="00775A11"/>
    <w:rsid w:val="00780B5C"/>
    <w:rsid w:val="0078763B"/>
    <w:rsid w:val="007A2E8C"/>
    <w:rsid w:val="007A3111"/>
    <w:rsid w:val="007A3D0E"/>
    <w:rsid w:val="007A4113"/>
    <w:rsid w:val="007A6FDB"/>
    <w:rsid w:val="007A7B3A"/>
    <w:rsid w:val="007B4D92"/>
    <w:rsid w:val="007B5145"/>
    <w:rsid w:val="007B63AE"/>
    <w:rsid w:val="007B648F"/>
    <w:rsid w:val="007C5EF6"/>
    <w:rsid w:val="007C731A"/>
    <w:rsid w:val="007D2014"/>
    <w:rsid w:val="007D3352"/>
    <w:rsid w:val="007D72B4"/>
    <w:rsid w:val="007E240B"/>
    <w:rsid w:val="007E54CD"/>
    <w:rsid w:val="007E5A7C"/>
    <w:rsid w:val="007F2CD4"/>
    <w:rsid w:val="007F37E8"/>
    <w:rsid w:val="007F5E83"/>
    <w:rsid w:val="0080252D"/>
    <w:rsid w:val="008114C7"/>
    <w:rsid w:val="00812AF5"/>
    <w:rsid w:val="008237DD"/>
    <w:rsid w:val="00826FF7"/>
    <w:rsid w:val="0082729D"/>
    <w:rsid w:val="0083029D"/>
    <w:rsid w:val="00830A82"/>
    <w:rsid w:val="00841F3B"/>
    <w:rsid w:val="00845FAD"/>
    <w:rsid w:val="00851B75"/>
    <w:rsid w:val="008530CC"/>
    <w:rsid w:val="0085507B"/>
    <w:rsid w:val="00856645"/>
    <w:rsid w:val="008648D6"/>
    <w:rsid w:val="0086565F"/>
    <w:rsid w:val="00865AE4"/>
    <w:rsid w:val="0086681C"/>
    <w:rsid w:val="00866DE3"/>
    <w:rsid w:val="008743F8"/>
    <w:rsid w:val="008750A4"/>
    <w:rsid w:val="00880606"/>
    <w:rsid w:val="00881C22"/>
    <w:rsid w:val="00892BD0"/>
    <w:rsid w:val="00893C82"/>
    <w:rsid w:val="008943B0"/>
    <w:rsid w:val="008A1B16"/>
    <w:rsid w:val="008A2BA0"/>
    <w:rsid w:val="008A7318"/>
    <w:rsid w:val="008B697B"/>
    <w:rsid w:val="008C17EA"/>
    <w:rsid w:val="008C1C05"/>
    <w:rsid w:val="008C564C"/>
    <w:rsid w:val="008D054E"/>
    <w:rsid w:val="008D0899"/>
    <w:rsid w:val="008D261C"/>
    <w:rsid w:val="008D30B0"/>
    <w:rsid w:val="008D6798"/>
    <w:rsid w:val="008D6EDA"/>
    <w:rsid w:val="008D7F27"/>
    <w:rsid w:val="008E1CE8"/>
    <w:rsid w:val="008E3148"/>
    <w:rsid w:val="008E3F36"/>
    <w:rsid w:val="008E6873"/>
    <w:rsid w:val="00902F51"/>
    <w:rsid w:val="00903B98"/>
    <w:rsid w:val="0090725E"/>
    <w:rsid w:val="00915A59"/>
    <w:rsid w:val="0091656E"/>
    <w:rsid w:val="00925E86"/>
    <w:rsid w:val="009274C0"/>
    <w:rsid w:val="0093072F"/>
    <w:rsid w:val="00931080"/>
    <w:rsid w:val="00931E3C"/>
    <w:rsid w:val="009422EE"/>
    <w:rsid w:val="00944282"/>
    <w:rsid w:val="0095110D"/>
    <w:rsid w:val="00951BD2"/>
    <w:rsid w:val="00951C8A"/>
    <w:rsid w:val="009537AB"/>
    <w:rsid w:val="00955DFA"/>
    <w:rsid w:val="00956AB3"/>
    <w:rsid w:val="00960427"/>
    <w:rsid w:val="00961446"/>
    <w:rsid w:val="0096384D"/>
    <w:rsid w:val="00963AE0"/>
    <w:rsid w:val="00964D6A"/>
    <w:rsid w:val="00964DF1"/>
    <w:rsid w:val="00964FE3"/>
    <w:rsid w:val="00965C23"/>
    <w:rsid w:val="00972959"/>
    <w:rsid w:val="009753EF"/>
    <w:rsid w:val="0098575B"/>
    <w:rsid w:val="00990EBF"/>
    <w:rsid w:val="009A052D"/>
    <w:rsid w:val="009A5818"/>
    <w:rsid w:val="009B1970"/>
    <w:rsid w:val="009B21DA"/>
    <w:rsid w:val="009B275F"/>
    <w:rsid w:val="009C016D"/>
    <w:rsid w:val="009C6E7B"/>
    <w:rsid w:val="009D168C"/>
    <w:rsid w:val="009D1C9A"/>
    <w:rsid w:val="009D22E7"/>
    <w:rsid w:val="009D553D"/>
    <w:rsid w:val="009E1990"/>
    <w:rsid w:val="009E2AD2"/>
    <w:rsid w:val="009F7F64"/>
    <w:rsid w:val="00A05346"/>
    <w:rsid w:val="00A05D85"/>
    <w:rsid w:val="00A070BA"/>
    <w:rsid w:val="00A10074"/>
    <w:rsid w:val="00A10BF8"/>
    <w:rsid w:val="00A128A7"/>
    <w:rsid w:val="00A136DF"/>
    <w:rsid w:val="00A15C8C"/>
    <w:rsid w:val="00A21B02"/>
    <w:rsid w:val="00A22F3D"/>
    <w:rsid w:val="00A230D0"/>
    <w:rsid w:val="00A2430F"/>
    <w:rsid w:val="00A25FC5"/>
    <w:rsid w:val="00A27676"/>
    <w:rsid w:val="00A3093C"/>
    <w:rsid w:val="00A30C18"/>
    <w:rsid w:val="00A32C41"/>
    <w:rsid w:val="00A36AE5"/>
    <w:rsid w:val="00A4394E"/>
    <w:rsid w:val="00A46E44"/>
    <w:rsid w:val="00A51DE9"/>
    <w:rsid w:val="00A53017"/>
    <w:rsid w:val="00A5490F"/>
    <w:rsid w:val="00A55EA3"/>
    <w:rsid w:val="00A5703E"/>
    <w:rsid w:val="00A6472F"/>
    <w:rsid w:val="00A66755"/>
    <w:rsid w:val="00A73931"/>
    <w:rsid w:val="00A811F8"/>
    <w:rsid w:val="00A81890"/>
    <w:rsid w:val="00A81BF8"/>
    <w:rsid w:val="00A84094"/>
    <w:rsid w:val="00A84330"/>
    <w:rsid w:val="00AA081D"/>
    <w:rsid w:val="00AA1C5E"/>
    <w:rsid w:val="00AB0EF6"/>
    <w:rsid w:val="00AB4BD9"/>
    <w:rsid w:val="00AC0346"/>
    <w:rsid w:val="00AC535D"/>
    <w:rsid w:val="00AD3847"/>
    <w:rsid w:val="00AE16EB"/>
    <w:rsid w:val="00AF424C"/>
    <w:rsid w:val="00AF4F9B"/>
    <w:rsid w:val="00B04598"/>
    <w:rsid w:val="00B04679"/>
    <w:rsid w:val="00B11579"/>
    <w:rsid w:val="00B267B7"/>
    <w:rsid w:val="00B3205C"/>
    <w:rsid w:val="00B40367"/>
    <w:rsid w:val="00B410F6"/>
    <w:rsid w:val="00B43C4A"/>
    <w:rsid w:val="00B468E9"/>
    <w:rsid w:val="00B5276F"/>
    <w:rsid w:val="00B56241"/>
    <w:rsid w:val="00B56C9C"/>
    <w:rsid w:val="00B57970"/>
    <w:rsid w:val="00B60011"/>
    <w:rsid w:val="00B721DE"/>
    <w:rsid w:val="00B74E1A"/>
    <w:rsid w:val="00B7645C"/>
    <w:rsid w:val="00B80925"/>
    <w:rsid w:val="00B815CE"/>
    <w:rsid w:val="00B838CD"/>
    <w:rsid w:val="00B84304"/>
    <w:rsid w:val="00B9657F"/>
    <w:rsid w:val="00BA06CB"/>
    <w:rsid w:val="00BA1292"/>
    <w:rsid w:val="00BA332D"/>
    <w:rsid w:val="00BA5A87"/>
    <w:rsid w:val="00BB42DB"/>
    <w:rsid w:val="00BC0CDD"/>
    <w:rsid w:val="00BC1206"/>
    <w:rsid w:val="00BC120F"/>
    <w:rsid w:val="00BC22EE"/>
    <w:rsid w:val="00BC2C68"/>
    <w:rsid w:val="00BC3FCA"/>
    <w:rsid w:val="00BD1EA3"/>
    <w:rsid w:val="00BD68F7"/>
    <w:rsid w:val="00BD6ABB"/>
    <w:rsid w:val="00BD760F"/>
    <w:rsid w:val="00BE16A4"/>
    <w:rsid w:val="00BE20E7"/>
    <w:rsid w:val="00BE22F3"/>
    <w:rsid w:val="00BE59B1"/>
    <w:rsid w:val="00BE5EE7"/>
    <w:rsid w:val="00BF3349"/>
    <w:rsid w:val="00BF4AAD"/>
    <w:rsid w:val="00C107E0"/>
    <w:rsid w:val="00C1089B"/>
    <w:rsid w:val="00C171CF"/>
    <w:rsid w:val="00C30E56"/>
    <w:rsid w:val="00C3211E"/>
    <w:rsid w:val="00C33D09"/>
    <w:rsid w:val="00C34D0A"/>
    <w:rsid w:val="00C37A3E"/>
    <w:rsid w:val="00C41582"/>
    <w:rsid w:val="00C44632"/>
    <w:rsid w:val="00C453EB"/>
    <w:rsid w:val="00C50028"/>
    <w:rsid w:val="00C53882"/>
    <w:rsid w:val="00C571C4"/>
    <w:rsid w:val="00C62D6E"/>
    <w:rsid w:val="00C642C3"/>
    <w:rsid w:val="00C66309"/>
    <w:rsid w:val="00C67699"/>
    <w:rsid w:val="00C70683"/>
    <w:rsid w:val="00C70EBB"/>
    <w:rsid w:val="00C71A5A"/>
    <w:rsid w:val="00C757E0"/>
    <w:rsid w:val="00C80B2F"/>
    <w:rsid w:val="00C81CBC"/>
    <w:rsid w:val="00C847ED"/>
    <w:rsid w:val="00C9096A"/>
    <w:rsid w:val="00C92678"/>
    <w:rsid w:val="00C93E0C"/>
    <w:rsid w:val="00C97674"/>
    <w:rsid w:val="00CB0E5F"/>
    <w:rsid w:val="00CB5DD1"/>
    <w:rsid w:val="00CB7A9C"/>
    <w:rsid w:val="00CB7CC1"/>
    <w:rsid w:val="00CC533A"/>
    <w:rsid w:val="00CD0AD0"/>
    <w:rsid w:val="00CD10A1"/>
    <w:rsid w:val="00CD3699"/>
    <w:rsid w:val="00CE155F"/>
    <w:rsid w:val="00CF0D9B"/>
    <w:rsid w:val="00CF2509"/>
    <w:rsid w:val="00CF713C"/>
    <w:rsid w:val="00CF7AD5"/>
    <w:rsid w:val="00D035E9"/>
    <w:rsid w:val="00D057EA"/>
    <w:rsid w:val="00D11B33"/>
    <w:rsid w:val="00D12B10"/>
    <w:rsid w:val="00D1320B"/>
    <w:rsid w:val="00D15F6C"/>
    <w:rsid w:val="00D15FEC"/>
    <w:rsid w:val="00D209FD"/>
    <w:rsid w:val="00D2288E"/>
    <w:rsid w:val="00D23775"/>
    <w:rsid w:val="00D33840"/>
    <w:rsid w:val="00D3469C"/>
    <w:rsid w:val="00D348C3"/>
    <w:rsid w:val="00D35E41"/>
    <w:rsid w:val="00D36B90"/>
    <w:rsid w:val="00D50509"/>
    <w:rsid w:val="00D51C42"/>
    <w:rsid w:val="00D525CC"/>
    <w:rsid w:val="00D56B22"/>
    <w:rsid w:val="00D6413D"/>
    <w:rsid w:val="00D6434F"/>
    <w:rsid w:val="00D64974"/>
    <w:rsid w:val="00D65BAA"/>
    <w:rsid w:val="00D66469"/>
    <w:rsid w:val="00D66FCA"/>
    <w:rsid w:val="00D76746"/>
    <w:rsid w:val="00D7679E"/>
    <w:rsid w:val="00D7683B"/>
    <w:rsid w:val="00D8031B"/>
    <w:rsid w:val="00D83758"/>
    <w:rsid w:val="00D84676"/>
    <w:rsid w:val="00D84A2F"/>
    <w:rsid w:val="00D85FEA"/>
    <w:rsid w:val="00D8754C"/>
    <w:rsid w:val="00D90614"/>
    <w:rsid w:val="00D92006"/>
    <w:rsid w:val="00D950CC"/>
    <w:rsid w:val="00D957F0"/>
    <w:rsid w:val="00D97000"/>
    <w:rsid w:val="00DA442B"/>
    <w:rsid w:val="00DA6D71"/>
    <w:rsid w:val="00DA7F1E"/>
    <w:rsid w:val="00DB13BD"/>
    <w:rsid w:val="00DB52AD"/>
    <w:rsid w:val="00DB6C3D"/>
    <w:rsid w:val="00DC1EA7"/>
    <w:rsid w:val="00DC2A0F"/>
    <w:rsid w:val="00DC2AFF"/>
    <w:rsid w:val="00DC3E2A"/>
    <w:rsid w:val="00DD1790"/>
    <w:rsid w:val="00DD1884"/>
    <w:rsid w:val="00DD40A9"/>
    <w:rsid w:val="00DD5F52"/>
    <w:rsid w:val="00DD7D6E"/>
    <w:rsid w:val="00DE3C75"/>
    <w:rsid w:val="00DE5625"/>
    <w:rsid w:val="00DE58D9"/>
    <w:rsid w:val="00DF0141"/>
    <w:rsid w:val="00DF0E38"/>
    <w:rsid w:val="00DF2FB3"/>
    <w:rsid w:val="00DF61F9"/>
    <w:rsid w:val="00DF75AA"/>
    <w:rsid w:val="00E03D0B"/>
    <w:rsid w:val="00E056FD"/>
    <w:rsid w:val="00E07703"/>
    <w:rsid w:val="00E07AF0"/>
    <w:rsid w:val="00E13222"/>
    <w:rsid w:val="00E132BC"/>
    <w:rsid w:val="00E15736"/>
    <w:rsid w:val="00E16C08"/>
    <w:rsid w:val="00E17666"/>
    <w:rsid w:val="00E177CD"/>
    <w:rsid w:val="00E22CFC"/>
    <w:rsid w:val="00E25E47"/>
    <w:rsid w:val="00E329CE"/>
    <w:rsid w:val="00E32FBB"/>
    <w:rsid w:val="00E338DA"/>
    <w:rsid w:val="00E36698"/>
    <w:rsid w:val="00E42402"/>
    <w:rsid w:val="00E43499"/>
    <w:rsid w:val="00E45125"/>
    <w:rsid w:val="00E51A44"/>
    <w:rsid w:val="00E52656"/>
    <w:rsid w:val="00E57117"/>
    <w:rsid w:val="00E57901"/>
    <w:rsid w:val="00E605AD"/>
    <w:rsid w:val="00E60B87"/>
    <w:rsid w:val="00E63727"/>
    <w:rsid w:val="00E63C45"/>
    <w:rsid w:val="00E663C5"/>
    <w:rsid w:val="00E66BB8"/>
    <w:rsid w:val="00E75E69"/>
    <w:rsid w:val="00E816DC"/>
    <w:rsid w:val="00E85E34"/>
    <w:rsid w:val="00E860CC"/>
    <w:rsid w:val="00E90829"/>
    <w:rsid w:val="00E95F93"/>
    <w:rsid w:val="00EA0CC6"/>
    <w:rsid w:val="00EA2620"/>
    <w:rsid w:val="00EB0E93"/>
    <w:rsid w:val="00EC0296"/>
    <w:rsid w:val="00EC02AD"/>
    <w:rsid w:val="00EC15A4"/>
    <w:rsid w:val="00EC35AF"/>
    <w:rsid w:val="00ED1A11"/>
    <w:rsid w:val="00ED1EBB"/>
    <w:rsid w:val="00ED35F6"/>
    <w:rsid w:val="00EE049F"/>
    <w:rsid w:val="00EE7211"/>
    <w:rsid w:val="00EE7A35"/>
    <w:rsid w:val="00EF0B37"/>
    <w:rsid w:val="00F01A46"/>
    <w:rsid w:val="00F10C41"/>
    <w:rsid w:val="00F218A1"/>
    <w:rsid w:val="00F21A30"/>
    <w:rsid w:val="00F22325"/>
    <w:rsid w:val="00F22470"/>
    <w:rsid w:val="00F276BD"/>
    <w:rsid w:val="00F30B14"/>
    <w:rsid w:val="00F313C9"/>
    <w:rsid w:val="00F325C3"/>
    <w:rsid w:val="00F34FD2"/>
    <w:rsid w:val="00F40596"/>
    <w:rsid w:val="00F43BFB"/>
    <w:rsid w:val="00F45E3C"/>
    <w:rsid w:val="00F50640"/>
    <w:rsid w:val="00F5138E"/>
    <w:rsid w:val="00F577F9"/>
    <w:rsid w:val="00F62F1C"/>
    <w:rsid w:val="00F64CF9"/>
    <w:rsid w:val="00F64F85"/>
    <w:rsid w:val="00F72607"/>
    <w:rsid w:val="00F750D9"/>
    <w:rsid w:val="00F77B75"/>
    <w:rsid w:val="00F81057"/>
    <w:rsid w:val="00F8243C"/>
    <w:rsid w:val="00F84B8D"/>
    <w:rsid w:val="00F86CCD"/>
    <w:rsid w:val="00F938D8"/>
    <w:rsid w:val="00F938DC"/>
    <w:rsid w:val="00F948BF"/>
    <w:rsid w:val="00F95D2C"/>
    <w:rsid w:val="00FA1794"/>
    <w:rsid w:val="00FA2CCA"/>
    <w:rsid w:val="00FA3EB4"/>
    <w:rsid w:val="00FA5E15"/>
    <w:rsid w:val="00FB07B8"/>
    <w:rsid w:val="00FB2282"/>
    <w:rsid w:val="00FB3F0A"/>
    <w:rsid w:val="00FB68E3"/>
    <w:rsid w:val="00FB6B61"/>
    <w:rsid w:val="00FC00E1"/>
    <w:rsid w:val="00FC2749"/>
    <w:rsid w:val="00FC79BD"/>
    <w:rsid w:val="00FD1B1D"/>
    <w:rsid w:val="00FD1FA2"/>
    <w:rsid w:val="00FD36C7"/>
    <w:rsid w:val="00FD69DA"/>
    <w:rsid w:val="00FE0728"/>
    <w:rsid w:val="00FE2D09"/>
    <w:rsid w:val="00FF0945"/>
    <w:rsid w:val="00F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744C8"/>
  <w15:docId w15:val="{A8BA3B33-3055-4D72-A9D0-C49F948B0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157E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3117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6E3117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6E3117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6E3117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6E3117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117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6E3117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6E3117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6E3117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11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117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6E3117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E3117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6E3117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6E3117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6E3117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E3117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6E311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6E311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E3117"/>
    <w:pPr>
      <w:tabs>
        <w:tab w:val="center" w:pos="540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6E3117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6E3117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E3117"/>
    <w:rPr>
      <w:rFonts w:ascii="Arial" w:hAnsi="Arial"/>
      <w:color w:val="292929"/>
      <w:sz w:val="16"/>
    </w:rPr>
  </w:style>
  <w:style w:type="paragraph" w:styleId="ListParagraph">
    <w:name w:val="List Paragraph"/>
    <w:basedOn w:val="Normal"/>
    <w:next w:val="Normal"/>
    <w:uiPriority w:val="34"/>
    <w:rsid w:val="006E3117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6E3117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6E3117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6E3117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6E3117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6E3117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E3117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6E3117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6E3117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6E311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6E311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6E311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6E3117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6E3117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6E3117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6E3117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6E3117"/>
    <w:pPr>
      <w:numPr>
        <w:numId w:val="5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6E3117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6E3117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6E3117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6E3117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6E3117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Setup">
    <w:name w:val="Lab Setup"/>
    <w:basedOn w:val="Normal"/>
    <w:next w:val="Normal"/>
    <w:rsid w:val="006E3117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6E3117"/>
    <w:pPr>
      <w:numPr>
        <w:numId w:val="4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6E3117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6E3117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6E3117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6E3117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6E3117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6E3117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1"/>
    <w:qFormat/>
    <w:rsid w:val="006E3117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6E3117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3117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6E3117"/>
    <w:pPr>
      <w:numPr>
        <w:numId w:val="2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E311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311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3117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31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3117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6E311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E3117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6E3117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6E3117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E3117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6E3117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6E3117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6E3117"/>
    <w:pPr>
      <w:spacing w:before="240"/>
    </w:pPr>
  </w:style>
  <w:style w:type="paragraph" w:customStyle="1" w:styleId="LegalHeader">
    <w:name w:val="Legal Header"/>
    <w:basedOn w:val="Normal"/>
    <w:uiPriority w:val="3"/>
    <w:rsid w:val="006E3117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6E3117"/>
    <w:rPr>
      <w:sz w:val="18"/>
    </w:rPr>
  </w:style>
  <w:style w:type="paragraph" w:customStyle="1" w:styleId="CourseInfo">
    <w:name w:val="Course Info"/>
    <w:basedOn w:val="Normal"/>
    <w:uiPriority w:val="4"/>
    <w:rsid w:val="006E3117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6E3117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6E3117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6E3117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6E3117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6E3117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6E3117"/>
    <w:pPr>
      <w:numPr>
        <w:numId w:val="1"/>
      </w:numPr>
    </w:pPr>
  </w:style>
  <w:style w:type="paragraph" w:customStyle="1" w:styleId="ModuleDescription">
    <w:name w:val="Module Description"/>
    <w:basedOn w:val="Normal"/>
    <w:uiPriority w:val="4"/>
    <w:rsid w:val="006E3117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6E3117"/>
    <w:pPr>
      <w:jc w:val="center"/>
    </w:pPr>
  </w:style>
  <w:style w:type="paragraph" w:customStyle="1" w:styleId="TopicsCoveredItem">
    <w:name w:val="Topics Covered Item"/>
    <w:basedOn w:val="Normal"/>
    <w:uiPriority w:val="4"/>
    <w:rsid w:val="006E3117"/>
    <w:pPr>
      <w:numPr>
        <w:numId w:val="6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6E3117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6E3117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6E3117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6E3117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6E3117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Exercise">
    <w:name w:val="Lab Exercise"/>
    <w:basedOn w:val="Normal"/>
    <w:next w:val="Normal"/>
    <w:qFormat/>
    <w:rsid w:val="00F30B14"/>
    <w:pPr>
      <w:spacing w:before="0" w:after="200" w:line="276" w:lineRule="auto"/>
    </w:pPr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F30B14"/>
    <w:rPr>
      <w:color w:val="800080" w:themeColor="followedHyperlink"/>
      <w:u w:val="single"/>
    </w:rPr>
  </w:style>
  <w:style w:type="paragraph" w:customStyle="1" w:styleId="LabExerciseText">
    <w:name w:val="Lab Exercise Text"/>
    <w:basedOn w:val="Normal"/>
    <w:qFormat/>
    <w:rsid w:val="00F30B14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tepTableText">
    <w:name w:val="Lab Step Table Text"/>
    <w:basedOn w:val="Normal"/>
    <w:qFormat/>
    <w:rsid w:val="00F30B14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F30B14"/>
    <w:rPr>
      <w:b/>
    </w:rPr>
  </w:style>
  <w:style w:type="paragraph" w:customStyle="1" w:styleId="LabStepTableParagraph">
    <w:name w:val="Lab Step Table Paragraph"/>
    <w:basedOn w:val="LabStepNumbered"/>
    <w:qFormat/>
    <w:rsid w:val="00F30B14"/>
    <w:pPr>
      <w:numPr>
        <w:numId w:val="0"/>
      </w:numPr>
    </w:pPr>
    <w:rPr>
      <w:sz w:val="20"/>
    </w:rPr>
  </w:style>
  <w:style w:type="paragraph" w:customStyle="1" w:styleId="LabExerciseItem">
    <w:name w:val="Lab Exercise Item"/>
    <w:basedOn w:val="Normal"/>
    <w:next w:val="Normal"/>
    <w:uiPriority w:val="4"/>
    <w:qFormat/>
    <w:rsid w:val="006E3117"/>
    <w:pPr>
      <w:spacing w:before="0" w:after="0"/>
      <w:ind w:left="360" w:hanging="360"/>
    </w:pPr>
  </w:style>
  <w:style w:type="paragraph" w:customStyle="1" w:styleId="ppListEnd">
    <w:name w:val="pp List End"/>
    <w:basedOn w:val="Normal"/>
    <w:next w:val="Normal"/>
    <w:rsid w:val="00C71A5A"/>
    <w:pPr>
      <w:numPr>
        <w:numId w:val="8"/>
      </w:numPr>
      <w:pBdr>
        <w:top w:val="single" w:sz="2" w:space="1" w:color="C0C0C0"/>
      </w:pBdr>
      <w:spacing w:before="0" w:line="80" w:lineRule="exact"/>
      <w:ind w:right="4320"/>
      <w:jc w:val="right"/>
    </w:pPr>
    <w:rPr>
      <w:rFonts w:asciiTheme="minorHAnsi" w:eastAsiaTheme="minorEastAsia" w:hAnsiTheme="minorHAnsi"/>
      <w:sz w:val="12"/>
      <w:szCs w:val="20"/>
      <w:lang w:bidi="en-US"/>
    </w:rPr>
  </w:style>
  <w:style w:type="paragraph" w:styleId="Revision">
    <w:name w:val="Revision"/>
    <w:hidden/>
    <w:uiPriority w:val="99"/>
    <w:semiHidden/>
    <w:rsid w:val="00E85E34"/>
    <w:pPr>
      <w:spacing w:after="0" w:line="240" w:lineRule="auto"/>
    </w:pPr>
    <w:rPr>
      <w:rFonts w:ascii="Arial" w:hAnsi="Arial"/>
      <w:color w:val="262626" w:themeColor="text1" w:themeTint="D9"/>
      <w:sz w:val="20"/>
    </w:rPr>
  </w:style>
  <w:style w:type="paragraph" w:customStyle="1" w:styleId="LabStepLevel2Numbered">
    <w:name w:val="Lab Step Level 2 Numbered"/>
    <w:basedOn w:val="LabStepNumbered"/>
    <w:qFormat/>
    <w:rsid w:val="00C71A5A"/>
    <w:pPr>
      <w:numPr>
        <w:numId w:val="0"/>
      </w:numPr>
      <w:tabs>
        <w:tab w:val="num" w:pos="360"/>
      </w:tabs>
      <w:ind w:left="720" w:hanging="320"/>
    </w:pPr>
    <w:rPr>
      <w:rFonts w:cs="Arial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47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0249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0379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eader" Target="header3.xml"/><Relationship Id="rId5" Type="http://schemas.openxmlformats.org/officeDocument/2006/relationships/customXml" Target="../customXml/item5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oter" Target="footer3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oter" Target="footer2.xml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tudent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4B01FD7-72C3-4EAA-806D-7594EF91B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1029</TotalTime>
  <Pages>18</Pages>
  <Words>1686</Words>
  <Characters>9611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11275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Ted Pattison</cp:lastModifiedBy>
  <cp:revision>102</cp:revision>
  <cp:lastPrinted>2009-08-12T16:30:00Z</cp:lastPrinted>
  <dcterms:created xsi:type="dcterms:W3CDTF">2012-10-18T16:20:00Z</dcterms:created>
  <dcterms:modified xsi:type="dcterms:W3CDTF">2015-10-01T22:50:00Z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