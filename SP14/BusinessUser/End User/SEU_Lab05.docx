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customXml/itemProps5.xml" ContentType="application/vnd.openxmlformats-officedocument.customXmlProperties+xml"/>
  <Override PartName="/word/stylesWithEffects.xml" ContentType="application/vnd.ms-word.stylesWithEffect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6.xml" ContentType="application/vnd.openxmlformats-officedocument.customXmlProperties+xml"/>
  <Override PartName="/word/fontTable.xml" ContentType="application/vnd.openxmlformats-officedocument.wordprocessingml.fontTable+xml"/>
  <Override PartName="/customXml/itemProps7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1B1D" w:rsidRPr="00C642C3" w:rsidRDefault="00FD1B1D" w:rsidP="00FD1B1D">
      <w:pPr>
        <w:pStyle w:val="Heading1"/>
      </w:pPr>
      <w:bookmarkStart w:id="0" w:name="OLE_LINK1"/>
      <w:bookmarkStart w:id="1" w:name="_Toc225684684"/>
      <w:bookmarkStart w:id="2" w:name="_Toc225684689"/>
      <w:r>
        <w:rPr>
          <w:noProof/>
        </w:rPr>
        <w:drawing>
          <wp:inline distT="0" distB="0" distL="0" distR="0" wp14:anchorId="62448A4E" wp14:editId="7A7AC2BA">
            <wp:extent cx="133350" cy="133350"/>
            <wp:effectExtent l="19050" t="0" r="0" b="0"/>
            <wp:docPr id="124" name="Picture 11" descr="CPT_Logo_Man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PT_Logo_Manual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End w:id="0"/>
      <w:bookmarkEnd w:id="1"/>
      <w:r w:rsidR="0051602F">
        <w:t>SharePoint Social Networking</w:t>
      </w:r>
    </w:p>
    <w:p w:rsidR="00FD1B1D" w:rsidRDefault="00FD1B1D" w:rsidP="00FD1B1D">
      <w:pPr>
        <w:pStyle w:val="LabExerciseText"/>
        <w:rPr>
          <w:b/>
        </w:rPr>
      </w:pPr>
      <w:r w:rsidRPr="00E056FD">
        <w:rPr>
          <w:b/>
        </w:rPr>
        <w:t>Lab Time</w:t>
      </w:r>
      <w:r w:rsidRPr="00E056FD">
        <w:t>:</w:t>
      </w:r>
      <w:r w:rsidR="004A5874">
        <w:t xml:space="preserve"> </w:t>
      </w:r>
      <w:r w:rsidR="00ED43F9">
        <w:t xml:space="preserve">60 </w:t>
      </w:r>
      <w:r w:rsidRPr="00E056FD">
        <w:t>minutes</w:t>
      </w:r>
    </w:p>
    <w:p w:rsidR="00FD1B1D" w:rsidRDefault="00FD1B1D" w:rsidP="00FD1B1D">
      <w:pPr>
        <w:pStyle w:val="LabExerciseText"/>
      </w:pPr>
      <w:r w:rsidRPr="00AB0B53">
        <w:rPr>
          <w:b/>
        </w:rPr>
        <w:t>Lab Overview:</w:t>
      </w:r>
      <w:r>
        <w:t xml:space="preserve"> In this lab you will </w:t>
      </w:r>
      <w:r w:rsidR="00697678">
        <w:t xml:space="preserve">utilize some of the social network features in </w:t>
      </w:r>
      <w:r w:rsidR="00E56B69">
        <w:t>SharePoint 2010</w:t>
      </w:r>
      <w:r w:rsidR="00ED43F9">
        <w:t>.</w:t>
      </w:r>
      <w:r w:rsidR="004A5874">
        <w:t xml:space="preserve"> </w:t>
      </w:r>
      <w:r w:rsidR="00ED43F9">
        <w:t>You will</w:t>
      </w:r>
      <w:r w:rsidR="004A5874">
        <w:t xml:space="preserve"> </w:t>
      </w:r>
      <w:r w:rsidR="00697678">
        <w:t xml:space="preserve">read, </w:t>
      </w:r>
      <w:r w:rsidR="00704737">
        <w:t xml:space="preserve">comment on, </w:t>
      </w:r>
      <w:r w:rsidR="00697678">
        <w:t>populate and manage a blog site</w:t>
      </w:r>
      <w:r>
        <w:t>.</w:t>
      </w:r>
      <w:r w:rsidR="004A5874">
        <w:t xml:space="preserve"> </w:t>
      </w:r>
      <w:r w:rsidR="00697678">
        <w:t>You will also contribute to a wiki site and learn to link wiki pages together.</w:t>
      </w:r>
    </w:p>
    <w:p w:rsidR="00FD1B1D" w:rsidRDefault="00FD1B1D" w:rsidP="00FD1B1D">
      <w:pPr>
        <w:pStyle w:val="Heading2"/>
      </w:pPr>
      <w:bookmarkStart w:id="3" w:name="_Toc225684685"/>
      <w:bookmarkStart w:id="4" w:name="_Toc236505646"/>
      <w:r w:rsidRPr="00FC79BD">
        <w:t xml:space="preserve">Exercise 1: </w:t>
      </w:r>
      <w:bookmarkEnd w:id="3"/>
      <w:bookmarkEnd w:id="4"/>
      <w:r w:rsidR="0051602F">
        <w:t>Using a SharePoint Blog</w:t>
      </w:r>
    </w:p>
    <w:p w:rsidR="00FD1B1D" w:rsidRDefault="000869CD" w:rsidP="00FD1B1D">
      <w:pPr>
        <w:pStyle w:val="LabExerciseCallout"/>
      </w:pPr>
      <w:r>
        <w:t>In this exercise you</w:t>
      </w:r>
      <w:r w:rsidRPr="00AB0146">
        <w:t xml:space="preserve"> will </w:t>
      </w:r>
      <w:r w:rsidR="00704737">
        <w:t xml:space="preserve">comment on and </w:t>
      </w:r>
      <w:r>
        <w:t xml:space="preserve">populate an existing </w:t>
      </w:r>
      <w:r w:rsidR="0051602F">
        <w:t>blog site in SharePoint</w:t>
      </w:r>
      <w:r w:rsidR="00E56B69">
        <w:t>.</w:t>
      </w:r>
      <w:r w:rsidR="004A5874">
        <w:t xml:space="preserve"> </w:t>
      </w:r>
      <w:r w:rsidR="0051602F">
        <w:t xml:space="preserve">You will </w:t>
      </w:r>
      <w:r w:rsidR="00704737">
        <w:t xml:space="preserve">also </w:t>
      </w:r>
      <w:r w:rsidR="0051602F">
        <w:t xml:space="preserve">organize </w:t>
      </w:r>
      <w:r w:rsidR="00704737">
        <w:t xml:space="preserve">posts </w:t>
      </w:r>
      <w:r w:rsidR="0051602F">
        <w:t>and moderate an existing blog.</w:t>
      </w:r>
    </w:p>
    <w:p w:rsidR="006C5DD1" w:rsidRDefault="006C5DD1" w:rsidP="00C97EFD">
      <w:pPr>
        <w:pStyle w:val="LabStepNumbered"/>
      </w:pPr>
      <w:r>
        <w:t xml:space="preserve">Log into your site collection using the </w:t>
      </w:r>
      <w:r w:rsidRPr="00C97EFD">
        <w:t>account</w:t>
      </w:r>
      <w:r>
        <w:t xml:space="preserve"> </w:t>
      </w:r>
      <w:r>
        <w:rPr>
          <w:b/>
        </w:rPr>
        <w:t>Janice Galvin</w:t>
      </w:r>
      <w:r>
        <w:t xml:space="preserve">. </w:t>
      </w:r>
    </w:p>
    <w:p w:rsidR="006C5DD1" w:rsidRDefault="006C5DD1" w:rsidP="006C5DD1">
      <w:pPr>
        <w:pStyle w:val="LabStepLevel2Numbered"/>
        <w:numPr>
          <w:ilvl w:val="0"/>
          <w:numId w:val="14"/>
        </w:numPr>
      </w:pPr>
      <w:r>
        <w:t>Using Internet Explorer, browse to the URL of the SharePoint site collection you were provided to use when working on the hands on labs in this course.</w:t>
      </w:r>
    </w:p>
    <w:p w:rsidR="006C5DD1" w:rsidRDefault="006C5DD1" w:rsidP="006C5DD1">
      <w:pPr>
        <w:pStyle w:val="LabStepLevel2Numbered"/>
        <w:numPr>
          <w:ilvl w:val="0"/>
          <w:numId w:val="13"/>
        </w:numPr>
      </w:pPr>
      <w:r>
        <w:t xml:space="preserve">When prompted to login, enter </w:t>
      </w:r>
      <w:r w:rsidRPr="00657A9E">
        <w:rPr>
          <w:rStyle w:val="InlindeCode"/>
        </w:rPr>
        <w:t>[</w:t>
      </w:r>
      <w:r>
        <w:rPr>
          <w:rStyle w:val="InlindeCode"/>
        </w:rPr>
        <w:t>[</w:t>
      </w:r>
      <w:r w:rsidRPr="00657A9E">
        <w:rPr>
          <w:rStyle w:val="InlindeCode"/>
        </w:rPr>
        <w:t>AD</w:t>
      </w:r>
      <w:r>
        <w:rPr>
          <w:rStyle w:val="InlindeCode"/>
        </w:rPr>
        <w:t>-DOMAIN]</w:t>
      </w:r>
      <w:r w:rsidRPr="00657A9E">
        <w:rPr>
          <w:rStyle w:val="InlindeCode"/>
        </w:rPr>
        <w:t>]\</w:t>
      </w:r>
      <w:proofErr w:type="spellStart"/>
      <w:r w:rsidR="00C97EFD">
        <w:rPr>
          <w:rStyle w:val="InlindeCode"/>
        </w:rPr>
        <w:t>janice</w:t>
      </w:r>
      <w:proofErr w:type="spellEnd"/>
      <w:r w:rsidRPr="00CB2D1D">
        <w:t xml:space="preserve"> </w:t>
      </w:r>
      <w:r>
        <w:t xml:space="preserve">in the </w:t>
      </w:r>
      <w:r w:rsidRPr="00657A9E">
        <w:rPr>
          <w:b/>
        </w:rPr>
        <w:t>User Name</w:t>
      </w:r>
      <w:r>
        <w:t xml:space="preserve"> field and click </w:t>
      </w:r>
      <w:r w:rsidRPr="007A2391">
        <w:rPr>
          <w:b/>
        </w:rPr>
        <w:t>OK</w:t>
      </w:r>
      <w:r>
        <w:t xml:space="preserve">. Use the password specified in the </w:t>
      </w:r>
      <w:r>
        <w:rPr>
          <w:i/>
        </w:rPr>
        <w:t>Hands-</w:t>
      </w:r>
      <w:r w:rsidRPr="007A2391">
        <w:rPr>
          <w:i/>
        </w:rPr>
        <w:t>On Lab Overview</w:t>
      </w:r>
      <w:r>
        <w:t xml:space="preserve"> document provided in the student manual.</w:t>
      </w:r>
    </w:p>
    <w:p w:rsidR="00474DFB" w:rsidRPr="004E4C2B" w:rsidRDefault="00474DFB" w:rsidP="00474DFB">
      <w:pPr>
        <w:pStyle w:val="LabExerciseCallout"/>
      </w:pPr>
      <w:r w:rsidRPr="004E4C2B">
        <w:rPr>
          <w:b/>
        </w:rPr>
        <w:t>Note</w:t>
      </w:r>
      <w:r>
        <w:t>: If you are not prompted to login &amp; if you are logged in as another user, use the Welcome Menu to logout and login as a different user.</w:t>
      </w:r>
    </w:p>
    <w:p w:rsidR="00034499" w:rsidRPr="00E34BA5" w:rsidRDefault="006C5DD1" w:rsidP="00E34BA5">
      <w:pPr>
        <w:pStyle w:val="LabStepNumbered"/>
      </w:pPr>
      <w:r>
        <w:t>Navigate to the Wingtip Blog site</w:t>
      </w:r>
      <w:r w:rsidR="00D80B71">
        <w:t>:</w:t>
      </w:r>
    </w:p>
    <w:p w:rsidR="00583EE8" w:rsidRPr="00E34BA5" w:rsidRDefault="00D80B71" w:rsidP="00E34BA5">
      <w:pPr>
        <w:pStyle w:val="LabStepLevel2Numbered"/>
      </w:pPr>
      <w:r>
        <w:t xml:space="preserve">From the Wingtip Team Site, select </w:t>
      </w:r>
      <w:r w:rsidR="00E35B69" w:rsidRPr="00E35B69">
        <w:rPr>
          <w:b/>
        </w:rPr>
        <w:t xml:space="preserve">Wingtip </w:t>
      </w:r>
      <w:r w:rsidRPr="00D80B71">
        <w:rPr>
          <w:b/>
        </w:rPr>
        <w:t>Blog</w:t>
      </w:r>
      <w:r>
        <w:t xml:space="preserve"> </w:t>
      </w:r>
      <w:r w:rsidR="00C97EFD">
        <w:t>Top Navigation Bar</w:t>
      </w:r>
      <w:r w:rsidR="00FF09C8">
        <w:t>.</w:t>
      </w:r>
    </w:p>
    <w:p w:rsidR="00E03CBF" w:rsidRPr="00E34BA5" w:rsidRDefault="00E03CBF" w:rsidP="00E03CBF">
      <w:pPr>
        <w:pStyle w:val="LabStepNumbered"/>
      </w:pPr>
      <w:r>
        <w:t xml:space="preserve">Read the existing posts on the blog and comment on the recent post </w:t>
      </w:r>
      <w:r w:rsidR="00E35B69">
        <w:t>detailing the purpose of the blog</w:t>
      </w:r>
      <w:r>
        <w:t>.</w:t>
      </w:r>
      <w:r w:rsidRPr="00E03CBF">
        <w:t xml:space="preserve"> </w:t>
      </w:r>
    </w:p>
    <w:p w:rsidR="00007312" w:rsidRDefault="00E03CBF" w:rsidP="00506ED2">
      <w:pPr>
        <w:pStyle w:val="LabStepLevel2Numbered"/>
        <w:numPr>
          <w:ilvl w:val="0"/>
          <w:numId w:val="20"/>
        </w:numPr>
      </w:pPr>
      <w:r w:rsidRPr="00B76B7E">
        <w:t xml:space="preserve">Click the </w:t>
      </w:r>
      <w:r w:rsidRPr="00506ED2">
        <w:rPr>
          <w:b/>
        </w:rPr>
        <w:t>Comments</w:t>
      </w:r>
      <w:r w:rsidRPr="00B76B7E">
        <w:t xml:space="preserve"> link </w:t>
      </w:r>
      <w:r>
        <w:t xml:space="preserve">under the post by </w:t>
      </w:r>
      <w:r w:rsidR="00007312">
        <w:t>Ken:</w:t>
      </w:r>
    </w:p>
    <w:p w:rsidR="00506ED2" w:rsidRDefault="00506ED2" w:rsidP="00506ED2">
      <w:pPr>
        <w:pStyle w:val="LabStepScreenshotLevel2"/>
      </w:pPr>
      <w:r w:rsidRPr="00506ED2">
        <w:t xml:space="preserve"> </w:t>
      </w:r>
      <w:r w:rsidRPr="00506ED2">
        <w:drawing>
          <wp:inline distT="0" distB="0" distL="0" distR="0" wp14:anchorId="528D4517" wp14:editId="10A07660">
            <wp:extent cx="3228572" cy="14380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03CBF" w:rsidRPr="00E03CBF" w:rsidRDefault="00E03CBF" w:rsidP="00506ED2">
      <w:pPr>
        <w:pStyle w:val="LabStepLevel2Numbered"/>
      </w:pPr>
      <w:r>
        <w:t xml:space="preserve">Enter a </w:t>
      </w:r>
      <w:r w:rsidRPr="00007312">
        <w:rPr>
          <w:b/>
        </w:rPr>
        <w:t>Title</w:t>
      </w:r>
      <w:r>
        <w:t xml:space="preserve"> and </w:t>
      </w:r>
      <w:r w:rsidRPr="00007312">
        <w:rPr>
          <w:b/>
        </w:rPr>
        <w:t>Body</w:t>
      </w:r>
      <w:r>
        <w:t xml:space="preserve"> and click </w:t>
      </w:r>
      <w:r w:rsidRPr="00E03CBF">
        <w:rPr>
          <w:b/>
        </w:rPr>
        <w:t>Submit Comment</w:t>
      </w:r>
      <w:r w:rsidR="00007312">
        <w:rPr>
          <w:b/>
        </w:rPr>
        <w:t>:</w:t>
      </w:r>
    </w:p>
    <w:p w:rsidR="00E03CBF" w:rsidRDefault="00AF1349" w:rsidP="00AF1349">
      <w:pPr>
        <w:pStyle w:val="LabStepScreenshotLevel2"/>
      </w:pPr>
      <w:r w:rsidRPr="00AF1349">
        <w:lastRenderedPageBreak/>
        <w:drawing>
          <wp:inline distT="0" distB="0" distL="0" distR="0" wp14:anchorId="76E9ED61" wp14:editId="07449E66">
            <wp:extent cx="3571875" cy="23709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37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CBF" w:rsidRDefault="00E03CBF" w:rsidP="00E03CBF">
      <w:pPr>
        <w:pStyle w:val="LabStepLevel2Numbered"/>
      </w:pPr>
      <w:r>
        <w:t xml:space="preserve">Verify that the number of </w:t>
      </w:r>
      <w:r w:rsidRPr="00AF1349">
        <w:rPr>
          <w:b/>
        </w:rPr>
        <w:t>Comments</w:t>
      </w:r>
      <w:r>
        <w:t xml:space="preserve"> on </w:t>
      </w:r>
      <w:r w:rsidR="004C3BDA">
        <w:t>Ken’s</w:t>
      </w:r>
      <w:r>
        <w:t xml:space="preserve"> post increased from </w:t>
      </w:r>
      <w:r w:rsidRPr="0041659A">
        <w:rPr>
          <w:b/>
        </w:rPr>
        <w:t>0</w:t>
      </w:r>
      <w:r>
        <w:t xml:space="preserve"> to </w:t>
      </w:r>
      <w:r w:rsidRPr="0041659A">
        <w:rPr>
          <w:b/>
        </w:rPr>
        <w:t>1</w:t>
      </w:r>
      <w:r>
        <w:t xml:space="preserve"> and verify </w:t>
      </w:r>
      <w:r w:rsidR="006608C5">
        <w:t>Janice’s</w:t>
      </w:r>
      <w:r>
        <w:t xml:space="preserve"> comment appears</w:t>
      </w:r>
      <w:r w:rsidR="0041659A">
        <w:t xml:space="preserve"> as well</w:t>
      </w:r>
      <w:r>
        <w:t>.</w:t>
      </w:r>
    </w:p>
    <w:p w:rsidR="00DE2C15" w:rsidRPr="00E34BA5" w:rsidRDefault="00DE2C15" w:rsidP="00DE2C15">
      <w:pPr>
        <w:pStyle w:val="LabStepNumbered"/>
      </w:pPr>
      <w:r>
        <w:t xml:space="preserve">Add a post to the blog as </w:t>
      </w:r>
      <w:r w:rsidR="002F1CEE">
        <w:t>Janice Galvin:</w:t>
      </w:r>
    </w:p>
    <w:p w:rsidR="00DE2C15" w:rsidRDefault="00DE2C15" w:rsidP="00B15109">
      <w:pPr>
        <w:pStyle w:val="LabStepLevel2Numbered"/>
        <w:numPr>
          <w:ilvl w:val="0"/>
          <w:numId w:val="44"/>
        </w:numPr>
      </w:pPr>
      <w:r w:rsidRPr="00B76B7E">
        <w:t xml:space="preserve">Click the </w:t>
      </w:r>
      <w:r w:rsidRPr="00B15109">
        <w:rPr>
          <w:b/>
        </w:rPr>
        <w:t>Create a Post</w:t>
      </w:r>
      <w:r w:rsidRPr="00B76B7E">
        <w:t xml:space="preserve"> link </w:t>
      </w:r>
      <w:r>
        <w:t xml:space="preserve">under </w:t>
      </w:r>
      <w:r w:rsidRPr="00B15109">
        <w:rPr>
          <w:b/>
        </w:rPr>
        <w:t>Blog Tools</w:t>
      </w:r>
      <w:r>
        <w:t xml:space="preserve"> in the upper right area of the page</w:t>
      </w:r>
      <w:r w:rsidR="002100A5">
        <w:t>.</w:t>
      </w:r>
    </w:p>
    <w:p w:rsidR="002100A5" w:rsidRPr="00B76B7E" w:rsidRDefault="002D38A9" w:rsidP="001E681F">
      <w:pPr>
        <w:pStyle w:val="LabStepScreenshotLevel2"/>
      </w:pPr>
      <w:r>
        <w:drawing>
          <wp:inline distT="0" distB="0" distL="0" distR="0" wp14:anchorId="6E7D61C7" wp14:editId="5B1D0E5F">
            <wp:extent cx="2409524" cy="25428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15" w:rsidRDefault="00DE2C15" w:rsidP="00DE2C15">
      <w:pPr>
        <w:pStyle w:val="LabStepLevel2Numbered"/>
      </w:pPr>
      <w:r>
        <w:t xml:space="preserve">In the resulting </w:t>
      </w:r>
      <w:r w:rsidRPr="002100A5">
        <w:rPr>
          <w:b/>
        </w:rPr>
        <w:t>Posts - New Item</w:t>
      </w:r>
      <w:r>
        <w:t xml:space="preserve"> dialog box, notice the informational message above the entry fields warning that all posts are subject to approval before appearing on the site.</w:t>
      </w:r>
    </w:p>
    <w:p w:rsidR="00DE2C15" w:rsidRPr="00DE2C15" w:rsidRDefault="00DE2C15" w:rsidP="00DE2C15">
      <w:pPr>
        <w:pStyle w:val="LabStepLevel2Numbered"/>
      </w:pPr>
      <w:r>
        <w:t xml:space="preserve">Enter the following and click </w:t>
      </w:r>
      <w:r>
        <w:rPr>
          <w:b/>
        </w:rPr>
        <w:t>Save as Draft</w:t>
      </w:r>
      <w:r w:rsidR="00067AE2" w:rsidRPr="00067AE2">
        <w:t>:</w:t>
      </w:r>
    </w:p>
    <w:p w:rsidR="00067AE2" w:rsidRDefault="00067AE2" w:rsidP="009B140E">
      <w:pPr>
        <w:pStyle w:val="LabStepLevel2NoBullet"/>
        <w:ind w:left="1440"/>
      </w:pPr>
      <w:r w:rsidRPr="00067AE2">
        <w:rPr>
          <w:b/>
        </w:rPr>
        <w:t>Title:</w:t>
      </w:r>
      <w:r>
        <w:t xml:space="preserve"> Manager Suggestions</w:t>
      </w:r>
    </w:p>
    <w:p w:rsidR="00067AE2" w:rsidRDefault="00067AE2" w:rsidP="009B140E">
      <w:pPr>
        <w:pStyle w:val="LabStepLevel2NoBullet"/>
        <w:ind w:left="1440"/>
      </w:pPr>
      <w:r w:rsidRPr="00067AE2">
        <w:rPr>
          <w:b/>
        </w:rPr>
        <w:t>Body:</w:t>
      </w:r>
      <w:r>
        <w:t xml:space="preserve"> I think it would be a great idea to start a suggestion box for managers. Each department manager could make suggestions about tactics and practices they have found work well in their department for promoting employee recognition, productivity and harmony.</w:t>
      </w:r>
    </w:p>
    <w:p w:rsidR="00067AE2" w:rsidRDefault="00067AE2" w:rsidP="009B140E">
      <w:pPr>
        <w:pStyle w:val="LabStepLevel2NoBullet"/>
        <w:ind w:left="1440"/>
      </w:pPr>
      <w:r w:rsidRPr="00067AE2">
        <w:rPr>
          <w:b/>
        </w:rPr>
        <w:t>Category:</w:t>
      </w:r>
      <w:r>
        <w:t xml:space="preserve"> &lt;none&gt;</w:t>
      </w:r>
    </w:p>
    <w:p w:rsidR="00067AE2" w:rsidRDefault="00067AE2" w:rsidP="009B140E">
      <w:pPr>
        <w:pStyle w:val="LabStepLevel2NoBullet"/>
        <w:ind w:left="1440"/>
      </w:pPr>
      <w:r w:rsidRPr="00067AE2">
        <w:rPr>
          <w:b/>
        </w:rPr>
        <w:t>Published:</w:t>
      </w:r>
      <w:r>
        <w:t xml:space="preserve"> {current date and time}</w:t>
      </w:r>
    </w:p>
    <w:p w:rsidR="009937AF" w:rsidRPr="00E34BA5" w:rsidRDefault="00DE2C15" w:rsidP="00067AE2">
      <w:pPr>
        <w:pStyle w:val="LabStepNumbered"/>
      </w:pPr>
      <w:r>
        <w:t xml:space="preserve">Verify that </w:t>
      </w:r>
      <w:r w:rsidR="00067AE2">
        <w:t>the</w:t>
      </w:r>
      <w:r>
        <w:t xml:space="preserve"> new post does not appear on the home page of the blog</w:t>
      </w:r>
      <w:r w:rsidR="00377D0B">
        <w:t xml:space="preserve"> for the author or any visitors</w:t>
      </w:r>
      <w:r>
        <w:t>.</w:t>
      </w:r>
    </w:p>
    <w:p w:rsidR="00DE2C15" w:rsidRDefault="00DE2C15" w:rsidP="009B140E">
      <w:pPr>
        <w:pStyle w:val="LabStepLevel2Numbered"/>
        <w:numPr>
          <w:ilvl w:val="0"/>
          <w:numId w:val="22"/>
        </w:numPr>
      </w:pPr>
      <w:r>
        <w:t xml:space="preserve">Notice that upon completing </w:t>
      </w:r>
      <w:r w:rsidR="00765FD2">
        <w:t>Janice</w:t>
      </w:r>
      <w:r>
        <w:t xml:space="preserve">'s entry, the post does not appear on the blog site's home page for </w:t>
      </w:r>
      <w:r w:rsidR="00765FD2">
        <w:t>Janice</w:t>
      </w:r>
      <w:r>
        <w:t xml:space="preserve"> (even though </w:t>
      </w:r>
      <w:r w:rsidR="00A6648C">
        <w:t>s</w:t>
      </w:r>
      <w:r>
        <w:t>he wrote it)</w:t>
      </w:r>
      <w:r w:rsidR="00A6648C">
        <w:t>.</w:t>
      </w:r>
    </w:p>
    <w:p w:rsidR="00377D0B" w:rsidRDefault="00DE2C15" w:rsidP="009B140E">
      <w:pPr>
        <w:pStyle w:val="LabStepLevel2Numbered"/>
      </w:pPr>
      <w:r w:rsidRPr="009B140E">
        <w:t>Authenticate</w:t>
      </w:r>
      <w:r>
        <w:t xml:space="preserve"> to the blog as </w:t>
      </w:r>
      <w:r w:rsidR="00A6648C">
        <w:t>Michael Sullivan</w:t>
      </w:r>
      <w:r>
        <w:t>, a member of the Wi</w:t>
      </w:r>
      <w:r w:rsidR="00377D0B">
        <w:t>ngtip Blog Visitors SharePoint G</w:t>
      </w:r>
      <w:r>
        <w:t>roup</w:t>
      </w:r>
      <w:r w:rsidR="00377D0B">
        <w:t xml:space="preserve"> that has been granted the Read permission level to this site </w:t>
      </w:r>
      <w:r w:rsidR="00A6648C">
        <w:t xml:space="preserve">using the </w:t>
      </w:r>
      <w:r w:rsidR="00A6648C" w:rsidRPr="009B140E">
        <w:rPr>
          <w:b/>
        </w:rPr>
        <w:t>Welcome Menu</w:t>
      </w:r>
      <w:r w:rsidR="00A6648C">
        <w:t xml:space="preserve"> top </w:t>
      </w:r>
      <w:r w:rsidR="00377D0B">
        <w:t xml:space="preserve">right </w:t>
      </w:r>
      <w:r w:rsidR="00A6648C">
        <w:lastRenderedPageBreak/>
        <w:t xml:space="preserve">corner and select </w:t>
      </w:r>
      <w:r w:rsidR="00377D0B" w:rsidRPr="009B140E">
        <w:rPr>
          <w:b/>
        </w:rPr>
        <w:t>Sign in as Different User</w:t>
      </w:r>
      <w:r w:rsidR="00377D0B">
        <w:t xml:space="preserve"> and entering </w:t>
      </w:r>
      <w:r w:rsidR="00A6648C" w:rsidRPr="009B140E">
        <w:rPr>
          <w:b/>
        </w:rPr>
        <w:t>[[AD-DOMAIN]\</w:t>
      </w:r>
      <w:proofErr w:type="spellStart"/>
      <w:r w:rsidR="00113920">
        <w:rPr>
          <w:b/>
        </w:rPr>
        <w:t>michael</w:t>
      </w:r>
      <w:proofErr w:type="spellEnd"/>
      <w:r w:rsidR="00377D0B">
        <w:t xml:space="preserve"> for </w:t>
      </w:r>
      <w:r w:rsidR="00A6648C">
        <w:t xml:space="preserve">the </w:t>
      </w:r>
      <w:r w:rsidR="00377D0B">
        <w:t>user name.</w:t>
      </w:r>
    </w:p>
    <w:p w:rsidR="00D36F65" w:rsidRDefault="00377D0B" w:rsidP="00377D0B">
      <w:pPr>
        <w:pStyle w:val="LabStepLevel2Numbered"/>
      </w:pPr>
      <w:r>
        <w:t xml:space="preserve">Notice that </w:t>
      </w:r>
      <w:r w:rsidR="0030236D">
        <w:t>Janice’s</w:t>
      </w:r>
      <w:r>
        <w:t xml:space="preserve"> post does not appear for </w:t>
      </w:r>
      <w:r w:rsidR="0030236D">
        <w:t xml:space="preserve">Michael </w:t>
      </w:r>
      <w:r>
        <w:t>either.</w:t>
      </w:r>
    </w:p>
    <w:p w:rsidR="00FD1B1D" w:rsidRPr="00E34BA5" w:rsidRDefault="00377D0B" w:rsidP="00E34BA5">
      <w:pPr>
        <w:pStyle w:val="LabStepNumbered"/>
      </w:pPr>
      <w:r>
        <w:t xml:space="preserve">Approve </w:t>
      </w:r>
      <w:r w:rsidR="0030236D">
        <w:t>Janice’s</w:t>
      </w:r>
      <w:r>
        <w:t xml:space="preserve"> new post as the moderator, </w:t>
      </w:r>
      <w:r w:rsidR="00D04039">
        <w:t>Ken Sanchez</w:t>
      </w:r>
      <w:r>
        <w:t>.</w:t>
      </w:r>
    </w:p>
    <w:p w:rsidR="001B075D" w:rsidRPr="007A36B7" w:rsidRDefault="001B075D" w:rsidP="00113920">
      <w:pPr>
        <w:pStyle w:val="LabStepLevel2Numbered"/>
        <w:numPr>
          <w:ilvl w:val="0"/>
          <w:numId w:val="23"/>
        </w:numPr>
      </w:pPr>
      <w:r>
        <w:t xml:space="preserve">Authenticate into the library as Ken Sanchez using the </w:t>
      </w:r>
      <w:r w:rsidRPr="00113920">
        <w:rPr>
          <w:b/>
        </w:rPr>
        <w:t>Welcome Menu</w:t>
      </w:r>
      <w:r>
        <w:t xml:space="preserve"> in the top right corner and select </w:t>
      </w:r>
      <w:r w:rsidRPr="00113920">
        <w:rPr>
          <w:b/>
        </w:rPr>
        <w:t>Sign in as Different User</w:t>
      </w:r>
      <w:r>
        <w:t xml:space="preserve"> and enter </w:t>
      </w:r>
      <w:r w:rsidRPr="00D77EC7">
        <w:rPr>
          <w:rStyle w:val="InlindeCode"/>
        </w:rPr>
        <w:t>[[AD-DOMAIN]]\</w:t>
      </w:r>
      <w:r w:rsidR="009B140E">
        <w:rPr>
          <w:rStyle w:val="InlindeCode"/>
        </w:rPr>
        <w:t>k</w:t>
      </w:r>
      <w:r>
        <w:rPr>
          <w:rStyle w:val="InlindeCode"/>
        </w:rPr>
        <w:t xml:space="preserve">en </w:t>
      </w:r>
      <w:r>
        <w:t xml:space="preserve">for the user name and click </w:t>
      </w:r>
      <w:r w:rsidRPr="00113920">
        <w:rPr>
          <w:b/>
        </w:rPr>
        <w:t>OK</w:t>
      </w:r>
      <w:r>
        <w:t>.</w:t>
      </w:r>
    </w:p>
    <w:p w:rsidR="005A08C7" w:rsidRDefault="00377D0B" w:rsidP="000C2CA3">
      <w:pPr>
        <w:pStyle w:val="LabStepLevel2Numbered"/>
      </w:pPr>
      <w:r>
        <w:t xml:space="preserve">Click on the </w:t>
      </w:r>
      <w:r w:rsidRPr="00377D0B">
        <w:rPr>
          <w:b/>
        </w:rPr>
        <w:t>All Site Content</w:t>
      </w:r>
      <w:r>
        <w:t xml:space="preserve"> link in the Quick Launch Bar.</w:t>
      </w:r>
    </w:p>
    <w:p w:rsidR="005A08C7" w:rsidRDefault="00377D0B" w:rsidP="00377D0B">
      <w:pPr>
        <w:pStyle w:val="LabStepLevel2Numbered"/>
      </w:pPr>
      <w:r>
        <w:t xml:space="preserve">Click on the link for the </w:t>
      </w:r>
      <w:r w:rsidRPr="00377D0B">
        <w:rPr>
          <w:b/>
        </w:rPr>
        <w:t>Posts</w:t>
      </w:r>
      <w:r>
        <w:t xml:space="preserve"> list under the </w:t>
      </w:r>
      <w:r w:rsidRPr="003A453E">
        <w:rPr>
          <w:b/>
        </w:rPr>
        <w:t>Lists</w:t>
      </w:r>
      <w:r>
        <w:t xml:space="preserve"> </w:t>
      </w:r>
      <w:r w:rsidR="003A453E">
        <w:t>heading</w:t>
      </w:r>
      <w:r>
        <w:t>.</w:t>
      </w:r>
    </w:p>
    <w:p w:rsidR="00FB5EBB" w:rsidRDefault="00377D0B" w:rsidP="00FB5EBB">
      <w:pPr>
        <w:pStyle w:val="LabStepLevel2Numbered"/>
      </w:pPr>
      <w:r>
        <w:t xml:space="preserve">Note that the value in the </w:t>
      </w:r>
      <w:r w:rsidRPr="003A453E">
        <w:rPr>
          <w:b/>
        </w:rPr>
        <w:t>Approval Status</w:t>
      </w:r>
      <w:r>
        <w:t xml:space="preserve"> column for </w:t>
      </w:r>
      <w:r w:rsidR="003A453E">
        <w:t xml:space="preserve">Janice’s </w:t>
      </w:r>
      <w:r>
        <w:t xml:space="preserve">recent post is </w:t>
      </w:r>
      <w:proofErr w:type="gramStart"/>
      <w:r w:rsidRPr="007F6888">
        <w:rPr>
          <w:b/>
        </w:rPr>
        <w:t>Pending</w:t>
      </w:r>
      <w:proofErr w:type="gramEnd"/>
      <w:r>
        <w:t>.</w:t>
      </w:r>
      <w:r w:rsidR="00FB5EBB" w:rsidRPr="00FB5EBB">
        <w:t xml:space="preserve"> </w:t>
      </w:r>
      <w:r w:rsidR="007F6888">
        <w:t xml:space="preserve">Ken </w:t>
      </w:r>
      <w:r w:rsidR="00FB5EBB">
        <w:t>can see the pending item because he</w:t>
      </w:r>
      <w:r w:rsidR="003E670D">
        <w:t xml:space="preserve"> </w:t>
      </w:r>
      <w:r w:rsidR="00FB5EBB">
        <w:t>has been granted the permission to approve items on this blog site.</w:t>
      </w:r>
    </w:p>
    <w:p w:rsidR="00394B6E" w:rsidRDefault="003928F4" w:rsidP="00394B6E">
      <w:pPr>
        <w:pStyle w:val="LabStepScreenshotLevel2"/>
      </w:pPr>
      <w:r>
        <w:drawing>
          <wp:inline distT="0" distB="0" distL="0" distR="0" wp14:anchorId="04BD2EC1" wp14:editId="68B7463A">
            <wp:extent cx="4933334" cy="96190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3334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CA3" w:rsidRDefault="00FB5EBB" w:rsidP="000C2CA3">
      <w:pPr>
        <w:pStyle w:val="LabStepLevel2Numbered"/>
      </w:pPr>
      <w:r>
        <w:t xml:space="preserve">Check the selection box for the </w:t>
      </w:r>
      <w:r w:rsidR="004A5874">
        <w:t>Janice’s</w:t>
      </w:r>
      <w:r>
        <w:t xml:space="preserve"> new post and begin the approval process by clicking on the </w:t>
      </w:r>
      <w:r>
        <w:rPr>
          <w:b/>
        </w:rPr>
        <w:t>Approve/Reject</w:t>
      </w:r>
      <w:r w:rsidR="004A5874">
        <w:t xml:space="preserve"> </w:t>
      </w:r>
      <w:r>
        <w:t xml:space="preserve">button in the </w:t>
      </w:r>
      <w:r w:rsidRPr="004A5874">
        <w:rPr>
          <w:b/>
        </w:rPr>
        <w:t>Workflows</w:t>
      </w:r>
      <w:r>
        <w:t xml:space="preserve"> </w:t>
      </w:r>
      <w:r w:rsidR="004A5874">
        <w:t xml:space="preserve">group </w:t>
      </w:r>
      <w:r>
        <w:t xml:space="preserve">of the </w:t>
      </w:r>
      <w:r w:rsidRPr="004A5874">
        <w:rPr>
          <w:b/>
        </w:rPr>
        <w:t>Items</w:t>
      </w:r>
      <w:r>
        <w:t xml:space="preserve"> </w:t>
      </w:r>
      <w:r w:rsidR="004A5874">
        <w:t xml:space="preserve">tab in the </w:t>
      </w:r>
      <w:r>
        <w:t>ribbon.</w:t>
      </w:r>
    </w:p>
    <w:p w:rsidR="0090045C" w:rsidRDefault="004A5874" w:rsidP="000C2CA3">
      <w:pPr>
        <w:pStyle w:val="LabStepLevel2Numbered"/>
      </w:pPr>
      <w:r>
        <w:t>In the resulting</w:t>
      </w:r>
      <w:r w:rsidR="00FB5EBB">
        <w:t xml:space="preserve"> </w:t>
      </w:r>
      <w:r w:rsidR="00FB5EBB" w:rsidRPr="004A5874">
        <w:rPr>
          <w:b/>
        </w:rPr>
        <w:t>Approve/Reject</w:t>
      </w:r>
      <w:r w:rsidR="00FB5EBB">
        <w:t xml:space="preserve"> dialog box, select the </w:t>
      </w:r>
      <w:r w:rsidR="00FB5EBB" w:rsidRPr="00D04472">
        <w:rPr>
          <w:b/>
        </w:rPr>
        <w:t>Approved</w:t>
      </w:r>
      <w:r w:rsidR="00FB5EBB">
        <w:t xml:space="preserve"> radio button and enter a comment indicating </w:t>
      </w:r>
      <w:r>
        <w:t xml:space="preserve">Ken </w:t>
      </w:r>
      <w:r w:rsidR="00FB5EBB">
        <w:t xml:space="preserve">likes </w:t>
      </w:r>
      <w:r>
        <w:t xml:space="preserve">Janice’s </w:t>
      </w:r>
      <w:r w:rsidR="00FB5EBB">
        <w:t>post.</w:t>
      </w:r>
      <w:r>
        <w:t xml:space="preserve"> </w:t>
      </w:r>
    </w:p>
    <w:p w:rsidR="00B73864" w:rsidRDefault="00FB5EBB" w:rsidP="000C2CA3">
      <w:pPr>
        <w:pStyle w:val="LabStepLevel2Numbered"/>
      </w:pPr>
      <w:r>
        <w:t xml:space="preserve">Click </w:t>
      </w:r>
      <w:r w:rsidRPr="00D04472">
        <w:rPr>
          <w:b/>
        </w:rPr>
        <w:t>OK</w:t>
      </w:r>
      <w:r>
        <w:t xml:space="preserve"> to complete the approval and notice that in the list the item's </w:t>
      </w:r>
      <w:r w:rsidRPr="0090045C">
        <w:rPr>
          <w:b/>
        </w:rPr>
        <w:t>Approval Status</w:t>
      </w:r>
      <w:r>
        <w:t xml:space="preserve"> column value has changed from </w:t>
      </w:r>
      <w:r w:rsidRPr="0090045C">
        <w:rPr>
          <w:b/>
        </w:rPr>
        <w:t>Pending</w:t>
      </w:r>
      <w:r>
        <w:t xml:space="preserve"> to </w:t>
      </w:r>
      <w:r w:rsidRPr="0090045C">
        <w:rPr>
          <w:b/>
        </w:rPr>
        <w:t>Approved</w:t>
      </w:r>
      <w:r>
        <w:t>.</w:t>
      </w:r>
    </w:p>
    <w:p w:rsidR="00B73864" w:rsidRPr="00E34BA5" w:rsidRDefault="00FB5EBB" w:rsidP="00E34BA5">
      <w:pPr>
        <w:pStyle w:val="LabStepNumbered"/>
      </w:pPr>
      <w:r>
        <w:t xml:space="preserve">Verify </w:t>
      </w:r>
      <w:r w:rsidR="0090045C">
        <w:t>Janice’s</w:t>
      </w:r>
      <w:r w:rsidR="00394B6E">
        <w:t xml:space="preserve"> a</w:t>
      </w:r>
      <w:r>
        <w:t xml:space="preserve">pproved post now appears for </w:t>
      </w:r>
      <w:r w:rsidR="0090045C">
        <w:t xml:space="preserve">Janice </w:t>
      </w:r>
      <w:r>
        <w:t>and other visitors to the blog site.</w:t>
      </w:r>
    </w:p>
    <w:p w:rsidR="003736D4" w:rsidRPr="007A36B7" w:rsidRDefault="003736D4" w:rsidP="003928F4">
      <w:pPr>
        <w:pStyle w:val="LabStepLevel2Numbered"/>
        <w:numPr>
          <w:ilvl w:val="0"/>
          <w:numId w:val="25"/>
        </w:numPr>
      </w:pPr>
      <w:r>
        <w:t xml:space="preserve">Authenticate into the library as Janice Galvin using the </w:t>
      </w:r>
      <w:r w:rsidRPr="003928F4">
        <w:rPr>
          <w:b/>
        </w:rPr>
        <w:t>Welcome Menu</w:t>
      </w:r>
      <w:r>
        <w:t xml:space="preserve"> in the top right corner and select </w:t>
      </w:r>
      <w:r w:rsidRPr="003928F4">
        <w:rPr>
          <w:b/>
        </w:rPr>
        <w:t>Sign in as Different User</w:t>
      </w:r>
      <w:r>
        <w:t xml:space="preserve"> and enter </w:t>
      </w:r>
      <w:r w:rsidRPr="00D77EC7">
        <w:rPr>
          <w:rStyle w:val="InlindeCode"/>
        </w:rPr>
        <w:t>[[AD-DOMAIN]]\</w:t>
      </w:r>
      <w:proofErr w:type="spellStart"/>
      <w:r w:rsidR="00D1712D">
        <w:rPr>
          <w:rStyle w:val="InlindeCode"/>
        </w:rPr>
        <w:t>j</w:t>
      </w:r>
      <w:r>
        <w:rPr>
          <w:rStyle w:val="InlindeCode"/>
        </w:rPr>
        <w:t>anice</w:t>
      </w:r>
      <w:proofErr w:type="spellEnd"/>
      <w:r>
        <w:rPr>
          <w:rStyle w:val="InlindeCode"/>
        </w:rPr>
        <w:t xml:space="preserve"> </w:t>
      </w:r>
      <w:r>
        <w:t xml:space="preserve">for the user name and click </w:t>
      </w:r>
      <w:r w:rsidRPr="003928F4">
        <w:rPr>
          <w:b/>
        </w:rPr>
        <w:t>OK</w:t>
      </w:r>
      <w:r>
        <w:t>.</w:t>
      </w:r>
    </w:p>
    <w:p w:rsidR="00FB5EBB" w:rsidRDefault="00FB5EBB" w:rsidP="003928F4">
      <w:pPr>
        <w:pStyle w:val="LabStepLevel2Numbered"/>
      </w:pPr>
      <w:r w:rsidRPr="003928F4">
        <w:t>Verify</w:t>
      </w:r>
      <w:r>
        <w:t xml:space="preserve"> that </w:t>
      </w:r>
      <w:r w:rsidR="003736D4">
        <w:t>Janice</w:t>
      </w:r>
      <w:r>
        <w:t xml:space="preserve"> now sees </w:t>
      </w:r>
      <w:r w:rsidR="003736D4">
        <w:t>her</w:t>
      </w:r>
      <w:r>
        <w:t xml:space="preserve"> </w:t>
      </w:r>
      <w:r w:rsidRPr="003928F4">
        <w:rPr>
          <w:b/>
        </w:rPr>
        <w:t>Manager Suggestion</w:t>
      </w:r>
      <w:r>
        <w:t xml:space="preserve"> post on the home page of the blog site.</w:t>
      </w:r>
    </w:p>
    <w:p w:rsidR="003736D4" w:rsidRPr="007A36B7" w:rsidRDefault="003736D4" w:rsidP="003736D4">
      <w:pPr>
        <w:pStyle w:val="LabStepLevel2Numbered"/>
      </w:pPr>
      <w:r>
        <w:t xml:space="preserve">Authenticate into the library as Michael Sullivan using the </w:t>
      </w:r>
      <w:r w:rsidRPr="00067AE2">
        <w:rPr>
          <w:b/>
        </w:rPr>
        <w:t>Welcome Menu</w:t>
      </w:r>
      <w:r>
        <w:t xml:space="preserve"> in the top right corner and select </w:t>
      </w:r>
      <w:r w:rsidRPr="00067AE2">
        <w:rPr>
          <w:b/>
        </w:rPr>
        <w:t>Sign in as Different User</w:t>
      </w:r>
      <w:r>
        <w:t xml:space="preserve"> and enter </w:t>
      </w:r>
      <w:r w:rsidRPr="00D77EC7">
        <w:rPr>
          <w:rStyle w:val="InlindeCode"/>
        </w:rPr>
        <w:t>[[AD-DOMAIN]]\</w:t>
      </w:r>
      <w:proofErr w:type="spellStart"/>
      <w:r w:rsidR="00D1712D">
        <w:rPr>
          <w:rStyle w:val="InlindeCode"/>
        </w:rPr>
        <w:t>m</w:t>
      </w:r>
      <w:r>
        <w:rPr>
          <w:rStyle w:val="InlindeCode"/>
        </w:rPr>
        <w:t>ichael</w:t>
      </w:r>
      <w:proofErr w:type="spellEnd"/>
      <w:r>
        <w:rPr>
          <w:rStyle w:val="InlindeCode"/>
        </w:rPr>
        <w:t xml:space="preserve"> </w:t>
      </w:r>
      <w:r>
        <w:t xml:space="preserve">for the user name and click </w:t>
      </w:r>
      <w:r w:rsidRPr="00067AE2">
        <w:rPr>
          <w:b/>
        </w:rPr>
        <w:t>OK</w:t>
      </w:r>
      <w:r>
        <w:t>.</w:t>
      </w:r>
    </w:p>
    <w:p w:rsidR="00FB5EBB" w:rsidRDefault="00FB5EBB" w:rsidP="00FB5EBB">
      <w:pPr>
        <w:pStyle w:val="LabStepLevel2Numbered"/>
      </w:pPr>
      <w:r>
        <w:t xml:space="preserve">Verify that </w:t>
      </w:r>
      <w:r w:rsidR="003736D4">
        <w:t>Michael</w:t>
      </w:r>
      <w:r>
        <w:t xml:space="preserve"> can also now see </w:t>
      </w:r>
      <w:r w:rsidR="003736D4">
        <w:t>Janice’s</w:t>
      </w:r>
      <w:r>
        <w:t xml:space="preserve"> </w:t>
      </w:r>
      <w:r w:rsidRPr="003736D4">
        <w:rPr>
          <w:b/>
        </w:rPr>
        <w:t>Manager Suggestion</w:t>
      </w:r>
      <w:r>
        <w:t xml:space="preserve"> post on the home page of the blog site.</w:t>
      </w:r>
    </w:p>
    <w:p w:rsidR="003928F4" w:rsidRDefault="003928F4" w:rsidP="003928F4">
      <w:pPr>
        <w:pStyle w:val="LabStepScreenshotLevel2"/>
      </w:pPr>
      <w:r w:rsidRPr="003928F4">
        <w:rPr>
          <w:rStyle w:val="LabStepScreenshotFrame"/>
        </w:rPr>
        <w:lastRenderedPageBreak/>
        <w:drawing>
          <wp:inline distT="0" distB="0" distL="0" distR="0" wp14:anchorId="5A0E0E0A" wp14:editId="683D6FD8">
            <wp:extent cx="4937760" cy="3602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6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8C7" w:rsidRPr="00E34BA5" w:rsidRDefault="00FB5EBB" w:rsidP="00E34BA5">
      <w:pPr>
        <w:pStyle w:val="LabStepNumbered"/>
      </w:pPr>
      <w:r>
        <w:t>Customize the Category names available on th</w:t>
      </w:r>
      <w:r w:rsidR="003736D4">
        <w:t>e blog site</w:t>
      </w:r>
      <w:r w:rsidR="00C06B9B">
        <w:t xml:space="preserve"> as the site moderator</w:t>
      </w:r>
      <w:r w:rsidR="003736D4">
        <w:t>:</w:t>
      </w:r>
    </w:p>
    <w:p w:rsidR="003736D4" w:rsidRPr="007A36B7" w:rsidRDefault="003736D4" w:rsidP="003736D4">
      <w:pPr>
        <w:pStyle w:val="LabStepLevel2Numbered"/>
        <w:numPr>
          <w:ilvl w:val="0"/>
          <w:numId w:val="17"/>
        </w:numPr>
      </w:pPr>
      <w:r>
        <w:t xml:space="preserve">Authenticate into the library as Ken Sanchez using the </w:t>
      </w:r>
      <w:r w:rsidRPr="003736D4">
        <w:rPr>
          <w:b/>
        </w:rPr>
        <w:t>Welcome Menu</w:t>
      </w:r>
      <w:r>
        <w:t xml:space="preserve"> in the top right corner and select </w:t>
      </w:r>
      <w:r w:rsidRPr="003736D4">
        <w:rPr>
          <w:b/>
        </w:rPr>
        <w:t>Sign in as Different User</w:t>
      </w:r>
      <w:r>
        <w:t xml:space="preserve"> and enter </w:t>
      </w:r>
      <w:r w:rsidRPr="00D77EC7">
        <w:rPr>
          <w:rStyle w:val="InlindeCode"/>
        </w:rPr>
        <w:t>[[AD-DOMAIN]]\</w:t>
      </w:r>
      <w:r w:rsidR="00C34378">
        <w:rPr>
          <w:rStyle w:val="InlindeCode"/>
        </w:rPr>
        <w:t>ken</w:t>
      </w:r>
      <w:r>
        <w:rPr>
          <w:rStyle w:val="InlindeCode"/>
        </w:rPr>
        <w:t xml:space="preserve"> </w:t>
      </w:r>
      <w:r>
        <w:t xml:space="preserve">for the user name and click </w:t>
      </w:r>
      <w:r w:rsidRPr="003736D4">
        <w:rPr>
          <w:b/>
        </w:rPr>
        <w:t>OK</w:t>
      </w:r>
      <w:r>
        <w:t>.</w:t>
      </w:r>
    </w:p>
    <w:p w:rsidR="00FB5EBB" w:rsidRDefault="00FB5EBB" w:rsidP="00FB5EBB">
      <w:pPr>
        <w:pStyle w:val="LabStepLevel2Numbered"/>
      </w:pPr>
      <w:r>
        <w:t xml:space="preserve">Click on the </w:t>
      </w:r>
      <w:r w:rsidRPr="00377D0B">
        <w:rPr>
          <w:b/>
        </w:rPr>
        <w:t>All Site Content</w:t>
      </w:r>
      <w:r>
        <w:t xml:space="preserve"> link in the Quick Launch Bar.</w:t>
      </w:r>
    </w:p>
    <w:p w:rsidR="00FB5EBB" w:rsidRDefault="00FB5EBB" w:rsidP="00FB5EBB">
      <w:pPr>
        <w:pStyle w:val="LabStepLevel2Numbered"/>
      </w:pPr>
      <w:r>
        <w:t xml:space="preserve">Click on the link for the </w:t>
      </w:r>
      <w:r w:rsidR="00D450B2">
        <w:rPr>
          <w:b/>
        </w:rPr>
        <w:t>Categorie</w:t>
      </w:r>
      <w:r w:rsidRPr="00377D0B">
        <w:rPr>
          <w:b/>
        </w:rPr>
        <w:t>s</w:t>
      </w:r>
      <w:r>
        <w:t xml:space="preserve"> list under the </w:t>
      </w:r>
      <w:r w:rsidRPr="002F29EA">
        <w:rPr>
          <w:b/>
        </w:rPr>
        <w:t>Lists</w:t>
      </w:r>
      <w:r>
        <w:t xml:space="preserve"> </w:t>
      </w:r>
      <w:r w:rsidR="002F29EA">
        <w:t>heading</w:t>
      </w:r>
      <w:r>
        <w:t>.</w:t>
      </w:r>
    </w:p>
    <w:p w:rsidR="005A08C7" w:rsidRPr="00B76B7E" w:rsidRDefault="00D450B2" w:rsidP="00FB5EBB">
      <w:pPr>
        <w:pStyle w:val="LabStepLevel2Numbered"/>
      </w:pPr>
      <w:r>
        <w:t xml:space="preserve">Use the </w:t>
      </w:r>
      <w:r w:rsidRPr="00D450B2">
        <w:rPr>
          <w:b/>
        </w:rPr>
        <w:t>Edit</w:t>
      </w:r>
      <w:r>
        <w:t xml:space="preserve"> icon on each </w:t>
      </w:r>
      <w:r w:rsidRPr="002F29EA">
        <w:rPr>
          <w:b/>
        </w:rPr>
        <w:t>Category</w:t>
      </w:r>
      <w:r>
        <w:t xml:space="preserve"> item one </w:t>
      </w:r>
      <w:r w:rsidR="002F29EA">
        <w:t xml:space="preserve">at a time to change their </w:t>
      </w:r>
      <w:r w:rsidR="002F29EA" w:rsidRPr="002F29EA">
        <w:rPr>
          <w:b/>
        </w:rPr>
        <w:t>Title</w:t>
      </w:r>
      <w:r>
        <w:t xml:space="preserve"> as follows:</w:t>
      </w:r>
      <w:r w:rsidR="004A5874">
        <w:t xml:space="preserve"> </w:t>
      </w:r>
    </w:p>
    <w:p w:rsidR="005A08C7" w:rsidRPr="002F29EA" w:rsidRDefault="00D450B2" w:rsidP="00AA6085">
      <w:pPr>
        <w:pStyle w:val="LabStepLevel2NoBullet"/>
        <w:ind w:left="1440"/>
        <w:rPr>
          <w:b/>
        </w:rPr>
      </w:pPr>
      <w:r w:rsidRPr="002F29EA">
        <w:rPr>
          <w:b/>
        </w:rPr>
        <w:t xml:space="preserve">Category 1 </w:t>
      </w:r>
      <w:r w:rsidR="00E2124F" w:rsidRPr="002F29EA">
        <w:rPr>
          <w:b/>
        </w:rPr>
        <w:t>»</w:t>
      </w:r>
      <w:r w:rsidRPr="002F29EA">
        <w:rPr>
          <w:b/>
        </w:rPr>
        <w:t xml:space="preserve"> </w:t>
      </w:r>
      <w:r w:rsidRPr="00AA6085">
        <w:t>Ideas</w:t>
      </w:r>
    </w:p>
    <w:p w:rsidR="00D450B2" w:rsidRPr="002F29EA" w:rsidRDefault="00D450B2" w:rsidP="00AA6085">
      <w:pPr>
        <w:pStyle w:val="LabStepLevel2NoBullet"/>
        <w:ind w:left="1440"/>
        <w:rPr>
          <w:b/>
        </w:rPr>
      </w:pPr>
      <w:r w:rsidRPr="002F29EA">
        <w:rPr>
          <w:b/>
        </w:rPr>
        <w:t xml:space="preserve">Category 2 </w:t>
      </w:r>
      <w:r w:rsidR="00E2124F" w:rsidRPr="002F29EA">
        <w:rPr>
          <w:b/>
        </w:rPr>
        <w:t xml:space="preserve">» </w:t>
      </w:r>
      <w:r w:rsidRPr="00AA6085">
        <w:t>Important Notices</w:t>
      </w:r>
    </w:p>
    <w:p w:rsidR="00D450B2" w:rsidRDefault="00D450B2" w:rsidP="00AA6085">
      <w:pPr>
        <w:pStyle w:val="LabStepLevel2NoBullet"/>
        <w:ind w:left="1440"/>
      </w:pPr>
      <w:r w:rsidRPr="002F29EA">
        <w:rPr>
          <w:b/>
        </w:rPr>
        <w:t xml:space="preserve">Category 3 </w:t>
      </w:r>
      <w:r w:rsidR="00E2124F" w:rsidRPr="002F29EA">
        <w:rPr>
          <w:b/>
        </w:rPr>
        <w:t xml:space="preserve">» </w:t>
      </w:r>
      <w:r w:rsidRPr="00AA6085">
        <w:t>Fun Stuff</w:t>
      </w:r>
    </w:p>
    <w:p w:rsidR="00AA6085" w:rsidRPr="002F29EA" w:rsidRDefault="00AA6085" w:rsidP="00AA6085">
      <w:pPr>
        <w:pStyle w:val="LabStepScreenshotLevel2"/>
        <w:rPr>
          <w:b/>
        </w:rPr>
      </w:pPr>
      <w:r>
        <w:drawing>
          <wp:inline distT="0" distB="0" distL="0" distR="0" wp14:anchorId="17F8A5FC" wp14:editId="39047955">
            <wp:extent cx="1666667" cy="138095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6667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9B" w:rsidRDefault="00C06B9B" w:rsidP="00C06B9B">
      <w:pPr>
        <w:pStyle w:val="LabStepNumbered"/>
      </w:pPr>
      <w:r>
        <w:t>Customize the Category names available on the blog site as a contributor:</w:t>
      </w:r>
    </w:p>
    <w:p w:rsidR="00C06B9B" w:rsidRPr="007A36B7" w:rsidRDefault="00C06B9B" w:rsidP="007758EE">
      <w:pPr>
        <w:pStyle w:val="LabStepLevel2Numbered"/>
        <w:numPr>
          <w:ilvl w:val="0"/>
          <w:numId w:val="26"/>
        </w:numPr>
      </w:pPr>
      <w:r>
        <w:t xml:space="preserve">Authenticate into the library as Janice Galvin using the </w:t>
      </w:r>
      <w:r w:rsidRPr="007758EE">
        <w:rPr>
          <w:b/>
        </w:rPr>
        <w:t>Welcome Menu</w:t>
      </w:r>
      <w:r>
        <w:t xml:space="preserve"> in the top right corner and select </w:t>
      </w:r>
      <w:r w:rsidRPr="007758EE">
        <w:rPr>
          <w:b/>
        </w:rPr>
        <w:t>Sign in as Different User</w:t>
      </w:r>
      <w:r>
        <w:t xml:space="preserve"> and enter </w:t>
      </w:r>
      <w:r w:rsidRPr="00D77EC7">
        <w:rPr>
          <w:rStyle w:val="InlindeCode"/>
        </w:rPr>
        <w:t>[[AD-DOMAIN]]\</w:t>
      </w:r>
      <w:proofErr w:type="spellStart"/>
      <w:r w:rsidR="007758EE">
        <w:rPr>
          <w:rStyle w:val="InlindeCode"/>
        </w:rPr>
        <w:t>janice</w:t>
      </w:r>
      <w:proofErr w:type="spellEnd"/>
      <w:r>
        <w:rPr>
          <w:rStyle w:val="InlindeCode"/>
        </w:rPr>
        <w:t xml:space="preserve"> </w:t>
      </w:r>
      <w:r>
        <w:t xml:space="preserve">for the user name and click </w:t>
      </w:r>
      <w:r w:rsidRPr="007758EE">
        <w:rPr>
          <w:b/>
        </w:rPr>
        <w:t>OK</w:t>
      </w:r>
      <w:r>
        <w:t>.</w:t>
      </w:r>
    </w:p>
    <w:p w:rsidR="005A08C7" w:rsidRDefault="00D450B2" w:rsidP="00D450B2">
      <w:pPr>
        <w:pStyle w:val="LabStepLevel2Numbered"/>
      </w:pPr>
      <w:r>
        <w:t xml:space="preserve">Click the </w:t>
      </w:r>
      <w:r w:rsidRPr="00D450B2">
        <w:rPr>
          <w:b/>
        </w:rPr>
        <w:t>Add new category</w:t>
      </w:r>
      <w:r>
        <w:t xml:space="preserve"> hyperlink under the </w:t>
      </w:r>
      <w:r w:rsidRPr="00C06B9B">
        <w:rPr>
          <w:b/>
        </w:rPr>
        <w:t>Categories</w:t>
      </w:r>
      <w:r>
        <w:t xml:space="preserve"> in the Quick Launch Bar and add a 4th category </w:t>
      </w:r>
      <w:r w:rsidR="00C06B9B">
        <w:t xml:space="preserve">with a </w:t>
      </w:r>
      <w:r w:rsidR="00C06B9B" w:rsidRPr="00C06B9B">
        <w:rPr>
          <w:b/>
        </w:rPr>
        <w:t>Title</w:t>
      </w:r>
      <w:r w:rsidR="00C06B9B">
        <w:t xml:space="preserve"> of</w:t>
      </w:r>
      <w:r>
        <w:t xml:space="preserve"> </w:t>
      </w:r>
      <w:r w:rsidRPr="00D450B2">
        <w:rPr>
          <w:b/>
        </w:rPr>
        <w:t>Motivation</w:t>
      </w:r>
      <w:r>
        <w:t>.</w:t>
      </w:r>
      <w:r w:rsidR="004A5874">
        <w:t xml:space="preserve"> </w:t>
      </w:r>
    </w:p>
    <w:p w:rsidR="00D450B2" w:rsidRPr="00E34BA5" w:rsidRDefault="00D450B2" w:rsidP="00D450B2">
      <w:pPr>
        <w:pStyle w:val="LabStepNumbered"/>
      </w:pPr>
      <w:r>
        <w:t xml:space="preserve">Change </w:t>
      </w:r>
      <w:r w:rsidR="00253E75">
        <w:t>Janice’s</w:t>
      </w:r>
      <w:r>
        <w:t xml:space="preserve"> earlier Manager Suggestion post from having no category to being in </w:t>
      </w:r>
      <w:r w:rsidR="002D4E82">
        <w:t>an appropriate category</w:t>
      </w:r>
      <w:r w:rsidR="00AF2E80">
        <w:t>:</w:t>
      </w:r>
    </w:p>
    <w:p w:rsidR="00B15109" w:rsidRDefault="00B15109" w:rsidP="007758EE">
      <w:pPr>
        <w:pStyle w:val="LabStepLevel2Numbered"/>
        <w:numPr>
          <w:ilvl w:val="0"/>
          <w:numId w:val="27"/>
        </w:numPr>
      </w:pPr>
      <w:r>
        <w:t xml:space="preserve">Navigate to the </w:t>
      </w:r>
      <w:r w:rsidRPr="00B15109">
        <w:rPr>
          <w:b/>
        </w:rPr>
        <w:t>Wingtip Blog</w:t>
      </w:r>
      <w:r>
        <w:t xml:space="preserve"> home page.</w:t>
      </w:r>
    </w:p>
    <w:p w:rsidR="00D450B2" w:rsidRDefault="00D450B2" w:rsidP="007758EE">
      <w:pPr>
        <w:pStyle w:val="LabStepLevel2Numbered"/>
        <w:numPr>
          <w:ilvl w:val="0"/>
          <w:numId w:val="27"/>
        </w:numPr>
      </w:pPr>
      <w:r>
        <w:lastRenderedPageBreak/>
        <w:t xml:space="preserve">Click the </w:t>
      </w:r>
      <w:r w:rsidR="002D4E82">
        <w:t xml:space="preserve">title of the </w:t>
      </w:r>
      <w:r w:rsidR="002D4E82" w:rsidRPr="007758EE">
        <w:rPr>
          <w:b/>
        </w:rPr>
        <w:t>Manager Suggestions</w:t>
      </w:r>
      <w:r w:rsidR="002D4E82">
        <w:t xml:space="preserve"> post</w:t>
      </w:r>
      <w:r w:rsidR="004E4D1F">
        <w:t>.</w:t>
      </w:r>
    </w:p>
    <w:p w:rsidR="00D450B2" w:rsidRDefault="00D450B2" w:rsidP="00D450B2">
      <w:pPr>
        <w:pStyle w:val="LabStepLevel2Numbered"/>
      </w:pPr>
      <w:r>
        <w:t xml:space="preserve">Click on </w:t>
      </w:r>
      <w:r w:rsidR="002D4E82">
        <w:t xml:space="preserve">the </w:t>
      </w:r>
      <w:r w:rsidR="002D4E82">
        <w:rPr>
          <w:b/>
        </w:rPr>
        <w:t>Edit</w:t>
      </w:r>
      <w:r>
        <w:t xml:space="preserve"> </w:t>
      </w:r>
      <w:r w:rsidR="002D4E82">
        <w:t xml:space="preserve">button to the right of the post title near the </w:t>
      </w:r>
      <w:r w:rsidR="002D4E82" w:rsidRPr="004E4D1F">
        <w:rPr>
          <w:b/>
        </w:rPr>
        <w:t>Blog Tools</w:t>
      </w:r>
      <w:r w:rsidR="002D4E82">
        <w:t xml:space="preserve"> menu.</w:t>
      </w:r>
    </w:p>
    <w:p w:rsidR="002D4E82" w:rsidRDefault="00F012EF" w:rsidP="00F012EF">
      <w:pPr>
        <w:pStyle w:val="LabStepScreenshotLevel2"/>
      </w:pPr>
      <w:r w:rsidRPr="00F012EF">
        <w:drawing>
          <wp:inline distT="0" distB="0" distL="0" distR="0" wp14:anchorId="7BAF81F9" wp14:editId="171A3455">
            <wp:extent cx="3352381" cy="619048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C7" w:rsidRDefault="002D4E82" w:rsidP="00285443">
      <w:pPr>
        <w:pStyle w:val="LabStepLevel2Numbered"/>
      </w:pPr>
      <w:r>
        <w:t xml:space="preserve">Alter the </w:t>
      </w:r>
      <w:r w:rsidRPr="003E0275">
        <w:rPr>
          <w:b/>
        </w:rPr>
        <w:t>Category</w:t>
      </w:r>
      <w:r>
        <w:t xml:space="preserve"> property by highlighting the </w:t>
      </w:r>
      <w:r>
        <w:rPr>
          <w:b/>
        </w:rPr>
        <w:t>Fun Stuff</w:t>
      </w:r>
      <w:r>
        <w:t xml:space="preserve"> category in the left side list and clicking the </w:t>
      </w:r>
      <w:r w:rsidR="003E0275">
        <w:rPr>
          <w:b/>
        </w:rPr>
        <w:t>Add»</w:t>
      </w:r>
      <w:r>
        <w:t xml:space="preserve"> button to place the category into the right side list.</w:t>
      </w:r>
      <w:r w:rsidR="004A5874">
        <w:t xml:space="preserve"> </w:t>
      </w:r>
      <w:r>
        <w:t xml:space="preserve">Click </w:t>
      </w:r>
      <w:r w:rsidRPr="002D4E82">
        <w:rPr>
          <w:b/>
        </w:rPr>
        <w:t>Save as Draft</w:t>
      </w:r>
      <w:r>
        <w:t xml:space="preserve"> to complete the edit.</w:t>
      </w:r>
    </w:p>
    <w:p w:rsidR="003E0275" w:rsidRPr="00B76B7E" w:rsidRDefault="003E0275" w:rsidP="003E0275">
      <w:pPr>
        <w:pStyle w:val="LabExerciseCallout"/>
      </w:pPr>
      <w:r w:rsidRPr="003E0275">
        <w:rPr>
          <w:b/>
        </w:rPr>
        <w:t>Note:</w:t>
      </w:r>
      <w:r>
        <w:t xml:space="preserve"> More than one category can be assigned to a single post if necessary.</w:t>
      </w:r>
    </w:p>
    <w:p w:rsidR="008F44C7" w:rsidRPr="00E34BA5" w:rsidRDefault="008F44C7" w:rsidP="008F44C7">
      <w:pPr>
        <w:pStyle w:val="LabStepNumbered"/>
      </w:pPr>
      <w:r>
        <w:t xml:space="preserve">Reject the new Category change to </w:t>
      </w:r>
      <w:r w:rsidR="008C1AB5">
        <w:t>Janice’s</w:t>
      </w:r>
      <w:r>
        <w:t xml:space="preserve"> Manager Suggestions post as the moderator, </w:t>
      </w:r>
      <w:r w:rsidR="00567A0A">
        <w:t>Ken Sanchez:</w:t>
      </w:r>
    </w:p>
    <w:p w:rsidR="00567A0A" w:rsidRPr="007A36B7" w:rsidRDefault="00567A0A" w:rsidP="00F012EF">
      <w:pPr>
        <w:pStyle w:val="LabStepLevel2Numbered"/>
        <w:numPr>
          <w:ilvl w:val="0"/>
          <w:numId w:val="28"/>
        </w:numPr>
      </w:pPr>
      <w:r>
        <w:t xml:space="preserve">Authenticate into the library as Ken Sanchez using the </w:t>
      </w:r>
      <w:r w:rsidRPr="00F012EF">
        <w:rPr>
          <w:b/>
        </w:rPr>
        <w:t>Welcome Menu</w:t>
      </w:r>
      <w:r>
        <w:t xml:space="preserve"> in the top right corner and select </w:t>
      </w:r>
      <w:r w:rsidRPr="00F012EF">
        <w:rPr>
          <w:b/>
        </w:rPr>
        <w:t>Sign in as Different User</w:t>
      </w:r>
      <w:r>
        <w:t xml:space="preserve"> and enter </w:t>
      </w:r>
      <w:r w:rsidRPr="00D77EC7">
        <w:rPr>
          <w:rStyle w:val="InlindeCode"/>
        </w:rPr>
        <w:t>[[AD-DOMAIN]]\</w:t>
      </w:r>
      <w:r w:rsidR="00F012EF">
        <w:rPr>
          <w:rStyle w:val="InlindeCode"/>
        </w:rPr>
        <w:t>ken</w:t>
      </w:r>
      <w:r>
        <w:rPr>
          <w:rStyle w:val="InlindeCode"/>
        </w:rPr>
        <w:t xml:space="preserve"> </w:t>
      </w:r>
      <w:r>
        <w:t xml:space="preserve">for the user name and click </w:t>
      </w:r>
      <w:r w:rsidRPr="00F012EF">
        <w:rPr>
          <w:b/>
        </w:rPr>
        <w:t>OK</w:t>
      </w:r>
      <w:r>
        <w:t>.</w:t>
      </w:r>
    </w:p>
    <w:p w:rsidR="008F44C7" w:rsidRDefault="008F44C7" w:rsidP="008F44C7">
      <w:pPr>
        <w:pStyle w:val="LabStepLevel2Numbered"/>
      </w:pPr>
      <w:r>
        <w:t xml:space="preserve">Click on the </w:t>
      </w:r>
      <w:r w:rsidRPr="00377D0B">
        <w:rPr>
          <w:b/>
        </w:rPr>
        <w:t>All Site Content</w:t>
      </w:r>
      <w:r>
        <w:t xml:space="preserve"> link in the Quick Launch Bar.</w:t>
      </w:r>
    </w:p>
    <w:p w:rsidR="008F44C7" w:rsidRDefault="008F44C7" w:rsidP="008F44C7">
      <w:pPr>
        <w:pStyle w:val="LabStepLevel2Numbered"/>
      </w:pPr>
      <w:r>
        <w:t xml:space="preserve">Click on the link for the </w:t>
      </w:r>
      <w:r w:rsidRPr="00377D0B">
        <w:rPr>
          <w:b/>
        </w:rPr>
        <w:t>Posts</w:t>
      </w:r>
      <w:r>
        <w:t xml:space="preserve"> list under the </w:t>
      </w:r>
      <w:r w:rsidRPr="00567A0A">
        <w:rPr>
          <w:b/>
        </w:rPr>
        <w:t>Lists</w:t>
      </w:r>
      <w:r>
        <w:t xml:space="preserve"> </w:t>
      </w:r>
      <w:r w:rsidR="00EE7029">
        <w:t>head</w:t>
      </w:r>
      <w:r w:rsidR="00567A0A">
        <w:t>ing</w:t>
      </w:r>
      <w:r>
        <w:t>.</w:t>
      </w:r>
    </w:p>
    <w:p w:rsidR="00EE7029" w:rsidRDefault="008F44C7" w:rsidP="008F44C7">
      <w:pPr>
        <w:pStyle w:val="LabStepLevel2Numbered"/>
      </w:pPr>
      <w:r>
        <w:t xml:space="preserve">Note that the value in the </w:t>
      </w:r>
      <w:r w:rsidRPr="00EE7029">
        <w:rPr>
          <w:b/>
        </w:rPr>
        <w:t>Approval Status</w:t>
      </w:r>
      <w:r>
        <w:t xml:space="preserve"> column for </w:t>
      </w:r>
      <w:r w:rsidR="00EE7029">
        <w:t xml:space="preserve">Janice’s </w:t>
      </w:r>
      <w:r>
        <w:t xml:space="preserve">recent post is </w:t>
      </w:r>
      <w:proofErr w:type="gramStart"/>
      <w:r w:rsidRPr="00EE7029">
        <w:rPr>
          <w:b/>
        </w:rPr>
        <w:t>Pending</w:t>
      </w:r>
      <w:proofErr w:type="gramEnd"/>
      <w:r>
        <w:t>.</w:t>
      </w:r>
      <w:r w:rsidRPr="00FB5EBB">
        <w:t xml:space="preserve"> </w:t>
      </w:r>
    </w:p>
    <w:p w:rsidR="008F44C7" w:rsidRDefault="00EE7029" w:rsidP="008F44C7">
      <w:pPr>
        <w:pStyle w:val="LabStepLevel2Numbered"/>
      </w:pPr>
      <w:r>
        <w:t>Ken</w:t>
      </w:r>
      <w:r w:rsidR="008F44C7">
        <w:t xml:space="preserve"> can se</w:t>
      </w:r>
      <w:r>
        <w:t>e the pending item because h</w:t>
      </w:r>
      <w:r w:rsidR="008F44C7">
        <w:t>e has been granted the permission to approve items on this blog site.</w:t>
      </w:r>
    </w:p>
    <w:p w:rsidR="008F44C7" w:rsidRDefault="008F44C7" w:rsidP="008F44C7">
      <w:pPr>
        <w:pStyle w:val="LabStepLevel2Numbered"/>
      </w:pPr>
      <w:r>
        <w:t xml:space="preserve">Check the selection box for the </w:t>
      </w:r>
      <w:r w:rsidR="00EE7029">
        <w:t xml:space="preserve">Janice’s </w:t>
      </w:r>
      <w:r w:rsidRPr="00EE7029">
        <w:rPr>
          <w:b/>
        </w:rPr>
        <w:t>Manager Suggestion</w:t>
      </w:r>
      <w:r>
        <w:t xml:space="preserve"> post and begin the approval process by clicking on the </w:t>
      </w:r>
      <w:r>
        <w:rPr>
          <w:b/>
        </w:rPr>
        <w:t>Approve/Reject</w:t>
      </w:r>
      <w:r w:rsidR="004A5874">
        <w:t xml:space="preserve"> </w:t>
      </w:r>
      <w:r>
        <w:t xml:space="preserve">button in the </w:t>
      </w:r>
      <w:r w:rsidRPr="00EE7029">
        <w:rPr>
          <w:b/>
        </w:rPr>
        <w:t>Workflows</w:t>
      </w:r>
      <w:r>
        <w:t xml:space="preserve"> </w:t>
      </w:r>
      <w:r w:rsidR="00EE7029">
        <w:t xml:space="preserve">group </w:t>
      </w:r>
      <w:r>
        <w:t xml:space="preserve">of the </w:t>
      </w:r>
      <w:r w:rsidRPr="00EE7029">
        <w:rPr>
          <w:b/>
        </w:rPr>
        <w:t>Items</w:t>
      </w:r>
      <w:r>
        <w:t xml:space="preserve"> </w:t>
      </w:r>
      <w:r w:rsidR="00EE7029">
        <w:t xml:space="preserve">tab in the </w:t>
      </w:r>
      <w:r>
        <w:t>ribbon.</w:t>
      </w:r>
    </w:p>
    <w:p w:rsidR="008F44C7" w:rsidRDefault="008F44C7" w:rsidP="008F44C7">
      <w:pPr>
        <w:pStyle w:val="LabStepLevel2Numbered"/>
      </w:pPr>
      <w:r>
        <w:t xml:space="preserve">In the resultant </w:t>
      </w:r>
      <w:r w:rsidRPr="00775E7A">
        <w:rPr>
          <w:b/>
        </w:rPr>
        <w:t>Approve/Reject</w:t>
      </w:r>
      <w:r>
        <w:t xml:space="preserve"> dialog box, select the </w:t>
      </w:r>
      <w:r>
        <w:rPr>
          <w:b/>
        </w:rPr>
        <w:t>Reject</w:t>
      </w:r>
      <w:r w:rsidRPr="00D04472">
        <w:rPr>
          <w:b/>
        </w:rPr>
        <w:t>ed</w:t>
      </w:r>
      <w:r>
        <w:t xml:space="preserve"> radio button and enter a comment indicating </w:t>
      </w:r>
      <w:r w:rsidR="00775E7A">
        <w:t>Ken</w:t>
      </w:r>
      <w:r>
        <w:t xml:space="preserve"> thinks </w:t>
      </w:r>
      <w:r w:rsidRPr="00775E7A">
        <w:rPr>
          <w:b/>
        </w:rPr>
        <w:t>Fun Stuff</w:t>
      </w:r>
      <w:r>
        <w:t xml:space="preserve"> is an inappropriate category for </w:t>
      </w:r>
      <w:r w:rsidR="00775E7A">
        <w:t>Janice’s</w:t>
      </w:r>
      <w:r>
        <w:t xml:space="preserve"> post.</w:t>
      </w:r>
      <w:r w:rsidR="004A5874">
        <w:t xml:space="preserve"> </w:t>
      </w:r>
      <w:r>
        <w:t xml:space="preserve">Click </w:t>
      </w:r>
      <w:r w:rsidRPr="00D04472">
        <w:rPr>
          <w:b/>
        </w:rPr>
        <w:t>OK</w:t>
      </w:r>
      <w:r>
        <w:t xml:space="preserve"> to complete the rejection and notice that in the list the item's </w:t>
      </w:r>
      <w:r w:rsidRPr="00E74438">
        <w:rPr>
          <w:b/>
        </w:rPr>
        <w:t>Approval Status</w:t>
      </w:r>
      <w:r>
        <w:t xml:space="preserve"> column value has changed from </w:t>
      </w:r>
      <w:r w:rsidRPr="00E74438">
        <w:rPr>
          <w:b/>
        </w:rPr>
        <w:t>Pending</w:t>
      </w:r>
      <w:r>
        <w:t xml:space="preserve"> to </w:t>
      </w:r>
      <w:r w:rsidRPr="00E74438">
        <w:rPr>
          <w:b/>
        </w:rPr>
        <w:t>Rejected</w:t>
      </w:r>
      <w:r>
        <w:t>.</w:t>
      </w:r>
    </w:p>
    <w:p w:rsidR="00E32CC3" w:rsidRDefault="00E32CC3" w:rsidP="005A5194">
      <w:pPr>
        <w:pStyle w:val="LabStepScreenshotLevel2"/>
      </w:pPr>
      <w:r w:rsidRPr="005A5194">
        <w:drawing>
          <wp:inline distT="0" distB="0" distL="0" distR="0" wp14:anchorId="6356528E" wp14:editId="01A9FBD7">
            <wp:extent cx="4937760" cy="98860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98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FAA" w:rsidRDefault="008F44C7" w:rsidP="003928F4">
      <w:pPr>
        <w:pStyle w:val="LabStepLevel2Numbered"/>
      </w:pPr>
      <w:r>
        <w:t>Navigate back to the home page of the blog sit</w:t>
      </w:r>
      <w:r w:rsidR="00C22FAA">
        <w:t>e via your preferred method.</w:t>
      </w:r>
    </w:p>
    <w:p w:rsidR="008F44C7" w:rsidRDefault="00C22FAA" w:rsidP="003928F4">
      <w:pPr>
        <w:pStyle w:val="LabStepLevel2Numbered"/>
      </w:pPr>
      <w:r>
        <w:t>Notice</w:t>
      </w:r>
      <w:r w:rsidR="008F44C7">
        <w:t xml:space="preserve"> that the entire </w:t>
      </w:r>
      <w:r w:rsidR="008F44C7" w:rsidRPr="00E568B8">
        <w:rPr>
          <w:b/>
        </w:rPr>
        <w:t>Manager Suggestions</w:t>
      </w:r>
      <w:r w:rsidR="00E568B8">
        <w:t xml:space="preserve"> post</w:t>
      </w:r>
      <w:r w:rsidR="008F44C7">
        <w:t xml:space="preserve"> does not appear on the home page for </w:t>
      </w:r>
      <w:r w:rsidR="00E568B8">
        <w:t>Ken</w:t>
      </w:r>
      <w:r w:rsidR="008F44C7">
        <w:t>.</w:t>
      </w:r>
    </w:p>
    <w:p w:rsidR="008F44C7" w:rsidRPr="00E34BA5" w:rsidRDefault="008F44C7" w:rsidP="008F44C7">
      <w:pPr>
        <w:pStyle w:val="LabStepNumbered"/>
      </w:pPr>
      <w:r>
        <w:t xml:space="preserve">Correct the category on Manager Suggestions to the Ideas category as </w:t>
      </w:r>
      <w:r w:rsidR="00D03C4A">
        <w:t>Janice Galvin</w:t>
      </w:r>
      <w:r w:rsidR="00731F54">
        <w:t>:</w:t>
      </w:r>
    </w:p>
    <w:p w:rsidR="00B137E9" w:rsidRDefault="00B137E9" w:rsidP="005A5194">
      <w:pPr>
        <w:pStyle w:val="LabStepLevel2Numbered"/>
        <w:numPr>
          <w:ilvl w:val="0"/>
          <w:numId w:val="30"/>
        </w:numPr>
      </w:pPr>
      <w:r>
        <w:t xml:space="preserve">Authenticate to the blog as </w:t>
      </w:r>
      <w:r w:rsidR="006D4711">
        <w:t>Janice Galvin</w:t>
      </w:r>
      <w:r>
        <w:t xml:space="preserve"> using the </w:t>
      </w:r>
      <w:r w:rsidRPr="005A5194">
        <w:rPr>
          <w:b/>
        </w:rPr>
        <w:t>Welcome Menu</w:t>
      </w:r>
      <w:r>
        <w:t xml:space="preserve"> top right corner and select </w:t>
      </w:r>
      <w:r w:rsidRPr="005A5194">
        <w:rPr>
          <w:b/>
        </w:rPr>
        <w:t>Sign in as Different User</w:t>
      </w:r>
      <w:r>
        <w:t xml:space="preserve"> and entering </w:t>
      </w:r>
      <w:r w:rsidRPr="005A5194">
        <w:rPr>
          <w:b/>
        </w:rPr>
        <w:t>[[AD-DOMAIN]\</w:t>
      </w:r>
      <w:proofErr w:type="spellStart"/>
      <w:r w:rsidR="005A5194" w:rsidRPr="005A5194">
        <w:rPr>
          <w:b/>
        </w:rPr>
        <w:t>janice</w:t>
      </w:r>
      <w:proofErr w:type="spellEnd"/>
      <w:r>
        <w:t xml:space="preserve"> for the user name.</w:t>
      </w:r>
    </w:p>
    <w:p w:rsidR="008F44C7" w:rsidRDefault="008F44C7" w:rsidP="008F44C7">
      <w:pPr>
        <w:pStyle w:val="LabStepLevel2Numbered"/>
      </w:pPr>
      <w:r>
        <w:t xml:space="preserve">Click on the </w:t>
      </w:r>
      <w:r w:rsidRPr="00377D0B">
        <w:rPr>
          <w:b/>
        </w:rPr>
        <w:t>All Site Content</w:t>
      </w:r>
      <w:r>
        <w:t xml:space="preserve"> link in the Quick Launch Bar.</w:t>
      </w:r>
    </w:p>
    <w:p w:rsidR="008F44C7" w:rsidRDefault="008F44C7" w:rsidP="008F44C7">
      <w:pPr>
        <w:pStyle w:val="LabStepLevel2Numbered"/>
      </w:pPr>
      <w:r>
        <w:t xml:space="preserve">Click on the link for the </w:t>
      </w:r>
      <w:r w:rsidRPr="00377D0B">
        <w:rPr>
          <w:b/>
        </w:rPr>
        <w:t>Posts</w:t>
      </w:r>
      <w:r>
        <w:t xml:space="preserve"> list under the </w:t>
      </w:r>
      <w:r w:rsidRPr="00E6624B">
        <w:rPr>
          <w:b/>
        </w:rPr>
        <w:t>Lists</w:t>
      </w:r>
      <w:r>
        <w:t xml:space="preserve"> </w:t>
      </w:r>
      <w:r w:rsidR="00E6624B">
        <w:t>heading</w:t>
      </w:r>
      <w:r>
        <w:t>.</w:t>
      </w:r>
    </w:p>
    <w:p w:rsidR="008F44C7" w:rsidRDefault="008F44C7" w:rsidP="005A5194">
      <w:pPr>
        <w:pStyle w:val="LabStepLevel2Numbered"/>
      </w:pPr>
      <w:r>
        <w:t xml:space="preserve">Note that the value in the </w:t>
      </w:r>
      <w:r w:rsidRPr="00AF6744">
        <w:rPr>
          <w:b/>
        </w:rPr>
        <w:t>Approval Status</w:t>
      </w:r>
      <w:r>
        <w:t xml:space="preserve"> column for </w:t>
      </w:r>
      <w:r w:rsidRPr="00AF6744">
        <w:rPr>
          <w:b/>
        </w:rPr>
        <w:t>Manager Suggestions</w:t>
      </w:r>
      <w:r>
        <w:t xml:space="preserve"> is still </w:t>
      </w:r>
      <w:proofErr w:type="gramStart"/>
      <w:r w:rsidRPr="00AF6744">
        <w:rPr>
          <w:b/>
        </w:rPr>
        <w:t>Rejected</w:t>
      </w:r>
      <w:proofErr w:type="gramEnd"/>
      <w:r>
        <w:t>.</w:t>
      </w:r>
      <w:r w:rsidRPr="00FB5EBB">
        <w:t xml:space="preserve"> </w:t>
      </w:r>
      <w:r w:rsidR="00AF6744">
        <w:t>Janice</w:t>
      </w:r>
      <w:r>
        <w:t xml:space="preserve"> can see the rejected item because he is the author.</w:t>
      </w:r>
    </w:p>
    <w:p w:rsidR="00504129" w:rsidRDefault="008F44C7" w:rsidP="005A5194">
      <w:pPr>
        <w:pStyle w:val="LabStepLevel2Numbered"/>
      </w:pPr>
      <w:r>
        <w:t xml:space="preserve">Use the </w:t>
      </w:r>
      <w:r w:rsidRPr="008F44C7">
        <w:rPr>
          <w:b/>
        </w:rPr>
        <w:t>Edit</w:t>
      </w:r>
      <w:r>
        <w:t xml:space="preserve"> icon on the </w:t>
      </w:r>
      <w:r w:rsidRPr="00504129">
        <w:rPr>
          <w:b/>
        </w:rPr>
        <w:t>Manager Suggestions</w:t>
      </w:r>
      <w:r>
        <w:t xml:space="preserve"> post item to change its values:</w:t>
      </w:r>
      <w:r w:rsidR="004A5874">
        <w:t xml:space="preserve"> </w:t>
      </w:r>
    </w:p>
    <w:p w:rsidR="005A5194" w:rsidRDefault="005A5194" w:rsidP="005A5194">
      <w:pPr>
        <w:pStyle w:val="LabStepScreenshotLevel2"/>
      </w:pPr>
      <w:r>
        <w:drawing>
          <wp:inline distT="0" distB="0" distL="0" distR="0" wp14:anchorId="712F09F2" wp14:editId="349D7483">
            <wp:extent cx="4937760" cy="74277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74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29" w:rsidRDefault="008F44C7" w:rsidP="005A5194">
      <w:pPr>
        <w:pStyle w:val="LabStepLevel2Numbered"/>
      </w:pPr>
      <w:r>
        <w:lastRenderedPageBreak/>
        <w:t xml:space="preserve">Alter the </w:t>
      </w:r>
      <w:r w:rsidRPr="00504129">
        <w:rPr>
          <w:b/>
        </w:rPr>
        <w:t>Category</w:t>
      </w:r>
      <w:r>
        <w:t xml:space="preserve"> property by highlighting the </w:t>
      </w:r>
      <w:r>
        <w:rPr>
          <w:b/>
        </w:rPr>
        <w:t>Fun Stuff</w:t>
      </w:r>
      <w:r>
        <w:t xml:space="preserve"> category in the right side list and clicking the </w:t>
      </w:r>
      <w:r>
        <w:rPr>
          <w:b/>
        </w:rPr>
        <w:t>&lt;Remove</w:t>
      </w:r>
      <w:r>
        <w:t xml:space="preserve"> button to place the category into the left side list.</w:t>
      </w:r>
      <w:r w:rsidR="004A5874">
        <w:t xml:space="preserve"> </w:t>
      </w:r>
    </w:p>
    <w:p w:rsidR="008F44C7" w:rsidRDefault="00504129" w:rsidP="005A5194">
      <w:pPr>
        <w:pStyle w:val="LabStepLevel2Numbered"/>
      </w:pPr>
      <w:r>
        <w:t xml:space="preserve">Now </w:t>
      </w:r>
      <w:r w:rsidR="008F44C7">
        <w:t xml:space="preserve">highlight the </w:t>
      </w:r>
      <w:r w:rsidR="008F44C7">
        <w:rPr>
          <w:b/>
        </w:rPr>
        <w:t>Ideas</w:t>
      </w:r>
      <w:r w:rsidR="008F44C7">
        <w:t xml:space="preserve"> category in the left side list and click the </w:t>
      </w:r>
      <w:r w:rsidR="008F44C7" w:rsidRPr="002D4E82">
        <w:rPr>
          <w:b/>
        </w:rPr>
        <w:t>Add&gt;</w:t>
      </w:r>
      <w:r w:rsidR="008F44C7">
        <w:t xml:space="preserve"> button to place the </w:t>
      </w:r>
      <w:r>
        <w:t>C</w:t>
      </w:r>
      <w:r w:rsidR="008F44C7">
        <w:t>ategory into the right side list.</w:t>
      </w:r>
      <w:r w:rsidR="004A5874">
        <w:t xml:space="preserve"> </w:t>
      </w:r>
      <w:r w:rsidR="008F44C7">
        <w:t xml:space="preserve">Click </w:t>
      </w:r>
      <w:r w:rsidR="008F44C7" w:rsidRPr="002D4E82">
        <w:rPr>
          <w:b/>
        </w:rPr>
        <w:t>Save as Draft</w:t>
      </w:r>
      <w:r w:rsidR="008F44C7">
        <w:t xml:space="preserve"> to complete the edit.</w:t>
      </w:r>
    </w:p>
    <w:p w:rsidR="00285443" w:rsidRPr="00E34BA5" w:rsidRDefault="00285443" w:rsidP="00285443">
      <w:pPr>
        <w:pStyle w:val="LabStepNumbered"/>
      </w:pPr>
      <w:r>
        <w:t xml:space="preserve">Approve </w:t>
      </w:r>
      <w:r w:rsidR="00802200">
        <w:t>Janice’s</w:t>
      </w:r>
      <w:r>
        <w:t xml:space="preserve"> new category value on Manager Suggestions as the moderator, </w:t>
      </w:r>
      <w:r w:rsidR="00104A65">
        <w:t>Ken</w:t>
      </w:r>
      <w:r>
        <w:t>.</w:t>
      </w:r>
    </w:p>
    <w:p w:rsidR="00207312" w:rsidRPr="007A36B7" w:rsidRDefault="00207312" w:rsidP="003B227A">
      <w:pPr>
        <w:pStyle w:val="LabStepLevel2Numbered"/>
        <w:numPr>
          <w:ilvl w:val="0"/>
          <w:numId w:val="31"/>
        </w:numPr>
      </w:pPr>
      <w:r>
        <w:t xml:space="preserve">Authenticate into the library as Ken Sanchez using the </w:t>
      </w:r>
      <w:r w:rsidRPr="003B227A">
        <w:rPr>
          <w:b/>
        </w:rPr>
        <w:t>Welcome Menu</w:t>
      </w:r>
      <w:r>
        <w:t xml:space="preserve"> in the top right corner and select </w:t>
      </w:r>
      <w:r w:rsidRPr="003B227A">
        <w:rPr>
          <w:b/>
        </w:rPr>
        <w:t>Sign in as Different User</w:t>
      </w:r>
      <w:r>
        <w:t xml:space="preserve"> and enter </w:t>
      </w:r>
      <w:r w:rsidRPr="00D77EC7">
        <w:rPr>
          <w:rStyle w:val="InlindeCode"/>
        </w:rPr>
        <w:t>[[AD-DOMAIN]]\</w:t>
      </w:r>
      <w:r w:rsidR="005A5194">
        <w:rPr>
          <w:rStyle w:val="InlindeCode"/>
        </w:rPr>
        <w:t>ken</w:t>
      </w:r>
      <w:r>
        <w:rPr>
          <w:rStyle w:val="InlindeCode"/>
        </w:rPr>
        <w:t xml:space="preserve"> </w:t>
      </w:r>
      <w:r>
        <w:t xml:space="preserve">for the user name and click </w:t>
      </w:r>
      <w:r w:rsidRPr="003B227A">
        <w:rPr>
          <w:b/>
        </w:rPr>
        <w:t>OK</w:t>
      </w:r>
      <w:r>
        <w:t>.</w:t>
      </w:r>
    </w:p>
    <w:p w:rsidR="00285443" w:rsidRDefault="00285443" w:rsidP="00285443">
      <w:pPr>
        <w:pStyle w:val="LabStepLevel2Numbered"/>
      </w:pPr>
      <w:r>
        <w:t xml:space="preserve">Click on the </w:t>
      </w:r>
      <w:r w:rsidRPr="00377D0B">
        <w:rPr>
          <w:b/>
        </w:rPr>
        <w:t>All Site Content</w:t>
      </w:r>
      <w:r>
        <w:t xml:space="preserve"> link in the Quick Launch Bar.</w:t>
      </w:r>
    </w:p>
    <w:p w:rsidR="00285443" w:rsidRDefault="00285443" w:rsidP="00285443">
      <w:pPr>
        <w:pStyle w:val="LabStepLevel2Numbered"/>
      </w:pPr>
      <w:r>
        <w:t xml:space="preserve">Click on the link for the </w:t>
      </w:r>
      <w:r w:rsidRPr="00377D0B">
        <w:rPr>
          <w:b/>
        </w:rPr>
        <w:t>Posts</w:t>
      </w:r>
      <w:r>
        <w:t xml:space="preserve"> list under the </w:t>
      </w:r>
      <w:r w:rsidRPr="00207312">
        <w:rPr>
          <w:b/>
        </w:rPr>
        <w:t>Lists</w:t>
      </w:r>
      <w:r>
        <w:t xml:space="preserve"> </w:t>
      </w:r>
      <w:r w:rsidR="00207312">
        <w:t>heading</w:t>
      </w:r>
      <w:r>
        <w:t>.</w:t>
      </w:r>
    </w:p>
    <w:p w:rsidR="00285443" w:rsidRDefault="00285443" w:rsidP="00285443">
      <w:pPr>
        <w:pStyle w:val="LabStepLevel2Numbered"/>
      </w:pPr>
      <w:r>
        <w:t xml:space="preserve">Note that the value in the </w:t>
      </w:r>
      <w:r w:rsidRPr="00571FE9">
        <w:rPr>
          <w:b/>
        </w:rPr>
        <w:t>Approval Status</w:t>
      </w:r>
      <w:r>
        <w:t xml:space="preserve"> column for </w:t>
      </w:r>
      <w:r w:rsidR="00571FE9">
        <w:t>Janice’s</w:t>
      </w:r>
      <w:r>
        <w:t xml:space="preserve"> </w:t>
      </w:r>
      <w:r w:rsidRPr="00BC42B0">
        <w:rPr>
          <w:b/>
        </w:rPr>
        <w:t>Manager Suggestions</w:t>
      </w:r>
      <w:r>
        <w:t xml:space="preserve"> post is </w:t>
      </w:r>
      <w:proofErr w:type="gramStart"/>
      <w:r w:rsidRPr="00BC42B0">
        <w:rPr>
          <w:b/>
        </w:rPr>
        <w:t>Pending</w:t>
      </w:r>
      <w:proofErr w:type="gramEnd"/>
      <w:r>
        <w:t>.</w:t>
      </w:r>
      <w:r w:rsidRPr="00FB5EBB">
        <w:t xml:space="preserve"> </w:t>
      </w:r>
      <w:r w:rsidR="00BC42B0">
        <w:t xml:space="preserve">Ken </w:t>
      </w:r>
      <w:r>
        <w:t>can see</w:t>
      </w:r>
      <w:r w:rsidR="00BC42B0">
        <w:t xml:space="preserve"> the pending item because he</w:t>
      </w:r>
      <w:r>
        <w:t xml:space="preserve"> has been granted the permission to approve items on this blog site.</w:t>
      </w:r>
    </w:p>
    <w:p w:rsidR="00285443" w:rsidRDefault="00285443" w:rsidP="00285443">
      <w:pPr>
        <w:pStyle w:val="LabStepLevel2Numbered"/>
      </w:pPr>
      <w:r>
        <w:t xml:space="preserve">Check the </w:t>
      </w:r>
      <w:r w:rsidR="00BC42B0">
        <w:t xml:space="preserve">checkbox </w:t>
      </w:r>
      <w:r>
        <w:t xml:space="preserve">box for the </w:t>
      </w:r>
      <w:r w:rsidR="00BC42B0">
        <w:t>Janice’s</w:t>
      </w:r>
      <w:r>
        <w:t xml:space="preserve"> </w:t>
      </w:r>
      <w:r w:rsidRPr="00BC42B0">
        <w:rPr>
          <w:b/>
        </w:rPr>
        <w:t>Manager Suggestions</w:t>
      </w:r>
      <w:r>
        <w:t xml:space="preserve"> post and begin the approval process by clicking on the </w:t>
      </w:r>
      <w:r>
        <w:rPr>
          <w:b/>
        </w:rPr>
        <w:t>Approve/Reject</w:t>
      </w:r>
      <w:r w:rsidR="004A5874">
        <w:t xml:space="preserve"> </w:t>
      </w:r>
      <w:r>
        <w:t xml:space="preserve">button in the </w:t>
      </w:r>
      <w:r w:rsidRPr="00890EBD">
        <w:rPr>
          <w:b/>
        </w:rPr>
        <w:t>Workflows</w:t>
      </w:r>
      <w:r>
        <w:t xml:space="preserve"> </w:t>
      </w:r>
      <w:r w:rsidR="00890EBD">
        <w:t xml:space="preserve">group </w:t>
      </w:r>
      <w:r>
        <w:t xml:space="preserve">of the </w:t>
      </w:r>
      <w:r w:rsidRPr="00890EBD">
        <w:rPr>
          <w:b/>
        </w:rPr>
        <w:t xml:space="preserve">Items </w:t>
      </w:r>
      <w:r w:rsidR="00890EBD">
        <w:t xml:space="preserve">tab in the </w:t>
      </w:r>
      <w:r>
        <w:t>ribbon.</w:t>
      </w:r>
    </w:p>
    <w:p w:rsidR="00285443" w:rsidRDefault="00890EBD" w:rsidP="00285443">
      <w:pPr>
        <w:pStyle w:val="LabStepLevel2Numbered"/>
      </w:pPr>
      <w:r>
        <w:t>In the resulting</w:t>
      </w:r>
      <w:r w:rsidR="00285443">
        <w:t xml:space="preserve"> </w:t>
      </w:r>
      <w:r w:rsidR="00285443" w:rsidRPr="00890EBD">
        <w:rPr>
          <w:b/>
        </w:rPr>
        <w:t>Approve/Reject</w:t>
      </w:r>
      <w:r w:rsidR="00285443">
        <w:t xml:space="preserve"> dialog box, select the </w:t>
      </w:r>
      <w:r w:rsidR="00285443" w:rsidRPr="00D04472">
        <w:rPr>
          <w:b/>
        </w:rPr>
        <w:t>Approved</w:t>
      </w:r>
      <w:r w:rsidR="00285443">
        <w:t xml:space="preserve"> radio button and enter a comment indicating </w:t>
      </w:r>
      <w:r w:rsidR="00B22411">
        <w:t>Ken</w:t>
      </w:r>
      <w:r w:rsidR="00285443">
        <w:t xml:space="preserve"> approves of the new category.</w:t>
      </w:r>
      <w:r w:rsidR="004A5874">
        <w:t xml:space="preserve"> </w:t>
      </w:r>
      <w:r w:rsidR="00285443">
        <w:t xml:space="preserve">Click </w:t>
      </w:r>
      <w:r w:rsidR="00285443" w:rsidRPr="00D04472">
        <w:rPr>
          <w:b/>
        </w:rPr>
        <w:t>OK</w:t>
      </w:r>
      <w:r w:rsidR="00285443">
        <w:t xml:space="preserve"> to complete the approval and notice that in the list the item's </w:t>
      </w:r>
      <w:r w:rsidR="00285443" w:rsidRPr="005B1C3A">
        <w:rPr>
          <w:b/>
        </w:rPr>
        <w:t>Approval Status</w:t>
      </w:r>
      <w:r w:rsidR="00285443">
        <w:t xml:space="preserve"> column value has changed from </w:t>
      </w:r>
      <w:r w:rsidR="00285443" w:rsidRPr="005B1C3A">
        <w:rPr>
          <w:b/>
        </w:rPr>
        <w:t>Pending</w:t>
      </w:r>
      <w:r w:rsidR="00285443">
        <w:t xml:space="preserve"> to </w:t>
      </w:r>
      <w:r w:rsidR="00285443" w:rsidRPr="005B1C3A">
        <w:rPr>
          <w:b/>
        </w:rPr>
        <w:t>Approved</w:t>
      </w:r>
      <w:r w:rsidR="00285443">
        <w:t>.</w:t>
      </w:r>
    </w:p>
    <w:p w:rsidR="00285443" w:rsidRDefault="00285443" w:rsidP="00285443">
      <w:pPr>
        <w:pStyle w:val="LabStepLevel2Numbered"/>
      </w:pPr>
      <w:r>
        <w:t>Navigate back to the home page of the blog site via your preferred method.</w:t>
      </w:r>
    </w:p>
    <w:p w:rsidR="00B15109" w:rsidRDefault="00B15109" w:rsidP="00B15109">
      <w:pPr>
        <w:pStyle w:val="LabExerciseCallout"/>
      </w:pPr>
      <w:r w:rsidRPr="00B15109">
        <w:rPr>
          <w:b/>
        </w:rPr>
        <w:t>Note:</w:t>
      </w:r>
      <w:r>
        <w:t xml:space="preserve"> The remaining steps in this exercise are can only be performed if you have Microsoft Word 2010 installed.</w:t>
      </w:r>
    </w:p>
    <w:p w:rsidR="008F44C7" w:rsidRPr="00E34BA5" w:rsidRDefault="00285443" w:rsidP="00285443">
      <w:pPr>
        <w:pStyle w:val="LabStepNumbered"/>
      </w:pPr>
      <w:r>
        <w:t xml:space="preserve">Create a new post as </w:t>
      </w:r>
      <w:r w:rsidR="00CF3255">
        <w:t>Ken Sanchez</w:t>
      </w:r>
      <w:r>
        <w:t xml:space="preserve"> using a non-SharePoint blog editor.</w:t>
      </w:r>
    </w:p>
    <w:p w:rsidR="00285443" w:rsidRDefault="00086F0B" w:rsidP="003B227A">
      <w:pPr>
        <w:pStyle w:val="LabStepLevel2Numbered"/>
        <w:numPr>
          <w:ilvl w:val="0"/>
          <w:numId w:val="32"/>
        </w:numPr>
      </w:pPr>
      <w:r>
        <w:t xml:space="preserve">Still logged onto the blog site as </w:t>
      </w:r>
      <w:r w:rsidR="00EA2B02">
        <w:t xml:space="preserve">Ken </w:t>
      </w:r>
      <w:proofErr w:type="spellStart"/>
      <w:r w:rsidR="00EA2B02">
        <w:t>Sanzchez</w:t>
      </w:r>
      <w:proofErr w:type="spellEnd"/>
      <w:r>
        <w:t xml:space="preserve"> from the previous step, c</w:t>
      </w:r>
      <w:r w:rsidR="00285443">
        <w:t xml:space="preserve">lick on the </w:t>
      </w:r>
      <w:r w:rsidR="00375A47" w:rsidRPr="003B227A">
        <w:rPr>
          <w:b/>
        </w:rPr>
        <w:t>Launch blog program to post</w:t>
      </w:r>
      <w:r w:rsidR="00285443">
        <w:t xml:space="preserve"> link under </w:t>
      </w:r>
      <w:r w:rsidR="00285443" w:rsidRPr="003B227A">
        <w:rPr>
          <w:b/>
        </w:rPr>
        <w:t>Blog Tools</w:t>
      </w:r>
      <w:r w:rsidR="00285443">
        <w:t xml:space="preserve"> on the right.</w:t>
      </w:r>
      <w:r w:rsidR="004A5874">
        <w:t xml:space="preserve"> </w:t>
      </w:r>
      <w:r w:rsidR="00285443">
        <w:t>The default blog editing application registered in the Windows OS will automatically launch</w:t>
      </w:r>
      <w:r w:rsidR="006D1567">
        <w:t>. If you have Word 2007 or Word 2010 installed</w:t>
      </w:r>
      <w:r w:rsidR="009F1146">
        <w:t xml:space="preserve"> it will open</w:t>
      </w:r>
      <w:r w:rsidR="00285443">
        <w:t>.</w:t>
      </w:r>
    </w:p>
    <w:p w:rsidR="00285443" w:rsidRDefault="00285443" w:rsidP="005A5194">
      <w:pPr>
        <w:pStyle w:val="LabStepLevel2Numbered"/>
      </w:pPr>
      <w:r>
        <w:t xml:space="preserve">Verify that the </w:t>
      </w:r>
      <w:r w:rsidRPr="00D261FF">
        <w:rPr>
          <w:b/>
        </w:rPr>
        <w:t>URL</w:t>
      </w:r>
      <w:r>
        <w:t xml:space="preserve"> to the </w:t>
      </w:r>
      <w:r w:rsidRPr="00D261FF">
        <w:rPr>
          <w:b/>
        </w:rPr>
        <w:t>Wingtip Blog</w:t>
      </w:r>
      <w:r>
        <w:t xml:space="preserve"> site automatically appears in the </w:t>
      </w:r>
      <w:r w:rsidRPr="00D261FF">
        <w:rPr>
          <w:b/>
        </w:rPr>
        <w:t>Blog URL</w:t>
      </w:r>
      <w:r w:rsidR="00D261FF">
        <w:t xml:space="preserve"> field of the </w:t>
      </w:r>
      <w:r w:rsidR="00D261FF" w:rsidRPr="00D261FF">
        <w:rPr>
          <w:b/>
        </w:rPr>
        <w:t>New SharePoint Blog Account</w:t>
      </w:r>
      <w:r>
        <w:t xml:space="preserve"> pop-up prompt and click </w:t>
      </w:r>
      <w:r w:rsidRPr="00285443">
        <w:rPr>
          <w:b/>
        </w:rPr>
        <w:t>OK</w:t>
      </w:r>
      <w:r>
        <w:t>.</w:t>
      </w:r>
    </w:p>
    <w:p w:rsidR="00285443" w:rsidRDefault="00285443" w:rsidP="005A5194">
      <w:pPr>
        <w:pStyle w:val="LabStepLevel2Numbered"/>
      </w:pPr>
      <w:r>
        <w:t xml:space="preserve">Click </w:t>
      </w:r>
      <w:proofErr w:type="gramStart"/>
      <w:r w:rsidRPr="00285443">
        <w:rPr>
          <w:b/>
        </w:rPr>
        <w:t>Yes</w:t>
      </w:r>
      <w:proofErr w:type="gramEnd"/>
      <w:r>
        <w:t xml:space="preserve"> in the Microsoft Word pop-up prompt regarding data being sent from Word to the Blog provider.</w:t>
      </w:r>
    </w:p>
    <w:p w:rsidR="00285443" w:rsidRDefault="00285443" w:rsidP="005A5194">
      <w:pPr>
        <w:pStyle w:val="LabStepLevel2Numbered"/>
      </w:pPr>
      <w:r>
        <w:t xml:space="preserve">After a brief pop-up registering to the blog provider, click </w:t>
      </w:r>
      <w:r w:rsidRPr="00285443">
        <w:rPr>
          <w:b/>
        </w:rPr>
        <w:t>Yes</w:t>
      </w:r>
      <w:r>
        <w:t xml:space="preserve"> again in another Microsoft Word </w:t>
      </w:r>
      <w:r w:rsidR="00D261FF">
        <w:t xml:space="preserve">2010 </w:t>
      </w:r>
      <w:r>
        <w:t>pop-up prompt regarding data being sent</w:t>
      </w:r>
      <w:r w:rsidR="00D261FF">
        <w:t xml:space="preserve"> from Word to the Blog provider.</w:t>
      </w:r>
    </w:p>
    <w:p w:rsidR="00285443" w:rsidRDefault="00285443" w:rsidP="005A5194">
      <w:pPr>
        <w:pStyle w:val="LabStepLevel2Numbered"/>
      </w:pPr>
      <w:r>
        <w:t xml:space="preserve">Click </w:t>
      </w:r>
      <w:r w:rsidRPr="00285443">
        <w:rPr>
          <w:b/>
        </w:rPr>
        <w:t>OK</w:t>
      </w:r>
      <w:r>
        <w:t xml:space="preserve"> to the </w:t>
      </w:r>
      <w:r w:rsidRPr="00D261FF">
        <w:rPr>
          <w:b/>
        </w:rPr>
        <w:t>Account registration successful</w:t>
      </w:r>
      <w:r>
        <w:t xml:space="preserve"> message.</w:t>
      </w:r>
    </w:p>
    <w:p w:rsidR="00285443" w:rsidRDefault="00285443" w:rsidP="005A5194">
      <w:pPr>
        <w:pStyle w:val="LabStepLevel2Numbered"/>
      </w:pPr>
      <w:r>
        <w:t xml:space="preserve">Click on the </w:t>
      </w:r>
      <w:r w:rsidRPr="00D261FF">
        <w:rPr>
          <w:b/>
        </w:rPr>
        <w:t>[Enter Post Title Here]</w:t>
      </w:r>
      <w:r>
        <w:t xml:space="preserve"> text to replace it with the following Title:</w:t>
      </w:r>
      <w:r w:rsidR="004A5874">
        <w:t xml:space="preserve"> </w:t>
      </w:r>
      <w:r w:rsidRPr="00D261FF">
        <w:rPr>
          <w:b/>
        </w:rPr>
        <w:t>A Bit about Dogs</w:t>
      </w:r>
      <w:r w:rsidR="00D261FF">
        <w:rPr>
          <w:b/>
        </w:rPr>
        <w:t>.</w:t>
      </w:r>
    </w:p>
    <w:p w:rsidR="00285443" w:rsidRDefault="00285443" w:rsidP="005A5194">
      <w:pPr>
        <w:pStyle w:val="LabStepLevel2Numbered"/>
      </w:pPr>
      <w:r>
        <w:t>Click the white space beneath the horizontal divider line under the title and type a short entry regarding what you like about dogs.</w:t>
      </w:r>
      <w:r w:rsidR="004A5874">
        <w:t xml:space="preserve"> </w:t>
      </w:r>
      <w:r w:rsidR="009B2E19">
        <w:t xml:space="preserve">Include some </w:t>
      </w:r>
      <w:r w:rsidR="009B2E19" w:rsidRPr="00D44701">
        <w:rPr>
          <w:b/>
        </w:rPr>
        <w:t>Word Art</w:t>
      </w:r>
      <w:r w:rsidR="009B2E19">
        <w:t xml:space="preserve"> from the </w:t>
      </w:r>
      <w:r w:rsidR="009B2E19" w:rsidRPr="00D44701">
        <w:rPr>
          <w:b/>
        </w:rPr>
        <w:t>Insert</w:t>
      </w:r>
      <w:r w:rsidR="009B2E19">
        <w:t xml:space="preserve"> </w:t>
      </w:r>
      <w:r w:rsidR="00D261FF">
        <w:t>tab in the ribbon</w:t>
      </w:r>
      <w:r w:rsidR="009B2E19">
        <w:t>.</w:t>
      </w:r>
    </w:p>
    <w:p w:rsidR="003B227A" w:rsidRDefault="003B227A" w:rsidP="003B227A">
      <w:pPr>
        <w:pStyle w:val="LabStepScreenshotLevel2"/>
      </w:pPr>
      <w:r>
        <w:drawing>
          <wp:inline distT="0" distB="0" distL="0" distR="0" wp14:anchorId="178BA4AD" wp14:editId="63394794">
            <wp:extent cx="2324100" cy="267060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3810" cy="267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A9" w:rsidRDefault="00086F0B" w:rsidP="005A5194">
      <w:pPr>
        <w:pStyle w:val="LabStepLevel2Numbered"/>
      </w:pPr>
      <w:r>
        <w:lastRenderedPageBreak/>
        <w:t xml:space="preserve">Click on the </w:t>
      </w:r>
      <w:r w:rsidRPr="00086F0B">
        <w:rPr>
          <w:b/>
        </w:rPr>
        <w:t>Insert Category</w:t>
      </w:r>
      <w:r>
        <w:t xml:space="preserve"> </w:t>
      </w:r>
      <w:r w:rsidR="00695089">
        <w:t>button in</w:t>
      </w:r>
      <w:r>
        <w:t xml:space="preserve"> the </w:t>
      </w:r>
      <w:r w:rsidRPr="00695089">
        <w:rPr>
          <w:b/>
        </w:rPr>
        <w:t>Blog</w:t>
      </w:r>
      <w:r>
        <w:t xml:space="preserve"> </w:t>
      </w:r>
      <w:r w:rsidR="00695089">
        <w:t>group</w:t>
      </w:r>
      <w:r>
        <w:t xml:space="preserve"> of the </w:t>
      </w:r>
      <w:r w:rsidRPr="00695089">
        <w:rPr>
          <w:b/>
        </w:rPr>
        <w:t>Blog Post</w:t>
      </w:r>
      <w:r>
        <w:t xml:space="preserve"> </w:t>
      </w:r>
      <w:r w:rsidR="00695089">
        <w:t>tab in the ribbon</w:t>
      </w:r>
      <w:r>
        <w:t>.</w:t>
      </w:r>
      <w:r w:rsidR="004A5874">
        <w:t xml:space="preserve"> </w:t>
      </w:r>
    </w:p>
    <w:p w:rsidR="00086F0B" w:rsidRDefault="00086F0B" w:rsidP="005A5194">
      <w:pPr>
        <w:pStyle w:val="LabStepLevel2Numbered"/>
      </w:pPr>
      <w:r>
        <w:t xml:space="preserve">Use the </w:t>
      </w:r>
      <w:r w:rsidR="00695089">
        <w:t xml:space="preserve">resulting </w:t>
      </w:r>
      <w:r>
        <w:t xml:space="preserve">drop down box </w:t>
      </w:r>
      <w:r w:rsidR="00D56544">
        <w:t xml:space="preserve">that appears at the top of the body section in the edit window </w:t>
      </w:r>
      <w:r>
        <w:t xml:space="preserve">to select the </w:t>
      </w:r>
      <w:r w:rsidRPr="00086F0B">
        <w:rPr>
          <w:b/>
        </w:rPr>
        <w:t>Fun Stuff</w:t>
      </w:r>
      <w:r>
        <w:t xml:space="preserve"> category for this new post.</w:t>
      </w:r>
    </w:p>
    <w:p w:rsidR="00086F0B" w:rsidRDefault="00B72DA9" w:rsidP="00B72DA9">
      <w:pPr>
        <w:pStyle w:val="LabStepScreenshotLevel2"/>
      </w:pPr>
      <w:r w:rsidRPr="00B72DA9">
        <w:drawing>
          <wp:inline distT="0" distB="0" distL="0" distR="0" wp14:anchorId="277BE497" wp14:editId="56FD36F1">
            <wp:extent cx="2438095" cy="2752381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19" w:rsidRDefault="009B2E19" w:rsidP="005A5194">
      <w:pPr>
        <w:pStyle w:val="LabStepLevel2Numbered"/>
      </w:pPr>
      <w:r>
        <w:t xml:space="preserve">Complete the new post by clicking the </w:t>
      </w:r>
      <w:r w:rsidRPr="009B2E19">
        <w:rPr>
          <w:b/>
        </w:rPr>
        <w:t>Publish</w:t>
      </w:r>
      <w:r w:rsidR="00D56544">
        <w:t xml:space="preserve"> button</w:t>
      </w:r>
      <w:r>
        <w:t xml:space="preserve"> </w:t>
      </w:r>
      <w:r w:rsidR="00695089">
        <w:t>in</w:t>
      </w:r>
      <w:r>
        <w:t xml:space="preserve"> the </w:t>
      </w:r>
      <w:r w:rsidRPr="007D0806">
        <w:rPr>
          <w:b/>
        </w:rPr>
        <w:t>Blog Post</w:t>
      </w:r>
      <w:r>
        <w:t xml:space="preserve"> </w:t>
      </w:r>
      <w:r w:rsidR="007D0806">
        <w:t xml:space="preserve">tab in the </w:t>
      </w:r>
      <w:r>
        <w:t>ribbon.</w:t>
      </w:r>
    </w:p>
    <w:p w:rsidR="009B2E19" w:rsidRDefault="00B72DA9" w:rsidP="000E0410">
      <w:pPr>
        <w:pStyle w:val="LabStepScreenshotLevel2"/>
      </w:pPr>
      <w:r>
        <w:drawing>
          <wp:inline distT="0" distB="0" distL="0" distR="0" wp14:anchorId="4B319D55" wp14:editId="496DA14B">
            <wp:extent cx="2438095" cy="216190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0B" w:rsidRDefault="009B2E19" w:rsidP="005A5194">
      <w:pPr>
        <w:pStyle w:val="LabStepLevel2Numbered"/>
      </w:pPr>
      <w:r>
        <w:t xml:space="preserve">Click </w:t>
      </w:r>
      <w:proofErr w:type="gramStart"/>
      <w:r w:rsidRPr="00285443">
        <w:rPr>
          <w:b/>
        </w:rPr>
        <w:t>Yes</w:t>
      </w:r>
      <w:proofErr w:type="gramEnd"/>
      <w:r>
        <w:t xml:space="preserve"> in the Microsoft Word pop-up prompt regarding data being sent from Word to the Blog provider.</w:t>
      </w:r>
    </w:p>
    <w:p w:rsidR="000E0410" w:rsidRDefault="009B2E19" w:rsidP="005A5194">
      <w:pPr>
        <w:pStyle w:val="LabStepLevel2Numbered"/>
      </w:pPr>
      <w:r>
        <w:t>Note the information panel stating the blog post has been published.</w:t>
      </w:r>
      <w:r w:rsidR="004A5874">
        <w:t xml:space="preserve"> </w:t>
      </w:r>
    </w:p>
    <w:p w:rsidR="00B72DA9" w:rsidRDefault="00B72DA9" w:rsidP="00B72DA9">
      <w:pPr>
        <w:pStyle w:val="LabStepScreenshotLevel2"/>
      </w:pPr>
      <w:r>
        <w:lastRenderedPageBreak/>
        <w:drawing>
          <wp:inline distT="0" distB="0" distL="0" distR="0" wp14:anchorId="0DD184CE" wp14:editId="39E07C0C">
            <wp:extent cx="3419048" cy="248571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19" w:rsidRDefault="009B2E19" w:rsidP="005A5194">
      <w:pPr>
        <w:pStyle w:val="LabStepLevel2Numbered"/>
      </w:pPr>
      <w:r>
        <w:t>Exit Microsoft Word (</w:t>
      </w:r>
      <w:r w:rsidRPr="00DC075D">
        <w:rPr>
          <w:i/>
        </w:rPr>
        <w:t xml:space="preserve">click </w:t>
      </w:r>
      <w:proofErr w:type="gramStart"/>
      <w:r w:rsidRPr="00DC075D">
        <w:rPr>
          <w:i/>
        </w:rPr>
        <w:t>Don't</w:t>
      </w:r>
      <w:proofErr w:type="gramEnd"/>
      <w:r w:rsidRPr="00DC075D">
        <w:rPr>
          <w:i/>
        </w:rPr>
        <w:t xml:space="preserve"> Save if prompted</w:t>
      </w:r>
      <w:r>
        <w:t xml:space="preserve">). </w:t>
      </w:r>
    </w:p>
    <w:p w:rsidR="009B2E19" w:rsidRPr="00E34BA5" w:rsidRDefault="009B2E19" w:rsidP="009B2E19">
      <w:pPr>
        <w:pStyle w:val="LabStepNumbered"/>
      </w:pPr>
      <w:r>
        <w:t>Verify the new post a</w:t>
      </w:r>
      <w:r w:rsidR="00691E0A">
        <w:t>ppears on the Wingtip Blog site:</w:t>
      </w:r>
    </w:p>
    <w:p w:rsidR="009B2E19" w:rsidRDefault="009B2E19" w:rsidP="007906A0">
      <w:pPr>
        <w:pStyle w:val="LabStepLevel2Numbered"/>
        <w:numPr>
          <w:ilvl w:val="0"/>
          <w:numId w:val="33"/>
        </w:numPr>
      </w:pPr>
      <w:r>
        <w:t xml:space="preserve">Verify that </w:t>
      </w:r>
      <w:r w:rsidR="00BA003F">
        <w:t>Ken Sanche</w:t>
      </w:r>
      <w:r w:rsidR="00EA2B02">
        <w:t>z</w:t>
      </w:r>
      <w:r w:rsidR="00BA003F">
        <w:t xml:space="preserve">’s </w:t>
      </w:r>
      <w:r>
        <w:t xml:space="preserve">new post about dogs appears at the top of the home page (you may need to </w:t>
      </w:r>
      <w:r w:rsidR="007906A0">
        <w:t>refresh the browser):</w:t>
      </w:r>
    </w:p>
    <w:p w:rsidR="007906A0" w:rsidRDefault="007906A0" w:rsidP="007906A0">
      <w:pPr>
        <w:pStyle w:val="LabStepScreenshotLevel2"/>
      </w:pPr>
      <w:r>
        <w:drawing>
          <wp:inline distT="0" distB="0" distL="0" distR="0" wp14:anchorId="7403AE73" wp14:editId="4C4866AA">
            <wp:extent cx="3181350" cy="266472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66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44" w:rsidRDefault="00D56544" w:rsidP="007906A0">
      <w:pPr>
        <w:pStyle w:val="LabStepNumbered"/>
      </w:pPr>
      <w:r>
        <w:t>Edit</w:t>
      </w:r>
      <w:r w:rsidRPr="00E34BA5">
        <w:t xml:space="preserve"> </w:t>
      </w:r>
      <w:r>
        <w:t>an existing post using a non-SharePoint editor</w:t>
      </w:r>
      <w:r w:rsidR="00474BE4">
        <w:t>:</w:t>
      </w:r>
    </w:p>
    <w:p w:rsidR="00D56544" w:rsidRDefault="00D56544" w:rsidP="00964C0F">
      <w:pPr>
        <w:pStyle w:val="LabStepLevel2Numbered"/>
        <w:numPr>
          <w:ilvl w:val="0"/>
          <w:numId w:val="34"/>
        </w:numPr>
      </w:pPr>
      <w:r>
        <w:t xml:space="preserve">Still logged onto the blog site as </w:t>
      </w:r>
      <w:r w:rsidR="00F37CE7">
        <w:t>Ken Sanchez</w:t>
      </w:r>
      <w:r>
        <w:t xml:space="preserve"> from the previous step, click on the </w:t>
      </w:r>
      <w:r w:rsidRPr="00964C0F">
        <w:rPr>
          <w:b/>
        </w:rPr>
        <w:t>Launch blog program to post</w:t>
      </w:r>
      <w:r>
        <w:t xml:space="preserve"> link under </w:t>
      </w:r>
      <w:r w:rsidRPr="00964C0F">
        <w:rPr>
          <w:b/>
        </w:rPr>
        <w:t>Blog Tools</w:t>
      </w:r>
      <w:r>
        <w:t xml:space="preserve"> on the right to again launch the default blog editing application, Microsoft Word.</w:t>
      </w:r>
    </w:p>
    <w:p w:rsidR="006C4BA8" w:rsidRDefault="00D56544" w:rsidP="006C4BA8">
      <w:pPr>
        <w:pStyle w:val="LabStepLevel2Numbered"/>
      </w:pPr>
      <w:r>
        <w:t xml:space="preserve">Click on the </w:t>
      </w:r>
      <w:r w:rsidRPr="006C4BA8">
        <w:rPr>
          <w:b/>
        </w:rPr>
        <w:t>Open Existing</w:t>
      </w:r>
      <w:r>
        <w:t xml:space="preserve"> button from the </w:t>
      </w:r>
      <w:r w:rsidRPr="006E74A6">
        <w:rPr>
          <w:b/>
        </w:rPr>
        <w:t>Blog</w:t>
      </w:r>
      <w:r>
        <w:t xml:space="preserve"> </w:t>
      </w:r>
      <w:r w:rsidR="006E74A6">
        <w:t xml:space="preserve">group </w:t>
      </w:r>
      <w:r w:rsidR="006C4BA8">
        <w:t xml:space="preserve">of the </w:t>
      </w:r>
      <w:r w:rsidR="006C4BA8" w:rsidRPr="006E74A6">
        <w:rPr>
          <w:b/>
        </w:rPr>
        <w:t>Blog Post</w:t>
      </w:r>
      <w:r w:rsidR="006C4BA8">
        <w:t xml:space="preserve"> </w:t>
      </w:r>
      <w:r w:rsidR="006E74A6">
        <w:t xml:space="preserve">tab in the </w:t>
      </w:r>
      <w:r w:rsidR="006C4BA8">
        <w:t>ribbon.</w:t>
      </w:r>
    </w:p>
    <w:p w:rsidR="00964C0F" w:rsidRDefault="00964C0F" w:rsidP="00964C0F">
      <w:pPr>
        <w:pStyle w:val="LabStepScreenshotLevel2"/>
      </w:pPr>
      <w:r>
        <w:lastRenderedPageBreak/>
        <w:drawing>
          <wp:inline distT="0" distB="0" distL="0" distR="0" wp14:anchorId="10976F63" wp14:editId="1C98E476">
            <wp:extent cx="2485714" cy="196190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BA8" w:rsidRDefault="006C4BA8" w:rsidP="00D56544">
      <w:pPr>
        <w:pStyle w:val="LabStepLevel2Numbered"/>
      </w:pPr>
      <w:r>
        <w:t xml:space="preserve">Click </w:t>
      </w:r>
      <w:proofErr w:type="gramStart"/>
      <w:r w:rsidRPr="00285443">
        <w:rPr>
          <w:b/>
        </w:rPr>
        <w:t>Yes</w:t>
      </w:r>
      <w:proofErr w:type="gramEnd"/>
      <w:r>
        <w:t xml:space="preserve"> in the Microsoft Word pop-up prompt regarding data being sent from Word to the Blog provider.</w:t>
      </w:r>
    </w:p>
    <w:p w:rsidR="006C4BA8" w:rsidRDefault="006C4BA8" w:rsidP="00D56544">
      <w:pPr>
        <w:pStyle w:val="LabStepLevel2Numbered"/>
      </w:pPr>
      <w:r>
        <w:t xml:space="preserve">From the resulting </w:t>
      </w:r>
      <w:r w:rsidRPr="00707B62">
        <w:rPr>
          <w:b/>
        </w:rPr>
        <w:t>Open Existing Post</w:t>
      </w:r>
      <w:r>
        <w:t xml:space="preserve"> dialog box, verify that the </w:t>
      </w:r>
      <w:r w:rsidRPr="00707B62">
        <w:rPr>
          <w:b/>
        </w:rPr>
        <w:t>Account</w:t>
      </w:r>
      <w:r>
        <w:t xml:space="preserve"> field represents the Wingtip Blog account and select the post recently added in the previous steps called </w:t>
      </w:r>
      <w:r w:rsidRPr="006C4BA8">
        <w:rPr>
          <w:b/>
        </w:rPr>
        <w:t>A Bit about Dogs</w:t>
      </w:r>
      <w:r>
        <w:t xml:space="preserve"> by single-clicking on it to highlight it then clicking </w:t>
      </w:r>
      <w:r w:rsidRPr="006C4BA8">
        <w:rPr>
          <w:b/>
        </w:rPr>
        <w:t>OK</w:t>
      </w:r>
      <w:r>
        <w:t>.</w:t>
      </w:r>
    </w:p>
    <w:p w:rsidR="006C4BA8" w:rsidRDefault="006C4BA8" w:rsidP="00D56544">
      <w:pPr>
        <w:pStyle w:val="LabStepLevel2Numbered"/>
      </w:pPr>
      <w:r>
        <w:t xml:space="preserve">Click </w:t>
      </w:r>
      <w:r w:rsidRPr="00285443">
        <w:rPr>
          <w:b/>
        </w:rPr>
        <w:t>Yes</w:t>
      </w:r>
      <w:r>
        <w:t xml:space="preserve"> again in another Microsoft Word pop-up prompt regarding data being sent from Wor</w:t>
      </w:r>
      <w:r w:rsidR="00707B62">
        <w:t>d to the Blog provider.</w:t>
      </w:r>
    </w:p>
    <w:p w:rsidR="008B700D" w:rsidRDefault="006C4BA8" w:rsidP="00D56544">
      <w:pPr>
        <w:pStyle w:val="LabStepLevel2Numbered"/>
      </w:pPr>
      <w:r>
        <w:t xml:space="preserve">Insert a picture into the post using the </w:t>
      </w:r>
      <w:r w:rsidRPr="00473FCB">
        <w:rPr>
          <w:b/>
        </w:rPr>
        <w:t>Insert</w:t>
      </w:r>
      <w:r>
        <w:t xml:space="preserve"> </w:t>
      </w:r>
      <w:r w:rsidR="00473FCB">
        <w:t xml:space="preserve">tab’s </w:t>
      </w:r>
      <w:r w:rsidRPr="003D4E48">
        <w:rPr>
          <w:b/>
        </w:rPr>
        <w:t>Picture</w:t>
      </w:r>
      <w:r>
        <w:t xml:space="preserve"> button</w:t>
      </w:r>
      <w:r w:rsidR="003D4E48">
        <w:t xml:space="preserve"> </w:t>
      </w:r>
      <w:r w:rsidR="00473FCB">
        <w:t>in the ribbon. Add any image from your workstation.</w:t>
      </w:r>
    </w:p>
    <w:p w:rsidR="006C4BA8" w:rsidRDefault="008B700D" w:rsidP="00D56544">
      <w:pPr>
        <w:pStyle w:val="LabStepLevel2Numbered"/>
      </w:pPr>
      <w:r>
        <w:t>R</w:t>
      </w:r>
      <w:r w:rsidR="006C4BA8">
        <w:t xml:space="preserve">e-publish </w:t>
      </w:r>
      <w:r w:rsidR="003D4E48">
        <w:t xml:space="preserve">the </w:t>
      </w:r>
      <w:r>
        <w:t xml:space="preserve">edited </w:t>
      </w:r>
      <w:r w:rsidR="003D4E48">
        <w:t>post</w:t>
      </w:r>
      <w:r w:rsidR="006C4BA8">
        <w:t xml:space="preserve"> by clicking the </w:t>
      </w:r>
      <w:r w:rsidR="006C4BA8" w:rsidRPr="006C4BA8">
        <w:rPr>
          <w:b/>
        </w:rPr>
        <w:t>Publish</w:t>
      </w:r>
      <w:r w:rsidR="006C4BA8">
        <w:t xml:space="preserve"> button </w:t>
      </w:r>
      <w:r>
        <w:t>in</w:t>
      </w:r>
      <w:r w:rsidR="006C4BA8">
        <w:t xml:space="preserve"> the Blog section of the Blog Post ribbon.</w:t>
      </w:r>
    </w:p>
    <w:p w:rsidR="008B700D" w:rsidRDefault="008B700D" w:rsidP="00D56544">
      <w:pPr>
        <w:pStyle w:val="LabStepLevel2Numbered"/>
      </w:pPr>
      <w:r>
        <w:t xml:space="preserve">Click </w:t>
      </w:r>
      <w:proofErr w:type="gramStart"/>
      <w:r w:rsidRPr="00285443">
        <w:rPr>
          <w:b/>
        </w:rPr>
        <w:t>Yes</w:t>
      </w:r>
      <w:proofErr w:type="gramEnd"/>
      <w:r>
        <w:t xml:space="preserve"> in the Microsoft Word pop-up prompt regarding data being sent from Word to the Blog provider.</w:t>
      </w:r>
    </w:p>
    <w:p w:rsidR="00D56544" w:rsidRDefault="00FA1868" w:rsidP="005A5194">
      <w:pPr>
        <w:pStyle w:val="LabStepLevel2Numbered"/>
      </w:pPr>
      <w:r>
        <w:t xml:space="preserve">Go back to the browser and verify </w:t>
      </w:r>
      <w:r w:rsidR="006C4BA8">
        <w:t xml:space="preserve">that </w:t>
      </w:r>
      <w:r>
        <w:t xml:space="preserve">Ken’s </w:t>
      </w:r>
      <w:r w:rsidR="006C4BA8">
        <w:t xml:space="preserve">edit to the </w:t>
      </w:r>
      <w:r w:rsidR="006C4BA8" w:rsidRPr="00FA1868">
        <w:rPr>
          <w:b/>
        </w:rPr>
        <w:t>A Bit about Dogs</w:t>
      </w:r>
      <w:r w:rsidR="006C4BA8">
        <w:t xml:space="preserve"> post about dogs appears at the top of the home page (you may need to </w:t>
      </w:r>
      <w:r w:rsidR="00B06E65">
        <w:t>refresh the browser</w:t>
      </w:r>
      <w:r w:rsidR="006C4BA8">
        <w:t>)</w:t>
      </w:r>
      <w:r w:rsidR="00B06E65">
        <w:t>.</w:t>
      </w:r>
    </w:p>
    <w:p w:rsidR="00964C0F" w:rsidRDefault="00964C0F" w:rsidP="00964C0F">
      <w:pPr>
        <w:pStyle w:val="LabStepScreenshotLevel2"/>
      </w:pPr>
      <w:r>
        <w:drawing>
          <wp:inline distT="0" distB="0" distL="0" distR="0" wp14:anchorId="30813EE3" wp14:editId="695650E5">
            <wp:extent cx="3457575" cy="235454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35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F6" w:rsidRDefault="0009020D" w:rsidP="004864C0">
      <w:pPr>
        <w:pStyle w:val="LabExerciseText"/>
      </w:pPr>
      <w:r>
        <w:t xml:space="preserve">In this exercise you </w:t>
      </w:r>
      <w:r w:rsidR="0051602F">
        <w:t>practiced posting to, organizing, and moderating a SharePoint blog</w:t>
      </w:r>
      <w:r w:rsidR="00AF5F18">
        <w:t>.</w:t>
      </w:r>
      <w:bookmarkEnd w:id="2"/>
    </w:p>
    <w:p w:rsidR="00AF5F18" w:rsidRDefault="00AF5F18" w:rsidP="00AF5F18">
      <w:pPr>
        <w:pStyle w:val="Heading2"/>
      </w:pPr>
      <w:r w:rsidRPr="00FC79BD">
        <w:t xml:space="preserve">Exercise </w:t>
      </w:r>
      <w:r>
        <w:t>2</w:t>
      </w:r>
      <w:r w:rsidRPr="00FC79BD">
        <w:t xml:space="preserve">: </w:t>
      </w:r>
      <w:r w:rsidR="0051602F">
        <w:t>Using a SharePoint Wiki</w:t>
      </w:r>
    </w:p>
    <w:p w:rsidR="00AF5F18" w:rsidRDefault="00AF5F18" w:rsidP="004864C0">
      <w:pPr>
        <w:pStyle w:val="LabExerciseText"/>
      </w:pPr>
      <w:r w:rsidRPr="00AB0146">
        <w:t xml:space="preserve">In this exercise you will </w:t>
      </w:r>
      <w:r w:rsidR="0051602F">
        <w:t>contribute to an existing wiki library in SharePoint</w:t>
      </w:r>
      <w:r w:rsidR="009E7836">
        <w:t>.</w:t>
      </w:r>
      <w:r w:rsidR="004A5874">
        <w:t xml:space="preserve"> </w:t>
      </w:r>
      <w:r w:rsidR="0051602F">
        <w:t>You will learn to link related pages and organize wiki information.</w:t>
      </w:r>
    </w:p>
    <w:p w:rsidR="007D093B" w:rsidRDefault="00544B0C" w:rsidP="0015622D">
      <w:pPr>
        <w:pStyle w:val="LabStepNumbered"/>
        <w:numPr>
          <w:ilvl w:val="0"/>
          <w:numId w:val="35"/>
        </w:numPr>
      </w:pPr>
      <w:r>
        <w:lastRenderedPageBreak/>
        <w:t xml:space="preserve">Navigate to the </w:t>
      </w:r>
      <w:r w:rsidR="007D093B">
        <w:t xml:space="preserve">Wingtip </w:t>
      </w:r>
      <w:r w:rsidR="008B700D">
        <w:t>Knowledge</w:t>
      </w:r>
      <w:r>
        <w:t xml:space="preserve"> </w:t>
      </w:r>
      <w:r w:rsidR="008B700D">
        <w:t>Base</w:t>
      </w:r>
      <w:r w:rsidR="007D093B">
        <w:t xml:space="preserve"> </w:t>
      </w:r>
      <w:r w:rsidR="008B700D">
        <w:t>s</w:t>
      </w:r>
      <w:r w:rsidR="007D093B">
        <w:t xml:space="preserve">ite as </w:t>
      </w:r>
      <w:r w:rsidR="00F37CE7">
        <w:t>Ken Sanchez</w:t>
      </w:r>
      <w:r w:rsidR="007D093B">
        <w:t xml:space="preserve">, a member of the Wingtip Team Site </w:t>
      </w:r>
      <w:r w:rsidR="008B700D">
        <w:t>Memb</w:t>
      </w:r>
      <w:r w:rsidR="002F4E3A">
        <w:t>er</w:t>
      </w:r>
      <w:r w:rsidR="007D093B">
        <w:t xml:space="preserve">s </w:t>
      </w:r>
      <w:r w:rsidR="007D093B" w:rsidRPr="0015622D">
        <w:t>SharePoint</w:t>
      </w:r>
      <w:r w:rsidR="007D093B">
        <w:t xml:space="preserve"> Group that has been granted the </w:t>
      </w:r>
      <w:r w:rsidR="008B700D">
        <w:t>Contribute and Approve</w:t>
      </w:r>
      <w:r w:rsidR="007D093B">
        <w:t xml:space="preserve"> permission level</w:t>
      </w:r>
      <w:r w:rsidR="008B700D">
        <w:t>s</w:t>
      </w:r>
      <w:r w:rsidR="007D093B">
        <w:t xml:space="preserve"> to the site</w:t>
      </w:r>
      <w:r w:rsidR="00F37CE7">
        <w:t>:</w:t>
      </w:r>
    </w:p>
    <w:p w:rsidR="00397167" w:rsidRPr="007A36B7" w:rsidRDefault="00397167" w:rsidP="00936FEA">
      <w:pPr>
        <w:pStyle w:val="LabStepLevel2Numbered"/>
        <w:numPr>
          <w:ilvl w:val="0"/>
          <w:numId w:val="37"/>
        </w:numPr>
      </w:pPr>
      <w:r>
        <w:t xml:space="preserve">Authenticate into the library as Ken Sanchez using the </w:t>
      </w:r>
      <w:r w:rsidRPr="00936FEA">
        <w:rPr>
          <w:b/>
        </w:rPr>
        <w:t>Welcome Menu</w:t>
      </w:r>
      <w:r>
        <w:t xml:space="preserve"> in the top right corner and select </w:t>
      </w:r>
      <w:r w:rsidRPr="00936FEA">
        <w:rPr>
          <w:b/>
        </w:rPr>
        <w:t>Sign in as Different User</w:t>
      </w:r>
      <w:r>
        <w:t xml:space="preserve"> and enter </w:t>
      </w:r>
      <w:r w:rsidRPr="00D77EC7">
        <w:rPr>
          <w:rStyle w:val="InlindeCode"/>
        </w:rPr>
        <w:t>[[AD-DOMAIN]]\</w:t>
      </w:r>
      <w:r w:rsidR="00905A83">
        <w:rPr>
          <w:rStyle w:val="InlindeCode"/>
        </w:rPr>
        <w:t>k</w:t>
      </w:r>
      <w:r>
        <w:rPr>
          <w:rStyle w:val="InlindeCode"/>
        </w:rPr>
        <w:t xml:space="preserve">en </w:t>
      </w:r>
      <w:r>
        <w:t xml:space="preserve">for the user name and click </w:t>
      </w:r>
      <w:r w:rsidRPr="00936FEA">
        <w:rPr>
          <w:b/>
        </w:rPr>
        <w:t>OK</w:t>
      </w:r>
      <w:r>
        <w:t>.</w:t>
      </w:r>
    </w:p>
    <w:p w:rsidR="007D093B" w:rsidRDefault="00397167" w:rsidP="00A26C83">
      <w:pPr>
        <w:pStyle w:val="LabStepNumbered"/>
      </w:pPr>
      <w:r>
        <w:t xml:space="preserve">Select </w:t>
      </w:r>
      <w:r w:rsidRPr="00397167">
        <w:rPr>
          <w:b/>
        </w:rPr>
        <w:t>Knowledge Base</w:t>
      </w:r>
      <w:r>
        <w:t xml:space="preserve"> from the </w:t>
      </w:r>
      <w:r w:rsidR="00936FEA" w:rsidRPr="00936FEA">
        <w:t>Top Navigation Bar</w:t>
      </w:r>
      <w:r w:rsidR="00936FEA">
        <w:t>:</w:t>
      </w:r>
    </w:p>
    <w:p w:rsidR="00936FEA" w:rsidRDefault="00936FEA" w:rsidP="00936FEA">
      <w:pPr>
        <w:pStyle w:val="LabStepScreenshotLevel2"/>
      </w:pPr>
      <w:r>
        <w:drawing>
          <wp:inline distT="0" distB="0" distL="0" distR="0" wp14:anchorId="3BCB6F92" wp14:editId="0683FEAC">
            <wp:extent cx="4937760" cy="100568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00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6ED" w:rsidRDefault="00C357EB" w:rsidP="0015622D">
      <w:pPr>
        <w:pStyle w:val="LabStepNumbered"/>
      </w:pPr>
      <w:r>
        <w:t>Read the included help on using SharePoint Wikis:</w:t>
      </w:r>
    </w:p>
    <w:p w:rsidR="00936FEA" w:rsidRDefault="00936FEA" w:rsidP="00936FEA">
      <w:pPr>
        <w:pStyle w:val="LabStepLevel2Numbered"/>
        <w:numPr>
          <w:ilvl w:val="0"/>
          <w:numId w:val="38"/>
        </w:numPr>
      </w:pPr>
      <w:r>
        <w:t xml:space="preserve">Click the </w:t>
      </w:r>
      <w:r w:rsidRPr="00936FEA">
        <w:rPr>
          <w:b/>
        </w:rPr>
        <w:t>Site Pages</w:t>
      </w:r>
      <w:r>
        <w:t xml:space="preserve"> link in the Quick Launch Bar.</w:t>
      </w:r>
    </w:p>
    <w:p w:rsidR="00D826ED" w:rsidRDefault="00936FEA" w:rsidP="00936FEA">
      <w:pPr>
        <w:pStyle w:val="LabStepLevel2Numbered"/>
        <w:numPr>
          <w:ilvl w:val="0"/>
          <w:numId w:val="38"/>
        </w:numPr>
      </w:pPr>
      <w:r>
        <w:t>Select the item</w:t>
      </w:r>
      <w:r w:rsidR="00D826ED">
        <w:t xml:space="preserve"> </w:t>
      </w:r>
      <w:r w:rsidR="00D826ED" w:rsidRPr="00936FEA">
        <w:rPr>
          <w:b/>
        </w:rPr>
        <w:t xml:space="preserve">How </w:t>
      </w:r>
      <w:proofErr w:type="gramStart"/>
      <w:r w:rsidR="00D826ED" w:rsidRPr="00936FEA">
        <w:rPr>
          <w:b/>
        </w:rPr>
        <w:t>To</w:t>
      </w:r>
      <w:proofErr w:type="gramEnd"/>
      <w:r w:rsidR="00D826ED" w:rsidRPr="00936FEA">
        <w:rPr>
          <w:b/>
        </w:rPr>
        <w:t xml:space="preserve"> Use This Library</w:t>
      </w:r>
      <w:r w:rsidRPr="00936FEA">
        <w:t xml:space="preserve"> from the Site Pages library</w:t>
      </w:r>
      <w:r w:rsidR="00D826ED">
        <w:t>.</w:t>
      </w:r>
    </w:p>
    <w:p w:rsidR="00D826ED" w:rsidRDefault="00D826ED" w:rsidP="00D826ED">
      <w:pPr>
        <w:pStyle w:val="LabStepLevel2Numbered"/>
      </w:pPr>
      <w:r>
        <w:t xml:space="preserve">After reading the </w:t>
      </w:r>
      <w:r w:rsidR="008370E7">
        <w:t>tutorial</w:t>
      </w:r>
      <w:r>
        <w:t xml:space="preserve"> page and learning tricks for populating a wiki, return to the home page by clicking the site title </w:t>
      </w:r>
      <w:r w:rsidRPr="007E2813">
        <w:rPr>
          <w:b/>
        </w:rPr>
        <w:t>Knowledge</w:t>
      </w:r>
      <w:r w:rsidR="007E2813" w:rsidRPr="007E2813">
        <w:rPr>
          <w:b/>
        </w:rPr>
        <w:t xml:space="preserve"> </w:t>
      </w:r>
      <w:r w:rsidRPr="007E2813">
        <w:rPr>
          <w:b/>
        </w:rPr>
        <w:t xml:space="preserve">Base </w:t>
      </w:r>
      <w:r>
        <w:t>in the breadcrumb at the top of the page.</w:t>
      </w:r>
    </w:p>
    <w:p w:rsidR="00D826ED" w:rsidRDefault="00F27A71" w:rsidP="0015622D">
      <w:pPr>
        <w:pStyle w:val="LabStepNumbered"/>
      </w:pPr>
      <w:r>
        <w:t>Change the layout of</w:t>
      </w:r>
      <w:r w:rsidR="00D826ED">
        <w:t xml:space="preserve"> the Products wiki page</w:t>
      </w:r>
      <w:r>
        <w:t xml:space="preserve"> and add a picture to the header</w:t>
      </w:r>
      <w:r w:rsidR="005677DC">
        <w:t>:</w:t>
      </w:r>
    </w:p>
    <w:p w:rsidR="00D826ED" w:rsidRDefault="00D826ED" w:rsidP="00466D73">
      <w:pPr>
        <w:pStyle w:val="LabStepLevel2Numbered"/>
        <w:numPr>
          <w:ilvl w:val="0"/>
          <w:numId w:val="39"/>
        </w:numPr>
      </w:pPr>
      <w:r>
        <w:t xml:space="preserve">Click on the </w:t>
      </w:r>
      <w:r w:rsidRPr="00466D73">
        <w:rPr>
          <w:b/>
        </w:rPr>
        <w:t>Products</w:t>
      </w:r>
      <w:r>
        <w:t xml:space="preserve"> hyperlink in the </w:t>
      </w:r>
      <w:r w:rsidRPr="00466D73">
        <w:rPr>
          <w:b/>
        </w:rPr>
        <w:t>Areas of Interest</w:t>
      </w:r>
      <w:r>
        <w:t xml:space="preserve"> section in the upper right corner of the home page.</w:t>
      </w:r>
    </w:p>
    <w:p w:rsidR="00C116BE" w:rsidRDefault="00C116BE" w:rsidP="00C116BE">
      <w:pPr>
        <w:pStyle w:val="LabStepScreenshotLevel2"/>
      </w:pPr>
      <w:r w:rsidRPr="00C116BE">
        <w:rPr>
          <w:rStyle w:val="LabStepScreenshotFrame"/>
          <w:bdr w:val="none" w:sz="0" w:space="0" w:color="auto"/>
        </w:rPr>
        <w:drawing>
          <wp:inline distT="0" distB="0" distL="0" distR="0" wp14:anchorId="10CDBCAB" wp14:editId="3FCB97BB">
            <wp:extent cx="3609524" cy="2000000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6ED" w:rsidRDefault="00FD0459" w:rsidP="00D826ED">
      <w:pPr>
        <w:pStyle w:val="LabStepLevel2Numbered"/>
      </w:pPr>
      <w:r>
        <w:t xml:space="preserve">Prepare the page for editing by checking it out of the </w:t>
      </w:r>
      <w:r w:rsidRPr="005677DC">
        <w:rPr>
          <w:b/>
        </w:rPr>
        <w:t>Site Pages</w:t>
      </w:r>
      <w:r>
        <w:t xml:space="preserve"> library using the </w:t>
      </w:r>
      <w:r w:rsidRPr="00FD0459">
        <w:rPr>
          <w:b/>
        </w:rPr>
        <w:t>Check Out</w:t>
      </w:r>
      <w:r>
        <w:t xml:space="preserve"> button in the </w:t>
      </w:r>
      <w:r w:rsidRPr="005677DC">
        <w:rPr>
          <w:b/>
        </w:rPr>
        <w:t>Edit</w:t>
      </w:r>
      <w:r>
        <w:t xml:space="preserve"> </w:t>
      </w:r>
      <w:r w:rsidR="005677DC">
        <w:t xml:space="preserve">group </w:t>
      </w:r>
      <w:r>
        <w:t xml:space="preserve">of the </w:t>
      </w:r>
      <w:r w:rsidRPr="005677DC">
        <w:rPr>
          <w:b/>
        </w:rPr>
        <w:t>Page</w:t>
      </w:r>
      <w:r>
        <w:t xml:space="preserve"> </w:t>
      </w:r>
      <w:r w:rsidR="005677DC">
        <w:t xml:space="preserve">tab in the </w:t>
      </w:r>
      <w:r>
        <w:t>ribbon</w:t>
      </w:r>
      <w:r w:rsidR="008370E7">
        <w:t>.</w:t>
      </w:r>
      <w:r w:rsidR="004A5874">
        <w:t xml:space="preserve"> </w:t>
      </w:r>
      <w:r>
        <w:t>This will prevent other wiki contributors from concurrently editing the Products page in a different manner and potentially overwriting your work.</w:t>
      </w:r>
    </w:p>
    <w:p w:rsidR="008370E7" w:rsidRDefault="00C116BE" w:rsidP="00C116BE">
      <w:pPr>
        <w:pStyle w:val="LabStepScreenshotLevel2"/>
      </w:pPr>
      <w:r w:rsidRPr="00C116BE">
        <w:drawing>
          <wp:inline distT="0" distB="0" distL="0" distR="0" wp14:anchorId="0088AFD6" wp14:editId="16CE627C">
            <wp:extent cx="3952381" cy="121904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E7" w:rsidRDefault="00FD0459" w:rsidP="00D826ED">
      <w:pPr>
        <w:pStyle w:val="LabStepLevel2Numbered"/>
      </w:pPr>
      <w:r>
        <w:t xml:space="preserve">Now that the page is checked out to </w:t>
      </w:r>
      <w:r w:rsidR="00604477">
        <w:t>Ken</w:t>
      </w:r>
      <w:r>
        <w:t xml:space="preserve">, click the </w:t>
      </w:r>
      <w:r w:rsidRPr="00FD0459">
        <w:rPr>
          <w:b/>
        </w:rPr>
        <w:t>Edit</w:t>
      </w:r>
      <w:r>
        <w:t xml:space="preserve"> button from the same </w:t>
      </w:r>
      <w:r w:rsidRPr="00AC2F37">
        <w:rPr>
          <w:b/>
        </w:rPr>
        <w:t>Edit</w:t>
      </w:r>
      <w:r>
        <w:t xml:space="preserve"> </w:t>
      </w:r>
      <w:r w:rsidR="00AC2F37">
        <w:t>group</w:t>
      </w:r>
      <w:r>
        <w:t xml:space="preserve"> of the </w:t>
      </w:r>
      <w:r w:rsidRPr="00AC2F37">
        <w:rPr>
          <w:b/>
        </w:rPr>
        <w:t>Page</w:t>
      </w:r>
      <w:r>
        <w:t xml:space="preserve"> </w:t>
      </w:r>
      <w:r w:rsidR="00AC2F37">
        <w:t xml:space="preserve">tab in the </w:t>
      </w:r>
      <w:r>
        <w:t>ribbon to put the page into Edit mode.</w:t>
      </w:r>
      <w:r w:rsidR="004A5874">
        <w:t xml:space="preserve"> </w:t>
      </w:r>
      <w:r>
        <w:t xml:space="preserve">The </w:t>
      </w:r>
      <w:r w:rsidRPr="00AC2F37">
        <w:rPr>
          <w:b/>
        </w:rPr>
        <w:t>Editing Tools</w:t>
      </w:r>
      <w:r>
        <w:t xml:space="preserve"> </w:t>
      </w:r>
      <w:r w:rsidR="00AC2F37">
        <w:t xml:space="preserve">contextual tab group </w:t>
      </w:r>
      <w:r>
        <w:t>will appear at the top of the page.</w:t>
      </w:r>
    </w:p>
    <w:p w:rsidR="008370E7" w:rsidRDefault="00FD0459" w:rsidP="00D826ED">
      <w:pPr>
        <w:pStyle w:val="LabStepLevel2Numbered"/>
      </w:pPr>
      <w:r>
        <w:lastRenderedPageBreak/>
        <w:t xml:space="preserve">Change the layout of the page by clicking the </w:t>
      </w:r>
      <w:r w:rsidR="00E51C83" w:rsidRPr="00E51C83">
        <w:rPr>
          <w:b/>
        </w:rPr>
        <w:t>Text Layout</w:t>
      </w:r>
      <w:r w:rsidR="00E51C83">
        <w:t xml:space="preserve"> button in the </w:t>
      </w:r>
      <w:r w:rsidR="00E51C83" w:rsidRPr="005342DB">
        <w:rPr>
          <w:b/>
        </w:rPr>
        <w:t>Layout</w:t>
      </w:r>
      <w:r w:rsidR="00E51C83">
        <w:t xml:space="preserve"> </w:t>
      </w:r>
      <w:r w:rsidR="00EB760D">
        <w:t>group</w:t>
      </w:r>
      <w:r w:rsidR="00E51C83">
        <w:t xml:space="preserve"> of the </w:t>
      </w:r>
      <w:r w:rsidR="00E51C83" w:rsidRPr="005342DB">
        <w:rPr>
          <w:b/>
        </w:rPr>
        <w:t>Format Text</w:t>
      </w:r>
      <w:r w:rsidR="00E51C83">
        <w:t xml:space="preserve"> </w:t>
      </w:r>
      <w:r w:rsidR="005342DB">
        <w:t xml:space="preserve">tab in the </w:t>
      </w:r>
      <w:r w:rsidR="00E51C83">
        <w:t>ribbon.</w:t>
      </w:r>
      <w:r w:rsidR="004A5874">
        <w:t xml:space="preserve"> </w:t>
      </w:r>
      <w:r w:rsidR="00E51C83">
        <w:t xml:space="preserve">Select </w:t>
      </w:r>
      <w:proofErr w:type="gramStart"/>
      <w:r w:rsidR="00E51C83" w:rsidRPr="00E51C83">
        <w:rPr>
          <w:b/>
        </w:rPr>
        <w:t>Two</w:t>
      </w:r>
      <w:proofErr w:type="gramEnd"/>
      <w:r w:rsidR="00E51C83" w:rsidRPr="00E51C83">
        <w:rPr>
          <w:b/>
        </w:rPr>
        <w:t xml:space="preserve"> columns with header</w:t>
      </w:r>
      <w:r w:rsidR="00E51C83">
        <w:t>.</w:t>
      </w:r>
    </w:p>
    <w:p w:rsidR="00E51C83" w:rsidRDefault="00C116BE" w:rsidP="007E7DED">
      <w:pPr>
        <w:pStyle w:val="LabStepScreenshotLevel2"/>
      </w:pPr>
      <w:r>
        <w:drawing>
          <wp:inline distT="0" distB="0" distL="0" distR="0" wp14:anchorId="06A4FC4E" wp14:editId="026FDF5E">
            <wp:extent cx="4994553" cy="19716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1" cy="197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7DC" w:rsidRDefault="004864C0" w:rsidP="00D826ED">
      <w:pPr>
        <w:pStyle w:val="LabStepLevel2Numbered"/>
      </w:pPr>
      <w:r>
        <w:t xml:space="preserve">Type </w:t>
      </w:r>
      <w:r w:rsidRPr="004864C0">
        <w:rPr>
          <w:b/>
        </w:rPr>
        <w:t>Products</w:t>
      </w:r>
      <w:r>
        <w:t xml:space="preserve"> in the header section then u</w:t>
      </w:r>
      <w:r w:rsidR="004E67DC">
        <w:t xml:space="preserve">se your imagination to add some content to the Products page. </w:t>
      </w:r>
    </w:p>
    <w:p w:rsidR="00C74EA7" w:rsidRDefault="0071291F" w:rsidP="00D826ED">
      <w:pPr>
        <w:pStyle w:val="LabStepLevel2Numbered"/>
      </w:pPr>
      <w:r>
        <w:t>Single-click</w:t>
      </w:r>
      <w:r w:rsidR="00DA6DB0">
        <w:t xml:space="preserve"> the cursor </w:t>
      </w:r>
      <w:r>
        <w:t xml:space="preserve">to position it </w:t>
      </w:r>
      <w:r w:rsidR="00DA6DB0">
        <w:t xml:space="preserve">at the end of the word </w:t>
      </w:r>
      <w:r w:rsidR="00DA6DB0" w:rsidRPr="00560F1C">
        <w:rPr>
          <w:b/>
        </w:rPr>
        <w:t>Products</w:t>
      </w:r>
      <w:r w:rsidR="00DA6DB0">
        <w:t xml:space="preserve"> and hit </w:t>
      </w:r>
      <w:r w:rsidR="00560F1C" w:rsidRPr="00560F1C">
        <w:rPr>
          <w:rStyle w:val="InlindeCode"/>
        </w:rPr>
        <w:t>[ENTER]</w:t>
      </w:r>
      <w:r w:rsidR="00DA6DB0">
        <w:t xml:space="preserve"> to begin a new line in the header.</w:t>
      </w:r>
      <w:r w:rsidR="004A5874">
        <w:t xml:space="preserve"> </w:t>
      </w:r>
      <w:r w:rsidR="008E1D0D">
        <w:t xml:space="preserve">Click the </w:t>
      </w:r>
      <w:r w:rsidR="008E1D0D" w:rsidRPr="008E1D0D">
        <w:rPr>
          <w:b/>
        </w:rPr>
        <w:t>Picture</w:t>
      </w:r>
      <w:r>
        <w:t xml:space="preserve"> button in the </w:t>
      </w:r>
      <w:r w:rsidR="008E1D0D" w:rsidRPr="00560F1C">
        <w:rPr>
          <w:b/>
        </w:rPr>
        <w:t>Media</w:t>
      </w:r>
      <w:r>
        <w:t xml:space="preserve"> </w:t>
      </w:r>
      <w:r w:rsidR="00560F1C">
        <w:t>group</w:t>
      </w:r>
      <w:r>
        <w:t xml:space="preserve"> </w:t>
      </w:r>
      <w:r w:rsidR="00560F1C">
        <w:t xml:space="preserve">in </w:t>
      </w:r>
      <w:r>
        <w:t xml:space="preserve">the </w:t>
      </w:r>
      <w:r w:rsidRPr="00560F1C">
        <w:rPr>
          <w:b/>
        </w:rPr>
        <w:t>Insert</w:t>
      </w:r>
      <w:r>
        <w:t xml:space="preserve"> </w:t>
      </w:r>
      <w:r w:rsidR="00560F1C">
        <w:t xml:space="preserve">tab in the </w:t>
      </w:r>
      <w:r>
        <w:t>ribbon</w:t>
      </w:r>
      <w:r w:rsidR="008E1D0D">
        <w:t xml:space="preserve"> and choose </w:t>
      </w:r>
      <w:r w:rsidR="008E1D0D" w:rsidRPr="008E1D0D">
        <w:rPr>
          <w:b/>
        </w:rPr>
        <w:t>From Computer</w:t>
      </w:r>
      <w:r w:rsidR="00935954">
        <w:t>:</w:t>
      </w:r>
    </w:p>
    <w:p w:rsidR="00F27A71" w:rsidRDefault="004E67DC" w:rsidP="004E67DC">
      <w:pPr>
        <w:pStyle w:val="LabStepScreenshotLevel2"/>
      </w:pPr>
      <w:r>
        <w:drawing>
          <wp:inline distT="0" distB="0" distL="0" distR="0" wp14:anchorId="18D8DCA0" wp14:editId="52949C30">
            <wp:extent cx="3714286" cy="2219048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EA7" w:rsidRDefault="001D71D6" w:rsidP="00C74EA7">
      <w:pPr>
        <w:pStyle w:val="LabStepLevel2Numbered"/>
      </w:pPr>
      <w:r>
        <w:t xml:space="preserve">In the resulting </w:t>
      </w:r>
      <w:r w:rsidR="00C74EA7" w:rsidRPr="001D71D6">
        <w:rPr>
          <w:b/>
        </w:rPr>
        <w:t>Select</w:t>
      </w:r>
      <w:r w:rsidR="008E1D0D" w:rsidRPr="001D71D6">
        <w:rPr>
          <w:b/>
        </w:rPr>
        <w:t xml:space="preserve"> Picture</w:t>
      </w:r>
      <w:r w:rsidR="008E1D0D">
        <w:t xml:space="preserve"> </w:t>
      </w:r>
      <w:r>
        <w:t>dialog</w:t>
      </w:r>
      <w:r w:rsidR="008E1D0D">
        <w:t xml:space="preserve">, use the </w:t>
      </w:r>
      <w:r w:rsidR="008E1D0D" w:rsidRPr="00C74EA7">
        <w:rPr>
          <w:b/>
        </w:rPr>
        <w:t>Browse</w:t>
      </w:r>
      <w:r w:rsidR="008E1D0D">
        <w:t xml:space="preserve"> button to </w:t>
      </w:r>
      <w:r w:rsidR="000B4AFB">
        <w:t xml:space="preserve">select any picture on your </w:t>
      </w:r>
      <w:r w:rsidR="00E60D2E">
        <w:t>workstation</w:t>
      </w:r>
      <w:r w:rsidR="008E1D0D">
        <w:t xml:space="preserve"> and click</w:t>
      </w:r>
      <w:r w:rsidR="00C74EA7">
        <w:t xml:space="preserve"> </w:t>
      </w:r>
      <w:r w:rsidR="00F27A71">
        <w:rPr>
          <w:b/>
        </w:rPr>
        <w:t>Open</w:t>
      </w:r>
      <w:r w:rsidR="00C74EA7">
        <w:t>.</w:t>
      </w:r>
    </w:p>
    <w:p w:rsidR="0071291F" w:rsidRDefault="00C74EA7" w:rsidP="00F27A71">
      <w:pPr>
        <w:pStyle w:val="LabStepLevel2Numbered"/>
      </w:pPr>
      <w:r>
        <w:t>Ba</w:t>
      </w:r>
      <w:r w:rsidR="007C3555">
        <w:t xml:space="preserve">ck in the </w:t>
      </w:r>
      <w:r w:rsidRPr="007C3555">
        <w:rPr>
          <w:b/>
        </w:rPr>
        <w:t>Select Picture</w:t>
      </w:r>
      <w:r>
        <w:t xml:space="preserve"> </w:t>
      </w:r>
      <w:r w:rsidR="007A34B7">
        <w:t>dialog</w:t>
      </w:r>
      <w:r>
        <w:t xml:space="preserve">, leave the </w:t>
      </w:r>
      <w:r w:rsidR="00F27A71" w:rsidRPr="007C3555">
        <w:rPr>
          <w:b/>
        </w:rPr>
        <w:t>Upload To:</w:t>
      </w:r>
      <w:r w:rsidR="00F27A71">
        <w:t xml:space="preserve"> value</w:t>
      </w:r>
      <w:r>
        <w:t xml:space="preserve"> as </w:t>
      </w:r>
      <w:r w:rsidRPr="00FB77D7">
        <w:rPr>
          <w:b/>
        </w:rPr>
        <w:t>Site Assets</w:t>
      </w:r>
      <w:r>
        <w:t xml:space="preserve"> and </w:t>
      </w:r>
      <w:r w:rsidR="00F27A71">
        <w:t xml:space="preserve">the </w:t>
      </w:r>
      <w:r w:rsidR="00F27A71" w:rsidRPr="00FB77D7">
        <w:rPr>
          <w:b/>
        </w:rPr>
        <w:t>Overwrite</w:t>
      </w:r>
      <w:r w:rsidR="00F27A71">
        <w:t xml:space="preserve"> checkbox selected, then </w:t>
      </w:r>
      <w:r>
        <w:t xml:space="preserve">click </w:t>
      </w:r>
      <w:r w:rsidRPr="00C74EA7">
        <w:rPr>
          <w:b/>
        </w:rPr>
        <w:t>OK</w:t>
      </w:r>
      <w:r>
        <w:t>.</w:t>
      </w:r>
    </w:p>
    <w:p w:rsidR="00F27A71" w:rsidRDefault="00F27A71" w:rsidP="00D826ED">
      <w:pPr>
        <w:pStyle w:val="LabStepLevel2Numbered"/>
      </w:pPr>
      <w:r>
        <w:t>Position or resize the new pictur</w:t>
      </w:r>
      <w:r w:rsidR="007B7F8C">
        <w:t>e as you wish</w:t>
      </w:r>
      <w:r w:rsidR="00E60D2E">
        <w:t>.</w:t>
      </w:r>
      <w:r w:rsidR="004A5874">
        <w:t xml:space="preserve"> </w:t>
      </w:r>
    </w:p>
    <w:p w:rsidR="00F27A71" w:rsidRDefault="00F27A71" w:rsidP="0015622D">
      <w:pPr>
        <w:pStyle w:val="LabStepNumbered"/>
      </w:pPr>
      <w:r>
        <w:t>Add content to the left and right secti</w:t>
      </w:r>
      <w:r w:rsidR="007B7F8C">
        <w:t>ons of the Products page layout:</w:t>
      </w:r>
    </w:p>
    <w:p w:rsidR="00F27A71" w:rsidRDefault="00F27A71" w:rsidP="00F27A71">
      <w:pPr>
        <w:pStyle w:val="LabStepLevel2Numbered"/>
        <w:numPr>
          <w:ilvl w:val="0"/>
          <w:numId w:val="12"/>
        </w:numPr>
      </w:pPr>
      <w:r>
        <w:t>Single-click the cursor to position it at the beginning of the first available line in the left column section of the page layout.</w:t>
      </w:r>
      <w:r w:rsidR="004A5874">
        <w:t xml:space="preserve"> </w:t>
      </w:r>
      <w:r>
        <w:t>Enter the following paragraph:</w:t>
      </w:r>
    </w:p>
    <w:p w:rsidR="00F27A71" w:rsidRDefault="00F27A71" w:rsidP="00F27A71">
      <w:pPr>
        <w:pStyle w:val="LabStepLevel2Numbered"/>
        <w:numPr>
          <w:ilvl w:val="0"/>
          <w:numId w:val="0"/>
        </w:numPr>
        <w:ind w:left="1080"/>
        <w:rPr>
          <w:b/>
        </w:rPr>
      </w:pPr>
      <w:r w:rsidRPr="00F27A71">
        <w:rPr>
          <w:b/>
        </w:rPr>
        <w:t>Welcome to the Products Wiki!</w:t>
      </w:r>
      <w:r w:rsidR="004A5874">
        <w:rPr>
          <w:b/>
        </w:rPr>
        <w:t xml:space="preserve"> </w:t>
      </w:r>
      <w:r w:rsidRPr="00F27A71">
        <w:rPr>
          <w:b/>
        </w:rPr>
        <w:t>Here you will find helpful links to information about the Products team and how we do things.</w:t>
      </w:r>
      <w:r w:rsidR="004A5874">
        <w:rPr>
          <w:b/>
        </w:rPr>
        <w:t xml:space="preserve"> </w:t>
      </w:r>
      <w:r w:rsidRPr="00F27A71">
        <w:rPr>
          <w:b/>
        </w:rPr>
        <w:t>Simply click on any of the links you find interesting to the right to begin your journey through our knowledgebase.</w:t>
      </w:r>
      <w:r w:rsidR="004A5874">
        <w:rPr>
          <w:b/>
        </w:rPr>
        <w:t xml:space="preserve"> </w:t>
      </w:r>
      <w:r w:rsidRPr="00F27A71">
        <w:rPr>
          <w:b/>
        </w:rPr>
        <w:t>If you need additional assistance or cannot find what you're looking for, please contact Mike Thomas, the Products Team Manager.</w:t>
      </w:r>
    </w:p>
    <w:p w:rsidR="00E60D2E" w:rsidRDefault="00E60D2E" w:rsidP="00E60D2E">
      <w:pPr>
        <w:pStyle w:val="LabStepScreenshotLevel2"/>
        <w:rPr>
          <w:b/>
        </w:rPr>
      </w:pPr>
      <w:r>
        <w:lastRenderedPageBreak/>
        <w:drawing>
          <wp:inline distT="0" distB="0" distL="0" distR="0" wp14:anchorId="2A38BD29" wp14:editId="5DBD9659">
            <wp:extent cx="4248150" cy="1859473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0225" cy="186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71" w:rsidRDefault="00F27A71" w:rsidP="00F27A71">
      <w:pPr>
        <w:pStyle w:val="LabStepLevel2Numbered"/>
      </w:pPr>
      <w:r>
        <w:t>Single-click the cursor to position it at the beginning of the first available line in the right column section of the page layout.</w:t>
      </w:r>
      <w:r w:rsidR="004A5874">
        <w:t xml:space="preserve"> </w:t>
      </w:r>
      <w:r>
        <w:t>Enter the following text:</w:t>
      </w:r>
      <w:r w:rsidR="004A5874">
        <w:t xml:space="preserve"> </w:t>
      </w:r>
      <w:r w:rsidRPr="0071291F">
        <w:rPr>
          <w:b/>
        </w:rPr>
        <w:t>[[Product Categories]]</w:t>
      </w:r>
      <w:r w:rsidR="00264D77">
        <w:t xml:space="preserve"> then press </w:t>
      </w:r>
      <w:r w:rsidR="00264D77" w:rsidRPr="00264D77">
        <w:rPr>
          <w:rStyle w:val="InlindeCode"/>
        </w:rPr>
        <w:t>[ENTER]</w:t>
      </w:r>
      <w:r w:rsidR="00264D77">
        <w:t xml:space="preserve"> </w:t>
      </w:r>
      <w:r>
        <w:t>to begin a new line before adding the remaining text (each on their own line, disregard message that destination pages do not exist):</w:t>
      </w:r>
    </w:p>
    <w:p w:rsidR="00F27A71" w:rsidRPr="00F27A71" w:rsidRDefault="00F27A71" w:rsidP="00F27A71">
      <w:pPr>
        <w:pStyle w:val="LabStepLevel2Numbered"/>
        <w:numPr>
          <w:ilvl w:val="0"/>
          <w:numId w:val="0"/>
        </w:numPr>
        <w:ind w:left="1080"/>
        <w:rPr>
          <w:b/>
        </w:rPr>
      </w:pPr>
      <w:r w:rsidRPr="00F27A71">
        <w:rPr>
          <w:b/>
        </w:rPr>
        <w:t>[[Product Safety Sheets]]</w:t>
      </w:r>
    </w:p>
    <w:p w:rsidR="00F27A71" w:rsidRPr="00F27A71" w:rsidRDefault="00F27A71" w:rsidP="00F27A71">
      <w:pPr>
        <w:pStyle w:val="LabStepLevel2Numbered"/>
        <w:numPr>
          <w:ilvl w:val="0"/>
          <w:numId w:val="0"/>
        </w:numPr>
        <w:ind w:left="1080"/>
        <w:rPr>
          <w:b/>
        </w:rPr>
      </w:pPr>
      <w:r w:rsidRPr="00F27A71">
        <w:rPr>
          <w:b/>
        </w:rPr>
        <w:t>[[New Products]]</w:t>
      </w:r>
    </w:p>
    <w:p w:rsidR="00F27A71" w:rsidRPr="00F27A71" w:rsidRDefault="00F27A71" w:rsidP="00F27A71">
      <w:pPr>
        <w:pStyle w:val="LabStepLevel2Numbered"/>
        <w:numPr>
          <w:ilvl w:val="0"/>
          <w:numId w:val="0"/>
        </w:numPr>
        <w:ind w:left="1080"/>
        <w:rPr>
          <w:b/>
        </w:rPr>
      </w:pPr>
      <w:r w:rsidRPr="00F27A71">
        <w:rPr>
          <w:b/>
        </w:rPr>
        <w:t>[[Meet the Products Team]]</w:t>
      </w:r>
    </w:p>
    <w:p w:rsidR="00F27A71" w:rsidRDefault="00F27A71" w:rsidP="00F27A71">
      <w:pPr>
        <w:pStyle w:val="LabStepLevel2Numbered"/>
        <w:numPr>
          <w:ilvl w:val="0"/>
          <w:numId w:val="0"/>
        </w:numPr>
        <w:ind w:left="1080"/>
      </w:pPr>
      <w:r>
        <w:t xml:space="preserve">From the </w:t>
      </w:r>
      <w:r w:rsidR="00E60D2E" w:rsidRPr="00E60D2E">
        <w:rPr>
          <w:b/>
        </w:rPr>
        <w:t xml:space="preserve">Editing Tools » </w:t>
      </w:r>
      <w:r w:rsidRPr="00E60D2E">
        <w:rPr>
          <w:b/>
        </w:rPr>
        <w:t xml:space="preserve">Format </w:t>
      </w:r>
      <w:r w:rsidR="00E60D2E" w:rsidRPr="00E60D2E">
        <w:rPr>
          <w:b/>
        </w:rPr>
        <w:t>Text</w:t>
      </w:r>
      <w:r w:rsidR="00E60D2E">
        <w:t xml:space="preserve"> </w:t>
      </w:r>
      <w:r w:rsidR="00264D77">
        <w:t xml:space="preserve">tab in the </w:t>
      </w:r>
      <w:r>
        <w:t xml:space="preserve">ribbon, click on the </w:t>
      </w:r>
      <w:r w:rsidRPr="00264D77">
        <w:rPr>
          <w:b/>
        </w:rPr>
        <w:t>Save &amp; Close</w:t>
      </w:r>
      <w:r>
        <w:t xml:space="preserve"> button to save all page edits</w:t>
      </w:r>
      <w:r w:rsidR="00A30CFB">
        <w:t>.</w:t>
      </w:r>
    </w:p>
    <w:p w:rsidR="00A30CFB" w:rsidRDefault="00A30CFB" w:rsidP="0015622D">
      <w:pPr>
        <w:pStyle w:val="LabStepNumbered"/>
      </w:pPr>
      <w:r>
        <w:t xml:space="preserve">View the Products page </w:t>
      </w:r>
      <w:r w:rsidR="00F54FFD">
        <w:t>Janice Galvin</w:t>
      </w:r>
      <w:r w:rsidR="00055C72">
        <w:t>:</w:t>
      </w:r>
    </w:p>
    <w:p w:rsidR="00F54FFD" w:rsidRDefault="00F54FFD" w:rsidP="00F54FFD">
      <w:pPr>
        <w:pStyle w:val="LabStepLevel2Numbered"/>
        <w:numPr>
          <w:ilvl w:val="0"/>
          <w:numId w:val="19"/>
        </w:numPr>
      </w:pPr>
      <w:r>
        <w:t xml:space="preserve">Authenticate to the blog as Janice Galvin using the </w:t>
      </w:r>
      <w:r w:rsidRPr="00F54FFD">
        <w:rPr>
          <w:b/>
        </w:rPr>
        <w:t>Welcome Menu</w:t>
      </w:r>
      <w:r>
        <w:t xml:space="preserve"> top right corner and select </w:t>
      </w:r>
      <w:r w:rsidRPr="00F54FFD">
        <w:rPr>
          <w:b/>
        </w:rPr>
        <w:t>Sign in as Different User</w:t>
      </w:r>
      <w:r>
        <w:t xml:space="preserve"> and entering </w:t>
      </w:r>
      <w:r w:rsidR="007C6C18">
        <w:rPr>
          <w:b/>
        </w:rPr>
        <w:t>[[AD-DOMAIN]\</w:t>
      </w:r>
      <w:proofErr w:type="spellStart"/>
      <w:r w:rsidR="007C6C18">
        <w:rPr>
          <w:b/>
        </w:rPr>
        <w:t>janice</w:t>
      </w:r>
      <w:proofErr w:type="spellEnd"/>
      <w:r>
        <w:t xml:space="preserve"> for the user name.</w:t>
      </w:r>
    </w:p>
    <w:p w:rsidR="00A30CFB" w:rsidRDefault="00A30CFB" w:rsidP="00A30CFB">
      <w:pPr>
        <w:pStyle w:val="LabStepLevel2Numbered"/>
      </w:pPr>
      <w:r>
        <w:t xml:space="preserve">Note that the recent additions to the </w:t>
      </w:r>
      <w:r w:rsidRPr="00F54FFD">
        <w:rPr>
          <w:b/>
        </w:rPr>
        <w:t>Products</w:t>
      </w:r>
      <w:r>
        <w:t xml:space="preserve"> page do not appear for </w:t>
      </w:r>
      <w:r w:rsidR="0067117E">
        <w:t>Janice</w:t>
      </w:r>
      <w:r>
        <w:t>.</w:t>
      </w:r>
      <w:r w:rsidR="004A5874">
        <w:t xml:space="preserve"> </w:t>
      </w:r>
      <w:r>
        <w:t xml:space="preserve">Notice also the banner informational message stating the page is being edited and is checked out to </w:t>
      </w:r>
      <w:r w:rsidR="002B2665">
        <w:t>Ken</w:t>
      </w:r>
      <w:r>
        <w:t>.</w:t>
      </w:r>
    </w:p>
    <w:p w:rsidR="00994863" w:rsidRDefault="00994863" w:rsidP="00994863">
      <w:pPr>
        <w:pStyle w:val="LabStepScreenshotLevel2"/>
      </w:pPr>
      <w:r>
        <w:drawing>
          <wp:inline distT="0" distB="0" distL="0" distR="0" wp14:anchorId="4D3DC6F9" wp14:editId="560714D9">
            <wp:extent cx="3933825" cy="1923204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3334" cy="192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C72" w:rsidRDefault="00055C72" w:rsidP="0015622D">
      <w:pPr>
        <w:pStyle w:val="LabStepNumbered"/>
      </w:pPr>
      <w:r>
        <w:t xml:space="preserve">Login and </w:t>
      </w:r>
      <w:proofErr w:type="spellStart"/>
      <w:r>
        <w:t>checkin</w:t>
      </w:r>
      <w:proofErr w:type="spellEnd"/>
      <w:r>
        <w:t xml:space="preserve"> the checked out files as Ken Sanchez:</w:t>
      </w:r>
    </w:p>
    <w:p w:rsidR="00055C72" w:rsidRDefault="00055C72" w:rsidP="00B22C45">
      <w:pPr>
        <w:pStyle w:val="LabStepLevel2Numbered"/>
        <w:numPr>
          <w:ilvl w:val="0"/>
          <w:numId w:val="40"/>
        </w:numPr>
      </w:pPr>
      <w:r>
        <w:t xml:space="preserve">Authenticate to the blog as Ken Sanchez using the </w:t>
      </w:r>
      <w:r w:rsidRPr="00B22C45">
        <w:rPr>
          <w:b/>
        </w:rPr>
        <w:t>Welcome Menu</w:t>
      </w:r>
      <w:r>
        <w:t xml:space="preserve"> top right corner and select </w:t>
      </w:r>
      <w:r w:rsidRPr="00B22C45">
        <w:rPr>
          <w:b/>
        </w:rPr>
        <w:t>Sign in as Different User</w:t>
      </w:r>
      <w:r>
        <w:t xml:space="preserve"> and entering </w:t>
      </w:r>
      <w:r w:rsidR="00994863" w:rsidRPr="004864C0">
        <w:rPr>
          <w:rStyle w:val="InlindeCode"/>
        </w:rPr>
        <w:t>[[AD-DOMAIN]\ken</w:t>
      </w:r>
      <w:r>
        <w:t xml:space="preserve"> for the user name.</w:t>
      </w:r>
    </w:p>
    <w:p w:rsidR="000579B7" w:rsidRDefault="00A30CFB" w:rsidP="000579B7">
      <w:pPr>
        <w:pStyle w:val="LabStepLevel2Numbered"/>
      </w:pPr>
      <w:r>
        <w:t xml:space="preserve">Click the </w:t>
      </w:r>
      <w:r w:rsidRPr="00A30CFB">
        <w:rPr>
          <w:b/>
        </w:rPr>
        <w:t>Check-In</w:t>
      </w:r>
      <w:r>
        <w:t xml:space="preserve"> button in the </w:t>
      </w:r>
      <w:r w:rsidRPr="000579B7">
        <w:rPr>
          <w:b/>
        </w:rPr>
        <w:t>Page</w:t>
      </w:r>
      <w:r>
        <w:t xml:space="preserve"> </w:t>
      </w:r>
      <w:r w:rsidR="000579B7">
        <w:t xml:space="preserve">tab in the </w:t>
      </w:r>
      <w:r>
        <w:t xml:space="preserve">ribbon to check </w:t>
      </w:r>
      <w:r w:rsidR="000579B7">
        <w:t xml:space="preserve">Ken’s </w:t>
      </w:r>
      <w:r>
        <w:t>work on the Products page back into the Site Pages library.</w:t>
      </w:r>
      <w:r w:rsidR="004A5874">
        <w:t xml:space="preserve"> </w:t>
      </w:r>
    </w:p>
    <w:p w:rsidR="00AF5F18" w:rsidRDefault="00A30CFB" w:rsidP="000579B7">
      <w:pPr>
        <w:pStyle w:val="LabStepLevel2Numbered"/>
      </w:pPr>
      <w:r>
        <w:t xml:space="preserve">Add comments and click </w:t>
      </w:r>
      <w:r w:rsidRPr="000579B7">
        <w:rPr>
          <w:b/>
        </w:rPr>
        <w:t>OK</w:t>
      </w:r>
      <w:r>
        <w:t xml:space="preserve"> to the </w:t>
      </w:r>
      <w:r w:rsidRPr="000579B7">
        <w:rPr>
          <w:b/>
        </w:rPr>
        <w:t>Check In</w:t>
      </w:r>
      <w:r>
        <w:t xml:space="preserve"> </w:t>
      </w:r>
      <w:r w:rsidR="000579B7">
        <w:t>dialog</w:t>
      </w:r>
      <w:r>
        <w:t>.</w:t>
      </w:r>
    </w:p>
    <w:p w:rsidR="007C2439" w:rsidRDefault="007C2439" w:rsidP="0015622D">
      <w:pPr>
        <w:pStyle w:val="LabStepNumbered"/>
      </w:pPr>
      <w:r>
        <w:t>View the Products page Janice Galvin:</w:t>
      </w:r>
    </w:p>
    <w:p w:rsidR="007C2439" w:rsidRDefault="007C2439" w:rsidP="00B22C45">
      <w:pPr>
        <w:pStyle w:val="LabStepLevel2Numbered"/>
        <w:numPr>
          <w:ilvl w:val="0"/>
          <w:numId w:val="41"/>
        </w:numPr>
      </w:pPr>
      <w:r>
        <w:t xml:space="preserve">Authenticate to the blog as Janice Galvin using the </w:t>
      </w:r>
      <w:r w:rsidRPr="00B22C45">
        <w:rPr>
          <w:b/>
        </w:rPr>
        <w:t>Welcome Menu</w:t>
      </w:r>
      <w:r>
        <w:t xml:space="preserve"> top right corner and select </w:t>
      </w:r>
      <w:r w:rsidRPr="00B22C45">
        <w:rPr>
          <w:b/>
        </w:rPr>
        <w:t>Sign in as Different User</w:t>
      </w:r>
      <w:r>
        <w:t xml:space="preserve"> and entering </w:t>
      </w:r>
      <w:r w:rsidR="00B22C45" w:rsidRPr="004864C0">
        <w:rPr>
          <w:rStyle w:val="InlindeCode"/>
        </w:rPr>
        <w:t>[[AD-DOMAIN]\</w:t>
      </w:r>
      <w:proofErr w:type="spellStart"/>
      <w:r w:rsidR="00B22C45" w:rsidRPr="004864C0">
        <w:rPr>
          <w:rStyle w:val="InlindeCode"/>
        </w:rPr>
        <w:t>janice</w:t>
      </w:r>
      <w:proofErr w:type="spellEnd"/>
      <w:r>
        <w:t xml:space="preserve"> for the user name.</w:t>
      </w:r>
    </w:p>
    <w:p w:rsidR="00A30CFB" w:rsidRDefault="00A30CFB" w:rsidP="004864C0">
      <w:pPr>
        <w:pStyle w:val="LabStepLevel2Numbered"/>
      </w:pPr>
      <w:r>
        <w:t xml:space="preserve">Notice that all additions to the </w:t>
      </w:r>
      <w:r w:rsidRPr="007C2439">
        <w:rPr>
          <w:b/>
        </w:rPr>
        <w:t>Products</w:t>
      </w:r>
      <w:r>
        <w:t xml:space="preserve"> page now appear for </w:t>
      </w:r>
      <w:r w:rsidR="007C2439">
        <w:t>Janice</w:t>
      </w:r>
      <w:r>
        <w:t>.</w:t>
      </w:r>
      <w:r w:rsidR="004864C0">
        <w:t xml:space="preserve"> </w:t>
      </w:r>
      <w:r>
        <w:t>However the page links in the right section are underlined in dashed lines, indicating they are not yet valid pages.</w:t>
      </w:r>
      <w:r w:rsidR="004A5874">
        <w:t xml:space="preserve"> </w:t>
      </w:r>
      <w:r>
        <w:t>(DO NOT click on any of them yet!)</w:t>
      </w:r>
    </w:p>
    <w:p w:rsidR="00E12340" w:rsidRDefault="00A30CFB" w:rsidP="0015622D">
      <w:pPr>
        <w:pStyle w:val="LabStepNumbered"/>
      </w:pPr>
      <w:r>
        <w:lastRenderedPageBreak/>
        <w:t>Click on the page links to generate the destination wiki pages</w:t>
      </w:r>
      <w:r w:rsidR="00D20EA9">
        <w:t>.</w:t>
      </w:r>
    </w:p>
    <w:p w:rsidR="0052657C" w:rsidRDefault="0052657C" w:rsidP="00B22C45">
      <w:pPr>
        <w:pStyle w:val="LabStepLevel2Numbered"/>
        <w:numPr>
          <w:ilvl w:val="0"/>
          <w:numId w:val="42"/>
        </w:numPr>
      </w:pPr>
      <w:r>
        <w:t xml:space="preserve">Authenticate to the blog as Ken Sanchez using the </w:t>
      </w:r>
      <w:r w:rsidRPr="00B22C45">
        <w:rPr>
          <w:b/>
        </w:rPr>
        <w:t>Welcome Menu</w:t>
      </w:r>
      <w:r>
        <w:t xml:space="preserve"> top right corner and select </w:t>
      </w:r>
      <w:r w:rsidRPr="00B22C45">
        <w:rPr>
          <w:b/>
        </w:rPr>
        <w:t>Sign in as Different User</w:t>
      </w:r>
      <w:r>
        <w:t xml:space="preserve"> and entering </w:t>
      </w:r>
      <w:r w:rsidR="00B22C45" w:rsidRPr="004864C0">
        <w:rPr>
          <w:rStyle w:val="InlindeCode"/>
        </w:rPr>
        <w:t>[[AD-DOMAIN]\ken</w:t>
      </w:r>
      <w:r>
        <w:t xml:space="preserve"> for the user name.</w:t>
      </w:r>
    </w:p>
    <w:p w:rsidR="002C6713" w:rsidRDefault="00F27A71" w:rsidP="00F27A71">
      <w:pPr>
        <w:pStyle w:val="LabStepLevel2Numbered"/>
        <w:numPr>
          <w:ilvl w:val="0"/>
          <w:numId w:val="12"/>
        </w:numPr>
      </w:pPr>
      <w:r>
        <w:t xml:space="preserve">Single-click </w:t>
      </w:r>
      <w:r w:rsidR="00A30CFB">
        <w:t xml:space="preserve">on the first page link entitled </w:t>
      </w:r>
      <w:r w:rsidR="00A30CFB" w:rsidRPr="0096272D">
        <w:rPr>
          <w:b/>
        </w:rPr>
        <w:t>Product Categories</w:t>
      </w:r>
      <w:r w:rsidR="00A30CFB">
        <w:t xml:space="preserve"> and </w:t>
      </w:r>
      <w:proofErr w:type="gramStart"/>
      <w:r w:rsidR="00A30CFB">
        <w:t>note</w:t>
      </w:r>
      <w:proofErr w:type="gramEnd"/>
      <w:r w:rsidR="00A30CFB">
        <w:t xml:space="preserve"> the information in the </w:t>
      </w:r>
      <w:r w:rsidR="00A30CFB" w:rsidRPr="0052657C">
        <w:rPr>
          <w:b/>
        </w:rPr>
        <w:t>New Page</w:t>
      </w:r>
      <w:r w:rsidR="00A30CFB">
        <w:t xml:space="preserve"> </w:t>
      </w:r>
      <w:r w:rsidR="0052657C">
        <w:t xml:space="preserve">dialog </w:t>
      </w:r>
      <w:r w:rsidR="00A30CFB">
        <w:t>that indicates a new wiki page will be created into the Site Pages library.</w:t>
      </w:r>
      <w:r w:rsidR="004A5874">
        <w:t xml:space="preserve"> </w:t>
      </w:r>
    </w:p>
    <w:p w:rsidR="00B22C45" w:rsidRDefault="00B22C45" w:rsidP="00B22C45">
      <w:pPr>
        <w:pStyle w:val="LabStepScreenshotLevel2"/>
      </w:pPr>
      <w:r>
        <w:drawing>
          <wp:inline distT="0" distB="0" distL="0" distR="0" wp14:anchorId="68B7B33A" wp14:editId="6A63B593">
            <wp:extent cx="3619500" cy="1599003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25750" cy="160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CFB" w:rsidRDefault="00A30CFB" w:rsidP="00F27A71">
      <w:pPr>
        <w:pStyle w:val="LabStepLevel2Numbered"/>
        <w:numPr>
          <w:ilvl w:val="0"/>
          <w:numId w:val="12"/>
        </w:numPr>
      </w:pPr>
      <w:r>
        <w:t xml:space="preserve">Click </w:t>
      </w:r>
      <w:r w:rsidRPr="0096272D">
        <w:rPr>
          <w:b/>
        </w:rPr>
        <w:t>Create</w:t>
      </w:r>
      <w:r>
        <w:t>.</w:t>
      </w:r>
    </w:p>
    <w:p w:rsidR="00F27A71" w:rsidRDefault="00A30CFB" w:rsidP="0096272D">
      <w:pPr>
        <w:pStyle w:val="LabStepLevel2Numbered"/>
        <w:numPr>
          <w:ilvl w:val="0"/>
          <w:numId w:val="12"/>
        </w:numPr>
      </w:pPr>
      <w:r>
        <w:t xml:space="preserve">Use your recently acquired skills to populate the new </w:t>
      </w:r>
      <w:r w:rsidRPr="002C6713">
        <w:rPr>
          <w:b/>
        </w:rPr>
        <w:t>Product Categories</w:t>
      </w:r>
      <w:r>
        <w:t xml:space="preserve"> page with some text, then </w:t>
      </w:r>
      <w:r w:rsidRPr="0096272D">
        <w:rPr>
          <w:b/>
        </w:rPr>
        <w:t>Save &amp; Close</w:t>
      </w:r>
      <w:r>
        <w:t xml:space="preserve"> </w:t>
      </w:r>
      <w:r w:rsidR="000C52CB">
        <w:t xml:space="preserve">in the ribbon </w:t>
      </w:r>
      <w:r>
        <w:t>the page.</w:t>
      </w:r>
    </w:p>
    <w:p w:rsidR="009A1D02" w:rsidRDefault="0096272D" w:rsidP="00F27A71">
      <w:pPr>
        <w:pStyle w:val="LabStepLevel2Numbered"/>
      </w:pPr>
      <w:r>
        <w:t xml:space="preserve">Navigate back to the </w:t>
      </w:r>
      <w:r w:rsidRPr="0096272D">
        <w:rPr>
          <w:b/>
        </w:rPr>
        <w:t>Products</w:t>
      </w:r>
      <w:r>
        <w:t xml:space="preserve"> wiki page wiki page via your preferred method</w:t>
      </w:r>
      <w:r w:rsidR="009A1D02">
        <w:t>.</w:t>
      </w:r>
    </w:p>
    <w:p w:rsidR="00F27A71" w:rsidRPr="0071291F" w:rsidRDefault="009A1D02" w:rsidP="009A1D02">
      <w:pPr>
        <w:pStyle w:val="LabExerciseCallout"/>
      </w:pPr>
      <w:r w:rsidRPr="009A1D02">
        <w:rPr>
          <w:b/>
        </w:rPr>
        <w:t>Note</w:t>
      </w:r>
      <w:r w:rsidR="0096272D" w:rsidRPr="009A1D02">
        <w:rPr>
          <w:b/>
        </w:rPr>
        <w:t>:</w:t>
      </w:r>
      <w:r w:rsidR="0096272D">
        <w:t xml:space="preserve"> </w:t>
      </w:r>
      <w:r>
        <w:t>A</w:t>
      </w:r>
      <w:r w:rsidR="0096272D">
        <w:t xml:space="preserve"> link to the Products wiki page appears under the </w:t>
      </w:r>
      <w:r w:rsidR="0096272D" w:rsidRPr="009A1D02">
        <w:rPr>
          <w:b/>
        </w:rPr>
        <w:t>Recently Modified</w:t>
      </w:r>
      <w:r>
        <w:t xml:space="preserve"> header in the Quick Launch Bar</w:t>
      </w:r>
      <w:r w:rsidR="0096272D">
        <w:t>.</w:t>
      </w:r>
    </w:p>
    <w:p w:rsidR="00F27A71" w:rsidRDefault="0096272D" w:rsidP="00B22C45">
      <w:pPr>
        <w:pStyle w:val="LabStepLevel2Numbered"/>
      </w:pPr>
      <w:r>
        <w:t xml:space="preserve">Repeat the above steps to generate the remaining new wiki pages: </w:t>
      </w:r>
      <w:r w:rsidRPr="00B22C45">
        <w:rPr>
          <w:b/>
        </w:rPr>
        <w:t>Product Safety Sheets</w:t>
      </w:r>
      <w:r>
        <w:t xml:space="preserve">, </w:t>
      </w:r>
      <w:r w:rsidRPr="00B22C45">
        <w:rPr>
          <w:b/>
        </w:rPr>
        <w:t>New Products</w:t>
      </w:r>
      <w:r>
        <w:t xml:space="preserve"> and </w:t>
      </w:r>
      <w:r w:rsidRPr="00B22C45">
        <w:rPr>
          <w:b/>
        </w:rPr>
        <w:t>Meet the Products Team</w:t>
      </w:r>
      <w:r>
        <w:t>.</w:t>
      </w:r>
    </w:p>
    <w:p w:rsidR="004864C0" w:rsidRDefault="004864C0" w:rsidP="004864C0">
      <w:pPr>
        <w:pStyle w:val="LabStepNumbered"/>
      </w:pPr>
      <w:r>
        <w:t xml:space="preserve">Use the Navigate Up button to return to the Wingtip Team </w:t>
      </w:r>
      <w:r w:rsidRPr="004864C0">
        <w:t>Si</w:t>
      </w:r>
      <w:bookmarkStart w:id="5" w:name="_GoBack"/>
      <w:bookmarkEnd w:id="5"/>
      <w:r w:rsidRPr="004864C0">
        <w:t>te</w:t>
      </w:r>
      <w:r>
        <w:t>.</w:t>
      </w:r>
    </w:p>
    <w:p w:rsidR="003559A2" w:rsidRDefault="00AF5F18" w:rsidP="004864C0">
      <w:pPr>
        <w:pStyle w:val="LabExerciseText"/>
      </w:pPr>
      <w:r>
        <w:t xml:space="preserve">In this exercise you </w:t>
      </w:r>
      <w:r w:rsidR="0051602F">
        <w:t>practiced using a SharePoint wiki.</w:t>
      </w:r>
    </w:p>
    <w:p w:rsidR="003559A2" w:rsidRDefault="003559A2" w:rsidP="003559A2"/>
    <w:sectPr w:rsidR="003559A2" w:rsidSect="00F21A30">
      <w:headerReference w:type="default" r:id="rId39"/>
      <w:footerReference w:type="default" r:id="rId40"/>
      <w:type w:val="oddPage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1420" w:rsidRDefault="004E1420" w:rsidP="002754DA">
      <w:pPr>
        <w:spacing w:before="0" w:after="0"/>
      </w:pPr>
      <w:r>
        <w:separator/>
      </w:r>
    </w:p>
  </w:endnote>
  <w:endnote w:type="continuationSeparator" w:id="0">
    <w:p w:rsidR="004E1420" w:rsidRDefault="004E1420" w:rsidP="002754D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6544" w:rsidRDefault="00D56544" w:rsidP="00F21A30">
    <w:pPr>
      <w:pStyle w:val="Footer"/>
    </w:pPr>
    <w:r w:rsidRPr="00F62F1C">
      <w:t xml:space="preserve">© 2009 Critical Path Training, LLC </w:t>
    </w:r>
    <w:r w:rsidRPr="00F62F1C">
      <w:rPr>
        <w:rFonts w:ascii="Cambria Math" w:hAnsi="Cambria Math" w:cs="Cambria Math"/>
      </w:rPr>
      <w:t>‐</w:t>
    </w:r>
    <w:r w:rsidRPr="00F62F1C">
      <w:t xml:space="preserve"> All Rights Reserved</w:t>
    </w:r>
    <w:r w:rsidRPr="00F62F1C">
      <w:tab/>
    </w:r>
    <w:r w:rsidRPr="00F62F1C">
      <w:tab/>
    </w:r>
    <w:r w:rsidRPr="00F62F1C">
      <w:rPr>
        <w:b/>
      </w:rPr>
      <w:t xml:space="preserve">Page </w:t>
    </w:r>
    <w:r w:rsidR="00752979" w:rsidRPr="00F62F1C">
      <w:rPr>
        <w:b/>
      </w:rPr>
      <w:fldChar w:fldCharType="begin"/>
    </w:r>
    <w:r w:rsidRPr="00F62F1C">
      <w:rPr>
        <w:b/>
      </w:rPr>
      <w:instrText xml:space="preserve"> PAGE   \* MERGEFORMAT </w:instrText>
    </w:r>
    <w:r w:rsidR="00752979" w:rsidRPr="00F62F1C">
      <w:rPr>
        <w:b/>
      </w:rPr>
      <w:fldChar w:fldCharType="separate"/>
    </w:r>
    <w:r w:rsidR="004864C0">
      <w:rPr>
        <w:b/>
        <w:noProof/>
      </w:rPr>
      <w:t>13</w:t>
    </w:r>
    <w:r w:rsidR="00752979" w:rsidRPr="00F62F1C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1420" w:rsidRDefault="004E1420" w:rsidP="002754DA">
      <w:pPr>
        <w:spacing w:before="0" w:after="0"/>
      </w:pPr>
      <w:r>
        <w:separator/>
      </w:r>
    </w:p>
  </w:footnote>
  <w:footnote w:type="continuationSeparator" w:id="0">
    <w:p w:rsidR="004E1420" w:rsidRDefault="004E1420" w:rsidP="002754D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6544" w:rsidRDefault="00D56544" w:rsidP="005710D5">
    <w:pPr>
      <w:pStyle w:val="Header"/>
      <w:pBdr>
        <w:bottom w:val="single" w:sz="4" w:space="1" w:color="292929"/>
      </w:pBdr>
    </w:pPr>
    <w:r>
      <w:t>Lab 05: SharePoint Social Networking</w:t>
    </w:r>
    <w:r>
      <w:tab/>
    </w:r>
    <w:r>
      <w:tab/>
    </w:r>
    <w:r w:rsidRPr="00F43BFB">
      <w:rPr>
        <w:noProof/>
      </w:rPr>
      <w:drawing>
        <wp:inline distT="0" distB="0" distL="0" distR="0">
          <wp:extent cx="133350" cy="133350"/>
          <wp:effectExtent l="19050" t="0" r="0" b="0"/>
          <wp:docPr id="257" name="Picture 12" descr="CPT_Logo_Manu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PT_Logo_Manual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3350" cy="1333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140A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F8E5DD6"/>
    <w:multiLevelType w:val="multilevel"/>
    <w:tmpl w:val="46407B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2E966F10"/>
    <w:multiLevelType w:val="hybridMultilevel"/>
    <w:tmpl w:val="6408E0C8"/>
    <w:lvl w:ilvl="0" w:tplc="032E71B4">
      <w:start w:val="1"/>
      <w:numFmt w:val="bullet"/>
      <w:pStyle w:val="ActionSection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14C738F"/>
    <w:multiLevelType w:val="multilevel"/>
    <w:tmpl w:val="0DA00C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3B420519"/>
    <w:multiLevelType w:val="hybridMultilevel"/>
    <w:tmpl w:val="B2B0A7F8"/>
    <w:lvl w:ilvl="0" w:tplc="199822D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52" w:hanging="360"/>
      </w:pPr>
    </w:lvl>
    <w:lvl w:ilvl="2" w:tplc="0409001B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>
    <w:nsid w:val="4A0B5E57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6">
    <w:nsid w:val="4C470FA4"/>
    <w:multiLevelType w:val="hybridMultilevel"/>
    <w:tmpl w:val="1A12661A"/>
    <w:lvl w:ilvl="0" w:tplc="921834AE">
      <w:start w:val="1"/>
      <w:numFmt w:val="lowerLetter"/>
      <w:lvlText w:val="%1)"/>
      <w:lvlJc w:val="left"/>
      <w:pPr>
        <w:ind w:left="1080" w:hanging="360"/>
      </w:pPr>
    </w:lvl>
    <w:lvl w:ilvl="1" w:tplc="6AEC608C">
      <w:start w:val="1"/>
      <w:numFmt w:val="lowerLetter"/>
      <w:lvlText w:val="%2."/>
      <w:lvlJc w:val="left"/>
      <w:pPr>
        <w:ind w:left="1800" w:hanging="360"/>
      </w:pPr>
    </w:lvl>
    <w:lvl w:ilvl="2" w:tplc="7924F5E6" w:tentative="1">
      <w:start w:val="1"/>
      <w:numFmt w:val="lowerRoman"/>
      <w:lvlText w:val="%3."/>
      <w:lvlJc w:val="right"/>
      <w:pPr>
        <w:ind w:left="2520" w:hanging="180"/>
      </w:pPr>
    </w:lvl>
    <w:lvl w:ilvl="3" w:tplc="25B884C6" w:tentative="1">
      <w:start w:val="1"/>
      <w:numFmt w:val="decimal"/>
      <w:lvlText w:val="%4."/>
      <w:lvlJc w:val="left"/>
      <w:pPr>
        <w:ind w:left="3240" w:hanging="360"/>
      </w:pPr>
    </w:lvl>
    <w:lvl w:ilvl="4" w:tplc="1A0A4E14" w:tentative="1">
      <w:start w:val="1"/>
      <w:numFmt w:val="lowerLetter"/>
      <w:lvlText w:val="%5."/>
      <w:lvlJc w:val="left"/>
      <w:pPr>
        <w:ind w:left="3960" w:hanging="360"/>
      </w:pPr>
    </w:lvl>
    <w:lvl w:ilvl="5" w:tplc="B852B160" w:tentative="1">
      <w:start w:val="1"/>
      <w:numFmt w:val="lowerRoman"/>
      <w:lvlText w:val="%6."/>
      <w:lvlJc w:val="right"/>
      <w:pPr>
        <w:ind w:left="4680" w:hanging="180"/>
      </w:pPr>
    </w:lvl>
    <w:lvl w:ilvl="6" w:tplc="608C4EBA" w:tentative="1">
      <w:start w:val="1"/>
      <w:numFmt w:val="decimal"/>
      <w:lvlText w:val="%7."/>
      <w:lvlJc w:val="left"/>
      <w:pPr>
        <w:ind w:left="5400" w:hanging="360"/>
      </w:pPr>
    </w:lvl>
    <w:lvl w:ilvl="7" w:tplc="C854C5E4" w:tentative="1">
      <w:start w:val="1"/>
      <w:numFmt w:val="lowerLetter"/>
      <w:lvlText w:val="%8."/>
      <w:lvlJc w:val="left"/>
      <w:pPr>
        <w:ind w:left="6120" w:hanging="360"/>
      </w:pPr>
    </w:lvl>
    <w:lvl w:ilvl="8" w:tplc="59E2A25C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32A2DB1"/>
    <w:multiLevelType w:val="hybridMultilevel"/>
    <w:tmpl w:val="242E4120"/>
    <w:lvl w:ilvl="0" w:tplc="B75A9296">
      <w:start w:val="1"/>
      <w:numFmt w:val="bullet"/>
      <w:pStyle w:val="LabSetupStep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DC1788A"/>
    <w:multiLevelType w:val="hybridMultilevel"/>
    <w:tmpl w:val="8098CBEA"/>
    <w:lvl w:ilvl="0" w:tplc="1B68B15C">
      <w:start w:val="1"/>
      <w:numFmt w:val="decimal"/>
      <w:pStyle w:val="LabStepNumbered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52" w:hanging="360"/>
      </w:pPr>
    </w:lvl>
    <w:lvl w:ilvl="2" w:tplc="0409001B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9">
    <w:nsid w:val="79A757AB"/>
    <w:multiLevelType w:val="hybridMultilevel"/>
    <w:tmpl w:val="AFC0E046"/>
    <w:lvl w:ilvl="0" w:tplc="47364142">
      <w:start w:val="1"/>
      <w:numFmt w:val="lowerLetter"/>
      <w:pStyle w:val="LabStepLevel2Numbered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8"/>
  </w:num>
  <w:num w:numId="5">
    <w:abstractNumId w:val="9"/>
  </w:num>
  <w:num w:numId="6">
    <w:abstractNumId w:val="3"/>
  </w:num>
  <w:num w:numId="7">
    <w:abstractNumId w:val="0"/>
  </w:num>
  <w:num w:numId="8">
    <w:abstractNumId w:val="1"/>
  </w:num>
  <w:num w:numId="9">
    <w:abstractNumId w:val="9"/>
    <w:lvlOverride w:ilvl="0">
      <w:startOverride w:val="1"/>
    </w:lvlOverride>
  </w:num>
  <w:num w:numId="10">
    <w:abstractNumId w:val="9"/>
    <w:lvlOverride w:ilvl="0">
      <w:startOverride w:val="1"/>
    </w:lvlOverride>
  </w:num>
  <w:num w:numId="11">
    <w:abstractNumId w:val="9"/>
    <w:lvlOverride w:ilvl="0">
      <w:startOverride w:val="1"/>
    </w:lvlOverride>
  </w:num>
  <w:num w:numId="12">
    <w:abstractNumId w:val="9"/>
    <w:lvlOverride w:ilvl="0">
      <w:startOverride w:val="1"/>
    </w:lvlOverride>
  </w:num>
  <w:num w:numId="13">
    <w:abstractNumId w:val="6"/>
  </w:num>
  <w:num w:numId="14">
    <w:abstractNumId w:val="6"/>
    <w:lvlOverride w:ilvl="0">
      <w:startOverride w:val="1"/>
    </w:lvlOverride>
  </w:num>
  <w:num w:numId="15">
    <w:abstractNumId w:val="4"/>
  </w:num>
  <w:num w:numId="16">
    <w:abstractNumId w:val="9"/>
    <w:lvlOverride w:ilvl="0">
      <w:startOverride w:val="1"/>
    </w:lvlOverride>
  </w:num>
  <w:num w:numId="17">
    <w:abstractNumId w:val="9"/>
    <w:lvlOverride w:ilvl="0">
      <w:startOverride w:val="1"/>
    </w:lvlOverride>
  </w:num>
  <w:num w:numId="18">
    <w:abstractNumId w:val="9"/>
    <w:lvlOverride w:ilvl="0">
      <w:startOverride w:val="1"/>
    </w:lvlOverride>
  </w:num>
  <w:num w:numId="19">
    <w:abstractNumId w:val="9"/>
    <w:lvlOverride w:ilvl="0">
      <w:startOverride w:val="1"/>
    </w:lvlOverride>
  </w:num>
  <w:num w:numId="20">
    <w:abstractNumId w:val="9"/>
    <w:lvlOverride w:ilvl="0">
      <w:startOverride w:val="1"/>
    </w:lvlOverride>
  </w:num>
  <w:num w:numId="21">
    <w:abstractNumId w:val="9"/>
  </w:num>
  <w:num w:numId="22">
    <w:abstractNumId w:val="9"/>
    <w:lvlOverride w:ilvl="0">
      <w:startOverride w:val="1"/>
    </w:lvlOverride>
  </w:num>
  <w:num w:numId="23">
    <w:abstractNumId w:val="9"/>
    <w:lvlOverride w:ilvl="0">
      <w:startOverride w:val="1"/>
    </w:lvlOverride>
  </w:num>
  <w:num w:numId="24">
    <w:abstractNumId w:val="9"/>
  </w:num>
  <w:num w:numId="25">
    <w:abstractNumId w:val="9"/>
    <w:lvlOverride w:ilvl="0">
      <w:startOverride w:val="1"/>
    </w:lvlOverride>
  </w:num>
  <w:num w:numId="26">
    <w:abstractNumId w:val="9"/>
    <w:lvlOverride w:ilvl="0">
      <w:startOverride w:val="1"/>
    </w:lvlOverride>
  </w:num>
  <w:num w:numId="27">
    <w:abstractNumId w:val="9"/>
    <w:lvlOverride w:ilvl="0">
      <w:startOverride w:val="1"/>
    </w:lvlOverride>
  </w:num>
  <w:num w:numId="28">
    <w:abstractNumId w:val="9"/>
    <w:lvlOverride w:ilvl="0">
      <w:startOverride w:val="1"/>
    </w:lvlOverride>
  </w:num>
  <w:num w:numId="29">
    <w:abstractNumId w:val="9"/>
    <w:lvlOverride w:ilvl="0">
      <w:startOverride w:val="1"/>
    </w:lvlOverride>
  </w:num>
  <w:num w:numId="30">
    <w:abstractNumId w:val="9"/>
    <w:lvlOverride w:ilvl="0">
      <w:startOverride w:val="1"/>
    </w:lvlOverride>
  </w:num>
  <w:num w:numId="31">
    <w:abstractNumId w:val="9"/>
    <w:lvlOverride w:ilvl="0">
      <w:startOverride w:val="1"/>
    </w:lvlOverride>
  </w:num>
  <w:num w:numId="32">
    <w:abstractNumId w:val="9"/>
    <w:lvlOverride w:ilvl="0">
      <w:startOverride w:val="1"/>
    </w:lvlOverride>
  </w:num>
  <w:num w:numId="33">
    <w:abstractNumId w:val="9"/>
    <w:lvlOverride w:ilvl="0">
      <w:startOverride w:val="1"/>
    </w:lvlOverride>
  </w:num>
  <w:num w:numId="34">
    <w:abstractNumId w:val="9"/>
    <w:lvlOverride w:ilvl="0">
      <w:startOverride w:val="1"/>
    </w:lvlOverride>
  </w:num>
  <w:num w:numId="35">
    <w:abstractNumId w:val="8"/>
    <w:lvlOverride w:ilvl="0">
      <w:startOverride w:val="1"/>
    </w:lvlOverride>
  </w:num>
  <w:num w:numId="36">
    <w:abstractNumId w:val="9"/>
    <w:lvlOverride w:ilvl="0">
      <w:startOverride w:val="1"/>
    </w:lvlOverride>
  </w:num>
  <w:num w:numId="37">
    <w:abstractNumId w:val="9"/>
    <w:lvlOverride w:ilvl="0">
      <w:startOverride w:val="1"/>
    </w:lvlOverride>
  </w:num>
  <w:num w:numId="38">
    <w:abstractNumId w:val="9"/>
    <w:lvlOverride w:ilvl="0">
      <w:startOverride w:val="1"/>
    </w:lvlOverride>
  </w:num>
  <w:num w:numId="39">
    <w:abstractNumId w:val="9"/>
    <w:lvlOverride w:ilvl="0">
      <w:startOverride w:val="1"/>
    </w:lvlOverride>
  </w:num>
  <w:num w:numId="40">
    <w:abstractNumId w:val="9"/>
    <w:lvlOverride w:ilvl="0">
      <w:startOverride w:val="1"/>
    </w:lvlOverride>
  </w:num>
  <w:num w:numId="41">
    <w:abstractNumId w:val="9"/>
    <w:lvlOverride w:ilvl="0">
      <w:startOverride w:val="1"/>
    </w:lvlOverride>
  </w:num>
  <w:num w:numId="42">
    <w:abstractNumId w:val="9"/>
    <w:lvlOverride w:ilvl="0">
      <w:startOverride w:val="1"/>
    </w:lvlOverride>
  </w:num>
  <w:num w:numId="43">
    <w:abstractNumId w:val="9"/>
    <w:lvlOverride w:ilvl="0">
      <w:startOverride w:val="1"/>
    </w:lvlOverride>
  </w:num>
  <w:num w:numId="44">
    <w:abstractNumId w:val="9"/>
    <w:lvlOverride w:ilvl="0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9"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D43F9"/>
    <w:rsid w:val="00005E60"/>
    <w:rsid w:val="00007312"/>
    <w:rsid w:val="00012AC2"/>
    <w:rsid w:val="000164AD"/>
    <w:rsid w:val="00024303"/>
    <w:rsid w:val="000243F6"/>
    <w:rsid w:val="00030FBC"/>
    <w:rsid w:val="00034499"/>
    <w:rsid w:val="00051385"/>
    <w:rsid w:val="00055C72"/>
    <w:rsid w:val="00055C97"/>
    <w:rsid w:val="000579B7"/>
    <w:rsid w:val="000620BB"/>
    <w:rsid w:val="00067AE2"/>
    <w:rsid w:val="00075BE6"/>
    <w:rsid w:val="00082C8E"/>
    <w:rsid w:val="000869CD"/>
    <w:rsid w:val="00086F0B"/>
    <w:rsid w:val="0009020D"/>
    <w:rsid w:val="00093F84"/>
    <w:rsid w:val="000A019A"/>
    <w:rsid w:val="000A0FB8"/>
    <w:rsid w:val="000A4D31"/>
    <w:rsid w:val="000B4798"/>
    <w:rsid w:val="000B4AFB"/>
    <w:rsid w:val="000C2CA3"/>
    <w:rsid w:val="000C52CB"/>
    <w:rsid w:val="000C54C2"/>
    <w:rsid w:val="000D1CE4"/>
    <w:rsid w:val="000D6CB0"/>
    <w:rsid w:val="000E0410"/>
    <w:rsid w:val="000E11EF"/>
    <w:rsid w:val="000E3331"/>
    <w:rsid w:val="000E4786"/>
    <w:rsid w:val="000E7B46"/>
    <w:rsid w:val="000F23A7"/>
    <w:rsid w:val="000F4900"/>
    <w:rsid w:val="00104A65"/>
    <w:rsid w:val="0011020C"/>
    <w:rsid w:val="00110EC0"/>
    <w:rsid w:val="001128F7"/>
    <w:rsid w:val="00113920"/>
    <w:rsid w:val="00117C24"/>
    <w:rsid w:val="00123729"/>
    <w:rsid w:val="00123A37"/>
    <w:rsid w:val="00126A24"/>
    <w:rsid w:val="00134BFB"/>
    <w:rsid w:val="00140317"/>
    <w:rsid w:val="00141688"/>
    <w:rsid w:val="00147190"/>
    <w:rsid w:val="00150BA6"/>
    <w:rsid w:val="00151E41"/>
    <w:rsid w:val="0015622D"/>
    <w:rsid w:val="0015714F"/>
    <w:rsid w:val="00162568"/>
    <w:rsid w:val="0016348C"/>
    <w:rsid w:val="001657A8"/>
    <w:rsid w:val="0016603A"/>
    <w:rsid w:val="00166BA8"/>
    <w:rsid w:val="0017031D"/>
    <w:rsid w:val="001760F5"/>
    <w:rsid w:val="00190D86"/>
    <w:rsid w:val="0019249E"/>
    <w:rsid w:val="001969F7"/>
    <w:rsid w:val="001A3C36"/>
    <w:rsid w:val="001B075D"/>
    <w:rsid w:val="001B176D"/>
    <w:rsid w:val="001B60FC"/>
    <w:rsid w:val="001C086F"/>
    <w:rsid w:val="001C2975"/>
    <w:rsid w:val="001C3C48"/>
    <w:rsid w:val="001D3925"/>
    <w:rsid w:val="001D71D6"/>
    <w:rsid w:val="001E0EE8"/>
    <w:rsid w:val="001E5FC6"/>
    <w:rsid w:val="001E681F"/>
    <w:rsid w:val="001E73CB"/>
    <w:rsid w:val="00204C53"/>
    <w:rsid w:val="00207312"/>
    <w:rsid w:val="00207F56"/>
    <w:rsid w:val="002100A5"/>
    <w:rsid w:val="00216057"/>
    <w:rsid w:val="00216298"/>
    <w:rsid w:val="002243BC"/>
    <w:rsid w:val="00226C32"/>
    <w:rsid w:val="00231D57"/>
    <w:rsid w:val="00234111"/>
    <w:rsid w:val="002376C5"/>
    <w:rsid w:val="00243A3C"/>
    <w:rsid w:val="00253E75"/>
    <w:rsid w:val="002646DD"/>
    <w:rsid w:val="00264D77"/>
    <w:rsid w:val="00265968"/>
    <w:rsid w:val="002663D3"/>
    <w:rsid w:val="00273F7D"/>
    <w:rsid w:val="002754DA"/>
    <w:rsid w:val="002820B9"/>
    <w:rsid w:val="00285443"/>
    <w:rsid w:val="002B2665"/>
    <w:rsid w:val="002B47CB"/>
    <w:rsid w:val="002C5CBE"/>
    <w:rsid w:val="002C6713"/>
    <w:rsid w:val="002D38A9"/>
    <w:rsid w:val="002D4E82"/>
    <w:rsid w:val="002E035E"/>
    <w:rsid w:val="002E1B1D"/>
    <w:rsid w:val="002E259F"/>
    <w:rsid w:val="002E66B3"/>
    <w:rsid w:val="002F1CEE"/>
    <w:rsid w:val="002F2748"/>
    <w:rsid w:val="002F29EA"/>
    <w:rsid w:val="002F4E3A"/>
    <w:rsid w:val="0030236D"/>
    <w:rsid w:val="0030388D"/>
    <w:rsid w:val="00307288"/>
    <w:rsid w:val="003165E3"/>
    <w:rsid w:val="0031741B"/>
    <w:rsid w:val="0032107D"/>
    <w:rsid w:val="00327DCA"/>
    <w:rsid w:val="00333042"/>
    <w:rsid w:val="003559A2"/>
    <w:rsid w:val="00361340"/>
    <w:rsid w:val="00364378"/>
    <w:rsid w:val="00367C9B"/>
    <w:rsid w:val="003736D4"/>
    <w:rsid w:val="00375A47"/>
    <w:rsid w:val="00377D0B"/>
    <w:rsid w:val="003928F4"/>
    <w:rsid w:val="00394B6E"/>
    <w:rsid w:val="00397167"/>
    <w:rsid w:val="003A453E"/>
    <w:rsid w:val="003A6D85"/>
    <w:rsid w:val="003B1609"/>
    <w:rsid w:val="003B1B07"/>
    <w:rsid w:val="003B227A"/>
    <w:rsid w:val="003B509E"/>
    <w:rsid w:val="003B6B6E"/>
    <w:rsid w:val="003C6F9B"/>
    <w:rsid w:val="003D4A36"/>
    <w:rsid w:val="003D4E48"/>
    <w:rsid w:val="003D513A"/>
    <w:rsid w:val="003E0275"/>
    <w:rsid w:val="003E3149"/>
    <w:rsid w:val="003E53A5"/>
    <w:rsid w:val="003E670D"/>
    <w:rsid w:val="003F2EDC"/>
    <w:rsid w:val="00414108"/>
    <w:rsid w:val="0041659A"/>
    <w:rsid w:val="00420D38"/>
    <w:rsid w:val="00427A68"/>
    <w:rsid w:val="004419BA"/>
    <w:rsid w:val="00445241"/>
    <w:rsid w:val="00445F5C"/>
    <w:rsid w:val="00446B8D"/>
    <w:rsid w:val="00466D73"/>
    <w:rsid w:val="00473FCB"/>
    <w:rsid w:val="00474694"/>
    <w:rsid w:val="00474799"/>
    <w:rsid w:val="00474BE4"/>
    <w:rsid w:val="00474DFB"/>
    <w:rsid w:val="00475548"/>
    <w:rsid w:val="00481358"/>
    <w:rsid w:val="004838B2"/>
    <w:rsid w:val="004864C0"/>
    <w:rsid w:val="004A5874"/>
    <w:rsid w:val="004A7C45"/>
    <w:rsid w:val="004B75D9"/>
    <w:rsid w:val="004C3BDA"/>
    <w:rsid w:val="004C74E2"/>
    <w:rsid w:val="004C7D6E"/>
    <w:rsid w:val="004D3A39"/>
    <w:rsid w:val="004E1420"/>
    <w:rsid w:val="004E1CBF"/>
    <w:rsid w:val="004E3B42"/>
    <w:rsid w:val="004E45B9"/>
    <w:rsid w:val="004E4D1F"/>
    <w:rsid w:val="004E67DC"/>
    <w:rsid w:val="004F1E4C"/>
    <w:rsid w:val="004F54BD"/>
    <w:rsid w:val="00504129"/>
    <w:rsid w:val="00504620"/>
    <w:rsid w:val="00504916"/>
    <w:rsid w:val="0050658A"/>
    <w:rsid w:val="00506ED2"/>
    <w:rsid w:val="0050746C"/>
    <w:rsid w:val="005106D7"/>
    <w:rsid w:val="00513EAD"/>
    <w:rsid w:val="0051400B"/>
    <w:rsid w:val="00515C63"/>
    <w:rsid w:val="0051602F"/>
    <w:rsid w:val="0052657C"/>
    <w:rsid w:val="00533CA9"/>
    <w:rsid w:val="005342DB"/>
    <w:rsid w:val="00536A2B"/>
    <w:rsid w:val="00536EA7"/>
    <w:rsid w:val="00537866"/>
    <w:rsid w:val="00540A9A"/>
    <w:rsid w:val="00544B0C"/>
    <w:rsid w:val="005515DE"/>
    <w:rsid w:val="00551DFA"/>
    <w:rsid w:val="00560F1C"/>
    <w:rsid w:val="00560F81"/>
    <w:rsid w:val="005677DC"/>
    <w:rsid w:val="00567A0A"/>
    <w:rsid w:val="005710D5"/>
    <w:rsid w:val="005719BA"/>
    <w:rsid w:val="00571FE9"/>
    <w:rsid w:val="0057247C"/>
    <w:rsid w:val="00574574"/>
    <w:rsid w:val="00580480"/>
    <w:rsid w:val="00580820"/>
    <w:rsid w:val="00583EE8"/>
    <w:rsid w:val="005841FE"/>
    <w:rsid w:val="0059323D"/>
    <w:rsid w:val="005A08C7"/>
    <w:rsid w:val="005A0E17"/>
    <w:rsid w:val="005A3A17"/>
    <w:rsid w:val="005A3E02"/>
    <w:rsid w:val="005A4563"/>
    <w:rsid w:val="005A5194"/>
    <w:rsid w:val="005A6D5F"/>
    <w:rsid w:val="005A73C9"/>
    <w:rsid w:val="005B1C3A"/>
    <w:rsid w:val="005B6F90"/>
    <w:rsid w:val="005C03B9"/>
    <w:rsid w:val="005C1BF8"/>
    <w:rsid w:val="005D380A"/>
    <w:rsid w:val="005D3854"/>
    <w:rsid w:val="005E054A"/>
    <w:rsid w:val="005E0D54"/>
    <w:rsid w:val="005E79AF"/>
    <w:rsid w:val="00604477"/>
    <w:rsid w:val="00614FD5"/>
    <w:rsid w:val="00620888"/>
    <w:rsid w:val="00620C3C"/>
    <w:rsid w:val="00625F0D"/>
    <w:rsid w:val="00626932"/>
    <w:rsid w:val="006316FA"/>
    <w:rsid w:val="0063362B"/>
    <w:rsid w:val="006458DB"/>
    <w:rsid w:val="00650ACD"/>
    <w:rsid w:val="00654F8F"/>
    <w:rsid w:val="0066042A"/>
    <w:rsid w:val="006608C5"/>
    <w:rsid w:val="006649DB"/>
    <w:rsid w:val="00667328"/>
    <w:rsid w:val="006677B3"/>
    <w:rsid w:val="00667B58"/>
    <w:rsid w:val="0067117E"/>
    <w:rsid w:val="0067766A"/>
    <w:rsid w:val="0069092F"/>
    <w:rsid w:val="00691E0A"/>
    <w:rsid w:val="00695089"/>
    <w:rsid w:val="0069598A"/>
    <w:rsid w:val="00697678"/>
    <w:rsid w:val="006A020F"/>
    <w:rsid w:val="006A105B"/>
    <w:rsid w:val="006A4095"/>
    <w:rsid w:val="006B07C3"/>
    <w:rsid w:val="006B25FA"/>
    <w:rsid w:val="006B6F43"/>
    <w:rsid w:val="006C0157"/>
    <w:rsid w:val="006C43CF"/>
    <w:rsid w:val="006C4BA8"/>
    <w:rsid w:val="006C5C78"/>
    <w:rsid w:val="006C5DD1"/>
    <w:rsid w:val="006D1567"/>
    <w:rsid w:val="006D4711"/>
    <w:rsid w:val="006D59B1"/>
    <w:rsid w:val="006E5188"/>
    <w:rsid w:val="006E74A6"/>
    <w:rsid w:val="006F13F6"/>
    <w:rsid w:val="006F64F9"/>
    <w:rsid w:val="0070089C"/>
    <w:rsid w:val="00701742"/>
    <w:rsid w:val="007018CC"/>
    <w:rsid w:val="00704737"/>
    <w:rsid w:val="00707B62"/>
    <w:rsid w:val="00711C05"/>
    <w:rsid w:val="0071291F"/>
    <w:rsid w:val="0072738D"/>
    <w:rsid w:val="00731F54"/>
    <w:rsid w:val="00737FD5"/>
    <w:rsid w:val="00740261"/>
    <w:rsid w:val="00740358"/>
    <w:rsid w:val="007442CF"/>
    <w:rsid w:val="00747129"/>
    <w:rsid w:val="007508E5"/>
    <w:rsid w:val="00752979"/>
    <w:rsid w:val="00754896"/>
    <w:rsid w:val="00754D76"/>
    <w:rsid w:val="0075506B"/>
    <w:rsid w:val="00756862"/>
    <w:rsid w:val="00756C10"/>
    <w:rsid w:val="007600AD"/>
    <w:rsid w:val="0076162E"/>
    <w:rsid w:val="00762A71"/>
    <w:rsid w:val="0076526D"/>
    <w:rsid w:val="00765FD2"/>
    <w:rsid w:val="00770735"/>
    <w:rsid w:val="00772179"/>
    <w:rsid w:val="007758EE"/>
    <w:rsid w:val="00775E7A"/>
    <w:rsid w:val="007906A0"/>
    <w:rsid w:val="007A2E8C"/>
    <w:rsid w:val="007A34B7"/>
    <w:rsid w:val="007A36B7"/>
    <w:rsid w:val="007A3D0E"/>
    <w:rsid w:val="007A68C9"/>
    <w:rsid w:val="007A6FDB"/>
    <w:rsid w:val="007A7B3A"/>
    <w:rsid w:val="007B63AE"/>
    <w:rsid w:val="007B648F"/>
    <w:rsid w:val="007B7F8C"/>
    <w:rsid w:val="007C2439"/>
    <w:rsid w:val="007C3555"/>
    <w:rsid w:val="007C38DA"/>
    <w:rsid w:val="007C5EF6"/>
    <w:rsid w:val="007C6C18"/>
    <w:rsid w:val="007C7C9E"/>
    <w:rsid w:val="007D0806"/>
    <w:rsid w:val="007D093B"/>
    <w:rsid w:val="007D2A26"/>
    <w:rsid w:val="007D68EA"/>
    <w:rsid w:val="007E240B"/>
    <w:rsid w:val="007E2813"/>
    <w:rsid w:val="007E490E"/>
    <w:rsid w:val="007E7DED"/>
    <w:rsid w:val="007F143D"/>
    <w:rsid w:val="007F2CD4"/>
    <w:rsid w:val="007F6888"/>
    <w:rsid w:val="008017A8"/>
    <w:rsid w:val="00802200"/>
    <w:rsid w:val="0080233A"/>
    <w:rsid w:val="0080252D"/>
    <w:rsid w:val="00812A5B"/>
    <w:rsid w:val="00812AF5"/>
    <w:rsid w:val="00816D7A"/>
    <w:rsid w:val="00824B20"/>
    <w:rsid w:val="00826FF7"/>
    <w:rsid w:val="0082729D"/>
    <w:rsid w:val="0083029D"/>
    <w:rsid w:val="00830A82"/>
    <w:rsid w:val="008370E7"/>
    <w:rsid w:val="00841F3B"/>
    <w:rsid w:val="00845965"/>
    <w:rsid w:val="00845FAD"/>
    <w:rsid w:val="008530CC"/>
    <w:rsid w:val="00856645"/>
    <w:rsid w:val="00865AE4"/>
    <w:rsid w:val="0086681C"/>
    <w:rsid w:val="008743F8"/>
    <w:rsid w:val="00880606"/>
    <w:rsid w:val="00890EBD"/>
    <w:rsid w:val="00893C82"/>
    <w:rsid w:val="008943B0"/>
    <w:rsid w:val="008A1B16"/>
    <w:rsid w:val="008A2BA0"/>
    <w:rsid w:val="008A4C4C"/>
    <w:rsid w:val="008A7318"/>
    <w:rsid w:val="008A78BD"/>
    <w:rsid w:val="008B697B"/>
    <w:rsid w:val="008B700D"/>
    <w:rsid w:val="008C1AB5"/>
    <w:rsid w:val="008C1C05"/>
    <w:rsid w:val="008D054E"/>
    <w:rsid w:val="008D0899"/>
    <w:rsid w:val="008D261C"/>
    <w:rsid w:val="008D30B0"/>
    <w:rsid w:val="008D7F27"/>
    <w:rsid w:val="008E1CE8"/>
    <w:rsid w:val="008E1D0D"/>
    <w:rsid w:val="008E3F36"/>
    <w:rsid w:val="008F095E"/>
    <w:rsid w:val="008F44C7"/>
    <w:rsid w:val="0090045C"/>
    <w:rsid w:val="00903B98"/>
    <w:rsid w:val="00905A83"/>
    <w:rsid w:val="00915A59"/>
    <w:rsid w:val="0091656E"/>
    <w:rsid w:val="00925E86"/>
    <w:rsid w:val="00933979"/>
    <w:rsid w:val="00935954"/>
    <w:rsid w:val="00936FEA"/>
    <w:rsid w:val="009422EE"/>
    <w:rsid w:val="00944282"/>
    <w:rsid w:val="0095110D"/>
    <w:rsid w:val="009537AB"/>
    <w:rsid w:val="0096272D"/>
    <w:rsid w:val="0096384D"/>
    <w:rsid w:val="00964C0F"/>
    <w:rsid w:val="00964D6A"/>
    <w:rsid w:val="00964DF1"/>
    <w:rsid w:val="00965C23"/>
    <w:rsid w:val="009753EF"/>
    <w:rsid w:val="00990EBF"/>
    <w:rsid w:val="009937AF"/>
    <w:rsid w:val="00994863"/>
    <w:rsid w:val="009A1D02"/>
    <w:rsid w:val="009A5818"/>
    <w:rsid w:val="009B140E"/>
    <w:rsid w:val="009B2E19"/>
    <w:rsid w:val="009C016D"/>
    <w:rsid w:val="009C2B30"/>
    <w:rsid w:val="009C6E7B"/>
    <w:rsid w:val="009D22E7"/>
    <w:rsid w:val="009E2AD2"/>
    <w:rsid w:val="009E7836"/>
    <w:rsid w:val="009F1146"/>
    <w:rsid w:val="00A036FA"/>
    <w:rsid w:val="00A05D85"/>
    <w:rsid w:val="00A070BA"/>
    <w:rsid w:val="00A10074"/>
    <w:rsid w:val="00A10BF8"/>
    <w:rsid w:val="00A136DF"/>
    <w:rsid w:val="00A15C8C"/>
    <w:rsid w:val="00A161B9"/>
    <w:rsid w:val="00A21EC7"/>
    <w:rsid w:val="00A2430F"/>
    <w:rsid w:val="00A25FC5"/>
    <w:rsid w:val="00A26C83"/>
    <w:rsid w:val="00A27676"/>
    <w:rsid w:val="00A3093C"/>
    <w:rsid w:val="00A30C18"/>
    <w:rsid w:val="00A30CFB"/>
    <w:rsid w:val="00A36AE5"/>
    <w:rsid w:val="00A4394E"/>
    <w:rsid w:val="00A46E44"/>
    <w:rsid w:val="00A53017"/>
    <w:rsid w:val="00A5490F"/>
    <w:rsid w:val="00A55EA3"/>
    <w:rsid w:val="00A61324"/>
    <w:rsid w:val="00A6472F"/>
    <w:rsid w:val="00A6648C"/>
    <w:rsid w:val="00A66755"/>
    <w:rsid w:val="00A7116E"/>
    <w:rsid w:val="00A73931"/>
    <w:rsid w:val="00A8107F"/>
    <w:rsid w:val="00A811F8"/>
    <w:rsid w:val="00AA081D"/>
    <w:rsid w:val="00AA1C5E"/>
    <w:rsid w:val="00AA6085"/>
    <w:rsid w:val="00AC2F37"/>
    <w:rsid w:val="00AD3847"/>
    <w:rsid w:val="00AE2084"/>
    <w:rsid w:val="00AF0E16"/>
    <w:rsid w:val="00AF1349"/>
    <w:rsid w:val="00AF2E80"/>
    <w:rsid w:val="00AF4F9B"/>
    <w:rsid w:val="00AF5F18"/>
    <w:rsid w:val="00AF6744"/>
    <w:rsid w:val="00B01773"/>
    <w:rsid w:val="00B04598"/>
    <w:rsid w:val="00B06E65"/>
    <w:rsid w:val="00B137E9"/>
    <w:rsid w:val="00B13C9B"/>
    <w:rsid w:val="00B15109"/>
    <w:rsid w:val="00B22411"/>
    <w:rsid w:val="00B22C45"/>
    <w:rsid w:val="00B36A14"/>
    <w:rsid w:val="00B410F6"/>
    <w:rsid w:val="00B45BFB"/>
    <w:rsid w:val="00B56241"/>
    <w:rsid w:val="00B56C9C"/>
    <w:rsid w:val="00B60011"/>
    <w:rsid w:val="00B60AB2"/>
    <w:rsid w:val="00B6212A"/>
    <w:rsid w:val="00B64C0D"/>
    <w:rsid w:val="00B72DA9"/>
    <w:rsid w:val="00B73864"/>
    <w:rsid w:val="00B7645C"/>
    <w:rsid w:val="00B76B7E"/>
    <w:rsid w:val="00B80925"/>
    <w:rsid w:val="00B815CE"/>
    <w:rsid w:val="00B838CD"/>
    <w:rsid w:val="00B84304"/>
    <w:rsid w:val="00B857DC"/>
    <w:rsid w:val="00BA003F"/>
    <w:rsid w:val="00BA332D"/>
    <w:rsid w:val="00BB42DB"/>
    <w:rsid w:val="00BC1206"/>
    <w:rsid w:val="00BC22EE"/>
    <w:rsid w:val="00BC2C68"/>
    <w:rsid w:val="00BC42B0"/>
    <w:rsid w:val="00BD126B"/>
    <w:rsid w:val="00BE20E7"/>
    <w:rsid w:val="00BE5EE7"/>
    <w:rsid w:val="00BF4AAD"/>
    <w:rsid w:val="00C06B9B"/>
    <w:rsid w:val="00C07D01"/>
    <w:rsid w:val="00C116BE"/>
    <w:rsid w:val="00C12519"/>
    <w:rsid w:val="00C22FAA"/>
    <w:rsid w:val="00C30E56"/>
    <w:rsid w:val="00C3211E"/>
    <w:rsid w:val="00C33D09"/>
    <w:rsid w:val="00C34378"/>
    <w:rsid w:val="00C34D0A"/>
    <w:rsid w:val="00C357EB"/>
    <w:rsid w:val="00C36DD8"/>
    <w:rsid w:val="00C37A3E"/>
    <w:rsid w:val="00C44632"/>
    <w:rsid w:val="00C47E42"/>
    <w:rsid w:val="00C53882"/>
    <w:rsid w:val="00C62D6E"/>
    <w:rsid w:val="00C642C3"/>
    <w:rsid w:val="00C70683"/>
    <w:rsid w:val="00C74EA7"/>
    <w:rsid w:val="00C7697E"/>
    <w:rsid w:val="00C80B2F"/>
    <w:rsid w:val="00C81CBC"/>
    <w:rsid w:val="00C847ED"/>
    <w:rsid w:val="00C9096A"/>
    <w:rsid w:val="00C92678"/>
    <w:rsid w:val="00C92901"/>
    <w:rsid w:val="00C93E0C"/>
    <w:rsid w:val="00C95069"/>
    <w:rsid w:val="00C97674"/>
    <w:rsid w:val="00C97EFD"/>
    <w:rsid w:val="00CB7A9C"/>
    <w:rsid w:val="00CB7CC1"/>
    <w:rsid w:val="00CD0AD0"/>
    <w:rsid w:val="00CD10A1"/>
    <w:rsid w:val="00CD2656"/>
    <w:rsid w:val="00CD3699"/>
    <w:rsid w:val="00CD4B86"/>
    <w:rsid w:val="00CD5F0F"/>
    <w:rsid w:val="00CE155F"/>
    <w:rsid w:val="00CF0D9B"/>
    <w:rsid w:val="00CF3255"/>
    <w:rsid w:val="00CF4CA1"/>
    <w:rsid w:val="00D03BDD"/>
    <w:rsid w:val="00D03C4A"/>
    <w:rsid w:val="00D04039"/>
    <w:rsid w:val="00D057EA"/>
    <w:rsid w:val="00D12B10"/>
    <w:rsid w:val="00D1320B"/>
    <w:rsid w:val="00D15FEC"/>
    <w:rsid w:val="00D1712D"/>
    <w:rsid w:val="00D20EA9"/>
    <w:rsid w:val="00D261FF"/>
    <w:rsid w:val="00D33840"/>
    <w:rsid w:val="00D3469C"/>
    <w:rsid w:val="00D36F65"/>
    <w:rsid w:val="00D44701"/>
    <w:rsid w:val="00D450B2"/>
    <w:rsid w:val="00D50509"/>
    <w:rsid w:val="00D56544"/>
    <w:rsid w:val="00D56B22"/>
    <w:rsid w:val="00D6413D"/>
    <w:rsid w:val="00D64974"/>
    <w:rsid w:val="00D66469"/>
    <w:rsid w:val="00D7500B"/>
    <w:rsid w:val="00D8031B"/>
    <w:rsid w:val="00D80B71"/>
    <w:rsid w:val="00D826ED"/>
    <w:rsid w:val="00D83893"/>
    <w:rsid w:val="00D84676"/>
    <w:rsid w:val="00D84A2F"/>
    <w:rsid w:val="00D8754C"/>
    <w:rsid w:val="00D92006"/>
    <w:rsid w:val="00D950CC"/>
    <w:rsid w:val="00D97000"/>
    <w:rsid w:val="00DA442B"/>
    <w:rsid w:val="00DA6D71"/>
    <w:rsid w:val="00DA6DB0"/>
    <w:rsid w:val="00DB2058"/>
    <w:rsid w:val="00DB70EB"/>
    <w:rsid w:val="00DC075D"/>
    <w:rsid w:val="00DC252B"/>
    <w:rsid w:val="00DC2A0F"/>
    <w:rsid w:val="00DC2AFF"/>
    <w:rsid w:val="00DC32CF"/>
    <w:rsid w:val="00DD1790"/>
    <w:rsid w:val="00DD40A9"/>
    <w:rsid w:val="00DD5979"/>
    <w:rsid w:val="00DD5DDF"/>
    <w:rsid w:val="00DD5F52"/>
    <w:rsid w:val="00DD7D6E"/>
    <w:rsid w:val="00DE2C15"/>
    <w:rsid w:val="00DE5625"/>
    <w:rsid w:val="00DE58D9"/>
    <w:rsid w:val="00DF0141"/>
    <w:rsid w:val="00DF0E38"/>
    <w:rsid w:val="00E03CBF"/>
    <w:rsid w:val="00E056FD"/>
    <w:rsid w:val="00E07AF0"/>
    <w:rsid w:val="00E12340"/>
    <w:rsid w:val="00E13222"/>
    <w:rsid w:val="00E132BC"/>
    <w:rsid w:val="00E15736"/>
    <w:rsid w:val="00E177CD"/>
    <w:rsid w:val="00E2124F"/>
    <w:rsid w:val="00E22CFC"/>
    <w:rsid w:val="00E30A59"/>
    <w:rsid w:val="00E32CC3"/>
    <w:rsid w:val="00E338DA"/>
    <w:rsid w:val="00E34BA5"/>
    <w:rsid w:val="00E35B69"/>
    <w:rsid w:val="00E36698"/>
    <w:rsid w:val="00E42402"/>
    <w:rsid w:val="00E45125"/>
    <w:rsid w:val="00E516CB"/>
    <w:rsid w:val="00E51A44"/>
    <w:rsid w:val="00E51C83"/>
    <w:rsid w:val="00E52656"/>
    <w:rsid w:val="00E568B8"/>
    <w:rsid w:val="00E56B69"/>
    <w:rsid w:val="00E57901"/>
    <w:rsid w:val="00E60B87"/>
    <w:rsid w:val="00E60D2E"/>
    <w:rsid w:val="00E6624B"/>
    <w:rsid w:val="00E74438"/>
    <w:rsid w:val="00E816DC"/>
    <w:rsid w:val="00E90829"/>
    <w:rsid w:val="00E90F24"/>
    <w:rsid w:val="00E95F93"/>
    <w:rsid w:val="00EA0CC6"/>
    <w:rsid w:val="00EA1951"/>
    <w:rsid w:val="00EA2B02"/>
    <w:rsid w:val="00EB0E93"/>
    <w:rsid w:val="00EB27B8"/>
    <w:rsid w:val="00EB61E6"/>
    <w:rsid w:val="00EB760D"/>
    <w:rsid w:val="00EC02AD"/>
    <w:rsid w:val="00EC15A4"/>
    <w:rsid w:val="00EC7AB8"/>
    <w:rsid w:val="00ED1A11"/>
    <w:rsid w:val="00ED43F9"/>
    <w:rsid w:val="00ED5406"/>
    <w:rsid w:val="00EE7029"/>
    <w:rsid w:val="00EE7A35"/>
    <w:rsid w:val="00EF0B37"/>
    <w:rsid w:val="00EF4B00"/>
    <w:rsid w:val="00F012EF"/>
    <w:rsid w:val="00F10C41"/>
    <w:rsid w:val="00F175F0"/>
    <w:rsid w:val="00F218A1"/>
    <w:rsid w:val="00F21A30"/>
    <w:rsid w:val="00F22470"/>
    <w:rsid w:val="00F264B8"/>
    <w:rsid w:val="00F276BD"/>
    <w:rsid w:val="00F27A71"/>
    <w:rsid w:val="00F34FD2"/>
    <w:rsid w:val="00F37CE7"/>
    <w:rsid w:val="00F43BFB"/>
    <w:rsid w:val="00F47AB4"/>
    <w:rsid w:val="00F5138E"/>
    <w:rsid w:val="00F54FFD"/>
    <w:rsid w:val="00F577F9"/>
    <w:rsid w:val="00F60A46"/>
    <w:rsid w:val="00F62F1C"/>
    <w:rsid w:val="00F64CF9"/>
    <w:rsid w:val="00F72607"/>
    <w:rsid w:val="00F734F0"/>
    <w:rsid w:val="00F81057"/>
    <w:rsid w:val="00F819D2"/>
    <w:rsid w:val="00F84B8D"/>
    <w:rsid w:val="00F938D8"/>
    <w:rsid w:val="00FA1868"/>
    <w:rsid w:val="00FA3EB4"/>
    <w:rsid w:val="00FA5E15"/>
    <w:rsid w:val="00FA64CE"/>
    <w:rsid w:val="00FB07B8"/>
    <w:rsid w:val="00FB3F0A"/>
    <w:rsid w:val="00FB5EBB"/>
    <w:rsid w:val="00FB77D7"/>
    <w:rsid w:val="00FC00E1"/>
    <w:rsid w:val="00FC79BD"/>
    <w:rsid w:val="00FD0459"/>
    <w:rsid w:val="00FD1B1D"/>
    <w:rsid w:val="00FD1FA2"/>
    <w:rsid w:val="00FD6B1B"/>
    <w:rsid w:val="00FD6B2A"/>
    <w:rsid w:val="00FE0728"/>
    <w:rsid w:val="00FF09C8"/>
    <w:rsid w:val="00FF3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uiPriority="11" w:qFormat="1"/>
    <w:lsdException w:name="Strong" w:uiPriority="22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2BA0"/>
    <w:pPr>
      <w:spacing w:before="120" w:after="120" w:line="240" w:lineRule="auto"/>
    </w:pPr>
    <w:rPr>
      <w:rFonts w:ascii="Verdana" w:hAnsi="Verdana"/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3EAD"/>
    <w:pPr>
      <w:pBdr>
        <w:bottom w:val="single" w:sz="4" w:space="1" w:color="000000" w:themeColor="text1"/>
      </w:pBdr>
      <w:outlineLvl w:val="0"/>
    </w:pPr>
    <w:rPr>
      <w:rFonts w:ascii="Arial Black" w:hAnsi="Arial Black"/>
      <w:sz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B04598"/>
    <w:pPr>
      <w:keepNext/>
      <w:pBdr>
        <w:bottom w:val="single" w:sz="2" w:space="1" w:color="969696"/>
      </w:pBdr>
      <w:spacing w:before="240"/>
      <w:outlineLvl w:val="1"/>
    </w:pPr>
    <w:rPr>
      <w:rFonts w:ascii="Arial Black" w:hAnsi="Arial Black"/>
      <w:color w:val="333333"/>
      <w:sz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1C0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F13F6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F13F6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3EAD"/>
    <w:rPr>
      <w:rFonts w:ascii="Arial Black" w:hAnsi="Arial Black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04598"/>
    <w:rPr>
      <w:rFonts w:ascii="Arial Black" w:hAnsi="Arial Black"/>
      <w:color w:val="333333"/>
    </w:rPr>
  </w:style>
  <w:style w:type="character" w:customStyle="1" w:styleId="Heading4Char">
    <w:name w:val="Heading 4 Char"/>
    <w:basedOn w:val="DefaultParagraphFont"/>
    <w:link w:val="Heading4"/>
    <w:uiPriority w:val="9"/>
    <w:rsid w:val="008D0899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</w:rPr>
  </w:style>
  <w:style w:type="character" w:customStyle="1" w:styleId="Heading5Char">
    <w:name w:val="Heading 5 Char"/>
    <w:basedOn w:val="DefaultParagraphFont"/>
    <w:link w:val="Heading5"/>
    <w:uiPriority w:val="9"/>
    <w:rsid w:val="008D0899"/>
    <w:rPr>
      <w:rFonts w:asciiTheme="majorHAnsi" w:eastAsiaTheme="majorEastAsia" w:hAnsiTheme="majorHAnsi" w:cstheme="majorBidi"/>
      <w:color w:val="243F60" w:themeColor="accent1" w:themeShade="7F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176D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76D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2376C5"/>
    <w:pPr>
      <w:tabs>
        <w:tab w:val="right" w:leader="dot" w:pos="9350"/>
      </w:tabs>
      <w:spacing w:before="80" w:after="20"/>
    </w:pPr>
    <w:rPr>
      <w:b/>
      <w:sz w:val="16"/>
    </w:rPr>
  </w:style>
  <w:style w:type="paragraph" w:styleId="TOC2">
    <w:name w:val="toc 2"/>
    <w:basedOn w:val="Normal"/>
    <w:next w:val="Normal"/>
    <w:autoRedefine/>
    <w:uiPriority w:val="39"/>
    <w:unhideWhenUsed/>
    <w:rsid w:val="002376C5"/>
    <w:pPr>
      <w:spacing w:before="0" w:after="20"/>
      <w:ind w:left="144"/>
    </w:pPr>
    <w:rPr>
      <w:sz w:val="14"/>
    </w:rPr>
  </w:style>
  <w:style w:type="character" w:styleId="Hyperlink">
    <w:name w:val="Hyperlink"/>
    <w:basedOn w:val="DefaultParagraphFont"/>
    <w:uiPriority w:val="99"/>
    <w:unhideWhenUsed/>
    <w:rsid w:val="001B176D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qFormat/>
    <w:rsid w:val="001B176D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qFormat/>
    <w:rsid w:val="0069598A"/>
    <w:pPr>
      <w:pBdr>
        <w:bottom w:val="single" w:sz="8" w:space="4" w:color="auto"/>
      </w:pBdr>
      <w:spacing w:before="0" w:after="240"/>
      <w:contextualSpacing/>
      <w:jc w:val="both"/>
    </w:pPr>
    <w:rPr>
      <w:rFonts w:ascii="Arial Black" w:eastAsiaTheme="majorEastAsia" w:hAnsi="Arial Black" w:cstheme="majorBidi"/>
      <w:spacing w:val="5"/>
      <w:kern w:val="28"/>
      <w:sz w:val="2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9598A"/>
    <w:rPr>
      <w:rFonts w:ascii="Arial Black" w:eastAsiaTheme="majorEastAsia" w:hAnsi="Arial Black" w:cstheme="majorBidi"/>
      <w:spacing w:val="5"/>
      <w:kern w:val="28"/>
      <w:sz w:val="28"/>
      <w:szCs w:val="52"/>
    </w:rPr>
  </w:style>
  <w:style w:type="paragraph" w:styleId="NoSpacing">
    <w:name w:val="No Spacing"/>
    <w:link w:val="NoSpacingChar"/>
    <w:uiPriority w:val="1"/>
    <w:qFormat/>
    <w:rsid w:val="002754D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754D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E4786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0E4786"/>
    <w:rPr>
      <w:rFonts w:ascii="Verdana" w:hAnsi="Verdana"/>
      <w:sz w:val="18"/>
    </w:rPr>
  </w:style>
  <w:style w:type="paragraph" w:styleId="Footer">
    <w:name w:val="footer"/>
    <w:basedOn w:val="Normal"/>
    <w:link w:val="FooterChar"/>
    <w:uiPriority w:val="99"/>
    <w:unhideWhenUsed/>
    <w:rsid w:val="00515C63"/>
    <w:pPr>
      <w:pBdr>
        <w:top w:val="single" w:sz="8" w:space="1" w:color="292929"/>
      </w:pBdr>
      <w:tabs>
        <w:tab w:val="center" w:pos="4680"/>
        <w:tab w:val="right" w:pos="9360"/>
      </w:tabs>
      <w:spacing w:before="40" w:after="0"/>
    </w:pPr>
    <w:rPr>
      <w:color w:val="292929"/>
      <w:sz w:val="14"/>
    </w:rPr>
  </w:style>
  <w:style w:type="character" w:customStyle="1" w:styleId="FooterChar">
    <w:name w:val="Footer Char"/>
    <w:basedOn w:val="DefaultParagraphFont"/>
    <w:link w:val="Footer"/>
    <w:uiPriority w:val="99"/>
    <w:rsid w:val="00515C63"/>
    <w:rPr>
      <w:rFonts w:ascii="Verdana" w:hAnsi="Verdana"/>
      <w:color w:val="292929"/>
      <w:sz w:val="14"/>
    </w:rPr>
  </w:style>
  <w:style w:type="paragraph" w:customStyle="1" w:styleId="LabExercise">
    <w:name w:val="Lab Exercise"/>
    <w:basedOn w:val="Normal"/>
    <w:next w:val="Normal"/>
    <w:qFormat/>
    <w:rsid w:val="00A66755"/>
    <w:pPr>
      <w:spacing w:before="0" w:after="200" w:line="276" w:lineRule="auto"/>
    </w:pPr>
    <w:rPr>
      <w:b/>
      <w:sz w:val="24"/>
    </w:rPr>
  </w:style>
  <w:style w:type="paragraph" w:styleId="ListParagraph">
    <w:name w:val="List Paragraph"/>
    <w:basedOn w:val="Normal"/>
    <w:uiPriority w:val="34"/>
    <w:qFormat/>
    <w:rsid w:val="00A66755"/>
    <w:pPr>
      <w:spacing w:before="0" w:after="200" w:line="276" w:lineRule="auto"/>
      <w:ind w:left="720"/>
      <w:contextualSpacing/>
    </w:pPr>
  </w:style>
  <w:style w:type="table" w:customStyle="1" w:styleId="LabExerciseStepTable">
    <w:name w:val="Lab Exercise Step Table"/>
    <w:basedOn w:val="TableNormal"/>
    <w:uiPriority w:val="99"/>
    <w:rsid w:val="006B6F43"/>
    <w:pPr>
      <w:spacing w:after="0" w:line="240" w:lineRule="auto"/>
    </w:pPr>
    <w:rPr>
      <w:rFonts w:ascii="Arial" w:hAnsi="Arial"/>
      <w:sz w:val="18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deInline">
    <w:name w:val="Code Inline"/>
    <w:basedOn w:val="DefaultParagraphFont"/>
    <w:uiPriority w:val="1"/>
    <w:semiHidden/>
    <w:unhideWhenUsed/>
    <w:qFormat/>
    <w:rsid w:val="00A4394E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nhideWhenUsed/>
    <w:qFormat/>
    <w:rsid w:val="008C1C05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qFormat/>
    <w:rsid w:val="00F64CF9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576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8C1C05"/>
    <w:pPr>
      <w:spacing w:before="0"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C1C05"/>
    <w:rPr>
      <w:rFonts w:ascii="Verdana" w:hAnsi="Verdana"/>
      <w:sz w:val="20"/>
      <w:szCs w:val="20"/>
    </w:rPr>
  </w:style>
  <w:style w:type="table" w:styleId="LightShading-Accent4">
    <w:name w:val="Light Shading Accent 4"/>
    <w:basedOn w:val="TableNormal"/>
    <w:uiPriority w:val="60"/>
    <w:rsid w:val="008C1C05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nhideWhenUsed/>
    <w:qFormat/>
    <w:rsid w:val="0096384D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50462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8D0899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62088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ediumShading1-Accent11">
    <w:name w:val="Medium Shading 1 - Accent 11"/>
    <w:basedOn w:val="TableNormal"/>
    <w:uiPriority w:val="63"/>
    <w:rsid w:val="0062088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nhideWhenUsed/>
    <w:qFormat/>
    <w:rsid w:val="00620888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620888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uiPriority w:val="1"/>
    <w:qFormat/>
    <w:rsid w:val="007442CF"/>
    <w:rPr>
      <w:rFonts w:ascii="Arial" w:hAnsi="Arial"/>
      <w:b/>
      <w:sz w:val="16"/>
    </w:rPr>
  </w:style>
  <w:style w:type="paragraph" w:customStyle="1" w:styleId="LabStepNumbered">
    <w:name w:val="Lab Step Numbered"/>
    <w:basedOn w:val="ListParagraph"/>
    <w:qFormat/>
    <w:rsid w:val="009422EE"/>
    <w:pPr>
      <w:numPr>
        <w:numId w:val="4"/>
      </w:numPr>
      <w:spacing w:before="80" w:after="40" w:line="240" w:lineRule="auto"/>
      <w:contextualSpacing w:val="0"/>
    </w:pPr>
  </w:style>
  <w:style w:type="paragraph" w:customStyle="1" w:styleId="LabStepCodeBlock">
    <w:name w:val="Lab Step Code Block"/>
    <w:basedOn w:val="Normal"/>
    <w:qFormat/>
    <w:rsid w:val="009E2AD2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576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Level2Numbered">
    <w:name w:val="Lab Step Level 2 Numbered"/>
    <w:basedOn w:val="Normal"/>
    <w:qFormat/>
    <w:rsid w:val="006C0157"/>
    <w:pPr>
      <w:numPr>
        <w:numId w:val="24"/>
      </w:numPr>
      <w:spacing w:before="80" w:after="40"/>
    </w:pPr>
    <w:rPr>
      <w:sz w:val="16"/>
    </w:rPr>
  </w:style>
  <w:style w:type="paragraph" w:customStyle="1" w:styleId="LabStepLevel2NoBullet">
    <w:name w:val="Lab Step Level 2 No Bullet"/>
    <w:basedOn w:val="LabStepLevel2Numbered"/>
    <w:qFormat/>
    <w:rsid w:val="0009020D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uiPriority w:val="1"/>
    <w:qFormat/>
    <w:rsid w:val="00990EBF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Text"/>
    <w:qFormat/>
    <w:rsid w:val="00711C05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auto"/>
      <w:spacing w:before="120"/>
    </w:pPr>
    <w:rPr>
      <w:color w:val="333333"/>
      <w:sz w:val="18"/>
    </w:rPr>
  </w:style>
  <w:style w:type="paragraph" w:customStyle="1" w:styleId="LabExerciseText">
    <w:name w:val="Lab Exercise Text"/>
    <w:basedOn w:val="Normal"/>
    <w:qFormat/>
    <w:rsid w:val="00830A82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rFonts w:ascii="Arial" w:hAnsi="Arial"/>
      <w:sz w:val="16"/>
    </w:rPr>
  </w:style>
  <w:style w:type="paragraph" w:customStyle="1" w:styleId="LabSetup">
    <w:name w:val="Lab Setup"/>
    <w:basedOn w:val="Normal"/>
    <w:next w:val="Normal"/>
    <w:rsid w:val="00E056FD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4"/>
    </w:rPr>
  </w:style>
  <w:style w:type="paragraph" w:customStyle="1" w:styleId="LabSetupStep">
    <w:name w:val="Lab Setup Step"/>
    <w:basedOn w:val="LabSetup"/>
    <w:qFormat/>
    <w:rsid w:val="00E95F93"/>
    <w:pPr>
      <w:numPr>
        <w:numId w:val="2"/>
      </w:numPr>
      <w:shd w:val="clear" w:color="auto" w:fill="FFFFFF" w:themeFill="background1"/>
      <w:tabs>
        <w:tab w:val="left" w:pos="216"/>
      </w:tabs>
      <w:spacing w:before="60" w:after="120" w:line="240" w:lineRule="exact"/>
      <w:ind w:left="216" w:hanging="144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6B6F43"/>
    <w:pPr>
      <w:spacing w:after="0"/>
    </w:pPr>
    <w:rPr>
      <w:rFonts w:ascii="Arial" w:hAnsi="Arial"/>
      <w:sz w:val="18"/>
      <w:szCs w:val="20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6B6F43"/>
    <w:pPr>
      <w:spacing w:before="120" w:after="120" w:line="24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qFormat/>
    <w:rsid w:val="00A55EA3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uiPriority w:val="1"/>
    <w:qFormat/>
    <w:rsid w:val="00A55EA3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AF4F9B"/>
    <w:rPr>
      <w:rFonts w:ascii="Arial" w:hAnsi="Arial"/>
      <w:sz w:val="1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paragraph" w:customStyle="1" w:styleId="LabStepTableText">
    <w:name w:val="Lab Step Table Text"/>
    <w:basedOn w:val="Normal"/>
    <w:qFormat/>
    <w:rsid w:val="009422EE"/>
    <w:pPr>
      <w:tabs>
        <w:tab w:val="left" w:pos="288"/>
        <w:tab w:val="left" w:pos="576"/>
      </w:tabs>
      <w:spacing w:before="0" w:after="0"/>
    </w:pPr>
    <w:rPr>
      <w:sz w:val="1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1C05"/>
    <w:rPr>
      <w:rFonts w:asciiTheme="majorHAnsi" w:eastAsiaTheme="majorEastAsia" w:hAnsiTheme="majorHAnsi" w:cstheme="majorBidi"/>
      <w:b/>
      <w:bCs/>
      <w:color w:val="4F81BD" w:themeColor="accent1"/>
      <w:sz w:val="18"/>
    </w:rPr>
  </w:style>
  <w:style w:type="paragraph" w:customStyle="1" w:styleId="LabStepCodeBlockLevel2">
    <w:name w:val="Lab Step Code Block Level 2"/>
    <w:basedOn w:val="LabStepCodeBlock"/>
    <w:qFormat/>
    <w:rsid w:val="00216298"/>
    <w:pPr>
      <w:ind w:left="1152"/>
    </w:pPr>
  </w:style>
  <w:style w:type="paragraph" w:customStyle="1" w:styleId="LabStepScreenshotLevel2">
    <w:name w:val="Lab Step Screenshot Level 2"/>
    <w:basedOn w:val="LabStepScreenshot"/>
    <w:qFormat/>
    <w:rsid w:val="00F276BD"/>
    <w:pPr>
      <w:ind w:left="1152"/>
    </w:pPr>
    <w:rPr>
      <w:noProof/>
    </w:rPr>
  </w:style>
  <w:style w:type="paragraph" w:customStyle="1" w:styleId="LabStepTableTextHeader">
    <w:name w:val="Lab Step Table Text Header"/>
    <w:basedOn w:val="LabStepTableText"/>
    <w:next w:val="LabStepTableText"/>
    <w:qFormat/>
    <w:rsid w:val="00AF4F9B"/>
    <w:rPr>
      <w:b/>
    </w:rPr>
  </w:style>
  <w:style w:type="paragraph" w:customStyle="1" w:styleId="LabStepTableParagraph">
    <w:name w:val="Lab Step Table Paragraph"/>
    <w:basedOn w:val="LabStepNumbered"/>
    <w:qFormat/>
    <w:rsid w:val="00E90829"/>
    <w:pPr>
      <w:numPr>
        <w:numId w:val="0"/>
      </w:numPr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9598A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rsid w:val="00B410F6"/>
    <w:pPr>
      <w:numPr>
        <w:numId w:val="3"/>
      </w:numPr>
      <w:spacing w:before="0" w:after="0" w:line="240" w:lineRule="exact"/>
    </w:pPr>
    <w:rPr>
      <w:rFonts w:ascii="Arial" w:eastAsia="Times New Roman" w:hAnsi="Arial" w:cs="Arial"/>
      <w:sz w:val="20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0902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9020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9020D"/>
    <w:rPr>
      <w:rFonts w:ascii="Verdana" w:hAnsi="Verdan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902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9020D"/>
    <w:rPr>
      <w:rFonts w:ascii="Verdana" w:hAnsi="Verdana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endnotes" Target="endnotes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eader" Target="header1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settings" Target="setting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microsoft.com/office/2007/relationships/stylesWithEffects" Target="stylesWithEffects.xml"/><Relationship Id="rId14" Type="http://schemas.openxmlformats.org/officeDocument/2006/relationships/image" Target="media/image1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customXml" Target="../customXml/item7.xml"/><Relationship Id="rId8" Type="http://schemas.openxmlformats.org/officeDocument/2006/relationships/styles" Target="styles.xml"/><Relationship Id="rId3" Type="http://schemas.openxmlformats.org/officeDocument/2006/relationships/customXml" Target="../customXml/item3.xml"/><Relationship Id="rId12" Type="http://schemas.openxmlformats.org/officeDocument/2006/relationships/footnotes" Target="footnotes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endy\Documents\2010%20Contracts\CriticalPath\Templates\CPT_Lab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7C9A6050EBAF4D82EF5577787F7548" ma:contentTypeVersion="1" ma:contentTypeDescription="Create a new document." ma:contentTypeScope="" ma:versionID="67e15ee91b43982d3e544c0111a56a52">
  <xsd:schema xmlns:xsd="http://www.w3.org/2001/XMLSchema" xmlns:xs="http://www.w3.org/2001/XMLSchema" xmlns:p="http://schemas.microsoft.com/office/2006/metadata/properties" xmlns:ns2="c83d3ea4-1015-4b4b-bfa9-09fbcd7aa64d" targetNamespace="http://schemas.microsoft.com/office/2006/metadata/properties" ma:root="true" ma:fieldsID="657c10e11796280bf933bed0654cd985" ns2:_="">
    <xsd:import namespace="c83d3ea4-1015-4b4b-bfa9-09fbcd7aa64d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3d3ea4-1015-4b4b-bfa9-09fbcd7aa64d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>
  <documentManagement>
    <_dlc_DocId xmlns="c83d3ea4-1015-4b4b-bfa9-09fbcd7aa64d">3CC2HQU7XWNV-39-19</_dlc_DocId>
    <_dlc_DocIdUrl xmlns="c83d3ea4-1015-4b4b-bfa9-09fbcd7aa64d">
      <Url>http://intranet.sharepointblackops.com/Courses/2010-EndUser/_layouts/DocIdRedir.aspx?ID=3CC2HQU7XWNV-39-19</Url>
      <Description>3CC2HQU7XWNV-39-19</Description>
    </_dlc_DocIdUrl>
  </documentManagement>
</p:properties>
</file>

<file path=customXml/item5.xml><?xml version="1.0" encoding="utf-8"?>
<outs:outSpaceData xmlns:outs="http://schemas.microsoft.com/office/2009/outspace/metadata">
  <outs:relatedDates>
    <outs:relatedDate>
      <outs:type>3</outs:type>
      <outs:displayName>Last Modified</outs:displayName>
      <outs:dateTime/>
      <outs:isPinned>true</outs:isPinned>
    </outs:relatedDate>
    <outs:relatedDate>
      <outs:type>2</outs:type>
      <outs:displayName>Created</outs:displayName>
      <outs:dateTime>2009-10-04T10:16:00Z</outs:dateTime>
      <outs:isPinned>true</outs:isPinned>
    </outs:relatedDate>
    <outs:relatedDate>
      <outs:type>4</outs:type>
      <outs:displayName>Last Printed</outs:displayName>
      <outs:dateTime>2009-08-12T16:30:00Z</outs:dateTime>
      <outs:isPinned>true</outs:isPinned>
    </outs:relatedDate>
  </outs:relatedDates>
  <outs:relatedDocuments/>
  <outs:relatedPeople>
    <outs:relatedPeopleItem>
      <outs:category>Author</outs:category>
      <outs:people>
        <outs:relatedPerson>
          <outs:displayName>Andrew Connell</outs:displayName>
          <outs:accountName/>
        </outs:relatedPerson>
      </outs:people>
      <outs:source>0</outs:source>
      <outs:isPinned>true</outs:isPinned>
    </outs:relatedPeopleItem>
    <outs:relatedPeopleItem>
      <outs:category>Last modified by</outs:category>
      <outs:people/>
      <outs:source>0</outs:source>
      <outs:isPinned>true</outs:isPinned>
    </outs:relatedPeopleItem>
    <outs:relatedPeopleItem>
      <outs:category>Manager</outs:category>
      <outs:people/>
      <outs:source>0</outs:source>
      <outs:isPinned>false</outs:isPinned>
    </outs:relatedPeopleItem>
  </outs:relatedPeople>
  <propertyMetadataList xmlns="http://schemas.microsoft.com/office/2009/outspace/metadata">
    <propertyMetadata>
      <type>0</type>
      <propertyId>2228224</propertyId>
      <propertyName/>
      <isPinned>true</isPinned>
    </propertyMetadata>
    <propertyMetadata>
      <type>0</type>
      <propertyId>589824</propertyId>
      <propertyName/>
      <isPinned>true</isPinned>
    </propertyMetadata>
    <propertyMetadata>
      <type>0</type>
      <propertyId>589825</propertyId>
      <propertyName/>
      <isPinned>true</isPinned>
    </propertyMetadata>
    <propertyMetadata>
      <type>0</type>
      <propertyId>786432</propertyId>
      <propertyName/>
      <isPinned>true</isPinned>
    </propertyMetadata>
    <propertyMetadata>
      <type>0</type>
      <propertyId>14</propertyId>
      <propertyName/>
      <isPinned>true</isPinned>
    </propertyMetadata>
    <propertyMetadata>
      <type>0</type>
      <propertyId>6</propertyId>
      <propertyName/>
      <isPinned>true</isPinned>
    </propertyMetadata>
    <propertyMetadata>
      <type>0</type>
      <propertyId>655365</propertyId>
      <propertyName/>
      <isPinned>false</isPinned>
    </propertyMetadata>
    <propertyMetadata>
      <type>0</type>
      <propertyId>1</propertyId>
      <propertyName/>
      <isPinned>false</isPinned>
    </propertyMetadata>
    <propertyMetadata>
      <type>0</type>
      <propertyId>0</propertyId>
      <propertyName/>
      <isPinned>false</isPinned>
    </propertyMetadata>
    <propertyMetadata>
      <type>0</type>
      <propertyId>13</propertyId>
      <propertyName/>
      <isPinned>false</isPinned>
    </propertyMetadata>
    <propertyMetadata>
      <type>0</type>
      <propertyId>1179653</propertyId>
      <propertyName/>
      <isPinned>false</isPinned>
    </propertyMetadata>
    <propertyMetadata>
      <type>0</type>
      <propertyId>22</propertyId>
      <propertyName/>
      <isPinned>false</isPinned>
    </propertyMetadata>
    <outs:propertyMetadata>
      <outs:type>1</outs:type>
      <outs:propertyId>0</outs:propertyId>
      <outs:propertyName>ContentAuthor</outs:propertyName>
      <outs:isPinned>false</outs:isPinned>
    </outs:propertyMetadata>
    <outs:propertyMetadata>
      <outs:type>1</outs:type>
      <outs:propertyId>0</outs:propertyId>
      <outs:propertyName>ContentItemStatus</outs:propertyName>
      <outs:isPinned>false</outs:isPinned>
    </outs:propertyMetadata>
  </propertyMetadataList>
  <outs:corruptMetadataWasLost/>
</outs:outSpaceData>
</file>

<file path=customXml/item6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/ > 
</file>

<file path=customXml/item7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4FC6E53C-EA5A-46FA-A834-B4FCD8F774B1}"/>
</file>

<file path=customXml/itemProps2.xml><?xml version="1.0" encoding="utf-8"?>
<ds:datastoreItem xmlns:ds="http://schemas.openxmlformats.org/officeDocument/2006/customXml" ds:itemID="{4AB4F019-59F6-4F32-9A99-4D00AA33EAC5}"/>
</file>

<file path=customXml/itemProps3.xml><?xml version="1.0" encoding="utf-8"?>
<ds:datastoreItem xmlns:ds="http://schemas.openxmlformats.org/officeDocument/2006/customXml" ds:itemID="{87D793B1-657B-4429-9227-B17D70F5663A}"/>
</file>

<file path=customXml/itemProps4.xml><?xml version="1.0" encoding="utf-8"?>
<ds:datastoreItem xmlns:ds="http://schemas.openxmlformats.org/officeDocument/2006/customXml" ds:itemID="{39316EDB-49BA-4480-A4CC-06A2F75E0759}"/>
</file>

<file path=customXml/itemProps5.xml><?xml version="1.0" encoding="utf-8"?>
<ds:datastoreItem xmlns:ds="http://schemas.openxmlformats.org/officeDocument/2006/customXml" ds:itemID="{26E11BDE-7E31-4B78-8494-AC3EF47CDCC3}"/>
</file>

<file path=customXml/itemProps6.xml><?xml version="1.0" encoding="utf-8"?>
<ds:datastoreItem xmlns:ds="http://schemas.openxmlformats.org/officeDocument/2006/customXml" ds:itemID="{ED63318C-E670-4413-8167-D1BA2575FA5A}"/>
</file>

<file path=customXml/itemProps7.xml><?xml version="1.0" encoding="utf-8"?>
<ds:datastoreItem xmlns:ds="http://schemas.openxmlformats.org/officeDocument/2006/customXml" ds:itemID="{55B83694-3357-44B1-B6C5-A533EA7C56D0}"/>
</file>

<file path=docProps/app.xml><?xml version="1.0" encoding="utf-8"?>
<Properties xmlns="http://schemas.openxmlformats.org/officeDocument/2006/extended-properties" xmlns:vt="http://schemas.openxmlformats.org/officeDocument/2006/docPropsVTypes">
  <Template>CPT_LabTemplate.dotx</Template>
  <TotalTime>976</TotalTime>
  <Pages>13</Pages>
  <Words>2772</Words>
  <Characters>15806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Module 1 Lab</vt:lpstr>
    </vt:vector>
  </TitlesOfParts>
  <Company>Critical Path Training, LLC</Company>
  <LinksUpToDate>false</LinksUpToDate>
  <CharactersWithSpaces>18541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1 Lab</dc:title>
  <dc:creator>Wendy</dc:creator>
  <cp:lastModifiedBy>Andrew Connell</cp:lastModifiedBy>
  <cp:revision>163</cp:revision>
  <cp:lastPrinted>2009-08-12T16:30:00Z</cp:lastPrinted>
  <dcterms:created xsi:type="dcterms:W3CDTF">2010-08-26T03:31:00Z</dcterms:created>
  <dcterms:modified xsi:type="dcterms:W3CDTF">2011-07-30T11:35:00Z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0x010100B57C9A6050EBAF4D82EF5577787F7548</vt:lpwstr>
  </property>
  <property fmtid="{D5CDD505-2E9C-101B-9397-08002B2CF9AE}" pid="3" name="ContentAuthor">
    <vt:lpwstr>4;#Ted Pattison</vt:lpwstr>
  </property>
  <property fmtid="{D5CDD505-2E9C-101B-9397-08002B2CF9AE}" pid="4" name="Order">
    <vt:r8>2000</vt:r8>
  </property>
  <property fmtid="{D5CDD505-2E9C-101B-9397-08002B2CF9AE}" pid="5" name="_dlc_DocIdItemGuid">
    <vt:lpwstr>33e670c5-ca7c-4916-a59b-b70a8541e826</vt:lpwstr>
  </property>
  <property fmtid="{D5CDD505-2E9C-101B-9397-08002B2CF9AE}" pid="6" name="ContentItemStatus">
    <vt:lpwstr>Completed</vt:lpwstr>
  </property>
</Properties>
</file>