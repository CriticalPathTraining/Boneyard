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1D" w:rsidRPr="00C642C3" w:rsidRDefault="009933A8" w:rsidP="008724F2">
      <w:pPr>
        <w:pStyle w:val="Heading2"/>
      </w:pPr>
      <w:bookmarkStart w:id="0" w:name="_Toc225684689"/>
      <w:bookmarkStart w:id="1" w:name="_GoBack"/>
      <w:bookmarkEnd w:id="1"/>
      <w:r>
        <w:t xml:space="preserve">Creating </w:t>
      </w:r>
      <w:r w:rsidR="00CE283B">
        <w:t>Custom Master Pages</w:t>
      </w:r>
    </w:p>
    <w:p w:rsidR="00FD1B1D" w:rsidRPr="009F5F9F" w:rsidRDefault="00FD1B1D" w:rsidP="00FD1B1D">
      <w:pPr>
        <w:pStyle w:val="LabExerciseText"/>
        <w:rPr>
          <w:b/>
        </w:rPr>
      </w:pPr>
      <w:r w:rsidRPr="00E056FD">
        <w:rPr>
          <w:b/>
        </w:rPr>
        <w:t>Lab Time</w:t>
      </w:r>
      <w:r w:rsidR="003C3883">
        <w:t>: 60</w:t>
      </w:r>
      <w:r w:rsidRPr="00E056FD">
        <w:t xml:space="preserve"> minutes</w:t>
      </w:r>
    </w:p>
    <w:p w:rsidR="00FD1B1D" w:rsidRDefault="00FD1B1D" w:rsidP="008724F2">
      <w:pPr>
        <w:pStyle w:val="Heading3"/>
      </w:pPr>
      <w:bookmarkStart w:id="2" w:name="_Toc225684685"/>
      <w:bookmarkStart w:id="3" w:name="_Toc236505646"/>
      <w:r w:rsidRPr="00FC79BD">
        <w:t xml:space="preserve">Exercise 1: </w:t>
      </w:r>
      <w:bookmarkEnd w:id="2"/>
      <w:bookmarkEnd w:id="3"/>
      <w:r w:rsidR="003C3883">
        <w:t>Examine the Starter Master Page</w:t>
      </w:r>
    </w:p>
    <w:p w:rsidR="00FD1B1D" w:rsidRDefault="00FD1B1D" w:rsidP="00FD1B1D">
      <w:pPr>
        <w:pStyle w:val="LabExerciseCallout"/>
      </w:pPr>
      <w:r w:rsidRPr="00AB0146">
        <w:t xml:space="preserve">In this exercise you will </w:t>
      </w:r>
      <w:r w:rsidR="00584DCF">
        <w:t xml:space="preserve">work on a site that already contains a starter master page named </w:t>
      </w:r>
      <w:r w:rsidR="00584DCF" w:rsidRPr="00584DCF">
        <w:rPr>
          <w:b/>
        </w:rPr>
        <w:t>Wingtip.master</w:t>
      </w:r>
      <w:r w:rsidR="00973830" w:rsidRPr="00973830">
        <w:t xml:space="preserve">. </w:t>
      </w:r>
      <w:r w:rsidR="00973830">
        <w:t>The objective of the lab is for you to add CSS rules to add graphic images and a custom branding style to the site.</w:t>
      </w:r>
    </w:p>
    <w:p w:rsidR="001A14BF" w:rsidRDefault="001A14BF" w:rsidP="0018746B">
      <w:pPr>
        <w:pStyle w:val="LabStepNumbered"/>
      </w:pPr>
      <w:r>
        <w:t xml:space="preserve">Open the </w:t>
      </w:r>
      <w:r w:rsidRPr="001A14BF">
        <w:rPr>
          <w:b/>
        </w:rPr>
        <w:t>Lab 5</w:t>
      </w:r>
      <w:r>
        <w:t xml:space="preserve"> site </w:t>
      </w:r>
      <w:r w:rsidR="00973830">
        <w:t xml:space="preserve">at the URL of </w:t>
      </w:r>
      <w:r w:rsidR="00D737B0" w:rsidRPr="0051564C">
        <w:rPr>
          <w:b/>
          <w:sz w:val="16"/>
        </w:rPr>
        <w:t>http://[[COLLAB-SITE]]</w:t>
      </w:r>
      <w:r w:rsidR="00973830" w:rsidRPr="00973830">
        <w:rPr>
          <w:b/>
        </w:rPr>
        <w:t>/Lab05</w:t>
      </w:r>
      <w:r w:rsidR="00973830">
        <w:rPr>
          <w:b/>
        </w:rPr>
        <w:t xml:space="preserve"> </w:t>
      </w:r>
      <w:r w:rsidR="00973830">
        <w:t>in SharePoint Designer.</w:t>
      </w:r>
      <w:r>
        <w:t xml:space="preserve"> Click on the </w:t>
      </w:r>
      <w:r w:rsidRPr="001A14BF">
        <w:rPr>
          <w:b/>
        </w:rPr>
        <w:t>Master Pages</w:t>
      </w:r>
      <w:r>
        <w:t xml:space="preserve"> link in the </w:t>
      </w:r>
      <w:r w:rsidRPr="001A14BF">
        <w:rPr>
          <w:b/>
        </w:rPr>
        <w:t>Site Objects</w:t>
      </w:r>
      <w:r>
        <w:t xml:space="preserve"> section to view the collection of master pages. You should be able to observe that there is a fourth </w:t>
      </w:r>
      <w:r w:rsidR="00973830">
        <w:t xml:space="preserve">non-standard </w:t>
      </w:r>
      <w:r>
        <w:t xml:space="preserve">master page named </w:t>
      </w:r>
      <w:r w:rsidRPr="001A14BF">
        <w:rPr>
          <w:b/>
        </w:rPr>
        <w:t>Wingtip.master</w:t>
      </w:r>
      <w:r w:rsidR="00973830" w:rsidRPr="00973830">
        <w:t xml:space="preserve">. </w:t>
      </w:r>
      <w:r w:rsidR="00973830">
        <w:t xml:space="preserve">Note that </w:t>
      </w:r>
      <w:r w:rsidR="00973830" w:rsidRPr="00973830">
        <w:rPr>
          <w:b/>
        </w:rPr>
        <w:t>Wingtip.master</w:t>
      </w:r>
      <w:r>
        <w:t xml:space="preserve"> has been configured as the de</w:t>
      </w:r>
      <w:r w:rsidR="00D737B0">
        <w:t>fault master page for the site.</w:t>
      </w:r>
    </w:p>
    <w:p w:rsidR="001A14BF" w:rsidRDefault="001A14BF" w:rsidP="001A14BF">
      <w:pPr>
        <w:pStyle w:val="LabStepScreenshot"/>
      </w:pPr>
      <w:r w:rsidRPr="003C3883">
        <w:rPr>
          <w:rStyle w:val="LabStepScreenshotFrame"/>
        </w:rPr>
        <w:drawing>
          <wp:inline distT="0" distB="0" distL="0" distR="0" wp14:anchorId="7C336452" wp14:editId="5A9CA0D6">
            <wp:extent cx="2781777"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5597" cy="1678702"/>
                    </a:xfrm>
                    <a:prstGeom prst="rect">
                      <a:avLst/>
                    </a:prstGeom>
                    <a:noFill/>
                    <a:ln>
                      <a:noFill/>
                    </a:ln>
                  </pic:spPr>
                </pic:pic>
              </a:graphicData>
            </a:graphic>
          </wp:inline>
        </w:drawing>
      </w:r>
    </w:p>
    <w:p w:rsidR="001A14BF" w:rsidRDefault="001A14BF" w:rsidP="00FD1B1D">
      <w:pPr>
        <w:pStyle w:val="LabStepNumbered"/>
      </w:pPr>
      <w:r>
        <w:t xml:space="preserve">Note that </w:t>
      </w:r>
      <w:r w:rsidR="00973830">
        <w:t xml:space="preserve">through this entire lab </w:t>
      </w:r>
      <w:r>
        <w:t xml:space="preserve">you will not be required to make any modifications to </w:t>
      </w:r>
      <w:r w:rsidRPr="001A14BF">
        <w:rPr>
          <w:b/>
        </w:rPr>
        <w:t>Wingtip.master</w:t>
      </w:r>
      <w:r>
        <w:t xml:space="preserve">. </w:t>
      </w:r>
      <w:r w:rsidR="00973830">
        <w:t>Instead, a</w:t>
      </w:r>
      <w:r>
        <w:t xml:space="preserve">ll the required work will be done in a </w:t>
      </w:r>
      <w:r w:rsidR="00973830">
        <w:t xml:space="preserve">separate </w:t>
      </w:r>
      <w:r>
        <w:t xml:space="preserve">CSS file. However, you should still open </w:t>
      </w:r>
      <w:r w:rsidR="00E6779E" w:rsidRPr="001A14BF">
        <w:rPr>
          <w:b/>
        </w:rPr>
        <w:t>Wingtip.master</w:t>
      </w:r>
      <w:r w:rsidR="00E6779E">
        <w:t xml:space="preserve"> </w:t>
      </w:r>
      <w:r>
        <w:t xml:space="preserve">in Code View and take a moment to examine its </w:t>
      </w:r>
      <w:r w:rsidR="001A2965">
        <w:t>contents, which</w:t>
      </w:r>
      <w:r>
        <w:t xml:space="preserve"> </w:t>
      </w:r>
      <w:r w:rsidR="00973830">
        <w:t>represent</w:t>
      </w:r>
      <w:r w:rsidR="00E6779E">
        <w:t xml:space="preserve"> </w:t>
      </w:r>
      <w:r>
        <w:t>a generic</w:t>
      </w:r>
      <w:r w:rsidR="001A2965">
        <w:t>,</w:t>
      </w:r>
      <w:r>
        <w:t xml:space="preserve"> </w:t>
      </w:r>
      <w:r w:rsidR="00973830">
        <w:t xml:space="preserve">reusable </w:t>
      </w:r>
      <w:r>
        <w:t>starter master page.</w:t>
      </w:r>
      <w:r w:rsidR="00E6779E">
        <w:t xml:space="preserve"> One thing to note is that </w:t>
      </w:r>
      <w:r w:rsidR="00E6779E" w:rsidRPr="00E6779E">
        <w:rPr>
          <w:b/>
        </w:rPr>
        <w:t>Wingtip.master</w:t>
      </w:r>
      <w:r w:rsidR="00E6779E">
        <w:t xml:space="preserve"> already contains the following </w:t>
      </w:r>
      <w:r w:rsidR="00E6779E" w:rsidRPr="00973830">
        <w:rPr>
          <w:b/>
        </w:rPr>
        <w:t>CssRegistration</w:t>
      </w:r>
      <w:r w:rsidR="00E6779E">
        <w:t xml:space="preserve"> control </w:t>
      </w:r>
      <w:r w:rsidR="001A2965">
        <w:t xml:space="preserve">that </w:t>
      </w:r>
      <w:r w:rsidR="00E6779E">
        <w:t xml:space="preserve">links to a custom CSS file named </w:t>
      </w:r>
      <w:r w:rsidR="00E6779E" w:rsidRPr="00E6779E">
        <w:rPr>
          <w:b/>
        </w:rPr>
        <w:t>WingtipMaster.css</w:t>
      </w:r>
      <w:r w:rsidR="00E6779E">
        <w:t xml:space="preserve"> </w:t>
      </w:r>
      <w:r w:rsidR="001A2965">
        <w:t xml:space="preserve">that </w:t>
      </w:r>
      <w:r w:rsidR="00E6779E">
        <w:t>has been added at the root of the site.</w:t>
      </w:r>
    </w:p>
    <w:p w:rsidR="00E6779E" w:rsidRDefault="00E6779E" w:rsidP="00E6779E">
      <w:pPr>
        <w:pStyle w:val="LabStepCodeBlock"/>
      </w:pPr>
      <w:r>
        <w:t xml:space="preserve">&lt;SharePoint:CssRegistration </w:t>
      </w:r>
    </w:p>
    <w:p w:rsidR="00E6779E" w:rsidRDefault="00E6779E" w:rsidP="00E6779E">
      <w:pPr>
        <w:pStyle w:val="LabStepCodeBlock"/>
      </w:pPr>
      <w:r>
        <w:t xml:space="preserve">  name="&lt;% $SPUrl:~Site/WingtipMaster.css %&gt;" </w:t>
      </w:r>
    </w:p>
    <w:p w:rsidR="00E6779E" w:rsidRDefault="00E6779E" w:rsidP="00E6779E">
      <w:pPr>
        <w:pStyle w:val="LabStepCodeBlock"/>
      </w:pPr>
      <w:r>
        <w:t xml:space="preserve">  After="corev4.css"  </w:t>
      </w:r>
    </w:p>
    <w:p w:rsidR="00E6779E" w:rsidRDefault="00E6779E" w:rsidP="00E6779E">
      <w:pPr>
        <w:pStyle w:val="LabStepCodeBlock"/>
      </w:pPr>
      <w:r>
        <w:t xml:space="preserve">  runat="server" /&gt;</w:t>
      </w:r>
    </w:p>
    <w:p w:rsidR="00E6779E" w:rsidRDefault="00E6779E" w:rsidP="00FD1B1D">
      <w:pPr>
        <w:pStyle w:val="LabStepNumbered"/>
      </w:pPr>
      <w:r>
        <w:t xml:space="preserve">In SharePoint Designer, click on the </w:t>
      </w:r>
      <w:r w:rsidRPr="00E6779E">
        <w:rPr>
          <w:b/>
        </w:rPr>
        <w:t>All Files</w:t>
      </w:r>
      <w:r>
        <w:t xml:space="preserve"> link in the </w:t>
      </w:r>
      <w:r w:rsidRPr="00E6779E">
        <w:rPr>
          <w:b/>
        </w:rPr>
        <w:t>Site Objects</w:t>
      </w:r>
      <w:r>
        <w:t xml:space="preserve"> section to view the files that exist at the root of the site. You should be able to see the CSS file named </w:t>
      </w:r>
      <w:r w:rsidRPr="00E6779E">
        <w:rPr>
          <w:b/>
        </w:rPr>
        <w:t>WingtipMaster.css</w:t>
      </w:r>
      <w:r>
        <w:t>.</w:t>
      </w:r>
    </w:p>
    <w:p w:rsidR="00E6779E" w:rsidRDefault="00E6779E" w:rsidP="00E6779E">
      <w:pPr>
        <w:pStyle w:val="LabStepScreenshot"/>
      </w:pPr>
      <w:r w:rsidRPr="00E6779E">
        <w:rPr>
          <w:rStyle w:val="LabStepScreenshotFrame"/>
        </w:rPr>
        <w:drawing>
          <wp:inline distT="0" distB="0" distL="0" distR="0" wp14:anchorId="45D3261B" wp14:editId="5069B705">
            <wp:extent cx="2809875" cy="173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1734220"/>
                    </a:xfrm>
                    <a:prstGeom prst="rect">
                      <a:avLst/>
                    </a:prstGeom>
                    <a:noFill/>
                    <a:ln>
                      <a:noFill/>
                    </a:ln>
                  </pic:spPr>
                </pic:pic>
              </a:graphicData>
            </a:graphic>
          </wp:inline>
        </w:drawing>
      </w:r>
    </w:p>
    <w:p w:rsidR="001A14BF" w:rsidRDefault="00E6779E" w:rsidP="00FD1B1D">
      <w:pPr>
        <w:pStyle w:val="LabStepNumbered"/>
      </w:pPr>
      <w:r>
        <w:t xml:space="preserve">Open </w:t>
      </w:r>
      <w:r w:rsidRPr="00E6779E">
        <w:rPr>
          <w:b/>
        </w:rPr>
        <w:t>WingtipMaster.css</w:t>
      </w:r>
      <w:r>
        <w:t xml:space="preserve"> in Advanced Edit Mode and examine its content. As you can see, the starting point for this CSS file contains the following CSS rules.</w:t>
      </w:r>
    </w:p>
    <w:p w:rsidR="00E6779E" w:rsidRDefault="00E6779E" w:rsidP="00E6779E">
      <w:pPr>
        <w:pStyle w:val="LabStepCodeBlock"/>
      </w:pPr>
      <w:r>
        <w:t>body {</w:t>
      </w:r>
    </w:p>
    <w:p w:rsidR="00E6779E" w:rsidRDefault="00E6779E" w:rsidP="00E6779E">
      <w:pPr>
        <w:pStyle w:val="LabStepCodeBlock"/>
      </w:pPr>
      <w:r>
        <w:lastRenderedPageBreak/>
        <w:t xml:space="preserve">  margin: 0px;</w:t>
      </w:r>
    </w:p>
    <w:p w:rsidR="00E6779E" w:rsidRDefault="00E6779E" w:rsidP="00E6779E">
      <w:pPr>
        <w:pStyle w:val="LabStepCodeBlock"/>
      </w:pPr>
      <w:r>
        <w:t xml:space="preserve">  height: 100%;</w:t>
      </w:r>
    </w:p>
    <w:p w:rsidR="00E6779E" w:rsidRDefault="00E6779E" w:rsidP="00E6779E">
      <w:pPr>
        <w:pStyle w:val="LabStepCodeBlock"/>
      </w:pPr>
      <w:r>
        <w:t xml:space="preserve">  width: 100%;</w:t>
      </w:r>
    </w:p>
    <w:p w:rsidR="00E6779E" w:rsidRDefault="00E6779E" w:rsidP="00E6779E">
      <w:pPr>
        <w:pStyle w:val="LabStepCodeBlock"/>
      </w:pPr>
      <w:r>
        <w:t xml:space="preserve">  overflow: hidden;</w:t>
      </w:r>
    </w:p>
    <w:p w:rsidR="00E6779E" w:rsidRDefault="00E6779E" w:rsidP="00E6779E">
      <w:pPr>
        <w:pStyle w:val="LabStepCodeBlock"/>
      </w:pPr>
      <w:r>
        <w:t xml:space="preserve">  font-family: Verdana,Arial,sans-serif;</w:t>
      </w:r>
    </w:p>
    <w:p w:rsidR="00E6779E" w:rsidRDefault="00E6779E" w:rsidP="00E6779E">
      <w:pPr>
        <w:pStyle w:val="LabStepCodeBlock"/>
      </w:pPr>
      <w:r>
        <w:t xml:space="preserve">  color: #666666;</w:t>
      </w:r>
    </w:p>
    <w:p w:rsidR="00E6779E" w:rsidRDefault="00E6779E" w:rsidP="00E6779E">
      <w:pPr>
        <w:pStyle w:val="LabStepCodeBlock"/>
      </w:pPr>
      <w:r>
        <w:t xml:space="preserve">  background-color: white;</w:t>
      </w:r>
    </w:p>
    <w:p w:rsidR="00E6779E" w:rsidRDefault="00E6779E" w:rsidP="00E6779E">
      <w:pPr>
        <w:pStyle w:val="LabStepCodeBlock"/>
      </w:pPr>
      <w:r>
        <w:t xml:space="preserve">  background-image: none;</w:t>
      </w:r>
    </w:p>
    <w:p w:rsidR="00E6779E" w:rsidRDefault="00E6779E" w:rsidP="00E6779E">
      <w:pPr>
        <w:pStyle w:val="LabStepCodeBlock"/>
      </w:pPr>
      <w:r>
        <w:t>}</w:t>
      </w:r>
    </w:p>
    <w:p w:rsidR="00E6779E" w:rsidRDefault="00E6779E" w:rsidP="00E6779E">
      <w:pPr>
        <w:pStyle w:val="LabStepCodeBlock"/>
      </w:pPr>
    </w:p>
    <w:p w:rsidR="00E6779E" w:rsidRDefault="00E6779E" w:rsidP="00E6779E">
      <w:pPr>
        <w:pStyle w:val="LabStepCodeBlock"/>
      </w:pPr>
      <w:r>
        <w:t>form {</w:t>
      </w:r>
    </w:p>
    <w:p w:rsidR="00E6779E" w:rsidRDefault="00E6779E" w:rsidP="00E6779E">
      <w:pPr>
        <w:pStyle w:val="LabStepCodeBlock"/>
      </w:pPr>
      <w:r>
        <w:t xml:space="preserve">  margin: 0;</w:t>
      </w:r>
    </w:p>
    <w:p w:rsidR="00E6779E" w:rsidRDefault="00E6779E" w:rsidP="00E6779E">
      <w:pPr>
        <w:pStyle w:val="LabStepCodeBlock"/>
      </w:pPr>
      <w:r>
        <w:t xml:space="preserve">  padding: 0;</w:t>
      </w:r>
    </w:p>
    <w:p w:rsidR="00E6779E" w:rsidRDefault="00E6779E" w:rsidP="00E6779E">
      <w:pPr>
        <w:pStyle w:val="LabStepCodeBlock"/>
      </w:pPr>
      <w:r>
        <w:t>}</w:t>
      </w:r>
    </w:p>
    <w:p w:rsidR="00E6779E" w:rsidRDefault="00E6779E" w:rsidP="00E6779E">
      <w:pPr>
        <w:pStyle w:val="LabStepCodeBlock"/>
      </w:pPr>
    </w:p>
    <w:p w:rsidR="00E6779E" w:rsidRDefault="00E6779E" w:rsidP="00E6779E">
      <w:pPr>
        <w:pStyle w:val="LabStepCodeBlock"/>
      </w:pPr>
      <w:r>
        <w:t>h1 {</w:t>
      </w:r>
    </w:p>
    <w:p w:rsidR="00E6779E" w:rsidRDefault="00E6779E" w:rsidP="00E6779E">
      <w:pPr>
        <w:pStyle w:val="LabStepCodeBlock"/>
      </w:pPr>
      <w:r>
        <w:t xml:space="preserve">  font-weight: bold;</w:t>
      </w:r>
    </w:p>
    <w:p w:rsidR="00E6779E" w:rsidRDefault="00E6779E" w:rsidP="00E6779E">
      <w:pPr>
        <w:pStyle w:val="LabStepCodeBlock"/>
      </w:pPr>
      <w:r>
        <w:t xml:space="preserve">  font-size: 1.2em;</w:t>
      </w:r>
    </w:p>
    <w:p w:rsidR="00E6779E" w:rsidRDefault="00E6779E" w:rsidP="00E6779E">
      <w:pPr>
        <w:pStyle w:val="LabStepCodeBlock"/>
      </w:pPr>
      <w:r>
        <w:t xml:space="preserve">  margin-bottom: 0;</w:t>
      </w:r>
    </w:p>
    <w:p w:rsidR="00E6779E" w:rsidRDefault="00E6779E" w:rsidP="00E6779E">
      <w:pPr>
        <w:pStyle w:val="LabStepCodeBlock"/>
      </w:pPr>
      <w:r>
        <w:t>}</w:t>
      </w:r>
    </w:p>
    <w:p w:rsidR="00E6779E" w:rsidRDefault="00E6779E" w:rsidP="00E6779E">
      <w:pPr>
        <w:pStyle w:val="LabStepCodeBlock"/>
      </w:pPr>
    </w:p>
    <w:p w:rsidR="00E6779E" w:rsidRDefault="00E6779E" w:rsidP="00E6779E">
      <w:pPr>
        <w:pStyle w:val="LabStepCodeBlock"/>
      </w:pPr>
      <w:r>
        <w:t>a, a:link, a:visited, .ms-WPBody a:visited, .ms-WPBody a:link {</w:t>
      </w:r>
    </w:p>
    <w:p w:rsidR="00E6779E" w:rsidRDefault="00E6779E" w:rsidP="00E6779E">
      <w:pPr>
        <w:pStyle w:val="LabStepCodeBlock"/>
      </w:pPr>
      <w:r>
        <w:t xml:space="preserve">  color: #000022;</w:t>
      </w:r>
    </w:p>
    <w:p w:rsidR="00E6779E" w:rsidRDefault="00E6779E" w:rsidP="00E6779E">
      <w:pPr>
        <w:pStyle w:val="LabStepCodeBlock"/>
      </w:pPr>
      <w:r>
        <w:t xml:space="preserve">  text-decoration: none;</w:t>
      </w:r>
    </w:p>
    <w:p w:rsidR="00E6779E" w:rsidRDefault="00E6779E" w:rsidP="00E6779E">
      <w:pPr>
        <w:pStyle w:val="LabStepCodeBlock"/>
      </w:pPr>
      <w:r>
        <w:t>}</w:t>
      </w:r>
    </w:p>
    <w:p w:rsidR="00E6779E" w:rsidRDefault="00E6779E" w:rsidP="00E6779E">
      <w:pPr>
        <w:pStyle w:val="LabStepCodeBlock"/>
      </w:pPr>
    </w:p>
    <w:p w:rsidR="00E6779E" w:rsidRDefault="00E6779E" w:rsidP="00E6779E">
      <w:pPr>
        <w:pStyle w:val="LabStepCodeBlock"/>
      </w:pPr>
      <w:r>
        <w:t>a:hover {</w:t>
      </w:r>
    </w:p>
    <w:p w:rsidR="00E6779E" w:rsidRDefault="00E6779E" w:rsidP="00E6779E">
      <w:pPr>
        <w:pStyle w:val="LabStepCodeBlock"/>
      </w:pPr>
      <w:r>
        <w:t xml:space="preserve">  text-decoration: underline;</w:t>
      </w:r>
    </w:p>
    <w:p w:rsidR="00E6779E" w:rsidRDefault="00E6779E" w:rsidP="00E6779E">
      <w:pPr>
        <w:pStyle w:val="LabStepCodeBlock"/>
      </w:pPr>
      <w:r>
        <w:t>}</w:t>
      </w:r>
    </w:p>
    <w:p w:rsidR="00E6779E" w:rsidRDefault="00E6779E" w:rsidP="00E6779E">
      <w:pPr>
        <w:pStyle w:val="LabStepCodeBlock"/>
      </w:pPr>
    </w:p>
    <w:p w:rsidR="00E6779E" w:rsidRDefault="00E6779E" w:rsidP="00E6779E">
      <w:pPr>
        <w:pStyle w:val="LabStepCodeBlock"/>
      </w:pPr>
      <w:r>
        <w:t>p {</w:t>
      </w:r>
    </w:p>
    <w:p w:rsidR="00E6779E" w:rsidRDefault="00E6779E" w:rsidP="00E6779E">
      <w:pPr>
        <w:pStyle w:val="LabStepCodeBlock"/>
      </w:pPr>
      <w:r>
        <w:t xml:space="preserve">  margin-top: 0px;</w:t>
      </w:r>
    </w:p>
    <w:p w:rsidR="00E6779E" w:rsidRDefault="00E6779E" w:rsidP="00E6779E">
      <w:pPr>
        <w:pStyle w:val="LabStepCodeBlock"/>
      </w:pPr>
      <w:r>
        <w:t>}</w:t>
      </w:r>
    </w:p>
    <w:p w:rsidR="00E6779E" w:rsidRDefault="00E6779E" w:rsidP="00E6779E">
      <w:pPr>
        <w:pStyle w:val="LabStepCodeBlock"/>
      </w:pPr>
    </w:p>
    <w:p w:rsidR="00E6779E" w:rsidRDefault="00E6779E" w:rsidP="00E6779E">
      <w:pPr>
        <w:pStyle w:val="LabStepCodeBlock"/>
      </w:pPr>
      <w:r>
        <w:t>img {</w:t>
      </w:r>
    </w:p>
    <w:p w:rsidR="00E6779E" w:rsidRDefault="00E6779E" w:rsidP="00E6779E">
      <w:pPr>
        <w:pStyle w:val="LabStepCodeBlock"/>
      </w:pPr>
      <w:r>
        <w:t xml:space="preserve">  border: none;</w:t>
      </w:r>
    </w:p>
    <w:p w:rsidR="00E6779E" w:rsidRDefault="00E6779E" w:rsidP="00E6779E">
      <w:pPr>
        <w:pStyle w:val="LabStepCodeBlock"/>
      </w:pPr>
      <w:r>
        <w:t>}</w:t>
      </w:r>
    </w:p>
    <w:p w:rsidR="00E6779E" w:rsidRDefault="00E6779E" w:rsidP="00E6779E">
      <w:pPr>
        <w:pStyle w:val="LabStepCodeBlock"/>
      </w:pPr>
    </w:p>
    <w:p w:rsidR="00E6779E" w:rsidRDefault="00E6779E" w:rsidP="00E6779E">
      <w:pPr>
        <w:pStyle w:val="LabStepCodeBlock"/>
      </w:pPr>
      <w:r>
        <w:t>.customClear {</w:t>
      </w:r>
    </w:p>
    <w:p w:rsidR="00E6779E" w:rsidRDefault="00E6779E" w:rsidP="00E6779E">
      <w:pPr>
        <w:pStyle w:val="LabStepCodeBlock"/>
      </w:pPr>
      <w:r>
        <w:t xml:space="preserve">  clear: both;</w:t>
      </w:r>
    </w:p>
    <w:p w:rsidR="00E6779E" w:rsidRDefault="00E6779E" w:rsidP="00E6779E">
      <w:pPr>
        <w:pStyle w:val="LabStepCodeBlock"/>
      </w:pPr>
      <w:r>
        <w:t>}</w:t>
      </w:r>
    </w:p>
    <w:p w:rsidR="00283D43" w:rsidRDefault="00D737B0" w:rsidP="00D737B0">
      <w:pPr>
        <w:pStyle w:val="LabStepNumbered"/>
      </w:pPr>
      <w:r>
        <w:t xml:space="preserve">Using the </w:t>
      </w:r>
      <w:r w:rsidR="001A2965">
        <w:t>browser</w:t>
      </w:r>
      <w:r>
        <w:t>, navigate to the Collaboration Site Collection</w:t>
      </w:r>
      <w:r w:rsidR="001A2965">
        <w:t>,</w:t>
      </w:r>
      <w:r>
        <w:t xml:space="preserve"> located at </w:t>
      </w:r>
      <w:r w:rsidRPr="0051564C">
        <w:rPr>
          <w:b/>
          <w:sz w:val="16"/>
        </w:rPr>
        <w:t>http://[[COLLAB-SITE]]</w:t>
      </w:r>
      <w:r>
        <w:t xml:space="preserve">. Next, navigate to the child site for </w:t>
      </w:r>
      <w:r w:rsidRPr="00F63B6C">
        <w:rPr>
          <w:b/>
        </w:rPr>
        <w:t xml:space="preserve">Lab </w:t>
      </w:r>
      <w:r>
        <w:rPr>
          <w:b/>
        </w:rPr>
        <w:t>5</w:t>
      </w:r>
      <w:r>
        <w:t xml:space="preserve"> by using the global navigation menu of the top-level site. I</w:t>
      </w:r>
      <w:r w:rsidR="003C3883">
        <w:t>nspect the user interface</w:t>
      </w:r>
      <w:r w:rsidR="00E6058C">
        <w:t xml:space="preserve"> that is being generated by the current version of </w:t>
      </w:r>
      <w:r w:rsidR="00E6058C" w:rsidRPr="00E6058C">
        <w:rPr>
          <w:b/>
        </w:rPr>
        <w:t>Wingtip.master</w:t>
      </w:r>
      <w:r w:rsidR="00E6058C">
        <w:t xml:space="preserve"> and </w:t>
      </w:r>
      <w:r w:rsidR="00E6058C" w:rsidRPr="00E6058C">
        <w:rPr>
          <w:b/>
        </w:rPr>
        <w:t>WingtipMaster.css</w:t>
      </w:r>
      <w:r w:rsidR="003C3883">
        <w:t xml:space="preserve">. You can see that </w:t>
      </w:r>
      <w:r w:rsidR="00E6058C">
        <w:t xml:space="preserve">the user interface for the </w:t>
      </w:r>
      <w:r w:rsidR="00E6058C" w:rsidRPr="00E6058C">
        <w:rPr>
          <w:b/>
        </w:rPr>
        <w:t>Lab 5</w:t>
      </w:r>
      <w:r w:rsidR="00E6058C">
        <w:t xml:space="preserve"> site needs quite a bit of work. Over the remainder of this lab you will add new CSS rules to </w:t>
      </w:r>
      <w:r w:rsidR="00E6058C" w:rsidRPr="00E6058C">
        <w:rPr>
          <w:b/>
        </w:rPr>
        <w:t>WingtipMaster.css</w:t>
      </w:r>
      <w:r w:rsidR="00E6058C">
        <w:t xml:space="preserve"> to create the desired page layout for the new user interface</w:t>
      </w:r>
      <w:r w:rsidR="003C3883">
        <w:t>.</w:t>
      </w:r>
    </w:p>
    <w:p w:rsidR="003C3883" w:rsidRDefault="00584DCF" w:rsidP="00584DCF">
      <w:pPr>
        <w:pStyle w:val="LabStepScreenshot"/>
      </w:pPr>
      <w:r w:rsidRPr="00584DCF">
        <w:rPr>
          <w:rStyle w:val="LabStepScreenshotFrame"/>
        </w:rPr>
        <w:drawing>
          <wp:inline distT="0" distB="0" distL="0" distR="0" wp14:anchorId="029F1329" wp14:editId="2BAEC54B">
            <wp:extent cx="2706518" cy="178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5579" cy="1787138"/>
                    </a:xfrm>
                    <a:prstGeom prst="rect">
                      <a:avLst/>
                    </a:prstGeom>
                    <a:noFill/>
                    <a:ln>
                      <a:noFill/>
                    </a:ln>
                  </pic:spPr>
                </pic:pic>
              </a:graphicData>
            </a:graphic>
          </wp:inline>
        </w:drawing>
      </w:r>
    </w:p>
    <w:bookmarkEnd w:id="0"/>
    <w:p w:rsidR="00604FE1" w:rsidRDefault="00E6058C" w:rsidP="00E6058C">
      <w:pPr>
        <w:pStyle w:val="LabStepNumbered"/>
      </w:pPr>
      <w:r>
        <w:t xml:space="preserve">Note that the </w:t>
      </w:r>
      <w:r w:rsidRPr="00E6058C">
        <w:rPr>
          <w:b/>
        </w:rPr>
        <w:t>Lab 5</w:t>
      </w:r>
      <w:r>
        <w:t xml:space="preserve"> site already </w:t>
      </w:r>
      <w:r w:rsidR="00973830">
        <w:t>contains</w:t>
      </w:r>
      <w:r>
        <w:t xml:space="preserve"> a set of </w:t>
      </w:r>
      <w:r w:rsidR="00973830">
        <w:t xml:space="preserve">custom </w:t>
      </w:r>
      <w:r>
        <w:t xml:space="preserve">.GIF and .JPG image files that have been added to the </w:t>
      </w:r>
      <w:r w:rsidRPr="00E6058C">
        <w:rPr>
          <w:b/>
        </w:rPr>
        <w:t>images</w:t>
      </w:r>
      <w:r>
        <w:t xml:space="preserve"> folder located at the root folder of the site. You will reference these image files in </w:t>
      </w:r>
      <w:r w:rsidR="00973830">
        <w:t xml:space="preserve">the </w:t>
      </w:r>
      <w:r>
        <w:t xml:space="preserve">CSS rules that you </w:t>
      </w:r>
      <w:r w:rsidR="00973830">
        <w:t xml:space="preserve">create and </w:t>
      </w:r>
      <w:r>
        <w:t xml:space="preserve">add to </w:t>
      </w:r>
      <w:r w:rsidRPr="00E6058C">
        <w:rPr>
          <w:b/>
        </w:rPr>
        <w:t>WingtipMaster.css</w:t>
      </w:r>
      <w:r>
        <w:t xml:space="preserve">. The </w:t>
      </w:r>
      <w:r w:rsidR="00D737B0">
        <w:t xml:space="preserve">following </w:t>
      </w:r>
      <w:r>
        <w:t xml:space="preserve">screenshot </w:t>
      </w:r>
      <w:r w:rsidR="00D737B0">
        <w:t xml:space="preserve">in SharePoint Designer </w:t>
      </w:r>
      <w:r>
        <w:t xml:space="preserve">shows the various image files </w:t>
      </w:r>
      <w:r w:rsidR="00973830">
        <w:t xml:space="preserve">in </w:t>
      </w:r>
      <w:r>
        <w:t xml:space="preserve">the </w:t>
      </w:r>
      <w:r w:rsidRPr="00E6058C">
        <w:rPr>
          <w:b/>
        </w:rPr>
        <w:t>images</w:t>
      </w:r>
      <w:r>
        <w:t xml:space="preserve"> folder</w:t>
      </w:r>
      <w:r w:rsidR="00973830">
        <w:t xml:space="preserve"> that you will be working with</w:t>
      </w:r>
      <w:r>
        <w:t>.</w:t>
      </w:r>
    </w:p>
    <w:p w:rsidR="00E6058C" w:rsidRDefault="00E6058C" w:rsidP="00E6058C">
      <w:pPr>
        <w:pStyle w:val="LabStepScreenshot"/>
      </w:pPr>
      <w:r w:rsidRPr="00E6058C">
        <w:rPr>
          <w:rStyle w:val="LabStepScreenshotFrame"/>
        </w:rPr>
        <w:lastRenderedPageBreak/>
        <w:drawing>
          <wp:inline distT="0" distB="0" distL="0" distR="0" wp14:anchorId="6AD386F8" wp14:editId="4FEDB5D4">
            <wp:extent cx="4086225" cy="144046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225" cy="1440468"/>
                    </a:xfrm>
                    <a:prstGeom prst="rect">
                      <a:avLst/>
                    </a:prstGeom>
                    <a:noFill/>
                    <a:ln>
                      <a:noFill/>
                    </a:ln>
                  </pic:spPr>
                </pic:pic>
              </a:graphicData>
            </a:graphic>
          </wp:inline>
        </w:drawing>
      </w:r>
    </w:p>
    <w:p w:rsidR="00604FE1" w:rsidRDefault="00C44DEB" w:rsidP="00604FE1">
      <w:pPr>
        <w:pStyle w:val="LabStepNumbered"/>
      </w:pPr>
      <w:r>
        <w:t xml:space="preserve">In SharePoint Designer, open </w:t>
      </w:r>
      <w:r w:rsidRPr="00C44DEB">
        <w:rPr>
          <w:b/>
        </w:rPr>
        <w:t>WingtipMaster.css</w:t>
      </w:r>
      <w:r>
        <w:t xml:space="preserve"> in Code View if it is not already open. </w:t>
      </w:r>
      <w:r w:rsidR="00604FE1">
        <w:t xml:space="preserve">Next, </w:t>
      </w:r>
      <w:r w:rsidR="00973830">
        <w:t xml:space="preserve">place your cursor at the bottom of this CSS file and </w:t>
      </w:r>
      <w:r w:rsidR="00604FE1">
        <w:t xml:space="preserve">add the </w:t>
      </w:r>
      <w:r>
        <w:t xml:space="preserve">following CSS rules </w:t>
      </w:r>
      <w:r w:rsidR="00604FE1">
        <w:t>to set the page width</w:t>
      </w:r>
      <w:r w:rsidR="001A2965">
        <w:t>:</w:t>
      </w:r>
    </w:p>
    <w:p w:rsidR="00604FE1" w:rsidRDefault="00604FE1" w:rsidP="00604FE1">
      <w:pPr>
        <w:pStyle w:val="LabStepCodeBlock"/>
      </w:pPr>
      <w:r>
        <w:t>.customPageWidth {</w:t>
      </w:r>
    </w:p>
    <w:p w:rsidR="00604FE1" w:rsidRDefault="00604FE1" w:rsidP="00604FE1">
      <w:pPr>
        <w:pStyle w:val="LabStepCodeBlock"/>
      </w:pPr>
      <w:r>
        <w:tab/>
        <w:t>width: 960px;</w:t>
      </w:r>
    </w:p>
    <w:p w:rsidR="00604FE1" w:rsidRDefault="00604FE1" w:rsidP="00604FE1">
      <w:pPr>
        <w:pStyle w:val="LabStepCodeBlock"/>
      </w:pPr>
      <w:r>
        <w:tab/>
        <w:t>height: 100%;</w:t>
      </w:r>
    </w:p>
    <w:p w:rsidR="00604FE1" w:rsidRDefault="00604FE1" w:rsidP="00604FE1">
      <w:pPr>
        <w:pStyle w:val="LabStepCodeBlock"/>
      </w:pPr>
      <w:r>
        <w:tab/>
        <w:t>margin: auto;</w:t>
      </w:r>
    </w:p>
    <w:p w:rsidR="00604FE1" w:rsidRDefault="00604FE1" w:rsidP="00604FE1">
      <w:pPr>
        <w:pStyle w:val="LabStepCodeBlock"/>
      </w:pPr>
      <w:r>
        <w:tab/>
        <w:t>padding-top: 10px;</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.customPagePadding {</w:t>
      </w:r>
    </w:p>
    <w:p w:rsidR="00604FE1" w:rsidRDefault="00604FE1" w:rsidP="00604FE1">
      <w:pPr>
        <w:pStyle w:val="LabStepCodeBlock"/>
      </w:pPr>
      <w:r>
        <w:tab/>
        <w:t>padding: 0px 20px;</w:t>
      </w:r>
      <w:r>
        <w:tab/>
      </w:r>
    </w:p>
    <w:p w:rsidR="00604FE1" w:rsidRDefault="00604FE1" w:rsidP="00604FE1">
      <w:pPr>
        <w:pStyle w:val="LabStepCodeBlock"/>
      </w:pPr>
      <w:r>
        <w:t>}</w:t>
      </w:r>
    </w:p>
    <w:p w:rsidR="00C44DEB" w:rsidRDefault="00C44DEB" w:rsidP="00604FE1">
      <w:pPr>
        <w:pStyle w:val="LabStepNumbered"/>
      </w:pPr>
      <w:r>
        <w:t xml:space="preserve">After you have made these edits, save your work in </w:t>
      </w:r>
      <w:r w:rsidRPr="00C44DEB">
        <w:rPr>
          <w:b/>
        </w:rPr>
        <w:t>WingtipMaster.css</w:t>
      </w:r>
      <w:r>
        <w:t xml:space="preserve"> and then refresh the browser to see the effect. The main content section of the page should now be centered with a fixed width of 960 pixels.</w:t>
      </w:r>
    </w:p>
    <w:p w:rsidR="00973830" w:rsidRDefault="00C44DEB" w:rsidP="00C44DEB">
      <w:pPr>
        <w:pStyle w:val="LabStepScreenshot"/>
      </w:pPr>
      <w:r>
        <w:rPr>
          <w:noProof/>
        </w:rPr>
        <w:drawing>
          <wp:inline distT="0" distB="0" distL="0" distR="0" wp14:anchorId="6D6568D8" wp14:editId="667416B6">
            <wp:extent cx="4419600" cy="25609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2222" cy="2562475"/>
                    </a:xfrm>
                    <a:prstGeom prst="rect">
                      <a:avLst/>
                    </a:prstGeom>
                    <a:noFill/>
                    <a:ln>
                      <a:noFill/>
                    </a:ln>
                  </pic:spPr>
                </pic:pic>
              </a:graphicData>
            </a:graphic>
          </wp:inline>
        </w:drawing>
      </w:r>
    </w:p>
    <w:p w:rsidR="00973830" w:rsidRPr="00973830" w:rsidRDefault="00973830" w:rsidP="00973830"/>
    <w:p w:rsidR="00973830" w:rsidRDefault="00973830">
      <w:pPr>
        <w:spacing w:before="0" w:after="200" w:line="276" w:lineRule="auto"/>
      </w:pPr>
      <w:r>
        <w:br w:type="page"/>
      </w:r>
    </w:p>
    <w:p w:rsidR="00604FE1" w:rsidRDefault="00604FE1" w:rsidP="00604FE1">
      <w:pPr>
        <w:pStyle w:val="LabStepNumbered"/>
      </w:pPr>
      <w:r>
        <w:lastRenderedPageBreak/>
        <w:t xml:space="preserve">Now add </w:t>
      </w:r>
      <w:r w:rsidR="00C44DEB">
        <w:t xml:space="preserve">the following CSS rules to </w:t>
      </w:r>
      <w:r w:rsidR="00C44DEB" w:rsidRPr="00973830">
        <w:rPr>
          <w:b/>
        </w:rPr>
        <w:t>WingtipMaster.css</w:t>
      </w:r>
      <w:r w:rsidR="00C44DEB">
        <w:t xml:space="preserve"> to </w:t>
      </w:r>
      <w:r w:rsidR="00973830">
        <w:t xml:space="preserve">add a background image and to </w:t>
      </w:r>
      <w:r w:rsidR="00C44DEB">
        <w:t>style</w:t>
      </w:r>
      <w:r>
        <w:t xml:space="preserve"> the top </w:t>
      </w:r>
      <w:r w:rsidR="00C44DEB">
        <w:t>row of the page</w:t>
      </w:r>
      <w:r w:rsidR="001A2965">
        <w:t>:</w:t>
      </w:r>
    </w:p>
    <w:p w:rsidR="00604FE1" w:rsidRDefault="00604FE1" w:rsidP="00604FE1">
      <w:pPr>
        <w:pStyle w:val="LabStepCodeBlock"/>
      </w:pPr>
      <w:r>
        <w:t>.customTop {</w:t>
      </w:r>
    </w:p>
    <w:p w:rsidR="00604FE1" w:rsidRDefault="00604FE1" w:rsidP="00604FE1">
      <w:pPr>
        <w:pStyle w:val="LabStepCodeBlock"/>
      </w:pPr>
      <w:r>
        <w:tab/>
        <w:t>background-image: url('images/Top.gif');</w:t>
      </w:r>
    </w:p>
    <w:p w:rsidR="00604FE1" w:rsidRDefault="00604FE1" w:rsidP="00604FE1">
      <w:pPr>
        <w:pStyle w:val="LabStepCodeBlock"/>
      </w:pPr>
      <w:r>
        <w:tab/>
        <w:t>background-color: white;</w:t>
      </w:r>
    </w:p>
    <w:p w:rsidR="00604FE1" w:rsidRDefault="00604FE1" w:rsidP="00604FE1">
      <w:pPr>
        <w:pStyle w:val="LabStepCodeBlock"/>
      </w:pPr>
      <w:r>
        <w:tab/>
        <w:t>background-repeat:no-repeat;</w:t>
      </w:r>
    </w:p>
    <w:p w:rsidR="00604FE1" w:rsidRDefault="00604FE1" w:rsidP="00604FE1">
      <w:pPr>
        <w:pStyle w:val="LabStepCodeBlock"/>
      </w:pPr>
      <w:r>
        <w:tab/>
        <w:t>height: 24px;</w:t>
      </w:r>
    </w:p>
    <w:p w:rsidR="00604FE1" w:rsidRDefault="00604FE1" w:rsidP="00604FE1">
      <w:pPr>
        <w:pStyle w:val="LabStepCodeBlock"/>
      </w:pPr>
      <w:r>
        <w:tab/>
        <w:t>width: auto;</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.customTop a {</w:t>
      </w:r>
    </w:p>
    <w:p w:rsidR="00604FE1" w:rsidRDefault="00604FE1" w:rsidP="00604FE1">
      <w:pPr>
        <w:pStyle w:val="LabStepCodeBlock"/>
      </w:pPr>
      <w:r>
        <w:tab/>
        <w:t>color: white;</w:t>
      </w:r>
      <w:r>
        <w:tab/>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.customLogin {</w:t>
      </w:r>
    </w:p>
    <w:p w:rsidR="00604FE1" w:rsidRDefault="00604FE1" w:rsidP="00604FE1">
      <w:pPr>
        <w:pStyle w:val="LabStepCodeBlock"/>
      </w:pPr>
      <w:r>
        <w:tab/>
        <w:t>background-image: none;</w:t>
      </w:r>
    </w:p>
    <w:p w:rsidR="00604FE1" w:rsidRDefault="00604FE1" w:rsidP="00604FE1">
      <w:pPr>
        <w:pStyle w:val="LabStepCodeBlock"/>
      </w:pPr>
      <w:r>
        <w:tab/>
        <w:t>background-repeat:no-repeat;</w:t>
      </w:r>
    </w:p>
    <w:p w:rsidR="00604FE1" w:rsidRDefault="00604FE1" w:rsidP="00604FE1">
      <w:pPr>
        <w:pStyle w:val="LabStepCodeBlock"/>
      </w:pPr>
      <w:r>
        <w:tab/>
        <w:t>background-color:#333333;</w:t>
      </w:r>
    </w:p>
    <w:p w:rsidR="00604FE1" w:rsidRDefault="00604FE1" w:rsidP="00604FE1">
      <w:pPr>
        <w:pStyle w:val="LabStepCodeBlock"/>
      </w:pPr>
      <w:r>
        <w:tab/>
        <w:t>color: white;</w:t>
      </w:r>
    </w:p>
    <w:p w:rsidR="00604FE1" w:rsidRDefault="00604FE1" w:rsidP="00604FE1">
      <w:pPr>
        <w:pStyle w:val="LabStepCodeBlock"/>
      </w:pPr>
      <w:r>
        <w:tab/>
        <w:t>float:right;</w:t>
      </w:r>
    </w:p>
    <w:p w:rsidR="00604FE1" w:rsidRDefault="00604FE1" w:rsidP="00604FE1">
      <w:pPr>
        <w:pStyle w:val="LabStepCodeBlock"/>
      </w:pPr>
      <w:r>
        <w:tab/>
        <w:t>height:13px;</w:t>
      </w:r>
    </w:p>
    <w:p w:rsidR="00604FE1" w:rsidRDefault="00604FE1" w:rsidP="00604FE1">
      <w:pPr>
        <w:pStyle w:val="LabStepCodeBlock"/>
      </w:pPr>
      <w:r>
        <w:tab/>
        <w:t>position:relative;</w:t>
      </w:r>
    </w:p>
    <w:p w:rsidR="00604FE1" w:rsidRDefault="00604FE1" w:rsidP="00604FE1">
      <w:pPr>
        <w:pStyle w:val="LabStepCodeBlock"/>
      </w:pPr>
      <w:r>
        <w:tab/>
        <w:t>top:0px;</w:t>
      </w:r>
    </w:p>
    <w:p w:rsidR="00604FE1" w:rsidRDefault="00604FE1" w:rsidP="00604FE1">
      <w:pPr>
        <w:pStyle w:val="LabStepCodeBlock"/>
      </w:pPr>
      <w:r>
        <w:t>}</w:t>
      </w:r>
    </w:p>
    <w:p w:rsidR="00604FE1" w:rsidRDefault="00604FE1" w:rsidP="00604FE1">
      <w:pPr>
        <w:pStyle w:val="LabStepCodeBlock"/>
      </w:pPr>
    </w:p>
    <w:p w:rsidR="00C44DEB" w:rsidRDefault="00C44DEB" w:rsidP="00A1408D">
      <w:pPr>
        <w:pStyle w:val="LabStepNumbered"/>
      </w:pPr>
      <w:r>
        <w:t>After you make this edit, save your work in SharePoint Designer and refresh the browser to see the effect</w:t>
      </w:r>
      <w:r w:rsidR="001613C4">
        <w:t xml:space="preserve"> of the new top row background image</w:t>
      </w:r>
      <w:r>
        <w:t>.</w:t>
      </w:r>
    </w:p>
    <w:p w:rsidR="00C44DEB" w:rsidRPr="001613C4" w:rsidRDefault="001613C4" w:rsidP="001613C4">
      <w:pPr>
        <w:pStyle w:val="LabStepScreenshot"/>
        <w:rPr>
          <w:rStyle w:val="LabStepScreenshotFrame"/>
        </w:rPr>
      </w:pPr>
      <w:r w:rsidRPr="001613C4">
        <w:rPr>
          <w:rStyle w:val="LabStepScreenshotFrame"/>
        </w:rPr>
        <w:drawing>
          <wp:inline distT="0" distB="0" distL="0" distR="0" wp14:anchorId="0E9821B5" wp14:editId="7D51CB35">
            <wp:extent cx="5114925" cy="71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713139"/>
                    </a:xfrm>
                    <a:prstGeom prst="rect">
                      <a:avLst/>
                    </a:prstGeom>
                    <a:noFill/>
                    <a:ln>
                      <a:noFill/>
                    </a:ln>
                  </pic:spPr>
                </pic:pic>
              </a:graphicData>
            </a:graphic>
          </wp:inline>
        </w:drawing>
      </w:r>
    </w:p>
    <w:p w:rsidR="00604FE1" w:rsidRDefault="00A1408D" w:rsidP="00A1408D">
      <w:pPr>
        <w:pStyle w:val="LabStepNumbered"/>
      </w:pPr>
      <w:r>
        <w:t xml:space="preserve">Now add </w:t>
      </w:r>
      <w:r w:rsidR="003F705D">
        <w:t xml:space="preserve">the following </w:t>
      </w:r>
      <w:r>
        <w:t>styles for the banner section. After you make this edit, save your work in SharePoint Designer and refresh the browser to see the effect.</w:t>
      </w:r>
    </w:p>
    <w:p w:rsidR="00604FE1" w:rsidRDefault="00604FE1" w:rsidP="00604FE1">
      <w:pPr>
        <w:pStyle w:val="LabStepCodeBlock"/>
      </w:pPr>
      <w:r>
        <w:t>.customHead {</w:t>
      </w:r>
    </w:p>
    <w:p w:rsidR="00604FE1" w:rsidRDefault="00604FE1" w:rsidP="00604FE1">
      <w:pPr>
        <w:pStyle w:val="LabStepCodeBlock"/>
      </w:pPr>
      <w:r>
        <w:tab/>
        <w:t>background-image: url('images/BannerBackground.jpg');</w:t>
      </w:r>
    </w:p>
    <w:p w:rsidR="00604FE1" w:rsidRDefault="00604FE1" w:rsidP="00604FE1">
      <w:pPr>
        <w:pStyle w:val="LabStepCodeBlock"/>
      </w:pPr>
      <w:r>
        <w:tab/>
        <w:t>background-color: white;</w:t>
      </w:r>
    </w:p>
    <w:p w:rsidR="00604FE1" w:rsidRDefault="00604FE1" w:rsidP="00604FE1">
      <w:pPr>
        <w:pStyle w:val="LabStepCodeBlock"/>
      </w:pPr>
      <w:r>
        <w:tab/>
        <w:t>background-repeat:repeat-x;</w:t>
      </w:r>
    </w:p>
    <w:p w:rsidR="00604FE1" w:rsidRDefault="00604FE1" w:rsidP="00604FE1">
      <w:pPr>
        <w:pStyle w:val="LabStepCodeBlock"/>
      </w:pPr>
      <w:r>
        <w:tab/>
        <w:t>height: 96px;</w:t>
      </w:r>
    </w:p>
    <w:p w:rsidR="00604FE1" w:rsidRDefault="00604FE1" w:rsidP="00604FE1">
      <w:pPr>
        <w:pStyle w:val="LabStepCodeBlock"/>
      </w:pPr>
      <w:r>
        <w:tab/>
        <w:t>width:auto;</w:t>
      </w:r>
      <w:r>
        <w:tab/>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.customHead a {</w:t>
      </w:r>
    </w:p>
    <w:p w:rsidR="00604FE1" w:rsidRDefault="00604FE1" w:rsidP="00604FE1">
      <w:pPr>
        <w:pStyle w:val="LabStepCodeBlock"/>
      </w:pPr>
      <w:r>
        <w:tab/>
        <w:t>color: white;</w:t>
      </w:r>
      <w:r>
        <w:tab/>
      </w:r>
    </w:p>
    <w:p w:rsidR="00604FE1" w:rsidRDefault="00604FE1" w:rsidP="00604FE1">
      <w:pPr>
        <w:pStyle w:val="LabStepCodeBlock"/>
      </w:pPr>
      <w:r>
        <w:t>}</w:t>
      </w:r>
    </w:p>
    <w:p w:rsidR="003F705D" w:rsidRDefault="003F705D" w:rsidP="00604FE1">
      <w:pPr>
        <w:pStyle w:val="LabStepCodeBlock"/>
      </w:pPr>
    </w:p>
    <w:p w:rsidR="00604FE1" w:rsidRDefault="00604FE1" w:rsidP="00604FE1">
      <w:pPr>
        <w:pStyle w:val="LabStepCodeBlock"/>
      </w:pPr>
      <w:r>
        <w:t>.customLogo {</w:t>
      </w:r>
    </w:p>
    <w:p w:rsidR="00604FE1" w:rsidRDefault="00604FE1" w:rsidP="00604FE1">
      <w:pPr>
        <w:pStyle w:val="LabStepCodeBlock"/>
      </w:pPr>
      <w:r>
        <w:tab/>
        <w:t>background-image: url('images/Logo.gif');</w:t>
      </w:r>
    </w:p>
    <w:p w:rsidR="00604FE1" w:rsidRDefault="00604FE1" w:rsidP="00604FE1">
      <w:pPr>
        <w:pStyle w:val="LabStepCodeBlock"/>
      </w:pPr>
      <w:r>
        <w:tab/>
        <w:t>background-repeat: no-repeat;</w:t>
      </w:r>
    </w:p>
    <w:p w:rsidR="00604FE1" w:rsidRDefault="00604FE1" w:rsidP="00604FE1">
      <w:pPr>
        <w:pStyle w:val="LabStepCodeBlock"/>
      </w:pPr>
      <w:r>
        <w:tab/>
        <w:t>background-color: transparent;</w:t>
      </w:r>
    </w:p>
    <w:p w:rsidR="00604FE1" w:rsidRDefault="00604FE1" w:rsidP="00604FE1">
      <w:pPr>
        <w:pStyle w:val="LabStepCodeBlock"/>
      </w:pPr>
      <w:r>
        <w:tab/>
        <w:t>height: 91px;</w:t>
      </w:r>
    </w:p>
    <w:p w:rsidR="00604FE1" w:rsidRDefault="00604FE1" w:rsidP="00604FE1">
      <w:pPr>
        <w:pStyle w:val="LabStepCodeBlock"/>
      </w:pPr>
      <w:r>
        <w:tab/>
        <w:t>width: 167px;</w:t>
      </w:r>
    </w:p>
    <w:p w:rsidR="00604FE1" w:rsidRDefault="00604FE1" w:rsidP="00604FE1">
      <w:pPr>
        <w:pStyle w:val="LabStepCodeBlock"/>
      </w:pPr>
      <w:r>
        <w:tab/>
        <w:t>float: left;</w:t>
      </w:r>
    </w:p>
    <w:p w:rsidR="00604FE1" w:rsidRDefault="00604FE1" w:rsidP="00604FE1">
      <w:pPr>
        <w:pStyle w:val="LabStepCodeBlock"/>
      </w:pPr>
      <w:r>
        <w:tab/>
        <w:t>position:relative;</w:t>
      </w:r>
    </w:p>
    <w:p w:rsidR="00604FE1" w:rsidRDefault="00604FE1" w:rsidP="00604FE1">
      <w:pPr>
        <w:pStyle w:val="LabStepCodeBlock"/>
      </w:pPr>
      <w:r>
        <w:tab/>
        <w:t>top: 0px;</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.customHeaderRight {</w:t>
      </w:r>
    </w:p>
    <w:p w:rsidR="00604FE1" w:rsidRDefault="00604FE1" w:rsidP="00604FE1">
      <w:pPr>
        <w:pStyle w:val="LabStepCodeBlock"/>
      </w:pPr>
      <w:r>
        <w:tab/>
        <w:t>float: right;</w:t>
      </w:r>
    </w:p>
    <w:p w:rsidR="00604FE1" w:rsidRDefault="00604FE1" w:rsidP="00604FE1">
      <w:pPr>
        <w:pStyle w:val="LabStepCodeBlock"/>
      </w:pPr>
      <w:r>
        <w:t>}</w:t>
      </w:r>
    </w:p>
    <w:p w:rsidR="003F705D" w:rsidRDefault="003F705D" w:rsidP="00A1408D">
      <w:pPr>
        <w:pStyle w:val="LabStepNumbered"/>
      </w:pPr>
      <w:r>
        <w:t>After you make this edit, save your work in SharePoint Designer and refresh the browser to see the effect of the new CS</w:t>
      </w:r>
      <w:r w:rsidR="001A2965">
        <w:t>S</w:t>
      </w:r>
      <w:r>
        <w:t xml:space="preserve"> rules on the banner section of the page.</w:t>
      </w:r>
    </w:p>
    <w:p w:rsidR="003F705D" w:rsidRDefault="003F705D" w:rsidP="003F705D">
      <w:pPr>
        <w:pStyle w:val="LabStepScreenshot"/>
      </w:pPr>
      <w:r>
        <w:lastRenderedPageBreak/>
        <w:t xml:space="preserve"> </w:t>
      </w:r>
      <w:r w:rsidRPr="003F705D">
        <w:rPr>
          <w:rStyle w:val="LabStepScreenshotFrame"/>
        </w:rPr>
        <w:drawing>
          <wp:inline distT="0" distB="0" distL="0" distR="0" wp14:anchorId="45EDA1C5" wp14:editId="4863E399">
            <wp:extent cx="4914900" cy="97035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970357"/>
                    </a:xfrm>
                    <a:prstGeom prst="rect">
                      <a:avLst/>
                    </a:prstGeom>
                    <a:noFill/>
                    <a:ln>
                      <a:noFill/>
                    </a:ln>
                  </pic:spPr>
                </pic:pic>
              </a:graphicData>
            </a:graphic>
          </wp:inline>
        </w:drawing>
      </w:r>
    </w:p>
    <w:p w:rsidR="00A1408D" w:rsidRDefault="00A1408D" w:rsidP="00A1408D">
      <w:pPr>
        <w:pStyle w:val="LabStepNumbered"/>
      </w:pPr>
      <w:r>
        <w:t xml:space="preserve">Now add </w:t>
      </w:r>
      <w:r w:rsidR="003F705D">
        <w:t>the following CSS rules to style</w:t>
      </w:r>
      <w:r>
        <w:t xml:space="preserve"> </w:t>
      </w:r>
      <w:r w:rsidR="003F705D">
        <w:t>the search area</w:t>
      </w:r>
      <w:r w:rsidR="001A2965">
        <w:t>:</w:t>
      </w:r>
    </w:p>
    <w:p w:rsidR="00604FE1" w:rsidRDefault="00604FE1" w:rsidP="00604FE1">
      <w:pPr>
        <w:pStyle w:val="LabStepCodeBlock"/>
      </w:pPr>
      <w:r>
        <w:t>.customSearch {</w:t>
      </w:r>
    </w:p>
    <w:p w:rsidR="00604FE1" w:rsidRDefault="00604FE1" w:rsidP="00604FE1">
      <w:pPr>
        <w:pStyle w:val="LabStepCodeBlock"/>
      </w:pPr>
      <w:r>
        <w:tab/>
        <w:t>float:right;</w:t>
      </w:r>
    </w:p>
    <w:p w:rsidR="00604FE1" w:rsidRDefault="00604FE1" w:rsidP="00604FE1">
      <w:pPr>
        <w:pStyle w:val="LabStepCodeBlock"/>
      </w:pPr>
      <w:r>
        <w:tab/>
        <w:t>position:relative;</w:t>
      </w:r>
    </w:p>
    <w:p w:rsidR="00604FE1" w:rsidRDefault="00604FE1" w:rsidP="00604FE1">
      <w:pPr>
        <w:pStyle w:val="LabStepCodeBlock"/>
      </w:pPr>
      <w:r>
        <w:tab/>
        <w:t>top:64px;</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.customSearchBox {</w:t>
      </w:r>
    </w:p>
    <w:p w:rsidR="00604FE1" w:rsidRDefault="00604FE1" w:rsidP="00604FE1">
      <w:pPr>
        <w:pStyle w:val="LabStepCodeBlock"/>
      </w:pPr>
      <w:r>
        <w:tab/>
        <w:t>background-image: none;</w:t>
      </w:r>
    </w:p>
    <w:p w:rsidR="00604FE1" w:rsidRDefault="00604FE1" w:rsidP="00604FE1">
      <w:pPr>
        <w:pStyle w:val="LabStepCodeBlock"/>
      </w:pPr>
      <w:r>
        <w:tab/>
        <w:t>background-repeat: no-repeat;</w:t>
      </w:r>
    </w:p>
    <w:p w:rsidR="00604FE1" w:rsidRDefault="00604FE1" w:rsidP="00604FE1">
      <w:pPr>
        <w:pStyle w:val="LabStepCodeBlock"/>
      </w:pPr>
      <w:r>
        <w:tab/>
        <w:t>background-color: transparent;</w:t>
      </w:r>
    </w:p>
    <w:p w:rsidR="00604FE1" w:rsidRDefault="00604FE1" w:rsidP="00604FE1">
      <w:pPr>
        <w:pStyle w:val="LabStepCodeBlock"/>
      </w:pPr>
      <w:r>
        <w:tab/>
        <w:t>height: 20px;</w:t>
      </w:r>
    </w:p>
    <w:p w:rsidR="00604FE1" w:rsidRDefault="00604FE1" w:rsidP="00604FE1">
      <w:pPr>
        <w:pStyle w:val="LabStepCodeBlock"/>
      </w:pPr>
      <w:r>
        <w:tab/>
        <w:t>width: 180px;</w:t>
      </w:r>
    </w:p>
    <w:p w:rsidR="00604FE1" w:rsidRDefault="00604FE1" w:rsidP="00604FE1">
      <w:pPr>
        <w:pStyle w:val="LabStepCodeBlock"/>
      </w:pPr>
      <w:r>
        <w:tab/>
        <w:t>float: left;</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.customSearch input {</w:t>
      </w:r>
    </w:p>
    <w:p w:rsidR="00604FE1" w:rsidRDefault="00604FE1" w:rsidP="00604FE1">
      <w:pPr>
        <w:pStyle w:val="LabStepCodeBlock"/>
      </w:pPr>
      <w:r>
        <w:tab/>
        <w:t>background-color:transparent;</w:t>
      </w:r>
    </w:p>
    <w:p w:rsidR="00604FE1" w:rsidRDefault="00604FE1" w:rsidP="00604FE1">
      <w:pPr>
        <w:pStyle w:val="LabStepCodeBlock"/>
      </w:pPr>
      <w:r>
        <w:tab/>
        <w:t>border:0 none;</w:t>
      </w:r>
    </w:p>
    <w:p w:rsidR="00604FE1" w:rsidRDefault="00604FE1" w:rsidP="00604FE1">
      <w:pPr>
        <w:pStyle w:val="LabStepCodeBlock"/>
      </w:pPr>
      <w:r>
        <w:tab/>
        <w:t>font-size:93%;</w:t>
      </w:r>
    </w:p>
    <w:p w:rsidR="00604FE1" w:rsidRDefault="00604FE1" w:rsidP="00604FE1">
      <w:pPr>
        <w:pStyle w:val="LabStepCodeBlock"/>
      </w:pPr>
      <w:r>
        <w:tab/>
        <w:t>padding:4px 0 0 4px;</w:t>
      </w:r>
    </w:p>
    <w:p w:rsidR="00604FE1" w:rsidRDefault="00604FE1" w:rsidP="00604FE1">
      <w:pPr>
        <w:pStyle w:val="LabStepCodeBlock"/>
      </w:pPr>
      <w:r>
        <w:tab/>
        <w:t>width:95%;</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.customSearchGo {</w:t>
      </w:r>
    </w:p>
    <w:p w:rsidR="00604FE1" w:rsidRDefault="00604FE1" w:rsidP="00604FE1">
      <w:pPr>
        <w:pStyle w:val="LabStepCodeBlock"/>
      </w:pPr>
      <w:r>
        <w:tab/>
        <w:t>float: left;</w:t>
      </w:r>
    </w:p>
    <w:p w:rsidR="00604FE1" w:rsidRDefault="00604FE1" w:rsidP="00604FE1">
      <w:pPr>
        <w:pStyle w:val="LabStepCodeBlock"/>
      </w:pPr>
      <w:r>
        <w:tab/>
        <w:t>height: 20px;</w:t>
      </w:r>
    </w:p>
    <w:p w:rsidR="00604FE1" w:rsidRDefault="00604FE1" w:rsidP="00604FE1">
      <w:pPr>
        <w:pStyle w:val="LabStepCodeBlock"/>
      </w:pPr>
      <w:r>
        <w:tab/>
        <w:t>width: 62px;</w:t>
      </w:r>
    </w:p>
    <w:p w:rsidR="00604FE1" w:rsidRDefault="00604FE1" w:rsidP="00604FE1">
      <w:pPr>
        <w:pStyle w:val="LabStepCodeBlock"/>
      </w:pPr>
      <w:r>
        <w:tab/>
        <w:t>float: left;</w:t>
      </w:r>
      <w:r>
        <w:tab/>
      </w:r>
    </w:p>
    <w:p w:rsidR="00604FE1" w:rsidRDefault="00604FE1" w:rsidP="00604FE1">
      <w:pPr>
        <w:pStyle w:val="LabStepCodeBlock"/>
      </w:pPr>
      <w:r>
        <w:t>}</w:t>
      </w:r>
    </w:p>
    <w:p w:rsidR="003F705D" w:rsidRDefault="003F705D" w:rsidP="00A1408D">
      <w:pPr>
        <w:pStyle w:val="LabStepNumbered"/>
      </w:pPr>
      <w:r>
        <w:t>After you make this edit, save your work in SharePoint Designer and refresh the browser to see the effect i</w:t>
      </w:r>
      <w:r w:rsidR="001A2965">
        <w:t>t</w:t>
      </w:r>
      <w:r>
        <w:t xml:space="preserve"> has on the search box located on the right-hand side of the banner section.</w:t>
      </w:r>
    </w:p>
    <w:p w:rsidR="003F705D" w:rsidRDefault="003F705D" w:rsidP="003F705D">
      <w:pPr>
        <w:pStyle w:val="LabStepScreenshot"/>
      </w:pPr>
      <w:r w:rsidRPr="003F705D">
        <w:rPr>
          <w:rStyle w:val="LabStepScreenshotFrame"/>
        </w:rPr>
        <w:drawing>
          <wp:inline distT="0" distB="0" distL="0" distR="0" wp14:anchorId="3B1F470A" wp14:editId="39F51809">
            <wp:extent cx="5362575" cy="100548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005483"/>
                    </a:xfrm>
                    <a:prstGeom prst="rect">
                      <a:avLst/>
                    </a:prstGeom>
                    <a:noFill/>
                    <a:ln>
                      <a:noFill/>
                    </a:ln>
                  </pic:spPr>
                </pic:pic>
              </a:graphicData>
            </a:graphic>
          </wp:inline>
        </w:drawing>
      </w:r>
    </w:p>
    <w:p w:rsidR="003F705D" w:rsidRDefault="003F705D">
      <w:pPr>
        <w:spacing w:before="0" w:after="200" w:line="276" w:lineRule="auto"/>
      </w:pPr>
      <w:r>
        <w:br w:type="page"/>
      </w:r>
    </w:p>
    <w:p w:rsidR="00604FE1" w:rsidRDefault="00A1408D" w:rsidP="00A1408D">
      <w:pPr>
        <w:pStyle w:val="LabStepNumbered"/>
      </w:pPr>
      <w:r>
        <w:lastRenderedPageBreak/>
        <w:t xml:space="preserve">Now add </w:t>
      </w:r>
      <w:r w:rsidR="003F705D">
        <w:t>the following CSS rules to style</w:t>
      </w:r>
      <w:r>
        <w:t xml:space="preserve"> the </w:t>
      </w:r>
      <w:r w:rsidR="003F705D">
        <w:t xml:space="preserve">global navigation section (aka </w:t>
      </w:r>
      <w:r>
        <w:t>Top Nav Bar</w:t>
      </w:r>
      <w:r w:rsidR="003F705D">
        <w:t>)</w:t>
      </w:r>
      <w:r w:rsidR="001A2965">
        <w:t>:</w:t>
      </w:r>
    </w:p>
    <w:p w:rsidR="00604FE1" w:rsidRDefault="00604FE1" w:rsidP="00604FE1">
      <w:pPr>
        <w:pStyle w:val="LabStepCodeBlock"/>
      </w:pPr>
      <w:r>
        <w:t>.customNav {</w:t>
      </w:r>
    </w:p>
    <w:p w:rsidR="00604FE1" w:rsidRDefault="00604FE1" w:rsidP="00604FE1">
      <w:pPr>
        <w:pStyle w:val="LabStepCodeBlock"/>
      </w:pPr>
      <w:r>
        <w:tab/>
        <w:t>background-image: url('images/TopNavFill.gif');</w:t>
      </w:r>
    </w:p>
    <w:p w:rsidR="00604FE1" w:rsidRDefault="00604FE1" w:rsidP="00604FE1">
      <w:pPr>
        <w:pStyle w:val="LabStepCodeBlock"/>
      </w:pPr>
      <w:r>
        <w:tab/>
        <w:t>background-repeat:repeat-x;</w:t>
      </w:r>
    </w:p>
    <w:p w:rsidR="00604FE1" w:rsidRDefault="00604FE1" w:rsidP="00604FE1">
      <w:pPr>
        <w:pStyle w:val="LabStepCodeBlock"/>
      </w:pPr>
      <w:r>
        <w:tab/>
        <w:t>background-color: black;</w:t>
      </w:r>
    </w:p>
    <w:p w:rsidR="00604FE1" w:rsidRDefault="00604FE1" w:rsidP="00604FE1">
      <w:pPr>
        <w:pStyle w:val="LabStepCodeBlock"/>
      </w:pPr>
      <w:r>
        <w:tab/>
        <w:t>height: 24px;</w:t>
      </w:r>
    </w:p>
    <w:p w:rsidR="00604FE1" w:rsidRDefault="00604FE1" w:rsidP="00604FE1">
      <w:pPr>
        <w:pStyle w:val="LabStepCodeBlock"/>
      </w:pPr>
      <w:r>
        <w:tab/>
        <w:t>border-style: none;</w:t>
      </w:r>
    </w:p>
    <w:p w:rsidR="00604FE1" w:rsidRDefault="00604FE1" w:rsidP="00604FE1">
      <w:pPr>
        <w:pStyle w:val="LabStepCodeBlock"/>
      </w:pPr>
      <w:r>
        <w:tab/>
        <w:t>border-collapse:collapse;</w:t>
      </w:r>
      <w:r>
        <w:tab/>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.customTopNavHolder {</w:t>
      </w:r>
    </w:p>
    <w:p w:rsidR="00604FE1" w:rsidRDefault="00604FE1" w:rsidP="00604FE1">
      <w:pPr>
        <w:pStyle w:val="LabStepCodeBlock"/>
      </w:pPr>
      <w:r>
        <w:tab/>
        <w:t>float: left;</w:t>
      </w:r>
    </w:p>
    <w:p w:rsidR="00604FE1" w:rsidRDefault="00604FE1" w:rsidP="00604FE1">
      <w:pPr>
        <w:pStyle w:val="LabStepCodeBlock"/>
      </w:pPr>
      <w:r>
        <w:t>}</w:t>
      </w:r>
    </w:p>
    <w:p w:rsidR="003F705D" w:rsidRDefault="003F705D" w:rsidP="00604FE1">
      <w:pPr>
        <w:pStyle w:val="LabStepCodeBlock"/>
      </w:pPr>
    </w:p>
    <w:p w:rsidR="003F705D" w:rsidRDefault="003F705D" w:rsidP="003F705D">
      <w:pPr>
        <w:pStyle w:val="LabStepCodeBlock"/>
      </w:pPr>
      <w:r>
        <w:t>/* Top Nav menu item */</w:t>
      </w:r>
    </w:p>
    <w:p w:rsidR="003F705D" w:rsidRDefault="003F705D" w:rsidP="003F705D">
      <w:pPr>
        <w:pStyle w:val="LabStepCodeBlock"/>
      </w:pPr>
      <w:r>
        <w:t>.s4-tn li.static &gt; .menu-item {</w:t>
      </w:r>
    </w:p>
    <w:p w:rsidR="003F705D" w:rsidRDefault="003F705D" w:rsidP="003F705D">
      <w:pPr>
        <w:pStyle w:val="LabStepCodeBlock"/>
      </w:pPr>
      <w:r>
        <w:tab/>
        <w:t>color: white;</w:t>
      </w:r>
    </w:p>
    <w:p w:rsidR="003F705D" w:rsidRDefault="003F705D" w:rsidP="003F705D">
      <w:pPr>
        <w:pStyle w:val="LabStepCodeBlock"/>
      </w:pPr>
      <w:r>
        <w:tab/>
        <w:t>white-space:nowrap;</w:t>
      </w:r>
    </w:p>
    <w:p w:rsidR="003F705D" w:rsidRDefault="003F705D" w:rsidP="003F705D">
      <w:pPr>
        <w:pStyle w:val="LabStepCodeBlock"/>
      </w:pPr>
      <w:r>
        <w:tab/>
        <w:t>border-style: none;</w:t>
      </w:r>
    </w:p>
    <w:p w:rsidR="003F705D" w:rsidRDefault="003F705D" w:rsidP="003F705D">
      <w:pPr>
        <w:pStyle w:val="LabStepCodeBlock"/>
      </w:pPr>
      <w:r>
        <w:tab/>
        <w:t>background-color: transparent;</w:t>
      </w:r>
    </w:p>
    <w:p w:rsidR="003F705D" w:rsidRDefault="003F705D" w:rsidP="003F705D">
      <w:pPr>
        <w:pStyle w:val="LabStepCodeBlock"/>
      </w:pPr>
      <w:r>
        <w:tab/>
        <w:t>padding:6px 20px 0px 0px;</w:t>
      </w:r>
    </w:p>
    <w:p w:rsidR="003F705D" w:rsidRDefault="003F705D" w:rsidP="003F705D">
      <w:pPr>
        <w:pStyle w:val="LabStepCodeBlock"/>
      </w:pPr>
      <w:r>
        <w:tab/>
        <w:t>display:inline-block;</w:t>
      </w:r>
    </w:p>
    <w:p w:rsidR="003F705D" w:rsidRDefault="003F705D" w:rsidP="003F705D">
      <w:pPr>
        <w:pStyle w:val="LabStepCodeBlock"/>
      </w:pPr>
      <w:r>
        <w:tab/>
        <w:t>vertical-align:middle;</w:t>
      </w:r>
    </w:p>
    <w:p w:rsidR="003F705D" w:rsidRDefault="003F705D" w:rsidP="003F705D">
      <w:pPr>
        <w:pStyle w:val="LabStepCodeBlock"/>
      </w:pPr>
      <w:r>
        <w:tab/>
        <w:t>font-size: 9pt;</w:t>
      </w:r>
    </w:p>
    <w:p w:rsidR="003F705D" w:rsidRDefault="003F705D" w:rsidP="003F705D">
      <w:pPr>
        <w:pStyle w:val="LabStepCodeBlock"/>
      </w:pPr>
      <w:r>
        <w:tab/>
        <w:t>font-weight: bold;</w:t>
      </w:r>
    </w:p>
    <w:p w:rsidR="003F705D" w:rsidRDefault="003F705D" w:rsidP="003F705D">
      <w:pPr>
        <w:pStyle w:val="LabStepCodeBlock"/>
      </w:pPr>
      <w:r>
        <w:tab/>
      </w:r>
    </w:p>
    <w:p w:rsidR="003F705D" w:rsidRDefault="003F705D" w:rsidP="003F705D">
      <w:pPr>
        <w:pStyle w:val="LabStepCodeBlock"/>
      </w:pPr>
      <w:r>
        <w:t>}</w:t>
      </w:r>
    </w:p>
    <w:p w:rsidR="003F705D" w:rsidRDefault="003F705D" w:rsidP="003F705D">
      <w:pPr>
        <w:pStyle w:val="LabStepCodeBlock"/>
      </w:pPr>
    </w:p>
    <w:p w:rsidR="003F705D" w:rsidRDefault="003F705D" w:rsidP="003F705D">
      <w:pPr>
        <w:pStyle w:val="LabStepCodeBlock"/>
      </w:pPr>
      <w:r>
        <w:t>/* Top Nav menu item hover */</w:t>
      </w:r>
    </w:p>
    <w:p w:rsidR="003F705D" w:rsidRDefault="003F705D" w:rsidP="003F705D">
      <w:pPr>
        <w:pStyle w:val="LabStepCodeBlock"/>
      </w:pPr>
      <w:r>
        <w:t>.s4-tn li.static &gt; a:hover {</w:t>
      </w:r>
    </w:p>
    <w:p w:rsidR="003F705D" w:rsidRDefault="003F705D" w:rsidP="003F705D">
      <w:pPr>
        <w:pStyle w:val="LabStepCodeBlock"/>
      </w:pPr>
      <w:r>
        <w:tab/>
        <w:t>color: yellow;</w:t>
      </w:r>
    </w:p>
    <w:p w:rsidR="003F705D" w:rsidRDefault="003F705D" w:rsidP="003F705D">
      <w:pPr>
        <w:pStyle w:val="LabStepCodeBlock"/>
      </w:pPr>
      <w:r>
        <w:tab/>
        <w:t>text-decoration: none;</w:t>
      </w:r>
    </w:p>
    <w:p w:rsidR="003F705D" w:rsidRDefault="003F705D" w:rsidP="003F705D">
      <w:pPr>
        <w:pStyle w:val="LabStepCodeBlock"/>
      </w:pPr>
      <w:r>
        <w:t>}</w:t>
      </w:r>
    </w:p>
    <w:p w:rsidR="003F705D" w:rsidRDefault="003F705D" w:rsidP="003F705D">
      <w:pPr>
        <w:pStyle w:val="LabStepCodeBlock"/>
      </w:pPr>
    </w:p>
    <w:p w:rsidR="003F705D" w:rsidRDefault="003F705D" w:rsidP="003F705D">
      <w:pPr>
        <w:pStyle w:val="LabStepCodeBlock"/>
      </w:pPr>
      <w:r>
        <w:t>/* Top Nav menu item selected */</w:t>
      </w:r>
    </w:p>
    <w:p w:rsidR="003F705D" w:rsidRDefault="003F705D" w:rsidP="003F705D">
      <w:pPr>
        <w:pStyle w:val="LabStepCodeBlock"/>
      </w:pPr>
      <w:r>
        <w:t>.s4-tn li.static &gt; .selected {</w:t>
      </w:r>
    </w:p>
    <w:p w:rsidR="003F705D" w:rsidRDefault="003F705D" w:rsidP="003F705D">
      <w:pPr>
        <w:pStyle w:val="LabStepCodeBlock"/>
      </w:pPr>
      <w:r>
        <w:tab/>
        <w:t>color: #CEDFEF;</w:t>
      </w:r>
    </w:p>
    <w:p w:rsidR="003F705D" w:rsidRDefault="003F705D" w:rsidP="003F705D">
      <w:pPr>
        <w:pStyle w:val="LabStepCodeBlock"/>
      </w:pPr>
      <w:r>
        <w:t>}</w:t>
      </w:r>
    </w:p>
    <w:p w:rsidR="003F705D" w:rsidRDefault="003F705D" w:rsidP="00A1408D">
      <w:pPr>
        <w:pStyle w:val="LabStepNumbered"/>
      </w:pPr>
      <w:r>
        <w:t>After you make this edit, save your work in SharePoint Designer and refresh the browser to see the effect</w:t>
      </w:r>
      <w:r w:rsidR="00FE310F">
        <w:t xml:space="preserve"> it has on the global navigation section</w:t>
      </w:r>
      <w:r>
        <w:t>.</w:t>
      </w:r>
    </w:p>
    <w:p w:rsidR="003F705D" w:rsidRDefault="00FE310F" w:rsidP="00FE310F">
      <w:pPr>
        <w:pStyle w:val="LabStepScreenshot"/>
      </w:pPr>
      <w:r>
        <w:rPr>
          <w:noProof/>
        </w:rPr>
        <w:drawing>
          <wp:inline distT="0" distB="0" distL="0" distR="0" wp14:anchorId="0AA7DD1A" wp14:editId="64D9DB07">
            <wp:extent cx="5067300" cy="820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820188"/>
                    </a:xfrm>
                    <a:prstGeom prst="rect">
                      <a:avLst/>
                    </a:prstGeom>
                    <a:noFill/>
                    <a:ln>
                      <a:noFill/>
                    </a:ln>
                  </pic:spPr>
                </pic:pic>
              </a:graphicData>
            </a:graphic>
          </wp:inline>
        </w:drawing>
      </w:r>
    </w:p>
    <w:p w:rsidR="00604FE1" w:rsidRDefault="00A1408D" w:rsidP="00A1408D">
      <w:pPr>
        <w:pStyle w:val="LabStepNumbered"/>
      </w:pPr>
      <w:r>
        <w:t xml:space="preserve">Now add </w:t>
      </w:r>
      <w:r w:rsidR="00FE310F">
        <w:t>the following CSS rules to style</w:t>
      </w:r>
      <w:r>
        <w:t xml:space="preserve"> for the main body</w:t>
      </w:r>
      <w:r w:rsidR="00FE310F">
        <w:t xml:space="preserve"> of the page </w:t>
      </w:r>
      <w:r w:rsidR="001A2965">
        <w:t xml:space="preserve">that </w:t>
      </w:r>
      <w:r w:rsidR="00FE310F">
        <w:t>contains the content.</w:t>
      </w:r>
    </w:p>
    <w:p w:rsidR="00604FE1" w:rsidRDefault="00604FE1" w:rsidP="00604FE1">
      <w:pPr>
        <w:pStyle w:val="LabStepCodeBlock"/>
      </w:pPr>
      <w:r>
        <w:t>.customBody {</w:t>
      </w:r>
    </w:p>
    <w:p w:rsidR="00604FE1" w:rsidRDefault="00604FE1" w:rsidP="00604FE1">
      <w:pPr>
        <w:pStyle w:val="LabStepCodeBlock"/>
      </w:pPr>
      <w:r>
        <w:tab/>
        <w:t>background-image: none;</w:t>
      </w:r>
    </w:p>
    <w:p w:rsidR="00604FE1" w:rsidRDefault="00604FE1" w:rsidP="00604FE1">
      <w:pPr>
        <w:pStyle w:val="LabStepCodeBlock"/>
      </w:pPr>
      <w:r>
        <w:tab/>
        <w:t>background-color: white;</w:t>
      </w:r>
    </w:p>
    <w:p w:rsidR="00604FE1" w:rsidRDefault="00604FE1" w:rsidP="00604FE1">
      <w:pPr>
        <w:pStyle w:val="LabStepCodeBlock"/>
      </w:pPr>
      <w:r>
        <w:tab/>
        <w:t>background-repeat: repeat-x;</w:t>
      </w:r>
    </w:p>
    <w:p w:rsidR="00604FE1" w:rsidRDefault="00604FE1" w:rsidP="00604FE1">
      <w:pPr>
        <w:pStyle w:val="LabStepCodeBlock"/>
      </w:pPr>
      <w:r>
        <w:tab/>
        <w:t>min-height: 420px;</w:t>
      </w:r>
    </w:p>
    <w:p w:rsidR="00604FE1" w:rsidRDefault="00604FE1" w:rsidP="00604FE1">
      <w:pPr>
        <w:pStyle w:val="LabStepCodeBlock"/>
      </w:pPr>
      <w:r>
        <w:tab/>
        <w:t>padding: 0px;</w:t>
      </w:r>
    </w:p>
    <w:p w:rsidR="00604FE1" w:rsidRDefault="00604FE1" w:rsidP="00604FE1">
      <w:pPr>
        <w:pStyle w:val="LabStepCodeBlock"/>
      </w:pPr>
      <w:r>
        <w:tab/>
        <w:t>width: 918px;</w:t>
      </w:r>
    </w:p>
    <w:p w:rsidR="00604FE1" w:rsidRDefault="00604FE1" w:rsidP="00604FE1">
      <w:pPr>
        <w:pStyle w:val="LabStepCodeBlock"/>
      </w:pPr>
      <w:r>
        <w:tab/>
        <w:t>overflow:auto;</w:t>
      </w:r>
    </w:p>
    <w:p w:rsidR="00604FE1" w:rsidRDefault="00604FE1" w:rsidP="00604FE1">
      <w:pPr>
        <w:pStyle w:val="LabStepCodeBlock"/>
      </w:pPr>
      <w:r>
        <w:tab/>
        <w:t>border-color:#bbbbbb;</w:t>
      </w:r>
    </w:p>
    <w:p w:rsidR="00604FE1" w:rsidRDefault="00604FE1" w:rsidP="00604FE1">
      <w:pPr>
        <w:pStyle w:val="LabStepCodeBlock"/>
      </w:pPr>
      <w:r>
        <w:tab/>
        <w:t>border-style:solid;</w:t>
      </w:r>
    </w:p>
    <w:p w:rsidR="00604FE1" w:rsidRDefault="00604FE1" w:rsidP="00604FE1">
      <w:pPr>
        <w:pStyle w:val="LabStepCodeBlock"/>
      </w:pPr>
      <w:r>
        <w:tab/>
        <w:t>border-width:0 1px;</w:t>
      </w:r>
      <w:r>
        <w:tab/>
      </w:r>
    </w:p>
    <w:p w:rsidR="00604FE1" w:rsidRDefault="00604FE1" w:rsidP="00604FE1">
      <w:pPr>
        <w:pStyle w:val="LabStepCodeBlock"/>
      </w:pPr>
      <w:r>
        <w:tab/>
        <w:t>font-size:1.3em;</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#PlaceHolderMain{</w:t>
      </w:r>
    </w:p>
    <w:p w:rsidR="00604FE1" w:rsidRDefault="00604FE1" w:rsidP="00604FE1">
      <w:pPr>
        <w:pStyle w:val="LabStepCodeBlock"/>
      </w:pPr>
      <w:r>
        <w:tab/>
        <w:t>padding: 0px;</w:t>
      </w:r>
    </w:p>
    <w:p w:rsidR="00604FE1" w:rsidRDefault="00604FE1" w:rsidP="00604FE1">
      <w:pPr>
        <w:pStyle w:val="LabStepCodeBlock"/>
      </w:pPr>
      <w:r>
        <w:t>}</w:t>
      </w:r>
    </w:p>
    <w:p w:rsidR="00FE310F" w:rsidRDefault="00FE310F" w:rsidP="00604FE1">
      <w:pPr>
        <w:pStyle w:val="LabStepCodeBlock"/>
      </w:pPr>
    </w:p>
    <w:p w:rsidR="00604FE1" w:rsidRDefault="00604FE1" w:rsidP="00604FE1">
      <w:pPr>
        <w:pStyle w:val="LabStepCodeBlock"/>
      </w:pPr>
      <w:r>
        <w:t>.customBody h1 {</w:t>
      </w:r>
    </w:p>
    <w:p w:rsidR="00604FE1" w:rsidRDefault="00604FE1" w:rsidP="00604FE1">
      <w:pPr>
        <w:pStyle w:val="LabStepCodeBlock"/>
      </w:pPr>
      <w:r>
        <w:tab/>
        <w:t>font-size:175%;</w:t>
      </w:r>
    </w:p>
    <w:p w:rsidR="00604FE1" w:rsidRDefault="00604FE1" w:rsidP="00604FE1">
      <w:pPr>
        <w:pStyle w:val="LabStepCodeBlock"/>
      </w:pPr>
      <w:r>
        <w:tab/>
        <w:t>font-weight:normal;</w:t>
      </w:r>
    </w:p>
    <w:p w:rsidR="00604FE1" w:rsidRDefault="00604FE1" w:rsidP="00604FE1">
      <w:pPr>
        <w:pStyle w:val="LabStepCodeBlock"/>
      </w:pPr>
      <w:r>
        <w:tab/>
        <w:t>margin:2px 0 10px;</w:t>
      </w:r>
    </w:p>
    <w:p w:rsidR="00604FE1" w:rsidRDefault="00604FE1" w:rsidP="00604FE1">
      <w:pPr>
        <w:pStyle w:val="LabStepCodeBlock"/>
      </w:pPr>
      <w:r>
        <w:t>}</w:t>
      </w:r>
    </w:p>
    <w:p w:rsidR="00FE310F" w:rsidRDefault="00FE310F" w:rsidP="00604FE1">
      <w:pPr>
        <w:pStyle w:val="LabStepCodeBlock"/>
      </w:pPr>
    </w:p>
    <w:p w:rsidR="00604FE1" w:rsidRDefault="00604FE1" w:rsidP="00604FE1">
      <w:pPr>
        <w:pStyle w:val="LabStepCodeBlock"/>
      </w:pPr>
      <w:r>
        <w:t>.customBreadcrumbs {</w:t>
      </w:r>
    </w:p>
    <w:p w:rsidR="00604FE1" w:rsidRDefault="00604FE1" w:rsidP="00604FE1">
      <w:pPr>
        <w:pStyle w:val="LabStepCodeBlock"/>
      </w:pPr>
      <w:r>
        <w:tab/>
        <w:t>padding: 2px 0px;</w:t>
      </w:r>
    </w:p>
    <w:p w:rsidR="00604FE1" w:rsidRDefault="00604FE1" w:rsidP="00604FE1">
      <w:pPr>
        <w:pStyle w:val="LabStepCodeBlock"/>
      </w:pPr>
      <w:r>
        <w:t>}</w:t>
      </w:r>
    </w:p>
    <w:p w:rsidR="00FE310F" w:rsidRDefault="00FE310F" w:rsidP="00604FE1">
      <w:pPr>
        <w:pStyle w:val="LabStepCodeBlock"/>
      </w:pPr>
    </w:p>
    <w:p w:rsidR="00604FE1" w:rsidRDefault="00604FE1" w:rsidP="00604FE1">
      <w:pPr>
        <w:pStyle w:val="LabStepCodeBlock"/>
      </w:pPr>
      <w:r>
        <w:t>.customBodyLeft {</w:t>
      </w:r>
    </w:p>
    <w:p w:rsidR="00604FE1" w:rsidRDefault="00604FE1" w:rsidP="00604FE1">
      <w:pPr>
        <w:pStyle w:val="LabStepCodeBlock"/>
      </w:pPr>
      <w:r>
        <w:tab/>
        <w:t>float:left;</w:t>
      </w:r>
    </w:p>
    <w:p w:rsidR="00604FE1" w:rsidRDefault="00604FE1" w:rsidP="00604FE1">
      <w:pPr>
        <w:pStyle w:val="LabStepCodeBlock"/>
      </w:pPr>
      <w:r>
        <w:tab/>
        <w:t>padding-right:60px;</w:t>
      </w:r>
    </w:p>
    <w:p w:rsidR="00604FE1" w:rsidRDefault="00604FE1" w:rsidP="00604FE1">
      <w:pPr>
        <w:pStyle w:val="LabStepCodeBlock"/>
      </w:pPr>
      <w:r>
        <w:tab/>
        <w:t>vertical-align:top;</w:t>
      </w:r>
    </w:p>
    <w:p w:rsidR="00604FE1" w:rsidRDefault="00604FE1" w:rsidP="00604FE1">
      <w:pPr>
        <w:pStyle w:val="LabStepCodeBlock"/>
      </w:pPr>
      <w:r>
        <w:tab/>
        <w:t>width:600px;</w:t>
      </w:r>
    </w:p>
    <w:p w:rsidR="00604FE1" w:rsidRDefault="00604FE1" w:rsidP="00604FE1">
      <w:pPr>
        <w:pStyle w:val="LabStepCodeBlock"/>
      </w:pPr>
      <w:r>
        <w:t>}</w:t>
      </w:r>
    </w:p>
    <w:p w:rsidR="00FE310F" w:rsidRDefault="00FE310F" w:rsidP="00604FE1">
      <w:pPr>
        <w:pStyle w:val="LabStepCodeBlock"/>
      </w:pPr>
    </w:p>
    <w:p w:rsidR="00604FE1" w:rsidRDefault="00604FE1" w:rsidP="00604FE1">
      <w:pPr>
        <w:pStyle w:val="LabStepCodeBlock"/>
      </w:pPr>
      <w:r>
        <w:t>.customBodyRight {</w:t>
      </w:r>
    </w:p>
    <w:p w:rsidR="00604FE1" w:rsidRDefault="00604FE1" w:rsidP="00604FE1">
      <w:pPr>
        <w:pStyle w:val="LabStepCodeBlock"/>
      </w:pPr>
      <w:r>
        <w:tab/>
        <w:t>float: left;</w:t>
      </w:r>
    </w:p>
    <w:p w:rsidR="00604FE1" w:rsidRDefault="00604FE1" w:rsidP="00604FE1">
      <w:pPr>
        <w:pStyle w:val="LabStepCodeBlock"/>
      </w:pPr>
      <w:r>
        <w:tab/>
        <w:t>vertical-align: top;</w:t>
      </w:r>
    </w:p>
    <w:p w:rsidR="00604FE1" w:rsidRDefault="00604FE1" w:rsidP="00604FE1">
      <w:pPr>
        <w:pStyle w:val="LabStepCodeBlock"/>
      </w:pPr>
      <w:r>
        <w:tab/>
        <w:t>width: 195px;</w:t>
      </w:r>
    </w:p>
    <w:p w:rsidR="00604FE1" w:rsidRDefault="00604FE1" w:rsidP="00604FE1">
      <w:pPr>
        <w:pStyle w:val="LabStepCodeBlock"/>
      </w:pPr>
      <w:r>
        <w:t>}</w:t>
      </w:r>
    </w:p>
    <w:p w:rsidR="00FE310F" w:rsidRDefault="00FE310F" w:rsidP="00604FE1">
      <w:pPr>
        <w:pStyle w:val="LabStepCodeBlock"/>
      </w:pPr>
    </w:p>
    <w:p w:rsidR="00604FE1" w:rsidRDefault="00604FE1" w:rsidP="00604FE1">
      <w:pPr>
        <w:pStyle w:val="LabStepCodeBlock"/>
      </w:pPr>
      <w:r>
        <w:t>.customBodyImage {</w:t>
      </w:r>
    </w:p>
    <w:p w:rsidR="00604FE1" w:rsidRDefault="00604FE1" w:rsidP="00604FE1">
      <w:pPr>
        <w:pStyle w:val="LabStepCodeBlock"/>
      </w:pPr>
      <w:r>
        <w:tab/>
        <w:t>padding-left: 4px;</w:t>
      </w:r>
    </w:p>
    <w:p w:rsidR="00604FE1" w:rsidRDefault="00604FE1" w:rsidP="00604FE1">
      <w:pPr>
        <w:pStyle w:val="LabStepCodeBlock"/>
      </w:pPr>
      <w:r>
        <w:t>}</w:t>
      </w:r>
    </w:p>
    <w:p w:rsidR="00FE310F" w:rsidRDefault="00FE310F" w:rsidP="00A1408D">
      <w:pPr>
        <w:pStyle w:val="LabStepNumbered"/>
      </w:pPr>
      <w:r>
        <w:t>After you make this edit, save your work in SharePoint Designer and refresh the browser to see the effect it has on the main body area of the page.</w:t>
      </w:r>
    </w:p>
    <w:p w:rsidR="00FE310F" w:rsidRDefault="00FE310F" w:rsidP="00FE310F">
      <w:pPr>
        <w:pStyle w:val="LabStepScreenshot"/>
      </w:pPr>
      <w:r w:rsidRPr="00FE310F">
        <w:rPr>
          <w:rStyle w:val="LabStepScreenshotFrame"/>
        </w:rPr>
        <w:drawing>
          <wp:inline distT="0" distB="0" distL="0" distR="0" wp14:anchorId="14B4784F" wp14:editId="6A781D3A">
            <wp:extent cx="5078872" cy="27717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8094" cy="2776808"/>
                    </a:xfrm>
                    <a:prstGeom prst="rect">
                      <a:avLst/>
                    </a:prstGeom>
                    <a:noFill/>
                    <a:ln>
                      <a:noFill/>
                    </a:ln>
                  </pic:spPr>
                </pic:pic>
              </a:graphicData>
            </a:graphic>
          </wp:inline>
        </w:drawing>
      </w:r>
    </w:p>
    <w:p w:rsidR="00FE310F" w:rsidRDefault="00FE310F">
      <w:pPr>
        <w:spacing w:before="0" w:after="200" w:line="276" w:lineRule="auto"/>
      </w:pPr>
      <w:r>
        <w:br w:type="page"/>
      </w:r>
    </w:p>
    <w:p w:rsidR="00604FE1" w:rsidRDefault="00FE310F" w:rsidP="00A1408D">
      <w:pPr>
        <w:pStyle w:val="LabStepNumbered"/>
      </w:pPr>
      <w:r>
        <w:lastRenderedPageBreak/>
        <w:t xml:space="preserve">As a final step, </w:t>
      </w:r>
      <w:r w:rsidR="00A1408D">
        <w:t xml:space="preserve">add </w:t>
      </w:r>
      <w:r>
        <w:t>the following CSS rules to style</w:t>
      </w:r>
      <w:r w:rsidR="00A1408D">
        <w:t xml:space="preserve"> for the page footer</w:t>
      </w:r>
      <w:r w:rsidR="001A2965">
        <w:t>:</w:t>
      </w:r>
    </w:p>
    <w:p w:rsidR="00604FE1" w:rsidRDefault="00604FE1" w:rsidP="00604FE1">
      <w:pPr>
        <w:pStyle w:val="LabStepCodeBlock"/>
      </w:pPr>
      <w:r>
        <w:t>.customFooter {</w:t>
      </w:r>
    </w:p>
    <w:p w:rsidR="00604FE1" w:rsidRDefault="00604FE1" w:rsidP="00604FE1">
      <w:pPr>
        <w:pStyle w:val="LabStepCodeBlock"/>
      </w:pPr>
      <w:r>
        <w:tab/>
        <w:t>background-image: url('images/Footer.gif');</w:t>
      </w:r>
    </w:p>
    <w:p w:rsidR="00604FE1" w:rsidRDefault="00604FE1" w:rsidP="00604FE1">
      <w:pPr>
        <w:pStyle w:val="LabStepCodeBlock"/>
      </w:pPr>
      <w:r>
        <w:tab/>
        <w:t>background-color:white;</w:t>
      </w:r>
    </w:p>
    <w:p w:rsidR="00604FE1" w:rsidRDefault="00604FE1" w:rsidP="00604FE1">
      <w:pPr>
        <w:pStyle w:val="LabStepCodeBlock"/>
      </w:pPr>
      <w:r>
        <w:tab/>
        <w:t>background-repeat: no-repeat;</w:t>
      </w:r>
    </w:p>
    <w:p w:rsidR="00604FE1" w:rsidRDefault="00604FE1" w:rsidP="00604FE1">
      <w:pPr>
        <w:pStyle w:val="LabStepCodeBlock"/>
      </w:pPr>
      <w:r>
        <w:tab/>
        <w:t>color:white;</w:t>
      </w:r>
    </w:p>
    <w:p w:rsidR="00604FE1" w:rsidRDefault="00604FE1" w:rsidP="00604FE1">
      <w:pPr>
        <w:pStyle w:val="LabStepCodeBlock"/>
      </w:pPr>
      <w:r>
        <w:tab/>
        <w:t>height:24px;</w:t>
      </w:r>
    </w:p>
    <w:p w:rsidR="00604FE1" w:rsidRDefault="00604FE1" w:rsidP="00604FE1">
      <w:pPr>
        <w:pStyle w:val="LabStepCodeBlock"/>
      </w:pPr>
      <w:r>
        <w:t>}</w:t>
      </w:r>
    </w:p>
    <w:p w:rsidR="00604FE1" w:rsidRDefault="00604FE1" w:rsidP="00604FE1">
      <w:pPr>
        <w:pStyle w:val="LabStepCodeBlock"/>
      </w:pPr>
    </w:p>
    <w:p w:rsidR="00604FE1" w:rsidRDefault="00604FE1" w:rsidP="00604FE1">
      <w:pPr>
        <w:pStyle w:val="LabStepCodeBlock"/>
      </w:pPr>
      <w:r>
        <w:t>.customFooter a {</w:t>
      </w:r>
    </w:p>
    <w:p w:rsidR="00604FE1" w:rsidRDefault="00604FE1" w:rsidP="00604FE1">
      <w:pPr>
        <w:pStyle w:val="LabStepCodeBlock"/>
      </w:pPr>
      <w:r>
        <w:tab/>
        <w:t>color: white;</w:t>
      </w:r>
      <w:r>
        <w:tab/>
      </w:r>
    </w:p>
    <w:p w:rsidR="00604FE1" w:rsidRDefault="00604FE1" w:rsidP="00604FE1">
      <w:pPr>
        <w:pStyle w:val="LabStepCodeBlock"/>
      </w:pPr>
      <w:r>
        <w:t>}</w:t>
      </w:r>
    </w:p>
    <w:p w:rsidR="00604FE1" w:rsidRDefault="00604FE1" w:rsidP="00604FE1">
      <w:pPr>
        <w:pStyle w:val="LabStepCodeBlock"/>
      </w:pPr>
      <w:r>
        <w:t>.customFooterLeft {</w:t>
      </w:r>
    </w:p>
    <w:p w:rsidR="00604FE1" w:rsidRDefault="00604FE1" w:rsidP="00604FE1">
      <w:pPr>
        <w:pStyle w:val="LabStepCodeBlock"/>
      </w:pPr>
      <w:r>
        <w:tab/>
        <w:t>float: left;</w:t>
      </w:r>
      <w:r>
        <w:tab/>
      </w:r>
    </w:p>
    <w:p w:rsidR="00604FE1" w:rsidRDefault="00604FE1" w:rsidP="00604FE1">
      <w:pPr>
        <w:pStyle w:val="LabStepCodeBlock"/>
      </w:pPr>
      <w:r>
        <w:tab/>
        <w:t>padding-top:4px;</w:t>
      </w:r>
    </w:p>
    <w:p w:rsidR="00604FE1" w:rsidRDefault="00604FE1" w:rsidP="00604FE1">
      <w:pPr>
        <w:pStyle w:val="LabStepCodeBlock"/>
      </w:pPr>
      <w:r>
        <w:t>}</w:t>
      </w:r>
    </w:p>
    <w:p w:rsidR="00604FE1" w:rsidRDefault="00604FE1" w:rsidP="00604FE1">
      <w:pPr>
        <w:pStyle w:val="LabStepCodeBlock"/>
      </w:pPr>
      <w:r>
        <w:t>.customFooterRight {</w:t>
      </w:r>
    </w:p>
    <w:p w:rsidR="00604FE1" w:rsidRDefault="00604FE1" w:rsidP="00604FE1">
      <w:pPr>
        <w:pStyle w:val="LabStepCodeBlock"/>
      </w:pPr>
      <w:r>
        <w:tab/>
        <w:t>float: right;</w:t>
      </w:r>
    </w:p>
    <w:p w:rsidR="00604FE1" w:rsidRDefault="00604FE1" w:rsidP="00604FE1">
      <w:pPr>
        <w:pStyle w:val="LabStepCodeBlock"/>
      </w:pPr>
      <w:r>
        <w:tab/>
        <w:t>padding-top: 4px;</w:t>
      </w:r>
    </w:p>
    <w:p w:rsidR="00DC2AFF" w:rsidRDefault="00A1408D" w:rsidP="00A1408D">
      <w:pPr>
        <w:pStyle w:val="LabStepCodeBlock"/>
      </w:pPr>
      <w:r>
        <w:t>}</w:t>
      </w:r>
    </w:p>
    <w:p w:rsidR="00FE310F" w:rsidRDefault="00FE310F" w:rsidP="00FE310F">
      <w:pPr>
        <w:pStyle w:val="LabStepNumbered"/>
      </w:pPr>
      <w:r>
        <w:t xml:space="preserve">After you make this edit, save your work in SharePoint Designer and refresh the browser to see the effect it has on the footer area of the page. You should now have a master page </w:t>
      </w:r>
      <w:r w:rsidR="001A2965">
        <w:t xml:space="preserve">that </w:t>
      </w:r>
      <w:r>
        <w:t>is fully styled with a custom brand.</w:t>
      </w:r>
    </w:p>
    <w:p w:rsidR="00FE310F" w:rsidRPr="001E73CB" w:rsidRDefault="001C64BE" w:rsidP="001C64BE">
      <w:pPr>
        <w:pStyle w:val="LabStepScreenshot"/>
      </w:pPr>
      <w:r w:rsidRPr="001C64BE">
        <w:rPr>
          <w:rStyle w:val="LabStepScreenshotFrame"/>
        </w:rPr>
        <w:drawing>
          <wp:inline distT="0" distB="0" distL="0" distR="0" wp14:anchorId="1D06328F" wp14:editId="11CE4E6D">
            <wp:extent cx="5303908" cy="288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9505" cy="2889120"/>
                    </a:xfrm>
                    <a:prstGeom prst="rect">
                      <a:avLst/>
                    </a:prstGeom>
                    <a:noFill/>
                    <a:ln>
                      <a:noFill/>
                    </a:ln>
                  </pic:spPr>
                </pic:pic>
              </a:graphicData>
            </a:graphic>
          </wp:inline>
        </w:drawing>
      </w:r>
    </w:p>
    <w:sectPr w:rsidR="00FE310F" w:rsidRPr="001E73CB" w:rsidSect="007A4DBF">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650" w:rsidRDefault="004B1650" w:rsidP="002754DA">
      <w:pPr>
        <w:spacing w:before="0" w:after="0"/>
      </w:pPr>
      <w:r>
        <w:separator/>
      </w:r>
    </w:p>
  </w:endnote>
  <w:endnote w:type="continuationSeparator" w:id="0">
    <w:p w:rsidR="004B1650" w:rsidRDefault="004B1650" w:rsidP="002754DA">
      <w:pPr>
        <w:spacing w:before="0" w:after="0"/>
      </w:pPr>
      <w:r>
        <w:continuationSeparator/>
      </w:r>
    </w:p>
  </w:endnote>
  <w:endnote w:type="continuationNotice" w:id="1">
    <w:p w:rsidR="004B1650" w:rsidRDefault="004B165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650" w:rsidRDefault="004B1650" w:rsidP="002754DA">
      <w:pPr>
        <w:spacing w:before="0" w:after="0"/>
      </w:pPr>
      <w:r>
        <w:separator/>
      </w:r>
    </w:p>
  </w:footnote>
  <w:footnote w:type="continuationSeparator" w:id="0">
    <w:p w:rsidR="004B1650" w:rsidRDefault="004B1650" w:rsidP="002754DA">
      <w:pPr>
        <w:spacing w:before="0" w:after="0"/>
      </w:pPr>
      <w:r>
        <w:continuationSeparator/>
      </w:r>
    </w:p>
  </w:footnote>
  <w:footnote w:type="continuationNotice" w:id="1">
    <w:p w:rsidR="004B1650" w:rsidRDefault="004B1650">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7"/>
  </w:num>
  <w:num w:numId="4">
    <w:abstractNumId w:val="1"/>
  </w:num>
  <w:num w:numId="5">
    <w:abstractNumId w:val="3"/>
  </w:num>
  <w:num w:numId="6">
    <w:abstractNumId w:val="9"/>
  </w:num>
  <w:num w:numId="7">
    <w:abstractNumId w:val="4"/>
  </w:num>
  <w:num w:numId="8">
    <w:abstractNumId w:val="2"/>
  </w:num>
  <w:num w:numId="9">
    <w:abstractNumId w:val="5"/>
  </w:num>
  <w:num w:numId="10">
    <w:abstractNumId w:val="0"/>
  </w:num>
  <w:num w:numId="11">
    <w:abstractNumId w:val="1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attachedTemplate r:id="rId1"/>
  <w:linkStyle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9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2"/>
  </w:compat>
  <w:rsids>
    <w:rsidRoot w:val="00283D43"/>
    <w:rsid w:val="00012AC2"/>
    <w:rsid w:val="00024303"/>
    <w:rsid w:val="000243F6"/>
    <w:rsid w:val="00030FBC"/>
    <w:rsid w:val="00051385"/>
    <w:rsid w:val="00075BE6"/>
    <w:rsid w:val="00082C8E"/>
    <w:rsid w:val="0009020D"/>
    <w:rsid w:val="000A019A"/>
    <w:rsid w:val="000A0FB8"/>
    <w:rsid w:val="000A4D31"/>
    <w:rsid w:val="000B4798"/>
    <w:rsid w:val="000C54C2"/>
    <w:rsid w:val="000D1CE4"/>
    <w:rsid w:val="000D22E5"/>
    <w:rsid w:val="000E4786"/>
    <w:rsid w:val="000F23A7"/>
    <w:rsid w:val="0011020C"/>
    <w:rsid w:val="00110EC0"/>
    <w:rsid w:val="001128F7"/>
    <w:rsid w:val="00123729"/>
    <w:rsid w:val="00123A37"/>
    <w:rsid w:val="00140317"/>
    <w:rsid w:val="00141688"/>
    <w:rsid w:val="00151E41"/>
    <w:rsid w:val="0015714F"/>
    <w:rsid w:val="001613C4"/>
    <w:rsid w:val="00162568"/>
    <w:rsid w:val="0016348C"/>
    <w:rsid w:val="001657A8"/>
    <w:rsid w:val="0016603A"/>
    <w:rsid w:val="00166BA8"/>
    <w:rsid w:val="001760F5"/>
    <w:rsid w:val="0018746B"/>
    <w:rsid w:val="00190D86"/>
    <w:rsid w:val="0019249E"/>
    <w:rsid w:val="001969F7"/>
    <w:rsid w:val="001A14BF"/>
    <w:rsid w:val="001A2965"/>
    <w:rsid w:val="001A3C36"/>
    <w:rsid w:val="001B176D"/>
    <w:rsid w:val="001B60FC"/>
    <w:rsid w:val="001C2975"/>
    <w:rsid w:val="001C3C48"/>
    <w:rsid w:val="001C64BE"/>
    <w:rsid w:val="001E5FC6"/>
    <w:rsid w:val="001E73CB"/>
    <w:rsid w:val="00207F56"/>
    <w:rsid w:val="0021154E"/>
    <w:rsid w:val="00216298"/>
    <w:rsid w:val="002243BC"/>
    <w:rsid w:val="00226C32"/>
    <w:rsid w:val="00231D57"/>
    <w:rsid w:val="00234111"/>
    <w:rsid w:val="002376C5"/>
    <w:rsid w:val="00243A3C"/>
    <w:rsid w:val="002646DD"/>
    <w:rsid w:val="00265968"/>
    <w:rsid w:val="00273F7D"/>
    <w:rsid w:val="002754DA"/>
    <w:rsid w:val="002820B9"/>
    <w:rsid w:val="00283D43"/>
    <w:rsid w:val="002C5CBE"/>
    <w:rsid w:val="002E035E"/>
    <w:rsid w:val="002E259F"/>
    <w:rsid w:val="002E66B3"/>
    <w:rsid w:val="002F2748"/>
    <w:rsid w:val="0030388D"/>
    <w:rsid w:val="003070D0"/>
    <w:rsid w:val="00307288"/>
    <w:rsid w:val="0031741B"/>
    <w:rsid w:val="00333042"/>
    <w:rsid w:val="00361340"/>
    <w:rsid w:val="00364378"/>
    <w:rsid w:val="00367C9B"/>
    <w:rsid w:val="003A6D85"/>
    <w:rsid w:val="003B1609"/>
    <w:rsid w:val="003B509E"/>
    <w:rsid w:val="003B6B6E"/>
    <w:rsid w:val="003C3883"/>
    <w:rsid w:val="003C6F9B"/>
    <w:rsid w:val="003D4A36"/>
    <w:rsid w:val="003D513A"/>
    <w:rsid w:val="003E3149"/>
    <w:rsid w:val="003E53A5"/>
    <w:rsid w:val="003F2EDC"/>
    <w:rsid w:val="003F705D"/>
    <w:rsid w:val="00414108"/>
    <w:rsid w:val="00420D38"/>
    <w:rsid w:val="00427A68"/>
    <w:rsid w:val="00445241"/>
    <w:rsid w:val="00445F5C"/>
    <w:rsid w:val="00446B8D"/>
    <w:rsid w:val="00474799"/>
    <w:rsid w:val="00481358"/>
    <w:rsid w:val="004838B2"/>
    <w:rsid w:val="004A07B6"/>
    <w:rsid w:val="004A7C45"/>
    <w:rsid w:val="004B1650"/>
    <w:rsid w:val="004B75D9"/>
    <w:rsid w:val="004C7D6E"/>
    <w:rsid w:val="004D24F2"/>
    <w:rsid w:val="004D3A39"/>
    <w:rsid w:val="004D71F4"/>
    <w:rsid w:val="004E1CBF"/>
    <w:rsid w:val="004E3B42"/>
    <w:rsid w:val="004E45B9"/>
    <w:rsid w:val="004F1E4C"/>
    <w:rsid w:val="004F54BD"/>
    <w:rsid w:val="00504620"/>
    <w:rsid w:val="0050658A"/>
    <w:rsid w:val="0050746C"/>
    <w:rsid w:val="005106D7"/>
    <w:rsid w:val="00513EAD"/>
    <w:rsid w:val="0051400B"/>
    <w:rsid w:val="00515C63"/>
    <w:rsid w:val="00536A2B"/>
    <w:rsid w:val="00536EA7"/>
    <w:rsid w:val="00537866"/>
    <w:rsid w:val="00540A9A"/>
    <w:rsid w:val="00551DFA"/>
    <w:rsid w:val="00560F81"/>
    <w:rsid w:val="005710D5"/>
    <w:rsid w:val="0057247C"/>
    <w:rsid w:val="00574574"/>
    <w:rsid w:val="00580480"/>
    <w:rsid w:val="00584DCF"/>
    <w:rsid w:val="005A0E17"/>
    <w:rsid w:val="005A3A17"/>
    <w:rsid w:val="005A3E02"/>
    <w:rsid w:val="005A4563"/>
    <w:rsid w:val="005A6D5F"/>
    <w:rsid w:val="005B6502"/>
    <w:rsid w:val="005B6F90"/>
    <w:rsid w:val="005C03B9"/>
    <w:rsid w:val="005C1BF8"/>
    <w:rsid w:val="005D380A"/>
    <w:rsid w:val="005D3854"/>
    <w:rsid w:val="005E054A"/>
    <w:rsid w:val="005E0D54"/>
    <w:rsid w:val="005E79AF"/>
    <w:rsid w:val="005F176F"/>
    <w:rsid w:val="00604FE1"/>
    <w:rsid w:val="00607C68"/>
    <w:rsid w:val="00620888"/>
    <w:rsid w:val="00625F0D"/>
    <w:rsid w:val="00626932"/>
    <w:rsid w:val="006316FA"/>
    <w:rsid w:val="0063362B"/>
    <w:rsid w:val="00650ACD"/>
    <w:rsid w:val="00654F8F"/>
    <w:rsid w:val="0066042A"/>
    <w:rsid w:val="006649DB"/>
    <w:rsid w:val="00667328"/>
    <w:rsid w:val="00667B58"/>
    <w:rsid w:val="0067766A"/>
    <w:rsid w:val="0069092F"/>
    <w:rsid w:val="0069598A"/>
    <w:rsid w:val="006A020F"/>
    <w:rsid w:val="006A105B"/>
    <w:rsid w:val="006B07C3"/>
    <w:rsid w:val="006B25FA"/>
    <w:rsid w:val="006B6F43"/>
    <w:rsid w:val="006C0157"/>
    <w:rsid w:val="006C5C78"/>
    <w:rsid w:val="006E5188"/>
    <w:rsid w:val="006F13F6"/>
    <w:rsid w:val="006F2854"/>
    <w:rsid w:val="006F64F9"/>
    <w:rsid w:val="0070089C"/>
    <w:rsid w:val="00711C05"/>
    <w:rsid w:val="0072738D"/>
    <w:rsid w:val="00737FD5"/>
    <w:rsid w:val="00740261"/>
    <w:rsid w:val="00740358"/>
    <w:rsid w:val="007442CF"/>
    <w:rsid w:val="00747129"/>
    <w:rsid w:val="007508E5"/>
    <w:rsid w:val="00754D76"/>
    <w:rsid w:val="00756C10"/>
    <w:rsid w:val="007600AD"/>
    <w:rsid w:val="0076162E"/>
    <w:rsid w:val="0076526D"/>
    <w:rsid w:val="00770735"/>
    <w:rsid w:val="007A2E8C"/>
    <w:rsid w:val="007A3D0E"/>
    <w:rsid w:val="007A4DBF"/>
    <w:rsid w:val="007A6FDB"/>
    <w:rsid w:val="007A7B3A"/>
    <w:rsid w:val="007B63AE"/>
    <w:rsid w:val="007B648F"/>
    <w:rsid w:val="007C5EF6"/>
    <w:rsid w:val="007E240B"/>
    <w:rsid w:val="007F2CD4"/>
    <w:rsid w:val="007F37E8"/>
    <w:rsid w:val="0080252D"/>
    <w:rsid w:val="00812AF5"/>
    <w:rsid w:val="00826FF7"/>
    <w:rsid w:val="0082729D"/>
    <w:rsid w:val="0083029D"/>
    <w:rsid w:val="00830A82"/>
    <w:rsid w:val="00841F3B"/>
    <w:rsid w:val="00845FAD"/>
    <w:rsid w:val="008530CC"/>
    <w:rsid w:val="00856645"/>
    <w:rsid w:val="00865AE4"/>
    <w:rsid w:val="0086681C"/>
    <w:rsid w:val="008724F2"/>
    <w:rsid w:val="008743F8"/>
    <w:rsid w:val="00880606"/>
    <w:rsid w:val="00893C82"/>
    <w:rsid w:val="008943B0"/>
    <w:rsid w:val="008A1B16"/>
    <w:rsid w:val="008A2BA0"/>
    <w:rsid w:val="008A7318"/>
    <w:rsid w:val="008B697B"/>
    <w:rsid w:val="008C1C05"/>
    <w:rsid w:val="008D054E"/>
    <w:rsid w:val="008D0899"/>
    <w:rsid w:val="008D261C"/>
    <w:rsid w:val="008D30B0"/>
    <w:rsid w:val="008D7F27"/>
    <w:rsid w:val="008E0270"/>
    <w:rsid w:val="008E1CE8"/>
    <w:rsid w:val="008E3F36"/>
    <w:rsid w:val="00903B98"/>
    <w:rsid w:val="00915A59"/>
    <w:rsid w:val="0091656E"/>
    <w:rsid w:val="00925E86"/>
    <w:rsid w:val="009422EE"/>
    <w:rsid w:val="00944282"/>
    <w:rsid w:val="0095110D"/>
    <w:rsid w:val="00951BD2"/>
    <w:rsid w:val="009537AB"/>
    <w:rsid w:val="0096384D"/>
    <w:rsid w:val="00964D6A"/>
    <w:rsid w:val="00964DF1"/>
    <w:rsid w:val="00965C23"/>
    <w:rsid w:val="00973830"/>
    <w:rsid w:val="009753EF"/>
    <w:rsid w:val="00990EBF"/>
    <w:rsid w:val="009933A8"/>
    <w:rsid w:val="009A5818"/>
    <w:rsid w:val="009C016D"/>
    <w:rsid w:val="009C6E7B"/>
    <w:rsid w:val="009D168C"/>
    <w:rsid w:val="009D22E7"/>
    <w:rsid w:val="009E2AD2"/>
    <w:rsid w:val="009F5F9F"/>
    <w:rsid w:val="00A05D85"/>
    <w:rsid w:val="00A070BA"/>
    <w:rsid w:val="00A10074"/>
    <w:rsid w:val="00A10BF8"/>
    <w:rsid w:val="00A136DF"/>
    <w:rsid w:val="00A1408D"/>
    <w:rsid w:val="00A15C8C"/>
    <w:rsid w:val="00A20678"/>
    <w:rsid w:val="00A2430F"/>
    <w:rsid w:val="00A25FC5"/>
    <w:rsid w:val="00A27676"/>
    <w:rsid w:val="00A3093C"/>
    <w:rsid w:val="00A30C18"/>
    <w:rsid w:val="00A36AE5"/>
    <w:rsid w:val="00A4394E"/>
    <w:rsid w:val="00A46E44"/>
    <w:rsid w:val="00A53017"/>
    <w:rsid w:val="00A5490F"/>
    <w:rsid w:val="00A55EA3"/>
    <w:rsid w:val="00A6472F"/>
    <w:rsid w:val="00A66755"/>
    <w:rsid w:val="00A73931"/>
    <w:rsid w:val="00A811F8"/>
    <w:rsid w:val="00AA081D"/>
    <w:rsid w:val="00AA1C5E"/>
    <w:rsid w:val="00AD3847"/>
    <w:rsid w:val="00AF4F9B"/>
    <w:rsid w:val="00B04598"/>
    <w:rsid w:val="00B410F6"/>
    <w:rsid w:val="00B56241"/>
    <w:rsid w:val="00B56C9C"/>
    <w:rsid w:val="00B60011"/>
    <w:rsid w:val="00B7645C"/>
    <w:rsid w:val="00B80925"/>
    <w:rsid w:val="00B815CE"/>
    <w:rsid w:val="00B838CD"/>
    <w:rsid w:val="00B84304"/>
    <w:rsid w:val="00BA332D"/>
    <w:rsid w:val="00BB42DB"/>
    <w:rsid w:val="00BC1206"/>
    <w:rsid w:val="00BC22EE"/>
    <w:rsid w:val="00BC2C68"/>
    <w:rsid w:val="00BE20E7"/>
    <w:rsid w:val="00BE5EE7"/>
    <w:rsid w:val="00BF4AAD"/>
    <w:rsid w:val="00C30E56"/>
    <w:rsid w:val="00C3211E"/>
    <w:rsid w:val="00C33D09"/>
    <w:rsid w:val="00C34D0A"/>
    <w:rsid w:val="00C37A3E"/>
    <w:rsid w:val="00C44632"/>
    <w:rsid w:val="00C44DEB"/>
    <w:rsid w:val="00C53882"/>
    <w:rsid w:val="00C62D6E"/>
    <w:rsid w:val="00C642C3"/>
    <w:rsid w:val="00C70683"/>
    <w:rsid w:val="00C80B2F"/>
    <w:rsid w:val="00C81CBC"/>
    <w:rsid w:val="00C847ED"/>
    <w:rsid w:val="00C9096A"/>
    <w:rsid w:val="00C92678"/>
    <w:rsid w:val="00C93E0C"/>
    <w:rsid w:val="00C97674"/>
    <w:rsid w:val="00CA4B28"/>
    <w:rsid w:val="00CB7A9C"/>
    <w:rsid w:val="00CB7CC1"/>
    <w:rsid w:val="00CD0AD0"/>
    <w:rsid w:val="00CD10A1"/>
    <w:rsid w:val="00CD3699"/>
    <w:rsid w:val="00CE155F"/>
    <w:rsid w:val="00CE283B"/>
    <w:rsid w:val="00CF0D9B"/>
    <w:rsid w:val="00D01607"/>
    <w:rsid w:val="00D057EA"/>
    <w:rsid w:val="00D12B10"/>
    <w:rsid w:val="00D1320B"/>
    <w:rsid w:val="00D15FEC"/>
    <w:rsid w:val="00D33840"/>
    <w:rsid w:val="00D3469C"/>
    <w:rsid w:val="00D44AD0"/>
    <w:rsid w:val="00D50509"/>
    <w:rsid w:val="00D56B22"/>
    <w:rsid w:val="00D6413D"/>
    <w:rsid w:val="00D6442B"/>
    <w:rsid w:val="00D64974"/>
    <w:rsid w:val="00D66469"/>
    <w:rsid w:val="00D737B0"/>
    <w:rsid w:val="00D8031B"/>
    <w:rsid w:val="00D84676"/>
    <w:rsid w:val="00D84A2F"/>
    <w:rsid w:val="00D8754C"/>
    <w:rsid w:val="00D92006"/>
    <w:rsid w:val="00D950CC"/>
    <w:rsid w:val="00D97000"/>
    <w:rsid w:val="00DA442B"/>
    <w:rsid w:val="00DA6D71"/>
    <w:rsid w:val="00DC2A0F"/>
    <w:rsid w:val="00DC2AFF"/>
    <w:rsid w:val="00DD1790"/>
    <w:rsid w:val="00DD40A9"/>
    <w:rsid w:val="00DD5F52"/>
    <w:rsid w:val="00DD7D6E"/>
    <w:rsid w:val="00DE5625"/>
    <w:rsid w:val="00DE58D9"/>
    <w:rsid w:val="00DF0141"/>
    <w:rsid w:val="00DF0E38"/>
    <w:rsid w:val="00E056FD"/>
    <w:rsid w:val="00E07AF0"/>
    <w:rsid w:val="00E13222"/>
    <w:rsid w:val="00E132BC"/>
    <w:rsid w:val="00E15736"/>
    <w:rsid w:val="00E177CD"/>
    <w:rsid w:val="00E22CFC"/>
    <w:rsid w:val="00E338DA"/>
    <w:rsid w:val="00E36698"/>
    <w:rsid w:val="00E42402"/>
    <w:rsid w:val="00E45125"/>
    <w:rsid w:val="00E51A44"/>
    <w:rsid w:val="00E52656"/>
    <w:rsid w:val="00E57901"/>
    <w:rsid w:val="00E6058C"/>
    <w:rsid w:val="00E60B87"/>
    <w:rsid w:val="00E6779E"/>
    <w:rsid w:val="00E816DC"/>
    <w:rsid w:val="00E90829"/>
    <w:rsid w:val="00E95F93"/>
    <w:rsid w:val="00EA0CC6"/>
    <w:rsid w:val="00EB0E93"/>
    <w:rsid w:val="00EC02AD"/>
    <w:rsid w:val="00EC15A4"/>
    <w:rsid w:val="00ED1A11"/>
    <w:rsid w:val="00EE7A35"/>
    <w:rsid w:val="00EF0B37"/>
    <w:rsid w:val="00EF620F"/>
    <w:rsid w:val="00F10C41"/>
    <w:rsid w:val="00F218A1"/>
    <w:rsid w:val="00F21A30"/>
    <w:rsid w:val="00F22470"/>
    <w:rsid w:val="00F276BD"/>
    <w:rsid w:val="00F34228"/>
    <w:rsid w:val="00F34FD2"/>
    <w:rsid w:val="00F43BFB"/>
    <w:rsid w:val="00F4658D"/>
    <w:rsid w:val="00F5138E"/>
    <w:rsid w:val="00F577F9"/>
    <w:rsid w:val="00F62F1C"/>
    <w:rsid w:val="00F64CF9"/>
    <w:rsid w:val="00F72607"/>
    <w:rsid w:val="00F81057"/>
    <w:rsid w:val="00F84B8D"/>
    <w:rsid w:val="00F938D8"/>
    <w:rsid w:val="00F97185"/>
    <w:rsid w:val="00FA3EB4"/>
    <w:rsid w:val="00FA5E15"/>
    <w:rsid w:val="00FB07B8"/>
    <w:rsid w:val="00FB3F0A"/>
    <w:rsid w:val="00FC00E1"/>
    <w:rsid w:val="00FC79BD"/>
    <w:rsid w:val="00FD1B1D"/>
    <w:rsid w:val="00FD1FA2"/>
    <w:rsid w:val="00FE0728"/>
    <w:rsid w:val="00FE310F"/>
    <w:rsid w:val="00FF3C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DB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A4DB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rPr>
  </w:style>
  <w:style w:type="paragraph" w:styleId="Heading2">
    <w:name w:val="heading 2"/>
    <w:basedOn w:val="Normal"/>
    <w:next w:val="Normal"/>
    <w:link w:val="Heading2Char"/>
    <w:uiPriority w:val="9"/>
    <w:qFormat/>
    <w:rsid w:val="007A4DB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7A4DB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7A4DB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7A4DB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7A4DB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A4DBF"/>
  </w:style>
  <w:style w:type="character" w:customStyle="1" w:styleId="Heading1Char">
    <w:name w:val="Heading 1 Char"/>
    <w:basedOn w:val="DefaultParagraphFont"/>
    <w:link w:val="Heading1"/>
    <w:uiPriority w:val="9"/>
    <w:rsid w:val="007A4DBF"/>
    <w:rPr>
      <w:rFonts w:ascii="Arial Black" w:hAnsi="Arial Black"/>
      <w:sz w:val="28"/>
      <w:shd w:val="clear" w:color="F2F2F2" w:themeColor="background1" w:themeShade="F2" w:fill="auto"/>
    </w:rPr>
  </w:style>
  <w:style w:type="character" w:customStyle="1" w:styleId="Heading2Char">
    <w:name w:val="Heading 2 Char"/>
    <w:basedOn w:val="DefaultParagraphFont"/>
    <w:link w:val="Heading2"/>
    <w:uiPriority w:val="9"/>
    <w:rsid w:val="007A4DBF"/>
    <w:rPr>
      <w:rFonts w:ascii="Arial Black" w:hAnsi="Arial Black"/>
      <w:sz w:val="28"/>
    </w:rPr>
  </w:style>
  <w:style w:type="character" w:customStyle="1" w:styleId="Heading4Char">
    <w:name w:val="Heading 4 Char"/>
    <w:basedOn w:val="DefaultParagraphFont"/>
    <w:link w:val="Heading4"/>
    <w:uiPriority w:val="9"/>
    <w:rsid w:val="007A4DB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A4DB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A4DB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DB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A4DBF"/>
    <w:pPr>
      <w:tabs>
        <w:tab w:val="right" w:leader="dot" w:pos="10786"/>
      </w:tabs>
      <w:spacing w:before="80" w:after="0"/>
      <w:ind w:left="144"/>
    </w:pPr>
    <w:rPr>
      <w:b/>
    </w:rPr>
  </w:style>
  <w:style w:type="paragraph" w:styleId="TOC2">
    <w:name w:val="toc 2"/>
    <w:basedOn w:val="Normal"/>
    <w:next w:val="Normal"/>
    <w:autoRedefine/>
    <w:uiPriority w:val="39"/>
    <w:unhideWhenUsed/>
    <w:rsid w:val="007A4DBF"/>
    <w:pPr>
      <w:tabs>
        <w:tab w:val="right" w:leader="dot" w:pos="10790"/>
      </w:tabs>
      <w:spacing w:before="40" w:after="40"/>
      <w:ind w:left="288"/>
    </w:pPr>
    <w:rPr>
      <w:sz w:val="18"/>
    </w:rPr>
  </w:style>
  <w:style w:type="character" w:styleId="Hyperlink">
    <w:name w:val="Hyperlink"/>
    <w:basedOn w:val="DefaultParagraphFont"/>
    <w:uiPriority w:val="99"/>
    <w:unhideWhenUsed/>
    <w:rsid w:val="007A4DBF"/>
    <w:rPr>
      <w:color w:val="0000FF" w:themeColor="hyperlink"/>
      <w:u w:val="single"/>
    </w:rPr>
  </w:style>
  <w:style w:type="character" w:styleId="BookTitle">
    <w:name w:val="Book Title"/>
    <w:basedOn w:val="DefaultParagraphFont"/>
    <w:uiPriority w:val="33"/>
    <w:qFormat/>
    <w:rsid w:val="007A4DBF"/>
    <w:rPr>
      <w:b/>
      <w:bCs/>
      <w:smallCaps/>
      <w:spacing w:val="5"/>
      <w:sz w:val="48"/>
    </w:rPr>
  </w:style>
  <w:style w:type="paragraph" w:styleId="Title">
    <w:name w:val="Title"/>
    <w:basedOn w:val="Normal"/>
    <w:next w:val="Normal"/>
    <w:link w:val="TitleChar"/>
    <w:uiPriority w:val="10"/>
    <w:unhideWhenUsed/>
    <w:qFormat/>
    <w:rsid w:val="007A4DB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A4DB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7A4DBF"/>
    <w:pPr>
      <w:spacing w:after="0" w:line="240" w:lineRule="auto"/>
    </w:pPr>
    <w:rPr>
      <w:rFonts w:eastAsiaTheme="minorEastAsia"/>
    </w:rPr>
  </w:style>
  <w:style w:type="character" w:customStyle="1" w:styleId="NoSpacingChar">
    <w:name w:val="No Spacing Char"/>
    <w:basedOn w:val="DefaultParagraphFont"/>
    <w:link w:val="NoSpacing"/>
    <w:uiPriority w:val="1"/>
    <w:rsid w:val="007A4DBF"/>
    <w:rPr>
      <w:rFonts w:eastAsiaTheme="minorEastAsia"/>
    </w:rPr>
  </w:style>
  <w:style w:type="paragraph" w:styleId="Header">
    <w:name w:val="header"/>
    <w:basedOn w:val="Normal"/>
    <w:link w:val="HeaderChar"/>
    <w:uiPriority w:val="99"/>
    <w:unhideWhenUsed/>
    <w:rsid w:val="007A4DBF"/>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A4DBF"/>
    <w:rPr>
      <w:rFonts w:ascii="Arial" w:hAnsi="Arial"/>
      <w:color w:val="292929"/>
      <w:sz w:val="16"/>
    </w:rPr>
  </w:style>
  <w:style w:type="paragraph" w:styleId="Footer">
    <w:name w:val="footer"/>
    <w:basedOn w:val="Normal"/>
    <w:link w:val="FooterChar"/>
    <w:uiPriority w:val="99"/>
    <w:unhideWhenUsed/>
    <w:rsid w:val="007A4DB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A4DBF"/>
    <w:rPr>
      <w:rFonts w:ascii="Arial" w:hAnsi="Arial"/>
      <w:color w:val="292929"/>
      <w:sz w:val="16"/>
    </w:rPr>
  </w:style>
  <w:style w:type="paragraph" w:customStyle="1" w:styleId="LabExercise">
    <w:name w:val="Lab Exercise"/>
    <w:basedOn w:val="Normal"/>
    <w:next w:val="Normal"/>
    <w:qFormat/>
    <w:rsid w:val="007A4DBF"/>
    <w:pPr>
      <w:spacing w:before="0" w:after="200" w:line="276" w:lineRule="auto"/>
    </w:pPr>
    <w:rPr>
      <w:b/>
    </w:rPr>
  </w:style>
  <w:style w:type="paragraph" w:styleId="ListParagraph">
    <w:name w:val="List Paragraph"/>
    <w:basedOn w:val="Normal"/>
    <w:next w:val="Normal"/>
    <w:uiPriority w:val="34"/>
    <w:qFormat/>
    <w:rsid w:val="007A4DB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A4DBF"/>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7A4DBF"/>
    <w:rPr>
      <w:rFonts w:ascii="Lucida Console" w:hAnsi="Lucida Console" w:cs="Courier New"/>
      <w:b/>
      <w:spacing w:val="-6"/>
      <w:sz w:val="18"/>
    </w:rPr>
  </w:style>
  <w:style w:type="paragraph" w:customStyle="1" w:styleId="NumberedBullet">
    <w:name w:val="Numbered Bullet"/>
    <w:basedOn w:val="ListParagraph"/>
    <w:unhideWhenUsed/>
    <w:qFormat/>
    <w:rsid w:val="007A4DBF"/>
    <w:pPr>
      <w:tabs>
        <w:tab w:val="left" w:pos="144"/>
      </w:tabs>
      <w:spacing w:before="80" w:after="40" w:line="240" w:lineRule="auto"/>
      <w:ind w:hanging="360"/>
      <w:contextualSpacing w:val="0"/>
    </w:pPr>
  </w:style>
  <w:style w:type="paragraph" w:customStyle="1" w:styleId="LabStepScreenshot">
    <w:name w:val="Lab Step Screenshot"/>
    <w:basedOn w:val="Normal"/>
    <w:qFormat/>
    <w:rsid w:val="007A4DB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7A4DBF"/>
    <w:pPr>
      <w:spacing w:before="0" w:after="0"/>
    </w:pPr>
    <w:rPr>
      <w:szCs w:val="20"/>
    </w:rPr>
  </w:style>
  <w:style w:type="character" w:customStyle="1" w:styleId="FootnoteTextChar">
    <w:name w:val="Footnote Text Char"/>
    <w:basedOn w:val="DefaultParagraphFont"/>
    <w:link w:val="FootnoteText"/>
    <w:uiPriority w:val="99"/>
    <w:semiHidden/>
    <w:rsid w:val="007A4DBF"/>
    <w:rPr>
      <w:rFonts w:ascii="Arial" w:hAnsi="Arial"/>
      <w:color w:val="262626" w:themeColor="text1" w:themeTint="D9"/>
      <w:sz w:val="20"/>
      <w:szCs w:val="20"/>
    </w:rPr>
  </w:style>
  <w:style w:type="table" w:styleId="LightShading-Accent4">
    <w:name w:val="Light Shading Accent 4"/>
    <w:basedOn w:val="TableNormal"/>
    <w:uiPriority w:val="60"/>
    <w:rsid w:val="007A4DB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7A4DB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A4DB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A4D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A4D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7A4D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7A4DB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A4DBF"/>
    <w:pPr>
      <w:tabs>
        <w:tab w:val="num" w:pos="360"/>
      </w:tabs>
      <w:ind w:left="360" w:hanging="360"/>
      <w:contextualSpacing/>
    </w:pPr>
  </w:style>
  <w:style w:type="character" w:customStyle="1" w:styleId="InLineUrl">
    <w:name w:val="InLineUrl"/>
    <w:basedOn w:val="DefaultParagraphFont"/>
    <w:uiPriority w:val="1"/>
    <w:qFormat/>
    <w:rsid w:val="007A4DBF"/>
    <w:rPr>
      <w:rFonts w:ascii="Arial" w:hAnsi="Arial"/>
      <w:b/>
      <w:sz w:val="16"/>
    </w:rPr>
  </w:style>
  <w:style w:type="paragraph" w:customStyle="1" w:styleId="LabStepNumbered">
    <w:name w:val="Lab Step Numbered"/>
    <w:link w:val="LabStepNumberedChar"/>
    <w:qFormat/>
    <w:rsid w:val="007A4DBF"/>
    <w:pPr>
      <w:numPr>
        <w:numId w:val="11"/>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7A4DB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7A4DBF"/>
    <w:pPr>
      <w:numPr>
        <w:ilvl w:val="1"/>
      </w:numPr>
    </w:pPr>
    <w:rPr>
      <w:sz w:val="16"/>
    </w:rPr>
  </w:style>
  <w:style w:type="paragraph" w:customStyle="1" w:styleId="LabStepLevel2NoBullet">
    <w:name w:val="Lab Step Level 2 No Bullet"/>
    <w:basedOn w:val="LabStepLevel2Numbered"/>
    <w:qFormat/>
    <w:rsid w:val="007A4DBF"/>
    <w:pPr>
      <w:numPr>
        <w:numId w:val="0"/>
      </w:numPr>
      <w:spacing w:before="40"/>
      <w:ind w:left="720"/>
    </w:pPr>
  </w:style>
  <w:style w:type="character" w:customStyle="1" w:styleId="LabStepScreenshotFrame">
    <w:name w:val="Lab Step Screenshot Frame"/>
    <w:basedOn w:val="DefaultParagraphFont"/>
    <w:uiPriority w:val="1"/>
    <w:qFormat/>
    <w:rsid w:val="007A4DBF"/>
    <w:rPr>
      <w:noProof/>
      <w:bdr w:val="single" w:sz="2" w:space="0" w:color="DDDDDD"/>
    </w:rPr>
  </w:style>
  <w:style w:type="paragraph" w:customStyle="1" w:styleId="LabExerciseCallout">
    <w:name w:val="Lab Exercise Callout"/>
    <w:basedOn w:val="LabExerciseText"/>
    <w:qFormat/>
    <w:rsid w:val="007A4DB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7A4DB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A4DB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7A4DBF"/>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A4DBF"/>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A4DBF"/>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7A4DBF"/>
    <w:rPr>
      <w:rFonts w:ascii="Arial" w:hAnsi="Arial"/>
      <w:b/>
      <w:iCs/>
      <w:sz w:val="16"/>
    </w:rPr>
  </w:style>
  <w:style w:type="character" w:customStyle="1" w:styleId="InlindeCode">
    <w:name w:val="InlindeCode"/>
    <w:basedOn w:val="DefaultParagraphFont"/>
    <w:uiPriority w:val="1"/>
    <w:qFormat/>
    <w:rsid w:val="007A4DBF"/>
    <w:rPr>
      <w:rFonts w:ascii="Lucida Console" w:hAnsi="Lucida Console"/>
      <w:b/>
      <w:sz w:val="16"/>
    </w:rPr>
  </w:style>
  <w:style w:type="table" w:customStyle="1" w:styleId="LabStepTable">
    <w:name w:val="Lab Step Table"/>
    <w:basedOn w:val="TableGrid"/>
    <w:uiPriority w:val="99"/>
    <w:rsid w:val="007A4DBF"/>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7A4DBF"/>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7A4DB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7A4DBF"/>
    <w:pPr>
      <w:ind w:left="1152"/>
    </w:pPr>
  </w:style>
  <w:style w:type="paragraph" w:customStyle="1" w:styleId="LabStepScreenshotLevel2">
    <w:name w:val="Lab Step Screenshot Level 2"/>
    <w:basedOn w:val="LabStepScreenshot"/>
    <w:qFormat/>
    <w:rsid w:val="007A4DBF"/>
    <w:pPr>
      <w:ind w:left="1152"/>
    </w:pPr>
    <w:rPr>
      <w:noProof/>
    </w:rPr>
  </w:style>
  <w:style w:type="paragraph" w:customStyle="1" w:styleId="LabStepTableTextHeader">
    <w:name w:val="Lab Step Table Text Header"/>
    <w:basedOn w:val="LabStepTableText"/>
    <w:next w:val="LabStepTableText"/>
    <w:qFormat/>
    <w:rsid w:val="007A4DBF"/>
    <w:rPr>
      <w:b/>
    </w:rPr>
  </w:style>
  <w:style w:type="paragraph" w:customStyle="1" w:styleId="LabStepTableParagraph">
    <w:name w:val="Lab Step Table Paragraph"/>
    <w:basedOn w:val="LabStepNumbered"/>
    <w:qFormat/>
    <w:rsid w:val="007A4DBF"/>
    <w:pPr>
      <w:numPr>
        <w:numId w:val="0"/>
      </w:numPr>
    </w:pPr>
  </w:style>
  <w:style w:type="paragraph" w:styleId="TOCHeading">
    <w:name w:val="TOC Heading"/>
    <w:basedOn w:val="Heading1"/>
    <w:next w:val="Normal"/>
    <w:uiPriority w:val="39"/>
    <w:semiHidden/>
    <w:unhideWhenUsed/>
    <w:qFormat/>
    <w:rsid w:val="007A4DB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7A4DBF"/>
    <w:pPr>
      <w:numPr>
        <w:numId w:val="5"/>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A4DBF"/>
    <w:rPr>
      <w:sz w:val="16"/>
      <w:szCs w:val="16"/>
    </w:rPr>
  </w:style>
  <w:style w:type="paragraph" w:styleId="CommentText">
    <w:name w:val="annotation text"/>
    <w:basedOn w:val="Normal"/>
    <w:link w:val="CommentTextChar"/>
    <w:uiPriority w:val="99"/>
    <w:semiHidden/>
    <w:unhideWhenUsed/>
    <w:rsid w:val="007A4DBF"/>
    <w:rPr>
      <w:szCs w:val="20"/>
    </w:rPr>
  </w:style>
  <w:style w:type="character" w:customStyle="1" w:styleId="CommentTextChar">
    <w:name w:val="Comment Text Char"/>
    <w:basedOn w:val="DefaultParagraphFont"/>
    <w:link w:val="CommentText"/>
    <w:uiPriority w:val="99"/>
    <w:semiHidden/>
    <w:rsid w:val="007A4DB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A4DBF"/>
    <w:rPr>
      <w:b/>
      <w:bCs/>
    </w:rPr>
  </w:style>
  <w:style w:type="character" w:customStyle="1" w:styleId="CommentSubjectChar">
    <w:name w:val="Comment Subject Char"/>
    <w:basedOn w:val="CommentTextChar"/>
    <w:link w:val="CommentSubject"/>
    <w:uiPriority w:val="99"/>
    <w:semiHidden/>
    <w:rsid w:val="007A4DBF"/>
    <w:rPr>
      <w:rFonts w:ascii="Arial" w:hAnsi="Arial"/>
      <w:b/>
      <w:bCs/>
      <w:color w:val="262626" w:themeColor="text1" w:themeTint="D9"/>
      <w:sz w:val="20"/>
      <w:szCs w:val="20"/>
    </w:rPr>
  </w:style>
  <w:style w:type="character" w:styleId="Strong">
    <w:name w:val="Strong"/>
    <w:basedOn w:val="DefaultParagraphFont"/>
    <w:uiPriority w:val="22"/>
    <w:qFormat/>
    <w:rsid w:val="007A4DBF"/>
    <w:rPr>
      <w:b/>
      <w:bCs/>
    </w:rPr>
  </w:style>
  <w:style w:type="paragraph" w:styleId="NormalWeb">
    <w:name w:val="Normal (Web)"/>
    <w:basedOn w:val="Normal"/>
    <w:uiPriority w:val="99"/>
    <w:semiHidden/>
    <w:unhideWhenUsed/>
    <w:rsid w:val="007A4DB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7A4DB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7A4DB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A4DB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7A4DB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7A4DBF"/>
    <w:pPr>
      <w:spacing w:before="240"/>
      <w:ind w:left="720" w:right="720"/>
    </w:pPr>
    <w:rPr>
      <w:color w:val="1C1C1C"/>
    </w:rPr>
  </w:style>
  <w:style w:type="paragraph" w:customStyle="1" w:styleId="SlidesNotes">
    <w:name w:val="Slides Notes"/>
    <w:basedOn w:val="Normal"/>
    <w:qFormat/>
    <w:rsid w:val="007A4DBF"/>
    <w:pPr>
      <w:spacing w:before="240"/>
    </w:pPr>
  </w:style>
  <w:style w:type="paragraph" w:customStyle="1" w:styleId="LegalHeader">
    <w:name w:val="Legal Header"/>
    <w:basedOn w:val="Normal"/>
    <w:qFormat/>
    <w:rsid w:val="007A4DBF"/>
    <w:pPr>
      <w:spacing w:before="600"/>
    </w:pPr>
    <w:rPr>
      <w:b/>
      <w:color w:val="auto"/>
      <w:u w:val="single"/>
    </w:rPr>
  </w:style>
  <w:style w:type="paragraph" w:customStyle="1" w:styleId="LegalBody">
    <w:name w:val="Legal Body"/>
    <w:basedOn w:val="Normal"/>
    <w:qFormat/>
    <w:rsid w:val="007A4DBF"/>
    <w:rPr>
      <w:sz w:val="18"/>
    </w:rPr>
  </w:style>
  <w:style w:type="paragraph" w:customStyle="1" w:styleId="CourseInfo">
    <w:name w:val="Course Info"/>
    <w:basedOn w:val="Normal"/>
    <w:qFormat/>
    <w:rsid w:val="007A4DB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A4DBF"/>
    <w:rPr>
      <w:rFonts w:ascii="Arial" w:hAnsi="Arial"/>
      <w:color w:val="262626" w:themeColor="text1" w:themeTint="D9"/>
      <w:sz w:val="18"/>
    </w:rPr>
  </w:style>
  <w:style w:type="paragraph" w:customStyle="1" w:styleId="Strong1">
    <w:name w:val="Strong1"/>
    <w:basedOn w:val="LabStepNumbered"/>
    <w:link w:val="strongChar"/>
    <w:qFormat/>
    <w:rsid w:val="007A4DBF"/>
    <w:pPr>
      <w:numPr>
        <w:numId w:val="0"/>
      </w:numPr>
      <w:ind w:left="757" w:hanging="360"/>
    </w:pPr>
    <w:rPr>
      <w:b/>
    </w:rPr>
  </w:style>
  <w:style w:type="character" w:customStyle="1" w:styleId="strongChar">
    <w:name w:val="strong Char"/>
    <w:basedOn w:val="LabStepNumberedChar"/>
    <w:link w:val="Strong1"/>
    <w:rsid w:val="007A4DBF"/>
    <w:rPr>
      <w:rFonts w:ascii="Arial" w:hAnsi="Arial"/>
      <w:b/>
      <w:color w:val="262626" w:themeColor="text1" w:themeTint="D9"/>
      <w:sz w:val="18"/>
    </w:rPr>
  </w:style>
  <w:style w:type="paragraph" w:customStyle="1" w:styleId="CourseCode">
    <w:name w:val="Course Code"/>
    <w:basedOn w:val="Normal"/>
    <w:qFormat/>
    <w:rsid w:val="007A4DB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A4DBF"/>
    <w:pPr>
      <w:tabs>
        <w:tab w:val="right" w:leader="dot" w:pos="10790"/>
      </w:tabs>
      <w:spacing w:before="40" w:after="0"/>
      <w:ind w:left="432"/>
    </w:pPr>
    <w:rPr>
      <w:sz w:val="16"/>
    </w:rPr>
  </w:style>
  <w:style w:type="numbering" w:customStyle="1" w:styleId="LabStepsTemplate">
    <w:name w:val="LabStepsTemplate"/>
    <w:uiPriority w:val="99"/>
    <w:rsid w:val="007A4DBF"/>
    <w:pPr>
      <w:numPr>
        <w:numId w:val="7"/>
      </w:numPr>
    </w:pPr>
  </w:style>
  <w:style w:type="paragraph" w:customStyle="1" w:styleId="ModuleDescription">
    <w:name w:val="Module Description"/>
    <w:basedOn w:val="Normal"/>
    <w:qFormat/>
    <w:rsid w:val="007A4DB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7A4DBF"/>
    <w:pPr>
      <w:jc w:val="center"/>
    </w:pPr>
  </w:style>
  <w:style w:type="paragraph" w:customStyle="1" w:styleId="TopicsCoveredItem">
    <w:name w:val="Topics Covered Item"/>
    <w:basedOn w:val="Normal"/>
    <w:qFormat/>
    <w:rsid w:val="007A4DBF"/>
    <w:pPr>
      <w:numPr>
        <w:numId w:val="9"/>
      </w:numPr>
      <w:spacing w:before="0" w:after="0"/>
      <w:contextualSpacing/>
    </w:pPr>
  </w:style>
  <w:style w:type="paragraph" w:customStyle="1" w:styleId="ModuleIntroHeader">
    <w:name w:val="Module Intro Header"/>
    <w:basedOn w:val="Normal"/>
    <w:qFormat/>
    <w:rsid w:val="007A4DBF"/>
    <w:pPr>
      <w:pBdr>
        <w:bottom w:val="single" w:sz="8" w:space="1" w:color="auto"/>
      </w:pBdr>
      <w:spacing w:before="360"/>
      <w:ind w:left="288"/>
    </w:pPr>
    <w:rPr>
      <w:b/>
      <w:sz w:val="24"/>
    </w:rPr>
  </w:style>
  <w:style w:type="paragraph" w:customStyle="1" w:styleId="ModuleAgendaItem">
    <w:name w:val="Module Agenda Item"/>
    <w:basedOn w:val="Normal"/>
    <w:qFormat/>
    <w:rsid w:val="007A4DBF"/>
    <w:pPr>
      <w:spacing w:before="0" w:after="0"/>
      <w:ind w:left="360" w:hanging="360"/>
      <w:contextualSpacing/>
    </w:pPr>
    <w:rPr>
      <w:sz w:val="24"/>
    </w:rPr>
  </w:style>
  <w:style w:type="paragraph" w:customStyle="1" w:styleId="LabExerciseItem">
    <w:name w:val="Lab Exercise Item"/>
    <w:basedOn w:val="Normal"/>
    <w:next w:val="Normal"/>
    <w:qFormat/>
    <w:rsid w:val="007A4DBF"/>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BA0"/>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69598A"/>
    <w:pPr>
      <w:pBdr>
        <w:bottom w:val="single" w:sz="8" w:space="4" w:color="auto"/>
      </w:pBdr>
      <w:spacing w:before="0" w:after="240"/>
      <w:contextualSpacing/>
      <w:jc w:val="both"/>
    </w:pPr>
    <w:rPr>
      <w:rFonts w:ascii="Arial Black" w:eastAsiaTheme="majorEastAsia" w:hAnsi="Arial Black" w:cstheme="majorBidi"/>
      <w:spacing w:val="5"/>
      <w:kern w:val="28"/>
      <w:sz w:val="28"/>
      <w:szCs w:val="52"/>
    </w:rPr>
  </w:style>
  <w:style w:type="character" w:customStyle="1" w:styleId="TitleChar">
    <w:name w:val="Title Char"/>
    <w:basedOn w:val="DefaultParagraphFont"/>
    <w:link w:val="Title"/>
    <w:uiPriority w:val="10"/>
    <w:rsid w:val="0069598A"/>
    <w:rPr>
      <w:rFonts w:ascii="Arial Black" w:eastAsiaTheme="majorEastAsia" w:hAnsi="Arial Black" w:cstheme="majorBidi"/>
      <w:spacing w:val="5"/>
      <w:kern w:val="28"/>
      <w:sz w:val="28"/>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spacing w:before="80" w:after="40" w:line="240" w:lineRule="auto"/>
      <w:ind w:left="432" w:hanging="360"/>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spacing w:before="80" w:after="40"/>
      <w:ind w:left="1008" w:hanging="432"/>
    </w:pPr>
    <w:rPr>
      <w:sz w:val="16"/>
    </w:rPr>
  </w:style>
  <w:style w:type="paragraph" w:customStyle="1" w:styleId="LabStepLevel2NoBullet">
    <w:name w:val="Lab Step Level 2 No Bullet"/>
    <w:basedOn w:val="LabStepLevel2Numbered"/>
    <w:qFormat/>
    <w:rsid w:val="0009020D"/>
    <w:pPr>
      <w:spacing w:before="40"/>
      <w:ind w:left="720" w:firstLine="0"/>
    </w:p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before="0" w:after="0" w:line="276" w:lineRule="auto"/>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deCode">
    <w:name w:val="Inlind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AF4F9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LabStepCodeBlockLevel2">
    <w:name w:val="Lab Step Code Block Level 2"/>
    <w:basedOn w:val="LabStepCodeBlock"/>
    <w:qFormat/>
    <w:rsid w:val="00216298"/>
    <w:pPr>
      <w:ind w:left="1152"/>
    </w:pPr>
  </w:style>
  <w:style w:type="paragraph" w:customStyle="1" w:styleId="LabStepScreenshotLevel2">
    <w:name w:val="Lab Step Screenshot Level 2"/>
    <w:basedOn w:val="LabStepScreenshot"/>
    <w:qFormat/>
    <w:rsid w:val="00F276BD"/>
    <w:pPr>
      <w:ind w:left="1152"/>
    </w:pPr>
    <w:rPr>
      <w:noProof/>
    </w:rPr>
  </w:style>
  <w:style w:type="paragraph" w:customStyle="1" w:styleId="LabStepTableTextHeader">
    <w:name w:val="Lab Step Table Text Header"/>
    <w:basedOn w:val="LabStepTableText"/>
    <w:next w:val="LabStepTableText"/>
    <w:qFormat/>
    <w:rsid w:val="00AF4F9B"/>
    <w:rPr>
      <w:b/>
    </w:rPr>
  </w:style>
  <w:style w:type="paragraph" w:customStyle="1" w:styleId="LabStepTableParagraph">
    <w:name w:val="Lab Step Table Paragraph"/>
    <w:basedOn w:val="LabStepNumbered"/>
    <w:qFormat/>
    <w:rsid w:val="00E90829"/>
    <w:pPr>
      <w:ind w:left="0" w:firstLine="0"/>
    </w:pPr>
  </w:style>
  <w:style w:type="paragraph" w:styleId="TOCHeading">
    <w:name w:val="TOC Heading"/>
    <w:basedOn w:val="Heading1"/>
    <w:next w:val="Normal"/>
    <w:uiPriority w:val="39"/>
    <w:semiHidden/>
    <w:unhideWhenUsed/>
    <w:qFormat/>
    <w:rsid w:val="0069598A"/>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B410F6"/>
    <w:pPr>
      <w:tabs>
        <w:tab w:val="num" w:pos="720"/>
      </w:tabs>
      <w:spacing w:before="0" w:after="0" w:line="240" w:lineRule="exact"/>
      <w:ind w:left="720" w:hanging="720"/>
    </w:pPr>
    <w:rPr>
      <w:rFonts w:ascii="Arial" w:eastAsia="Times New Roman" w:hAnsi="Arial" w:cs="Arial"/>
      <w:sz w:val="20"/>
      <w:szCs w:val="24"/>
    </w:rPr>
  </w:style>
  <w:style w:type="character" w:styleId="CommentReference">
    <w:name w:val="annotation reference"/>
    <w:basedOn w:val="DefaultParagraphFont"/>
    <w:uiPriority w:val="99"/>
    <w:semiHidden/>
    <w:unhideWhenUsed/>
    <w:rsid w:val="0009020D"/>
    <w:rPr>
      <w:sz w:val="16"/>
      <w:szCs w:val="16"/>
    </w:rPr>
  </w:style>
  <w:style w:type="paragraph" w:styleId="CommentText">
    <w:name w:val="annotation text"/>
    <w:basedOn w:val="Normal"/>
    <w:link w:val="CommentTextChar"/>
    <w:uiPriority w:val="99"/>
    <w:semiHidden/>
    <w:unhideWhenUsed/>
    <w:rsid w:val="0009020D"/>
    <w:rPr>
      <w:sz w:val="20"/>
      <w:szCs w:val="20"/>
    </w:rPr>
  </w:style>
  <w:style w:type="character" w:customStyle="1" w:styleId="CommentTextChar">
    <w:name w:val="Comment Text Char"/>
    <w:basedOn w:val="DefaultParagraphFont"/>
    <w:link w:val="CommentText"/>
    <w:uiPriority w:val="99"/>
    <w:semiHidden/>
    <w:rsid w:val="000902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09020D"/>
    <w:rPr>
      <w:b/>
      <w:bCs/>
    </w:rPr>
  </w:style>
  <w:style w:type="character" w:customStyle="1" w:styleId="CommentSubjectChar">
    <w:name w:val="Comment Subject Char"/>
    <w:basedOn w:val="CommentTextChar"/>
    <w:link w:val="CommentSubject"/>
    <w:uiPriority w:val="99"/>
    <w:semiHidden/>
    <w:rsid w:val="0009020D"/>
    <w:rPr>
      <w:rFonts w:ascii="Verdana" w:hAnsi="Verdana"/>
      <w:b/>
      <w:bCs/>
      <w:sz w:val="20"/>
      <w:szCs w:val="20"/>
    </w:rPr>
  </w:style>
  <w:style w:type="numbering" w:customStyle="1" w:styleId="Strong">
    <w:name w:val="LabStepsTemplate"/>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AB6859F51FCC4180DBCE35E89F6A4C" ma:contentTypeVersion="0" ma:contentTypeDescription="Create a new document." ma:contentTypeScope="" ma:versionID="60036756f008a77da1b48a2759cc091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file>

<file path=customXml/itemProps2.xml><?xml version="1.0" encoding="utf-8"?>
<ds:datastoreItem xmlns:ds="http://schemas.openxmlformats.org/officeDocument/2006/customXml" ds:itemID="{4AB4F019-59F6-4F32-9A99-4D00AA33EAC5}"/>
</file>

<file path=customXml/itemProps3.xml><?xml version="1.0" encoding="utf-8"?>
<ds:datastoreItem xmlns:ds="http://schemas.openxmlformats.org/officeDocument/2006/customXml" ds:itemID="{39316EDB-49BA-4480-A4CC-06A2F75E0759}"/>
</file>

<file path=customXml/itemProps4.xml><?xml version="1.0" encoding="utf-8"?>
<ds:datastoreItem xmlns:ds="http://schemas.openxmlformats.org/officeDocument/2006/customXml" ds:itemID="{B5FFC06C-E4E0-47E0-BD35-6446E221FEF4}"/>
</file>

<file path=customXml/itemProps5.xml><?xml version="1.0" encoding="utf-8"?>
<ds:datastoreItem xmlns:ds="http://schemas.openxmlformats.org/officeDocument/2006/customXml" ds:itemID="{676E9355-99EE-43ED-987A-8B3039E52C26}"/>
</file>

<file path=customXml/itemProps6.xml><?xml version="1.0" encoding="utf-8"?>
<ds:datastoreItem xmlns:ds="http://schemas.openxmlformats.org/officeDocument/2006/customXml" ds:itemID="{D47E4F96-0AC7-4131-8EB2-305A598B8571}"/>
</file>

<file path=docProps/app.xml><?xml version="1.0" encoding="utf-8"?>
<Properties xmlns="http://schemas.openxmlformats.org/officeDocument/2006/extended-properties" xmlns:vt="http://schemas.openxmlformats.org/officeDocument/2006/docPropsVTypes">
  <Template>CptCourseManual.dotx</Template>
  <TotalTime>8</TotalTime>
  <Pages>8</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8084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 Pattison</dc:creator>
  <cp:lastModifiedBy>Windows User</cp:lastModifiedBy>
  <cp:revision>11</cp:revision>
  <cp:lastPrinted>2011-05-24T12:32:00Z</cp:lastPrinted>
  <dcterms:created xsi:type="dcterms:W3CDTF">2011-07-01T21:29:00Z</dcterms:created>
  <dcterms:modified xsi:type="dcterms:W3CDTF">2012-02-18T11:31:00Z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0x010100D1AB6859F51FCC4180DBCE35E89F6A4C</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