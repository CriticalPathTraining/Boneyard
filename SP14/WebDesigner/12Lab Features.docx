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AC535D" w:rsidP="005C60A6">
      <w:pPr>
        <w:pStyle w:val="Heading2"/>
      </w:pPr>
      <w:bookmarkStart w:id="0" w:name="_Toc225684689"/>
      <w:bookmarkStart w:id="1" w:name="_GoBack"/>
      <w:bookmarkEnd w:id="1"/>
      <w:r>
        <w:t xml:space="preserve">Developing </w:t>
      </w:r>
      <w:r w:rsidR="00CF2509">
        <w:t xml:space="preserve">a </w:t>
      </w:r>
      <w:r>
        <w:t xml:space="preserve">Custom </w:t>
      </w:r>
      <w:r w:rsidR="00CF2509">
        <w:t xml:space="preserve">Branding </w:t>
      </w:r>
      <w:r>
        <w:t>Solution</w:t>
      </w:r>
      <w:r w:rsidR="00CF2509">
        <w:t xml:space="preserve"> </w:t>
      </w:r>
    </w:p>
    <w:p w:rsidR="00FD1B1D" w:rsidRDefault="00FD1B1D" w:rsidP="00FD1B1D">
      <w:pPr>
        <w:pStyle w:val="LabExerciseText"/>
        <w:rPr>
          <w:b/>
        </w:rPr>
      </w:pPr>
      <w:r w:rsidRPr="00E056FD">
        <w:rPr>
          <w:b/>
        </w:rPr>
        <w:t>Lab Time</w:t>
      </w:r>
      <w:r w:rsidRPr="00E056FD">
        <w:t xml:space="preserve">: </w:t>
      </w:r>
      <w:r w:rsidR="00632485">
        <w:t xml:space="preserve">60 </w:t>
      </w:r>
      <w:r w:rsidRPr="00E056FD">
        <w:t>minutes</w:t>
      </w:r>
    </w:p>
    <w:p w:rsidR="00A81890" w:rsidRDefault="00A81890" w:rsidP="005C60A6">
      <w:pPr>
        <w:pStyle w:val="Heading3"/>
      </w:pPr>
      <w:bookmarkStart w:id="2" w:name="_Toc225684685"/>
      <w:bookmarkStart w:id="3" w:name="_Toc236505646"/>
      <w:r w:rsidRPr="00FC79BD">
        <w:t xml:space="preserve">Exercise 1: </w:t>
      </w:r>
      <w:r>
        <w:t xml:space="preserve">Creating a </w:t>
      </w:r>
      <w:r w:rsidR="00AC535D">
        <w:t>new Site Collection for Testing Purposes</w:t>
      </w:r>
    </w:p>
    <w:p w:rsidR="00A81890" w:rsidRDefault="00A81890" w:rsidP="00AC535D">
      <w:pPr>
        <w:pStyle w:val="LabExerciseCallout"/>
      </w:pPr>
      <w:r w:rsidRPr="00AB0146">
        <w:t xml:space="preserve">In this exercise </w:t>
      </w:r>
      <w:r w:rsidR="00B57970">
        <w:t xml:space="preserve">you will </w:t>
      </w:r>
      <w:r>
        <w:t>run a Windows PowerShell script to create a new site collection for testing</w:t>
      </w:r>
      <w:r w:rsidR="00AC535D">
        <w:t xml:space="preserve"> your custom branding solution</w:t>
      </w:r>
      <w:r>
        <w:t xml:space="preserve">. </w:t>
      </w:r>
      <w:r w:rsidR="004D5B0F">
        <w:t>More specifically</w:t>
      </w:r>
      <w:r w:rsidR="00AC535D">
        <w:t xml:space="preserve">, you will run a Windows PowerShell script to create a new site collection </w:t>
      </w:r>
      <w:r w:rsidR="004D5B0F">
        <w:t xml:space="preserve">which has a </w:t>
      </w:r>
      <w:r w:rsidR="00AC535D">
        <w:t xml:space="preserve">team Site as </w:t>
      </w:r>
      <w:r w:rsidR="004D5B0F">
        <w:t xml:space="preserve">its </w:t>
      </w:r>
      <w:r w:rsidR="00AC535D">
        <w:t xml:space="preserve">top-level site. Next, you will created two child sites so </w:t>
      </w:r>
      <w:r w:rsidR="004D5B0F">
        <w:t xml:space="preserve">that </w:t>
      </w:r>
      <w:r w:rsidR="00AC535D">
        <w:t xml:space="preserve">you </w:t>
      </w:r>
      <w:r w:rsidR="004D5B0F">
        <w:t xml:space="preserve">will have a site collection with a site hierarchy </w:t>
      </w:r>
      <w:r w:rsidR="00AC535D">
        <w:t>to test your custom branding solution while you are developing it.</w:t>
      </w:r>
    </w:p>
    <w:p w:rsidR="00AC535D" w:rsidRDefault="004D5B0F" w:rsidP="00AC535D">
      <w:pPr>
        <w:pStyle w:val="LabExerciseCallout"/>
      </w:pPr>
      <w:r>
        <w:t>The steps in this lab assume</w:t>
      </w:r>
      <w:r w:rsidR="00AC535D">
        <w:t xml:space="preserve"> that you are working on a SharePoint development workstation that is configured as a single-server farm and that this farm already has a Web Application that has been created at the root URL of </w:t>
      </w:r>
      <w:r w:rsidR="00AC535D" w:rsidRPr="00400DC5">
        <w:rPr>
          <w:b/>
        </w:rPr>
        <w:t>http://intranet.wingtip.com</w:t>
      </w:r>
      <w:r w:rsidR="00AC535D">
        <w:t xml:space="preserve">. If you are working on a local SharePoint farm which has a Web Application with a different root URL, you must open the PowerShell script mentioned below and edit the URL </w:t>
      </w:r>
      <w:r>
        <w:t>before running it</w:t>
      </w:r>
      <w:r w:rsidR="00AC535D">
        <w:t>.</w:t>
      </w:r>
    </w:p>
    <w:p w:rsidR="00400DC5" w:rsidRDefault="00A81890" w:rsidP="00EE54C7">
      <w:pPr>
        <w:pStyle w:val="LabStepNumbered"/>
      </w:pPr>
      <w:r>
        <w:t xml:space="preserve">Using the Windows Explorer, look inside the lab directory which is located at  a path of </w:t>
      </w:r>
      <w:r w:rsidRPr="00AC535D">
        <w:rPr>
          <w:b/>
        </w:rPr>
        <w:t>C:\Student\Labs\Lab12_DevelopingSolutions</w:t>
      </w:r>
      <w:r>
        <w:t xml:space="preserve">. Inside this directory, you should be able to see a batch file named </w:t>
      </w:r>
      <w:r w:rsidR="00400DC5" w:rsidRPr="00AC535D">
        <w:rPr>
          <w:b/>
        </w:rPr>
        <w:t>LabSetup.ps1</w:t>
      </w:r>
      <w:r w:rsidR="00400DC5">
        <w:t>.</w:t>
      </w:r>
      <w:r w:rsidR="00AC535D">
        <w:t xml:space="preserve"> </w:t>
      </w:r>
      <w:r w:rsidR="00400DC5">
        <w:t xml:space="preserve">Right-click the file </w:t>
      </w:r>
      <w:r w:rsidR="00400DC5" w:rsidRPr="00AC535D">
        <w:rPr>
          <w:b/>
        </w:rPr>
        <w:t>LabSetup.ps1</w:t>
      </w:r>
      <w:r w:rsidR="00400DC5" w:rsidRPr="00400DC5">
        <w:t xml:space="preserve"> and </w:t>
      </w:r>
      <w:r w:rsidR="00400DC5">
        <w:t xml:space="preserve">click the command </w:t>
      </w:r>
      <w:r w:rsidR="00400DC5" w:rsidRPr="00AC535D">
        <w:rPr>
          <w:b/>
        </w:rPr>
        <w:t>Run with PowerShell</w:t>
      </w:r>
      <w:r w:rsidR="00400DC5">
        <w:t xml:space="preserve"> to run the script</w:t>
      </w:r>
      <w:r w:rsidR="00AC535D">
        <w:t xml:space="preserve"> that will </w:t>
      </w:r>
      <w:r w:rsidR="00400DC5">
        <w:t xml:space="preserve">create </w:t>
      </w:r>
      <w:r w:rsidR="00AC535D">
        <w:t xml:space="preserve">a </w:t>
      </w:r>
      <w:r w:rsidR="00400DC5">
        <w:t xml:space="preserve">new site collection </w:t>
      </w:r>
      <w:r w:rsidR="00AC535D">
        <w:t xml:space="preserve">that </w:t>
      </w:r>
      <w:r w:rsidR="00400DC5">
        <w:t>you will use to test your custom branding solution.</w:t>
      </w:r>
    </w:p>
    <w:p w:rsidR="00A81890" w:rsidRPr="00A81890" w:rsidRDefault="00A81890" w:rsidP="00A81890">
      <w:pPr>
        <w:pStyle w:val="LabStepScreenshot"/>
      </w:pPr>
      <w:r w:rsidRPr="00A81890">
        <w:rPr>
          <w:rStyle w:val="LabStepScreenshotFrame"/>
        </w:rPr>
        <w:drawing>
          <wp:inline distT="0" distB="0" distL="0" distR="0" wp14:anchorId="708F058F" wp14:editId="39D53DF4">
            <wp:extent cx="3981450" cy="1258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258982"/>
                    </a:xfrm>
                    <a:prstGeom prst="rect">
                      <a:avLst/>
                    </a:prstGeom>
                    <a:noFill/>
                    <a:ln>
                      <a:noFill/>
                    </a:ln>
                  </pic:spPr>
                </pic:pic>
              </a:graphicData>
            </a:graphic>
          </wp:inline>
        </w:drawing>
      </w:r>
    </w:p>
    <w:p w:rsidR="00A81890" w:rsidRPr="00400DC5" w:rsidRDefault="00400DC5" w:rsidP="00FD1B1D">
      <w:pPr>
        <w:pStyle w:val="LabStepNumbered"/>
      </w:pPr>
      <w:r w:rsidRPr="00400DC5">
        <w:rPr>
          <w:rFonts w:ascii="Segoe UI" w:hAnsi="Segoe UI" w:cs="Segoe UI"/>
          <w:color w:val="000000"/>
          <w:sz w:val="19"/>
          <w:szCs w:val="19"/>
        </w:rPr>
        <w:t xml:space="preserve">After the PowerShell script has created </w:t>
      </w:r>
      <w:r w:rsidR="00AC535D">
        <w:rPr>
          <w:rFonts w:ascii="Segoe UI" w:hAnsi="Segoe UI" w:cs="Segoe UI"/>
          <w:color w:val="000000"/>
          <w:sz w:val="19"/>
          <w:szCs w:val="19"/>
        </w:rPr>
        <w:t xml:space="preserve">the </w:t>
      </w:r>
      <w:r w:rsidRPr="00400DC5">
        <w:rPr>
          <w:rFonts w:ascii="Segoe UI" w:hAnsi="Segoe UI" w:cs="Segoe UI"/>
          <w:color w:val="000000"/>
          <w:sz w:val="19"/>
          <w:szCs w:val="19"/>
        </w:rPr>
        <w:t xml:space="preserve">new test site, it </w:t>
      </w:r>
      <w:r w:rsidR="00AC535D">
        <w:rPr>
          <w:rFonts w:ascii="Segoe UI" w:hAnsi="Segoe UI" w:cs="Segoe UI"/>
          <w:color w:val="000000"/>
          <w:sz w:val="19"/>
          <w:szCs w:val="19"/>
        </w:rPr>
        <w:t xml:space="preserve">should then </w:t>
      </w:r>
      <w:r w:rsidRPr="00400DC5">
        <w:rPr>
          <w:rFonts w:ascii="Segoe UI" w:hAnsi="Segoe UI" w:cs="Segoe UI"/>
          <w:color w:val="000000"/>
          <w:sz w:val="19"/>
          <w:szCs w:val="19"/>
        </w:rPr>
        <w:t>launch a new session of the Internet Explorer and navi</w:t>
      </w:r>
      <w:r>
        <w:rPr>
          <w:rFonts w:ascii="Segoe UI" w:hAnsi="Segoe UI" w:cs="Segoe UI"/>
          <w:color w:val="000000"/>
          <w:sz w:val="19"/>
          <w:szCs w:val="19"/>
        </w:rPr>
        <w:t xml:space="preserve">gate to the </w:t>
      </w:r>
      <w:r w:rsidR="00AC535D">
        <w:rPr>
          <w:rFonts w:ascii="Segoe UI" w:hAnsi="Segoe UI" w:cs="Segoe UI"/>
          <w:color w:val="000000"/>
          <w:sz w:val="19"/>
          <w:szCs w:val="19"/>
        </w:rPr>
        <w:t>new Team S</w:t>
      </w:r>
      <w:r>
        <w:rPr>
          <w:rFonts w:ascii="Segoe UI" w:hAnsi="Segoe UI" w:cs="Segoe UI"/>
          <w:color w:val="000000"/>
          <w:sz w:val="19"/>
          <w:szCs w:val="19"/>
        </w:rPr>
        <w:t>ite</w:t>
      </w:r>
      <w:r w:rsidR="00AC535D">
        <w:rPr>
          <w:rFonts w:ascii="Segoe UI" w:hAnsi="Segoe UI" w:cs="Segoe UI"/>
          <w:color w:val="000000"/>
          <w:sz w:val="19"/>
          <w:szCs w:val="19"/>
        </w:rPr>
        <w:t xml:space="preserve"> at the root which has a title of </w:t>
      </w:r>
      <w:r w:rsidR="00AC535D" w:rsidRPr="00AC535D">
        <w:rPr>
          <w:rFonts w:ascii="Segoe UI" w:hAnsi="Segoe UI" w:cs="Segoe UI"/>
          <w:b/>
          <w:color w:val="000000"/>
          <w:sz w:val="19"/>
          <w:szCs w:val="19"/>
        </w:rPr>
        <w:t>Wingtip Sales Site</w:t>
      </w:r>
      <w:r>
        <w:rPr>
          <w:rFonts w:ascii="Segoe UI" w:hAnsi="Segoe UI" w:cs="Segoe UI"/>
          <w:color w:val="000000"/>
          <w:sz w:val="19"/>
          <w:szCs w:val="19"/>
        </w:rPr>
        <w:t>.</w:t>
      </w:r>
      <w:r w:rsidR="004D5B0F">
        <w:rPr>
          <w:rFonts w:ascii="Segoe UI" w:hAnsi="Segoe UI" w:cs="Segoe UI"/>
          <w:color w:val="000000"/>
          <w:sz w:val="19"/>
          <w:szCs w:val="19"/>
        </w:rPr>
        <w:t xml:space="preserve"> The site should be located at an URL of </w:t>
      </w:r>
      <w:r w:rsidR="004D5B0F" w:rsidRPr="004D5B0F">
        <w:rPr>
          <w:rFonts w:ascii="Segoe UI" w:hAnsi="Segoe UI" w:cs="Segoe UI"/>
          <w:b/>
          <w:color w:val="000000"/>
          <w:sz w:val="19"/>
          <w:szCs w:val="19"/>
        </w:rPr>
        <w:t>http://intranet.wingtip.com/sites/sales</w:t>
      </w:r>
      <w:r w:rsidR="004D5B0F">
        <w:rPr>
          <w:rFonts w:ascii="Segoe UI" w:hAnsi="Segoe UI" w:cs="Segoe UI"/>
          <w:color w:val="000000"/>
          <w:sz w:val="19"/>
          <w:szCs w:val="19"/>
        </w:rPr>
        <w:t>.</w:t>
      </w:r>
    </w:p>
    <w:p w:rsidR="00400DC5" w:rsidRPr="00400DC5" w:rsidRDefault="00400DC5" w:rsidP="00400DC5">
      <w:pPr>
        <w:pStyle w:val="LabStepScreenshot"/>
      </w:pPr>
      <w:r>
        <w:rPr>
          <w:noProof/>
        </w:rPr>
        <w:drawing>
          <wp:inline distT="0" distB="0" distL="0" distR="0" wp14:anchorId="44B68EFC" wp14:editId="2A982F1E">
            <wp:extent cx="3990975" cy="213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99101" cy="2138836"/>
                    </a:xfrm>
                    <a:prstGeom prst="rect">
                      <a:avLst/>
                    </a:prstGeom>
                  </pic:spPr>
                </pic:pic>
              </a:graphicData>
            </a:graphic>
          </wp:inline>
        </w:drawing>
      </w:r>
    </w:p>
    <w:p w:rsidR="00400DC5" w:rsidRDefault="00F86CCD" w:rsidP="00FD1B1D">
      <w:pPr>
        <w:pStyle w:val="LabStepNumbered"/>
      </w:pPr>
      <w:r>
        <w:t xml:space="preserve">Now you will </w:t>
      </w:r>
      <w:r w:rsidR="00AC535D">
        <w:t xml:space="preserve">use the browser to create a new child site. </w:t>
      </w:r>
      <w:r>
        <w:t xml:space="preserve">Begin by dropping down the </w:t>
      </w:r>
      <w:r w:rsidRPr="004D5B0F">
        <w:rPr>
          <w:b/>
        </w:rPr>
        <w:t>Site Actions</w:t>
      </w:r>
      <w:r>
        <w:t xml:space="preserve"> menu and clicking the </w:t>
      </w:r>
      <w:r w:rsidRPr="00F86CCD">
        <w:rPr>
          <w:b/>
        </w:rPr>
        <w:t>New Site</w:t>
      </w:r>
      <w:r>
        <w:t xml:space="preserve"> command.</w:t>
      </w:r>
      <w:r w:rsidR="00AC535D">
        <w:t xml:space="preserve"> </w:t>
      </w:r>
      <w:r w:rsidR="004D5B0F">
        <w:t xml:space="preserve">When you do this, you will be redirected to the </w:t>
      </w:r>
      <w:r w:rsidRPr="004D5B0F">
        <w:rPr>
          <w:b/>
        </w:rPr>
        <w:t>New SharePoint Site</w:t>
      </w:r>
      <w:r>
        <w:t xml:space="preserve"> page.</w:t>
      </w:r>
    </w:p>
    <w:p w:rsidR="00AC535D" w:rsidRDefault="00AC535D" w:rsidP="00AC535D">
      <w:pPr>
        <w:pStyle w:val="LabStepScreenshot"/>
      </w:pPr>
      <w:r w:rsidRPr="00AC535D">
        <w:rPr>
          <w:rStyle w:val="LabStepScreenshotFrame"/>
        </w:rPr>
        <w:lastRenderedPageBreak/>
        <w:drawing>
          <wp:inline distT="0" distB="0" distL="0" distR="0" wp14:anchorId="2B545603" wp14:editId="5D7468D6">
            <wp:extent cx="1743075" cy="1898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3075" cy="1898465"/>
                    </a:xfrm>
                    <a:prstGeom prst="rect">
                      <a:avLst/>
                    </a:prstGeom>
                    <a:noFill/>
                    <a:ln>
                      <a:noFill/>
                    </a:ln>
                  </pic:spPr>
                </pic:pic>
              </a:graphicData>
            </a:graphic>
          </wp:inline>
        </w:drawing>
      </w:r>
    </w:p>
    <w:p w:rsidR="00AC535D" w:rsidRDefault="00F86CCD" w:rsidP="00AC535D">
      <w:pPr>
        <w:pStyle w:val="LabStepNumbered"/>
      </w:pPr>
      <w:r>
        <w:t xml:space="preserve">You must now fill in information in the </w:t>
      </w:r>
      <w:r w:rsidRPr="00F86CCD">
        <w:rPr>
          <w:b/>
        </w:rPr>
        <w:t>New SharePoint Site</w:t>
      </w:r>
      <w:r>
        <w:t xml:space="preserve"> page to give your new site a title and an URL</w:t>
      </w:r>
      <w:r w:rsidR="00AC535D">
        <w:t>.</w:t>
      </w:r>
      <w:r>
        <w:t xml:space="preserve"> Give the site a </w:t>
      </w:r>
      <w:r w:rsidRPr="00F86CCD">
        <w:rPr>
          <w:b/>
        </w:rPr>
        <w:t>Title</w:t>
      </w:r>
      <w:r>
        <w:t xml:space="preserve"> of </w:t>
      </w:r>
      <w:r w:rsidRPr="00F86CCD">
        <w:rPr>
          <w:b/>
        </w:rPr>
        <w:t>East</w:t>
      </w:r>
      <w:r>
        <w:t xml:space="preserve"> and an </w:t>
      </w:r>
      <w:r w:rsidRPr="00F86CCD">
        <w:rPr>
          <w:b/>
        </w:rPr>
        <w:t>URL</w:t>
      </w:r>
      <w:r>
        <w:t xml:space="preserve"> of </w:t>
      </w:r>
      <w:r w:rsidRPr="00F86CCD">
        <w:rPr>
          <w:b/>
        </w:rPr>
        <w:t>East</w:t>
      </w:r>
      <w:r>
        <w:t xml:space="preserve"> which is relative to the URL of the parent site. Select </w:t>
      </w:r>
      <w:r>
        <w:rPr>
          <w:b/>
        </w:rPr>
        <w:t>Team</w:t>
      </w:r>
      <w:r w:rsidRPr="00F86CCD">
        <w:rPr>
          <w:b/>
        </w:rPr>
        <w:t xml:space="preserve"> Site</w:t>
      </w:r>
      <w:r>
        <w:t xml:space="preserve"> as the site template as shown in the screenshot below. You can also enter a </w:t>
      </w:r>
      <w:r w:rsidRPr="00F86CCD">
        <w:rPr>
          <w:b/>
        </w:rPr>
        <w:t>Description</w:t>
      </w:r>
      <w:r>
        <w:t xml:space="preserve"> for the site if you would like. You can leave all </w:t>
      </w:r>
      <w:r w:rsidR="004D5B0F">
        <w:t xml:space="preserve">other </w:t>
      </w:r>
      <w:r>
        <w:t xml:space="preserve">input controls on the page with their default values. Click the </w:t>
      </w:r>
      <w:r w:rsidRPr="00F86CCD">
        <w:rPr>
          <w:b/>
        </w:rPr>
        <w:t>Create</w:t>
      </w:r>
      <w:r>
        <w:t xml:space="preserve"> button to create a new child site.</w:t>
      </w:r>
    </w:p>
    <w:p w:rsidR="00AC535D" w:rsidRDefault="00F86CCD" w:rsidP="00AC535D">
      <w:pPr>
        <w:pStyle w:val="LabStepScreenshot"/>
      </w:pPr>
      <w:r w:rsidRPr="004D5B0F">
        <w:rPr>
          <w:rStyle w:val="LabStepScreenshotFrame"/>
        </w:rPr>
        <w:drawing>
          <wp:inline distT="0" distB="0" distL="0" distR="0" wp14:anchorId="55E6B8FA" wp14:editId="0F53237E">
            <wp:extent cx="5309436" cy="2752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9436" cy="2752725"/>
                    </a:xfrm>
                    <a:prstGeom prst="rect">
                      <a:avLst/>
                    </a:prstGeom>
                    <a:noFill/>
                    <a:ln>
                      <a:noFill/>
                    </a:ln>
                  </pic:spPr>
                </pic:pic>
              </a:graphicData>
            </a:graphic>
          </wp:inline>
        </w:drawing>
      </w:r>
    </w:p>
    <w:p w:rsidR="00F86CCD" w:rsidRDefault="00F86CCD" w:rsidP="00F86CCD">
      <w:pPr>
        <w:pStyle w:val="LabStepNumbered"/>
      </w:pPr>
      <w:r>
        <w:t xml:space="preserve">At this point you should have created a new child site with a </w:t>
      </w:r>
      <w:r w:rsidRPr="004D5B0F">
        <w:rPr>
          <w:b/>
        </w:rPr>
        <w:t>Title</w:t>
      </w:r>
      <w:r>
        <w:t xml:space="preserve"> of </w:t>
      </w:r>
      <w:r w:rsidRPr="004D5B0F">
        <w:rPr>
          <w:b/>
        </w:rPr>
        <w:t>East</w:t>
      </w:r>
      <w:r>
        <w:t>.</w:t>
      </w:r>
    </w:p>
    <w:p w:rsidR="00F86CCD" w:rsidRDefault="00487D07" w:rsidP="00487D07">
      <w:pPr>
        <w:pStyle w:val="LabStepScreenshot"/>
      </w:pPr>
      <w:r w:rsidRPr="004D5B0F">
        <w:rPr>
          <w:rStyle w:val="LabStepScreenshotFrame"/>
        </w:rPr>
        <w:drawing>
          <wp:inline distT="0" distB="0" distL="0" distR="0" wp14:anchorId="038555FE" wp14:editId="2D40B41C">
            <wp:extent cx="5121905" cy="17811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9784" cy="1783915"/>
                    </a:xfrm>
                    <a:prstGeom prst="rect">
                      <a:avLst/>
                    </a:prstGeom>
                    <a:noFill/>
                    <a:ln>
                      <a:noFill/>
                    </a:ln>
                  </pic:spPr>
                </pic:pic>
              </a:graphicData>
            </a:graphic>
          </wp:inline>
        </w:drawing>
      </w:r>
    </w:p>
    <w:p w:rsidR="00F86CCD" w:rsidRDefault="00F86CCD" w:rsidP="00F86CCD">
      <w:pPr>
        <w:pStyle w:val="LabStepNumbered"/>
      </w:pPr>
      <w:r>
        <w:lastRenderedPageBreak/>
        <w:t xml:space="preserve">Now you will create a second child site. </w:t>
      </w:r>
      <w:r w:rsidR="00487D07">
        <w:t>However, b</w:t>
      </w:r>
      <w:r>
        <w:t>efore you do</w:t>
      </w:r>
      <w:r w:rsidR="004D5B0F">
        <w:t xml:space="preserve"> you should first </w:t>
      </w:r>
      <w:r w:rsidR="00487D07">
        <w:t>navigate back to the top-level site using the breadcrumb control</w:t>
      </w:r>
      <w:r w:rsidR="004D5B0F">
        <w:t xml:space="preserve">. This will ensure the </w:t>
      </w:r>
      <w:r w:rsidR="00487D07">
        <w:t xml:space="preserve">second child site </w:t>
      </w:r>
      <w:r w:rsidR="004D5B0F">
        <w:t xml:space="preserve">you create will be a </w:t>
      </w:r>
      <w:r w:rsidR="00487D07">
        <w:t xml:space="preserve">sibling </w:t>
      </w:r>
      <w:r w:rsidR="004D5B0F">
        <w:t xml:space="preserve">site </w:t>
      </w:r>
      <w:r w:rsidR="00487D07">
        <w:t>to the child site you just created.</w:t>
      </w:r>
    </w:p>
    <w:p w:rsidR="00487D07" w:rsidRDefault="00487D07" w:rsidP="00487D07">
      <w:pPr>
        <w:pStyle w:val="LabStepScreenshot"/>
      </w:pPr>
      <w:r>
        <w:rPr>
          <w:noProof/>
        </w:rPr>
        <w:drawing>
          <wp:inline distT="0" distB="0" distL="0" distR="0" wp14:anchorId="264A70E9" wp14:editId="10DA7337">
            <wp:extent cx="1354015"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4015" cy="838200"/>
                    </a:xfrm>
                    <a:prstGeom prst="rect">
                      <a:avLst/>
                    </a:prstGeom>
                    <a:noFill/>
                    <a:ln>
                      <a:noFill/>
                    </a:ln>
                  </pic:spPr>
                </pic:pic>
              </a:graphicData>
            </a:graphic>
          </wp:inline>
        </w:drawing>
      </w:r>
    </w:p>
    <w:p w:rsidR="00487D07" w:rsidRDefault="00487D07" w:rsidP="00487D07">
      <w:pPr>
        <w:pStyle w:val="LabStepNumbered"/>
      </w:pPr>
      <w:r>
        <w:t xml:space="preserve">Now go through the exact same set of steps to create a second child site. The only difference is that the second child site should be given a </w:t>
      </w:r>
      <w:r w:rsidRPr="00487D07">
        <w:rPr>
          <w:b/>
        </w:rPr>
        <w:t>Title</w:t>
      </w:r>
      <w:r>
        <w:t xml:space="preserve"> and an </w:t>
      </w:r>
      <w:r w:rsidRPr="00487D07">
        <w:rPr>
          <w:b/>
        </w:rPr>
        <w:t>URL</w:t>
      </w:r>
      <w:r>
        <w:t xml:space="preserve"> of </w:t>
      </w:r>
      <w:r w:rsidRPr="00487D07">
        <w:rPr>
          <w:b/>
        </w:rPr>
        <w:t>West</w:t>
      </w:r>
      <w:r>
        <w:t xml:space="preserve"> whereas </w:t>
      </w:r>
      <w:r w:rsidR="004D5B0F">
        <w:t xml:space="preserve">you gave the </w:t>
      </w:r>
      <w:r>
        <w:t xml:space="preserve">first child site a </w:t>
      </w:r>
      <w:r w:rsidRPr="00487D07">
        <w:rPr>
          <w:b/>
        </w:rPr>
        <w:t>Title</w:t>
      </w:r>
      <w:r>
        <w:t xml:space="preserve"> and an </w:t>
      </w:r>
      <w:r w:rsidRPr="00487D07">
        <w:rPr>
          <w:b/>
        </w:rPr>
        <w:t>URL</w:t>
      </w:r>
      <w:r>
        <w:t xml:space="preserve"> or </w:t>
      </w:r>
      <w:r w:rsidRPr="00487D07">
        <w:rPr>
          <w:b/>
        </w:rPr>
        <w:t>East</w:t>
      </w:r>
      <w:r>
        <w:t xml:space="preserve">. </w:t>
      </w:r>
    </w:p>
    <w:p w:rsidR="00487D07" w:rsidRDefault="00487D07" w:rsidP="00487D07">
      <w:pPr>
        <w:pStyle w:val="LabStepNumbered"/>
      </w:pPr>
      <w:r>
        <w:t xml:space="preserve">When you are done creating the </w:t>
      </w:r>
      <w:r w:rsidRPr="004D5B0F">
        <w:rPr>
          <w:b/>
        </w:rPr>
        <w:t>West</w:t>
      </w:r>
      <w:r>
        <w:t xml:space="preserve"> child site, navigate to the home page of the top-level site. You should see links in the Top Nav bar that allow users to navigate to the two new child sites.</w:t>
      </w:r>
    </w:p>
    <w:p w:rsidR="00487D07" w:rsidRDefault="00487D07" w:rsidP="00487D07">
      <w:pPr>
        <w:pStyle w:val="LabStepScreenshot"/>
      </w:pPr>
      <w:r w:rsidRPr="00487D07">
        <w:rPr>
          <w:rStyle w:val="LabStepScreenshotFrame"/>
        </w:rPr>
        <w:drawing>
          <wp:inline distT="0" distB="0" distL="0" distR="0" wp14:anchorId="2782ACEB" wp14:editId="5B308617">
            <wp:extent cx="2381250" cy="955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955269"/>
                    </a:xfrm>
                    <a:prstGeom prst="rect">
                      <a:avLst/>
                    </a:prstGeom>
                    <a:noFill/>
                    <a:ln>
                      <a:noFill/>
                    </a:ln>
                  </pic:spPr>
                </pic:pic>
              </a:graphicData>
            </a:graphic>
          </wp:inline>
        </w:drawing>
      </w:r>
    </w:p>
    <w:p w:rsidR="004D5B0F" w:rsidRDefault="004D5B0F" w:rsidP="004D5B0F">
      <w:pPr>
        <w:pStyle w:val="LabStepNumbered"/>
      </w:pPr>
      <w:r>
        <w:t xml:space="preserve">At this point, you have finished creating the site collection </w:t>
      </w:r>
      <w:r w:rsidR="005F39DC">
        <w:t xml:space="preserve">with a site hierarchy </w:t>
      </w:r>
      <w:r>
        <w:t xml:space="preserve">for testing </w:t>
      </w:r>
      <w:r w:rsidR="005F39DC">
        <w:t>purposes. Y</w:t>
      </w:r>
      <w:r>
        <w:t xml:space="preserve">ou can </w:t>
      </w:r>
      <w:r w:rsidR="005F39DC">
        <w:t xml:space="preserve">now </w:t>
      </w:r>
      <w:r>
        <w:t>move on to the next exercise where you will begin to develop a custom branding solution with Visual Studio 2010.</w:t>
      </w:r>
    </w:p>
    <w:p w:rsidR="00FD1B1D" w:rsidRDefault="00487D07" w:rsidP="005C60A6">
      <w:pPr>
        <w:pStyle w:val="Heading3"/>
      </w:pPr>
      <w:r>
        <w:t>Exercise 2</w:t>
      </w:r>
      <w:r w:rsidR="00FD1B1D" w:rsidRPr="00FC79BD">
        <w:t xml:space="preserve">: </w:t>
      </w:r>
      <w:bookmarkEnd w:id="2"/>
      <w:bookmarkEnd w:id="3"/>
      <w:r w:rsidR="002C6DDC">
        <w:t xml:space="preserve">Creating a New </w:t>
      </w:r>
      <w:r w:rsidR="00F938DC">
        <w:t xml:space="preserve">SharePoint </w:t>
      </w:r>
      <w:r w:rsidR="002C6DDC">
        <w:t xml:space="preserve">Project </w:t>
      </w:r>
      <w:r w:rsidR="00F938DC">
        <w:t>with a Feature</w:t>
      </w:r>
    </w:p>
    <w:p w:rsidR="00FD1B1D" w:rsidRDefault="00FD1B1D" w:rsidP="00FD1B1D">
      <w:pPr>
        <w:pStyle w:val="LabExerciseCallout"/>
      </w:pPr>
      <w:r w:rsidRPr="00AB0146">
        <w:t xml:space="preserve">In this exercise you will </w:t>
      </w:r>
      <w:r w:rsidR="00A21B02" w:rsidRPr="00A21B02">
        <w:t xml:space="preserve">move through the </w:t>
      </w:r>
      <w:r w:rsidR="005F39DC">
        <w:t xml:space="preserve">first </w:t>
      </w:r>
      <w:r w:rsidR="00A21B02" w:rsidRPr="00A21B02">
        <w:t xml:space="preserve">steps of creating </w:t>
      </w:r>
      <w:r w:rsidR="00487D07">
        <w:t xml:space="preserve">and </w:t>
      </w:r>
      <w:r w:rsidR="005F39DC">
        <w:t xml:space="preserve">testing </w:t>
      </w:r>
      <w:r w:rsidR="00A21B02" w:rsidRPr="00A21B02">
        <w:t xml:space="preserve">a </w:t>
      </w:r>
      <w:r w:rsidR="00487D07">
        <w:t xml:space="preserve">new SharePoint project </w:t>
      </w:r>
      <w:r w:rsidR="00A21B02" w:rsidRPr="00A21B02">
        <w:t>in Visual Studio 2010</w:t>
      </w:r>
      <w:r w:rsidR="005F39DC">
        <w:t xml:space="preserve">. By the end of this exercise you will have created a feature which activates at the level of the site collection </w:t>
      </w:r>
      <w:r w:rsidR="00487D07">
        <w:t xml:space="preserve"> </w:t>
      </w:r>
      <w:r w:rsidR="005F39DC">
        <w:t>and you will have tested it by deploying the project and seeing that the feature has been activated in the site collection you have created for your testing</w:t>
      </w:r>
      <w:r w:rsidR="00A21B02" w:rsidRPr="00A21B02">
        <w:t>.</w:t>
      </w:r>
    </w:p>
    <w:p w:rsidR="001E2DF2" w:rsidRPr="001E2DF2" w:rsidRDefault="001E2DF2" w:rsidP="00230AFE">
      <w:pPr>
        <w:pStyle w:val="LabStepNumbered"/>
        <w:numPr>
          <w:ilvl w:val="0"/>
          <w:numId w:val="7"/>
        </w:numPr>
      </w:pPr>
      <w:r>
        <w:t>Launch Visual Studio 2010.</w:t>
      </w:r>
    </w:p>
    <w:p w:rsidR="00283D43" w:rsidRPr="00A21B02" w:rsidRDefault="001E2DF2" w:rsidP="00230AFE">
      <w:pPr>
        <w:pStyle w:val="LabStepNumbered"/>
        <w:numPr>
          <w:ilvl w:val="0"/>
          <w:numId w:val="7"/>
        </w:numPr>
      </w:pPr>
      <w:r w:rsidRPr="006C3796">
        <w:rPr>
          <w:rFonts w:ascii="Segoe UI" w:hAnsi="Segoe UI" w:cs="Segoe UI"/>
          <w:color w:val="000000"/>
          <w:sz w:val="19"/>
          <w:szCs w:val="19"/>
        </w:rPr>
        <w:t>C</w:t>
      </w:r>
      <w:r w:rsidR="00A21B02" w:rsidRPr="006C3796">
        <w:rPr>
          <w:rFonts w:ascii="Segoe UI" w:hAnsi="Segoe UI" w:cs="Segoe UI"/>
          <w:color w:val="000000"/>
          <w:sz w:val="19"/>
          <w:szCs w:val="19"/>
        </w:rPr>
        <w:t>reat</w:t>
      </w:r>
      <w:r w:rsidRPr="006C3796">
        <w:rPr>
          <w:rFonts w:ascii="Segoe UI" w:hAnsi="Segoe UI" w:cs="Segoe UI"/>
          <w:color w:val="000000"/>
          <w:sz w:val="19"/>
          <w:szCs w:val="19"/>
        </w:rPr>
        <w:t xml:space="preserve">e a new Visual Studio project based on the project template named </w:t>
      </w:r>
      <w:r w:rsidR="00A21B02" w:rsidRPr="006C3796">
        <w:rPr>
          <w:rStyle w:val="Strong"/>
          <w:rFonts w:ascii="Segoe UI" w:hAnsi="Segoe UI" w:cs="Segoe UI"/>
          <w:color w:val="000000"/>
          <w:sz w:val="19"/>
          <w:szCs w:val="19"/>
        </w:rPr>
        <w:t>Empty SharePoint Project</w:t>
      </w:r>
      <w:r w:rsidR="006C3796" w:rsidRPr="006C3796">
        <w:rPr>
          <w:rFonts w:ascii="Segoe UI" w:hAnsi="Segoe UI" w:cs="Segoe UI"/>
          <w:color w:val="000000"/>
          <w:sz w:val="19"/>
          <w:szCs w:val="19"/>
        </w:rPr>
        <w:t xml:space="preserve">. Give the new project a name of </w:t>
      </w:r>
      <w:r w:rsidR="00A21B02" w:rsidRPr="006C3796">
        <w:rPr>
          <w:rFonts w:ascii="Segoe UI" w:hAnsi="Segoe UI" w:cs="Segoe UI"/>
          <w:b/>
          <w:color w:val="000000"/>
          <w:sz w:val="19"/>
          <w:szCs w:val="19"/>
        </w:rPr>
        <w:t>WingtipBranding</w:t>
      </w:r>
      <w:r w:rsidRPr="006C3796">
        <w:rPr>
          <w:rFonts w:ascii="Segoe UI" w:hAnsi="Segoe UI" w:cs="Segoe UI"/>
          <w:b/>
          <w:color w:val="000000"/>
          <w:sz w:val="19"/>
          <w:szCs w:val="19"/>
        </w:rPr>
        <w:t>Lab</w:t>
      </w:r>
      <w:r w:rsidR="00A21B02" w:rsidRPr="006C3796">
        <w:rPr>
          <w:rFonts w:ascii="Segoe UI" w:hAnsi="Segoe UI" w:cs="Segoe UI"/>
          <w:color w:val="000000"/>
          <w:sz w:val="19"/>
          <w:szCs w:val="19"/>
        </w:rPr>
        <w:t>.</w:t>
      </w:r>
      <w:r w:rsidR="006C3796" w:rsidRPr="006C3796">
        <w:rPr>
          <w:rFonts w:ascii="Segoe UI" w:hAnsi="Segoe UI" w:cs="Segoe UI"/>
          <w:color w:val="000000"/>
          <w:sz w:val="19"/>
          <w:szCs w:val="19"/>
        </w:rPr>
        <w:t xml:space="preserve"> Create the new project in the directory for this lab which is </w:t>
      </w:r>
      <w:r w:rsidR="006C3796" w:rsidRPr="006C3796">
        <w:rPr>
          <w:rFonts w:ascii="Segoe UI" w:hAnsi="Segoe UI" w:cs="Segoe UI"/>
          <w:b/>
          <w:color w:val="000000"/>
          <w:sz w:val="19"/>
          <w:szCs w:val="19"/>
        </w:rPr>
        <w:t>C:\Student\Labs\Lab12_DevelopingSolutions</w:t>
      </w:r>
      <w:r w:rsidR="006C3796">
        <w:rPr>
          <w:rFonts w:ascii="Segoe UI" w:hAnsi="Segoe UI" w:cs="Segoe UI"/>
          <w:color w:val="000000"/>
          <w:sz w:val="19"/>
          <w:szCs w:val="19"/>
        </w:rPr>
        <w:t xml:space="preserve">. Click the </w:t>
      </w:r>
      <w:r w:rsidR="006C3796" w:rsidRPr="006C3796">
        <w:rPr>
          <w:rFonts w:ascii="Segoe UI" w:hAnsi="Segoe UI" w:cs="Segoe UI"/>
          <w:b/>
          <w:color w:val="000000"/>
          <w:sz w:val="19"/>
          <w:szCs w:val="19"/>
        </w:rPr>
        <w:t>OK</w:t>
      </w:r>
      <w:r w:rsidR="006C3796">
        <w:rPr>
          <w:rFonts w:ascii="Segoe UI" w:hAnsi="Segoe UI" w:cs="Segoe UI"/>
          <w:color w:val="000000"/>
          <w:sz w:val="19"/>
          <w:szCs w:val="19"/>
        </w:rPr>
        <w:t xml:space="preserve"> button to move to the next step. </w:t>
      </w:r>
    </w:p>
    <w:p w:rsidR="00A21B02" w:rsidRDefault="006C3796" w:rsidP="00A21B02">
      <w:pPr>
        <w:pStyle w:val="LabStepScreenshot"/>
      </w:pPr>
      <w:r>
        <w:rPr>
          <w:noProof/>
        </w:rPr>
        <w:drawing>
          <wp:inline distT="0" distB="0" distL="0" distR="0" wp14:anchorId="6F950E93" wp14:editId="445CFEA9">
            <wp:extent cx="3211145" cy="22193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15041" cy="2222018"/>
                    </a:xfrm>
                    <a:prstGeom prst="rect">
                      <a:avLst/>
                    </a:prstGeom>
                  </pic:spPr>
                </pic:pic>
              </a:graphicData>
            </a:graphic>
          </wp:inline>
        </w:drawing>
      </w:r>
    </w:p>
    <w:p w:rsidR="005F39DC" w:rsidRDefault="00A21B02" w:rsidP="005F39DC">
      <w:pPr>
        <w:pStyle w:val="LabStepNumbered"/>
      </w:pPr>
      <w:r>
        <w:lastRenderedPageBreak/>
        <w:t xml:space="preserve">When you </w:t>
      </w:r>
      <w:r w:rsidR="005F39DC">
        <w:t xml:space="preserve">click the OK button on the New Project dialog, </w:t>
      </w:r>
      <w:r>
        <w:t xml:space="preserve">the </w:t>
      </w:r>
      <w:r>
        <w:rPr>
          <w:rStyle w:val="Strong"/>
          <w:rFonts w:ascii="Segoe UI" w:hAnsi="Segoe UI" w:cs="Segoe UI"/>
          <w:color w:val="000000"/>
          <w:sz w:val="19"/>
          <w:szCs w:val="19"/>
        </w:rPr>
        <w:t>SharePoint Customization Wizard</w:t>
      </w:r>
      <w:r>
        <w:t xml:space="preserve"> </w:t>
      </w:r>
      <w:r w:rsidR="005F39DC">
        <w:t xml:space="preserve">appears and </w:t>
      </w:r>
      <w:r>
        <w:t>prompts you to provide a</w:t>
      </w:r>
      <w:r w:rsidR="005F39DC">
        <w:t>n</w:t>
      </w:r>
      <w:r>
        <w:t xml:space="preserve"> URL to a local SharePoint test site and to select either </w:t>
      </w:r>
      <w:r>
        <w:rPr>
          <w:rStyle w:val="Strong"/>
          <w:rFonts w:ascii="Segoe UI" w:hAnsi="Segoe UI" w:cs="Segoe UI"/>
          <w:color w:val="000000"/>
          <w:sz w:val="19"/>
          <w:szCs w:val="19"/>
        </w:rPr>
        <w:t>Deploy as a sandboxed solution</w:t>
      </w:r>
      <w:r>
        <w:t xml:space="preserve"> or </w:t>
      </w:r>
      <w:r>
        <w:rPr>
          <w:rStyle w:val="Strong"/>
          <w:rFonts w:ascii="Segoe UI" w:hAnsi="Segoe UI" w:cs="Segoe UI"/>
          <w:color w:val="000000"/>
          <w:sz w:val="19"/>
          <w:szCs w:val="19"/>
        </w:rPr>
        <w:t>Deploy as a farm solution</w:t>
      </w:r>
      <w:r>
        <w:t xml:space="preserve"> for testing. </w:t>
      </w:r>
    </w:p>
    <w:p w:rsidR="005F39DC" w:rsidRDefault="005F39DC" w:rsidP="005F39DC">
      <w:pPr>
        <w:pStyle w:val="LabStepLevel2Numbered"/>
      </w:pPr>
      <w:r>
        <w:t xml:space="preserve">For the local test site, enter an URL of </w:t>
      </w:r>
      <w:r w:rsidRPr="006C3796">
        <w:rPr>
          <w:rFonts w:ascii="Segoe UI" w:hAnsi="Segoe UI" w:cs="Segoe UI"/>
          <w:b/>
          <w:color w:val="000000"/>
          <w:sz w:val="19"/>
          <w:szCs w:val="19"/>
        </w:rPr>
        <w:t>http://intranet.wingtip.com/sites/sales</w:t>
      </w:r>
      <w:r>
        <w:rPr>
          <w:rFonts w:ascii="Segoe UI" w:hAnsi="Segoe UI" w:cs="Segoe UI"/>
          <w:color w:val="000000"/>
          <w:sz w:val="19"/>
          <w:szCs w:val="19"/>
        </w:rPr>
        <w:t>.</w:t>
      </w:r>
    </w:p>
    <w:p w:rsidR="005F39DC" w:rsidRDefault="005F39DC" w:rsidP="005F39DC">
      <w:pPr>
        <w:pStyle w:val="LabStepLevel2Numbered"/>
      </w:pPr>
      <w:r>
        <w:t>S</w:t>
      </w:r>
      <w:r w:rsidR="00A21B02">
        <w:t xml:space="preserve">elect </w:t>
      </w:r>
      <w:r w:rsidR="00A21B02" w:rsidRPr="005F39DC">
        <w:rPr>
          <w:rStyle w:val="Strong"/>
          <w:rFonts w:ascii="Segoe UI" w:hAnsi="Segoe UI" w:cs="Segoe UI"/>
          <w:color w:val="000000"/>
          <w:sz w:val="19"/>
          <w:szCs w:val="19"/>
        </w:rPr>
        <w:t>Deploy as a sandboxed solution</w:t>
      </w:r>
      <w:r w:rsidR="00A21B02">
        <w:t xml:space="preserve">, as shown </w:t>
      </w:r>
      <w:r w:rsidR="006C3796">
        <w:t>in the following screenshot</w:t>
      </w:r>
      <w:r w:rsidR="00A21B02">
        <w:t>.</w:t>
      </w:r>
      <w:r w:rsidR="006C3796">
        <w:t xml:space="preserve"> </w:t>
      </w:r>
    </w:p>
    <w:p w:rsidR="00A21B02" w:rsidRPr="00A21B02" w:rsidRDefault="006C3796" w:rsidP="005F39DC">
      <w:pPr>
        <w:pStyle w:val="LabStepLevel2Numbered"/>
      </w:pPr>
      <w:r>
        <w:t xml:space="preserve">When you are done, click the </w:t>
      </w:r>
      <w:r w:rsidRPr="005F39DC">
        <w:rPr>
          <w:b/>
        </w:rPr>
        <w:t>Finish</w:t>
      </w:r>
      <w:r>
        <w:t xml:space="preserve"> button to create the new project.</w:t>
      </w:r>
    </w:p>
    <w:p w:rsidR="00A21B02" w:rsidRDefault="006C3796" w:rsidP="00A21B02">
      <w:pPr>
        <w:pStyle w:val="LabStepScreenshot"/>
      </w:pPr>
      <w:r>
        <w:rPr>
          <w:noProof/>
        </w:rPr>
        <w:drawing>
          <wp:inline distT="0" distB="0" distL="0" distR="0" wp14:anchorId="3EA26A64" wp14:editId="77D865BA">
            <wp:extent cx="3217689" cy="2552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7689" cy="2552700"/>
                    </a:xfrm>
                    <a:prstGeom prst="rect">
                      <a:avLst/>
                    </a:prstGeom>
                  </pic:spPr>
                </pic:pic>
              </a:graphicData>
            </a:graphic>
          </wp:inline>
        </w:drawing>
      </w:r>
    </w:p>
    <w:p w:rsidR="006C3796" w:rsidRDefault="006C3796" w:rsidP="002C6DDC">
      <w:pPr>
        <w:pStyle w:val="LabStepNumbered"/>
      </w:pPr>
      <w:r>
        <w:t xml:space="preserve">Examine the </w:t>
      </w:r>
      <w:r w:rsidR="005F39DC">
        <w:t xml:space="preserve">SharePoint </w:t>
      </w:r>
      <w:r>
        <w:t>project that has been created.</w:t>
      </w:r>
      <w:r w:rsidR="005F39DC">
        <w:t xml:space="preserve"> At this point the </w:t>
      </w:r>
      <w:r w:rsidR="005F39DC" w:rsidRPr="005F39DC">
        <w:rPr>
          <w:b/>
        </w:rPr>
        <w:t>Features</w:t>
      </w:r>
      <w:r w:rsidR="005F39DC">
        <w:t xml:space="preserve"> node should be empty.</w:t>
      </w:r>
    </w:p>
    <w:p w:rsidR="006C3796" w:rsidRDefault="00E57117" w:rsidP="00E57117">
      <w:pPr>
        <w:pStyle w:val="LabStepScreenshot"/>
      </w:pPr>
      <w:r>
        <w:rPr>
          <w:noProof/>
        </w:rPr>
        <w:drawing>
          <wp:inline distT="0" distB="0" distL="0" distR="0" wp14:anchorId="43C383E3" wp14:editId="3EA763EC">
            <wp:extent cx="1990725" cy="157229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0725" cy="1572292"/>
                    </a:xfrm>
                    <a:prstGeom prst="rect">
                      <a:avLst/>
                    </a:prstGeom>
                    <a:noFill/>
                    <a:ln>
                      <a:noFill/>
                    </a:ln>
                  </pic:spPr>
                </pic:pic>
              </a:graphicData>
            </a:graphic>
          </wp:inline>
        </w:drawing>
      </w:r>
    </w:p>
    <w:p w:rsidR="002C6DDC" w:rsidRDefault="002C6DDC" w:rsidP="002C6DDC">
      <w:pPr>
        <w:pStyle w:val="LabStepNumbered"/>
      </w:pPr>
      <w:r>
        <w:t>Add a feature</w:t>
      </w:r>
      <w:r w:rsidR="005F39DC">
        <w:t xml:space="preserve"> to the project by right-clicking the </w:t>
      </w:r>
      <w:r w:rsidR="005F39DC" w:rsidRPr="005F39DC">
        <w:rPr>
          <w:b/>
        </w:rPr>
        <w:t>Features</w:t>
      </w:r>
      <w:r w:rsidR="005F39DC">
        <w:t xml:space="preserve"> node and clicking the </w:t>
      </w:r>
      <w:r w:rsidR="005F39DC" w:rsidRPr="005F39DC">
        <w:rPr>
          <w:b/>
        </w:rPr>
        <w:t>Add Feature</w:t>
      </w:r>
      <w:r w:rsidR="005F39DC">
        <w:t xml:space="preserve"> command.</w:t>
      </w:r>
    </w:p>
    <w:p w:rsidR="00E57117" w:rsidRDefault="00E57117" w:rsidP="00E57117">
      <w:pPr>
        <w:pStyle w:val="LabStepScreenshot"/>
      </w:pPr>
      <w:r>
        <w:rPr>
          <w:noProof/>
        </w:rPr>
        <w:drawing>
          <wp:inline distT="0" distB="0" distL="0" distR="0" wp14:anchorId="36B12103" wp14:editId="444C467B">
            <wp:extent cx="2710542"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0542" cy="1600200"/>
                    </a:xfrm>
                    <a:prstGeom prst="rect">
                      <a:avLst/>
                    </a:prstGeom>
                    <a:noFill/>
                    <a:ln>
                      <a:noFill/>
                    </a:ln>
                  </pic:spPr>
                </pic:pic>
              </a:graphicData>
            </a:graphic>
          </wp:inline>
        </w:drawing>
      </w:r>
    </w:p>
    <w:p w:rsidR="00E57117" w:rsidRDefault="005F39DC" w:rsidP="005F39DC">
      <w:pPr>
        <w:pStyle w:val="LabStepNumbered"/>
      </w:pPr>
      <w:r>
        <w:lastRenderedPageBreak/>
        <w:t xml:space="preserve">The new feature that has been created has an initial name of Feature1. Right-click on the node for this feature and click the </w:t>
      </w:r>
      <w:r w:rsidRPr="005F39DC">
        <w:rPr>
          <w:b/>
        </w:rPr>
        <w:t>Rename</w:t>
      </w:r>
      <w:r>
        <w:t xml:space="preserve"> command. Give the new feature a name of </w:t>
      </w:r>
      <w:r w:rsidRPr="005F39DC">
        <w:rPr>
          <w:b/>
        </w:rPr>
        <w:t>MainSite</w:t>
      </w:r>
      <w:r>
        <w:t>. This name has been selected to convey the feature will have  scope equal to Site which means it will activate at the level of the site collection</w:t>
      </w:r>
      <w:r w:rsidR="00E57117">
        <w:t>.</w:t>
      </w:r>
    </w:p>
    <w:p w:rsidR="00E57117" w:rsidRDefault="00E57117" w:rsidP="00E57117">
      <w:pPr>
        <w:pStyle w:val="LabStepScreenshot"/>
      </w:pPr>
      <w:r>
        <w:rPr>
          <w:noProof/>
        </w:rPr>
        <w:drawing>
          <wp:inline distT="0" distB="0" distL="0" distR="0" wp14:anchorId="3D38C715" wp14:editId="463A47C5">
            <wp:extent cx="2295525" cy="178936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9909" cy="1792786"/>
                    </a:xfrm>
                    <a:prstGeom prst="rect">
                      <a:avLst/>
                    </a:prstGeom>
                    <a:noFill/>
                    <a:ln>
                      <a:noFill/>
                    </a:ln>
                  </pic:spPr>
                </pic:pic>
              </a:graphicData>
            </a:graphic>
          </wp:inline>
        </w:drawing>
      </w:r>
    </w:p>
    <w:p w:rsidR="002C6DDC" w:rsidRDefault="00E75E69" w:rsidP="00E75E69">
      <w:pPr>
        <w:pStyle w:val="LabStepNumbered"/>
      </w:pPr>
      <w:r>
        <w:t xml:space="preserve">Double click on the feature named </w:t>
      </w:r>
      <w:r w:rsidRPr="00E75E69">
        <w:rPr>
          <w:b/>
        </w:rPr>
        <w:t>MainSite</w:t>
      </w:r>
      <w:r>
        <w:t xml:space="preserve"> to open it in the </w:t>
      </w:r>
      <w:r w:rsidR="00E57117">
        <w:t xml:space="preserve">Feature Designer </w:t>
      </w:r>
      <w:r>
        <w:t xml:space="preserve">if it is not already open. In the Feature Designer, modify the </w:t>
      </w:r>
      <w:r w:rsidRPr="00E75E69">
        <w:rPr>
          <w:b/>
        </w:rPr>
        <w:t>T</w:t>
      </w:r>
      <w:r w:rsidR="00E57117" w:rsidRPr="00E75E69">
        <w:rPr>
          <w:b/>
        </w:rPr>
        <w:t>itle</w:t>
      </w:r>
      <w:r w:rsidR="00E57117">
        <w:t xml:space="preserve"> to </w:t>
      </w:r>
      <w:r w:rsidRPr="00E75E69">
        <w:rPr>
          <w:b/>
        </w:rPr>
        <w:t>A Test Feature To Apply Wingtip Branding</w:t>
      </w:r>
      <w:r>
        <w:t>. Add a D</w:t>
      </w:r>
      <w:r w:rsidR="00E57117">
        <w:t xml:space="preserve">escription </w:t>
      </w:r>
      <w:r>
        <w:t>such as the one shown in the following screenshot</w:t>
      </w:r>
      <w:r w:rsidR="00E57117">
        <w:t xml:space="preserve">. </w:t>
      </w:r>
      <w:r>
        <w:t xml:space="preserve">Make sure you use the drop down box to modify the value of the </w:t>
      </w:r>
      <w:r w:rsidRPr="00E75E69">
        <w:rPr>
          <w:b/>
        </w:rPr>
        <w:t>Scope</w:t>
      </w:r>
      <w:r>
        <w:t xml:space="preserve"> property from the default value of </w:t>
      </w:r>
      <w:r w:rsidRPr="00E75E69">
        <w:rPr>
          <w:b/>
        </w:rPr>
        <w:t>Web</w:t>
      </w:r>
      <w:r>
        <w:t xml:space="preserve"> to a new value of </w:t>
      </w:r>
      <w:r w:rsidRPr="00E75E69">
        <w:rPr>
          <w:b/>
        </w:rPr>
        <w:t>Site</w:t>
      </w:r>
      <w:r>
        <w:t>. This change will ensure the feature activates at the level of the site collection.</w:t>
      </w:r>
    </w:p>
    <w:p w:rsidR="00E57117" w:rsidRDefault="00E57117" w:rsidP="00E57117">
      <w:pPr>
        <w:pStyle w:val="LabStepScreenshot"/>
      </w:pPr>
      <w:r w:rsidRPr="00E75E69">
        <w:rPr>
          <w:rStyle w:val="LabStepScreenshotFrame"/>
        </w:rPr>
        <w:drawing>
          <wp:inline distT="0" distB="0" distL="0" distR="0" wp14:anchorId="44E033EC" wp14:editId="6834B907">
            <wp:extent cx="4791075" cy="113816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3414" cy="1138725"/>
                    </a:xfrm>
                    <a:prstGeom prst="rect">
                      <a:avLst/>
                    </a:prstGeom>
                    <a:noFill/>
                    <a:ln>
                      <a:noFill/>
                    </a:ln>
                  </pic:spPr>
                </pic:pic>
              </a:graphicData>
            </a:graphic>
          </wp:inline>
        </w:drawing>
      </w:r>
    </w:p>
    <w:p w:rsidR="00E75E69" w:rsidRDefault="00E75E69" w:rsidP="00E57117">
      <w:pPr>
        <w:pStyle w:val="LabStepNumbered"/>
      </w:pPr>
      <w:r>
        <w:t xml:space="preserve">While this new feature doesn’t actually do anything yet, you can still test it to make sure that Visual Studio 2010 is able to activate it in your test site. Right-click on the project node named </w:t>
      </w:r>
      <w:r w:rsidRPr="00E75E69">
        <w:rPr>
          <w:b/>
        </w:rPr>
        <w:t>WingtipBrandingLab</w:t>
      </w:r>
      <w:r>
        <w:t xml:space="preserve"> and click the </w:t>
      </w:r>
      <w:r w:rsidRPr="00E75E69">
        <w:rPr>
          <w:b/>
        </w:rPr>
        <w:t>Deploy</w:t>
      </w:r>
      <w:r>
        <w:t xml:space="preserve"> command. When you run this command, Visual Studio builds the </w:t>
      </w:r>
      <w:r w:rsidRPr="00E75E69">
        <w:rPr>
          <w:b/>
        </w:rPr>
        <w:t>MainSite</w:t>
      </w:r>
      <w:r>
        <w:t xml:space="preserve"> feature into a solution package named </w:t>
      </w:r>
      <w:r w:rsidRPr="00E75E69">
        <w:rPr>
          <w:b/>
        </w:rPr>
        <w:t>WingtipBrandingLab.wsp</w:t>
      </w:r>
      <w:r>
        <w:t xml:space="preserve"> and then uploads the solution and activates it within the testing site collection.</w:t>
      </w:r>
    </w:p>
    <w:p w:rsidR="00E57117" w:rsidRDefault="00E57117" w:rsidP="00E57117">
      <w:pPr>
        <w:pStyle w:val="LabStepScreenshot"/>
      </w:pPr>
      <w:r>
        <w:rPr>
          <w:noProof/>
        </w:rPr>
        <w:drawing>
          <wp:inline distT="0" distB="0" distL="0" distR="0" wp14:anchorId="49AB28A5" wp14:editId="46431962">
            <wp:extent cx="2771775" cy="136580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8425" cy="1369080"/>
                    </a:xfrm>
                    <a:prstGeom prst="rect">
                      <a:avLst/>
                    </a:prstGeom>
                    <a:noFill/>
                    <a:ln>
                      <a:noFill/>
                    </a:ln>
                  </pic:spPr>
                </pic:pic>
              </a:graphicData>
            </a:graphic>
          </wp:inline>
        </w:drawing>
      </w:r>
    </w:p>
    <w:p w:rsidR="00E57117" w:rsidRDefault="00E75E69" w:rsidP="00E57117">
      <w:pPr>
        <w:pStyle w:val="LabStepNumbered"/>
      </w:pPr>
      <w:r>
        <w:t xml:space="preserve">After running the </w:t>
      </w:r>
      <w:r w:rsidRPr="00E75E69">
        <w:rPr>
          <w:b/>
        </w:rPr>
        <w:t>Deploy</w:t>
      </w:r>
      <w:r>
        <w:t xml:space="preserve"> command, return to the test site in the browser</w:t>
      </w:r>
      <w:r w:rsidR="004402EC">
        <w:t xml:space="preserve">. This is the site located at </w:t>
      </w:r>
      <w:r w:rsidR="004402EC" w:rsidRPr="004402EC">
        <w:rPr>
          <w:b/>
        </w:rPr>
        <w:t>http://intranet.wingtip.com/sites/sales</w:t>
      </w:r>
      <w:r>
        <w:t xml:space="preserve">. </w:t>
      </w:r>
      <w:r w:rsidR="0078763B">
        <w:t>Make sure you are at the top-leve</w:t>
      </w:r>
      <w:r w:rsidR="004402EC">
        <w:t>l</w:t>
      </w:r>
      <w:r w:rsidR="0078763B">
        <w:t xml:space="preserve"> site. </w:t>
      </w:r>
      <w:r w:rsidR="004402EC">
        <w:t>D</w:t>
      </w:r>
      <w:r w:rsidR="0078763B">
        <w:t xml:space="preserve">rop down the </w:t>
      </w:r>
      <w:r w:rsidR="0078763B" w:rsidRPr="004402EC">
        <w:rPr>
          <w:b/>
        </w:rPr>
        <w:t>Site Actions</w:t>
      </w:r>
      <w:r w:rsidR="0078763B">
        <w:t xml:space="preserve"> menu and click the </w:t>
      </w:r>
      <w:r w:rsidR="0078763B" w:rsidRPr="004402EC">
        <w:rPr>
          <w:b/>
        </w:rPr>
        <w:t>Site Setting</w:t>
      </w:r>
      <w:r w:rsidR="0078763B">
        <w:t xml:space="preserve"> command to navigate to the </w:t>
      </w:r>
      <w:r w:rsidR="004402EC">
        <w:t xml:space="preserve">Site Setting page. Find the group of links with the caption </w:t>
      </w:r>
      <w:r w:rsidR="004402EC" w:rsidRPr="004402EC">
        <w:rPr>
          <w:b/>
        </w:rPr>
        <w:t>Site Collection Administration</w:t>
      </w:r>
      <w:r w:rsidR="004402EC">
        <w:t>. Within the group, locate and click the link with the caption of Site collection features to navigate to the Site Collection Administration page for Features.</w:t>
      </w:r>
    </w:p>
    <w:p w:rsidR="00E57117" w:rsidRDefault="00E57117" w:rsidP="00E57117">
      <w:pPr>
        <w:pStyle w:val="LabStepScreenshot"/>
      </w:pPr>
      <w:r w:rsidRPr="0078763B">
        <w:rPr>
          <w:rStyle w:val="LabStepScreenshotFrame"/>
        </w:rPr>
        <w:lastRenderedPageBreak/>
        <w:drawing>
          <wp:inline distT="0" distB="0" distL="0" distR="0" wp14:anchorId="17319D78" wp14:editId="6572C867">
            <wp:extent cx="1390650" cy="12695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1858" cy="1270644"/>
                    </a:xfrm>
                    <a:prstGeom prst="rect">
                      <a:avLst/>
                    </a:prstGeom>
                    <a:noFill/>
                    <a:ln>
                      <a:noFill/>
                    </a:ln>
                  </pic:spPr>
                </pic:pic>
              </a:graphicData>
            </a:graphic>
          </wp:inline>
        </w:drawing>
      </w:r>
    </w:p>
    <w:p w:rsidR="004402EC" w:rsidRDefault="004402EC" w:rsidP="004402EC">
      <w:pPr>
        <w:pStyle w:val="LabStepNumbered"/>
      </w:pPr>
      <w:r>
        <w:t xml:space="preserve">On the Site Collection Administration page for features you should be able to verify that your feature is showing and that it is in an activated state. Note that this page does not show the names of features such as </w:t>
      </w:r>
      <w:r w:rsidRPr="004402EC">
        <w:rPr>
          <w:b/>
        </w:rPr>
        <w:t>MainSite</w:t>
      </w:r>
      <w:r>
        <w:t xml:space="preserve">. Instead, it displays a features </w:t>
      </w:r>
      <w:r w:rsidRPr="004402EC">
        <w:rPr>
          <w:b/>
        </w:rPr>
        <w:t>Title</w:t>
      </w:r>
      <w:r>
        <w:t xml:space="preserve"> property and </w:t>
      </w:r>
      <w:r w:rsidRPr="004402EC">
        <w:rPr>
          <w:b/>
        </w:rPr>
        <w:t>Description</w:t>
      </w:r>
      <w:r>
        <w:t xml:space="preserve"> property. </w:t>
      </w:r>
    </w:p>
    <w:p w:rsidR="00E57117" w:rsidRDefault="004402EC" w:rsidP="00E57117">
      <w:pPr>
        <w:pStyle w:val="LabStepScreenshot"/>
      </w:pPr>
      <w:r w:rsidRPr="004402EC">
        <w:rPr>
          <w:rStyle w:val="LabStepScreenshotFrame"/>
        </w:rPr>
        <w:drawing>
          <wp:inline distT="0" distB="0" distL="0" distR="0" wp14:anchorId="7F7F0004" wp14:editId="4630892C">
            <wp:extent cx="3990975" cy="1355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459" cy="1357092"/>
                    </a:xfrm>
                    <a:prstGeom prst="rect">
                      <a:avLst/>
                    </a:prstGeom>
                    <a:noFill/>
                    <a:ln>
                      <a:noFill/>
                    </a:ln>
                  </pic:spPr>
                </pic:pic>
              </a:graphicData>
            </a:graphic>
          </wp:inline>
        </w:drawing>
      </w:r>
    </w:p>
    <w:p w:rsidR="004402EC" w:rsidRPr="00E57117" w:rsidRDefault="004402EC" w:rsidP="004402EC">
      <w:pPr>
        <w:pStyle w:val="LabStepNumbered"/>
      </w:pPr>
      <w:r>
        <w:t xml:space="preserve">You are now at a point where you can add new elements to your feature and test </w:t>
      </w:r>
      <w:r w:rsidR="00F938DC">
        <w:t xml:space="preserve">them by simply running the </w:t>
      </w:r>
      <w:r w:rsidRPr="00F938DC">
        <w:rPr>
          <w:b/>
        </w:rPr>
        <w:t>Deploy</w:t>
      </w:r>
      <w:r>
        <w:t xml:space="preserve"> command</w:t>
      </w:r>
      <w:r w:rsidR="00F938DC">
        <w:t xml:space="preserve">. Each time you run the </w:t>
      </w:r>
      <w:r w:rsidR="00F938DC" w:rsidRPr="00F938DC">
        <w:rPr>
          <w:b/>
        </w:rPr>
        <w:t>Deploy</w:t>
      </w:r>
      <w:r w:rsidR="00F938DC">
        <w:t xml:space="preserve"> command</w:t>
      </w:r>
      <w:r>
        <w:t xml:space="preserve">, Visual Studio 2010 will deactivate and remove the previous version and then uploaded and activate the updated version. This makes it fast and easy to </w:t>
      </w:r>
      <w:r w:rsidR="00F938DC">
        <w:t xml:space="preserve">add and edit branding files such as master pages and CSS files because you can quickly </w:t>
      </w:r>
      <w:r>
        <w:t xml:space="preserve">test your work </w:t>
      </w:r>
      <w:r w:rsidR="00F938DC">
        <w:t>at any point</w:t>
      </w:r>
      <w:r>
        <w:t>.</w:t>
      </w:r>
    </w:p>
    <w:p w:rsidR="002C6DDC" w:rsidRDefault="006133C4" w:rsidP="005C60A6">
      <w:pPr>
        <w:pStyle w:val="Heading3"/>
      </w:pPr>
      <w:r>
        <w:t>Exercise 3</w:t>
      </w:r>
      <w:r w:rsidR="002C6DDC" w:rsidRPr="00FC79BD">
        <w:t xml:space="preserve">: </w:t>
      </w:r>
      <w:r w:rsidR="002C6DDC">
        <w:t>Adding a Module to Deploy a Custom Master Page</w:t>
      </w:r>
    </w:p>
    <w:p w:rsidR="00961446" w:rsidRDefault="00A21B02" w:rsidP="00A21B02">
      <w:pPr>
        <w:pStyle w:val="LabExerciseCallout"/>
      </w:pPr>
      <w:r>
        <w:t xml:space="preserve">The </w:t>
      </w:r>
      <w:r w:rsidR="006133C4">
        <w:t xml:space="preserve">next </w:t>
      </w:r>
      <w:r>
        <w:t xml:space="preserve">step in creating a custom branding solution is to </w:t>
      </w:r>
      <w:r w:rsidR="006133C4">
        <w:t xml:space="preserve">add </w:t>
      </w:r>
      <w:r>
        <w:t xml:space="preserve">a custom master page. </w:t>
      </w:r>
      <w:r w:rsidR="006133C4">
        <w:t xml:space="preserve">You will do this by adding a </w:t>
      </w:r>
      <w:r>
        <w:rPr>
          <w:rStyle w:val="Strong"/>
          <w:rFonts w:ascii="Segoe UI" w:hAnsi="Segoe UI" w:cs="Segoe UI"/>
          <w:color w:val="000000"/>
          <w:sz w:val="19"/>
          <w:szCs w:val="19"/>
        </w:rPr>
        <w:t>Module</w:t>
      </w:r>
      <w:r>
        <w:t xml:space="preserve"> project item </w:t>
      </w:r>
      <w:r w:rsidR="006133C4">
        <w:t xml:space="preserve">and configuring it </w:t>
      </w:r>
      <w:r>
        <w:t>to deploy the custom master page into the master page gallery.</w:t>
      </w:r>
    </w:p>
    <w:p w:rsidR="00A21B02" w:rsidRDefault="00961446" w:rsidP="00A21B02">
      <w:pPr>
        <w:pStyle w:val="LabExerciseCallout"/>
      </w:pPr>
      <w:r>
        <w:t>The purpose of this lab exercise is for you to learn how to properly deploy a master page. Therefore, you will not be required to actually design or edit a master page. Instead, the lab provides you with a file for a custom master page that has already been completed.</w:t>
      </w:r>
    </w:p>
    <w:p w:rsidR="006133C4" w:rsidRDefault="006133C4" w:rsidP="00230AFE">
      <w:pPr>
        <w:pStyle w:val="LabStepNumbered"/>
        <w:numPr>
          <w:ilvl w:val="0"/>
          <w:numId w:val="4"/>
        </w:numPr>
      </w:pPr>
      <w:r>
        <w:t xml:space="preserve">Return to Visual Studio 2010 and make sure the project named </w:t>
      </w:r>
      <w:r w:rsidRPr="002C6DDC">
        <w:rPr>
          <w:rStyle w:val="Strong"/>
          <w:rFonts w:ascii="Segoe UI" w:hAnsi="Segoe UI" w:cs="Segoe UI"/>
          <w:color w:val="000000"/>
          <w:sz w:val="19"/>
          <w:szCs w:val="19"/>
        </w:rPr>
        <w:t>WingtipBranding</w:t>
      </w:r>
      <w:r>
        <w:rPr>
          <w:rStyle w:val="Strong"/>
          <w:rFonts w:ascii="Segoe UI" w:hAnsi="Segoe UI" w:cs="Segoe UI"/>
          <w:color w:val="000000"/>
          <w:sz w:val="19"/>
          <w:szCs w:val="19"/>
        </w:rPr>
        <w:t>Lab</w:t>
      </w:r>
      <w:r>
        <w:rPr>
          <w:rStyle w:val="Strong"/>
          <w:rFonts w:ascii="Segoe UI" w:hAnsi="Segoe UI" w:cs="Segoe UI"/>
          <w:b w:val="0"/>
          <w:color w:val="000000"/>
          <w:sz w:val="19"/>
          <w:szCs w:val="19"/>
        </w:rPr>
        <w:t xml:space="preserve"> is open</w:t>
      </w:r>
      <w:r w:rsidR="009B275F">
        <w:rPr>
          <w:rStyle w:val="Strong"/>
          <w:rFonts w:ascii="Segoe UI" w:hAnsi="Segoe UI" w:cs="Segoe UI"/>
          <w:b w:val="0"/>
          <w:color w:val="000000"/>
          <w:sz w:val="19"/>
          <w:szCs w:val="19"/>
        </w:rPr>
        <w:t>.</w:t>
      </w:r>
    </w:p>
    <w:p w:rsidR="009B275F" w:rsidRDefault="009B275F" w:rsidP="00230AFE">
      <w:pPr>
        <w:pStyle w:val="LabStepNumbered"/>
        <w:numPr>
          <w:ilvl w:val="0"/>
          <w:numId w:val="4"/>
        </w:numPr>
      </w:pPr>
      <w:r>
        <w:t xml:space="preserve">In </w:t>
      </w:r>
      <w:r w:rsidR="00A21B02" w:rsidRPr="002C6DDC">
        <w:rPr>
          <w:rStyle w:val="Strong"/>
          <w:rFonts w:ascii="Segoe UI" w:hAnsi="Segoe UI" w:cs="Segoe UI"/>
          <w:color w:val="000000"/>
          <w:sz w:val="19"/>
          <w:szCs w:val="19"/>
        </w:rPr>
        <w:t>Solution Explorer</w:t>
      </w:r>
      <w:r w:rsidR="00A21B02">
        <w:t xml:space="preserve">, right-click the </w:t>
      </w:r>
      <w:r w:rsidR="00A21B02" w:rsidRPr="002C6DDC">
        <w:rPr>
          <w:rStyle w:val="Strong"/>
          <w:rFonts w:ascii="Segoe UI" w:hAnsi="Segoe UI" w:cs="Segoe UI"/>
          <w:color w:val="000000"/>
          <w:sz w:val="19"/>
          <w:szCs w:val="19"/>
        </w:rPr>
        <w:t>WingtipBranding</w:t>
      </w:r>
      <w:r>
        <w:rPr>
          <w:rStyle w:val="Strong"/>
          <w:rFonts w:ascii="Segoe UI" w:hAnsi="Segoe UI" w:cs="Segoe UI"/>
          <w:color w:val="000000"/>
          <w:sz w:val="19"/>
          <w:szCs w:val="19"/>
        </w:rPr>
        <w:t>Lab</w:t>
      </w:r>
      <w:r w:rsidR="00A21B02">
        <w:t xml:space="preserve"> project node. </w:t>
      </w:r>
      <w:r w:rsidR="00F938DC">
        <w:t xml:space="preserve">Select the command </w:t>
      </w:r>
      <w:r w:rsidR="00A21B02" w:rsidRPr="002C6DDC">
        <w:rPr>
          <w:rStyle w:val="Strong"/>
          <w:rFonts w:ascii="Segoe UI" w:hAnsi="Segoe UI" w:cs="Segoe UI"/>
          <w:color w:val="000000"/>
          <w:sz w:val="19"/>
          <w:szCs w:val="19"/>
        </w:rPr>
        <w:t xml:space="preserve">Add </w:t>
      </w:r>
      <w:r w:rsidR="00F938DC">
        <w:t xml:space="preserve">&gt; </w:t>
      </w:r>
      <w:r w:rsidR="00A21B02" w:rsidRPr="002C6DDC">
        <w:rPr>
          <w:rStyle w:val="Strong"/>
          <w:rFonts w:ascii="Segoe UI" w:hAnsi="Segoe UI" w:cs="Segoe UI"/>
          <w:color w:val="000000"/>
          <w:sz w:val="19"/>
          <w:szCs w:val="19"/>
        </w:rPr>
        <w:t>New Item</w:t>
      </w:r>
      <w:r>
        <w:t>.</w:t>
      </w:r>
      <w:r w:rsidR="00F938DC">
        <w:t xml:space="preserve"> Selecting this command will display the </w:t>
      </w:r>
      <w:r w:rsidR="00F938DC" w:rsidRPr="00F938DC">
        <w:rPr>
          <w:b/>
        </w:rPr>
        <w:t>Add New Item</w:t>
      </w:r>
      <w:r w:rsidR="00F938DC">
        <w:t xml:space="preserve"> dialog.</w:t>
      </w:r>
    </w:p>
    <w:p w:rsidR="009B275F" w:rsidRDefault="00F938DC" w:rsidP="00F938DC">
      <w:pPr>
        <w:pStyle w:val="LabStepScreenshot"/>
      </w:pPr>
      <w:r w:rsidRPr="00F938DC">
        <w:rPr>
          <w:rStyle w:val="LabStepScreenshotFrame"/>
        </w:rPr>
        <w:drawing>
          <wp:inline distT="0" distB="0" distL="0" distR="0" wp14:anchorId="4F0B303B" wp14:editId="7B4619B4">
            <wp:extent cx="2995695"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5695" cy="1676400"/>
                    </a:xfrm>
                    <a:prstGeom prst="rect">
                      <a:avLst/>
                    </a:prstGeom>
                    <a:noFill/>
                    <a:ln>
                      <a:noFill/>
                    </a:ln>
                  </pic:spPr>
                </pic:pic>
              </a:graphicData>
            </a:graphic>
          </wp:inline>
        </w:drawing>
      </w:r>
    </w:p>
    <w:p w:rsidR="00A21B02" w:rsidRPr="00A21B02" w:rsidRDefault="00A21B02" w:rsidP="00230AFE">
      <w:pPr>
        <w:pStyle w:val="LabStepNumbered"/>
        <w:numPr>
          <w:ilvl w:val="0"/>
          <w:numId w:val="4"/>
        </w:numPr>
      </w:pPr>
      <w:r w:rsidRPr="002C6DDC">
        <w:rPr>
          <w:rFonts w:ascii="Segoe UI" w:hAnsi="Segoe UI" w:cs="Segoe UI"/>
          <w:color w:val="000000"/>
          <w:sz w:val="19"/>
          <w:szCs w:val="19"/>
        </w:rPr>
        <w:lastRenderedPageBreak/>
        <w:t xml:space="preserve">In the </w:t>
      </w:r>
      <w:r w:rsidRPr="002C6DDC">
        <w:rPr>
          <w:rStyle w:val="Strong"/>
          <w:rFonts w:ascii="Segoe UI" w:hAnsi="Segoe UI" w:cs="Segoe UI"/>
          <w:color w:val="000000"/>
          <w:sz w:val="19"/>
          <w:szCs w:val="19"/>
        </w:rPr>
        <w:t>Add New Item</w:t>
      </w:r>
      <w:r w:rsidRPr="002C6DDC">
        <w:rPr>
          <w:rFonts w:ascii="Segoe UI" w:hAnsi="Segoe UI" w:cs="Segoe UI"/>
          <w:color w:val="000000"/>
          <w:sz w:val="19"/>
          <w:szCs w:val="19"/>
        </w:rPr>
        <w:t xml:space="preserve"> dialog box, </w:t>
      </w:r>
      <w:r w:rsidR="00F938DC">
        <w:rPr>
          <w:rFonts w:ascii="Segoe UI" w:hAnsi="Segoe UI" w:cs="Segoe UI"/>
          <w:color w:val="000000"/>
          <w:sz w:val="19"/>
          <w:szCs w:val="19"/>
        </w:rPr>
        <w:t xml:space="preserve">select the project item template named </w:t>
      </w:r>
      <w:r w:rsidRPr="002C6DDC">
        <w:rPr>
          <w:rStyle w:val="Strong"/>
          <w:rFonts w:ascii="Segoe UI" w:hAnsi="Segoe UI" w:cs="Segoe UI"/>
          <w:color w:val="000000"/>
          <w:sz w:val="19"/>
          <w:szCs w:val="19"/>
        </w:rPr>
        <w:t>Module</w:t>
      </w:r>
      <w:r w:rsidR="00F938DC">
        <w:rPr>
          <w:rFonts w:ascii="Segoe UI" w:hAnsi="Segoe UI" w:cs="Segoe UI"/>
          <w:color w:val="000000"/>
          <w:sz w:val="19"/>
          <w:szCs w:val="19"/>
        </w:rPr>
        <w:t xml:space="preserve">. Give the new Module item a name of </w:t>
      </w:r>
      <w:r w:rsidRPr="00F938DC">
        <w:rPr>
          <w:rFonts w:ascii="Segoe UI" w:hAnsi="Segoe UI" w:cs="Segoe UI"/>
          <w:b/>
          <w:color w:val="000000"/>
          <w:sz w:val="19"/>
          <w:szCs w:val="19"/>
        </w:rPr>
        <w:t>Master Page Gallery</w:t>
      </w:r>
      <w:r w:rsidRPr="002C6DDC">
        <w:rPr>
          <w:rFonts w:ascii="Segoe UI" w:hAnsi="Segoe UI" w:cs="Segoe UI"/>
          <w:color w:val="000000"/>
          <w:sz w:val="19"/>
          <w:szCs w:val="19"/>
        </w:rPr>
        <w:t xml:space="preserve"> as shown in the following screenshot.</w:t>
      </w:r>
      <w:r w:rsidR="00F938DC">
        <w:rPr>
          <w:rFonts w:ascii="Segoe UI" w:hAnsi="Segoe UI" w:cs="Segoe UI"/>
          <w:color w:val="000000"/>
          <w:sz w:val="19"/>
          <w:szCs w:val="19"/>
        </w:rPr>
        <w:t xml:space="preserve"> Click the </w:t>
      </w:r>
      <w:r w:rsidR="00F938DC" w:rsidRPr="00F938DC">
        <w:rPr>
          <w:rFonts w:ascii="Segoe UI" w:hAnsi="Segoe UI" w:cs="Segoe UI"/>
          <w:b/>
          <w:color w:val="000000"/>
          <w:sz w:val="19"/>
          <w:szCs w:val="19"/>
        </w:rPr>
        <w:t>Add</w:t>
      </w:r>
      <w:r w:rsidR="00F938DC">
        <w:rPr>
          <w:rFonts w:ascii="Segoe UI" w:hAnsi="Segoe UI" w:cs="Segoe UI"/>
          <w:color w:val="000000"/>
          <w:sz w:val="19"/>
          <w:szCs w:val="19"/>
        </w:rPr>
        <w:t xml:space="preserve"> button to add the new Module item to your project.</w:t>
      </w:r>
    </w:p>
    <w:p w:rsidR="00A21B02" w:rsidRDefault="00F938DC" w:rsidP="00A21B02">
      <w:pPr>
        <w:pStyle w:val="LabStepScreenshot"/>
      </w:pPr>
      <w:r>
        <w:rPr>
          <w:noProof/>
        </w:rPr>
        <w:drawing>
          <wp:inline distT="0" distB="0" distL="0" distR="0" wp14:anchorId="4B54F92A" wp14:editId="15E793F5">
            <wp:extent cx="3886447"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8852" cy="2687712"/>
                    </a:xfrm>
                    <a:prstGeom prst="rect">
                      <a:avLst/>
                    </a:prstGeom>
                  </pic:spPr>
                </pic:pic>
              </a:graphicData>
            </a:graphic>
          </wp:inline>
        </w:drawing>
      </w:r>
    </w:p>
    <w:p w:rsidR="00961446" w:rsidRPr="00961446" w:rsidRDefault="00A21B02" w:rsidP="00A21B02">
      <w:pPr>
        <w:pStyle w:val="LabStepNumbered"/>
      </w:pPr>
      <w:r>
        <w:rPr>
          <w:rFonts w:ascii="Segoe UI" w:hAnsi="Segoe UI" w:cs="Segoe UI"/>
          <w:color w:val="000000"/>
          <w:sz w:val="19"/>
          <w:szCs w:val="19"/>
        </w:rPr>
        <w:t xml:space="preserve">After you create the new Module, it contains an element manifest named </w:t>
      </w:r>
      <w:r w:rsidRPr="00A21B02">
        <w:rPr>
          <w:rFonts w:ascii="Segoe UI" w:hAnsi="Segoe UI" w:cs="Segoe UI"/>
          <w:b/>
          <w:color w:val="000000"/>
          <w:sz w:val="19"/>
          <w:szCs w:val="19"/>
        </w:rPr>
        <w:t>Elements.xml</w:t>
      </w:r>
      <w:r>
        <w:rPr>
          <w:rFonts w:ascii="Segoe UI" w:hAnsi="Segoe UI" w:cs="Segoe UI"/>
          <w:color w:val="000000"/>
          <w:sz w:val="19"/>
          <w:szCs w:val="19"/>
        </w:rPr>
        <w:t xml:space="preserve"> and a sample element file named </w:t>
      </w:r>
      <w:r w:rsidRPr="00A21B02">
        <w:rPr>
          <w:rFonts w:ascii="Segoe UI" w:hAnsi="Segoe UI" w:cs="Segoe UI"/>
          <w:b/>
          <w:color w:val="000000"/>
          <w:sz w:val="19"/>
          <w:szCs w:val="19"/>
        </w:rPr>
        <w:t>Sample.txt</w:t>
      </w:r>
      <w:r>
        <w:rPr>
          <w:rFonts w:ascii="Segoe UI" w:hAnsi="Segoe UI" w:cs="Segoe UI"/>
          <w:color w:val="000000"/>
          <w:sz w:val="19"/>
          <w:szCs w:val="19"/>
        </w:rPr>
        <w:t xml:space="preserve">. </w:t>
      </w:r>
    </w:p>
    <w:p w:rsidR="00961446" w:rsidRPr="00961446" w:rsidRDefault="00961446" w:rsidP="00961446">
      <w:pPr>
        <w:pStyle w:val="LabStepScreenshot"/>
      </w:pPr>
      <w:r w:rsidRPr="00961446">
        <w:rPr>
          <w:rStyle w:val="LabStepScreenshotFrame"/>
        </w:rPr>
        <w:drawing>
          <wp:inline distT="0" distB="0" distL="0" distR="0" wp14:anchorId="7023CD5B" wp14:editId="288A1478">
            <wp:extent cx="1015769" cy="100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5769" cy="1009650"/>
                    </a:xfrm>
                    <a:prstGeom prst="rect">
                      <a:avLst/>
                    </a:prstGeom>
                    <a:noFill/>
                    <a:ln>
                      <a:noFill/>
                    </a:ln>
                  </pic:spPr>
                </pic:pic>
              </a:graphicData>
            </a:graphic>
          </wp:inline>
        </w:drawing>
      </w:r>
    </w:p>
    <w:p w:rsidR="00A21B02" w:rsidRPr="00A21B02" w:rsidRDefault="00961446" w:rsidP="00A21B02">
      <w:pPr>
        <w:pStyle w:val="LabStepNumbered"/>
      </w:pPr>
      <w:r>
        <w:rPr>
          <w:rFonts w:ascii="Segoe UI" w:hAnsi="Segoe UI" w:cs="Segoe UI"/>
          <w:color w:val="000000"/>
          <w:sz w:val="19"/>
          <w:szCs w:val="19"/>
        </w:rPr>
        <w:t xml:space="preserve">Delete the file named </w:t>
      </w:r>
      <w:r w:rsidR="00A21B02" w:rsidRPr="00961446">
        <w:rPr>
          <w:rFonts w:ascii="Segoe UI" w:hAnsi="Segoe UI" w:cs="Segoe UI"/>
          <w:b/>
          <w:color w:val="000000"/>
          <w:sz w:val="19"/>
          <w:szCs w:val="19"/>
        </w:rPr>
        <w:t>Sample.txt</w:t>
      </w:r>
      <w:r w:rsidR="00A21B02">
        <w:rPr>
          <w:rFonts w:ascii="Segoe UI" w:hAnsi="Segoe UI" w:cs="Segoe UI"/>
          <w:color w:val="000000"/>
          <w:sz w:val="19"/>
          <w:szCs w:val="19"/>
        </w:rPr>
        <w:t xml:space="preserve"> file</w:t>
      </w:r>
      <w:r>
        <w:rPr>
          <w:rFonts w:ascii="Segoe UI" w:hAnsi="Segoe UI" w:cs="Segoe UI"/>
          <w:color w:val="000000"/>
          <w:sz w:val="19"/>
          <w:szCs w:val="19"/>
        </w:rPr>
        <w:t xml:space="preserve"> by right-clicking it and select the </w:t>
      </w:r>
      <w:r w:rsidRPr="00961446">
        <w:rPr>
          <w:rFonts w:ascii="Segoe UI" w:hAnsi="Segoe UI" w:cs="Segoe UI"/>
          <w:b/>
          <w:color w:val="000000"/>
          <w:sz w:val="19"/>
          <w:szCs w:val="19"/>
        </w:rPr>
        <w:t>Delete</w:t>
      </w:r>
      <w:r>
        <w:rPr>
          <w:rFonts w:ascii="Segoe UI" w:hAnsi="Segoe UI" w:cs="Segoe UI"/>
          <w:color w:val="000000"/>
          <w:sz w:val="19"/>
          <w:szCs w:val="19"/>
        </w:rPr>
        <w:t xml:space="preserve"> command</w:t>
      </w:r>
      <w:r w:rsidR="00A21B02">
        <w:rPr>
          <w:rFonts w:ascii="Segoe UI" w:hAnsi="Segoe UI" w:cs="Segoe UI"/>
          <w:color w:val="000000"/>
          <w:sz w:val="19"/>
          <w:szCs w:val="19"/>
        </w:rPr>
        <w:t>.</w:t>
      </w:r>
    </w:p>
    <w:p w:rsidR="00DF2FB3" w:rsidRPr="00DF2FB3" w:rsidRDefault="00DF2FB3" w:rsidP="00DF2FB3">
      <w:pPr>
        <w:pStyle w:val="LabExerciseCallout"/>
        <w:rPr>
          <w:rFonts w:ascii="Verdana" w:hAnsi="Verdana"/>
          <w:color w:val="auto"/>
        </w:rPr>
      </w:pPr>
      <w:r>
        <w:t xml:space="preserve">Over the next few steps, </w:t>
      </w:r>
      <w:r w:rsidR="00A21B02">
        <w:t xml:space="preserve">you will add a </w:t>
      </w:r>
      <w:r w:rsidR="00961446">
        <w:t xml:space="preserve">custom </w:t>
      </w:r>
      <w:r w:rsidR="00A21B02">
        <w:t xml:space="preserve">master page </w:t>
      </w:r>
      <w:r w:rsidR="00961446">
        <w:t>to the Module folder</w:t>
      </w:r>
      <w:r w:rsidR="00A21B02">
        <w:t xml:space="preserve">. </w:t>
      </w:r>
    </w:p>
    <w:p w:rsidR="00961446" w:rsidRPr="00961446" w:rsidRDefault="00DF2FB3" w:rsidP="00A21B02">
      <w:pPr>
        <w:pStyle w:val="LabStepNumbered"/>
      </w:pPr>
      <w:r>
        <w:rPr>
          <w:rFonts w:ascii="Segoe UI" w:hAnsi="Segoe UI" w:cs="Segoe UI"/>
          <w:color w:val="000000"/>
          <w:sz w:val="19"/>
          <w:szCs w:val="19"/>
        </w:rPr>
        <w:t xml:space="preserve">Using the Windows Explorer, locate </w:t>
      </w:r>
      <w:r w:rsidR="00961446">
        <w:rPr>
          <w:rFonts w:ascii="Segoe UI" w:hAnsi="Segoe UI" w:cs="Segoe UI"/>
          <w:color w:val="000000"/>
          <w:sz w:val="19"/>
          <w:szCs w:val="19"/>
        </w:rPr>
        <w:t xml:space="preserve">the </w:t>
      </w:r>
      <w:r w:rsidR="00A21B02">
        <w:rPr>
          <w:rFonts w:ascii="Segoe UI" w:hAnsi="Segoe UI" w:cs="Segoe UI"/>
          <w:color w:val="000000"/>
          <w:sz w:val="19"/>
          <w:szCs w:val="19"/>
        </w:rPr>
        <w:t xml:space="preserve">completed master page </w:t>
      </w:r>
      <w:r w:rsidR="00961446">
        <w:rPr>
          <w:rFonts w:ascii="Segoe UI" w:hAnsi="Segoe UI" w:cs="Segoe UI"/>
          <w:color w:val="000000"/>
          <w:sz w:val="19"/>
          <w:szCs w:val="19"/>
        </w:rPr>
        <w:t xml:space="preserve">file named Wingtip.master. This master page file is located in the following </w:t>
      </w:r>
      <w:r>
        <w:rPr>
          <w:rFonts w:ascii="Segoe UI" w:hAnsi="Segoe UI" w:cs="Segoe UI"/>
          <w:color w:val="000000"/>
          <w:sz w:val="19"/>
          <w:szCs w:val="19"/>
        </w:rPr>
        <w:t xml:space="preserve">directory </w:t>
      </w:r>
      <w:r w:rsidR="00961446">
        <w:rPr>
          <w:rFonts w:ascii="Segoe UI" w:hAnsi="Segoe UI" w:cs="Segoe UI"/>
          <w:color w:val="000000"/>
          <w:sz w:val="19"/>
          <w:szCs w:val="19"/>
        </w:rPr>
        <w:t>inside the Student folder.</w:t>
      </w:r>
    </w:p>
    <w:p w:rsidR="00961446" w:rsidRPr="00645BB8" w:rsidRDefault="00961446" w:rsidP="00645BB8">
      <w:pPr>
        <w:pStyle w:val="LabStepCodeBlock"/>
      </w:pPr>
      <w:r w:rsidRPr="00961446">
        <w:t>C:\Student\Labs\Lab12_DevelopingSolutions\StarterFiles\MasterPageGallery</w:t>
      </w:r>
      <w:r w:rsidR="00A21B02">
        <w:t xml:space="preserve"> </w:t>
      </w:r>
    </w:p>
    <w:p w:rsidR="00961446" w:rsidRPr="00645BB8" w:rsidRDefault="00961446" w:rsidP="00A21B02">
      <w:pPr>
        <w:pStyle w:val="LabStepNumbered"/>
      </w:pPr>
      <w:r>
        <w:rPr>
          <w:rFonts w:ascii="Segoe UI" w:hAnsi="Segoe UI" w:cs="Segoe UI"/>
          <w:color w:val="000000"/>
          <w:sz w:val="19"/>
          <w:szCs w:val="19"/>
        </w:rPr>
        <w:t>Return to Visual Studio 2010</w:t>
      </w:r>
      <w:r w:rsidR="00DF2FB3">
        <w:rPr>
          <w:rFonts w:ascii="Segoe UI" w:hAnsi="Segoe UI" w:cs="Segoe UI"/>
          <w:color w:val="000000"/>
          <w:sz w:val="19"/>
          <w:szCs w:val="19"/>
        </w:rPr>
        <w:t>. R</w:t>
      </w:r>
      <w:r>
        <w:rPr>
          <w:rFonts w:ascii="Segoe UI" w:hAnsi="Segoe UI" w:cs="Segoe UI"/>
          <w:color w:val="000000"/>
          <w:sz w:val="19"/>
          <w:szCs w:val="19"/>
        </w:rPr>
        <w:t xml:space="preserve">ight-click on the node for the </w:t>
      </w:r>
      <w:r>
        <w:rPr>
          <w:rFonts w:ascii="Segoe UI" w:hAnsi="Segoe UI" w:cs="Segoe UI"/>
          <w:b/>
          <w:color w:val="000000"/>
          <w:sz w:val="19"/>
          <w:szCs w:val="19"/>
        </w:rPr>
        <w:t>Master P</w:t>
      </w:r>
      <w:r w:rsidRPr="00961446">
        <w:rPr>
          <w:rFonts w:ascii="Segoe UI" w:hAnsi="Segoe UI" w:cs="Segoe UI"/>
          <w:b/>
          <w:color w:val="000000"/>
          <w:sz w:val="19"/>
          <w:szCs w:val="19"/>
        </w:rPr>
        <w:t>age Gallery</w:t>
      </w:r>
      <w:r w:rsidR="00DF2FB3" w:rsidRPr="00DF2FB3">
        <w:rPr>
          <w:rFonts w:ascii="Segoe UI" w:hAnsi="Segoe UI" w:cs="Segoe UI"/>
          <w:color w:val="000000"/>
          <w:sz w:val="19"/>
          <w:szCs w:val="19"/>
        </w:rPr>
        <w:t xml:space="preserve"> Module and </w:t>
      </w:r>
      <w:r w:rsidR="00DF2FB3">
        <w:rPr>
          <w:rFonts w:ascii="Segoe UI" w:hAnsi="Segoe UI" w:cs="Segoe UI"/>
          <w:color w:val="000000"/>
          <w:sz w:val="19"/>
          <w:szCs w:val="19"/>
        </w:rPr>
        <w:t>s</w:t>
      </w:r>
      <w:r w:rsidR="00645BB8">
        <w:rPr>
          <w:rFonts w:ascii="Segoe UI" w:hAnsi="Segoe UI" w:cs="Segoe UI"/>
          <w:color w:val="000000"/>
          <w:sz w:val="19"/>
          <w:szCs w:val="19"/>
        </w:rPr>
        <w:t xml:space="preserve">elect the </w:t>
      </w:r>
      <w:r w:rsidR="00645BB8" w:rsidRPr="00645BB8">
        <w:rPr>
          <w:rFonts w:ascii="Segoe UI" w:hAnsi="Segoe UI" w:cs="Segoe UI"/>
          <w:b/>
          <w:color w:val="000000"/>
          <w:sz w:val="19"/>
          <w:szCs w:val="19"/>
        </w:rPr>
        <w:t>Add &gt; Existing</w:t>
      </w:r>
      <w:r w:rsidR="00645BB8">
        <w:rPr>
          <w:rFonts w:ascii="Segoe UI" w:hAnsi="Segoe UI" w:cs="Segoe UI"/>
          <w:color w:val="000000"/>
          <w:sz w:val="19"/>
          <w:szCs w:val="19"/>
        </w:rPr>
        <w:t xml:space="preserve"> command</w:t>
      </w:r>
      <w:r w:rsidR="00DF2FB3">
        <w:rPr>
          <w:rFonts w:ascii="Segoe UI" w:hAnsi="Segoe UI" w:cs="Segoe UI"/>
          <w:color w:val="000000"/>
          <w:sz w:val="19"/>
          <w:szCs w:val="19"/>
        </w:rPr>
        <w:t xml:space="preserve">. When you select this command, Visual Studio </w:t>
      </w:r>
      <w:r w:rsidR="00645BB8">
        <w:rPr>
          <w:rFonts w:ascii="Segoe UI" w:hAnsi="Segoe UI" w:cs="Segoe UI"/>
          <w:color w:val="000000"/>
          <w:sz w:val="19"/>
          <w:szCs w:val="19"/>
        </w:rPr>
        <w:t>display</w:t>
      </w:r>
      <w:r w:rsidR="00DF2FB3">
        <w:rPr>
          <w:rFonts w:ascii="Segoe UI" w:hAnsi="Segoe UI" w:cs="Segoe UI"/>
          <w:color w:val="000000"/>
          <w:sz w:val="19"/>
          <w:szCs w:val="19"/>
        </w:rPr>
        <w:t>s</w:t>
      </w:r>
      <w:r w:rsidR="00645BB8">
        <w:rPr>
          <w:rFonts w:ascii="Segoe UI" w:hAnsi="Segoe UI" w:cs="Segoe UI"/>
          <w:color w:val="000000"/>
          <w:sz w:val="19"/>
          <w:szCs w:val="19"/>
        </w:rPr>
        <w:t xml:space="preserve"> the </w:t>
      </w:r>
      <w:r w:rsidR="00645BB8" w:rsidRPr="00645BB8">
        <w:rPr>
          <w:rFonts w:ascii="Segoe UI" w:hAnsi="Segoe UI" w:cs="Segoe UI"/>
          <w:b/>
          <w:color w:val="000000"/>
          <w:sz w:val="19"/>
          <w:szCs w:val="19"/>
        </w:rPr>
        <w:t>Add Existing Item</w:t>
      </w:r>
      <w:r w:rsidR="00645BB8">
        <w:rPr>
          <w:rFonts w:ascii="Segoe UI" w:hAnsi="Segoe UI" w:cs="Segoe UI"/>
          <w:color w:val="000000"/>
          <w:sz w:val="19"/>
          <w:szCs w:val="19"/>
        </w:rPr>
        <w:t xml:space="preserve"> dialog.</w:t>
      </w:r>
    </w:p>
    <w:p w:rsidR="00645BB8" w:rsidRPr="00961446" w:rsidRDefault="00645BB8" w:rsidP="00645BB8">
      <w:pPr>
        <w:pStyle w:val="LabStepScreenshot"/>
      </w:pPr>
      <w:r w:rsidRPr="00645BB8">
        <w:rPr>
          <w:rStyle w:val="LabStepScreenshotFrame"/>
        </w:rPr>
        <w:drawing>
          <wp:inline distT="0" distB="0" distL="0" distR="0" wp14:anchorId="54401589" wp14:editId="39870FB9">
            <wp:extent cx="3695700" cy="106606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66067"/>
                    </a:xfrm>
                    <a:prstGeom prst="rect">
                      <a:avLst/>
                    </a:prstGeom>
                    <a:noFill/>
                    <a:ln>
                      <a:noFill/>
                    </a:ln>
                  </pic:spPr>
                </pic:pic>
              </a:graphicData>
            </a:graphic>
          </wp:inline>
        </w:drawing>
      </w:r>
    </w:p>
    <w:p w:rsidR="00645BB8" w:rsidRPr="00645BB8" w:rsidRDefault="00645BB8" w:rsidP="00A21B02">
      <w:pPr>
        <w:pStyle w:val="LabStepNumbered"/>
      </w:pPr>
      <w:r>
        <w:rPr>
          <w:rFonts w:ascii="Segoe UI" w:hAnsi="Segoe UI" w:cs="Segoe UI"/>
          <w:color w:val="000000"/>
          <w:sz w:val="19"/>
          <w:szCs w:val="19"/>
        </w:rPr>
        <w:t xml:space="preserve">Use the </w:t>
      </w:r>
      <w:r w:rsidRPr="00645BB8">
        <w:rPr>
          <w:rFonts w:ascii="Segoe UI" w:hAnsi="Segoe UI" w:cs="Segoe UI"/>
          <w:b/>
          <w:color w:val="000000"/>
          <w:sz w:val="19"/>
          <w:szCs w:val="19"/>
        </w:rPr>
        <w:t>Add Existing Item</w:t>
      </w:r>
      <w:r>
        <w:rPr>
          <w:rFonts w:ascii="Segoe UI" w:hAnsi="Segoe UI" w:cs="Segoe UI"/>
          <w:color w:val="000000"/>
          <w:sz w:val="19"/>
          <w:szCs w:val="19"/>
        </w:rPr>
        <w:t xml:space="preserve"> dialog to navigate to the custom master page named </w:t>
      </w:r>
      <w:r w:rsidRPr="00DF2FB3">
        <w:rPr>
          <w:rFonts w:ascii="Segoe UI" w:hAnsi="Segoe UI" w:cs="Segoe UI"/>
          <w:b/>
          <w:color w:val="000000"/>
          <w:sz w:val="19"/>
          <w:szCs w:val="19"/>
        </w:rPr>
        <w:t>wingtip.master</w:t>
      </w:r>
      <w:r>
        <w:rPr>
          <w:rFonts w:ascii="Segoe UI" w:hAnsi="Segoe UI" w:cs="Segoe UI"/>
          <w:color w:val="000000"/>
          <w:sz w:val="19"/>
          <w:szCs w:val="19"/>
        </w:rPr>
        <w:t>.</w:t>
      </w:r>
    </w:p>
    <w:p w:rsidR="00A21B02" w:rsidRDefault="00645BB8" w:rsidP="00645BB8">
      <w:pPr>
        <w:pStyle w:val="LabStepScreenshot"/>
      </w:pPr>
      <w:r w:rsidRPr="00645BB8">
        <w:rPr>
          <w:noProof/>
        </w:rPr>
        <w:lastRenderedPageBreak/>
        <w:drawing>
          <wp:inline distT="0" distB="0" distL="0" distR="0" wp14:anchorId="0D72F5B7" wp14:editId="0E49283A">
            <wp:extent cx="4143375" cy="22912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44176" cy="2291694"/>
                    </a:xfrm>
                    <a:prstGeom prst="rect">
                      <a:avLst/>
                    </a:prstGeom>
                  </pic:spPr>
                </pic:pic>
              </a:graphicData>
            </a:graphic>
          </wp:inline>
        </w:drawing>
      </w:r>
    </w:p>
    <w:p w:rsidR="00645BB8" w:rsidRDefault="00645BB8" w:rsidP="00A21B02">
      <w:pPr>
        <w:pStyle w:val="LabStepNumbered"/>
      </w:pPr>
      <w:r>
        <w:t>At this point</w:t>
      </w:r>
      <w:r w:rsidR="00DF2FB3">
        <w:t>,</w:t>
      </w:r>
      <w:r>
        <w:t xml:space="preserve"> you should </w:t>
      </w:r>
      <w:r w:rsidR="00DF2FB3">
        <w:t xml:space="preserve">be able to verify that you can see the master page file named </w:t>
      </w:r>
      <w:r w:rsidR="00DF2FB3" w:rsidRPr="00DF2FB3">
        <w:rPr>
          <w:b/>
        </w:rPr>
        <w:t>wingtip.master</w:t>
      </w:r>
      <w:r w:rsidR="00DF2FB3">
        <w:t xml:space="preserve"> inside the </w:t>
      </w:r>
      <w:r w:rsidR="00DF2FB3" w:rsidRPr="00DF2FB3">
        <w:rPr>
          <w:b/>
        </w:rPr>
        <w:t>Master Page Gallery</w:t>
      </w:r>
      <w:r w:rsidR="00DF2FB3">
        <w:t xml:space="preserve"> Module.</w:t>
      </w:r>
    </w:p>
    <w:p w:rsidR="00645BB8" w:rsidRDefault="00645BB8" w:rsidP="00645BB8">
      <w:pPr>
        <w:pStyle w:val="LabStepScreenshot"/>
      </w:pPr>
      <w:r>
        <w:rPr>
          <w:noProof/>
        </w:rPr>
        <w:drawing>
          <wp:inline distT="0" distB="0" distL="0" distR="0" wp14:anchorId="2798FC22" wp14:editId="330D6DA2">
            <wp:extent cx="1647825" cy="147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7825" cy="1476375"/>
                    </a:xfrm>
                    <a:prstGeom prst="rect">
                      <a:avLst/>
                    </a:prstGeom>
                    <a:noFill/>
                    <a:ln>
                      <a:noFill/>
                    </a:ln>
                  </pic:spPr>
                </pic:pic>
              </a:graphicData>
            </a:graphic>
          </wp:inline>
        </w:drawing>
      </w:r>
    </w:p>
    <w:p w:rsidR="00DF2FB3" w:rsidRDefault="00A21B02" w:rsidP="00DF2FB3">
      <w:pPr>
        <w:pStyle w:val="LabExerciseCallout"/>
      </w:pPr>
      <w:r w:rsidRPr="00A21B02">
        <w:t xml:space="preserve">Now that you have </w:t>
      </w:r>
      <w:r>
        <w:t xml:space="preserve">added the </w:t>
      </w:r>
      <w:r w:rsidRPr="00A21B02">
        <w:t>custom mast</w:t>
      </w:r>
      <w:r>
        <w:t xml:space="preserve">er page, </w:t>
      </w:r>
      <w:r w:rsidR="00DF2FB3">
        <w:t xml:space="preserve">the next step is to manually edit the </w:t>
      </w:r>
      <w:r w:rsidRPr="00DF2FB3">
        <w:rPr>
          <w:b/>
        </w:rPr>
        <w:t>elements.xml</w:t>
      </w:r>
      <w:r w:rsidRPr="00A21B02">
        <w:t xml:space="preserve"> file inside the </w:t>
      </w:r>
      <w:r w:rsidRPr="00A21B02">
        <w:rPr>
          <w:b/>
        </w:rPr>
        <w:t>Master Page Gallery</w:t>
      </w:r>
      <w:r w:rsidRPr="00A21B02">
        <w:t xml:space="preserve"> module to ensure that </w:t>
      </w:r>
      <w:r w:rsidR="00DF2FB3">
        <w:t xml:space="preserve">this master page </w:t>
      </w:r>
      <w:r w:rsidRPr="00A21B02">
        <w:t>is correctly deployed to the master page gallery durin</w:t>
      </w:r>
      <w:r w:rsidR="00DF2FB3">
        <w:t>g Feature activation.</w:t>
      </w:r>
    </w:p>
    <w:p w:rsidR="00A21B02" w:rsidRDefault="00A21B02" w:rsidP="00A21B02">
      <w:pPr>
        <w:pStyle w:val="LabStepNumbered"/>
      </w:pPr>
      <w:r>
        <w:t xml:space="preserve">Open the </w:t>
      </w:r>
      <w:r w:rsidRPr="00DF2FB3">
        <w:rPr>
          <w:b/>
        </w:rPr>
        <w:t>elements.xml file</w:t>
      </w:r>
      <w:r w:rsidRPr="00A21B02">
        <w:t xml:space="preserve"> </w:t>
      </w:r>
      <w:r w:rsidR="0043657B">
        <w:t xml:space="preserve">and inspect the XML that is currently inside. </w:t>
      </w:r>
      <w:r w:rsidR="00DF2FB3">
        <w:t xml:space="preserve">You should be able to see the </w:t>
      </w:r>
      <w:r w:rsidR="00DF2FB3" w:rsidRPr="00DF2FB3">
        <w:rPr>
          <w:b/>
        </w:rPr>
        <w:t>Module</w:t>
      </w:r>
      <w:r w:rsidR="00DF2FB3">
        <w:t xml:space="preserve"> element with an inner </w:t>
      </w:r>
      <w:r w:rsidR="00DF2FB3" w:rsidRPr="00CF7AD5">
        <w:rPr>
          <w:b/>
        </w:rPr>
        <w:t>File</w:t>
      </w:r>
      <w:r w:rsidR="00DF2FB3">
        <w:t xml:space="preserve"> element</w:t>
      </w:r>
      <w:r w:rsidRPr="00A21B02">
        <w:t>.</w:t>
      </w:r>
      <w:r w:rsidR="00CF7AD5">
        <w:t xml:space="preserve"> The following code snippet shows what the </w:t>
      </w:r>
      <w:r w:rsidR="00CF7AD5" w:rsidRPr="00CF7AD5">
        <w:rPr>
          <w:b/>
        </w:rPr>
        <w:t>elements.xml</w:t>
      </w:r>
      <w:r w:rsidR="00CF7AD5">
        <w:t xml:space="preserve"> file should look like initially. Note this listing contains a few indents and line breaks to make the XML contents more readable.</w:t>
      </w:r>
    </w:p>
    <w:p w:rsidR="00FA1794" w:rsidRPr="00CF7AD5" w:rsidRDefault="00FA1794" w:rsidP="00FA1794">
      <w:pPr>
        <w:pStyle w:val="LabStepCodeBlock"/>
        <w:pBdr>
          <w:top w:val="single" w:sz="2" w:space="2" w:color="C0C0C0"/>
        </w:pBdr>
        <w:rPr>
          <w:color w:val="7F7F7F" w:themeColor="text1" w:themeTint="80"/>
        </w:rPr>
      </w:pPr>
      <w:r w:rsidRPr="00CF7AD5">
        <w:rPr>
          <w:color w:val="7F7F7F" w:themeColor="text1" w:themeTint="80"/>
        </w:rPr>
        <w:t>&lt;?xml version="1.0" encoding="utf-8"?&gt;</w:t>
      </w:r>
    </w:p>
    <w:p w:rsidR="00FA1794" w:rsidRPr="00CF7AD5" w:rsidRDefault="00FA1794" w:rsidP="00FA1794">
      <w:pPr>
        <w:pStyle w:val="LabStepCodeBlock"/>
        <w:pBdr>
          <w:top w:val="single" w:sz="2" w:space="2" w:color="C0C0C0"/>
        </w:pBdr>
        <w:rPr>
          <w:color w:val="7F7F7F" w:themeColor="text1" w:themeTint="80"/>
        </w:rPr>
      </w:pPr>
      <w:r w:rsidRPr="00CF7AD5">
        <w:rPr>
          <w:color w:val="7F7F7F" w:themeColor="text1" w:themeTint="80"/>
        </w:rPr>
        <w:t>&lt;Elements xmlns="http://schemas.microsoft.com/sharepoint/"&gt;</w:t>
      </w:r>
    </w:p>
    <w:p w:rsidR="00FA1794" w:rsidRDefault="00FA1794" w:rsidP="00FA1794">
      <w:pPr>
        <w:pStyle w:val="LabStepCodeBlock"/>
        <w:pBdr>
          <w:top w:val="single" w:sz="2" w:space="2" w:color="C0C0C0"/>
        </w:pBdr>
      </w:pPr>
    </w:p>
    <w:p w:rsidR="00FA1794" w:rsidRDefault="00FA1794" w:rsidP="00FA1794">
      <w:pPr>
        <w:pStyle w:val="LabStepCodeBlock"/>
        <w:pBdr>
          <w:top w:val="single" w:sz="2" w:space="2" w:color="C0C0C0"/>
        </w:pBdr>
      </w:pPr>
      <w:r>
        <w:t xml:space="preserve">  &lt;Module Name="Master Page Gallery"&gt;</w:t>
      </w:r>
    </w:p>
    <w:p w:rsidR="0043657B" w:rsidRDefault="0043657B" w:rsidP="00FA1794">
      <w:pPr>
        <w:pStyle w:val="LabStepCodeBlock"/>
        <w:pBdr>
          <w:top w:val="single" w:sz="2" w:space="2" w:color="C0C0C0"/>
        </w:pBdr>
      </w:pPr>
    </w:p>
    <w:p w:rsidR="00FA1794" w:rsidRDefault="00FA1794" w:rsidP="00FA1794">
      <w:pPr>
        <w:pStyle w:val="LabStepCodeBlock"/>
        <w:pBdr>
          <w:top w:val="single" w:sz="2" w:space="2" w:color="C0C0C0"/>
        </w:pBdr>
      </w:pPr>
      <w:r>
        <w:t xml:space="preserve">    &lt;File Path="Master Page Gallery\Wingtip.master" </w:t>
      </w:r>
    </w:p>
    <w:p w:rsidR="00FA1794" w:rsidRDefault="00FA1794" w:rsidP="00FA1794">
      <w:pPr>
        <w:pStyle w:val="LabStepCodeBlock"/>
        <w:pBdr>
          <w:top w:val="single" w:sz="2" w:space="2" w:color="C0C0C0"/>
        </w:pBdr>
      </w:pPr>
      <w:r>
        <w:t xml:space="preserve">          Url="Master Page Gallery/Wingtip.master" /&gt;</w:t>
      </w:r>
    </w:p>
    <w:p w:rsidR="0043657B" w:rsidRDefault="0043657B" w:rsidP="00FA1794">
      <w:pPr>
        <w:pStyle w:val="LabStepCodeBlock"/>
        <w:pBdr>
          <w:top w:val="single" w:sz="2" w:space="2" w:color="C0C0C0"/>
        </w:pBdr>
      </w:pPr>
    </w:p>
    <w:p w:rsidR="00FA1794" w:rsidRDefault="00FA1794" w:rsidP="00FA1794">
      <w:pPr>
        <w:pStyle w:val="LabStepCodeBlock"/>
        <w:pBdr>
          <w:top w:val="single" w:sz="2" w:space="2" w:color="C0C0C0"/>
        </w:pBdr>
      </w:pPr>
      <w:r>
        <w:t xml:space="preserve">  &lt;/Module&gt;</w:t>
      </w:r>
    </w:p>
    <w:p w:rsidR="00FA1794" w:rsidRPr="00CF7AD5" w:rsidRDefault="00FA1794" w:rsidP="00FA1794">
      <w:pPr>
        <w:pStyle w:val="LabStepCodeBlock"/>
        <w:pBdr>
          <w:top w:val="single" w:sz="2" w:space="2" w:color="C0C0C0"/>
        </w:pBdr>
        <w:rPr>
          <w:color w:val="7F7F7F" w:themeColor="text1" w:themeTint="80"/>
        </w:rPr>
      </w:pPr>
      <w:r>
        <w:t xml:space="preserve">    </w:t>
      </w:r>
    </w:p>
    <w:p w:rsidR="00A21B02" w:rsidRPr="00CF7AD5" w:rsidRDefault="00FA1794" w:rsidP="00FA1794">
      <w:pPr>
        <w:pStyle w:val="LabStepCodeBlock"/>
        <w:pBdr>
          <w:top w:val="single" w:sz="2" w:space="2" w:color="C0C0C0"/>
        </w:pBdr>
        <w:rPr>
          <w:color w:val="7F7F7F" w:themeColor="text1" w:themeTint="80"/>
        </w:rPr>
      </w:pPr>
      <w:r w:rsidRPr="00CF7AD5">
        <w:rPr>
          <w:color w:val="7F7F7F" w:themeColor="text1" w:themeTint="80"/>
        </w:rPr>
        <w:t>&lt;/Elements&gt;</w:t>
      </w:r>
    </w:p>
    <w:p w:rsidR="00FA1794" w:rsidRDefault="00CF7AD5" w:rsidP="00FA1794">
      <w:pPr>
        <w:pStyle w:val="LabStepNumbered"/>
      </w:pPr>
      <w:r>
        <w:t xml:space="preserve">Modify the Module element by adding two new attributes named </w:t>
      </w:r>
      <w:r w:rsidRPr="00CF7AD5">
        <w:rPr>
          <w:b/>
        </w:rPr>
        <w:t>Path</w:t>
      </w:r>
      <w:r>
        <w:t xml:space="preserve"> and </w:t>
      </w:r>
      <w:r w:rsidRPr="00CF7AD5">
        <w:rPr>
          <w:b/>
        </w:rPr>
        <w:t>Url</w:t>
      </w:r>
      <w:r>
        <w:t xml:space="preserve">. Assign the </w:t>
      </w:r>
      <w:r w:rsidRPr="00CF7AD5">
        <w:rPr>
          <w:b/>
        </w:rPr>
        <w:t>Path</w:t>
      </w:r>
      <w:r>
        <w:t xml:space="preserve"> attribute a value of </w:t>
      </w:r>
      <w:r w:rsidRPr="00CF7AD5">
        <w:rPr>
          <w:b/>
        </w:rPr>
        <w:t>Master Page Gallery</w:t>
      </w:r>
      <w:r>
        <w:t xml:space="preserve">. Assign the </w:t>
      </w:r>
      <w:r w:rsidRPr="00CF7AD5">
        <w:rPr>
          <w:b/>
        </w:rPr>
        <w:t>Url</w:t>
      </w:r>
      <w:r>
        <w:t xml:space="preserve"> property a value of  </w:t>
      </w:r>
      <w:r w:rsidRPr="00CF7AD5">
        <w:rPr>
          <w:b/>
        </w:rPr>
        <w:t>_catlogs/masterpage</w:t>
      </w:r>
      <w:r>
        <w:t>.</w:t>
      </w:r>
    </w:p>
    <w:p w:rsidR="00FA1794" w:rsidRPr="00CF7AD5" w:rsidRDefault="00FA1794" w:rsidP="00FA1794">
      <w:pPr>
        <w:pStyle w:val="LabStepCodeBlock"/>
        <w:pBdr>
          <w:top w:val="single" w:sz="2" w:space="2" w:color="C0C0C0"/>
        </w:pBdr>
        <w:rPr>
          <w:color w:val="7F7F7F" w:themeColor="text1" w:themeTint="80"/>
        </w:rPr>
      </w:pPr>
      <w:r w:rsidRPr="00CF7AD5">
        <w:rPr>
          <w:color w:val="7F7F7F" w:themeColor="text1" w:themeTint="80"/>
        </w:rPr>
        <w:t xml:space="preserve">&lt;Module Name="Master Page Gallery" </w:t>
      </w:r>
    </w:p>
    <w:p w:rsidR="00FA1794" w:rsidRDefault="00FA1794" w:rsidP="00FA1794">
      <w:pPr>
        <w:pStyle w:val="LabStepCodeBlock"/>
        <w:pBdr>
          <w:top w:val="single" w:sz="2" w:space="2" w:color="C0C0C0"/>
        </w:pBdr>
      </w:pPr>
      <w:r>
        <w:t xml:space="preserve">        Path="Master Page Gallery" </w:t>
      </w:r>
    </w:p>
    <w:p w:rsidR="00FA1794" w:rsidRDefault="00FA1794" w:rsidP="00FA1794">
      <w:pPr>
        <w:pStyle w:val="LabStepCodeBlock"/>
        <w:pBdr>
          <w:top w:val="single" w:sz="2" w:space="2" w:color="C0C0C0"/>
        </w:pBdr>
      </w:pPr>
      <w:r>
        <w:t xml:space="preserve">        Url="_catalogs/masterpage" &gt;</w:t>
      </w:r>
    </w:p>
    <w:p w:rsidR="00CF7AD5" w:rsidRDefault="00CF7AD5" w:rsidP="00FA1794">
      <w:pPr>
        <w:pStyle w:val="LabStepCodeBlock"/>
        <w:pBdr>
          <w:top w:val="single" w:sz="2" w:space="2" w:color="C0C0C0"/>
        </w:pBdr>
      </w:pPr>
    </w:p>
    <w:p w:rsidR="00CF7AD5" w:rsidRPr="00CF7AD5" w:rsidRDefault="00CF7AD5" w:rsidP="00CF7AD5">
      <w:pPr>
        <w:pStyle w:val="LabStepCodeBlock"/>
        <w:pBdr>
          <w:top w:val="single" w:sz="2" w:space="2" w:color="C0C0C0"/>
        </w:pBdr>
        <w:rPr>
          <w:color w:val="7F7F7F" w:themeColor="text1" w:themeTint="80"/>
        </w:rPr>
      </w:pPr>
      <w:r w:rsidRPr="00CF7AD5">
        <w:rPr>
          <w:color w:val="7F7F7F" w:themeColor="text1" w:themeTint="80"/>
        </w:rPr>
        <w:t xml:space="preserve">  &lt;File Path="Master Page Gallery\Wingtip.master" </w:t>
      </w:r>
    </w:p>
    <w:p w:rsidR="00CF7AD5" w:rsidRPr="00CF7AD5" w:rsidRDefault="00CF7AD5" w:rsidP="00CF7AD5">
      <w:pPr>
        <w:pStyle w:val="LabStepCodeBlock"/>
        <w:pBdr>
          <w:top w:val="single" w:sz="2" w:space="2" w:color="C0C0C0"/>
        </w:pBdr>
        <w:rPr>
          <w:color w:val="7F7F7F" w:themeColor="text1" w:themeTint="80"/>
        </w:rPr>
      </w:pPr>
      <w:r w:rsidRPr="00CF7AD5">
        <w:rPr>
          <w:color w:val="7F7F7F" w:themeColor="text1" w:themeTint="80"/>
        </w:rPr>
        <w:t xml:space="preserve">        Url="Master Page Gallery/Wingtip.master" /&gt;</w:t>
      </w:r>
    </w:p>
    <w:p w:rsidR="00CF7AD5" w:rsidRDefault="00CF7AD5" w:rsidP="00FA1794">
      <w:pPr>
        <w:pStyle w:val="LabStepCodeBlock"/>
        <w:pBdr>
          <w:top w:val="single" w:sz="2" w:space="2" w:color="C0C0C0"/>
        </w:pBdr>
      </w:pPr>
    </w:p>
    <w:p w:rsidR="00FA1794" w:rsidRPr="00CF7AD5" w:rsidRDefault="00FA1794" w:rsidP="00FA1794">
      <w:pPr>
        <w:pStyle w:val="LabStepCodeBlock"/>
        <w:pBdr>
          <w:top w:val="single" w:sz="2" w:space="2" w:color="C0C0C0"/>
        </w:pBdr>
        <w:rPr>
          <w:color w:val="7F7F7F" w:themeColor="text1" w:themeTint="80"/>
        </w:rPr>
      </w:pPr>
      <w:r>
        <w:lastRenderedPageBreak/>
        <w:t xml:space="preserve">    </w:t>
      </w:r>
    </w:p>
    <w:p w:rsidR="00FA1794" w:rsidRPr="00CF7AD5" w:rsidRDefault="00FA1794" w:rsidP="00CF7AD5">
      <w:pPr>
        <w:pStyle w:val="LabStepCodeBlock"/>
        <w:pBdr>
          <w:top w:val="single" w:sz="2" w:space="2" w:color="C0C0C0"/>
        </w:pBdr>
        <w:rPr>
          <w:color w:val="7F7F7F" w:themeColor="text1" w:themeTint="80"/>
        </w:rPr>
      </w:pPr>
      <w:r w:rsidRPr="00CF7AD5">
        <w:rPr>
          <w:color w:val="7F7F7F" w:themeColor="text1" w:themeTint="80"/>
        </w:rPr>
        <w:t>&lt;/Module&gt;</w:t>
      </w:r>
    </w:p>
    <w:p w:rsidR="00CF7AD5" w:rsidRDefault="00CF7AD5" w:rsidP="00CF7AD5">
      <w:pPr>
        <w:pStyle w:val="LabExerciseCallout"/>
      </w:pPr>
      <w:r>
        <w:t xml:space="preserve">The </w:t>
      </w:r>
      <w:r w:rsidRPr="00CF7AD5">
        <w:rPr>
          <w:b/>
        </w:rPr>
        <w:t>Path</w:t>
      </w:r>
      <w:r>
        <w:t xml:space="preserve"> attribute is used specific where the template files can be found within the </w:t>
      </w:r>
      <w:r w:rsidR="0046679B">
        <w:t xml:space="preserve">feature </w:t>
      </w:r>
      <w:r>
        <w:t xml:space="preserve">folder. The </w:t>
      </w:r>
      <w:r w:rsidRPr="00CF7AD5">
        <w:rPr>
          <w:b/>
        </w:rPr>
        <w:t>Url</w:t>
      </w:r>
      <w:r>
        <w:t xml:space="preserve"> attribute is used to specify the site-relative path to where the files will be created. In this case the </w:t>
      </w:r>
      <w:r w:rsidRPr="00CF7AD5">
        <w:rPr>
          <w:b/>
        </w:rPr>
        <w:t>Url</w:t>
      </w:r>
      <w:r>
        <w:t xml:space="preserve"> attribute is given the relative path from the root of a site to the master page gallery which is </w:t>
      </w:r>
      <w:r w:rsidRPr="00CF7AD5">
        <w:rPr>
          <w:b/>
        </w:rPr>
        <w:t>_catalogs/masterpage</w:t>
      </w:r>
      <w:r>
        <w:t>.</w:t>
      </w:r>
    </w:p>
    <w:p w:rsidR="00CF7AD5" w:rsidRDefault="0046679B" w:rsidP="00CF7AD5">
      <w:pPr>
        <w:pStyle w:val="LabStepNumbered"/>
      </w:pPr>
      <w:r>
        <w:t xml:space="preserve">Now modify the </w:t>
      </w:r>
      <w:r w:rsidRPr="0046679B">
        <w:rPr>
          <w:b/>
        </w:rPr>
        <w:t>Path</w:t>
      </w:r>
      <w:r>
        <w:t xml:space="preserve"> attribute and the </w:t>
      </w:r>
      <w:r w:rsidRPr="0046679B">
        <w:rPr>
          <w:b/>
        </w:rPr>
        <w:t>Url</w:t>
      </w:r>
      <w:r>
        <w:t xml:space="preserve"> attribute of the File so they both have a shortened value of </w:t>
      </w:r>
      <w:r w:rsidRPr="0046679B">
        <w:rPr>
          <w:b/>
        </w:rPr>
        <w:t>Wingtip.master</w:t>
      </w:r>
      <w:r>
        <w:t xml:space="preserve">. Also add a Type attribute and give it a value of </w:t>
      </w:r>
      <w:r w:rsidRPr="0046679B">
        <w:rPr>
          <w:b/>
        </w:rPr>
        <w:t>GhostableInLibrary</w:t>
      </w:r>
      <w:r w:rsidR="00CF7AD5" w:rsidRPr="00A21B02">
        <w:t>.</w:t>
      </w:r>
    </w:p>
    <w:p w:rsidR="00CF7AD5" w:rsidRPr="0046679B" w:rsidRDefault="00CF7AD5" w:rsidP="00CF7AD5">
      <w:pPr>
        <w:pStyle w:val="LabStepCodeBlock"/>
        <w:pBdr>
          <w:top w:val="single" w:sz="2" w:space="2" w:color="C0C0C0"/>
        </w:pBdr>
        <w:rPr>
          <w:color w:val="7F7F7F" w:themeColor="text1" w:themeTint="80"/>
        </w:rPr>
      </w:pPr>
      <w:r w:rsidRPr="0046679B">
        <w:rPr>
          <w:color w:val="7F7F7F" w:themeColor="text1" w:themeTint="80"/>
        </w:rPr>
        <w:t xml:space="preserve">&lt;Module Name="Master Page Gallery" </w:t>
      </w:r>
    </w:p>
    <w:p w:rsidR="00CF7AD5" w:rsidRPr="0046679B" w:rsidRDefault="00CF7AD5" w:rsidP="00CF7AD5">
      <w:pPr>
        <w:pStyle w:val="LabStepCodeBlock"/>
        <w:pBdr>
          <w:top w:val="single" w:sz="2" w:space="2" w:color="C0C0C0"/>
        </w:pBdr>
        <w:rPr>
          <w:color w:val="7F7F7F" w:themeColor="text1" w:themeTint="80"/>
        </w:rPr>
      </w:pPr>
      <w:r w:rsidRPr="0046679B">
        <w:rPr>
          <w:color w:val="7F7F7F" w:themeColor="text1" w:themeTint="80"/>
        </w:rPr>
        <w:t xml:space="preserve">        Path="Master Page Gallery" </w:t>
      </w:r>
    </w:p>
    <w:p w:rsidR="00CF7AD5" w:rsidRPr="0046679B" w:rsidRDefault="00CF7AD5" w:rsidP="00CF7AD5">
      <w:pPr>
        <w:pStyle w:val="LabStepCodeBlock"/>
        <w:pBdr>
          <w:top w:val="single" w:sz="2" w:space="2" w:color="C0C0C0"/>
        </w:pBdr>
        <w:rPr>
          <w:color w:val="7F7F7F" w:themeColor="text1" w:themeTint="80"/>
        </w:rPr>
      </w:pPr>
      <w:r w:rsidRPr="0046679B">
        <w:rPr>
          <w:color w:val="7F7F7F" w:themeColor="text1" w:themeTint="80"/>
        </w:rPr>
        <w:t xml:space="preserve">        Url="_catalogs/masterpage" &gt;</w:t>
      </w:r>
    </w:p>
    <w:p w:rsidR="00CF7AD5" w:rsidRDefault="00CF7AD5" w:rsidP="00CF7AD5">
      <w:pPr>
        <w:pStyle w:val="LabStepCodeBlock"/>
        <w:pBdr>
          <w:top w:val="single" w:sz="2" w:space="2" w:color="C0C0C0"/>
        </w:pBdr>
      </w:pPr>
    </w:p>
    <w:p w:rsidR="00CF7AD5" w:rsidRDefault="00CF7AD5" w:rsidP="00CF7AD5">
      <w:pPr>
        <w:pStyle w:val="LabStepCodeBlock"/>
        <w:pBdr>
          <w:top w:val="single" w:sz="2" w:space="2" w:color="C0C0C0"/>
        </w:pBdr>
      </w:pPr>
      <w:r>
        <w:t xml:space="preserve">  &lt;File </w:t>
      </w:r>
      <w:r w:rsidR="0046679B">
        <w:t xml:space="preserve">Path="Wingtip.master" </w:t>
      </w:r>
      <w:r>
        <w:t xml:space="preserve">Url="Wingtip.master" Type="GhostableInLibrary" </w:t>
      </w:r>
      <w:r w:rsidR="0046679B">
        <w:t>/</w:t>
      </w:r>
      <w:r>
        <w:t>&gt;</w:t>
      </w:r>
    </w:p>
    <w:p w:rsidR="00CF7AD5" w:rsidRDefault="00CF7AD5" w:rsidP="00CF7AD5">
      <w:pPr>
        <w:pStyle w:val="LabStepCodeBlock"/>
        <w:pBdr>
          <w:top w:val="single" w:sz="2" w:space="2" w:color="C0C0C0"/>
        </w:pBdr>
      </w:pPr>
      <w:r>
        <w:t xml:space="preserve">    </w:t>
      </w:r>
    </w:p>
    <w:p w:rsidR="00CF7AD5" w:rsidRPr="0046679B" w:rsidRDefault="00CF7AD5" w:rsidP="00CF7AD5">
      <w:pPr>
        <w:pStyle w:val="LabStepCodeBlock"/>
        <w:pBdr>
          <w:top w:val="single" w:sz="2" w:space="2" w:color="C0C0C0"/>
        </w:pBdr>
        <w:rPr>
          <w:color w:val="7F7F7F" w:themeColor="text1" w:themeTint="80"/>
        </w:rPr>
      </w:pPr>
      <w:r w:rsidRPr="0046679B">
        <w:rPr>
          <w:color w:val="7F7F7F" w:themeColor="text1" w:themeTint="80"/>
        </w:rPr>
        <w:t>&lt;/Module&gt;</w:t>
      </w:r>
    </w:p>
    <w:p w:rsidR="0046679B" w:rsidRDefault="0046679B" w:rsidP="0046679B">
      <w:pPr>
        <w:pStyle w:val="LabStepNumbered"/>
      </w:pPr>
      <w:r>
        <w:t xml:space="preserve">The final step is to add two </w:t>
      </w:r>
      <w:r w:rsidRPr="0046679B">
        <w:rPr>
          <w:b/>
        </w:rPr>
        <w:t>Property</w:t>
      </w:r>
      <w:r>
        <w:t xml:space="preserve"> elements into the </w:t>
      </w:r>
      <w:r w:rsidRPr="0046679B">
        <w:rPr>
          <w:b/>
        </w:rPr>
        <w:t>File</w:t>
      </w:r>
      <w:r>
        <w:t xml:space="preserve"> element. Begin by modifying the </w:t>
      </w:r>
      <w:r w:rsidRPr="0046679B">
        <w:rPr>
          <w:b/>
        </w:rPr>
        <w:t>File</w:t>
      </w:r>
      <w:r>
        <w:t xml:space="preserve"> element so it has an opening tag and a closing tag. Next Add a </w:t>
      </w:r>
      <w:r w:rsidRPr="0046679B">
        <w:rPr>
          <w:b/>
        </w:rPr>
        <w:t>Property</w:t>
      </w:r>
      <w:r>
        <w:t xml:space="preserve"> element with a Name of </w:t>
      </w:r>
      <w:r w:rsidRPr="0046679B">
        <w:rPr>
          <w:b/>
        </w:rPr>
        <w:t>ContentTypeId</w:t>
      </w:r>
      <w:r>
        <w:t xml:space="preserve"> and a value of </w:t>
      </w:r>
      <w:r w:rsidRPr="0046679B">
        <w:rPr>
          <w:b/>
        </w:rPr>
        <w:t>0x010105</w:t>
      </w:r>
      <w:r>
        <w:t xml:space="preserve">. Add a second </w:t>
      </w:r>
      <w:r w:rsidRPr="0046679B">
        <w:rPr>
          <w:b/>
        </w:rPr>
        <w:t>Property</w:t>
      </w:r>
      <w:r>
        <w:t xml:space="preserve"> element with a </w:t>
      </w:r>
      <w:r w:rsidRPr="0046679B">
        <w:rPr>
          <w:b/>
        </w:rPr>
        <w:t>Name</w:t>
      </w:r>
      <w:r>
        <w:t xml:space="preserve"> of </w:t>
      </w:r>
      <w:r w:rsidRPr="0046679B">
        <w:rPr>
          <w:b/>
        </w:rPr>
        <w:t>UIVersion</w:t>
      </w:r>
      <w:r>
        <w:t xml:space="preserve"> and a value of </w:t>
      </w:r>
      <w:r w:rsidRPr="0046679B">
        <w:rPr>
          <w:b/>
        </w:rPr>
        <w:t>4</w:t>
      </w:r>
      <w:r>
        <w:t>.</w:t>
      </w:r>
    </w:p>
    <w:p w:rsidR="0046679B" w:rsidRPr="0046679B" w:rsidRDefault="0046679B" w:rsidP="0046679B">
      <w:pPr>
        <w:pStyle w:val="LabStepCodeBlock"/>
        <w:pBdr>
          <w:top w:val="single" w:sz="2" w:space="2" w:color="C0C0C0"/>
        </w:pBdr>
        <w:rPr>
          <w:color w:val="7F7F7F" w:themeColor="text1" w:themeTint="80"/>
        </w:rPr>
      </w:pPr>
      <w:r w:rsidRPr="0046679B">
        <w:rPr>
          <w:color w:val="7F7F7F" w:themeColor="text1" w:themeTint="80"/>
        </w:rPr>
        <w:t xml:space="preserve">&lt;Module Name="Master Page Gallery" </w:t>
      </w:r>
    </w:p>
    <w:p w:rsidR="0046679B" w:rsidRPr="0046679B" w:rsidRDefault="0046679B" w:rsidP="0046679B">
      <w:pPr>
        <w:pStyle w:val="LabStepCodeBlock"/>
        <w:pBdr>
          <w:top w:val="single" w:sz="2" w:space="2" w:color="C0C0C0"/>
        </w:pBdr>
        <w:rPr>
          <w:color w:val="7F7F7F" w:themeColor="text1" w:themeTint="80"/>
        </w:rPr>
      </w:pPr>
      <w:r w:rsidRPr="0046679B">
        <w:rPr>
          <w:color w:val="7F7F7F" w:themeColor="text1" w:themeTint="80"/>
        </w:rPr>
        <w:t xml:space="preserve">        Path="Master Page Gallery" </w:t>
      </w:r>
    </w:p>
    <w:p w:rsidR="0046679B" w:rsidRPr="0046679B" w:rsidRDefault="0046679B" w:rsidP="0046679B">
      <w:pPr>
        <w:pStyle w:val="LabStepCodeBlock"/>
        <w:pBdr>
          <w:top w:val="single" w:sz="2" w:space="2" w:color="C0C0C0"/>
        </w:pBdr>
        <w:rPr>
          <w:color w:val="7F7F7F" w:themeColor="text1" w:themeTint="80"/>
        </w:rPr>
      </w:pPr>
      <w:r w:rsidRPr="0046679B">
        <w:rPr>
          <w:color w:val="7F7F7F" w:themeColor="text1" w:themeTint="80"/>
        </w:rPr>
        <w:t xml:space="preserve">        Url="_catalogs/masterpage" &gt;</w:t>
      </w:r>
    </w:p>
    <w:p w:rsidR="0046679B" w:rsidRDefault="0046679B" w:rsidP="0046679B">
      <w:pPr>
        <w:pStyle w:val="LabStepCodeBlock"/>
        <w:pBdr>
          <w:top w:val="single" w:sz="2" w:space="2" w:color="C0C0C0"/>
        </w:pBdr>
      </w:pPr>
    </w:p>
    <w:p w:rsidR="0046679B" w:rsidRDefault="0046679B" w:rsidP="0046679B">
      <w:pPr>
        <w:pStyle w:val="LabStepCodeBlock"/>
        <w:pBdr>
          <w:top w:val="single" w:sz="2" w:space="2" w:color="C0C0C0"/>
        </w:pBdr>
      </w:pPr>
      <w:r>
        <w:t xml:space="preserve">  &lt;File Path="Wingtip.master" Url="Wingtip.master" Type="GhostableInLibrary" &gt;</w:t>
      </w:r>
    </w:p>
    <w:p w:rsidR="0046679B" w:rsidRDefault="0046679B" w:rsidP="0046679B">
      <w:pPr>
        <w:pStyle w:val="LabStepCodeBlock"/>
        <w:pBdr>
          <w:top w:val="single" w:sz="2" w:space="2" w:color="C0C0C0"/>
        </w:pBdr>
      </w:pPr>
      <w:r>
        <w:t xml:space="preserve">    &lt;Property Name="ContentTypeId" Value="0x010105" /&gt;</w:t>
      </w:r>
    </w:p>
    <w:p w:rsidR="0046679B" w:rsidRDefault="0046679B" w:rsidP="0046679B">
      <w:pPr>
        <w:pStyle w:val="LabStepCodeBlock"/>
        <w:pBdr>
          <w:top w:val="single" w:sz="2" w:space="2" w:color="C0C0C0"/>
        </w:pBdr>
      </w:pPr>
      <w:r>
        <w:t xml:space="preserve">    &lt;Property Name="UIVersion" Value="4" /&gt;</w:t>
      </w:r>
    </w:p>
    <w:p w:rsidR="0046679B" w:rsidRDefault="0046679B" w:rsidP="0046679B">
      <w:pPr>
        <w:pStyle w:val="LabStepCodeBlock"/>
        <w:pBdr>
          <w:top w:val="single" w:sz="2" w:space="2" w:color="C0C0C0"/>
        </w:pBdr>
      </w:pPr>
      <w:r>
        <w:t xml:space="preserve">  &lt;/File&gt;</w:t>
      </w:r>
    </w:p>
    <w:p w:rsidR="0046679B" w:rsidRDefault="0046679B" w:rsidP="0046679B">
      <w:pPr>
        <w:pStyle w:val="LabStepCodeBlock"/>
        <w:pBdr>
          <w:top w:val="single" w:sz="2" w:space="2" w:color="C0C0C0"/>
        </w:pBdr>
      </w:pPr>
      <w:r>
        <w:t xml:space="preserve">    </w:t>
      </w:r>
    </w:p>
    <w:p w:rsidR="0046679B" w:rsidRPr="0046679B" w:rsidRDefault="0046679B" w:rsidP="0046679B">
      <w:pPr>
        <w:pStyle w:val="LabStepCodeBlock"/>
        <w:pBdr>
          <w:top w:val="single" w:sz="2" w:space="2" w:color="C0C0C0"/>
        </w:pBdr>
        <w:rPr>
          <w:color w:val="7F7F7F" w:themeColor="text1" w:themeTint="80"/>
        </w:rPr>
      </w:pPr>
      <w:r w:rsidRPr="0046679B">
        <w:rPr>
          <w:color w:val="7F7F7F" w:themeColor="text1" w:themeTint="80"/>
        </w:rPr>
        <w:t>&lt;/Module&gt;</w:t>
      </w:r>
    </w:p>
    <w:p w:rsidR="00FA1794" w:rsidRDefault="0046679B" w:rsidP="0046679B">
      <w:pPr>
        <w:pStyle w:val="LabExerciseCallout"/>
      </w:pPr>
      <w:r>
        <w:t xml:space="preserve">The </w:t>
      </w:r>
      <w:r w:rsidRPr="0046679B">
        <w:rPr>
          <w:b/>
        </w:rPr>
        <w:t>ContentTypeId</w:t>
      </w:r>
      <w:r>
        <w:t xml:space="preserve"> property is required to add your master page into the master page gallery of a publishing site. If you do not add this </w:t>
      </w:r>
      <w:r w:rsidRPr="0046679B">
        <w:rPr>
          <w:b/>
        </w:rPr>
        <w:t>Property</w:t>
      </w:r>
      <w:r>
        <w:t xml:space="preserve"> element, </w:t>
      </w:r>
      <w:r w:rsidR="00D15F6C" w:rsidRPr="00D15F6C">
        <w:rPr>
          <w:b/>
        </w:rPr>
        <w:t>wingtip.master</w:t>
      </w:r>
      <w:r w:rsidR="00D15F6C">
        <w:t xml:space="preserve"> </w:t>
      </w:r>
      <w:r>
        <w:t>will not be recognized as a master page</w:t>
      </w:r>
      <w:r w:rsidR="00D15F6C">
        <w:t xml:space="preserve"> and will not work correctly in a publishing site</w:t>
      </w:r>
      <w:r>
        <w:t xml:space="preserve">. The </w:t>
      </w:r>
      <w:r w:rsidRPr="0046679B">
        <w:rPr>
          <w:b/>
        </w:rPr>
        <w:t>UIVersion</w:t>
      </w:r>
      <w:r>
        <w:t xml:space="preserve"> property is configure to a value of </w:t>
      </w:r>
      <w:r w:rsidRPr="00D15F6C">
        <w:rPr>
          <w:b/>
        </w:rPr>
        <w:t>4</w:t>
      </w:r>
      <w:r>
        <w:t xml:space="preserve"> to indicate this master page has been </w:t>
      </w:r>
      <w:r w:rsidR="00D15F6C">
        <w:t xml:space="preserve">designed to work with the new </w:t>
      </w:r>
      <w:r>
        <w:t xml:space="preserve">SharePoint 2010 user interface and should not be </w:t>
      </w:r>
      <w:r w:rsidR="00D15F6C">
        <w:t xml:space="preserve">configured for use in </w:t>
      </w:r>
      <w:r>
        <w:t xml:space="preserve">sites that are running under the older SharePoint 2007 using the Visual Upgrade feature. </w:t>
      </w:r>
    </w:p>
    <w:p w:rsidR="00D15F6C" w:rsidRDefault="00D15F6C" w:rsidP="00A21B02">
      <w:pPr>
        <w:pStyle w:val="LabStepNumbered"/>
      </w:pPr>
      <w:r>
        <w:t xml:space="preserve">As a final check, ensure the elements.xml file looks like the code </w:t>
      </w:r>
    </w:p>
    <w:p w:rsidR="00D15F6C" w:rsidRDefault="00D15F6C" w:rsidP="00D15F6C">
      <w:pPr>
        <w:pStyle w:val="LabStepCodeBlock"/>
      </w:pPr>
      <w:r>
        <w:t>&lt;Elements xmlns="http://schemas.microsoft.com/sharepoint/"&gt;</w:t>
      </w:r>
    </w:p>
    <w:p w:rsidR="00D15F6C" w:rsidRDefault="00D15F6C" w:rsidP="00D15F6C">
      <w:pPr>
        <w:pStyle w:val="LabStepCodeBlock"/>
      </w:pPr>
    </w:p>
    <w:p w:rsidR="00D15F6C" w:rsidRDefault="00D15F6C" w:rsidP="00D15F6C">
      <w:pPr>
        <w:pStyle w:val="LabStepCodeBlock"/>
      </w:pPr>
      <w:r>
        <w:t xml:space="preserve">  &lt;Module Name="Master Page Gallery"</w:t>
      </w:r>
    </w:p>
    <w:p w:rsidR="00D15F6C" w:rsidRDefault="00D15F6C" w:rsidP="00D15F6C">
      <w:pPr>
        <w:pStyle w:val="LabStepCodeBlock"/>
      </w:pPr>
      <w:r>
        <w:t xml:space="preserve">          Path="Master Page Gallery"</w:t>
      </w:r>
    </w:p>
    <w:p w:rsidR="00D15F6C" w:rsidRDefault="00D15F6C" w:rsidP="00D15F6C">
      <w:pPr>
        <w:pStyle w:val="LabStepCodeBlock"/>
      </w:pPr>
      <w:r>
        <w:t xml:space="preserve">          Url="_catalogs/masterpage" &gt;</w:t>
      </w:r>
    </w:p>
    <w:p w:rsidR="00D15F6C" w:rsidRDefault="00D15F6C" w:rsidP="00D15F6C">
      <w:pPr>
        <w:pStyle w:val="LabStepCodeBlock"/>
      </w:pPr>
    </w:p>
    <w:p w:rsidR="00D15F6C" w:rsidRDefault="00D15F6C" w:rsidP="00D15F6C">
      <w:pPr>
        <w:pStyle w:val="LabStepCodeBlock"/>
      </w:pPr>
      <w:r>
        <w:t xml:space="preserve">    &lt;File Path="Wingtip.master" Url="Wingtip.master" Type="GhostableInLibrary" &gt;</w:t>
      </w:r>
    </w:p>
    <w:p w:rsidR="00D15F6C" w:rsidRDefault="00D15F6C" w:rsidP="00D15F6C">
      <w:pPr>
        <w:pStyle w:val="LabStepCodeBlock"/>
      </w:pPr>
      <w:r>
        <w:t xml:space="preserve">      &lt;Property Name="ContentTypeId" Value="0x010105" /&gt;</w:t>
      </w:r>
    </w:p>
    <w:p w:rsidR="00D15F6C" w:rsidRDefault="00D15F6C" w:rsidP="00D15F6C">
      <w:pPr>
        <w:pStyle w:val="LabStepCodeBlock"/>
      </w:pPr>
      <w:r>
        <w:t xml:space="preserve">      &lt;Property Name="UIVersion" Value="4" /&gt;</w:t>
      </w:r>
    </w:p>
    <w:p w:rsidR="00D15F6C" w:rsidRDefault="00D15F6C" w:rsidP="00D15F6C">
      <w:pPr>
        <w:pStyle w:val="LabStepCodeBlock"/>
      </w:pPr>
      <w:r>
        <w:t xml:space="preserve">    &lt;/File&gt;</w:t>
      </w:r>
    </w:p>
    <w:p w:rsidR="00D15F6C" w:rsidRDefault="00D15F6C" w:rsidP="00D15F6C">
      <w:pPr>
        <w:pStyle w:val="LabStepCodeBlock"/>
      </w:pPr>
    </w:p>
    <w:p w:rsidR="00D15F6C" w:rsidRDefault="00D15F6C" w:rsidP="00D15F6C">
      <w:pPr>
        <w:pStyle w:val="LabStepCodeBlock"/>
      </w:pPr>
      <w:r>
        <w:t xml:space="preserve">  &lt;/Module&gt;</w:t>
      </w:r>
    </w:p>
    <w:p w:rsidR="00D15F6C" w:rsidRDefault="00D15F6C" w:rsidP="00D15F6C">
      <w:pPr>
        <w:pStyle w:val="LabStepCodeBlock"/>
      </w:pPr>
    </w:p>
    <w:p w:rsidR="00D15F6C" w:rsidRDefault="00D15F6C" w:rsidP="00D15F6C">
      <w:pPr>
        <w:pStyle w:val="LabStepCodeBlock"/>
      </w:pPr>
      <w:r>
        <w:t>&lt;/Elements&gt;</w:t>
      </w:r>
    </w:p>
    <w:p w:rsidR="00A21B02" w:rsidRDefault="00D15F6C" w:rsidP="00A21B02">
      <w:pPr>
        <w:pStyle w:val="LabStepNumbered"/>
      </w:pPr>
      <w:r>
        <w:t xml:space="preserve">Now it's time to test your work. </w:t>
      </w:r>
      <w:r w:rsidR="00DF61F9">
        <w:t xml:space="preserve">Run the </w:t>
      </w:r>
      <w:r w:rsidR="00DF61F9" w:rsidRPr="00931E3C">
        <w:rPr>
          <w:b/>
        </w:rPr>
        <w:t>Deploy</w:t>
      </w:r>
      <w:r w:rsidR="00DF61F9">
        <w:t xml:space="preserve"> command</w:t>
      </w:r>
      <w:r>
        <w:t xml:space="preserve"> on the project to build and deploy the project </w:t>
      </w:r>
      <w:r w:rsidRPr="00D15F6C">
        <w:rPr>
          <w:b/>
        </w:rPr>
        <w:t>WingtipBrandingLab</w:t>
      </w:r>
      <w:r w:rsidR="00DF61F9">
        <w:t>.</w:t>
      </w:r>
      <w:r>
        <w:t xml:space="preserve"> Your project should deploy without any errors.</w:t>
      </w:r>
    </w:p>
    <w:p w:rsidR="00D15F6C" w:rsidRDefault="00D15F6C" w:rsidP="00D15F6C">
      <w:pPr>
        <w:pStyle w:val="LabStepNumbered"/>
      </w:pPr>
      <w:r>
        <w:t xml:space="preserve">After running the </w:t>
      </w:r>
      <w:r w:rsidRPr="00E75E69">
        <w:rPr>
          <w:b/>
        </w:rPr>
        <w:t>Deploy</w:t>
      </w:r>
      <w:r>
        <w:t xml:space="preserve"> command, switch over to the browser and return to the test site located at </w:t>
      </w:r>
      <w:r w:rsidRPr="004402EC">
        <w:rPr>
          <w:b/>
        </w:rPr>
        <w:t>http://intranet.wingtip.com/sites/sales</w:t>
      </w:r>
      <w:r>
        <w:t xml:space="preserve">. Make sure you are at the top-level site. Drop down the </w:t>
      </w:r>
      <w:r w:rsidRPr="004402EC">
        <w:rPr>
          <w:b/>
        </w:rPr>
        <w:t>Site Actions</w:t>
      </w:r>
      <w:r>
        <w:t xml:space="preserve"> menu and click the </w:t>
      </w:r>
      <w:r w:rsidRPr="004402EC">
        <w:rPr>
          <w:b/>
        </w:rPr>
        <w:t>Site Setting</w:t>
      </w:r>
      <w:r>
        <w:t xml:space="preserve"> command to navigate to the Site Setting page. Find the group of links with the caption </w:t>
      </w:r>
      <w:r>
        <w:rPr>
          <w:b/>
        </w:rPr>
        <w:t>Galleries</w:t>
      </w:r>
      <w:r>
        <w:t xml:space="preserve">. Within the group, locate and click the link with the caption of </w:t>
      </w:r>
      <w:r w:rsidRPr="00D15F6C">
        <w:rPr>
          <w:b/>
        </w:rPr>
        <w:t>Master page</w:t>
      </w:r>
      <w:r>
        <w:t xml:space="preserve"> to navigate to the Master Page Gallery of the site.</w:t>
      </w:r>
    </w:p>
    <w:p w:rsidR="00D15F6C" w:rsidRDefault="00D15F6C" w:rsidP="00D15F6C">
      <w:pPr>
        <w:pStyle w:val="LabStepScreenshot"/>
      </w:pPr>
      <w:r w:rsidRPr="00D15F6C">
        <w:rPr>
          <w:rStyle w:val="LabStepScreenshotFrame"/>
        </w:rPr>
        <w:lastRenderedPageBreak/>
        <w:drawing>
          <wp:inline distT="0" distB="0" distL="0" distR="0" wp14:anchorId="2533AC0E" wp14:editId="4A5C6482">
            <wp:extent cx="173355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3550" cy="1266825"/>
                    </a:xfrm>
                    <a:prstGeom prst="rect">
                      <a:avLst/>
                    </a:prstGeom>
                    <a:noFill/>
                    <a:ln>
                      <a:noFill/>
                    </a:ln>
                  </pic:spPr>
                </pic:pic>
              </a:graphicData>
            </a:graphic>
          </wp:inline>
        </w:drawing>
      </w:r>
    </w:p>
    <w:p w:rsidR="00DF61F9" w:rsidRDefault="00D15F6C" w:rsidP="00DF61F9">
      <w:pPr>
        <w:pStyle w:val="LabStepNumbered"/>
      </w:pPr>
      <w:r>
        <w:t xml:space="preserve">Once you have navigated to the </w:t>
      </w:r>
      <w:r w:rsidR="00DF61F9">
        <w:t>Master Page Gallery</w:t>
      </w:r>
      <w:r>
        <w:t xml:space="preserve">, you should be able to see the custom master page named </w:t>
      </w:r>
      <w:r w:rsidRPr="00D15F6C">
        <w:rPr>
          <w:b/>
        </w:rPr>
        <w:t>wingtip.master</w:t>
      </w:r>
      <w:r>
        <w:t xml:space="preserve"> has been added to the site</w:t>
      </w:r>
      <w:r w:rsidR="00DF61F9">
        <w:t>.</w:t>
      </w:r>
    </w:p>
    <w:p w:rsidR="00D15F6C" w:rsidRDefault="0053493F" w:rsidP="00D15F6C">
      <w:pPr>
        <w:pStyle w:val="LabStepScreenshot"/>
      </w:pPr>
      <w:r w:rsidRPr="0053493F">
        <w:rPr>
          <w:rStyle w:val="LabStepScreenshotFrame"/>
        </w:rPr>
        <w:drawing>
          <wp:inline distT="0" distB="0" distL="0" distR="0" wp14:anchorId="5588BDBF" wp14:editId="79E41F27">
            <wp:extent cx="5200650" cy="17585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0650" cy="1758553"/>
                    </a:xfrm>
                    <a:prstGeom prst="rect">
                      <a:avLst/>
                    </a:prstGeom>
                    <a:noFill/>
                    <a:ln>
                      <a:noFill/>
                    </a:ln>
                  </pic:spPr>
                </pic:pic>
              </a:graphicData>
            </a:graphic>
          </wp:inline>
        </w:drawing>
      </w:r>
    </w:p>
    <w:bookmarkEnd w:id="0"/>
    <w:p w:rsidR="00283D43" w:rsidRDefault="0053493F" w:rsidP="005C60A6">
      <w:pPr>
        <w:pStyle w:val="Heading3"/>
      </w:pPr>
      <w:r>
        <w:t>Exercise 4</w:t>
      </w:r>
      <w:r w:rsidR="00283D43" w:rsidRPr="00FC79BD">
        <w:t xml:space="preserve">: </w:t>
      </w:r>
      <w:r w:rsidR="002C6DDC">
        <w:t>Adding a Module to Deploy Files to the Style Library</w:t>
      </w:r>
    </w:p>
    <w:p w:rsidR="00283D43" w:rsidRDefault="00283D43" w:rsidP="00283D43">
      <w:pPr>
        <w:pStyle w:val="LabExerciseCallout"/>
      </w:pPr>
      <w:r w:rsidRPr="00AB0146">
        <w:t xml:space="preserve">In this exercise you </w:t>
      </w:r>
      <w:r w:rsidR="002C6DDC">
        <w:t xml:space="preserve">work through the steps to deploy </w:t>
      </w:r>
      <w:r w:rsidR="002C6DDC" w:rsidRPr="002C6DDC">
        <w:t xml:space="preserve">a custom CSS file </w:t>
      </w:r>
      <w:r w:rsidR="0053493F">
        <w:t xml:space="preserve">named </w:t>
      </w:r>
      <w:r w:rsidR="002C6DDC">
        <w:t>Wingtip</w:t>
      </w:r>
      <w:r w:rsidR="0053493F">
        <w:t>Master</w:t>
      </w:r>
      <w:r w:rsidR="002C6DDC">
        <w:t>.css</w:t>
      </w:r>
      <w:r w:rsidR="0053493F">
        <w:t xml:space="preserve"> along with a set of images files </w:t>
      </w:r>
      <w:r w:rsidR="002C6DDC" w:rsidRPr="002C6DDC">
        <w:t xml:space="preserve">. </w:t>
      </w:r>
      <w:r w:rsidR="0053493F">
        <w:t xml:space="preserve">You will use the </w:t>
      </w:r>
      <w:r w:rsidR="002C6DDC" w:rsidRPr="002C6DDC">
        <w:t xml:space="preserve">best practice </w:t>
      </w:r>
      <w:r w:rsidR="0053493F">
        <w:t xml:space="preserve">of </w:t>
      </w:r>
      <w:r w:rsidR="002C6DDC" w:rsidRPr="002C6DDC">
        <w:t>deploy</w:t>
      </w:r>
      <w:r w:rsidR="0053493F">
        <w:t>ing</w:t>
      </w:r>
      <w:r w:rsidR="002C6DDC" w:rsidRPr="002C6DDC">
        <w:t xml:space="preserve"> custom CSS files in the Style Library </w:t>
      </w:r>
      <w:r w:rsidR="0053493F">
        <w:t xml:space="preserve">which </w:t>
      </w:r>
      <w:r w:rsidR="002C6DDC" w:rsidRPr="002C6DDC">
        <w:t>works with both sandboxe</w:t>
      </w:r>
      <w:r w:rsidR="0053493F">
        <w:t>d solutions and farm solutions.</w:t>
      </w:r>
    </w:p>
    <w:p w:rsidR="0053493F" w:rsidRDefault="0053493F" w:rsidP="00230AFE">
      <w:pPr>
        <w:pStyle w:val="LabStepNumbered"/>
        <w:numPr>
          <w:ilvl w:val="0"/>
          <w:numId w:val="8"/>
        </w:numPr>
      </w:pPr>
      <w:r>
        <w:t xml:space="preserve">Return to Visual Studio 2010 and make sure the project named </w:t>
      </w:r>
      <w:r w:rsidRPr="0053493F">
        <w:rPr>
          <w:rStyle w:val="Strong"/>
          <w:rFonts w:ascii="Segoe UI" w:hAnsi="Segoe UI" w:cs="Segoe UI"/>
          <w:color w:val="000000"/>
          <w:sz w:val="19"/>
          <w:szCs w:val="19"/>
        </w:rPr>
        <w:t>WingtipBrandingLab</w:t>
      </w:r>
      <w:r w:rsidRPr="0053493F">
        <w:rPr>
          <w:rStyle w:val="Strong"/>
          <w:rFonts w:ascii="Segoe UI" w:hAnsi="Segoe UI" w:cs="Segoe UI"/>
          <w:b w:val="0"/>
          <w:color w:val="000000"/>
          <w:sz w:val="19"/>
          <w:szCs w:val="19"/>
        </w:rPr>
        <w:t xml:space="preserve"> is open.</w:t>
      </w:r>
    </w:p>
    <w:p w:rsidR="0053493F" w:rsidRDefault="0053493F" w:rsidP="00230AFE">
      <w:pPr>
        <w:pStyle w:val="LabStepNumbered"/>
        <w:numPr>
          <w:ilvl w:val="0"/>
          <w:numId w:val="4"/>
        </w:numPr>
      </w:pPr>
      <w:r>
        <w:t xml:space="preserve">In </w:t>
      </w:r>
      <w:r w:rsidRPr="002C6DDC">
        <w:rPr>
          <w:rStyle w:val="Strong"/>
          <w:rFonts w:ascii="Segoe UI" w:hAnsi="Segoe UI" w:cs="Segoe UI"/>
          <w:color w:val="000000"/>
          <w:sz w:val="19"/>
          <w:szCs w:val="19"/>
        </w:rPr>
        <w:t>Solution Explorer</w:t>
      </w:r>
      <w:r>
        <w:t xml:space="preserve">, right-click the </w:t>
      </w:r>
      <w:r w:rsidRPr="002C6DDC">
        <w:rPr>
          <w:rStyle w:val="Strong"/>
          <w:rFonts w:ascii="Segoe UI" w:hAnsi="Segoe UI" w:cs="Segoe UI"/>
          <w:color w:val="000000"/>
          <w:sz w:val="19"/>
          <w:szCs w:val="19"/>
        </w:rPr>
        <w:t>WingtipBranding</w:t>
      </w:r>
      <w:r>
        <w:rPr>
          <w:rStyle w:val="Strong"/>
          <w:rFonts w:ascii="Segoe UI" w:hAnsi="Segoe UI" w:cs="Segoe UI"/>
          <w:color w:val="000000"/>
          <w:sz w:val="19"/>
          <w:szCs w:val="19"/>
        </w:rPr>
        <w:t>Lab</w:t>
      </w:r>
      <w:r>
        <w:t xml:space="preserve"> project node. Select the command </w:t>
      </w:r>
      <w:r w:rsidRPr="002C6DDC">
        <w:rPr>
          <w:rStyle w:val="Strong"/>
          <w:rFonts w:ascii="Segoe UI" w:hAnsi="Segoe UI" w:cs="Segoe UI"/>
          <w:color w:val="000000"/>
          <w:sz w:val="19"/>
          <w:szCs w:val="19"/>
        </w:rPr>
        <w:t xml:space="preserve">Add </w:t>
      </w:r>
      <w:r>
        <w:t xml:space="preserve">&gt; </w:t>
      </w:r>
      <w:r w:rsidRPr="002C6DDC">
        <w:rPr>
          <w:rStyle w:val="Strong"/>
          <w:rFonts w:ascii="Segoe UI" w:hAnsi="Segoe UI" w:cs="Segoe UI"/>
          <w:color w:val="000000"/>
          <w:sz w:val="19"/>
          <w:szCs w:val="19"/>
        </w:rPr>
        <w:t>New Item</w:t>
      </w:r>
      <w:r>
        <w:t xml:space="preserve">. Selecting this command will display the </w:t>
      </w:r>
      <w:r w:rsidRPr="00F938DC">
        <w:rPr>
          <w:b/>
        </w:rPr>
        <w:t>Add New Item</w:t>
      </w:r>
      <w:r>
        <w:t xml:space="preserve"> dialog.</w:t>
      </w:r>
    </w:p>
    <w:p w:rsidR="0053493F" w:rsidRPr="00A21B02" w:rsidRDefault="0053493F" w:rsidP="00230AFE">
      <w:pPr>
        <w:pStyle w:val="LabStepNumbered"/>
        <w:numPr>
          <w:ilvl w:val="0"/>
          <w:numId w:val="4"/>
        </w:numPr>
      </w:pPr>
      <w:r w:rsidRPr="002C6DDC">
        <w:rPr>
          <w:rFonts w:ascii="Segoe UI" w:hAnsi="Segoe UI" w:cs="Segoe UI"/>
          <w:color w:val="000000"/>
          <w:sz w:val="19"/>
          <w:szCs w:val="19"/>
        </w:rPr>
        <w:t xml:space="preserve">In the </w:t>
      </w:r>
      <w:r w:rsidRPr="002C6DDC">
        <w:rPr>
          <w:rStyle w:val="Strong"/>
          <w:rFonts w:ascii="Segoe UI" w:hAnsi="Segoe UI" w:cs="Segoe UI"/>
          <w:color w:val="000000"/>
          <w:sz w:val="19"/>
          <w:szCs w:val="19"/>
        </w:rPr>
        <w:t>Add New Item</w:t>
      </w:r>
      <w:r w:rsidRPr="002C6DDC">
        <w:rPr>
          <w:rFonts w:ascii="Segoe UI" w:hAnsi="Segoe UI" w:cs="Segoe UI"/>
          <w:color w:val="000000"/>
          <w:sz w:val="19"/>
          <w:szCs w:val="19"/>
        </w:rPr>
        <w:t xml:space="preserve"> dialog box, </w:t>
      </w:r>
      <w:r>
        <w:rPr>
          <w:rFonts w:ascii="Segoe UI" w:hAnsi="Segoe UI" w:cs="Segoe UI"/>
          <w:color w:val="000000"/>
          <w:sz w:val="19"/>
          <w:szCs w:val="19"/>
        </w:rPr>
        <w:t xml:space="preserve">select the project item template named </w:t>
      </w:r>
      <w:r w:rsidRPr="002C6DDC">
        <w:rPr>
          <w:rStyle w:val="Strong"/>
          <w:rFonts w:ascii="Segoe UI" w:hAnsi="Segoe UI" w:cs="Segoe UI"/>
          <w:color w:val="000000"/>
          <w:sz w:val="19"/>
          <w:szCs w:val="19"/>
        </w:rPr>
        <w:t>Module</w:t>
      </w:r>
      <w:r>
        <w:rPr>
          <w:rFonts w:ascii="Segoe UI" w:hAnsi="Segoe UI" w:cs="Segoe UI"/>
          <w:color w:val="000000"/>
          <w:sz w:val="19"/>
          <w:szCs w:val="19"/>
        </w:rPr>
        <w:t xml:space="preserve">. Give the new Module item a name of </w:t>
      </w:r>
      <w:r>
        <w:rPr>
          <w:rFonts w:ascii="Segoe UI" w:hAnsi="Segoe UI" w:cs="Segoe UI"/>
          <w:b/>
          <w:color w:val="000000"/>
          <w:sz w:val="19"/>
          <w:szCs w:val="19"/>
        </w:rPr>
        <w:t>Style Library</w:t>
      </w:r>
      <w:r w:rsidRPr="002C6DDC">
        <w:rPr>
          <w:rFonts w:ascii="Segoe UI" w:hAnsi="Segoe UI" w:cs="Segoe UI"/>
          <w:color w:val="000000"/>
          <w:sz w:val="19"/>
          <w:szCs w:val="19"/>
        </w:rPr>
        <w:t>.</w:t>
      </w:r>
      <w:r>
        <w:rPr>
          <w:rFonts w:ascii="Segoe UI" w:hAnsi="Segoe UI" w:cs="Segoe UI"/>
          <w:color w:val="000000"/>
          <w:sz w:val="19"/>
          <w:szCs w:val="19"/>
        </w:rPr>
        <w:t xml:space="preserve"> Click the </w:t>
      </w:r>
      <w:r w:rsidRPr="00F938DC">
        <w:rPr>
          <w:rFonts w:ascii="Segoe UI" w:hAnsi="Segoe UI" w:cs="Segoe UI"/>
          <w:b/>
          <w:color w:val="000000"/>
          <w:sz w:val="19"/>
          <w:szCs w:val="19"/>
        </w:rPr>
        <w:t>Add</w:t>
      </w:r>
      <w:r>
        <w:rPr>
          <w:rFonts w:ascii="Segoe UI" w:hAnsi="Segoe UI" w:cs="Segoe UI"/>
          <w:color w:val="000000"/>
          <w:sz w:val="19"/>
          <w:szCs w:val="19"/>
        </w:rPr>
        <w:t xml:space="preserve"> button to add the new Module item to your project.</w:t>
      </w:r>
    </w:p>
    <w:p w:rsidR="0053493F" w:rsidRPr="00961446" w:rsidRDefault="0053493F" w:rsidP="0053493F">
      <w:pPr>
        <w:pStyle w:val="LabStepNumbered"/>
      </w:pPr>
      <w:r>
        <w:rPr>
          <w:rFonts w:ascii="Segoe UI" w:hAnsi="Segoe UI" w:cs="Segoe UI"/>
          <w:color w:val="000000"/>
          <w:sz w:val="19"/>
          <w:szCs w:val="19"/>
        </w:rPr>
        <w:t xml:space="preserve">After you create the new Module, it contains an element manifest named </w:t>
      </w:r>
      <w:r w:rsidRPr="00A21B02">
        <w:rPr>
          <w:rFonts w:ascii="Segoe UI" w:hAnsi="Segoe UI" w:cs="Segoe UI"/>
          <w:b/>
          <w:color w:val="000000"/>
          <w:sz w:val="19"/>
          <w:szCs w:val="19"/>
        </w:rPr>
        <w:t>Elements.xml</w:t>
      </w:r>
      <w:r>
        <w:rPr>
          <w:rFonts w:ascii="Segoe UI" w:hAnsi="Segoe UI" w:cs="Segoe UI"/>
          <w:color w:val="000000"/>
          <w:sz w:val="19"/>
          <w:szCs w:val="19"/>
        </w:rPr>
        <w:t xml:space="preserve"> and a sample element file named </w:t>
      </w:r>
      <w:r w:rsidRPr="00A21B02">
        <w:rPr>
          <w:rFonts w:ascii="Segoe UI" w:hAnsi="Segoe UI" w:cs="Segoe UI"/>
          <w:b/>
          <w:color w:val="000000"/>
          <w:sz w:val="19"/>
          <w:szCs w:val="19"/>
        </w:rPr>
        <w:t>Sample.txt</w:t>
      </w:r>
      <w:r>
        <w:rPr>
          <w:rFonts w:ascii="Segoe UI" w:hAnsi="Segoe UI" w:cs="Segoe UI"/>
          <w:color w:val="000000"/>
          <w:sz w:val="19"/>
          <w:szCs w:val="19"/>
        </w:rPr>
        <w:t xml:space="preserve">. </w:t>
      </w:r>
    </w:p>
    <w:p w:rsidR="0053493F" w:rsidRPr="00961446" w:rsidRDefault="0053493F" w:rsidP="0053493F">
      <w:pPr>
        <w:pStyle w:val="LabStepScreenshot"/>
      </w:pPr>
      <w:r>
        <w:rPr>
          <w:noProof/>
        </w:rPr>
        <w:drawing>
          <wp:inline distT="0" distB="0" distL="0" distR="0" wp14:anchorId="3F8C020B" wp14:editId="793748F8">
            <wp:extent cx="2000250" cy="16397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01963" cy="1641204"/>
                    </a:xfrm>
                    <a:prstGeom prst="rect">
                      <a:avLst/>
                    </a:prstGeom>
                  </pic:spPr>
                </pic:pic>
              </a:graphicData>
            </a:graphic>
          </wp:inline>
        </w:drawing>
      </w:r>
    </w:p>
    <w:p w:rsidR="0053493F" w:rsidRPr="00A21B02" w:rsidRDefault="0053493F" w:rsidP="0053493F">
      <w:pPr>
        <w:pStyle w:val="LabStepNumbered"/>
      </w:pPr>
      <w:r>
        <w:rPr>
          <w:rFonts w:ascii="Segoe UI" w:hAnsi="Segoe UI" w:cs="Segoe UI"/>
          <w:color w:val="000000"/>
          <w:sz w:val="19"/>
          <w:szCs w:val="19"/>
        </w:rPr>
        <w:t xml:space="preserve">Delete the file named </w:t>
      </w:r>
      <w:r w:rsidRPr="00961446">
        <w:rPr>
          <w:rFonts w:ascii="Segoe UI" w:hAnsi="Segoe UI" w:cs="Segoe UI"/>
          <w:b/>
          <w:color w:val="000000"/>
          <w:sz w:val="19"/>
          <w:szCs w:val="19"/>
        </w:rPr>
        <w:t>Sample.txt</w:t>
      </w:r>
      <w:r>
        <w:rPr>
          <w:rFonts w:ascii="Segoe UI" w:hAnsi="Segoe UI" w:cs="Segoe UI"/>
          <w:color w:val="000000"/>
          <w:sz w:val="19"/>
          <w:szCs w:val="19"/>
        </w:rPr>
        <w:t xml:space="preserve"> file by right-clicking it and select the </w:t>
      </w:r>
      <w:r w:rsidRPr="00961446">
        <w:rPr>
          <w:rFonts w:ascii="Segoe UI" w:hAnsi="Segoe UI" w:cs="Segoe UI"/>
          <w:b/>
          <w:color w:val="000000"/>
          <w:sz w:val="19"/>
          <w:szCs w:val="19"/>
        </w:rPr>
        <w:t>Delete</w:t>
      </w:r>
      <w:r>
        <w:rPr>
          <w:rFonts w:ascii="Segoe UI" w:hAnsi="Segoe UI" w:cs="Segoe UI"/>
          <w:color w:val="000000"/>
          <w:sz w:val="19"/>
          <w:szCs w:val="19"/>
        </w:rPr>
        <w:t xml:space="preserve"> command.</w:t>
      </w:r>
    </w:p>
    <w:p w:rsidR="0053493F" w:rsidRDefault="0053493F" w:rsidP="0053493F">
      <w:pPr>
        <w:pStyle w:val="LabStepNumbered"/>
      </w:pPr>
      <w:r>
        <w:t xml:space="preserve">Create a new folder named </w:t>
      </w:r>
      <w:r w:rsidRPr="0053493F">
        <w:rPr>
          <w:b/>
        </w:rPr>
        <w:t>Wingtip</w:t>
      </w:r>
      <w:r>
        <w:t xml:space="preserve"> inside the </w:t>
      </w:r>
      <w:r w:rsidRPr="0053493F">
        <w:rPr>
          <w:b/>
        </w:rPr>
        <w:t>Style Library</w:t>
      </w:r>
      <w:r>
        <w:t xml:space="preserve"> module.</w:t>
      </w:r>
    </w:p>
    <w:p w:rsidR="0053493F" w:rsidRPr="0053493F" w:rsidRDefault="0053493F" w:rsidP="000267E9">
      <w:pPr>
        <w:pStyle w:val="LabStepScreenshot"/>
      </w:pPr>
      <w:r w:rsidRPr="00F22325">
        <w:rPr>
          <w:rStyle w:val="LabStepScreenshotFrame"/>
        </w:rPr>
        <w:lastRenderedPageBreak/>
        <w:drawing>
          <wp:inline distT="0" distB="0" distL="0" distR="0" wp14:anchorId="58F73E4A" wp14:editId="201D81D0">
            <wp:extent cx="813816" cy="84124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3816" cy="841248"/>
                    </a:xfrm>
                    <a:prstGeom prst="rect">
                      <a:avLst/>
                    </a:prstGeom>
                    <a:noFill/>
                    <a:ln>
                      <a:noFill/>
                    </a:ln>
                  </pic:spPr>
                </pic:pic>
              </a:graphicData>
            </a:graphic>
          </wp:inline>
        </w:drawing>
      </w:r>
    </w:p>
    <w:p w:rsidR="0053493F" w:rsidRPr="00961446" w:rsidRDefault="0053493F" w:rsidP="0053493F">
      <w:pPr>
        <w:pStyle w:val="LabStepNumbered"/>
      </w:pPr>
      <w:r>
        <w:rPr>
          <w:rFonts w:ascii="Segoe UI" w:hAnsi="Segoe UI" w:cs="Segoe UI"/>
          <w:color w:val="000000"/>
          <w:sz w:val="19"/>
          <w:szCs w:val="19"/>
        </w:rPr>
        <w:t xml:space="preserve">Using the Windows Explorer, locate the completed CSS file named file named </w:t>
      </w:r>
      <w:r w:rsidRPr="0053493F">
        <w:rPr>
          <w:rFonts w:ascii="Segoe UI" w:hAnsi="Segoe UI" w:cs="Segoe UI"/>
          <w:b/>
          <w:color w:val="000000"/>
          <w:sz w:val="19"/>
          <w:szCs w:val="19"/>
        </w:rPr>
        <w:t>WingtipMaster.css</w:t>
      </w:r>
      <w:r>
        <w:rPr>
          <w:rFonts w:ascii="Segoe UI" w:hAnsi="Segoe UI" w:cs="Segoe UI"/>
          <w:color w:val="000000"/>
          <w:sz w:val="19"/>
          <w:szCs w:val="19"/>
        </w:rPr>
        <w:t>. This CSS file is located in the following directory inside the Student folder.</w:t>
      </w:r>
    </w:p>
    <w:p w:rsidR="0053493F" w:rsidRPr="00645BB8" w:rsidRDefault="0053493F" w:rsidP="0053493F">
      <w:pPr>
        <w:pStyle w:val="LabStepCodeBlock"/>
      </w:pPr>
      <w:r w:rsidRPr="00961446">
        <w:t>C:\Student\Labs\Lab12_DevelopingSolutions\StarterFiles\</w:t>
      </w:r>
      <w:r>
        <w:t xml:space="preserve">StyleLibrary\Wingtip </w:t>
      </w:r>
    </w:p>
    <w:p w:rsidR="000267E9" w:rsidRPr="000267E9" w:rsidRDefault="000267E9" w:rsidP="00601E9E">
      <w:pPr>
        <w:pStyle w:val="LabStepNumbered"/>
      </w:pPr>
      <w:r>
        <w:t xml:space="preserve">Next, add the CSS file named </w:t>
      </w:r>
      <w:r w:rsidRPr="0053493F">
        <w:rPr>
          <w:rFonts w:ascii="Segoe UI" w:hAnsi="Segoe UI" w:cs="Segoe UI"/>
          <w:b/>
          <w:color w:val="000000"/>
          <w:sz w:val="19"/>
          <w:szCs w:val="19"/>
        </w:rPr>
        <w:t>WingtipMaster.css</w:t>
      </w:r>
      <w:r w:rsidRPr="000267E9">
        <w:rPr>
          <w:rFonts w:ascii="Segoe UI" w:hAnsi="Segoe UI" w:cs="Segoe UI"/>
          <w:color w:val="000000"/>
          <w:sz w:val="19"/>
          <w:szCs w:val="19"/>
        </w:rPr>
        <w:t xml:space="preserve"> into </w:t>
      </w:r>
      <w:r>
        <w:rPr>
          <w:rFonts w:ascii="Segoe UI" w:hAnsi="Segoe UI" w:cs="Segoe UI"/>
          <w:color w:val="000000"/>
          <w:sz w:val="19"/>
          <w:szCs w:val="19"/>
        </w:rPr>
        <w:t xml:space="preserve">the Wingtip folder  of the </w:t>
      </w:r>
      <w:r w:rsidRPr="000267E9">
        <w:rPr>
          <w:rFonts w:ascii="Segoe UI" w:hAnsi="Segoe UI" w:cs="Segoe UI"/>
          <w:b/>
          <w:color w:val="000000"/>
          <w:sz w:val="19"/>
          <w:szCs w:val="19"/>
        </w:rPr>
        <w:t>Style Library</w:t>
      </w:r>
      <w:r>
        <w:rPr>
          <w:rFonts w:ascii="Segoe UI" w:hAnsi="Segoe UI" w:cs="Segoe UI"/>
          <w:color w:val="000000"/>
          <w:sz w:val="19"/>
          <w:szCs w:val="19"/>
        </w:rPr>
        <w:t xml:space="preserve"> module.</w:t>
      </w:r>
    </w:p>
    <w:p w:rsidR="000267E9" w:rsidRDefault="000267E9" w:rsidP="000267E9">
      <w:pPr>
        <w:pStyle w:val="LabStepScreenshot"/>
      </w:pPr>
      <w:r w:rsidRPr="00F22325">
        <w:rPr>
          <w:rStyle w:val="LabStepScreenshotFrame"/>
        </w:rPr>
        <w:drawing>
          <wp:inline distT="0" distB="0" distL="0" distR="0" wp14:anchorId="2709D5BE" wp14:editId="3F5990F2">
            <wp:extent cx="886968" cy="9144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6968" cy="914400"/>
                    </a:xfrm>
                    <a:prstGeom prst="rect">
                      <a:avLst/>
                    </a:prstGeom>
                    <a:noFill/>
                    <a:ln>
                      <a:noFill/>
                    </a:ln>
                  </pic:spPr>
                </pic:pic>
              </a:graphicData>
            </a:graphic>
          </wp:inline>
        </w:drawing>
      </w:r>
    </w:p>
    <w:p w:rsidR="000267E9" w:rsidRDefault="000267E9" w:rsidP="000267E9">
      <w:pPr>
        <w:pStyle w:val="LabStepNumbered"/>
      </w:pPr>
      <w:r>
        <w:t xml:space="preserve">Create a new folder named </w:t>
      </w:r>
      <w:r w:rsidRPr="000267E9">
        <w:rPr>
          <w:b/>
        </w:rPr>
        <w:t>Images</w:t>
      </w:r>
      <w:r>
        <w:t xml:space="preserve"> inside the </w:t>
      </w:r>
      <w:r>
        <w:rPr>
          <w:b/>
        </w:rPr>
        <w:t xml:space="preserve">Wingtip </w:t>
      </w:r>
      <w:r w:rsidRPr="000267E9">
        <w:t>folder</w:t>
      </w:r>
      <w:r>
        <w:t>.</w:t>
      </w:r>
    </w:p>
    <w:p w:rsidR="000267E9" w:rsidRPr="0053493F" w:rsidRDefault="00931E3C" w:rsidP="000267E9">
      <w:pPr>
        <w:pStyle w:val="LabStepScreenshot"/>
      </w:pPr>
      <w:r w:rsidRPr="00ED1EBB">
        <w:rPr>
          <w:rStyle w:val="LabStepScreenshotFrame"/>
        </w:rPr>
        <w:drawing>
          <wp:inline distT="0" distB="0" distL="0" distR="0" wp14:anchorId="6A1A7338" wp14:editId="13C32D59">
            <wp:extent cx="923544" cy="987552"/>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3544" cy="987552"/>
                    </a:xfrm>
                    <a:prstGeom prst="rect">
                      <a:avLst/>
                    </a:prstGeom>
                    <a:noFill/>
                    <a:ln>
                      <a:noFill/>
                    </a:ln>
                  </pic:spPr>
                </pic:pic>
              </a:graphicData>
            </a:graphic>
          </wp:inline>
        </w:drawing>
      </w:r>
    </w:p>
    <w:p w:rsidR="000267E9" w:rsidRPr="00961446" w:rsidRDefault="000267E9" w:rsidP="000267E9">
      <w:pPr>
        <w:pStyle w:val="LabStepNumbered"/>
      </w:pPr>
      <w:r>
        <w:rPr>
          <w:rFonts w:ascii="Segoe UI" w:hAnsi="Segoe UI" w:cs="Segoe UI"/>
          <w:color w:val="000000"/>
          <w:sz w:val="19"/>
          <w:szCs w:val="19"/>
        </w:rPr>
        <w:t xml:space="preserve">Using the Windows Explorer, locate the </w:t>
      </w:r>
      <w:r w:rsidR="00931E3C">
        <w:rPr>
          <w:rFonts w:ascii="Segoe UI" w:hAnsi="Segoe UI" w:cs="Segoe UI"/>
          <w:color w:val="000000"/>
          <w:sz w:val="19"/>
          <w:szCs w:val="19"/>
        </w:rPr>
        <w:t xml:space="preserve">set of image </w:t>
      </w:r>
      <w:r>
        <w:rPr>
          <w:rFonts w:ascii="Segoe UI" w:hAnsi="Segoe UI" w:cs="Segoe UI"/>
          <w:color w:val="000000"/>
          <w:sz w:val="19"/>
          <w:szCs w:val="19"/>
        </w:rPr>
        <w:t>file</w:t>
      </w:r>
      <w:r w:rsidR="00931E3C">
        <w:rPr>
          <w:rFonts w:ascii="Segoe UI" w:hAnsi="Segoe UI" w:cs="Segoe UI"/>
          <w:color w:val="000000"/>
          <w:sz w:val="19"/>
          <w:szCs w:val="19"/>
        </w:rPr>
        <w:t>s</w:t>
      </w:r>
      <w:r>
        <w:rPr>
          <w:rFonts w:ascii="Segoe UI" w:hAnsi="Segoe UI" w:cs="Segoe UI"/>
          <w:color w:val="000000"/>
          <w:sz w:val="19"/>
          <w:szCs w:val="19"/>
        </w:rPr>
        <w:t xml:space="preserve"> in the following folder.</w:t>
      </w:r>
    </w:p>
    <w:p w:rsidR="000267E9" w:rsidRPr="00645BB8" w:rsidRDefault="000267E9" w:rsidP="000267E9">
      <w:pPr>
        <w:pStyle w:val="LabStepCodeBlock"/>
      </w:pPr>
      <w:r w:rsidRPr="00961446">
        <w:t>C:\Student\Labs\Lab12_DevelopingSolutions\StarterFiles\</w:t>
      </w:r>
      <w:r>
        <w:t>StyleLibrary\Wingtip</w:t>
      </w:r>
      <w:r w:rsidR="00931E3C">
        <w:t>\Images</w:t>
      </w:r>
      <w:r>
        <w:t xml:space="preserve"> </w:t>
      </w:r>
    </w:p>
    <w:p w:rsidR="000267E9" w:rsidRPr="000267E9" w:rsidRDefault="000267E9" w:rsidP="000267E9">
      <w:pPr>
        <w:pStyle w:val="LabStepNumbered"/>
      </w:pPr>
      <w:r>
        <w:t xml:space="preserve">Next, add </w:t>
      </w:r>
      <w:r w:rsidR="00931E3C">
        <w:t xml:space="preserve">these image files </w:t>
      </w:r>
      <w:r w:rsidRPr="000267E9">
        <w:rPr>
          <w:rFonts w:ascii="Segoe UI" w:hAnsi="Segoe UI" w:cs="Segoe UI"/>
          <w:color w:val="000000"/>
          <w:sz w:val="19"/>
          <w:szCs w:val="19"/>
        </w:rPr>
        <w:t xml:space="preserve">into </w:t>
      </w:r>
      <w:r>
        <w:rPr>
          <w:rFonts w:ascii="Segoe UI" w:hAnsi="Segoe UI" w:cs="Segoe UI"/>
          <w:color w:val="000000"/>
          <w:sz w:val="19"/>
          <w:szCs w:val="19"/>
        </w:rPr>
        <w:t xml:space="preserve">the </w:t>
      </w:r>
      <w:r w:rsidR="00931E3C" w:rsidRPr="00931E3C">
        <w:rPr>
          <w:rFonts w:ascii="Segoe UI" w:hAnsi="Segoe UI" w:cs="Segoe UI"/>
          <w:b/>
          <w:color w:val="000000"/>
          <w:sz w:val="19"/>
          <w:szCs w:val="19"/>
        </w:rPr>
        <w:t>Images</w:t>
      </w:r>
      <w:r w:rsidR="00931E3C">
        <w:rPr>
          <w:rFonts w:ascii="Segoe UI" w:hAnsi="Segoe UI" w:cs="Segoe UI"/>
          <w:color w:val="000000"/>
          <w:sz w:val="19"/>
          <w:szCs w:val="19"/>
        </w:rPr>
        <w:t xml:space="preserve"> </w:t>
      </w:r>
      <w:r>
        <w:rPr>
          <w:rFonts w:ascii="Segoe UI" w:hAnsi="Segoe UI" w:cs="Segoe UI"/>
          <w:color w:val="000000"/>
          <w:sz w:val="19"/>
          <w:szCs w:val="19"/>
        </w:rPr>
        <w:t xml:space="preserve">folder  of the </w:t>
      </w:r>
      <w:r w:rsidRPr="000267E9">
        <w:rPr>
          <w:rFonts w:ascii="Segoe UI" w:hAnsi="Segoe UI" w:cs="Segoe UI"/>
          <w:b/>
          <w:color w:val="000000"/>
          <w:sz w:val="19"/>
          <w:szCs w:val="19"/>
        </w:rPr>
        <w:t>Style Library</w:t>
      </w:r>
      <w:r>
        <w:rPr>
          <w:rFonts w:ascii="Segoe UI" w:hAnsi="Segoe UI" w:cs="Segoe UI"/>
          <w:color w:val="000000"/>
          <w:sz w:val="19"/>
          <w:szCs w:val="19"/>
        </w:rPr>
        <w:t xml:space="preserve"> module.</w:t>
      </w:r>
    </w:p>
    <w:p w:rsidR="000267E9" w:rsidRDefault="00931E3C" w:rsidP="00931E3C">
      <w:pPr>
        <w:pStyle w:val="LabStepScreenshot"/>
      </w:pPr>
      <w:r w:rsidRPr="00ED1EBB">
        <w:rPr>
          <w:rStyle w:val="LabStepScreenshotFrame"/>
        </w:rPr>
        <w:drawing>
          <wp:inline distT="0" distB="0" distL="0" distR="0" wp14:anchorId="41AF686D" wp14:editId="0146072D">
            <wp:extent cx="1207008" cy="1609344"/>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7008" cy="1609344"/>
                    </a:xfrm>
                    <a:prstGeom prst="rect">
                      <a:avLst/>
                    </a:prstGeom>
                    <a:noFill/>
                    <a:ln>
                      <a:noFill/>
                    </a:ln>
                  </pic:spPr>
                </pic:pic>
              </a:graphicData>
            </a:graphic>
          </wp:inline>
        </w:drawing>
      </w:r>
    </w:p>
    <w:p w:rsidR="00931E3C" w:rsidRDefault="00931E3C" w:rsidP="00931E3C">
      <w:pPr>
        <w:pStyle w:val="LabStepNumbered"/>
      </w:pPr>
      <w:r>
        <w:t xml:space="preserve">Now it's time to test your work. Run the </w:t>
      </w:r>
      <w:r w:rsidRPr="00931E3C">
        <w:rPr>
          <w:b/>
        </w:rPr>
        <w:t>Deploy</w:t>
      </w:r>
      <w:r>
        <w:t xml:space="preserve"> command on the project to build and deploy the project </w:t>
      </w:r>
      <w:r w:rsidRPr="00D15F6C">
        <w:rPr>
          <w:b/>
        </w:rPr>
        <w:t>WingtipBrandingLab</w:t>
      </w:r>
      <w:r>
        <w:t>. Your project should deploy without any errors.</w:t>
      </w:r>
    </w:p>
    <w:p w:rsidR="00931E3C" w:rsidRDefault="00931E3C" w:rsidP="00931E3C">
      <w:pPr>
        <w:pStyle w:val="LabStepNumbered"/>
      </w:pPr>
      <w:r>
        <w:t xml:space="preserve">After running the </w:t>
      </w:r>
      <w:r w:rsidRPr="00E75E69">
        <w:rPr>
          <w:b/>
        </w:rPr>
        <w:t>Deploy</w:t>
      </w:r>
      <w:r>
        <w:t xml:space="preserve"> command, switch over to the browser and return to the test site located at </w:t>
      </w:r>
      <w:r w:rsidRPr="004402EC">
        <w:rPr>
          <w:b/>
        </w:rPr>
        <w:t>http://intranet.wingtip.com/sites/sales</w:t>
      </w:r>
      <w:r>
        <w:t xml:space="preserve">. Make sure you are at the top-level site. Drop down the </w:t>
      </w:r>
      <w:r w:rsidRPr="004402EC">
        <w:rPr>
          <w:b/>
        </w:rPr>
        <w:t>Site Actions</w:t>
      </w:r>
      <w:r>
        <w:t xml:space="preserve"> menu and click the </w:t>
      </w:r>
      <w:r>
        <w:rPr>
          <w:b/>
        </w:rPr>
        <w:t>View All Site Content</w:t>
      </w:r>
      <w:r>
        <w:t xml:space="preserve"> command to navigate to the Site Setting page. Click on the link to navigate to the Style Library.</w:t>
      </w:r>
    </w:p>
    <w:p w:rsidR="00931E3C" w:rsidRDefault="00931E3C" w:rsidP="00931E3C">
      <w:pPr>
        <w:pStyle w:val="LabStepNumbered"/>
      </w:pPr>
      <w:r>
        <w:t xml:space="preserve">You should be able to see a folder named Wingtip. If you navoiogate into this folder </w:t>
      </w:r>
    </w:p>
    <w:p w:rsidR="00931E3C" w:rsidRDefault="00931E3C" w:rsidP="00931E3C">
      <w:pPr>
        <w:pStyle w:val="LabStepScreenshot"/>
      </w:pPr>
      <w:r w:rsidRPr="00F22325">
        <w:rPr>
          <w:rStyle w:val="LabStepScreenshotFrame"/>
        </w:rPr>
        <w:drawing>
          <wp:inline distT="0" distB="0" distL="0" distR="0" wp14:anchorId="768DFA33" wp14:editId="3FC460DA">
            <wp:extent cx="4162425" cy="775025"/>
            <wp:effectExtent l="0" t="0" r="0" b="63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6810" cy="775841"/>
                    </a:xfrm>
                    <a:prstGeom prst="rect">
                      <a:avLst/>
                    </a:prstGeom>
                    <a:noFill/>
                    <a:ln>
                      <a:noFill/>
                    </a:ln>
                  </pic:spPr>
                </pic:pic>
              </a:graphicData>
            </a:graphic>
          </wp:inline>
        </w:drawing>
      </w:r>
    </w:p>
    <w:p w:rsidR="00601E9E" w:rsidRDefault="00931E3C" w:rsidP="00601E9E">
      <w:pPr>
        <w:pStyle w:val="LabStepNumbered"/>
      </w:pPr>
      <w:r>
        <w:t>If you navigate further into the Images folder, you should be able to see all the image files.</w:t>
      </w:r>
    </w:p>
    <w:p w:rsidR="00931E3C" w:rsidRDefault="00931E3C" w:rsidP="00931E3C">
      <w:pPr>
        <w:pStyle w:val="LabStepScreenshot"/>
      </w:pPr>
      <w:r w:rsidRPr="00ED1EBB">
        <w:rPr>
          <w:rStyle w:val="LabStepScreenshotFrame"/>
        </w:rPr>
        <w:drawing>
          <wp:inline distT="0" distB="0" distL="0" distR="0" wp14:anchorId="6BC466D5" wp14:editId="68A9D8D6">
            <wp:extent cx="3533775" cy="1172261"/>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47548" cy="1176830"/>
                    </a:xfrm>
                    <a:prstGeom prst="rect">
                      <a:avLst/>
                    </a:prstGeom>
                    <a:noFill/>
                    <a:ln>
                      <a:noFill/>
                    </a:ln>
                  </pic:spPr>
                </pic:pic>
              </a:graphicData>
            </a:graphic>
          </wp:inline>
        </w:drawing>
      </w:r>
    </w:p>
    <w:p w:rsidR="00283D43" w:rsidRDefault="00283D43" w:rsidP="005C60A6">
      <w:pPr>
        <w:pStyle w:val="Heading3"/>
      </w:pPr>
      <w:r>
        <w:t>Exerc</w:t>
      </w:r>
      <w:r w:rsidR="00931E3C">
        <w:t>ise 5</w:t>
      </w:r>
      <w:r w:rsidRPr="00FC79BD">
        <w:t xml:space="preserve">: </w:t>
      </w:r>
      <w:r w:rsidR="00601E9E" w:rsidRPr="00601E9E">
        <w:t>Adding a Feature Receiver to Apply Branding Attributes</w:t>
      </w:r>
    </w:p>
    <w:p w:rsidR="00283D43" w:rsidRDefault="00283D43" w:rsidP="00601E9E">
      <w:pPr>
        <w:pStyle w:val="LabExerciseCallout"/>
      </w:pPr>
      <w:r w:rsidRPr="00AB0146">
        <w:t xml:space="preserve">In this exercise you will </w:t>
      </w:r>
      <w:r w:rsidR="006F0F27">
        <w:t xml:space="preserve">modify the </w:t>
      </w:r>
      <w:r w:rsidR="00931E3C">
        <w:t xml:space="preserve">MainSite feature </w:t>
      </w:r>
      <w:r w:rsidR="006F0F27">
        <w:t xml:space="preserve">by </w:t>
      </w:r>
      <w:r w:rsidR="006C4B76">
        <w:t xml:space="preserve">creating </w:t>
      </w:r>
      <w:r w:rsidR="006F0F27">
        <w:t xml:space="preserve">a feature receiver and </w:t>
      </w:r>
      <w:r w:rsidR="006C4B76">
        <w:t xml:space="preserve">adding </w:t>
      </w:r>
      <w:r w:rsidR="006F0F27">
        <w:t xml:space="preserve">the </w:t>
      </w:r>
      <w:r w:rsidR="006C4B76">
        <w:t xml:space="preserve">C# </w:t>
      </w:r>
      <w:r w:rsidR="00601E9E" w:rsidRPr="00601E9E">
        <w:t xml:space="preserve">code </w:t>
      </w:r>
      <w:r w:rsidR="006F0F27">
        <w:t xml:space="preserve">required </w:t>
      </w:r>
      <w:r w:rsidR="00601E9E" w:rsidRPr="00601E9E">
        <w:t xml:space="preserve">to </w:t>
      </w:r>
      <w:r w:rsidR="00601E9E">
        <w:t xml:space="preserve">configure </w:t>
      </w:r>
      <w:r w:rsidR="006F0F27">
        <w:t>all the sites within the current site collection to use Wingtip.master as their master page.</w:t>
      </w:r>
    </w:p>
    <w:p w:rsidR="00F22325" w:rsidRDefault="00F22325" w:rsidP="00230AFE">
      <w:pPr>
        <w:pStyle w:val="LabStepNumbered"/>
        <w:numPr>
          <w:ilvl w:val="0"/>
          <w:numId w:val="5"/>
        </w:numPr>
      </w:pPr>
      <w:r>
        <w:t xml:space="preserve">Return to Visual Studio 2010. Open the project named </w:t>
      </w:r>
      <w:r w:rsidRPr="00F22325">
        <w:rPr>
          <w:b/>
        </w:rPr>
        <w:t>WingtipBrandingLab</w:t>
      </w:r>
      <w:r>
        <w:t xml:space="preserve"> if it isn't open.</w:t>
      </w:r>
    </w:p>
    <w:p w:rsidR="00283D43" w:rsidRDefault="00601E9E" w:rsidP="00230AFE">
      <w:pPr>
        <w:pStyle w:val="LabStepNumbered"/>
        <w:numPr>
          <w:ilvl w:val="0"/>
          <w:numId w:val="5"/>
        </w:numPr>
      </w:pPr>
      <w:r w:rsidRPr="00601E9E">
        <w:t xml:space="preserve">In Solution Explorer, right-click the </w:t>
      </w:r>
      <w:r w:rsidR="00F22325">
        <w:t xml:space="preserve">node for the </w:t>
      </w:r>
      <w:r w:rsidRPr="00F22325">
        <w:rPr>
          <w:b/>
        </w:rPr>
        <w:t>Main</w:t>
      </w:r>
      <w:r w:rsidR="00E329CE" w:rsidRPr="00F22325">
        <w:rPr>
          <w:b/>
        </w:rPr>
        <w:t>Site</w:t>
      </w:r>
      <w:r w:rsidR="00F22325">
        <w:t xml:space="preserve"> f</w:t>
      </w:r>
      <w:r w:rsidRPr="00601E9E">
        <w:t xml:space="preserve">eature and then </w:t>
      </w:r>
      <w:r w:rsidR="00F22325">
        <w:t xml:space="preserve">click the command with the caption of </w:t>
      </w:r>
      <w:r w:rsidRPr="00F22325">
        <w:rPr>
          <w:b/>
        </w:rPr>
        <w:t>Add Event Receiver</w:t>
      </w:r>
      <w:r w:rsidRPr="00601E9E">
        <w:t xml:space="preserve"> to add a Feature receiver class.</w:t>
      </w:r>
    </w:p>
    <w:p w:rsidR="00E329CE" w:rsidRPr="00A128A7" w:rsidRDefault="00A128A7" w:rsidP="00A128A7">
      <w:pPr>
        <w:pStyle w:val="LabStepScreenshot"/>
      </w:pPr>
      <w:r>
        <w:rPr>
          <w:noProof/>
        </w:rPr>
        <w:drawing>
          <wp:inline distT="0" distB="0" distL="0" distR="0" wp14:anchorId="56F07351" wp14:editId="6184C1A4">
            <wp:extent cx="1631239" cy="14763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2173" cy="1477220"/>
                    </a:xfrm>
                    <a:prstGeom prst="rect">
                      <a:avLst/>
                    </a:prstGeom>
                    <a:noFill/>
                    <a:ln>
                      <a:noFill/>
                    </a:ln>
                  </pic:spPr>
                </pic:pic>
              </a:graphicData>
            </a:graphic>
          </wp:inline>
        </w:drawing>
      </w:r>
    </w:p>
    <w:p w:rsidR="00283D43" w:rsidRDefault="00F22325" w:rsidP="00283D43">
      <w:pPr>
        <w:pStyle w:val="LabStepNumbered"/>
      </w:pPr>
      <w:r>
        <w:t xml:space="preserve">When you select the </w:t>
      </w:r>
      <w:r w:rsidRPr="00F22325">
        <w:rPr>
          <w:b/>
        </w:rPr>
        <w:t>Add Event Receiver</w:t>
      </w:r>
      <w:r>
        <w:t xml:space="preserve"> command, Visual Studio creates </w:t>
      </w:r>
      <w:r w:rsidR="006C4B76">
        <w:t>a new C# source file</w:t>
      </w:r>
      <w:r>
        <w:t xml:space="preserve"> for the event receiver class and adds a large number of comments. </w:t>
      </w:r>
      <w:r w:rsidR="006C4B76">
        <w:t xml:space="preserve">Clean up the C# file by removing </w:t>
      </w:r>
      <w:r>
        <w:t xml:space="preserve">all the comments </w:t>
      </w:r>
      <w:r w:rsidR="006C4B76">
        <w:t xml:space="preserve">to create </w:t>
      </w:r>
      <w:r w:rsidR="001554D3">
        <w:t xml:space="preserve">an empty class definition which </w:t>
      </w:r>
      <w:r>
        <w:t xml:space="preserve">looks like the </w:t>
      </w:r>
      <w:r w:rsidR="001554D3">
        <w:t>following code listing</w:t>
      </w:r>
      <w:r w:rsidR="00E329CE">
        <w:t>.</w:t>
      </w:r>
    </w:p>
    <w:p w:rsidR="00A128A7" w:rsidRDefault="00A128A7" w:rsidP="00A128A7">
      <w:pPr>
        <w:pStyle w:val="LabStepCodeBlock"/>
      </w:pPr>
      <w:r>
        <w:t>using System;</w:t>
      </w:r>
    </w:p>
    <w:p w:rsidR="00A128A7" w:rsidRDefault="00A128A7" w:rsidP="00A128A7">
      <w:pPr>
        <w:pStyle w:val="LabStepCodeBlock"/>
      </w:pPr>
      <w:r>
        <w:t>using System.Runtime.InteropServices;</w:t>
      </w:r>
    </w:p>
    <w:p w:rsidR="00A128A7" w:rsidRDefault="00A128A7" w:rsidP="00A128A7">
      <w:pPr>
        <w:pStyle w:val="LabStepCodeBlock"/>
      </w:pPr>
      <w:r>
        <w:t>using System.Security.Permissions;</w:t>
      </w:r>
    </w:p>
    <w:p w:rsidR="00A128A7" w:rsidRDefault="00A128A7" w:rsidP="00A128A7">
      <w:pPr>
        <w:pStyle w:val="LabStepCodeBlock"/>
      </w:pPr>
      <w:r>
        <w:t>using Microsoft.SharePoint;</w:t>
      </w:r>
    </w:p>
    <w:p w:rsidR="00A128A7" w:rsidRDefault="00A128A7" w:rsidP="00A128A7">
      <w:pPr>
        <w:pStyle w:val="LabStepCodeBlock"/>
      </w:pPr>
      <w:r>
        <w:t>using Microsoft.SharePoint.Security;</w:t>
      </w:r>
    </w:p>
    <w:p w:rsidR="00A128A7" w:rsidRDefault="00A128A7" w:rsidP="00A128A7">
      <w:pPr>
        <w:pStyle w:val="LabStepCodeBlock"/>
      </w:pPr>
    </w:p>
    <w:p w:rsidR="00A128A7" w:rsidRDefault="00A128A7" w:rsidP="00A128A7">
      <w:pPr>
        <w:pStyle w:val="LabStepCodeBlock"/>
      </w:pPr>
      <w:r>
        <w:t>namespace WingtipBrandingLab.Features.MainSite {</w:t>
      </w:r>
    </w:p>
    <w:p w:rsidR="00A128A7" w:rsidRDefault="00A128A7" w:rsidP="00A128A7">
      <w:pPr>
        <w:pStyle w:val="LabStepCodeBlock"/>
      </w:pPr>
    </w:p>
    <w:p w:rsidR="00A128A7" w:rsidRDefault="00A128A7" w:rsidP="00A128A7">
      <w:pPr>
        <w:pStyle w:val="LabStepCodeBlock"/>
      </w:pPr>
      <w:r>
        <w:t xml:space="preserve">  [Guid("fbbeeddc-0492-4c76-bf3f-e8b815bbca11")]</w:t>
      </w:r>
    </w:p>
    <w:p w:rsidR="00A128A7" w:rsidRDefault="00A128A7" w:rsidP="001554D3">
      <w:pPr>
        <w:pStyle w:val="LabStepCodeBlock"/>
      </w:pPr>
      <w:r>
        <w:t xml:space="preserve">  public class MainSiteEventReceiver : SPFeatureReceiver {   </w:t>
      </w:r>
    </w:p>
    <w:p w:rsidR="001554D3" w:rsidRDefault="00A128A7" w:rsidP="001554D3">
      <w:pPr>
        <w:pStyle w:val="LabStepCodeBlock"/>
      </w:pPr>
      <w:r>
        <w:t xml:space="preserve"> </w:t>
      </w:r>
    </w:p>
    <w:p w:rsidR="00A128A7" w:rsidRDefault="00A128A7" w:rsidP="00A128A7">
      <w:pPr>
        <w:pStyle w:val="LabStepCodeBlock"/>
      </w:pPr>
      <w:r>
        <w:t xml:space="preserve"> </w:t>
      </w:r>
      <w:r w:rsidR="001554D3">
        <w:t xml:space="preserve"> </w:t>
      </w:r>
      <w:r>
        <w:t>}</w:t>
      </w:r>
    </w:p>
    <w:p w:rsidR="001554D3" w:rsidRDefault="001554D3" w:rsidP="00A128A7">
      <w:pPr>
        <w:pStyle w:val="LabStepCodeBlock"/>
      </w:pPr>
    </w:p>
    <w:p w:rsidR="00E329CE" w:rsidRDefault="00A128A7" w:rsidP="00A128A7">
      <w:pPr>
        <w:pStyle w:val="LabStepCodeBlock"/>
      </w:pPr>
      <w:r>
        <w:t>}</w:t>
      </w:r>
    </w:p>
    <w:p w:rsidR="006C4B76" w:rsidRDefault="006C4B76" w:rsidP="006C4B76">
      <w:pPr>
        <w:pStyle w:val="LabExerciseCallout"/>
      </w:pPr>
      <w:r>
        <w:t xml:space="preserve">When you modify the code inside a receiver class, it is important that you never remove the </w:t>
      </w:r>
      <w:r w:rsidRPr="00F22325">
        <w:rPr>
          <w:b/>
        </w:rPr>
        <w:t>Guid</w:t>
      </w:r>
      <w:r>
        <w:t xml:space="preserve"> attribute or modify the Guid value inside it. That Guid value is used by the SharePoint Tools in Visual Studio 2010 to wire up this event handler. Also note that the Guid value in your code will be different from that the Guid value in the code listing here.</w:t>
      </w:r>
    </w:p>
    <w:p w:rsidR="001554D3" w:rsidRDefault="00726591" w:rsidP="006C4B76">
      <w:pPr>
        <w:pStyle w:val="LabStepNumbered"/>
      </w:pPr>
      <w:r>
        <w:t xml:space="preserve">Place your cursor inside the class </w:t>
      </w:r>
      <w:r w:rsidRPr="006C4B76">
        <w:t>definition</w:t>
      </w:r>
      <w:r>
        <w:t xml:space="preserve"> and a</w:t>
      </w:r>
      <w:r w:rsidR="001554D3">
        <w:t xml:space="preserve">dd two string constants </w:t>
      </w:r>
      <w:r>
        <w:t xml:space="preserve">named </w:t>
      </w:r>
      <w:r w:rsidR="001554D3" w:rsidRPr="001554D3">
        <w:rPr>
          <w:b/>
        </w:rPr>
        <w:t>v4MasterUrl</w:t>
      </w:r>
      <w:r w:rsidR="001554D3">
        <w:t xml:space="preserve"> and </w:t>
      </w:r>
      <w:r w:rsidR="001554D3" w:rsidRPr="001554D3">
        <w:rPr>
          <w:b/>
        </w:rPr>
        <w:t>WingtipMasterUrl</w:t>
      </w:r>
      <w:r w:rsidR="001554D3">
        <w:t xml:space="preserve">. These string constants will be used to </w:t>
      </w:r>
      <w:r>
        <w:t xml:space="preserve">track the site-relative paths to standard master page named </w:t>
      </w:r>
      <w:r w:rsidRPr="00726591">
        <w:rPr>
          <w:b/>
        </w:rPr>
        <w:t>v4.master</w:t>
      </w:r>
      <w:r>
        <w:t xml:space="preserve"> and the custom master page named </w:t>
      </w:r>
      <w:r w:rsidRPr="00726591">
        <w:rPr>
          <w:b/>
        </w:rPr>
        <w:t>Wingtip.master</w:t>
      </w:r>
      <w:r>
        <w:t xml:space="preserve">. Assign </w:t>
      </w:r>
      <w:r w:rsidR="006C4B76">
        <w:t xml:space="preserve">literal </w:t>
      </w:r>
      <w:r>
        <w:t>values to these string constants using the values shown in the following code listing.</w:t>
      </w:r>
    </w:p>
    <w:p w:rsidR="001554D3" w:rsidRPr="001554D3" w:rsidRDefault="001554D3" w:rsidP="001554D3">
      <w:pPr>
        <w:pStyle w:val="LabStepCodeBlock"/>
        <w:rPr>
          <w:color w:val="7F7F7F" w:themeColor="text1" w:themeTint="80"/>
        </w:rPr>
      </w:pPr>
      <w:r w:rsidRPr="001554D3">
        <w:rPr>
          <w:color w:val="7F7F7F" w:themeColor="text1" w:themeTint="80"/>
        </w:rPr>
        <w:t>public class MainSiteEventReceiver : SPFeatureReceiver {</w:t>
      </w:r>
    </w:p>
    <w:p w:rsidR="001554D3" w:rsidRDefault="001554D3" w:rsidP="001554D3">
      <w:pPr>
        <w:pStyle w:val="LabStepCodeBlock"/>
      </w:pPr>
      <w:r>
        <w:t xml:space="preserve">    </w:t>
      </w:r>
    </w:p>
    <w:p w:rsidR="001554D3" w:rsidRDefault="001554D3" w:rsidP="001554D3">
      <w:pPr>
        <w:pStyle w:val="LabStepCodeBlock"/>
      </w:pPr>
      <w:r>
        <w:t xml:space="preserve">  const string v4MasterUrl = "_catalogs/masterpage/v4.master";</w:t>
      </w:r>
    </w:p>
    <w:p w:rsidR="001554D3" w:rsidRDefault="001554D3" w:rsidP="001554D3">
      <w:pPr>
        <w:pStyle w:val="LabStepCodeBlock"/>
      </w:pPr>
      <w:r>
        <w:t xml:space="preserve">  const string WingtipMasterUrl = "_catalogs/masterpage/Wingtip.master";</w:t>
      </w:r>
    </w:p>
    <w:p w:rsidR="001554D3" w:rsidRDefault="001554D3" w:rsidP="001554D3">
      <w:pPr>
        <w:pStyle w:val="LabStepCodeBlock"/>
      </w:pPr>
    </w:p>
    <w:p w:rsidR="001554D3" w:rsidRPr="001554D3" w:rsidRDefault="001554D3" w:rsidP="001554D3">
      <w:pPr>
        <w:pStyle w:val="LabStepCodeBlock"/>
        <w:rPr>
          <w:color w:val="7F7F7F" w:themeColor="text1" w:themeTint="80"/>
        </w:rPr>
      </w:pPr>
      <w:r w:rsidRPr="001554D3">
        <w:rPr>
          <w:color w:val="7F7F7F" w:themeColor="text1" w:themeTint="80"/>
        </w:rPr>
        <w:t>}</w:t>
      </w:r>
    </w:p>
    <w:p w:rsidR="00F22325" w:rsidRDefault="006C4B76" w:rsidP="00726591">
      <w:pPr>
        <w:pStyle w:val="LabStepNumbered"/>
      </w:pPr>
      <w:r>
        <w:t xml:space="preserve">Place your cursor below the two string constants and </w:t>
      </w:r>
      <w:r w:rsidR="001554D3">
        <w:t>a</w:t>
      </w:r>
      <w:r w:rsidR="00F22325">
        <w:t xml:space="preserve">dd two methods named </w:t>
      </w:r>
      <w:r w:rsidR="00F22325" w:rsidRPr="001554D3">
        <w:rPr>
          <w:b/>
        </w:rPr>
        <w:t>FeatureActivated</w:t>
      </w:r>
      <w:r w:rsidR="00F22325">
        <w:t xml:space="preserve"> and </w:t>
      </w:r>
      <w:r w:rsidR="001554D3" w:rsidRPr="001554D3">
        <w:rPr>
          <w:b/>
        </w:rPr>
        <w:t>FeatureDeactivating</w:t>
      </w:r>
      <w:r>
        <w:t xml:space="preserve">. You will need to define these methods with the </w:t>
      </w:r>
      <w:r w:rsidRPr="006C4B76">
        <w:rPr>
          <w:b/>
        </w:rPr>
        <w:t>override</w:t>
      </w:r>
      <w:r>
        <w:t xml:space="preserve"> keyword since you are overriding these methods from the base class </w:t>
      </w:r>
      <w:r w:rsidRPr="006C4B76">
        <w:rPr>
          <w:b/>
        </w:rPr>
        <w:t>SPFeatureReceiver</w:t>
      </w:r>
      <w:r>
        <w:t>.</w:t>
      </w:r>
    </w:p>
    <w:p w:rsidR="001554D3" w:rsidRPr="00726591" w:rsidRDefault="001554D3" w:rsidP="001554D3">
      <w:pPr>
        <w:pStyle w:val="LabStepCodeBlock"/>
        <w:rPr>
          <w:color w:val="7F7F7F" w:themeColor="text1" w:themeTint="80"/>
        </w:rPr>
      </w:pPr>
      <w:r w:rsidRPr="00726591">
        <w:rPr>
          <w:color w:val="7F7F7F" w:themeColor="text1" w:themeTint="80"/>
        </w:rPr>
        <w:t>public class MainSiteEventReceiver : SPFeatureReceiver {</w:t>
      </w:r>
    </w:p>
    <w:p w:rsidR="001554D3" w:rsidRPr="00726591" w:rsidRDefault="001554D3" w:rsidP="001554D3">
      <w:pPr>
        <w:pStyle w:val="LabStepCodeBlock"/>
        <w:rPr>
          <w:color w:val="7F7F7F" w:themeColor="text1" w:themeTint="80"/>
        </w:rPr>
      </w:pPr>
      <w:r w:rsidRPr="00726591">
        <w:rPr>
          <w:color w:val="7F7F7F" w:themeColor="text1" w:themeTint="80"/>
        </w:rPr>
        <w:t xml:space="preserve">    </w:t>
      </w:r>
    </w:p>
    <w:p w:rsidR="001554D3" w:rsidRPr="00726591" w:rsidRDefault="001554D3" w:rsidP="001554D3">
      <w:pPr>
        <w:pStyle w:val="LabStepCodeBlock"/>
        <w:rPr>
          <w:color w:val="7F7F7F" w:themeColor="text1" w:themeTint="80"/>
        </w:rPr>
      </w:pPr>
      <w:r w:rsidRPr="00726591">
        <w:rPr>
          <w:color w:val="7F7F7F" w:themeColor="text1" w:themeTint="80"/>
        </w:rPr>
        <w:t xml:space="preserve">  const string v4MasterUrl = "_catalogs/masterpage/v4.master";</w:t>
      </w:r>
    </w:p>
    <w:p w:rsidR="001554D3" w:rsidRPr="00726591" w:rsidRDefault="001554D3" w:rsidP="001554D3">
      <w:pPr>
        <w:pStyle w:val="LabStepCodeBlock"/>
        <w:rPr>
          <w:color w:val="7F7F7F" w:themeColor="text1" w:themeTint="80"/>
        </w:rPr>
      </w:pPr>
      <w:r w:rsidRPr="00726591">
        <w:rPr>
          <w:color w:val="7F7F7F" w:themeColor="text1" w:themeTint="80"/>
        </w:rPr>
        <w:t xml:space="preserve">  const string WingtipMasterUrl = "_catalogs/masterpage/Wingtip.master";</w:t>
      </w:r>
    </w:p>
    <w:p w:rsidR="001554D3" w:rsidRDefault="001554D3" w:rsidP="001554D3">
      <w:pPr>
        <w:pStyle w:val="LabStepCodeBlock"/>
      </w:pPr>
    </w:p>
    <w:p w:rsidR="001554D3" w:rsidRDefault="001554D3" w:rsidP="001554D3">
      <w:pPr>
        <w:pStyle w:val="LabStepCodeBlock"/>
      </w:pPr>
      <w:r>
        <w:t xml:space="preserve">  public override void FeatureActivated(SPFeatureReceiverProperties properties) {</w:t>
      </w:r>
    </w:p>
    <w:p w:rsidR="001554D3" w:rsidRDefault="001554D3" w:rsidP="001554D3">
      <w:pPr>
        <w:pStyle w:val="LabStepCodeBlock"/>
      </w:pPr>
      <w:r>
        <w:t xml:space="preserve">      </w:t>
      </w:r>
    </w:p>
    <w:p w:rsidR="001554D3" w:rsidRDefault="001554D3" w:rsidP="001554D3">
      <w:pPr>
        <w:pStyle w:val="LabStepCodeBlock"/>
      </w:pPr>
      <w:r>
        <w:t xml:space="preserve">  }</w:t>
      </w:r>
    </w:p>
    <w:p w:rsidR="001554D3" w:rsidRDefault="001554D3" w:rsidP="001554D3">
      <w:pPr>
        <w:pStyle w:val="LabStepCodeBlock"/>
      </w:pPr>
    </w:p>
    <w:p w:rsidR="001554D3" w:rsidRDefault="001554D3" w:rsidP="001554D3">
      <w:pPr>
        <w:pStyle w:val="LabStepCodeBlock"/>
      </w:pPr>
      <w:r>
        <w:t xml:space="preserve">  public override void FeatureDeactivating(SPFeatureReceiverProperties properties) {</w:t>
      </w:r>
    </w:p>
    <w:p w:rsidR="001554D3" w:rsidRDefault="001554D3" w:rsidP="001554D3">
      <w:pPr>
        <w:pStyle w:val="LabStepCodeBlock"/>
      </w:pPr>
      <w:r>
        <w:t xml:space="preserve">      </w:t>
      </w:r>
    </w:p>
    <w:p w:rsidR="001554D3" w:rsidRDefault="001554D3" w:rsidP="001554D3">
      <w:pPr>
        <w:pStyle w:val="LabStepCodeBlock"/>
      </w:pPr>
      <w:r>
        <w:t xml:space="preserve">  }</w:t>
      </w:r>
    </w:p>
    <w:p w:rsidR="001554D3" w:rsidRPr="00726591" w:rsidRDefault="001554D3" w:rsidP="001554D3">
      <w:pPr>
        <w:pStyle w:val="LabStepCodeBlock"/>
        <w:rPr>
          <w:color w:val="7F7F7F" w:themeColor="text1" w:themeTint="80"/>
        </w:rPr>
      </w:pPr>
      <w:r w:rsidRPr="00726591">
        <w:rPr>
          <w:color w:val="7F7F7F" w:themeColor="text1" w:themeTint="80"/>
        </w:rPr>
        <w:t>}</w:t>
      </w:r>
    </w:p>
    <w:p w:rsidR="008D6EDA" w:rsidRDefault="006C4B76" w:rsidP="008114C7">
      <w:pPr>
        <w:pStyle w:val="LabStepNumbered"/>
      </w:pPr>
      <w:r>
        <w:t xml:space="preserve">Place your cursor inside the empty implementation of </w:t>
      </w:r>
      <w:r w:rsidR="001554D3" w:rsidRPr="001554D3">
        <w:rPr>
          <w:b/>
        </w:rPr>
        <w:t>FeatureActivated</w:t>
      </w:r>
      <w:r>
        <w:t xml:space="preserve"> method</w:t>
      </w:r>
      <w:r w:rsidR="008114C7">
        <w:t xml:space="preserve">. Create a new </w:t>
      </w:r>
      <w:r w:rsidR="008114C7" w:rsidRPr="008114C7">
        <w:rPr>
          <w:b/>
        </w:rPr>
        <w:t>SPSite</w:t>
      </w:r>
      <w:r w:rsidR="008114C7">
        <w:t xml:space="preserve"> variable named </w:t>
      </w:r>
      <w:r w:rsidR="008114C7" w:rsidRPr="008114C7">
        <w:rPr>
          <w:b/>
        </w:rPr>
        <w:t>siteCollection</w:t>
      </w:r>
      <w:r w:rsidR="008114C7">
        <w:t xml:space="preserve"> to track </w:t>
      </w:r>
      <w:r>
        <w:t xml:space="preserve">a reference to the current site collection. </w:t>
      </w:r>
      <w:r w:rsidR="008114C7">
        <w:t xml:space="preserve">Due to the fact that this feature has been scoped at site collection level, you can access the </w:t>
      </w:r>
      <w:r w:rsidR="008114C7" w:rsidRPr="008114C7">
        <w:rPr>
          <w:b/>
        </w:rPr>
        <w:t xml:space="preserve">SPSite </w:t>
      </w:r>
      <w:r w:rsidR="008114C7">
        <w:t xml:space="preserve"> object for the current site collection using </w:t>
      </w:r>
      <w:r w:rsidR="008114C7" w:rsidRPr="008114C7">
        <w:rPr>
          <w:b/>
        </w:rPr>
        <w:t>properties.Feature.Parent</w:t>
      </w:r>
      <w:r w:rsidR="008114C7">
        <w:t>. Note that you will need to perform a type conversion so structure your code to look like this.</w:t>
      </w:r>
    </w:p>
    <w:p w:rsidR="008D6EDA" w:rsidRPr="008D6EDA" w:rsidRDefault="008D6EDA" w:rsidP="008D6EDA">
      <w:pPr>
        <w:pStyle w:val="LabStepCodeBlock"/>
        <w:rPr>
          <w:color w:val="7F7F7F" w:themeColor="text1" w:themeTint="80"/>
        </w:rPr>
      </w:pPr>
      <w:r w:rsidRPr="008D6EDA">
        <w:rPr>
          <w:color w:val="7F7F7F" w:themeColor="text1" w:themeTint="80"/>
        </w:rPr>
        <w:t>public override void FeatureActivated(SPFeatureReceiverProperties properties) {</w:t>
      </w:r>
    </w:p>
    <w:p w:rsidR="008D6EDA" w:rsidRDefault="008D6EDA" w:rsidP="008D6EDA">
      <w:pPr>
        <w:pStyle w:val="LabStepCodeBlock"/>
      </w:pPr>
    </w:p>
    <w:p w:rsidR="008D6EDA" w:rsidRDefault="008D6EDA" w:rsidP="008D6EDA">
      <w:pPr>
        <w:pStyle w:val="LabStepCodeBlock"/>
      </w:pPr>
      <w:r>
        <w:t xml:space="preserve">  SPSite siteCollection = properties.Feature.Parent as SPSite;</w:t>
      </w:r>
    </w:p>
    <w:p w:rsidR="008114C7" w:rsidRDefault="008114C7" w:rsidP="00E329CE">
      <w:pPr>
        <w:pStyle w:val="LabStepCodeBlock"/>
      </w:pPr>
    </w:p>
    <w:p w:rsidR="008D6EDA" w:rsidRPr="008D6EDA" w:rsidRDefault="008D6EDA" w:rsidP="00E329CE">
      <w:pPr>
        <w:pStyle w:val="LabStepCodeBlock"/>
        <w:rPr>
          <w:color w:val="7F7F7F" w:themeColor="text1" w:themeTint="80"/>
        </w:rPr>
      </w:pPr>
      <w:r w:rsidRPr="008D6EDA">
        <w:rPr>
          <w:color w:val="7F7F7F" w:themeColor="text1" w:themeTint="80"/>
        </w:rPr>
        <w:t>}</w:t>
      </w:r>
    </w:p>
    <w:p w:rsidR="008D6EDA" w:rsidRDefault="008114C7" w:rsidP="008D6EDA">
      <w:pPr>
        <w:pStyle w:val="LabStepNumbered"/>
      </w:pPr>
      <w:r>
        <w:t xml:space="preserve">Create an </w:t>
      </w:r>
      <w:r w:rsidRPr="008114C7">
        <w:rPr>
          <w:b/>
        </w:rPr>
        <w:t>if</w:t>
      </w:r>
      <w:r>
        <w:t xml:space="preserve"> statement to ensure that the </w:t>
      </w:r>
      <w:r w:rsidRPr="008114C7">
        <w:rPr>
          <w:b/>
        </w:rPr>
        <w:t>siteCollection</w:t>
      </w:r>
      <w:r>
        <w:t xml:space="preserve"> variable is not null and that you were able to successfully acquire the </w:t>
      </w:r>
      <w:r w:rsidRPr="008114C7">
        <w:rPr>
          <w:b/>
        </w:rPr>
        <w:t>SPSite</w:t>
      </w:r>
      <w:r>
        <w:t xml:space="preserve"> reference to the current site collection.</w:t>
      </w:r>
    </w:p>
    <w:p w:rsidR="008114C7" w:rsidRPr="008D6EDA" w:rsidRDefault="008114C7" w:rsidP="008114C7">
      <w:pPr>
        <w:pStyle w:val="LabStepCodeBlock"/>
        <w:rPr>
          <w:color w:val="7F7F7F" w:themeColor="text1" w:themeTint="80"/>
        </w:rPr>
      </w:pPr>
      <w:r w:rsidRPr="008D6EDA">
        <w:rPr>
          <w:color w:val="7F7F7F" w:themeColor="text1" w:themeTint="80"/>
        </w:rPr>
        <w:t>public override void FeatureActivated(SPFeatureReceiverProperties properties) {</w:t>
      </w:r>
    </w:p>
    <w:p w:rsidR="008114C7" w:rsidRDefault="008114C7" w:rsidP="008114C7">
      <w:pPr>
        <w:pStyle w:val="LabStepCodeBlock"/>
      </w:pPr>
    </w:p>
    <w:p w:rsidR="008114C7" w:rsidRDefault="008114C7" w:rsidP="008114C7">
      <w:pPr>
        <w:pStyle w:val="LabStepCodeBlock"/>
      </w:pPr>
      <w:r>
        <w:t xml:space="preserve">  SPSite siteCollection = properties.Feature.Parent as SPSite;</w:t>
      </w:r>
    </w:p>
    <w:p w:rsidR="008114C7" w:rsidRDefault="008114C7" w:rsidP="008114C7">
      <w:pPr>
        <w:pStyle w:val="LabStepCodeBlock"/>
      </w:pPr>
      <w:r>
        <w:t xml:space="preserve">  if (siteCollection != null) {</w:t>
      </w:r>
    </w:p>
    <w:p w:rsidR="008114C7" w:rsidRDefault="008114C7" w:rsidP="008114C7">
      <w:pPr>
        <w:pStyle w:val="LabStepCodeBlock"/>
      </w:pPr>
    </w:p>
    <w:p w:rsidR="008114C7" w:rsidRDefault="008114C7" w:rsidP="008114C7">
      <w:pPr>
        <w:pStyle w:val="LabStepCodeBlock"/>
      </w:pPr>
      <w:r>
        <w:t xml:space="preserve">  }</w:t>
      </w:r>
      <w:r>
        <w:br/>
      </w:r>
    </w:p>
    <w:p w:rsidR="008114C7" w:rsidRPr="008D6EDA" w:rsidRDefault="008114C7" w:rsidP="008114C7">
      <w:pPr>
        <w:pStyle w:val="LabStepCodeBlock"/>
        <w:rPr>
          <w:color w:val="7F7F7F" w:themeColor="text1" w:themeTint="80"/>
        </w:rPr>
      </w:pPr>
      <w:r w:rsidRPr="008D6EDA">
        <w:rPr>
          <w:color w:val="7F7F7F" w:themeColor="text1" w:themeTint="80"/>
        </w:rPr>
        <w:t>}</w:t>
      </w:r>
    </w:p>
    <w:p w:rsidR="008D6EDA" w:rsidRDefault="008114C7" w:rsidP="008D6EDA">
      <w:pPr>
        <w:pStyle w:val="LabStepNumbered"/>
      </w:pPr>
      <w:r>
        <w:t xml:space="preserve">Place your cursor inside the body of the if statement. Add a new </w:t>
      </w:r>
      <w:r w:rsidRPr="008114C7">
        <w:rPr>
          <w:b/>
        </w:rPr>
        <w:t>SPWeb</w:t>
      </w:r>
      <w:r>
        <w:t xml:space="preserve"> variable named </w:t>
      </w:r>
      <w:r w:rsidRPr="008114C7">
        <w:rPr>
          <w:b/>
        </w:rPr>
        <w:t>topLevelSite</w:t>
      </w:r>
      <w:r>
        <w:t xml:space="preserve"> and </w:t>
      </w:r>
      <w:r w:rsidR="00AF424C">
        <w:t xml:space="preserve">initialize it with the </w:t>
      </w:r>
      <w:r w:rsidR="00AF424C" w:rsidRPr="00AF424C">
        <w:rPr>
          <w:b/>
        </w:rPr>
        <w:t>RootWeb</w:t>
      </w:r>
      <w:r w:rsidR="00AF424C">
        <w:t xml:space="preserve"> property of the </w:t>
      </w:r>
      <w:r w:rsidR="00AF424C" w:rsidRPr="00AF424C">
        <w:rPr>
          <w:b/>
        </w:rPr>
        <w:t>siteCollection</w:t>
      </w:r>
      <w:r w:rsidR="00AF424C">
        <w:t xml:space="preserve"> variable. Next, create a string variable named WebAppRelativePath which will be used to track the relative path from the root of the site collection to the root of the current Web application. Write your code like the code shown in the following listing.</w:t>
      </w:r>
      <w:r>
        <w:t xml:space="preserve"> </w:t>
      </w:r>
    </w:p>
    <w:p w:rsidR="008D6EDA" w:rsidRPr="008D6EDA" w:rsidRDefault="008D6EDA" w:rsidP="008D6EDA">
      <w:pPr>
        <w:pStyle w:val="LabStepCodeBlock"/>
        <w:rPr>
          <w:color w:val="7F7F7F" w:themeColor="text1" w:themeTint="80"/>
        </w:rPr>
      </w:pPr>
      <w:r w:rsidRPr="008D6EDA">
        <w:rPr>
          <w:color w:val="7F7F7F" w:themeColor="text1" w:themeTint="80"/>
        </w:rPr>
        <w:t>public override void FeatureActivated(SPFeatureReceiverProperties properties) {</w:t>
      </w:r>
    </w:p>
    <w:p w:rsidR="008D6EDA" w:rsidRPr="008D6EDA" w:rsidRDefault="008D6EDA" w:rsidP="008D6EDA">
      <w:pPr>
        <w:pStyle w:val="LabStepCodeBlock"/>
        <w:rPr>
          <w:color w:val="7F7F7F" w:themeColor="text1" w:themeTint="80"/>
        </w:rPr>
      </w:pPr>
    </w:p>
    <w:p w:rsidR="008D6EDA" w:rsidRPr="008D6EDA" w:rsidRDefault="008D6EDA" w:rsidP="008D6EDA">
      <w:pPr>
        <w:pStyle w:val="LabStepCodeBlock"/>
        <w:rPr>
          <w:color w:val="7F7F7F" w:themeColor="text1" w:themeTint="80"/>
        </w:rPr>
      </w:pPr>
      <w:r w:rsidRPr="008D6EDA">
        <w:rPr>
          <w:color w:val="7F7F7F" w:themeColor="text1" w:themeTint="80"/>
        </w:rPr>
        <w:t xml:space="preserve">  SPSite siteCollection = properties.Feature.Parent as SPSite;</w:t>
      </w:r>
    </w:p>
    <w:p w:rsidR="008D6EDA" w:rsidRPr="008D6EDA" w:rsidRDefault="008D6EDA" w:rsidP="008D6EDA">
      <w:pPr>
        <w:pStyle w:val="LabStepCodeBlock"/>
        <w:rPr>
          <w:color w:val="7F7F7F" w:themeColor="text1" w:themeTint="80"/>
        </w:rPr>
      </w:pPr>
      <w:r w:rsidRPr="008D6EDA">
        <w:rPr>
          <w:color w:val="7F7F7F" w:themeColor="text1" w:themeTint="80"/>
        </w:rPr>
        <w:t xml:space="preserve">  if (siteCollection != null) {</w:t>
      </w:r>
    </w:p>
    <w:p w:rsidR="008D6EDA" w:rsidRDefault="008D6EDA" w:rsidP="008D6EDA">
      <w:pPr>
        <w:pStyle w:val="LabStepCodeBlock"/>
      </w:pPr>
      <w:r>
        <w:t xml:space="preserve">    SPWeb topLevelSite = siteCollection.RootWeb;</w:t>
      </w:r>
    </w:p>
    <w:p w:rsidR="008D6EDA" w:rsidRDefault="008D6EDA" w:rsidP="008D6EDA">
      <w:pPr>
        <w:pStyle w:val="LabStepCodeBlock"/>
      </w:pPr>
    </w:p>
    <w:p w:rsidR="008D6EDA" w:rsidRPr="008D6EDA" w:rsidRDefault="008D6EDA" w:rsidP="008D6EDA">
      <w:pPr>
        <w:pStyle w:val="LabStepCodeBlock"/>
        <w:rPr>
          <w:color w:val="7F7F7F" w:themeColor="text1" w:themeTint="80"/>
        </w:rPr>
      </w:pPr>
      <w:r w:rsidRPr="008D6EDA">
        <w:rPr>
          <w:color w:val="7F7F7F" w:themeColor="text1" w:themeTint="80"/>
        </w:rPr>
        <w:t xml:space="preserve">    // calculate relative path of site from Web Application root</w:t>
      </w:r>
    </w:p>
    <w:p w:rsidR="008D6EDA" w:rsidRDefault="008D6EDA" w:rsidP="008D6EDA">
      <w:pPr>
        <w:pStyle w:val="LabStepCodeBlock"/>
      </w:pPr>
      <w:r>
        <w:t xml:space="preserve">    string WebAppRelativePath = topLevelSite.ServerRelativeUrl;</w:t>
      </w:r>
    </w:p>
    <w:p w:rsidR="008D6EDA" w:rsidRDefault="008D6EDA" w:rsidP="008D6EDA">
      <w:pPr>
        <w:pStyle w:val="LabStepCodeBlock"/>
      </w:pPr>
      <w:r>
        <w:t xml:space="preserve">    if (!WebAppRelativePath.EndsWith(@"/")) {</w:t>
      </w:r>
    </w:p>
    <w:p w:rsidR="008D6EDA" w:rsidRDefault="008D6EDA" w:rsidP="008D6EDA">
      <w:pPr>
        <w:pStyle w:val="LabStepCodeBlock"/>
      </w:pPr>
      <w:r>
        <w:t xml:space="preserve">      WebAppRelativePath += @"/";</w:t>
      </w:r>
    </w:p>
    <w:p w:rsidR="008D6EDA" w:rsidRDefault="008D6EDA" w:rsidP="008D6EDA">
      <w:pPr>
        <w:pStyle w:val="LabStepCodeBlock"/>
      </w:pPr>
      <w:r>
        <w:t xml:space="preserve">    }</w:t>
      </w:r>
    </w:p>
    <w:p w:rsidR="008D6EDA" w:rsidRDefault="008D6EDA" w:rsidP="008D6EDA">
      <w:pPr>
        <w:pStyle w:val="LabStepCodeBlock"/>
      </w:pPr>
    </w:p>
    <w:p w:rsidR="008D6EDA" w:rsidRPr="008D6EDA" w:rsidRDefault="008D6EDA" w:rsidP="008D6EDA">
      <w:pPr>
        <w:pStyle w:val="LabStepCodeBlock"/>
        <w:rPr>
          <w:color w:val="7F7F7F" w:themeColor="text1" w:themeTint="80"/>
        </w:rPr>
      </w:pPr>
      <w:r w:rsidRPr="008D6EDA">
        <w:rPr>
          <w:color w:val="7F7F7F" w:themeColor="text1" w:themeTint="80"/>
        </w:rPr>
        <w:t xml:space="preserve">  }</w:t>
      </w:r>
    </w:p>
    <w:p w:rsidR="008D6EDA" w:rsidRPr="008D6EDA" w:rsidRDefault="008D6EDA" w:rsidP="008D6EDA">
      <w:pPr>
        <w:pStyle w:val="LabStepCodeBlock"/>
        <w:rPr>
          <w:color w:val="7F7F7F" w:themeColor="text1" w:themeTint="80"/>
        </w:rPr>
      </w:pPr>
      <w:r w:rsidRPr="008D6EDA">
        <w:rPr>
          <w:color w:val="7F7F7F" w:themeColor="text1" w:themeTint="80"/>
        </w:rPr>
        <w:t>}</w:t>
      </w:r>
    </w:p>
    <w:p w:rsidR="008D6EDA" w:rsidRDefault="00AF424C" w:rsidP="008D6EDA">
      <w:pPr>
        <w:pStyle w:val="LabStepNumbered"/>
      </w:pPr>
      <w:r>
        <w:t xml:space="preserve">Complete the implementation of the </w:t>
      </w:r>
      <w:r w:rsidRPr="00AF424C">
        <w:rPr>
          <w:b/>
        </w:rPr>
        <w:t>FeatureActivated</w:t>
      </w:r>
      <w:r>
        <w:t xml:space="preserve"> method by adding a </w:t>
      </w:r>
      <w:r w:rsidRPr="00AF424C">
        <w:rPr>
          <w:b/>
        </w:rPr>
        <w:t>foreach</w:t>
      </w:r>
      <w:r>
        <w:t xml:space="preserve"> loop which enumerates through each site in the current site collection and updates the </w:t>
      </w:r>
      <w:r w:rsidRPr="00AF424C">
        <w:rPr>
          <w:b/>
        </w:rPr>
        <w:t>MasterUrl</w:t>
      </w:r>
      <w:r>
        <w:t xml:space="preserve"> property and the </w:t>
      </w:r>
      <w:r w:rsidRPr="00AF424C">
        <w:rPr>
          <w:b/>
        </w:rPr>
        <w:t>CustomMasterUrl</w:t>
      </w:r>
      <w:r>
        <w:t xml:space="preserve"> property to use the master page named Wingtip.master that your feature will create in the master page gallery of the top-level site. You can use the following code to accomplish this goal.</w:t>
      </w:r>
    </w:p>
    <w:p w:rsidR="008D6EDA" w:rsidRPr="008D6EDA" w:rsidRDefault="008D6EDA" w:rsidP="008D6EDA">
      <w:pPr>
        <w:pStyle w:val="LabStepCodeBlock"/>
        <w:rPr>
          <w:color w:val="7F7F7F" w:themeColor="text1" w:themeTint="80"/>
        </w:rPr>
      </w:pPr>
      <w:r w:rsidRPr="008D6EDA">
        <w:rPr>
          <w:color w:val="7F7F7F" w:themeColor="text1" w:themeTint="80"/>
        </w:rPr>
        <w:t>public override void FeatureActivated(SPFeatureReceiverProperties properties) {</w:t>
      </w:r>
    </w:p>
    <w:p w:rsidR="008D6EDA" w:rsidRPr="008D6EDA" w:rsidRDefault="008D6EDA" w:rsidP="008D6EDA">
      <w:pPr>
        <w:pStyle w:val="LabStepCodeBlock"/>
        <w:rPr>
          <w:color w:val="7F7F7F" w:themeColor="text1" w:themeTint="80"/>
        </w:rPr>
      </w:pPr>
    </w:p>
    <w:p w:rsidR="008D6EDA" w:rsidRPr="008D6EDA" w:rsidRDefault="008D6EDA" w:rsidP="008D6EDA">
      <w:pPr>
        <w:pStyle w:val="LabStepCodeBlock"/>
        <w:rPr>
          <w:color w:val="7F7F7F" w:themeColor="text1" w:themeTint="80"/>
        </w:rPr>
      </w:pPr>
      <w:r w:rsidRPr="008D6EDA">
        <w:rPr>
          <w:color w:val="7F7F7F" w:themeColor="text1" w:themeTint="80"/>
        </w:rPr>
        <w:t xml:space="preserve">  SPSite siteCollection = properties.Feature.Parent as SPSite;</w:t>
      </w:r>
    </w:p>
    <w:p w:rsidR="008D6EDA" w:rsidRPr="008D6EDA" w:rsidRDefault="008D6EDA" w:rsidP="008D6EDA">
      <w:pPr>
        <w:pStyle w:val="LabStepCodeBlock"/>
        <w:rPr>
          <w:color w:val="7F7F7F" w:themeColor="text1" w:themeTint="80"/>
        </w:rPr>
      </w:pPr>
      <w:r w:rsidRPr="008D6EDA">
        <w:rPr>
          <w:color w:val="7F7F7F" w:themeColor="text1" w:themeTint="80"/>
        </w:rPr>
        <w:t xml:space="preserve">  if (siteCollection != null) {</w:t>
      </w:r>
    </w:p>
    <w:p w:rsidR="008D6EDA" w:rsidRPr="008D6EDA" w:rsidRDefault="008D6EDA" w:rsidP="008D6EDA">
      <w:pPr>
        <w:pStyle w:val="LabStepCodeBlock"/>
        <w:rPr>
          <w:color w:val="7F7F7F" w:themeColor="text1" w:themeTint="80"/>
        </w:rPr>
      </w:pPr>
      <w:r w:rsidRPr="008D6EDA">
        <w:rPr>
          <w:color w:val="7F7F7F" w:themeColor="text1" w:themeTint="80"/>
        </w:rPr>
        <w:t xml:space="preserve">    SPWeb topLevelSite = siteCollection.RootWeb;</w:t>
      </w:r>
    </w:p>
    <w:p w:rsidR="008D6EDA" w:rsidRPr="008D6EDA" w:rsidRDefault="008D6EDA" w:rsidP="008D6EDA">
      <w:pPr>
        <w:pStyle w:val="LabStepCodeBlock"/>
        <w:rPr>
          <w:color w:val="7F7F7F" w:themeColor="text1" w:themeTint="80"/>
        </w:rPr>
      </w:pPr>
    </w:p>
    <w:p w:rsidR="008D6EDA" w:rsidRPr="008D6EDA" w:rsidRDefault="008D6EDA" w:rsidP="008D6EDA">
      <w:pPr>
        <w:pStyle w:val="LabStepCodeBlock"/>
        <w:rPr>
          <w:color w:val="7F7F7F" w:themeColor="text1" w:themeTint="80"/>
        </w:rPr>
      </w:pPr>
      <w:r w:rsidRPr="008D6EDA">
        <w:rPr>
          <w:color w:val="7F7F7F" w:themeColor="text1" w:themeTint="80"/>
        </w:rPr>
        <w:t xml:space="preserve">    // calculate relative path of site from Web Application root</w:t>
      </w:r>
    </w:p>
    <w:p w:rsidR="008D6EDA" w:rsidRPr="008D6EDA" w:rsidRDefault="008D6EDA" w:rsidP="008D6EDA">
      <w:pPr>
        <w:pStyle w:val="LabStepCodeBlock"/>
        <w:rPr>
          <w:color w:val="7F7F7F" w:themeColor="text1" w:themeTint="80"/>
        </w:rPr>
      </w:pPr>
      <w:r w:rsidRPr="008D6EDA">
        <w:rPr>
          <w:color w:val="7F7F7F" w:themeColor="text1" w:themeTint="80"/>
        </w:rPr>
        <w:t xml:space="preserve">    string WebAppRelativePath = topLevelSite.ServerRelativeUrl;</w:t>
      </w:r>
    </w:p>
    <w:p w:rsidR="008D6EDA" w:rsidRPr="008D6EDA" w:rsidRDefault="008D6EDA" w:rsidP="008D6EDA">
      <w:pPr>
        <w:pStyle w:val="LabStepCodeBlock"/>
        <w:rPr>
          <w:color w:val="7F7F7F" w:themeColor="text1" w:themeTint="80"/>
        </w:rPr>
      </w:pPr>
      <w:r w:rsidRPr="008D6EDA">
        <w:rPr>
          <w:color w:val="7F7F7F" w:themeColor="text1" w:themeTint="80"/>
        </w:rPr>
        <w:t xml:space="preserve">    if (!WebAppRelativePath.EndsWith(@"/")) {</w:t>
      </w:r>
    </w:p>
    <w:p w:rsidR="008D6EDA" w:rsidRPr="008D6EDA" w:rsidRDefault="008D6EDA" w:rsidP="008D6EDA">
      <w:pPr>
        <w:pStyle w:val="LabStepCodeBlock"/>
        <w:rPr>
          <w:color w:val="7F7F7F" w:themeColor="text1" w:themeTint="80"/>
        </w:rPr>
      </w:pPr>
      <w:r w:rsidRPr="008D6EDA">
        <w:rPr>
          <w:color w:val="7F7F7F" w:themeColor="text1" w:themeTint="80"/>
        </w:rPr>
        <w:t xml:space="preserve">      WebAppRelativePath += @"/";</w:t>
      </w:r>
    </w:p>
    <w:p w:rsidR="008D6EDA" w:rsidRPr="008D6EDA" w:rsidRDefault="008D6EDA" w:rsidP="008D6EDA">
      <w:pPr>
        <w:pStyle w:val="LabStepCodeBlock"/>
        <w:rPr>
          <w:color w:val="7F7F7F" w:themeColor="text1" w:themeTint="80"/>
        </w:rPr>
      </w:pPr>
      <w:r w:rsidRPr="008D6EDA">
        <w:rPr>
          <w:color w:val="7F7F7F" w:themeColor="text1" w:themeTint="80"/>
        </w:rPr>
        <w:t xml:space="preserve">    }</w:t>
      </w:r>
    </w:p>
    <w:p w:rsidR="008D6EDA" w:rsidRDefault="008D6EDA" w:rsidP="008D6EDA">
      <w:pPr>
        <w:pStyle w:val="LabStepCodeBlock"/>
      </w:pPr>
    </w:p>
    <w:p w:rsidR="008D6EDA" w:rsidRDefault="008D6EDA" w:rsidP="008D6EDA">
      <w:pPr>
        <w:pStyle w:val="LabStepCodeBlock"/>
      </w:pPr>
      <w:r>
        <w:t xml:space="preserve">    foreach (SPWeb site in siteCollection.AllWebs) {</w:t>
      </w:r>
    </w:p>
    <w:p w:rsidR="008D6EDA" w:rsidRDefault="008D6EDA" w:rsidP="008D6EDA">
      <w:pPr>
        <w:pStyle w:val="LabStepCodeBlock"/>
      </w:pPr>
      <w:r>
        <w:t xml:space="preserve">      site.MasterUrl = WebAppRelativePath + WingtipMasterUrl;</w:t>
      </w:r>
    </w:p>
    <w:p w:rsidR="008D6EDA" w:rsidRDefault="008D6EDA" w:rsidP="008D6EDA">
      <w:pPr>
        <w:pStyle w:val="LabStepCodeBlock"/>
      </w:pPr>
      <w:r>
        <w:t xml:space="preserve">      site.CustomMasterUrl = WebAppRelativePath + WingtipMasterUrl;</w:t>
      </w:r>
    </w:p>
    <w:p w:rsidR="008D6EDA" w:rsidRDefault="008D6EDA" w:rsidP="008D6EDA">
      <w:pPr>
        <w:pStyle w:val="LabStepCodeBlock"/>
      </w:pPr>
      <w:r>
        <w:t xml:space="preserve">      site.Update();</w:t>
      </w:r>
    </w:p>
    <w:p w:rsidR="008D6EDA" w:rsidRDefault="008D6EDA" w:rsidP="008D6EDA">
      <w:pPr>
        <w:pStyle w:val="LabStepCodeBlock"/>
      </w:pPr>
      <w:r>
        <w:t xml:space="preserve">    }</w:t>
      </w:r>
    </w:p>
    <w:p w:rsidR="008D6EDA" w:rsidRDefault="008D6EDA" w:rsidP="008D6EDA">
      <w:pPr>
        <w:pStyle w:val="LabStepCodeBlock"/>
      </w:pPr>
    </w:p>
    <w:p w:rsidR="008D6EDA" w:rsidRDefault="008D6EDA" w:rsidP="008D6EDA">
      <w:pPr>
        <w:pStyle w:val="LabStepCodeBlock"/>
      </w:pPr>
      <w:r>
        <w:t xml:space="preserve">  }</w:t>
      </w:r>
    </w:p>
    <w:p w:rsidR="008D6EDA" w:rsidRPr="008D6EDA" w:rsidRDefault="008D6EDA" w:rsidP="008D6EDA">
      <w:pPr>
        <w:pStyle w:val="LabStepCodeBlock"/>
        <w:rPr>
          <w:color w:val="7F7F7F" w:themeColor="text1" w:themeTint="80"/>
        </w:rPr>
      </w:pPr>
      <w:r w:rsidRPr="008D6EDA">
        <w:rPr>
          <w:color w:val="7F7F7F" w:themeColor="text1" w:themeTint="80"/>
        </w:rPr>
        <w:t>}</w:t>
      </w:r>
    </w:p>
    <w:p w:rsidR="00AF424C" w:rsidRDefault="00AF424C" w:rsidP="00AF424C">
      <w:pPr>
        <w:pStyle w:val="LabExerciseCallout"/>
      </w:pPr>
      <w:r w:rsidRPr="00DF61F9">
        <w:t xml:space="preserve">This example </w:t>
      </w:r>
      <w:r>
        <w:t>updates</w:t>
      </w:r>
      <w:r w:rsidRPr="00DF61F9">
        <w:t xml:space="preserve"> the SPWeb property named CustomMasterUrl in addition to the MasterUrl property. </w:t>
      </w:r>
      <w:r>
        <w:t>Remember that u</w:t>
      </w:r>
      <w:r w:rsidRPr="00DF61F9">
        <w:t xml:space="preserve">pdating the CustomMasterUrl property is important only in publishing sites that contain publishing pages </w:t>
      </w:r>
      <w:r>
        <w:t xml:space="preserve">that have been created </w:t>
      </w:r>
      <w:r w:rsidRPr="00DF61F9">
        <w:t xml:space="preserve">inside the Pages document library. </w:t>
      </w:r>
      <w:r>
        <w:t xml:space="preserve">However, it is safe to do this in any scenario. </w:t>
      </w:r>
      <w:r w:rsidRPr="00DF61F9">
        <w:t xml:space="preserve">Assigning a new value to the CustomMasterUrl property in </w:t>
      </w:r>
      <w:r>
        <w:t xml:space="preserve">non-publishing site or even a </w:t>
      </w:r>
      <w:r w:rsidRPr="00DF61F9">
        <w:t xml:space="preserve">SharePoint Foundation </w:t>
      </w:r>
      <w:r>
        <w:t xml:space="preserve">farm </w:t>
      </w:r>
      <w:r w:rsidRPr="00DF61F9">
        <w:t xml:space="preserve">has no effect nor </w:t>
      </w:r>
      <w:r>
        <w:t xml:space="preserve">will </w:t>
      </w:r>
      <w:r w:rsidRPr="00DF61F9">
        <w:t>it cause any problems.</w:t>
      </w:r>
    </w:p>
    <w:p w:rsidR="008D6EDA" w:rsidRDefault="008D6EDA" w:rsidP="00AF424C">
      <w:pPr>
        <w:pStyle w:val="LabStepNumbered"/>
      </w:pPr>
      <w:r>
        <w:t xml:space="preserve">Now </w:t>
      </w:r>
      <w:r w:rsidR="00AF424C">
        <w:t xml:space="preserve">implement the </w:t>
      </w:r>
      <w:r w:rsidR="00AF424C" w:rsidRPr="00AF424C">
        <w:rPr>
          <w:b/>
        </w:rPr>
        <w:t>FeatureDeactivating</w:t>
      </w:r>
      <w:r w:rsidR="00AF424C">
        <w:t xml:space="preserve"> method to redirect the pages of all site from Wingtip.master back to v4.master. You can simply copy and paste all the code from FeatureActvited and then replace the constant value of </w:t>
      </w:r>
      <w:r w:rsidR="00AF424C" w:rsidRPr="00AF424C">
        <w:rPr>
          <w:b/>
        </w:rPr>
        <w:t>WingtipMasterUrl</w:t>
      </w:r>
      <w:r w:rsidR="00AF424C">
        <w:t xml:space="preserve"> with </w:t>
      </w:r>
      <w:r w:rsidR="00AF424C" w:rsidRPr="00AF424C">
        <w:rPr>
          <w:b/>
        </w:rPr>
        <w:t>v4MasterUrl</w:t>
      </w:r>
      <w:r w:rsidR="00AF424C">
        <w:t>.</w:t>
      </w:r>
    </w:p>
    <w:p w:rsidR="008D6EDA" w:rsidRPr="008D6EDA" w:rsidRDefault="008D6EDA" w:rsidP="008D6EDA">
      <w:pPr>
        <w:pStyle w:val="LabStepCodeBlock"/>
        <w:rPr>
          <w:color w:val="595959" w:themeColor="text1" w:themeTint="A6"/>
        </w:rPr>
      </w:pPr>
      <w:r w:rsidRPr="008D6EDA">
        <w:rPr>
          <w:color w:val="595959" w:themeColor="text1" w:themeTint="A6"/>
        </w:rPr>
        <w:t>public override void FeatureDeactivating(SPFeatureReceiverProperties properties) {</w:t>
      </w:r>
    </w:p>
    <w:p w:rsidR="008D6EDA" w:rsidRPr="008D6EDA" w:rsidRDefault="008D6EDA" w:rsidP="008D6EDA">
      <w:pPr>
        <w:pStyle w:val="LabStepCodeBlock"/>
        <w:rPr>
          <w:color w:val="595959" w:themeColor="text1" w:themeTint="A6"/>
        </w:rPr>
      </w:pPr>
    </w:p>
    <w:p w:rsidR="008D6EDA" w:rsidRPr="008D6EDA" w:rsidRDefault="008D6EDA" w:rsidP="008D6EDA">
      <w:pPr>
        <w:pStyle w:val="LabStepCodeBlock"/>
        <w:rPr>
          <w:color w:val="595959" w:themeColor="text1" w:themeTint="A6"/>
        </w:rPr>
      </w:pPr>
      <w:r w:rsidRPr="008D6EDA">
        <w:rPr>
          <w:color w:val="595959" w:themeColor="text1" w:themeTint="A6"/>
        </w:rPr>
        <w:t xml:space="preserve">  SPSite siteCollection = properties.Feature.Parent as SPSite;</w:t>
      </w:r>
    </w:p>
    <w:p w:rsidR="008D6EDA" w:rsidRPr="008D6EDA" w:rsidRDefault="008D6EDA" w:rsidP="008D6EDA">
      <w:pPr>
        <w:pStyle w:val="LabStepCodeBlock"/>
        <w:rPr>
          <w:color w:val="595959" w:themeColor="text1" w:themeTint="A6"/>
        </w:rPr>
      </w:pPr>
      <w:r w:rsidRPr="008D6EDA">
        <w:rPr>
          <w:color w:val="595959" w:themeColor="text1" w:themeTint="A6"/>
        </w:rPr>
        <w:t xml:space="preserve">  if (siteCollection != null) {</w:t>
      </w:r>
    </w:p>
    <w:p w:rsidR="008D6EDA" w:rsidRPr="008D6EDA" w:rsidRDefault="008D6EDA" w:rsidP="008D6EDA">
      <w:pPr>
        <w:pStyle w:val="LabStepCodeBlock"/>
        <w:rPr>
          <w:color w:val="595959" w:themeColor="text1" w:themeTint="A6"/>
        </w:rPr>
      </w:pPr>
      <w:r w:rsidRPr="008D6EDA">
        <w:rPr>
          <w:color w:val="595959" w:themeColor="text1" w:themeTint="A6"/>
        </w:rPr>
        <w:t xml:space="preserve">    SPWeb topLevelSite = siteCollection.RootWeb;</w:t>
      </w:r>
    </w:p>
    <w:p w:rsidR="008D6EDA" w:rsidRPr="008D6EDA" w:rsidRDefault="008D6EDA" w:rsidP="008D6EDA">
      <w:pPr>
        <w:pStyle w:val="LabStepCodeBlock"/>
        <w:rPr>
          <w:color w:val="595959" w:themeColor="text1" w:themeTint="A6"/>
        </w:rPr>
      </w:pPr>
    </w:p>
    <w:p w:rsidR="008D6EDA" w:rsidRPr="008D6EDA" w:rsidRDefault="008D6EDA" w:rsidP="008D6EDA">
      <w:pPr>
        <w:pStyle w:val="LabStepCodeBlock"/>
        <w:rPr>
          <w:color w:val="595959" w:themeColor="text1" w:themeTint="A6"/>
        </w:rPr>
      </w:pPr>
      <w:r w:rsidRPr="008D6EDA">
        <w:rPr>
          <w:color w:val="595959" w:themeColor="text1" w:themeTint="A6"/>
        </w:rPr>
        <w:t xml:space="preserve">    // calculate relative path of site from Web Application root</w:t>
      </w:r>
    </w:p>
    <w:p w:rsidR="008D6EDA" w:rsidRPr="008D6EDA" w:rsidRDefault="008D6EDA" w:rsidP="008D6EDA">
      <w:pPr>
        <w:pStyle w:val="LabStepCodeBlock"/>
        <w:rPr>
          <w:color w:val="595959" w:themeColor="text1" w:themeTint="A6"/>
        </w:rPr>
      </w:pPr>
      <w:r w:rsidRPr="008D6EDA">
        <w:rPr>
          <w:color w:val="595959" w:themeColor="text1" w:themeTint="A6"/>
        </w:rPr>
        <w:t xml:space="preserve">    string WebAppRelativePath = topLevelSite.ServerRelativeUrl;</w:t>
      </w:r>
    </w:p>
    <w:p w:rsidR="008D6EDA" w:rsidRPr="008D6EDA" w:rsidRDefault="008D6EDA" w:rsidP="008D6EDA">
      <w:pPr>
        <w:pStyle w:val="LabStepCodeBlock"/>
        <w:rPr>
          <w:color w:val="595959" w:themeColor="text1" w:themeTint="A6"/>
        </w:rPr>
      </w:pPr>
      <w:r w:rsidRPr="008D6EDA">
        <w:rPr>
          <w:color w:val="595959" w:themeColor="text1" w:themeTint="A6"/>
        </w:rPr>
        <w:t xml:space="preserve">    if (!WebAppRelativePath.EndsWith(@"/")) {</w:t>
      </w:r>
    </w:p>
    <w:p w:rsidR="008D6EDA" w:rsidRPr="008D6EDA" w:rsidRDefault="008D6EDA" w:rsidP="008D6EDA">
      <w:pPr>
        <w:pStyle w:val="LabStepCodeBlock"/>
        <w:rPr>
          <w:color w:val="595959" w:themeColor="text1" w:themeTint="A6"/>
        </w:rPr>
      </w:pPr>
      <w:r w:rsidRPr="008D6EDA">
        <w:rPr>
          <w:color w:val="595959" w:themeColor="text1" w:themeTint="A6"/>
        </w:rPr>
        <w:t xml:space="preserve">      WebAppRelativePath += @"/";</w:t>
      </w:r>
    </w:p>
    <w:p w:rsidR="008D6EDA" w:rsidRPr="008D6EDA" w:rsidRDefault="008D6EDA" w:rsidP="008D6EDA">
      <w:pPr>
        <w:pStyle w:val="LabStepCodeBlock"/>
        <w:rPr>
          <w:color w:val="595959" w:themeColor="text1" w:themeTint="A6"/>
        </w:rPr>
      </w:pPr>
      <w:r w:rsidRPr="008D6EDA">
        <w:rPr>
          <w:color w:val="595959" w:themeColor="text1" w:themeTint="A6"/>
        </w:rPr>
        <w:t xml:space="preserve">    }</w:t>
      </w:r>
    </w:p>
    <w:p w:rsidR="008D6EDA" w:rsidRPr="008D6EDA" w:rsidRDefault="008D6EDA" w:rsidP="008D6EDA">
      <w:pPr>
        <w:pStyle w:val="LabStepCodeBlock"/>
        <w:rPr>
          <w:color w:val="595959" w:themeColor="text1" w:themeTint="A6"/>
        </w:rPr>
      </w:pPr>
    </w:p>
    <w:p w:rsidR="008D6EDA" w:rsidRPr="008D6EDA" w:rsidRDefault="008D6EDA" w:rsidP="008D6EDA">
      <w:pPr>
        <w:pStyle w:val="LabStepCodeBlock"/>
        <w:rPr>
          <w:color w:val="595959" w:themeColor="text1" w:themeTint="A6"/>
        </w:rPr>
      </w:pPr>
      <w:r w:rsidRPr="008D6EDA">
        <w:rPr>
          <w:color w:val="595959" w:themeColor="text1" w:themeTint="A6"/>
        </w:rPr>
        <w:t xml:space="preserve">    foreach (SPWeb site in siteCollection.AllWebs) {</w:t>
      </w:r>
    </w:p>
    <w:p w:rsidR="008D6EDA" w:rsidRPr="008D6EDA" w:rsidRDefault="008D6EDA" w:rsidP="008D6EDA">
      <w:pPr>
        <w:pStyle w:val="LabStepCodeBlock"/>
        <w:rPr>
          <w:color w:val="595959" w:themeColor="text1" w:themeTint="A6"/>
        </w:rPr>
      </w:pPr>
      <w:r w:rsidRPr="008D6EDA">
        <w:rPr>
          <w:color w:val="595959" w:themeColor="text1" w:themeTint="A6"/>
        </w:rPr>
        <w:t xml:space="preserve">      site.MasterUrl = WebAppRelativePath + v4MasterUrl;</w:t>
      </w:r>
    </w:p>
    <w:p w:rsidR="008D6EDA" w:rsidRPr="008D6EDA" w:rsidRDefault="008D6EDA" w:rsidP="008D6EDA">
      <w:pPr>
        <w:pStyle w:val="LabStepCodeBlock"/>
        <w:rPr>
          <w:color w:val="595959" w:themeColor="text1" w:themeTint="A6"/>
        </w:rPr>
      </w:pPr>
      <w:r w:rsidRPr="008D6EDA">
        <w:rPr>
          <w:color w:val="595959" w:themeColor="text1" w:themeTint="A6"/>
        </w:rPr>
        <w:t xml:space="preserve">      site.CustomMasterUrl = WebAppRelativePath + </w:t>
      </w:r>
      <w:r w:rsidRPr="008D6EDA">
        <w:rPr>
          <w:color w:val="auto"/>
        </w:rPr>
        <w:t>v4MasterUrl</w:t>
      </w:r>
      <w:r w:rsidRPr="008D6EDA">
        <w:rPr>
          <w:color w:val="595959" w:themeColor="text1" w:themeTint="A6"/>
        </w:rPr>
        <w:t>;</w:t>
      </w:r>
    </w:p>
    <w:p w:rsidR="008D6EDA" w:rsidRPr="008D6EDA" w:rsidRDefault="008D6EDA" w:rsidP="008D6EDA">
      <w:pPr>
        <w:pStyle w:val="LabStepCodeBlock"/>
        <w:rPr>
          <w:color w:val="595959" w:themeColor="text1" w:themeTint="A6"/>
        </w:rPr>
      </w:pPr>
      <w:r w:rsidRPr="008D6EDA">
        <w:rPr>
          <w:color w:val="595959" w:themeColor="text1" w:themeTint="A6"/>
        </w:rPr>
        <w:t xml:space="preserve">    }</w:t>
      </w:r>
    </w:p>
    <w:p w:rsidR="008D6EDA" w:rsidRPr="008D6EDA" w:rsidRDefault="008D6EDA" w:rsidP="008D6EDA">
      <w:pPr>
        <w:pStyle w:val="LabStepCodeBlock"/>
        <w:rPr>
          <w:color w:val="595959" w:themeColor="text1" w:themeTint="A6"/>
        </w:rPr>
      </w:pPr>
      <w:r w:rsidRPr="008D6EDA">
        <w:rPr>
          <w:color w:val="595959" w:themeColor="text1" w:themeTint="A6"/>
        </w:rPr>
        <w:t xml:space="preserve">  }</w:t>
      </w:r>
    </w:p>
    <w:p w:rsidR="008D6EDA" w:rsidRPr="008D6EDA" w:rsidRDefault="008D6EDA" w:rsidP="008D6EDA">
      <w:pPr>
        <w:pStyle w:val="LabStepCodeBlock"/>
        <w:rPr>
          <w:color w:val="595959" w:themeColor="text1" w:themeTint="A6"/>
        </w:rPr>
      </w:pPr>
      <w:r w:rsidRPr="008D6EDA">
        <w:rPr>
          <w:color w:val="595959" w:themeColor="text1" w:themeTint="A6"/>
        </w:rPr>
        <w:t>}</w:t>
      </w:r>
    </w:p>
    <w:p w:rsidR="00C66309" w:rsidRDefault="00C66309" w:rsidP="00C66309">
      <w:pPr>
        <w:pStyle w:val="LabStepNumbered"/>
      </w:pPr>
      <w:r>
        <w:t xml:space="preserve">Now it's time to test your work. Run the </w:t>
      </w:r>
      <w:r w:rsidRPr="00931E3C">
        <w:rPr>
          <w:b/>
        </w:rPr>
        <w:t>Deploy</w:t>
      </w:r>
      <w:r>
        <w:t xml:space="preserve"> command on the project to build and deploy the project </w:t>
      </w:r>
      <w:r w:rsidRPr="00D15F6C">
        <w:rPr>
          <w:b/>
        </w:rPr>
        <w:t>WingtipBrandingLab</w:t>
      </w:r>
      <w:r>
        <w:t>. Your project should deploy without any errors.</w:t>
      </w:r>
    </w:p>
    <w:p w:rsidR="00C66309" w:rsidRDefault="00C66309" w:rsidP="00C66309">
      <w:pPr>
        <w:pStyle w:val="LabStepNumbered"/>
      </w:pPr>
      <w:r>
        <w:t xml:space="preserve">After running the </w:t>
      </w:r>
      <w:r w:rsidRPr="00E75E69">
        <w:rPr>
          <w:b/>
        </w:rPr>
        <w:t>Deploy</w:t>
      </w:r>
      <w:r>
        <w:t xml:space="preserve"> command, switch over to the browser and return to the test site located at </w:t>
      </w:r>
      <w:r w:rsidRPr="004402EC">
        <w:rPr>
          <w:b/>
        </w:rPr>
        <w:t>http://intranet.wingtip.com/sites/sales</w:t>
      </w:r>
      <w:r>
        <w:t xml:space="preserve">. Make sure you are at the top-level site. Refresh the home page and you should be able to see the site is using the new master page named Wingtip.master instead of the standard master page v4.master. </w:t>
      </w:r>
    </w:p>
    <w:p w:rsidR="00C66309" w:rsidRDefault="00C66309" w:rsidP="00C66309">
      <w:pPr>
        <w:pStyle w:val="LabStepScreenshot"/>
      </w:pPr>
      <w:r>
        <w:rPr>
          <w:noProof/>
        </w:rPr>
        <w:drawing>
          <wp:inline distT="0" distB="0" distL="0" distR="0" wp14:anchorId="3D059AE7" wp14:editId="1B146018">
            <wp:extent cx="4389120" cy="1592076"/>
            <wp:effectExtent l="0" t="0" r="0" b="825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8615" cy="1591893"/>
                    </a:xfrm>
                    <a:prstGeom prst="rect">
                      <a:avLst/>
                    </a:prstGeom>
                    <a:noFill/>
                    <a:ln>
                      <a:noFill/>
                    </a:ln>
                  </pic:spPr>
                </pic:pic>
              </a:graphicData>
            </a:graphic>
          </wp:inline>
        </w:drawing>
      </w:r>
    </w:p>
    <w:p w:rsidR="00C66309" w:rsidRDefault="00C66309" w:rsidP="00C66309">
      <w:pPr>
        <w:pStyle w:val="LabStepNumbered"/>
      </w:pPr>
      <w:r>
        <w:t>Click on the link of a child site such as East or West. You should be able to verify that they are using the custom master page as well.</w:t>
      </w:r>
    </w:p>
    <w:p w:rsidR="00C66309" w:rsidRDefault="00C66309" w:rsidP="00C66309">
      <w:pPr>
        <w:pStyle w:val="LabStepNumbered"/>
      </w:pPr>
      <w:r>
        <w:t xml:space="preserve">Drop down the </w:t>
      </w:r>
      <w:r w:rsidRPr="004402EC">
        <w:rPr>
          <w:b/>
        </w:rPr>
        <w:t>Site Actions</w:t>
      </w:r>
      <w:r>
        <w:t xml:space="preserve"> menu and click the </w:t>
      </w:r>
      <w:r w:rsidRPr="004402EC">
        <w:rPr>
          <w:b/>
        </w:rPr>
        <w:t>Site Setting</w:t>
      </w:r>
      <w:r>
        <w:t xml:space="preserve"> command to navigate to the Site Setting page. Find the group of links with the caption </w:t>
      </w:r>
      <w:r w:rsidRPr="004402EC">
        <w:rPr>
          <w:b/>
        </w:rPr>
        <w:t>Site Collection Administration</w:t>
      </w:r>
      <w:r>
        <w:t xml:space="preserve">. Within the group, locate and click the link with the caption of </w:t>
      </w:r>
      <w:r w:rsidRPr="00C66309">
        <w:rPr>
          <w:b/>
        </w:rPr>
        <w:t>Site collection features</w:t>
      </w:r>
      <w:r>
        <w:t xml:space="preserve"> to navigate to the </w:t>
      </w:r>
      <w:r w:rsidRPr="00C66309">
        <w:rPr>
          <w:b/>
        </w:rPr>
        <w:t>Site Collection Administration page</w:t>
      </w:r>
      <w:r>
        <w:t xml:space="preserve"> for Features. You should locate the feature that is applying your branding because it has a Title of </w:t>
      </w:r>
      <w:r w:rsidRPr="00C66309">
        <w:rPr>
          <w:b/>
        </w:rPr>
        <w:t>A Test Feature to Apply Wingtip Branding</w:t>
      </w:r>
      <w:r>
        <w:t>.</w:t>
      </w:r>
    </w:p>
    <w:p w:rsidR="00C66309" w:rsidRDefault="00C66309" w:rsidP="00C66309">
      <w:pPr>
        <w:pStyle w:val="LabStepScreenshot"/>
      </w:pPr>
      <w:r>
        <w:rPr>
          <w:noProof/>
        </w:rPr>
        <w:drawing>
          <wp:inline distT="0" distB="0" distL="0" distR="0" wp14:anchorId="77B739D4" wp14:editId="4B32744C">
            <wp:extent cx="4190337" cy="1677210"/>
            <wp:effectExtent l="0" t="0" r="127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3026" cy="1678286"/>
                    </a:xfrm>
                    <a:prstGeom prst="rect">
                      <a:avLst/>
                    </a:prstGeom>
                    <a:noFill/>
                    <a:ln>
                      <a:noFill/>
                    </a:ln>
                  </pic:spPr>
                </pic:pic>
              </a:graphicData>
            </a:graphic>
          </wp:inline>
        </w:drawing>
      </w:r>
    </w:p>
    <w:p w:rsidR="00C66309" w:rsidRDefault="00C66309" w:rsidP="00C66309">
      <w:pPr>
        <w:pStyle w:val="LabStepNumbered"/>
      </w:pPr>
      <w:r>
        <w:t>See what happens when you deactivate and then reactivate the feature. You should see that the custom master page is removed when you deactivate the feature and that the custom master page is reapplied when you reactivate it. When you are done with this testing, make sure you finish by activating the feature so that site collection is using the custom master page.</w:t>
      </w:r>
    </w:p>
    <w:p w:rsidR="00C66309" w:rsidRDefault="00C66309" w:rsidP="00C66309">
      <w:pPr>
        <w:pStyle w:val="LabStepNumbered"/>
      </w:pPr>
      <w:r>
        <w:t xml:space="preserve">Return to the home page of the </w:t>
      </w:r>
      <w:r w:rsidR="003775F8">
        <w:t xml:space="preserve">top-level </w:t>
      </w:r>
      <w:r>
        <w:t>site.</w:t>
      </w:r>
    </w:p>
    <w:p w:rsidR="003775F8" w:rsidRDefault="003775F8" w:rsidP="003775F8">
      <w:pPr>
        <w:pStyle w:val="LabStepNumbered"/>
      </w:pPr>
      <w:r>
        <w:t xml:space="preserve">Now you will perform a test to see what happens when you create a new child site. Now you will use the browser to create a new child site. Begin by dropping down the </w:t>
      </w:r>
      <w:r w:rsidRPr="004D5B0F">
        <w:rPr>
          <w:b/>
        </w:rPr>
        <w:t>Site Actions</w:t>
      </w:r>
      <w:r>
        <w:t xml:space="preserve"> menu and clicking the </w:t>
      </w:r>
      <w:r w:rsidRPr="00F86CCD">
        <w:rPr>
          <w:b/>
        </w:rPr>
        <w:t>New Site</w:t>
      </w:r>
      <w:r>
        <w:t xml:space="preserve"> command. When you do this, you will be redirected to the </w:t>
      </w:r>
      <w:r w:rsidRPr="004D5B0F">
        <w:rPr>
          <w:b/>
        </w:rPr>
        <w:t>New SharePoint Site</w:t>
      </w:r>
      <w:r>
        <w:t xml:space="preserve"> page.</w:t>
      </w:r>
    </w:p>
    <w:p w:rsidR="003775F8" w:rsidRDefault="003775F8" w:rsidP="003775F8">
      <w:pPr>
        <w:pStyle w:val="LabStepNumbered"/>
      </w:pPr>
      <w:r>
        <w:t xml:space="preserve">Enter the required information in the </w:t>
      </w:r>
      <w:r w:rsidRPr="00F86CCD">
        <w:rPr>
          <w:b/>
        </w:rPr>
        <w:t>New SharePoint Site</w:t>
      </w:r>
      <w:r>
        <w:t xml:space="preserve"> page to give your new site a </w:t>
      </w:r>
      <w:r w:rsidRPr="00F86CCD">
        <w:rPr>
          <w:b/>
        </w:rPr>
        <w:t>Title</w:t>
      </w:r>
      <w:r>
        <w:t xml:space="preserve"> of </w:t>
      </w:r>
      <w:r>
        <w:rPr>
          <w:b/>
        </w:rPr>
        <w:t>North</w:t>
      </w:r>
      <w:r>
        <w:t xml:space="preserve"> and an </w:t>
      </w:r>
      <w:r w:rsidRPr="00F86CCD">
        <w:rPr>
          <w:b/>
        </w:rPr>
        <w:t>URL</w:t>
      </w:r>
      <w:r>
        <w:t xml:space="preserve"> of </w:t>
      </w:r>
      <w:r>
        <w:rPr>
          <w:b/>
        </w:rPr>
        <w:t>North</w:t>
      </w:r>
      <w:r>
        <w:t xml:space="preserve"> which is relative to the URL of the parent site. Select </w:t>
      </w:r>
      <w:r>
        <w:rPr>
          <w:b/>
        </w:rPr>
        <w:t>Team</w:t>
      </w:r>
      <w:r w:rsidRPr="00F86CCD">
        <w:rPr>
          <w:b/>
        </w:rPr>
        <w:t xml:space="preserve"> Site</w:t>
      </w:r>
      <w:r>
        <w:t xml:space="preserve"> as the site template. You can also enter a </w:t>
      </w:r>
      <w:r w:rsidRPr="00F86CCD">
        <w:rPr>
          <w:b/>
        </w:rPr>
        <w:t>Description</w:t>
      </w:r>
      <w:r>
        <w:t xml:space="preserve"> for the site if you would like. You can leave all other input controls on the page with their default values. Click the </w:t>
      </w:r>
      <w:r w:rsidRPr="00F86CCD">
        <w:rPr>
          <w:b/>
        </w:rPr>
        <w:t>Create</w:t>
      </w:r>
      <w:r>
        <w:t xml:space="preserve"> button to create a new child site.</w:t>
      </w:r>
    </w:p>
    <w:p w:rsidR="00C66309" w:rsidRDefault="003775F8" w:rsidP="00C66309">
      <w:pPr>
        <w:pStyle w:val="LabStepNumbered"/>
      </w:pPr>
      <w:r>
        <w:t>When the new site has been created, you should be able to see that it does not have the custom master page. Instead, it is using the standard master page named v4.master. This presents a problem in that your branding solution does not automatically apply its branding properties to new sites as they are created. This will be address in the final exercise of this lab.</w:t>
      </w:r>
    </w:p>
    <w:p w:rsidR="00DF61F9" w:rsidRDefault="00931E3C" w:rsidP="005C60A6">
      <w:pPr>
        <w:pStyle w:val="Heading3"/>
      </w:pPr>
      <w:r>
        <w:t>Exercise 6</w:t>
      </w:r>
      <w:r w:rsidR="00DF61F9" w:rsidRPr="00FC79BD">
        <w:t xml:space="preserve">: </w:t>
      </w:r>
      <w:r w:rsidR="00DF61F9" w:rsidRPr="00DF61F9">
        <w:t>Adding an Event Receiver to Brand Child Sites</w:t>
      </w:r>
    </w:p>
    <w:p w:rsidR="00DF61F9" w:rsidRDefault="00DF61F9" w:rsidP="00DF61F9">
      <w:pPr>
        <w:pStyle w:val="LabExerciseCallout"/>
      </w:pPr>
      <w:r w:rsidRPr="00DF61F9">
        <w:t xml:space="preserve">You </w:t>
      </w:r>
      <w:r w:rsidR="003775F8">
        <w:t xml:space="preserve">must now add support to your branding solution </w:t>
      </w:r>
      <w:r w:rsidRPr="00DF61F9">
        <w:t xml:space="preserve">to automatically apply your custom </w:t>
      </w:r>
      <w:r w:rsidR="003775F8">
        <w:t xml:space="preserve">master page </w:t>
      </w:r>
      <w:r w:rsidRPr="00DF61F9">
        <w:t xml:space="preserve">to child sites as they are created inside a site collection that has activated </w:t>
      </w:r>
      <w:r w:rsidR="003775F8">
        <w:t>your branding f</w:t>
      </w:r>
      <w:r w:rsidRPr="00DF61F9">
        <w:t xml:space="preserve">eature. </w:t>
      </w:r>
      <w:r w:rsidR="003775F8">
        <w:t>You will accomplish this by adding a new event receiver that executes custom code whenever a new child site is created</w:t>
      </w:r>
      <w:r w:rsidRPr="00DF61F9">
        <w:t>.</w:t>
      </w:r>
    </w:p>
    <w:p w:rsidR="003775F8" w:rsidRDefault="003775F8" w:rsidP="00230AFE">
      <w:pPr>
        <w:pStyle w:val="LabStepNumbered"/>
        <w:numPr>
          <w:ilvl w:val="0"/>
          <w:numId w:val="6"/>
        </w:numPr>
      </w:pPr>
      <w:r>
        <w:t xml:space="preserve">Return to Visual Studio 2010. Open the project named </w:t>
      </w:r>
      <w:r w:rsidRPr="003775F8">
        <w:rPr>
          <w:b/>
        </w:rPr>
        <w:t>WingtipBrandingLab</w:t>
      </w:r>
      <w:r>
        <w:t xml:space="preserve"> if it isn't open.</w:t>
      </w:r>
    </w:p>
    <w:p w:rsidR="00DF61F9" w:rsidRDefault="00DF61F9" w:rsidP="00230AFE">
      <w:pPr>
        <w:pStyle w:val="LabStepNumbered"/>
        <w:numPr>
          <w:ilvl w:val="0"/>
          <w:numId w:val="6"/>
        </w:numPr>
      </w:pPr>
      <w:r w:rsidRPr="00DF61F9">
        <w:t>In Solution Explo</w:t>
      </w:r>
      <w:r>
        <w:t xml:space="preserve">rer, right-click the </w:t>
      </w:r>
      <w:r w:rsidRPr="00DF61F9">
        <w:rPr>
          <w:b/>
        </w:rPr>
        <w:t>WingtipBranding</w:t>
      </w:r>
      <w:r w:rsidRPr="00DF61F9">
        <w:t xml:space="preserve"> project node, and on the Project menu, select </w:t>
      </w:r>
      <w:r w:rsidRPr="003775F8">
        <w:rPr>
          <w:b/>
        </w:rPr>
        <w:t>Add</w:t>
      </w:r>
      <w:r w:rsidRPr="00DF61F9">
        <w:t xml:space="preserve"> and then </w:t>
      </w:r>
      <w:r w:rsidRPr="003775F8">
        <w:rPr>
          <w:b/>
        </w:rPr>
        <w:t>New Item.</w:t>
      </w:r>
    </w:p>
    <w:p w:rsidR="00DF61F9" w:rsidRDefault="0098575B" w:rsidP="00DF61F9">
      <w:pPr>
        <w:pStyle w:val="LabStepScreenshot"/>
      </w:pPr>
      <w:r w:rsidRPr="003775F8">
        <w:rPr>
          <w:rStyle w:val="LabStepScreenshotFrame"/>
        </w:rPr>
        <w:drawing>
          <wp:inline distT="0" distB="0" distL="0" distR="0" wp14:anchorId="69A4723B" wp14:editId="64BF2D7A">
            <wp:extent cx="2345635" cy="8984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2885" cy="901185"/>
                    </a:xfrm>
                    <a:prstGeom prst="rect">
                      <a:avLst/>
                    </a:prstGeom>
                    <a:noFill/>
                    <a:ln>
                      <a:noFill/>
                    </a:ln>
                  </pic:spPr>
                </pic:pic>
              </a:graphicData>
            </a:graphic>
          </wp:inline>
        </w:drawing>
      </w:r>
    </w:p>
    <w:p w:rsidR="003775F8" w:rsidRDefault="003775F8" w:rsidP="00230AFE">
      <w:pPr>
        <w:pStyle w:val="LabStepNumbered"/>
        <w:numPr>
          <w:ilvl w:val="0"/>
          <w:numId w:val="6"/>
        </w:numPr>
      </w:pPr>
      <w:r w:rsidRPr="00DF61F9">
        <w:t xml:space="preserve">In the </w:t>
      </w:r>
      <w:r w:rsidRPr="003775F8">
        <w:rPr>
          <w:b/>
        </w:rPr>
        <w:t>Add New Item</w:t>
      </w:r>
      <w:r w:rsidRPr="00DF61F9">
        <w:t xml:space="preserve"> dialog box, </w:t>
      </w:r>
      <w:r>
        <w:t xml:space="preserve">select the </w:t>
      </w:r>
      <w:r w:rsidRPr="003775F8">
        <w:rPr>
          <w:b/>
        </w:rPr>
        <w:t>Event Receiver</w:t>
      </w:r>
      <w:r w:rsidRPr="00DF61F9">
        <w:t xml:space="preserve"> </w:t>
      </w:r>
      <w:r>
        <w:t xml:space="preserve">project item template. In the textbox at the bottom, add a name for the </w:t>
      </w:r>
      <w:r w:rsidRPr="00DF61F9">
        <w:t xml:space="preserve">item </w:t>
      </w:r>
      <w:r>
        <w:t xml:space="preserve">of </w:t>
      </w:r>
      <w:r w:rsidRPr="003775F8">
        <w:rPr>
          <w:b/>
        </w:rPr>
        <w:t>ChildSiteInit</w:t>
      </w:r>
      <w:r w:rsidRPr="00DF61F9">
        <w:t>.</w:t>
      </w:r>
      <w:r>
        <w:t xml:space="preserve"> When you are done, click the </w:t>
      </w:r>
      <w:r w:rsidRPr="003775F8">
        <w:rPr>
          <w:b/>
        </w:rPr>
        <w:t>Add</w:t>
      </w:r>
      <w:r>
        <w:t xml:space="preserve"> button which will launch the </w:t>
      </w:r>
      <w:r w:rsidRPr="003775F8">
        <w:rPr>
          <w:b/>
        </w:rPr>
        <w:t>SharePoint Customization Wizard</w:t>
      </w:r>
      <w:r>
        <w:t>.</w:t>
      </w:r>
    </w:p>
    <w:p w:rsidR="00DF61F9" w:rsidRDefault="0098575B" w:rsidP="00DF61F9">
      <w:pPr>
        <w:pStyle w:val="LabStepScreenshot"/>
      </w:pPr>
      <w:r>
        <w:rPr>
          <w:noProof/>
        </w:rPr>
        <w:drawing>
          <wp:inline distT="0" distB="0" distL="0" distR="0" wp14:anchorId="15409EAE" wp14:editId="6B142843">
            <wp:extent cx="2345635" cy="16211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47693" cy="1622567"/>
                    </a:xfrm>
                    <a:prstGeom prst="rect">
                      <a:avLst/>
                    </a:prstGeom>
                  </pic:spPr>
                </pic:pic>
              </a:graphicData>
            </a:graphic>
          </wp:inline>
        </w:drawing>
      </w:r>
    </w:p>
    <w:p w:rsidR="0098575B" w:rsidRDefault="003775F8" w:rsidP="00692AFB">
      <w:pPr>
        <w:pStyle w:val="LabStepNumbered"/>
      </w:pPr>
      <w:r w:rsidRPr="00DF61F9">
        <w:t>When</w:t>
      </w:r>
      <w:r w:rsidR="00692AFB">
        <w:t>ever</w:t>
      </w:r>
      <w:r w:rsidRPr="00DF61F9">
        <w:t xml:space="preserve"> you create a new </w:t>
      </w:r>
      <w:r w:rsidRPr="00692AFB">
        <w:rPr>
          <w:b/>
        </w:rPr>
        <w:t>Event Receiver</w:t>
      </w:r>
      <w:r w:rsidRPr="00DF61F9">
        <w:t xml:space="preserve"> project item, the </w:t>
      </w:r>
      <w:r w:rsidRPr="00692AFB">
        <w:rPr>
          <w:b/>
        </w:rPr>
        <w:t>SharePoint Customization Wizard</w:t>
      </w:r>
      <w:r w:rsidRPr="00DF61F9">
        <w:t xml:space="preserve"> prompts you to select the type </w:t>
      </w:r>
      <w:r w:rsidR="00692AFB">
        <w:t xml:space="preserve">of event receive </w:t>
      </w:r>
      <w:r w:rsidRPr="00DF61F9">
        <w:t xml:space="preserve">that you </w:t>
      </w:r>
      <w:r w:rsidR="00692AFB">
        <w:t>would like to create</w:t>
      </w:r>
      <w:r w:rsidRPr="00DF61F9">
        <w:t xml:space="preserve">. Select an Event Receiver of type </w:t>
      </w:r>
      <w:r w:rsidRPr="00692AFB">
        <w:rPr>
          <w:b/>
        </w:rPr>
        <w:t>Web Events</w:t>
      </w:r>
      <w:r w:rsidRPr="00DF61F9">
        <w:t xml:space="preserve">. At the bottom of the dialog box, </w:t>
      </w:r>
      <w:r w:rsidR="00692AFB">
        <w:t xml:space="preserve">there is a list of event types with a caption of </w:t>
      </w:r>
      <w:r w:rsidRPr="00692AFB">
        <w:rPr>
          <w:b/>
        </w:rPr>
        <w:t>Handle the following events</w:t>
      </w:r>
      <w:r w:rsidR="00692AFB">
        <w:t>.</w:t>
      </w:r>
      <w:r w:rsidRPr="00DF61F9">
        <w:t xml:space="preserve"> </w:t>
      </w:r>
      <w:r w:rsidR="00692AFB">
        <w:t xml:space="preserve">Check the very last event with a caption of </w:t>
      </w:r>
      <w:r w:rsidRPr="00692AFB">
        <w:rPr>
          <w:b/>
        </w:rPr>
        <w:t>A site was provisioned</w:t>
      </w:r>
      <w:r w:rsidRPr="00DF61F9">
        <w:t>.</w:t>
      </w:r>
      <w:r w:rsidR="00692AFB">
        <w:t xml:space="preserve"> Click the </w:t>
      </w:r>
      <w:r w:rsidR="00692AFB" w:rsidRPr="00692AFB">
        <w:rPr>
          <w:b/>
        </w:rPr>
        <w:t>Finish</w:t>
      </w:r>
      <w:r w:rsidR="00692AFB">
        <w:t xml:space="preserve"> button to create the new Event Receiver item.</w:t>
      </w:r>
    </w:p>
    <w:p w:rsidR="0098575B" w:rsidRDefault="0098575B" w:rsidP="0098575B">
      <w:pPr>
        <w:pStyle w:val="LabStepScreenshot"/>
      </w:pPr>
      <w:r>
        <w:rPr>
          <w:noProof/>
        </w:rPr>
        <w:drawing>
          <wp:inline distT="0" distB="0" distL="0" distR="0" wp14:anchorId="7F59953C" wp14:editId="2ABF2B97">
            <wp:extent cx="2285165" cy="181289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86912" cy="1814284"/>
                    </a:xfrm>
                    <a:prstGeom prst="rect">
                      <a:avLst/>
                    </a:prstGeom>
                  </pic:spPr>
                </pic:pic>
              </a:graphicData>
            </a:graphic>
          </wp:inline>
        </w:drawing>
      </w:r>
    </w:p>
    <w:p w:rsidR="00692AFB" w:rsidRDefault="00DF61F9" w:rsidP="00DF61F9">
      <w:pPr>
        <w:pStyle w:val="LabStepNumbered"/>
      </w:pPr>
      <w:r w:rsidRPr="00DF61F9">
        <w:t xml:space="preserve">When you click </w:t>
      </w:r>
      <w:r w:rsidRPr="00692AFB">
        <w:rPr>
          <w:b/>
        </w:rPr>
        <w:t>Finish</w:t>
      </w:r>
      <w:r w:rsidRPr="00DF61F9">
        <w:t xml:space="preserve">, the SharePoint </w:t>
      </w:r>
      <w:r w:rsidR="00692AFB">
        <w:t>T</w:t>
      </w:r>
      <w:r w:rsidRPr="00DF61F9">
        <w:t xml:space="preserve">ools in Visual Studio 2010 </w:t>
      </w:r>
      <w:r w:rsidR="00692AFB">
        <w:t xml:space="preserve">create a new C# source file and </w:t>
      </w:r>
      <w:r w:rsidRPr="00DF61F9">
        <w:t xml:space="preserve">add a new event handler </w:t>
      </w:r>
      <w:r w:rsidR="00692AFB">
        <w:t xml:space="preserve">method </w:t>
      </w:r>
      <w:r w:rsidRPr="00DF61F9">
        <w:t xml:space="preserve">named </w:t>
      </w:r>
      <w:r w:rsidRPr="00692AFB">
        <w:rPr>
          <w:b/>
        </w:rPr>
        <w:t>WebProvisioned</w:t>
      </w:r>
      <w:r w:rsidRPr="00DF61F9">
        <w:t xml:space="preserve"> along with an </w:t>
      </w:r>
      <w:r w:rsidRPr="00692AFB">
        <w:rPr>
          <w:b/>
        </w:rPr>
        <w:t>Elements.xml</w:t>
      </w:r>
      <w:r w:rsidRPr="00DF61F9">
        <w:t xml:space="preserve"> file, which contains the </w:t>
      </w:r>
      <w:r w:rsidRPr="00692AFB">
        <w:rPr>
          <w:b/>
        </w:rPr>
        <w:t>Receivers</w:t>
      </w:r>
      <w:r w:rsidRPr="00DF61F9">
        <w:t xml:space="preserve"> element that is required to register this event handler</w:t>
      </w:r>
      <w:r w:rsidR="00692AFB">
        <w:t xml:space="preserve">. </w:t>
      </w:r>
    </w:p>
    <w:p w:rsidR="00692AFB" w:rsidRDefault="00DF61F9" w:rsidP="00692AFB">
      <w:pPr>
        <w:pStyle w:val="LabExerciseCallout"/>
      </w:pPr>
      <w:r w:rsidRPr="00DF61F9">
        <w:t xml:space="preserve">The </w:t>
      </w:r>
      <w:r w:rsidR="00692AFB">
        <w:t xml:space="preserve">purpose of adding this event receiver is that </w:t>
      </w:r>
      <w:r w:rsidR="00692AFB" w:rsidRPr="00692AFB">
        <w:rPr>
          <w:b/>
        </w:rPr>
        <w:t>WebProvisioned</w:t>
      </w:r>
      <w:r w:rsidR="00692AFB" w:rsidRPr="00DF61F9">
        <w:t xml:space="preserve"> </w:t>
      </w:r>
      <w:r w:rsidR="00692AFB">
        <w:t xml:space="preserve">event handler will execute </w:t>
      </w:r>
      <w:r w:rsidRPr="00DF61F9">
        <w:t xml:space="preserve">each time a new child site is created. This makes it fairly easy to write the code that copies the relevant SPWeb properties from the top-level site to the new child site. </w:t>
      </w:r>
    </w:p>
    <w:p w:rsidR="0098575B" w:rsidRDefault="00692AFB" w:rsidP="00DF61F9">
      <w:pPr>
        <w:pStyle w:val="LabStepNumbered"/>
      </w:pPr>
      <w:r>
        <w:t xml:space="preserve">Open the C# source file and locate the event receiver class named </w:t>
      </w:r>
      <w:r w:rsidRPr="00692AFB">
        <w:rPr>
          <w:b/>
        </w:rPr>
        <w:t>ChildSiteInit</w:t>
      </w:r>
      <w:r>
        <w:t>. Remove all the comments so your code look like the following listing.</w:t>
      </w:r>
    </w:p>
    <w:p w:rsidR="0098575B" w:rsidRDefault="0098575B" w:rsidP="0098575B">
      <w:pPr>
        <w:pStyle w:val="LabStepCodeBlock"/>
      </w:pPr>
      <w:r>
        <w:t>using System;</w:t>
      </w:r>
    </w:p>
    <w:p w:rsidR="0098575B" w:rsidRDefault="0098575B" w:rsidP="0098575B">
      <w:pPr>
        <w:pStyle w:val="LabStepCodeBlock"/>
      </w:pPr>
      <w:r>
        <w:t>using System.Security.Permissions;</w:t>
      </w:r>
    </w:p>
    <w:p w:rsidR="0098575B" w:rsidRDefault="0098575B" w:rsidP="0098575B">
      <w:pPr>
        <w:pStyle w:val="LabStepCodeBlock"/>
      </w:pPr>
      <w:r>
        <w:t>using Microsoft.SharePoint;</w:t>
      </w:r>
    </w:p>
    <w:p w:rsidR="0098575B" w:rsidRDefault="0098575B" w:rsidP="0098575B">
      <w:pPr>
        <w:pStyle w:val="LabStepCodeBlock"/>
      </w:pPr>
      <w:r>
        <w:t>using Microsoft.SharePoint.Security;</w:t>
      </w:r>
    </w:p>
    <w:p w:rsidR="0098575B" w:rsidRDefault="0098575B" w:rsidP="0098575B">
      <w:pPr>
        <w:pStyle w:val="LabStepCodeBlock"/>
      </w:pPr>
      <w:r>
        <w:t>using Microsoft.SharePoint.Utilities;</w:t>
      </w:r>
    </w:p>
    <w:p w:rsidR="0098575B" w:rsidRDefault="0098575B" w:rsidP="0098575B">
      <w:pPr>
        <w:pStyle w:val="LabStepCodeBlock"/>
      </w:pPr>
      <w:r>
        <w:t>using Microsoft.SharePoint.Workflow;</w:t>
      </w:r>
    </w:p>
    <w:p w:rsidR="0098575B" w:rsidRDefault="0098575B" w:rsidP="0098575B">
      <w:pPr>
        <w:pStyle w:val="LabStepCodeBlock"/>
      </w:pPr>
    </w:p>
    <w:p w:rsidR="0098575B" w:rsidRDefault="0098575B" w:rsidP="0098575B">
      <w:pPr>
        <w:pStyle w:val="LabStepCodeBlock"/>
      </w:pPr>
      <w:r>
        <w:t>namespace WingtipBrandingLab.ChildSiteInit {</w:t>
      </w:r>
    </w:p>
    <w:p w:rsidR="0098575B" w:rsidRDefault="0098575B" w:rsidP="0098575B">
      <w:pPr>
        <w:pStyle w:val="LabStepCodeBlock"/>
      </w:pPr>
      <w:r>
        <w:t xml:space="preserve">  public class ChildSiteInit : SPWebEventReceiver {</w:t>
      </w:r>
    </w:p>
    <w:p w:rsidR="0098575B" w:rsidRDefault="0098575B" w:rsidP="0098575B">
      <w:pPr>
        <w:pStyle w:val="LabStepCodeBlock"/>
      </w:pPr>
    </w:p>
    <w:p w:rsidR="0098575B" w:rsidRDefault="0098575B" w:rsidP="0098575B">
      <w:pPr>
        <w:pStyle w:val="LabStepCodeBlock"/>
      </w:pPr>
      <w:r>
        <w:t xml:space="preserve">    public override void WebProvisioned(SPWebEventProperties properties) {</w:t>
      </w:r>
    </w:p>
    <w:p w:rsidR="0098575B" w:rsidRDefault="0098575B" w:rsidP="0098575B">
      <w:pPr>
        <w:pStyle w:val="LabStepCodeBlock"/>
      </w:pPr>
      <w:r>
        <w:t xml:space="preserve">    </w:t>
      </w:r>
    </w:p>
    <w:p w:rsidR="0098575B" w:rsidRDefault="0098575B" w:rsidP="0098575B">
      <w:pPr>
        <w:pStyle w:val="LabStepCodeBlock"/>
      </w:pPr>
      <w:r>
        <w:t xml:space="preserve">    }</w:t>
      </w:r>
    </w:p>
    <w:p w:rsidR="0098575B" w:rsidRDefault="0098575B" w:rsidP="0098575B">
      <w:pPr>
        <w:pStyle w:val="LabStepCodeBlock"/>
      </w:pPr>
    </w:p>
    <w:p w:rsidR="0098575B" w:rsidRDefault="0098575B" w:rsidP="0098575B">
      <w:pPr>
        <w:pStyle w:val="LabStepCodeBlock"/>
      </w:pPr>
      <w:r>
        <w:t xml:space="preserve">  }</w:t>
      </w:r>
    </w:p>
    <w:p w:rsidR="0098575B" w:rsidRDefault="0098575B" w:rsidP="0098575B">
      <w:pPr>
        <w:pStyle w:val="LabStepCodeBlock"/>
      </w:pPr>
      <w:r>
        <w:t>}</w:t>
      </w:r>
    </w:p>
    <w:p w:rsidR="0098575B" w:rsidRDefault="00692AFB" w:rsidP="00632485">
      <w:pPr>
        <w:pStyle w:val="LabStepNumbered"/>
      </w:pPr>
      <w:r>
        <w:t xml:space="preserve">Place your cursor inside the WebProvisioned method and create two </w:t>
      </w:r>
      <w:r w:rsidRPr="00692AFB">
        <w:rPr>
          <w:b/>
        </w:rPr>
        <w:t>SPWeb</w:t>
      </w:r>
      <w:r>
        <w:t xml:space="preserve"> variables named </w:t>
      </w:r>
      <w:r w:rsidRPr="00692AFB">
        <w:rPr>
          <w:b/>
        </w:rPr>
        <w:t>childSite</w:t>
      </w:r>
      <w:r>
        <w:t xml:space="preserve"> and </w:t>
      </w:r>
      <w:r w:rsidRPr="00692AFB">
        <w:rPr>
          <w:b/>
        </w:rPr>
        <w:t>topSite</w:t>
      </w:r>
      <w:r>
        <w:t xml:space="preserve">. Initialize the </w:t>
      </w:r>
      <w:r w:rsidRPr="00692AFB">
        <w:rPr>
          <w:b/>
        </w:rPr>
        <w:t>childSite</w:t>
      </w:r>
      <w:r>
        <w:t xml:space="preserve"> variable to reference the new site that has just been created by accessing the </w:t>
      </w:r>
      <w:r w:rsidRPr="00692AFB">
        <w:rPr>
          <w:b/>
        </w:rPr>
        <w:t>Web</w:t>
      </w:r>
      <w:r>
        <w:t xml:space="preserve"> property of the </w:t>
      </w:r>
      <w:r w:rsidRPr="00692AFB">
        <w:rPr>
          <w:b/>
        </w:rPr>
        <w:t>properties</w:t>
      </w:r>
      <w:r>
        <w:t xml:space="preserve"> argument. Initialize the </w:t>
      </w:r>
      <w:r w:rsidRPr="00692AFB">
        <w:rPr>
          <w:b/>
        </w:rPr>
        <w:t>topSite</w:t>
      </w:r>
      <w:r>
        <w:t xml:space="preserve"> variable to with the top-level site in the current site collection using </w:t>
      </w:r>
      <w:r w:rsidRPr="00692AFB">
        <w:rPr>
          <w:b/>
        </w:rPr>
        <w:t>childSite.Site.RootWeb</w:t>
      </w:r>
      <w:r>
        <w:t xml:space="preserve">. </w:t>
      </w:r>
    </w:p>
    <w:p w:rsidR="0098575B" w:rsidRDefault="0098575B" w:rsidP="0098575B">
      <w:pPr>
        <w:pStyle w:val="LabStepCodeBlock"/>
      </w:pPr>
      <w:r>
        <w:t>public override void WebProvisioned(SPWebEventProperties properties) {</w:t>
      </w:r>
    </w:p>
    <w:p w:rsidR="0098575B" w:rsidRPr="0098575B" w:rsidRDefault="0098575B" w:rsidP="0098575B">
      <w:pPr>
        <w:pStyle w:val="LabStepCodeBlock"/>
        <w:rPr>
          <w:color w:val="7F7F7F" w:themeColor="text1" w:themeTint="80"/>
        </w:rPr>
      </w:pPr>
      <w:r>
        <w:t xml:space="preserve"> </w:t>
      </w:r>
      <w:r w:rsidRPr="0098575B">
        <w:rPr>
          <w:color w:val="7F7F7F" w:themeColor="text1" w:themeTint="80"/>
        </w:rPr>
        <w:t xml:space="preserve"> // </w:t>
      </w:r>
      <w:r>
        <w:rPr>
          <w:color w:val="7F7F7F" w:themeColor="text1" w:themeTint="80"/>
        </w:rPr>
        <w:t>obtain referecnes to new child site and top-level site</w:t>
      </w:r>
    </w:p>
    <w:p w:rsidR="0098575B" w:rsidRDefault="0098575B" w:rsidP="0098575B">
      <w:pPr>
        <w:pStyle w:val="LabStepCodeBlock"/>
      </w:pPr>
      <w:r w:rsidRPr="0098575B">
        <w:rPr>
          <w:color w:val="7F7F7F" w:themeColor="text1" w:themeTint="80"/>
        </w:rPr>
        <w:t xml:space="preserve"> </w:t>
      </w:r>
      <w:r>
        <w:t xml:space="preserve"> SPWeb childSite = properties.Web;</w:t>
      </w:r>
    </w:p>
    <w:p w:rsidR="0098575B" w:rsidRDefault="0098575B" w:rsidP="0098575B">
      <w:pPr>
        <w:pStyle w:val="LabStepCodeBlock"/>
      </w:pPr>
      <w:r>
        <w:t xml:space="preserve">  SPWeb topSite = childSite.Site.RootWeb;</w:t>
      </w:r>
    </w:p>
    <w:p w:rsidR="0098575B" w:rsidRDefault="0098575B" w:rsidP="0098575B">
      <w:pPr>
        <w:pStyle w:val="LabStepCodeBlock"/>
      </w:pPr>
    </w:p>
    <w:p w:rsidR="0098575B" w:rsidRDefault="0098575B" w:rsidP="0098575B">
      <w:pPr>
        <w:pStyle w:val="LabStepCodeBlock"/>
      </w:pPr>
      <w:r>
        <w:t>}</w:t>
      </w:r>
    </w:p>
    <w:p w:rsidR="0098575B" w:rsidRDefault="00692AFB" w:rsidP="0098575B">
      <w:pPr>
        <w:pStyle w:val="LabStepNumbered"/>
      </w:pPr>
      <w:r>
        <w:t xml:space="preserve">Copy the </w:t>
      </w:r>
      <w:r w:rsidR="00E605AD">
        <w:t xml:space="preserve">value from the </w:t>
      </w:r>
      <w:r>
        <w:t>Master</w:t>
      </w:r>
      <w:r w:rsidR="00E605AD">
        <w:t>Url property and the CustomMasterUrl property from the top-level site to the new child site. Call the Update method on the childSite variable to save your changes to the content database.</w:t>
      </w:r>
    </w:p>
    <w:p w:rsidR="0098575B" w:rsidRPr="0098575B" w:rsidRDefault="0098575B" w:rsidP="0098575B">
      <w:pPr>
        <w:pStyle w:val="LabStepCodeBlock"/>
        <w:rPr>
          <w:color w:val="7F7F7F" w:themeColor="text1" w:themeTint="80"/>
        </w:rPr>
      </w:pPr>
      <w:r w:rsidRPr="0098575B">
        <w:rPr>
          <w:color w:val="7F7F7F" w:themeColor="text1" w:themeTint="80"/>
        </w:rPr>
        <w:t>public override void WebProvisioned(SPWebEventProperties properties) {</w:t>
      </w:r>
    </w:p>
    <w:p w:rsidR="0098575B" w:rsidRPr="0098575B" w:rsidRDefault="0098575B" w:rsidP="0098575B">
      <w:pPr>
        <w:pStyle w:val="LabStepCodeBlock"/>
        <w:rPr>
          <w:color w:val="7F7F7F" w:themeColor="text1" w:themeTint="80"/>
        </w:rPr>
      </w:pPr>
      <w:r w:rsidRPr="0098575B">
        <w:rPr>
          <w:color w:val="7F7F7F" w:themeColor="text1" w:themeTint="80"/>
        </w:rPr>
        <w:t xml:space="preserve">  // obtain referecnes to new child site and top-level site</w:t>
      </w:r>
    </w:p>
    <w:p w:rsidR="0098575B" w:rsidRPr="0098575B" w:rsidRDefault="0098575B" w:rsidP="0098575B">
      <w:pPr>
        <w:pStyle w:val="LabStepCodeBlock"/>
        <w:rPr>
          <w:color w:val="7F7F7F" w:themeColor="text1" w:themeTint="80"/>
        </w:rPr>
      </w:pPr>
      <w:r w:rsidRPr="0098575B">
        <w:rPr>
          <w:color w:val="7F7F7F" w:themeColor="text1" w:themeTint="80"/>
        </w:rPr>
        <w:t xml:space="preserve">  SPWeb childSite = properties.Web;</w:t>
      </w:r>
    </w:p>
    <w:p w:rsidR="0098575B" w:rsidRPr="0098575B" w:rsidRDefault="0098575B" w:rsidP="0098575B">
      <w:pPr>
        <w:pStyle w:val="LabStepCodeBlock"/>
        <w:rPr>
          <w:color w:val="7F7F7F" w:themeColor="text1" w:themeTint="80"/>
        </w:rPr>
      </w:pPr>
      <w:r w:rsidRPr="0098575B">
        <w:rPr>
          <w:color w:val="7F7F7F" w:themeColor="text1" w:themeTint="80"/>
        </w:rPr>
        <w:t xml:space="preserve">  SPWeb topSite = childSite.Site.RootWeb;</w:t>
      </w:r>
    </w:p>
    <w:p w:rsidR="0098575B" w:rsidRDefault="0098575B" w:rsidP="0098575B">
      <w:pPr>
        <w:pStyle w:val="LabStepCodeBlock"/>
      </w:pPr>
    </w:p>
    <w:p w:rsidR="0098575B" w:rsidRPr="0098575B" w:rsidRDefault="0098575B" w:rsidP="0098575B">
      <w:pPr>
        <w:pStyle w:val="LabStepCodeBlock"/>
        <w:rPr>
          <w:color w:val="7F7F7F" w:themeColor="text1" w:themeTint="80"/>
        </w:rPr>
      </w:pPr>
      <w:r>
        <w:t xml:space="preserve"> </w:t>
      </w:r>
      <w:r w:rsidRPr="0098575B">
        <w:rPr>
          <w:color w:val="7F7F7F" w:themeColor="text1" w:themeTint="80"/>
        </w:rPr>
        <w:t xml:space="preserve"> // copy master page settings from top-level site</w:t>
      </w:r>
    </w:p>
    <w:p w:rsidR="0098575B" w:rsidRDefault="0098575B" w:rsidP="0098575B">
      <w:pPr>
        <w:pStyle w:val="LabStepCodeBlock"/>
      </w:pPr>
      <w:r>
        <w:t xml:space="preserve">  childSite.MasterUrl = topSite.MasterUrl;</w:t>
      </w:r>
    </w:p>
    <w:p w:rsidR="0098575B" w:rsidRDefault="0098575B" w:rsidP="0098575B">
      <w:pPr>
        <w:pStyle w:val="LabStepCodeBlock"/>
      </w:pPr>
      <w:r>
        <w:t xml:space="preserve">  childSite.CustomMasterUrl = topSite.</w:t>
      </w:r>
      <w:r w:rsidR="00E605AD">
        <w:t>CustomMasterUrl</w:t>
      </w:r>
      <w:r>
        <w:t>;</w:t>
      </w:r>
    </w:p>
    <w:p w:rsidR="0098575B" w:rsidRDefault="0098575B" w:rsidP="0098575B">
      <w:pPr>
        <w:pStyle w:val="LabStepCodeBlock"/>
      </w:pPr>
      <w:r>
        <w:t xml:space="preserve">  childSite.Update();</w:t>
      </w:r>
    </w:p>
    <w:p w:rsidR="0098575B" w:rsidRPr="0098575B" w:rsidRDefault="0098575B" w:rsidP="0098575B">
      <w:pPr>
        <w:pStyle w:val="LabStepCodeBlock"/>
        <w:rPr>
          <w:color w:val="7F7F7F" w:themeColor="text1" w:themeTint="80"/>
        </w:rPr>
      </w:pPr>
      <w:r w:rsidRPr="0098575B">
        <w:rPr>
          <w:color w:val="7F7F7F" w:themeColor="text1" w:themeTint="80"/>
        </w:rPr>
        <w:t>}</w:t>
      </w:r>
    </w:p>
    <w:p w:rsidR="00E605AD" w:rsidRDefault="00E605AD" w:rsidP="00E605AD">
      <w:pPr>
        <w:pStyle w:val="LabStepNumbered"/>
      </w:pPr>
      <w:r>
        <w:t xml:space="preserve">Now it's time to test your work. Run the </w:t>
      </w:r>
      <w:r w:rsidRPr="00931E3C">
        <w:rPr>
          <w:b/>
        </w:rPr>
        <w:t>Deploy</w:t>
      </w:r>
      <w:r>
        <w:t xml:space="preserve"> command on the project to build and deploy the project </w:t>
      </w:r>
      <w:r w:rsidRPr="00D15F6C">
        <w:rPr>
          <w:b/>
        </w:rPr>
        <w:t>WingtipBrandingLab</w:t>
      </w:r>
      <w:r>
        <w:t>. Your project should deploy without any errors.</w:t>
      </w:r>
    </w:p>
    <w:p w:rsidR="00E605AD" w:rsidRDefault="00E605AD" w:rsidP="00E605AD">
      <w:pPr>
        <w:pStyle w:val="LabStepNumbered"/>
      </w:pPr>
      <w:r>
        <w:t xml:space="preserve">After running the </w:t>
      </w:r>
      <w:r w:rsidRPr="00E75E69">
        <w:rPr>
          <w:b/>
        </w:rPr>
        <w:t>Deploy</w:t>
      </w:r>
      <w:r>
        <w:t xml:space="preserve"> command, switch over to the browser and return to the test site located at </w:t>
      </w:r>
      <w:r w:rsidRPr="004402EC">
        <w:rPr>
          <w:b/>
        </w:rPr>
        <w:t>http://intranet.wingtip.com/sites/sales</w:t>
      </w:r>
      <w:r>
        <w:t xml:space="preserve">. Make sure you are at the top-level site. Refresh the home page and you should be able to see the site is using the new master page named Wingtip.master instead of the standard master page v4.master. </w:t>
      </w:r>
    </w:p>
    <w:p w:rsidR="00E605AD" w:rsidRDefault="00E605AD" w:rsidP="00E605AD">
      <w:pPr>
        <w:pStyle w:val="LabStepNumbered"/>
      </w:pPr>
      <w:r>
        <w:t xml:space="preserve">Now you will perform a test to see what happens when you create a new child site. Drop down the </w:t>
      </w:r>
      <w:r w:rsidRPr="004D5B0F">
        <w:rPr>
          <w:b/>
        </w:rPr>
        <w:t>Site Actions</w:t>
      </w:r>
      <w:r>
        <w:t xml:space="preserve"> menu and click the </w:t>
      </w:r>
      <w:r w:rsidRPr="00F86CCD">
        <w:rPr>
          <w:b/>
        </w:rPr>
        <w:t>New Site</w:t>
      </w:r>
      <w:r>
        <w:t xml:space="preserve"> command. When you do this, you will be redirected to the </w:t>
      </w:r>
      <w:r w:rsidRPr="004D5B0F">
        <w:rPr>
          <w:b/>
        </w:rPr>
        <w:t>New SharePoint Site</w:t>
      </w:r>
      <w:r>
        <w:t xml:space="preserve"> page.</w:t>
      </w:r>
    </w:p>
    <w:p w:rsidR="00E605AD" w:rsidRDefault="00E605AD" w:rsidP="00E605AD">
      <w:pPr>
        <w:pStyle w:val="LabStepNumbered"/>
      </w:pPr>
      <w:r>
        <w:t xml:space="preserve">Enter the required information in the </w:t>
      </w:r>
      <w:r w:rsidRPr="00F86CCD">
        <w:rPr>
          <w:b/>
        </w:rPr>
        <w:t>New SharePoint Site</w:t>
      </w:r>
      <w:r>
        <w:t xml:space="preserve"> page to give your new site a </w:t>
      </w:r>
      <w:r w:rsidRPr="00F86CCD">
        <w:rPr>
          <w:b/>
        </w:rPr>
        <w:t>Title</w:t>
      </w:r>
      <w:r>
        <w:t xml:space="preserve"> of </w:t>
      </w:r>
      <w:r>
        <w:rPr>
          <w:b/>
        </w:rPr>
        <w:t>South</w:t>
      </w:r>
      <w:r>
        <w:t xml:space="preserve"> and an </w:t>
      </w:r>
      <w:r w:rsidRPr="00F86CCD">
        <w:rPr>
          <w:b/>
        </w:rPr>
        <w:t>URL</w:t>
      </w:r>
      <w:r>
        <w:t xml:space="preserve"> of </w:t>
      </w:r>
      <w:r>
        <w:rPr>
          <w:b/>
        </w:rPr>
        <w:t>South</w:t>
      </w:r>
      <w:r>
        <w:t xml:space="preserve"> which is relative to the URL of the parent site. Select </w:t>
      </w:r>
      <w:r>
        <w:rPr>
          <w:b/>
        </w:rPr>
        <w:t>Team</w:t>
      </w:r>
      <w:r w:rsidRPr="00F86CCD">
        <w:rPr>
          <w:b/>
        </w:rPr>
        <w:t xml:space="preserve"> Site</w:t>
      </w:r>
      <w:r>
        <w:t xml:space="preserve"> as the site template. You can also enter a </w:t>
      </w:r>
      <w:r w:rsidRPr="00F86CCD">
        <w:rPr>
          <w:b/>
        </w:rPr>
        <w:t>Description</w:t>
      </w:r>
      <w:r>
        <w:t xml:space="preserve"> for the site if you would like. You can leave all other input controls on the page with their default values. Click the </w:t>
      </w:r>
      <w:r w:rsidRPr="00F86CCD">
        <w:rPr>
          <w:b/>
        </w:rPr>
        <w:t>Create</w:t>
      </w:r>
      <w:r>
        <w:t xml:space="preserve"> button to create a new child site.</w:t>
      </w:r>
    </w:p>
    <w:p w:rsidR="00DF61F9" w:rsidRPr="00DF61F9" w:rsidRDefault="00E605AD" w:rsidP="00E605AD">
      <w:pPr>
        <w:pStyle w:val="LabStepNumbered"/>
      </w:pPr>
      <w:r>
        <w:t>When the new site has been created, you should be able to verify that it has the same custom master page as the other sites. Now you have a branding solution that automatically applies the custom master page to new sites as they are created inside a branded site collection.</w:t>
      </w:r>
    </w:p>
    <w:sectPr w:rsidR="00DF61F9" w:rsidRPr="00DF61F9" w:rsidSect="00F529F7">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AFE" w:rsidRDefault="00230AFE" w:rsidP="002754DA">
      <w:pPr>
        <w:spacing w:before="0" w:after="0"/>
      </w:pPr>
      <w:r>
        <w:separator/>
      </w:r>
    </w:p>
  </w:endnote>
  <w:endnote w:type="continuationSeparator" w:id="0">
    <w:p w:rsidR="00230AFE" w:rsidRDefault="00230AF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AFE" w:rsidRDefault="00230AFE" w:rsidP="002754DA">
      <w:pPr>
        <w:spacing w:before="0" w:after="0"/>
      </w:pPr>
      <w:r>
        <w:separator/>
      </w:r>
    </w:p>
  </w:footnote>
  <w:footnote w:type="continuationSeparator" w:id="0">
    <w:p w:rsidR="00230AFE" w:rsidRDefault="00230AFE"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3"/>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4"/>
  </w:num>
  <w:num w:numId="10">
    <w:abstractNumId w:val="5"/>
  </w:num>
  <w:num w:numId="11">
    <w:abstractNumId w:val="10"/>
  </w:num>
  <w:num w:numId="12">
    <w:abstractNumId w:val="7"/>
  </w:num>
  <w:num w:numId="13">
    <w:abstractNumId w:val="1"/>
  </w:num>
  <w:num w:numId="14">
    <w:abstractNumId w:val="9"/>
  </w:num>
  <w:num w:numId="15">
    <w:abstractNumId w:val="2"/>
  </w:num>
  <w:num w:numId="16">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D43"/>
    <w:rsid w:val="00002196"/>
    <w:rsid w:val="00012AC2"/>
    <w:rsid w:val="00024303"/>
    <w:rsid w:val="000243F6"/>
    <w:rsid w:val="000267E9"/>
    <w:rsid w:val="00030FBC"/>
    <w:rsid w:val="00051385"/>
    <w:rsid w:val="00075BE6"/>
    <w:rsid w:val="00082C8E"/>
    <w:rsid w:val="0009020D"/>
    <w:rsid w:val="00090A5A"/>
    <w:rsid w:val="000A019A"/>
    <w:rsid w:val="000A0FB8"/>
    <w:rsid w:val="000A4D31"/>
    <w:rsid w:val="000B09A5"/>
    <w:rsid w:val="000B4798"/>
    <w:rsid w:val="000C54C2"/>
    <w:rsid w:val="000D1CE4"/>
    <w:rsid w:val="000E4786"/>
    <w:rsid w:val="000F23A7"/>
    <w:rsid w:val="0011020C"/>
    <w:rsid w:val="00110EC0"/>
    <w:rsid w:val="001128F7"/>
    <w:rsid w:val="00123729"/>
    <w:rsid w:val="00123A37"/>
    <w:rsid w:val="0013333C"/>
    <w:rsid w:val="00140317"/>
    <w:rsid w:val="00141688"/>
    <w:rsid w:val="00151E41"/>
    <w:rsid w:val="001554D3"/>
    <w:rsid w:val="0015714F"/>
    <w:rsid w:val="00162568"/>
    <w:rsid w:val="0016348C"/>
    <w:rsid w:val="001657A8"/>
    <w:rsid w:val="0016603A"/>
    <w:rsid w:val="00166BA8"/>
    <w:rsid w:val="001760F5"/>
    <w:rsid w:val="00190D86"/>
    <w:rsid w:val="0019249E"/>
    <w:rsid w:val="001969F7"/>
    <w:rsid w:val="001A3C36"/>
    <w:rsid w:val="001B176D"/>
    <w:rsid w:val="001B60FC"/>
    <w:rsid w:val="001C2975"/>
    <w:rsid w:val="001C3C48"/>
    <w:rsid w:val="001E2DF2"/>
    <w:rsid w:val="001E5FC6"/>
    <w:rsid w:val="001E6C86"/>
    <w:rsid w:val="001E73CB"/>
    <w:rsid w:val="00207F56"/>
    <w:rsid w:val="0021154E"/>
    <w:rsid w:val="00216298"/>
    <w:rsid w:val="002243BC"/>
    <w:rsid w:val="00226C32"/>
    <w:rsid w:val="00230AFE"/>
    <w:rsid w:val="00231D57"/>
    <w:rsid w:val="00234111"/>
    <w:rsid w:val="002376C5"/>
    <w:rsid w:val="00243A3C"/>
    <w:rsid w:val="002646DD"/>
    <w:rsid w:val="00265968"/>
    <w:rsid w:val="00273F7D"/>
    <w:rsid w:val="002754DA"/>
    <w:rsid w:val="002820B9"/>
    <w:rsid w:val="00283D43"/>
    <w:rsid w:val="002C5CBE"/>
    <w:rsid w:val="002C6DDC"/>
    <w:rsid w:val="002E035E"/>
    <w:rsid w:val="002E259F"/>
    <w:rsid w:val="002E3602"/>
    <w:rsid w:val="002E66B3"/>
    <w:rsid w:val="002F2748"/>
    <w:rsid w:val="0030388D"/>
    <w:rsid w:val="00307288"/>
    <w:rsid w:val="0031741B"/>
    <w:rsid w:val="00333042"/>
    <w:rsid w:val="00361340"/>
    <w:rsid w:val="00364378"/>
    <w:rsid w:val="00367C9B"/>
    <w:rsid w:val="003775F8"/>
    <w:rsid w:val="00385E7E"/>
    <w:rsid w:val="003A6D85"/>
    <w:rsid w:val="003B1609"/>
    <w:rsid w:val="003B509E"/>
    <w:rsid w:val="003B6B6E"/>
    <w:rsid w:val="003C6F9B"/>
    <w:rsid w:val="003D1045"/>
    <w:rsid w:val="003D4A36"/>
    <w:rsid w:val="003D513A"/>
    <w:rsid w:val="003E3149"/>
    <w:rsid w:val="003E53A5"/>
    <w:rsid w:val="003F2EDC"/>
    <w:rsid w:val="00400DC5"/>
    <w:rsid w:val="00414108"/>
    <w:rsid w:val="00420D38"/>
    <w:rsid w:val="00427A68"/>
    <w:rsid w:val="0043657B"/>
    <w:rsid w:val="004402EC"/>
    <w:rsid w:val="00445241"/>
    <w:rsid w:val="00445F5C"/>
    <w:rsid w:val="00446B8D"/>
    <w:rsid w:val="0046679B"/>
    <w:rsid w:val="00474799"/>
    <w:rsid w:val="00481358"/>
    <w:rsid w:val="004838B2"/>
    <w:rsid w:val="00487D07"/>
    <w:rsid w:val="004901DA"/>
    <w:rsid w:val="004A7C45"/>
    <w:rsid w:val="004B75D9"/>
    <w:rsid w:val="004C7D6E"/>
    <w:rsid w:val="004D3A39"/>
    <w:rsid w:val="004D5B0F"/>
    <w:rsid w:val="004D71F4"/>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51DFA"/>
    <w:rsid w:val="00560F81"/>
    <w:rsid w:val="005710D5"/>
    <w:rsid w:val="0057247C"/>
    <w:rsid w:val="00574574"/>
    <w:rsid w:val="00580480"/>
    <w:rsid w:val="005A0E17"/>
    <w:rsid w:val="005A3A17"/>
    <w:rsid w:val="005A3E02"/>
    <w:rsid w:val="005A4563"/>
    <w:rsid w:val="005A6D5F"/>
    <w:rsid w:val="005B6F90"/>
    <w:rsid w:val="005C03B9"/>
    <w:rsid w:val="005C1BF8"/>
    <w:rsid w:val="005C60A6"/>
    <w:rsid w:val="005D380A"/>
    <w:rsid w:val="005D3854"/>
    <w:rsid w:val="005E054A"/>
    <w:rsid w:val="005E0D54"/>
    <w:rsid w:val="005E79AF"/>
    <w:rsid w:val="005F03A0"/>
    <w:rsid w:val="005F39DC"/>
    <w:rsid w:val="00601E9E"/>
    <w:rsid w:val="006133C4"/>
    <w:rsid w:val="00620888"/>
    <w:rsid w:val="00625F0D"/>
    <w:rsid w:val="00626932"/>
    <w:rsid w:val="00626FE7"/>
    <w:rsid w:val="006316FA"/>
    <w:rsid w:val="00632485"/>
    <w:rsid w:val="0063362B"/>
    <w:rsid w:val="00645BB8"/>
    <w:rsid w:val="00650ACD"/>
    <w:rsid w:val="00654F8F"/>
    <w:rsid w:val="0066042A"/>
    <w:rsid w:val="006649DB"/>
    <w:rsid w:val="00667328"/>
    <w:rsid w:val="00667B58"/>
    <w:rsid w:val="0067766A"/>
    <w:rsid w:val="0069092F"/>
    <w:rsid w:val="00692AFB"/>
    <w:rsid w:val="0069598A"/>
    <w:rsid w:val="006A020F"/>
    <w:rsid w:val="006A105B"/>
    <w:rsid w:val="006B07C3"/>
    <w:rsid w:val="006B25FA"/>
    <w:rsid w:val="006B6F43"/>
    <w:rsid w:val="006C0157"/>
    <w:rsid w:val="006C3796"/>
    <w:rsid w:val="006C4B76"/>
    <w:rsid w:val="006C5C78"/>
    <w:rsid w:val="006E5188"/>
    <w:rsid w:val="006F0F27"/>
    <w:rsid w:val="006F13F6"/>
    <w:rsid w:val="006F64F9"/>
    <w:rsid w:val="0070089C"/>
    <w:rsid w:val="00711C05"/>
    <w:rsid w:val="00726591"/>
    <w:rsid w:val="0072738D"/>
    <w:rsid w:val="00737FD5"/>
    <w:rsid w:val="00740261"/>
    <w:rsid w:val="00740358"/>
    <w:rsid w:val="007442CF"/>
    <w:rsid w:val="00747129"/>
    <w:rsid w:val="007508E5"/>
    <w:rsid w:val="00754D76"/>
    <w:rsid w:val="00756C10"/>
    <w:rsid w:val="007600AD"/>
    <w:rsid w:val="0076162E"/>
    <w:rsid w:val="0076526D"/>
    <w:rsid w:val="00770735"/>
    <w:rsid w:val="00775A11"/>
    <w:rsid w:val="0078763B"/>
    <w:rsid w:val="007A2E8C"/>
    <w:rsid w:val="007A3D0E"/>
    <w:rsid w:val="007A6FDB"/>
    <w:rsid w:val="007A7B3A"/>
    <w:rsid w:val="007B63AE"/>
    <w:rsid w:val="007B648F"/>
    <w:rsid w:val="007C5EF6"/>
    <w:rsid w:val="007E240B"/>
    <w:rsid w:val="007E54CD"/>
    <w:rsid w:val="007F2CD4"/>
    <w:rsid w:val="007F37E8"/>
    <w:rsid w:val="0080252D"/>
    <w:rsid w:val="008114C7"/>
    <w:rsid w:val="00812AF5"/>
    <w:rsid w:val="00826FF7"/>
    <w:rsid w:val="0082729D"/>
    <w:rsid w:val="0083029D"/>
    <w:rsid w:val="00830A82"/>
    <w:rsid w:val="00841F3B"/>
    <w:rsid w:val="00845FAD"/>
    <w:rsid w:val="008530CC"/>
    <w:rsid w:val="00856645"/>
    <w:rsid w:val="00865AE4"/>
    <w:rsid w:val="0086681C"/>
    <w:rsid w:val="008743F8"/>
    <w:rsid w:val="00880606"/>
    <w:rsid w:val="00893C82"/>
    <w:rsid w:val="008943B0"/>
    <w:rsid w:val="008A1B16"/>
    <w:rsid w:val="008A2BA0"/>
    <w:rsid w:val="008A7318"/>
    <w:rsid w:val="008B697B"/>
    <w:rsid w:val="008C1C05"/>
    <w:rsid w:val="008D054E"/>
    <w:rsid w:val="008D0899"/>
    <w:rsid w:val="008D261C"/>
    <w:rsid w:val="008D30B0"/>
    <w:rsid w:val="008D6EDA"/>
    <w:rsid w:val="008D7F27"/>
    <w:rsid w:val="008E1CE8"/>
    <w:rsid w:val="008E3F36"/>
    <w:rsid w:val="00903B98"/>
    <w:rsid w:val="00915A59"/>
    <w:rsid w:val="0091656E"/>
    <w:rsid w:val="00925E86"/>
    <w:rsid w:val="00931080"/>
    <w:rsid w:val="00931E3C"/>
    <w:rsid w:val="009422EE"/>
    <w:rsid w:val="00944282"/>
    <w:rsid w:val="0095110D"/>
    <w:rsid w:val="00951BD2"/>
    <w:rsid w:val="009537AB"/>
    <w:rsid w:val="00960427"/>
    <w:rsid w:val="00961446"/>
    <w:rsid w:val="0096384D"/>
    <w:rsid w:val="00964D6A"/>
    <w:rsid w:val="00964DF1"/>
    <w:rsid w:val="00965C23"/>
    <w:rsid w:val="00972959"/>
    <w:rsid w:val="009753EF"/>
    <w:rsid w:val="0098575B"/>
    <w:rsid w:val="00990EBF"/>
    <w:rsid w:val="009A5818"/>
    <w:rsid w:val="009B275F"/>
    <w:rsid w:val="009C016D"/>
    <w:rsid w:val="009C6E7B"/>
    <w:rsid w:val="009D168C"/>
    <w:rsid w:val="009D22E7"/>
    <w:rsid w:val="009D553D"/>
    <w:rsid w:val="009E2AD2"/>
    <w:rsid w:val="009F7F64"/>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3017"/>
    <w:rsid w:val="00A5490F"/>
    <w:rsid w:val="00A55EA3"/>
    <w:rsid w:val="00A6472F"/>
    <w:rsid w:val="00A66755"/>
    <w:rsid w:val="00A73931"/>
    <w:rsid w:val="00A811F8"/>
    <w:rsid w:val="00A81890"/>
    <w:rsid w:val="00AA081D"/>
    <w:rsid w:val="00AA1C5E"/>
    <w:rsid w:val="00AC535D"/>
    <w:rsid w:val="00AD3847"/>
    <w:rsid w:val="00AF424C"/>
    <w:rsid w:val="00AF4F9B"/>
    <w:rsid w:val="00B04598"/>
    <w:rsid w:val="00B410F6"/>
    <w:rsid w:val="00B56241"/>
    <w:rsid w:val="00B56C9C"/>
    <w:rsid w:val="00B57970"/>
    <w:rsid w:val="00B60011"/>
    <w:rsid w:val="00B74E1A"/>
    <w:rsid w:val="00B7645C"/>
    <w:rsid w:val="00B776C2"/>
    <w:rsid w:val="00B80925"/>
    <w:rsid w:val="00B815CE"/>
    <w:rsid w:val="00B838CD"/>
    <w:rsid w:val="00B84304"/>
    <w:rsid w:val="00BA06CB"/>
    <w:rsid w:val="00BA332D"/>
    <w:rsid w:val="00BB42DB"/>
    <w:rsid w:val="00BC1206"/>
    <w:rsid w:val="00BC22EE"/>
    <w:rsid w:val="00BC2C68"/>
    <w:rsid w:val="00BE20E7"/>
    <w:rsid w:val="00BE5EE7"/>
    <w:rsid w:val="00BF4AAD"/>
    <w:rsid w:val="00C30E56"/>
    <w:rsid w:val="00C3211E"/>
    <w:rsid w:val="00C33D09"/>
    <w:rsid w:val="00C34D0A"/>
    <w:rsid w:val="00C37A3E"/>
    <w:rsid w:val="00C44632"/>
    <w:rsid w:val="00C53882"/>
    <w:rsid w:val="00C62D6E"/>
    <w:rsid w:val="00C642C3"/>
    <w:rsid w:val="00C66309"/>
    <w:rsid w:val="00C70683"/>
    <w:rsid w:val="00C72EFA"/>
    <w:rsid w:val="00C80B2F"/>
    <w:rsid w:val="00C81CBC"/>
    <w:rsid w:val="00C847ED"/>
    <w:rsid w:val="00C9096A"/>
    <w:rsid w:val="00C92678"/>
    <w:rsid w:val="00C93E0C"/>
    <w:rsid w:val="00C97674"/>
    <w:rsid w:val="00CB7A9C"/>
    <w:rsid w:val="00CB7CC1"/>
    <w:rsid w:val="00CD0AD0"/>
    <w:rsid w:val="00CD10A1"/>
    <w:rsid w:val="00CD3699"/>
    <w:rsid w:val="00CE155F"/>
    <w:rsid w:val="00CF0D9B"/>
    <w:rsid w:val="00CF2509"/>
    <w:rsid w:val="00CF7AD5"/>
    <w:rsid w:val="00D057EA"/>
    <w:rsid w:val="00D12B10"/>
    <w:rsid w:val="00D1320B"/>
    <w:rsid w:val="00D15F6C"/>
    <w:rsid w:val="00D15FEC"/>
    <w:rsid w:val="00D30279"/>
    <w:rsid w:val="00D33840"/>
    <w:rsid w:val="00D3469C"/>
    <w:rsid w:val="00D50509"/>
    <w:rsid w:val="00D56B22"/>
    <w:rsid w:val="00D6413D"/>
    <w:rsid w:val="00D64974"/>
    <w:rsid w:val="00D66469"/>
    <w:rsid w:val="00D8031B"/>
    <w:rsid w:val="00D84676"/>
    <w:rsid w:val="00D84A2F"/>
    <w:rsid w:val="00D8754C"/>
    <w:rsid w:val="00D92006"/>
    <w:rsid w:val="00D950CC"/>
    <w:rsid w:val="00D97000"/>
    <w:rsid w:val="00DA442B"/>
    <w:rsid w:val="00DA6D71"/>
    <w:rsid w:val="00DC2A0F"/>
    <w:rsid w:val="00DC2AFF"/>
    <w:rsid w:val="00DD1790"/>
    <w:rsid w:val="00DD40A9"/>
    <w:rsid w:val="00DD5F52"/>
    <w:rsid w:val="00DD7D6E"/>
    <w:rsid w:val="00DE5625"/>
    <w:rsid w:val="00DE58D9"/>
    <w:rsid w:val="00DF0141"/>
    <w:rsid w:val="00DF0E38"/>
    <w:rsid w:val="00DF2FB3"/>
    <w:rsid w:val="00DF61F9"/>
    <w:rsid w:val="00E056FD"/>
    <w:rsid w:val="00E07AF0"/>
    <w:rsid w:val="00E13222"/>
    <w:rsid w:val="00E132BC"/>
    <w:rsid w:val="00E15736"/>
    <w:rsid w:val="00E16C08"/>
    <w:rsid w:val="00E177CD"/>
    <w:rsid w:val="00E22CFC"/>
    <w:rsid w:val="00E329CE"/>
    <w:rsid w:val="00E338DA"/>
    <w:rsid w:val="00E36698"/>
    <w:rsid w:val="00E42402"/>
    <w:rsid w:val="00E45125"/>
    <w:rsid w:val="00E51A44"/>
    <w:rsid w:val="00E52656"/>
    <w:rsid w:val="00E57117"/>
    <w:rsid w:val="00E57901"/>
    <w:rsid w:val="00E605AD"/>
    <w:rsid w:val="00E60B87"/>
    <w:rsid w:val="00E75E69"/>
    <w:rsid w:val="00E816DC"/>
    <w:rsid w:val="00E90829"/>
    <w:rsid w:val="00E95F93"/>
    <w:rsid w:val="00EA0CC6"/>
    <w:rsid w:val="00EB0E93"/>
    <w:rsid w:val="00EC02AD"/>
    <w:rsid w:val="00EC15A4"/>
    <w:rsid w:val="00ED1A11"/>
    <w:rsid w:val="00ED1EBB"/>
    <w:rsid w:val="00EE049F"/>
    <w:rsid w:val="00EE54C7"/>
    <w:rsid w:val="00EE7A35"/>
    <w:rsid w:val="00EF0B37"/>
    <w:rsid w:val="00F10C41"/>
    <w:rsid w:val="00F218A1"/>
    <w:rsid w:val="00F21A30"/>
    <w:rsid w:val="00F22325"/>
    <w:rsid w:val="00F22470"/>
    <w:rsid w:val="00F276BD"/>
    <w:rsid w:val="00F34FD2"/>
    <w:rsid w:val="00F43BFB"/>
    <w:rsid w:val="00F5138E"/>
    <w:rsid w:val="00F529F7"/>
    <w:rsid w:val="00F577F9"/>
    <w:rsid w:val="00F62F1C"/>
    <w:rsid w:val="00F64CF9"/>
    <w:rsid w:val="00F72607"/>
    <w:rsid w:val="00F81057"/>
    <w:rsid w:val="00F84B8D"/>
    <w:rsid w:val="00F86CCD"/>
    <w:rsid w:val="00F938D8"/>
    <w:rsid w:val="00F938DC"/>
    <w:rsid w:val="00FA1794"/>
    <w:rsid w:val="00FA3EB4"/>
    <w:rsid w:val="00FA5E15"/>
    <w:rsid w:val="00FB07B8"/>
    <w:rsid w:val="00FB2282"/>
    <w:rsid w:val="00FB3F0A"/>
    <w:rsid w:val="00FB6B61"/>
    <w:rsid w:val="00FC00E1"/>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9F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529F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F529F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F529F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F529F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529F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F529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529F7"/>
  </w:style>
  <w:style w:type="character" w:customStyle="1" w:styleId="Heading1Char">
    <w:name w:val="Heading 1 Char"/>
    <w:basedOn w:val="DefaultParagraphFont"/>
    <w:link w:val="Heading1"/>
    <w:uiPriority w:val="9"/>
    <w:rsid w:val="00F529F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F529F7"/>
    <w:rPr>
      <w:rFonts w:ascii="Arial Black" w:hAnsi="Arial Black"/>
      <w:sz w:val="28"/>
    </w:rPr>
  </w:style>
  <w:style w:type="character" w:customStyle="1" w:styleId="Heading4Char">
    <w:name w:val="Heading 4 Char"/>
    <w:basedOn w:val="DefaultParagraphFont"/>
    <w:link w:val="Heading4"/>
    <w:uiPriority w:val="9"/>
    <w:rsid w:val="00F529F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529F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529F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9F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529F7"/>
    <w:pPr>
      <w:tabs>
        <w:tab w:val="right" w:leader="dot" w:pos="10786"/>
      </w:tabs>
      <w:spacing w:before="80" w:after="0"/>
      <w:ind w:left="144"/>
    </w:pPr>
    <w:rPr>
      <w:b/>
    </w:rPr>
  </w:style>
  <w:style w:type="paragraph" w:styleId="TOC2">
    <w:name w:val="toc 2"/>
    <w:basedOn w:val="Normal"/>
    <w:next w:val="Normal"/>
    <w:autoRedefine/>
    <w:uiPriority w:val="39"/>
    <w:unhideWhenUsed/>
    <w:rsid w:val="00F529F7"/>
    <w:pPr>
      <w:tabs>
        <w:tab w:val="right" w:leader="dot" w:pos="10790"/>
      </w:tabs>
      <w:spacing w:before="40" w:after="40"/>
      <w:ind w:left="288"/>
    </w:pPr>
    <w:rPr>
      <w:sz w:val="18"/>
    </w:rPr>
  </w:style>
  <w:style w:type="character" w:styleId="Hyperlink">
    <w:name w:val="Hyperlink"/>
    <w:basedOn w:val="DefaultParagraphFont"/>
    <w:uiPriority w:val="99"/>
    <w:unhideWhenUsed/>
    <w:rsid w:val="00F529F7"/>
    <w:rPr>
      <w:color w:val="0000FF" w:themeColor="hyperlink"/>
      <w:u w:val="single"/>
    </w:rPr>
  </w:style>
  <w:style w:type="character" w:styleId="BookTitle">
    <w:name w:val="Book Title"/>
    <w:basedOn w:val="DefaultParagraphFont"/>
    <w:uiPriority w:val="33"/>
    <w:qFormat/>
    <w:rsid w:val="00F529F7"/>
    <w:rPr>
      <w:b/>
      <w:bCs/>
      <w:smallCaps/>
      <w:spacing w:val="5"/>
      <w:sz w:val="48"/>
    </w:rPr>
  </w:style>
  <w:style w:type="paragraph" w:styleId="Title">
    <w:name w:val="Title"/>
    <w:basedOn w:val="Normal"/>
    <w:next w:val="Normal"/>
    <w:link w:val="TitleChar"/>
    <w:uiPriority w:val="10"/>
    <w:unhideWhenUsed/>
    <w:qFormat/>
    <w:rsid w:val="00F529F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529F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F529F7"/>
    <w:pPr>
      <w:spacing w:after="0" w:line="240" w:lineRule="auto"/>
    </w:pPr>
    <w:rPr>
      <w:rFonts w:eastAsiaTheme="minorEastAsia"/>
    </w:rPr>
  </w:style>
  <w:style w:type="character" w:customStyle="1" w:styleId="NoSpacingChar">
    <w:name w:val="No Spacing Char"/>
    <w:basedOn w:val="DefaultParagraphFont"/>
    <w:link w:val="NoSpacing"/>
    <w:uiPriority w:val="1"/>
    <w:rsid w:val="00F529F7"/>
    <w:rPr>
      <w:rFonts w:eastAsiaTheme="minorEastAsia"/>
    </w:rPr>
  </w:style>
  <w:style w:type="paragraph" w:styleId="Header">
    <w:name w:val="header"/>
    <w:basedOn w:val="Normal"/>
    <w:link w:val="HeaderChar"/>
    <w:uiPriority w:val="99"/>
    <w:unhideWhenUsed/>
    <w:rsid w:val="00F529F7"/>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529F7"/>
    <w:rPr>
      <w:rFonts w:ascii="Arial" w:hAnsi="Arial"/>
      <w:color w:val="292929"/>
      <w:sz w:val="16"/>
    </w:rPr>
  </w:style>
  <w:style w:type="paragraph" w:styleId="Footer">
    <w:name w:val="footer"/>
    <w:basedOn w:val="Normal"/>
    <w:link w:val="FooterChar"/>
    <w:uiPriority w:val="99"/>
    <w:unhideWhenUsed/>
    <w:rsid w:val="00F529F7"/>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529F7"/>
    <w:rPr>
      <w:rFonts w:ascii="Arial" w:hAnsi="Arial"/>
      <w:color w:val="292929"/>
      <w:sz w:val="16"/>
    </w:rPr>
  </w:style>
  <w:style w:type="paragraph" w:customStyle="1" w:styleId="LabExercise">
    <w:name w:val="Lab Exercise"/>
    <w:basedOn w:val="Normal"/>
    <w:next w:val="Normal"/>
    <w:qFormat/>
    <w:rsid w:val="00F529F7"/>
    <w:pPr>
      <w:spacing w:before="0" w:after="200" w:line="276" w:lineRule="auto"/>
    </w:pPr>
    <w:rPr>
      <w:b/>
    </w:rPr>
  </w:style>
  <w:style w:type="paragraph" w:styleId="ListParagraph">
    <w:name w:val="List Paragraph"/>
    <w:basedOn w:val="Normal"/>
    <w:next w:val="Normal"/>
    <w:uiPriority w:val="34"/>
    <w:qFormat/>
    <w:rsid w:val="00F529F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529F7"/>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F529F7"/>
    <w:rPr>
      <w:rFonts w:ascii="Lucida Console" w:hAnsi="Lucida Console" w:cs="Courier New"/>
      <w:b/>
      <w:spacing w:val="-6"/>
      <w:sz w:val="18"/>
    </w:rPr>
  </w:style>
  <w:style w:type="paragraph" w:customStyle="1" w:styleId="NumberedBullet">
    <w:name w:val="Numbered Bullet"/>
    <w:basedOn w:val="ListParagraph"/>
    <w:unhideWhenUsed/>
    <w:qFormat/>
    <w:rsid w:val="00F529F7"/>
    <w:pPr>
      <w:tabs>
        <w:tab w:val="left" w:pos="144"/>
      </w:tabs>
      <w:spacing w:before="80" w:after="40" w:line="240" w:lineRule="auto"/>
      <w:ind w:hanging="360"/>
      <w:contextualSpacing w:val="0"/>
    </w:pPr>
  </w:style>
  <w:style w:type="paragraph" w:customStyle="1" w:styleId="LabStepScreenshot">
    <w:name w:val="Lab Step Screenshot"/>
    <w:basedOn w:val="Normal"/>
    <w:qFormat/>
    <w:rsid w:val="00F529F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F529F7"/>
    <w:pPr>
      <w:spacing w:before="0" w:after="0"/>
    </w:pPr>
    <w:rPr>
      <w:szCs w:val="20"/>
    </w:rPr>
  </w:style>
  <w:style w:type="character" w:customStyle="1" w:styleId="FootnoteTextChar">
    <w:name w:val="Footnote Text Char"/>
    <w:basedOn w:val="DefaultParagraphFont"/>
    <w:link w:val="FootnoteText"/>
    <w:uiPriority w:val="99"/>
    <w:semiHidden/>
    <w:rsid w:val="00F529F7"/>
    <w:rPr>
      <w:rFonts w:ascii="Arial" w:hAnsi="Arial"/>
      <w:color w:val="262626" w:themeColor="text1" w:themeTint="D9"/>
      <w:sz w:val="20"/>
      <w:szCs w:val="20"/>
    </w:rPr>
  </w:style>
  <w:style w:type="table" w:styleId="LightShading-Accent4">
    <w:name w:val="Light Shading Accent 4"/>
    <w:basedOn w:val="TableNormal"/>
    <w:uiPriority w:val="60"/>
    <w:rsid w:val="00F529F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F529F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529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529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529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F529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F529F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529F7"/>
    <w:pPr>
      <w:tabs>
        <w:tab w:val="num" w:pos="360"/>
      </w:tabs>
      <w:ind w:left="360" w:hanging="360"/>
      <w:contextualSpacing/>
    </w:pPr>
  </w:style>
  <w:style w:type="character" w:customStyle="1" w:styleId="InLineUrl">
    <w:name w:val="InLineUrl"/>
    <w:basedOn w:val="DefaultParagraphFont"/>
    <w:uiPriority w:val="1"/>
    <w:qFormat/>
    <w:rsid w:val="00F529F7"/>
    <w:rPr>
      <w:rFonts w:ascii="Arial" w:hAnsi="Arial"/>
      <w:b/>
      <w:sz w:val="16"/>
    </w:rPr>
  </w:style>
  <w:style w:type="paragraph" w:customStyle="1" w:styleId="LabStepNumbered">
    <w:name w:val="Lab Step Numbered"/>
    <w:link w:val="LabStepNumberedChar"/>
    <w:qFormat/>
    <w:rsid w:val="00F529F7"/>
    <w:pPr>
      <w:numPr>
        <w:numId w:val="11"/>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F529F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F529F7"/>
    <w:pPr>
      <w:numPr>
        <w:ilvl w:val="1"/>
      </w:numPr>
    </w:pPr>
    <w:rPr>
      <w:sz w:val="16"/>
    </w:rPr>
  </w:style>
  <w:style w:type="paragraph" w:customStyle="1" w:styleId="LabStepLevel2NoBullet">
    <w:name w:val="Lab Step Level 2 No Bullet"/>
    <w:basedOn w:val="LabStepLevel2Numbered"/>
    <w:qFormat/>
    <w:rsid w:val="00F529F7"/>
    <w:pPr>
      <w:numPr>
        <w:numId w:val="0"/>
      </w:numPr>
      <w:spacing w:before="40"/>
      <w:ind w:left="720"/>
    </w:pPr>
  </w:style>
  <w:style w:type="character" w:customStyle="1" w:styleId="LabStepScreenshotFrame">
    <w:name w:val="Lab Step Screenshot Frame"/>
    <w:basedOn w:val="DefaultParagraphFont"/>
    <w:uiPriority w:val="1"/>
    <w:qFormat/>
    <w:rsid w:val="00F529F7"/>
    <w:rPr>
      <w:noProof/>
      <w:bdr w:val="single" w:sz="2" w:space="0" w:color="DDDDDD"/>
    </w:rPr>
  </w:style>
  <w:style w:type="paragraph" w:customStyle="1" w:styleId="LabExerciseCallout">
    <w:name w:val="Lab Exercise Callout"/>
    <w:basedOn w:val="LabExerciseText"/>
    <w:qFormat/>
    <w:rsid w:val="00F529F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F529F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F529F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F529F7"/>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529F7"/>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529F7"/>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F529F7"/>
    <w:rPr>
      <w:rFonts w:ascii="Arial" w:hAnsi="Arial"/>
      <w:b/>
      <w:iCs/>
      <w:sz w:val="16"/>
    </w:rPr>
  </w:style>
  <w:style w:type="character" w:customStyle="1" w:styleId="InlindeCode">
    <w:name w:val="InlindeCode"/>
    <w:basedOn w:val="DefaultParagraphFont"/>
    <w:uiPriority w:val="1"/>
    <w:qFormat/>
    <w:rsid w:val="00F529F7"/>
    <w:rPr>
      <w:rFonts w:ascii="Lucida Console" w:hAnsi="Lucida Console"/>
      <w:b/>
      <w:sz w:val="16"/>
    </w:rPr>
  </w:style>
  <w:style w:type="table" w:customStyle="1" w:styleId="LabStepTable">
    <w:name w:val="Lab Step Table"/>
    <w:basedOn w:val="TableGrid"/>
    <w:uiPriority w:val="99"/>
    <w:rsid w:val="00F529F7"/>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F529F7"/>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F529F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F529F7"/>
    <w:pPr>
      <w:ind w:left="1152"/>
    </w:pPr>
  </w:style>
  <w:style w:type="paragraph" w:customStyle="1" w:styleId="LabStepScreenshotLevel2">
    <w:name w:val="Lab Step Screenshot Level 2"/>
    <w:basedOn w:val="LabStepScreenshot"/>
    <w:qFormat/>
    <w:rsid w:val="00F529F7"/>
    <w:pPr>
      <w:ind w:left="1152"/>
    </w:pPr>
    <w:rPr>
      <w:noProof/>
    </w:rPr>
  </w:style>
  <w:style w:type="paragraph" w:customStyle="1" w:styleId="LabStepTableTextHeader">
    <w:name w:val="Lab Step Table Text Header"/>
    <w:basedOn w:val="LabStepTableText"/>
    <w:next w:val="LabStepTableText"/>
    <w:qFormat/>
    <w:rsid w:val="00F529F7"/>
    <w:rPr>
      <w:b/>
    </w:rPr>
  </w:style>
  <w:style w:type="paragraph" w:customStyle="1" w:styleId="LabStepTableParagraph">
    <w:name w:val="Lab Step Table Paragraph"/>
    <w:basedOn w:val="LabStepNumbered"/>
    <w:qFormat/>
    <w:rsid w:val="00F529F7"/>
    <w:pPr>
      <w:numPr>
        <w:numId w:val="0"/>
      </w:numPr>
    </w:pPr>
  </w:style>
  <w:style w:type="paragraph" w:styleId="TOCHeading">
    <w:name w:val="TOC Heading"/>
    <w:basedOn w:val="Heading1"/>
    <w:next w:val="Normal"/>
    <w:uiPriority w:val="39"/>
    <w:semiHidden/>
    <w:unhideWhenUsed/>
    <w:qFormat/>
    <w:rsid w:val="00F529F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F529F7"/>
    <w:pPr>
      <w:numPr>
        <w:numId w:val="3"/>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529F7"/>
    <w:rPr>
      <w:sz w:val="16"/>
      <w:szCs w:val="16"/>
    </w:rPr>
  </w:style>
  <w:style w:type="paragraph" w:styleId="CommentText">
    <w:name w:val="annotation text"/>
    <w:basedOn w:val="Normal"/>
    <w:link w:val="CommentTextChar"/>
    <w:uiPriority w:val="99"/>
    <w:semiHidden/>
    <w:unhideWhenUsed/>
    <w:rsid w:val="00F529F7"/>
    <w:rPr>
      <w:szCs w:val="20"/>
    </w:rPr>
  </w:style>
  <w:style w:type="character" w:customStyle="1" w:styleId="CommentTextChar">
    <w:name w:val="Comment Text Char"/>
    <w:basedOn w:val="DefaultParagraphFont"/>
    <w:link w:val="CommentText"/>
    <w:uiPriority w:val="99"/>
    <w:semiHidden/>
    <w:rsid w:val="00F529F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529F7"/>
    <w:rPr>
      <w:b/>
      <w:bCs/>
    </w:rPr>
  </w:style>
  <w:style w:type="character" w:customStyle="1" w:styleId="CommentSubjectChar">
    <w:name w:val="Comment Subject Char"/>
    <w:basedOn w:val="CommentTextChar"/>
    <w:link w:val="CommentSubject"/>
    <w:uiPriority w:val="99"/>
    <w:semiHidden/>
    <w:rsid w:val="00F529F7"/>
    <w:rPr>
      <w:rFonts w:ascii="Arial" w:hAnsi="Arial"/>
      <w:b/>
      <w:bCs/>
      <w:color w:val="262626" w:themeColor="text1" w:themeTint="D9"/>
      <w:sz w:val="20"/>
      <w:szCs w:val="20"/>
    </w:rPr>
  </w:style>
  <w:style w:type="character" w:styleId="Strong">
    <w:name w:val="Strong"/>
    <w:basedOn w:val="DefaultParagraphFont"/>
    <w:uiPriority w:val="22"/>
    <w:qFormat/>
    <w:rsid w:val="00F529F7"/>
    <w:rPr>
      <w:b/>
      <w:bCs/>
    </w:rPr>
  </w:style>
  <w:style w:type="paragraph" w:styleId="NormalWeb">
    <w:name w:val="Normal (Web)"/>
    <w:basedOn w:val="Normal"/>
    <w:uiPriority w:val="99"/>
    <w:semiHidden/>
    <w:unhideWhenUsed/>
    <w:rsid w:val="00F529F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F529F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F529F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529F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F529F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F529F7"/>
    <w:pPr>
      <w:spacing w:before="240"/>
      <w:ind w:left="720" w:right="720"/>
    </w:pPr>
    <w:rPr>
      <w:color w:val="1C1C1C"/>
    </w:rPr>
  </w:style>
  <w:style w:type="paragraph" w:customStyle="1" w:styleId="SlidesNotes">
    <w:name w:val="Slides Notes"/>
    <w:basedOn w:val="Normal"/>
    <w:qFormat/>
    <w:rsid w:val="00F529F7"/>
    <w:pPr>
      <w:spacing w:before="240"/>
    </w:pPr>
  </w:style>
  <w:style w:type="paragraph" w:customStyle="1" w:styleId="LegalHeader">
    <w:name w:val="Legal Header"/>
    <w:basedOn w:val="Normal"/>
    <w:qFormat/>
    <w:rsid w:val="00F529F7"/>
    <w:pPr>
      <w:spacing w:before="600"/>
    </w:pPr>
    <w:rPr>
      <w:b/>
      <w:color w:val="auto"/>
      <w:u w:val="single"/>
    </w:rPr>
  </w:style>
  <w:style w:type="paragraph" w:customStyle="1" w:styleId="LegalBody">
    <w:name w:val="Legal Body"/>
    <w:basedOn w:val="Normal"/>
    <w:qFormat/>
    <w:rsid w:val="00F529F7"/>
    <w:rPr>
      <w:sz w:val="18"/>
    </w:rPr>
  </w:style>
  <w:style w:type="paragraph" w:customStyle="1" w:styleId="CourseInfo">
    <w:name w:val="Course Info"/>
    <w:basedOn w:val="Normal"/>
    <w:qFormat/>
    <w:rsid w:val="00F529F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529F7"/>
    <w:rPr>
      <w:rFonts w:ascii="Arial" w:hAnsi="Arial"/>
      <w:color w:val="262626" w:themeColor="text1" w:themeTint="D9"/>
      <w:sz w:val="18"/>
    </w:rPr>
  </w:style>
  <w:style w:type="paragraph" w:customStyle="1" w:styleId="Strong1">
    <w:name w:val="Strong1"/>
    <w:basedOn w:val="LabStepNumbered"/>
    <w:link w:val="strongChar"/>
    <w:qFormat/>
    <w:rsid w:val="00F529F7"/>
    <w:pPr>
      <w:numPr>
        <w:numId w:val="0"/>
      </w:numPr>
      <w:ind w:left="757" w:hanging="360"/>
    </w:pPr>
    <w:rPr>
      <w:b/>
    </w:rPr>
  </w:style>
  <w:style w:type="character" w:customStyle="1" w:styleId="strongChar">
    <w:name w:val="strong Char"/>
    <w:basedOn w:val="LabStepNumberedChar"/>
    <w:link w:val="Strong1"/>
    <w:rsid w:val="00F529F7"/>
    <w:rPr>
      <w:rFonts w:ascii="Arial" w:hAnsi="Arial"/>
      <w:b/>
      <w:color w:val="262626" w:themeColor="text1" w:themeTint="D9"/>
      <w:sz w:val="18"/>
    </w:rPr>
  </w:style>
  <w:style w:type="paragraph" w:customStyle="1" w:styleId="CourseCode">
    <w:name w:val="Course Code"/>
    <w:basedOn w:val="Normal"/>
    <w:qFormat/>
    <w:rsid w:val="00F529F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529F7"/>
    <w:pPr>
      <w:tabs>
        <w:tab w:val="right" w:leader="dot" w:pos="10790"/>
      </w:tabs>
      <w:spacing w:before="40" w:after="0"/>
      <w:ind w:left="432"/>
    </w:pPr>
    <w:rPr>
      <w:sz w:val="16"/>
    </w:rPr>
  </w:style>
  <w:style w:type="numbering" w:customStyle="1" w:styleId="LabStepsTemplate">
    <w:name w:val="LabStepsTemplate"/>
    <w:uiPriority w:val="99"/>
    <w:rsid w:val="00F529F7"/>
    <w:pPr>
      <w:numPr>
        <w:numId w:val="9"/>
      </w:numPr>
    </w:pPr>
  </w:style>
  <w:style w:type="paragraph" w:customStyle="1" w:styleId="ModuleDescription">
    <w:name w:val="Module Description"/>
    <w:basedOn w:val="Normal"/>
    <w:qFormat/>
    <w:rsid w:val="00F529F7"/>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F529F7"/>
    <w:pPr>
      <w:jc w:val="center"/>
    </w:pPr>
  </w:style>
  <w:style w:type="paragraph" w:customStyle="1" w:styleId="TopicsCoveredItem">
    <w:name w:val="Topics Covered Item"/>
    <w:basedOn w:val="Normal"/>
    <w:qFormat/>
    <w:rsid w:val="00F529F7"/>
    <w:pPr>
      <w:numPr>
        <w:numId w:val="10"/>
      </w:numPr>
      <w:spacing w:before="0" w:after="0"/>
      <w:contextualSpacing/>
    </w:pPr>
  </w:style>
  <w:style w:type="paragraph" w:customStyle="1" w:styleId="ModuleIntroHeader">
    <w:name w:val="Module Intro Header"/>
    <w:basedOn w:val="Normal"/>
    <w:qFormat/>
    <w:rsid w:val="00F529F7"/>
    <w:pPr>
      <w:pBdr>
        <w:bottom w:val="single" w:sz="8" w:space="1" w:color="auto"/>
      </w:pBdr>
      <w:spacing w:before="360"/>
      <w:ind w:left="288"/>
    </w:pPr>
    <w:rPr>
      <w:b/>
      <w:sz w:val="24"/>
    </w:rPr>
  </w:style>
  <w:style w:type="paragraph" w:customStyle="1" w:styleId="ModuleAgendaItem">
    <w:name w:val="Module Agenda Item"/>
    <w:basedOn w:val="Normal"/>
    <w:qFormat/>
    <w:rsid w:val="00F529F7"/>
    <w:pPr>
      <w:spacing w:before="0" w:after="0"/>
      <w:ind w:left="360" w:hanging="360"/>
      <w:contextualSpacing/>
    </w:pPr>
    <w:rPr>
      <w:sz w:val="24"/>
    </w:rPr>
  </w:style>
  <w:style w:type="paragraph" w:customStyle="1" w:styleId="LabExerciseItem">
    <w:name w:val="Lab Exercise Item"/>
    <w:basedOn w:val="Normal"/>
    <w:next w:val="Normal"/>
    <w:qFormat/>
    <w:rsid w:val="00F529F7"/>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9F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529F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F529F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F529F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F529F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529F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F529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529F7"/>
  </w:style>
  <w:style w:type="character" w:customStyle="1" w:styleId="Heading1Char">
    <w:name w:val="Heading 1 Char"/>
    <w:basedOn w:val="DefaultParagraphFont"/>
    <w:link w:val="Heading1"/>
    <w:uiPriority w:val="9"/>
    <w:rsid w:val="00F529F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F529F7"/>
    <w:rPr>
      <w:rFonts w:ascii="Arial Black" w:hAnsi="Arial Black"/>
      <w:sz w:val="28"/>
    </w:rPr>
  </w:style>
  <w:style w:type="character" w:customStyle="1" w:styleId="Heading4Char">
    <w:name w:val="Heading 4 Char"/>
    <w:basedOn w:val="DefaultParagraphFont"/>
    <w:link w:val="Heading4"/>
    <w:uiPriority w:val="9"/>
    <w:rsid w:val="00F529F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529F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529F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9F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529F7"/>
    <w:pPr>
      <w:tabs>
        <w:tab w:val="right" w:leader="dot" w:pos="10786"/>
      </w:tabs>
      <w:spacing w:before="80" w:after="0"/>
      <w:ind w:left="144"/>
    </w:pPr>
    <w:rPr>
      <w:b/>
    </w:rPr>
  </w:style>
  <w:style w:type="paragraph" w:styleId="TOC2">
    <w:name w:val="toc 2"/>
    <w:basedOn w:val="Normal"/>
    <w:next w:val="Normal"/>
    <w:autoRedefine/>
    <w:uiPriority w:val="39"/>
    <w:unhideWhenUsed/>
    <w:rsid w:val="00F529F7"/>
    <w:pPr>
      <w:tabs>
        <w:tab w:val="right" w:leader="dot" w:pos="10790"/>
      </w:tabs>
      <w:spacing w:before="40" w:after="40"/>
      <w:ind w:left="288"/>
    </w:pPr>
    <w:rPr>
      <w:sz w:val="18"/>
    </w:rPr>
  </w:style>
  <w:style w:type="character" w:styleId="Hyperlink">
    <w:name w:val="Hyperlink"/>
    <w:basedOn w:val="DefaultParagraphFont"/>
    <w:uiPriority w:val="99"/>
    <w:unhideWhenUsed/>
    <w:rsid w:val="00F529F7"/>
    <w:rPr>
      <w:color w:val="0000FF" w:themeColor="hyperlink"/>
      <w:u w:val="single"/>
    </w:rPr>
  </w:style>
  <w:style w:type="character" w:styleId="BookTitle">
    <w:name w:val="Book Title"/>
    <w:basedOn w:val="DefaultParagraphFont"/>
    <w:uiPriority w:val="33"/>
    <w:qFormat/>
    <w:rsid w:val="00F529F7"/>
    <w:rPr>
      <w:b/>
      <w:bCs/>
      <w:smallCaps/>
      <w:spacing w:val="5"/>
      <w:sz w:val="48"/>
    </w:rPr>
  </w:style>
  <w:style w:type="paragraph" w:styleId="Title">
    <w:name w:val="Title"/>
    <w:basedOn w:val="Normal"/>
    <w:next w:val="Normal"/>
    <w:link w:val="TitleChar"/>
    <w:uiPriority w:val="10"/>
    <w:unhideWhenUsed/>
    <w:qFormat/>
    <w:rsid w:val="00F529F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529F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F529F7"/>
    <w:pPr>
      <w:spacing w:after="0" w:line="240" w:lineRule="auto"/>
    </w:pPr>
    <w:rPr>
      <w:rFonts w:eastAsiaTheme="minorEastAsia"/>
    </w:rPr>
  </w:style>
  <w:style w:type="character" w:customStyle="1" w:styleId="NoSpacingChar">
    <w:name w:val="No Spacing Char"/>
    <w:basedOn w:val="DefaultParagraphFont"/>
    <w:link w:val="NoSpacing"/>
    <w:uiPriority w:val="1"/>
    <w:rsid w:val="00F529F7"/>
    <w:rPr>
      <w:rFonts w:eastAsiaTheme="minorEastAsia"/>
    </w:rPr>
  </w:style>
  <w:style w:type="paragraph" w:styleId="Header">
    <w:name w:val="header"/>
    <w:basedOn w:val="Normal"/>
    <w:link w:val="HeaderChar"/>
    <w:uiPriority w:val="99"/>
    <w:unhideWhenUsed/>
    <w:rsid w:val="00F529F7"/>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529F7"/>
    <w:rPr>
      <w:rFonts w:ascii="Arial" w:hAnsi="Arial"/>
      <w:color w:val="292929"/>
      <w:sz w:val="16"/>
    </w:rPr>
  </w:style>
  <w:style w:type="paragraph" w:styleId="Footer">
    <w:name w:val="footer"/>
    <w:basedOn w:val="Normal"/>
    <w:link w:val="FooterChar"/>
    <w:uiPriority w:val="99"/>
    <w:unhideWhenUsed/>
    <w:rsid w:val="00F529F7"/>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529F7"/>
    <w:rPr>
      <w:rFonts w:ascii="Arial" w:hAnsi="Arial"/>
      <w:color w:val="292929"/>
      <w:sz w:val="16"/>
    </w:rPr>
  </w:style>
  <w:style w:type="paragraph" w:customStyle="1" w:styleId="LabExercise">
    <w:name w:val="Lab Exercise"/>
    <w:basedOn w:val="Normal"/>
    <w:next w:val="Normal"/>
    <w:qFormat/>
    <w:rsid w:val="00F529F7"/>
    <w:pPr>
      <w:spacing w:before="0" w:after="200" w:line="276" w:lineRule="auto"/>
    </w:pPr>
    <w:rPr>
      <w:b/>
    </w:rPr>
  </w:style>
  <w:style w:type="paragraph" w:styleId="ListParagraph">
    <w:name w:val="List Paragraph"/>
    <w:basedOn w:val="Normal"/>
    <w:next w:val="Normal"/>
    <w:uiPriority w:val="34"/>
    <w:qFormat/>
    <w:rsid w:val="00F529F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529F7"/>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F529F7"/>
    <w:rPr>
      <w:rFonts w:ascii="Lucida Console" w:hAnsi="Lucida Console" w:cs="Courier New"/>
      <w:b/>
      <w:spacing w:val="-6"/>
      <w:sz w:val="18"/>
    </w:rPr>
  </w:style>
  <w:style w:type="paragraph" w:customStyle="1" w:styleId="NumberedBullet">
    <w:name w:val="Numbered Bullet"/>
    <w:basedOn w:val="ListParagraph"/>
    <w:unhideWhenUsed/>
    <w:qFormat/>
    <w:rsid w:val="00F529F7"/>
    <w:pPr>
      <w:tabs>
        <w:tab w:val="left" w:pos="144"/>
      </w:tabs>
      <w:spacing w:before="80" w:after="40" w:line="240" w:lineRule="auto"/>
      <w:ind w:hanging="360"/>
      <w:contextualSpacing w:val="0"/>
    </w:pPr>
  </w:style>
  <w:style w:type="paragraph" w:customStyle="1" w:styleId="LabStepScreenshot">
    <w:name w:val="Lab Step Screenshot"/>
    <w:basedOn w:val="Normal"/>
    <w:qFormat/>
    <w:rsid w:val="00F529F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F529F7"/>
    <w:pPr>
      <w:spacing w:before="0" w:after="0"/>
    </w:pPr>
    <w:rPr>
      <w:szCs w:val="20"/>
    </w:rPr>
  </w:style>
  <w:style w:type="character" w:customStyle="1" w:styleId="FootnoteTextChar">
    <w:name w:val="Footnote Text Char"/>
    <w:basedOn w:val="DefaultParagraphFont"/>
    <w:link w:val="FootnoteText"/>
    <w:uiPriority w:val="99"/>
    <w:semiHidden/>
    <w:rsid w:val="00F529F7"/>
    <w:rPr>
      <w:rFonts w:ascii="Arial" w:hAnsi="Arial"/>
      <w:color w:val="262626" w:themeColor="text1" w:themeTint="D9"/>
      <w:sz w:val="20"/>
      <w:szCs w:val="20"/>
    </w:rPr>
  </w:style>
  <w:style w:type="table" w:styleId="LightShading-Accent4">
    <w:name w:val="Light Shading Accent 4"/>
    <w:basedOn w:val="TableNormal"/>
    <w:uiPriority w:val="60"/>
    <w:rsid w:val="00F529F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F529F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529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529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529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F529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F529F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529F7"/>
    <w:pPr>
      <w:tabs>
        <w:tab w:val="num" w:pos="360"/>
      </w:tabs>
      <w:ind w:left="360" w:hanging="360"/>
      <w:contextualSpacing/>
    </w:pPr>
  </w:style>
  <w:style w:type="character" w:customStyle="1" w:styleId="InLineUrl">
    <w:name w:val="InLineUrl"/>
    <w:basedOn w:val="DefaultParagraphFont"/>
    <w:uiPriority w:val="1"/>
    <w:qFormat/>
    <w:rsid w:val="00F529F7"/>
    <w:rPr>
      <w:rFonts w:ascii="Arial" w:hAnsi="Arial"/>
      <w:b/>
      <w:sz w:val="16"/>
    </w:rPr>
  </w:style>
  <w:style w:type="paragraph" w:customStyle="1" w:styleId="LabStepNumbered">
    <w:name w:val="Lab Step Numbered"/>
    <w:link w:val="LabStepNumberedChar"/>
    <w:qFormat/>
    <w:rsid w:val="00F529F7"/>
    <w:pPr>
      <w:numPr>
        <w:numId w:val="11"/>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F529F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F529F7"/>
    <w:pPr>
      <w:numPr>
        <w:ilvl w:val="1"/>
      </w:numPr>
    </w:pPr>
    <w:rPr>
      <w:sz w:val="16"/>
    </w:rPr>
  </w:style>
  <w:style w:type="paragraph" w:customStyle="1" w:styleId="LabStepLevel2NoBullet">
    <w:name w:val="Lab Step Level 2 No Bullet"/>
    <w:basedOn w:val="LabStepLevel2Numbered"/>
    <w:qFormat/>
    <w:rsid w:val="00F529F7"/>
    <w:pPr>
      <w:numPr>
        <w:numId w:val="0"/>
      </w:numPr>
      <w:spacing w:before="40"/>
      <w:ind w:left="720"/>
    </w:pPr>
  </w:style>
  <w:style w:type="character" w:customStyle="1" w:styleId="LabStepScreenshotFrame">
    <w:name w:val="Lab Step Screenshot Frame"/>
    <w:basedOn w:val="DefaultParagraphFont"/>
    <w:uiPriority w:val="1"/>
    <w:qFormat/>
    <w:rsid w:val="00F529F7"/>
    <w:rPr>
      <w:noProof/>
      <w:bdr w:val="single" w:sz="2" w:space="0" w:color="DDDDDD"/>
    </w:rPr>
  </w:style>
  <w:style w:type="paragraph" w:customStyle="1" w:styleId="LabExerciseCallout">
    <w:name w:val="Lab Exercise Callout"/>
    <w:basedOn w:val="LabExerciseText"/>
    <w:qFormat/>
    <w:rsid w:val="00F529F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F529F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F529F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F529F7"/>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529F7"/>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529F7"/>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F529F7"/>
    <w:rPr>
      <w:rFonts w:ascii="Arial" w:hAnsi="Arial"/>
      <w:b/>
      <w:iCs/>
      <w:sz w:val="16"/>
    </w:rPr>
  </w:style>
  <w:style w:type="character" w:customStyle="1" w:styleId="InlindeCode">
    <w:name w:val="InlindeCode"/>
    <w:basedOn w:val="DefaultParagraphFont"/>
    <w:uiPriority w:val="1"/>
    <w:qFormat/>
    <w:rsid w:val="00F529F7"/>
    <w:rPr>
      <w:rFonts w:ascii="Lucida Console" w:hAnsi="Lucida Console"/>
      <w:b/>
      <w:sz w:val="16"/>
    </w:rPr>
  </w:style>
  <w:style w:type="table" w:customStyle="1" w:styleId="LabStepTable">
    <w:name w:val="Lab Step Table"/>
    <w:basedOn w:val="TableGrid"/>
    <w:uiPriority w:val="99"/>
    <w:rsid w:val="00F529F7"/>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F529F7"/>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F529F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F529F7"/>
    <w:pPr>
      <w:ind w:left="1152"/>
    </w:pPr>
  </w:style>
  <w:style w:type="paragraph" w:customStyle="1" w:styleId="LabStepScreenshotLevel2">
    <w:name w:val="Lab Step Screenshot Level 2"/>
    <w:basedOn w:val="LabStepScreenshot"/>
    <w:qFormat/>
    <w:rsid w:val="00F529F7"/>
    <w:pPr>
      <w:ind w:left="1152"/>
    </w:pPr>
    <w:rPr>
      <w:noProof/>
    </w:rPr>
  </w:style>
  <w:style w:type="paragraph" w:customStyle="1" w:styleId="LabStepTableTextHeader">
    <w:name w:val="Lab Step Table Text Header"/>
    <w:basedOn w:val="LabStepTableText"/>
    <w:next w:val="LabStepTableText"/>
    <w:qFormat/>
    <w:rsid w:val="00F529F7"/>
    <w:rPr>
      <w:b/>
    </w:rPr>
  </w:style>
  <w:style w:type="paragraph" w:customStyle="1" w:styleId="LabStepTableParagraph">
    <w:name w:val="Lab Step Table Paragraph"/>
    <w:basedOn w:val="LabStepNumbered"/>
    <w:qFormat/>
    <w:rsid w:val="00F529F7"/>
    <w:pPr>
      <w:numPr>
        <w:numId w:val="0"/>
      </w:numPr>
    </w:pPr>
  </w:style>
  <w:style w:type="paragraph" w:styleId="TOCHeading">
    <w:name w:val="TOC Heading"/>
    <w:basedOn w:val="Heading1"/>
    <w:next w:val="Normal"/>
    <w:uiPriority w:val="39"/>
    <w:semiHidden/>
    <w:unhideWhenUsed/>
    <w:qFormat/>
    <w:rsid w:val="00F529F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F529F7"/>
    <w:pPr>
      <w:numPr>
        <w:numId w:val="3"/>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529F7"/>
    <w:rPr>
      <w:sz w:val="16"/>
      <w:szCs w:val="16"/>
    </w:rPr>
  </w:style>
  <w:style w:type="paragraph" w:styleId="CommentText">
    <w:name w:val="annotation text"/>
    <w:basedOn w:val="Normal"/>
    <w:link w:val="CommentTextChar"/>
    <w:uiPriority w:val="99"/>
    <w:semiHidden/>
    <w:unhideWhenUsed/>
    <w:rsid w:val="00F529F7"/>
    <w:rPr>
      <w:szCs w:val="20"/>
    </w:rPr>
  </w:style>
  <w:style w:type="character" w:customStyle="1" w:styleId="CommentTextChar">
    <w:name w:val="Comment Text Char"/>
    <w:basedOn w:val="DefaultParagraphFont"/>
    <w:link w:val="CommentText"/>
    <w:uiPriority w:val="99"/>
    <w:semiHidden/>
    <w:rsid w:val="00F529F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529F7"/>
    <w:rPr>
      <w:b/>
      <w:bCs/>
    </w:rPr>
  </w:style>
  <w:style w:type="character" w:customStyle="1" w:styleId="CommentSubjectChar">
    <w:name w:val="Comment Subject Char"/>
    <w:basedOn w:val="CommentTextChar"/>
    <w:link w:val="CommentSubject"/>
    <w:uiPriority w:val="99"/>
    <w:semiHidden/>
    <w:rsid w:val="00F529F7"/>
    <w:rPr>
      <w:rFonts w:ascii="Arial" w:hAnsi="Arial"/>
      <w:b/>
      <w:bCs/>
      <w:color w:val="262626" w:themeColor="text1" w:themeTint="D9"/>
      <w:sz w:val="20"/>
      <w:szCs w:val="20"/>
    </w:rPr>
  </w:style>
  <w:style w:type="character" w:styleId="Strong">
    <w:name w:val="Strong"/>
    <w:basedOn w:val="DefaultParagraphFont"/>
    <w:uiPriority w:val="22"/>
    <w:qFormat/>
    <w:rsid w:val="00F529F7"/>
    <w:rPr>
      <w:b/>
      <w:bCs/>
    </w:rPr>
  </w:style>
  <w:style w:type="paragraph" w:styleId="NormalWeb">
    <w:name w:val="Normal (Web)"/>
    <w:basedOn w:val="Normal"/>
    <w:uiPriority w:val="99"/>
    <w:semiHidden/>
    <w:unhideWhenUsed/>
    <w:rsid w:val="00F529F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F529F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F529F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529F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F529F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F529F7"/>
    <w:pPr>
      <w:spacing w:before="240"/>
      <w:ind w:left="720" w:right="720"/>
    </w:pPr>
    <w:rPr>
      <w:color w:val="1C1C1C"/>
    </w:rPr>
  </w:style>
  <w:style w:type="paragraph" w:customStyle="1" w:styleId="SlidesNotes">
    <w:name w:val="Slides Notes"/>
    <w:basedOn w:val="Normal"/>
    <w:qFormat/>
    <w:rsid w:val="00F529F7"/>
    <w:pPr>
      <w:spacing w:before="240"/>
    </w:pPr>
  </w:style>
  <w:style w:type="paragraph" w:customStyle="1" w:styleId="LegalHeader">
    <w:name w:val="Legal Header"/>
    <w:basedOn w:val="Normal"/>
    <w:qFormat/>
    <w:rsid w:val="00F529F7"/>
    <w:pPr>
      <w:spacing w:before="600"/>
    </w:pPr>
    <w:rPr>
      <w:b/>
      <w:color w:val="auto"/>
      <w:u w:val="single"/>
    </w:rPr>
  </w:style>
  <w:style w:type="paragraph" w:customStyle="1" w:styleId="LegalBody">
    <w:name w:val="Legal Body"/>
    <w:basedOn w:val="Normal"/>
    <w:qFormat/>
    <w:rsid w:val="00F529F7"/>
    <w:rPr>
      <w:sz w:val="18"/>
    </w:rPr>
  </w:style>
  <w:style w:type="paragraph" w:customStyle="1" w:styleId="CourseInfo">
    <w:name w:val="Course Info"/>
    <w:basedOn w:val="Normal"/>
    <w:qFormat/>
    <w:rsid w:val="00F529F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529F7"/>
    <w:rPr>
      <w:rFonts w:ascii="Arial" w:hAnsi="Arial"/>
      <w:color w:val="262626" w:themeColor="text1" w:themeTint="D9"/>
      <w:sz w:val="18"/>
    </w:rPr>
  </w:style>
  <w:style w:type="paragraph" w:customStyle="1" w:styleId="Strong1">
    <w:name w:val="Strong1"/>
    <w:basedOn w:val="LabStepNumbered"/>
    <w:link w:val="strongChar"/>
    <w:qFormat/>
    <w:rsid w:val="00F529F7"/>
    <w:pPr>
      <w:numPr>
        <w:numId w:val="0"/>
      </w:numPr>
      <w:ind w:left="757" w:hanging="360"/>
    </w:pPr>
    <w:rPr>
      <w:b/>
    </w:rPr>
  </w:style>
  <w:style w:type="character" w:customStyle="1" w:styleId="strongChar">
    <w:name w:val="strong Char"/>
    <w:basedOn w:val="LabStepNumberedChar"/>
    <w:link w:val="Strong1"/>
    <w:rsid w:val="00F529F7"/>
    <w:rPr>
      <w:rFonts w:ascii="Arial" w:hAnsi="Arial"/>
      <w:b/>
      <w:color w:val="262626" w:themeColor="text1" w:themeTint="D9"/>
      <w:sz w:val="18"/>
    </w:rPr>
  </w:style>
  <w:style w:type="paragraph" w:customStyle="1" w:styleId="CourseCode">
    <w:name w:val="Course Code"/>
    <w:basedOn w:val="Normal"/>
    <w:qFormat/>
    <w:rsid w:val="00F529F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529F7"/>
    <w:pPr>
      <w:tabs>
        <w:tab w:val="right" w:leader="dot" w:pos="10790"/>
      </w:tabs>
      <w:spacing w:before="40" w:after="0"/>
      <w:ind w:left="432"/>
    </w:pPr>
    <w:rPr>
      <w:sz w:val="16"/>
    </w:rPr>
  </w:style>
  <w:style w:type="numbering" w:customStyle="1" w:styleId="LabStepsTemplate">
    <w:name w:val="LabStepsTemplate"/>
    <w:uiPriority w:val="99"/>
    <w:rsid w:val="00F529F7"/>
    <w:pPr>
      <w:numPr>
        <w:numId w:val="9"/>
      </w:numPr>
    </w:pPr>
  </w:style>
  <w:style w:type="paragraph" w:customStyle="1" w:styleId="ModuleDescription">
    <w:name w:val="Module Description"/>
    <w:basedOn w:val="Normal"/>
    <w:qFormat/>
    <w:rsid w:val="00F529F7"/>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F529F7"/>
    <w:pPr>
      <w:jc w:val="center"/>
    </w:pPr>
  </w:style>
  <w:style w:type="paragraph" w:customStyle="1" w:styleId="TopicsCoveredItem">
    <w:name w:val="Topics Covered Item"/>
    <w:basedOn w:val="Normal"/>
    <w:qFormat/>
    <w:rsid w:val="00F529F7"/>
    <w:pPr>
      <w:numPr>
        <w:numId w:val="10"/>
      </w:numPr>
      <w:spacing w:before="0" w:after="0"/>
      <w:contextualSpacing/>
    </w:pPr>
  </w:style>
  <w:style w:type="paragraph" w:customStyle="1" w:styleId="ModuleIntroHeader">
    <w:name w:val="Module Intro Header"/>
    <w:basedOn w:val="Normal"/>
    <w:qFormat/>
    <w:rsid w:val="00F529F7"/>
    <w:pPr>
      <w:pBdr>
        <w:bottom w:val="single" w:sz="8" w:space="1" w:color="auto"/>
      </w:pBdr>
      <w:spacing w:before="360"/>
      <w:ind w:left="288"/>
    </w:pPr>
    <w:rPr>
      <w:b/>
      <w:sz w:val="24"/>
    </w:rPr>
  </w:style>
  <w:style w:type="paragraph" w:customStyle="1" w:styleId="ModuleAgendaItem">
    <w:name w:val="Module Agenda Item"/>
    <w:basedOn w:val="Normal"/>
    <w:qFormat/>
    <w:rsid w:val="00F529F7"/>
    <w:pPr>
      <w:spacing w:before="0" w:after="0"/>
      <w:ind w:left="360" w:hanging="360"/>
      <w:contextualSpacing/>
    </w:pPr>
    <w:rPr>
      <w:sz w:val="24"/>
    </w:rPr>
  </w:style>
  <w:style w:type="paragraph" w:customStyle="1" w:styleId="LabExerciseItem">
    <w:name w:val="Lab Exercise Item"/>
    <w:basedOn w:val="Normal"/>
    <w:next w:val="Normal"/>
    <w:qFormat/>
    <w:rsid w:val="00F529F7"/>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microsoft.com/office/2007/relationships/stylesWithEffects" Target="stylesWithEffect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AB6859F51FCC4180DBCE35E89F6A4C" ma:contentTypeVersion="0" ma:contentTypeDescription="Create a new document." ma:contentTypeScope="" ma:versionID="60036756f008a77da1b48a2759cc091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ACB10-BBE5-4A15-AF0A-6B8CCF8CCEFC}"/>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26E11BDE-7E31-4B78-8494-AC3EF47CDCC3}"/>
</file>

<file path=customXml/itemProps5.xml><?xml version="1.0" encoding="utf-8"?>
<ds:datastoreItem xmlns:ds="http://schemas.openxmlformats.org/officeDocument/2006/customXml" ds:itemID="{014AE923-C431-4396-A870-36E09356358C}"/>
</file>

<file path=docProps/app.xml><?xml version="1.0" encoding="utf-8"?>
<Properties xmlns="http://schemas.openxmlformats.org/officeDocument/2006/extended-properties" xmlns:vt="http://schemas.openxmlformats.org/officeDocument/2006/docPropsVTypes">
  <Template>CptCourseManual.dotx</Template>
  <TotalTime>602</TotalTime>
  <Pages>11</Pages>
  <Words>4607</Words>
  <Characters>26262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30808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 Pattison</dc:creator>
  <cp:lastModifiedBy>Windows User</cp:lastModifiedBy>
  <cp:revision>30</cp:revision>
  <cp:lastPrinted>2009-08-12T16:30:00Z</cp:lastPrinted>
  <dcterms:created xsi:type="dcterms:W3CDTF">2011-03-01T13:28:00Z</dcterms:created>
  <dcterms:modified xsi:type="dcterms:W3CDTF">2012-02-18T11:27:00Z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0x010100D1AB6859F51FCC4180DBCE35E89F6A4C</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