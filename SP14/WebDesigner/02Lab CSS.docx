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1D" w:rsidRPr="00C642C3" w:rsidRDefault="004521CC" w:rsidP="00812ACA">
      <w:pPr>
        <w:pStyle w:val="Heading2"/>
      </w:pPr>
      <w:bookmarkStart w:id="0" w:name="_Toc225684689"/>
      <w:bookmarkStart w:id="1" w:name="_GoBack"/>
      <w:bookmarkEnd w:id="1"/>
      <w:r>
        <w:t>CSS Primer for SharePoint Sites</w:t>
      </w:r>
    </w:p>
    <w:p w:rsidR="00FD1B1D" w:rsidRDefault="00FD1B1D" w:rsidP="00FD1B1D">
      <w:pPr>
        <w:pStyle w:val="LabExerciseText"/>
        <w:rPr>
          <w:b/>
        </w:rPr>
      </w:pPr>
      <w:r w:rsidRPr="00E056FD">
        <w:rPr>
          <w:b/>
        </w:rPr>
        <w:t>Lab Time</w:t>
      </w:r>
      <w:r w:rsidR="006A6A0E">
        <w:t>: 45</w:t>
      </w:r>
      <w:r w:rsidRPr="00E056FD">
        <w:t xml:space="preserve"> minutes</w:t>
      </w:r>
    </w:p>
    <w:p w:rsidR="00FD1B1D" w:rsidRDefault="00FD1B1D" w:rsidP="00812ACA">
      <w:pPr>
        <w:pStyle w:val="Heading3"/>
      </w:pPr>
      <w:bookmarkStart w:id="2" w:name="_Toc225684685"/>
      <w:bookmarkStart w:id="3" w:name="_Toc236505646"/>
      <w:r w:rsidRPr="00FC79BD">
        <w:t xml:space="preserve">Exercise 1: </w:t>
      </w:r>
      <w:bookmarkEnd w:id="2"/>
      <w:bookmarkEnd w:id="3"/>
      <w:r w:rsidR="00B41BD9">
        <w:t>Working with SharePoint Designer</w:t>
      </w:r>
    </w:p>
    <w:p w:rsidR="00FD1B1D" w:rsidRDefault="00FD1B1D" w:rsidP="00FD1B1D">
      <w:pPr>
        <w:pStyle w:val="LabExerciseCallout"/>
      </w:pPr>
      <w:r w:rsidRPr="00AB0146">
        <w:t xml:space="preserve">In this exercise you will </w:t>
      </w:r>
      <w:r w:rsidR="00D11993">
        <w:t>get experience customizing the CSS rules behind pages using the SharePoint Designer.</w:t>
      </w:r>
    </w:p>
    <w:p w:rsidR="00283D43" w:rsidRDefault="00F63B6C" w:rsidP="0069151C">
      <w:pPr>
        <w:pStyle w:val="LabStepNumbered"/>
        <w:numPr>
          <w:ilvl w:val="0"/>
          <w:numId w:val="10"/>
        </w:numPr>
      </w:pPr>
      <w:r>
        <w:t xml:space="preserve">Using the </w:t>
      </w:r>
      <w:r w:rsidR="00102B8F">
        <w:t>browser</w:t>
      </w:r>
      <w:r>
        <w:t>, n</w:t>
      </w:r>
      <w:r w:rsidR="00201B3B">
        <w:t xml:space="preserve">avigate to the </w:t>
      </w:r>
      <w:r w:rsidR="00EB19E3">
        <w:t>Collaboration S</w:t>
      </w:r>
      <w:r w:rsidR="00201B3B">
        <w:t xml:space="preserve">ite </w:t>
      </w:r>
      <w:r w:rsidR="00EB19E3">
        <w:t>C</w:t>
      </w:r>
      <w:r w:rsidR="00201B3B">
        <w:t xml:space="preserve">ollection </w:t>
      </w:r>
      <w:r w:rsidR="00EB19E3">
        <w:t xml:space="preserve">located at </w:t>
      </w:r>
      <w:r w:rsidR="00EB19E3" w:rsidRPr="0069151C">
        <w:rPr>
          <w:b/>
          <w:sz w:val="16"/>
        </w:rPr>
        <w:t>http://[[COLLAB-SITE]]</w:t>
      </w:r>
      <w:r w:rsidR="00201B3B">
        <w:t xml:space="preserve">. </w:t>
      </w:r>
      <w:r>
        <w:t>Next, n</w:t>
      </w:r>
      <w:r w:rsidR="00201B3B">
        <w:t xml:space="preserve">avigate to the child site for </w:t>
      </w:r>
      <w:r w:rsidR="00201B3B" w:rsidRPr="0069151C">
        <w:rPr>
          <w:b/>
        </w:rPr>
        <w:t>Lab 2</w:t>
      </w:r>
      <w:r w:rsidR="00201B3B">
        <w:t xml:space="preserve"> by using the </w:t>
      </w:r>
      <w:r w:rsidR="00F80534">
        <w:t xml:space="preserve">global navigation </w:t>
      </w:r>
      <w:r w:rsidR="00201B3B">
        <w:t>menu of the top-level site.</w:t>
      </w:r>
    </w:p>
    <w:p w:rsidR="00201B3B" w:rsidRDefault="00F63B6C" w:rsidP="00201B3B">
      <w:pPr>
        <w:pStyle w:val="LabStepScreenshot"/>
      </w:pPr>
      <w:r w:rsidRPr="00F63B6C">
        <w:rPr>
          <w:rStyle w:val="LabStepScreenshotFrame"/>
        </w:rPr>
        <w:drawing>
          <wp:inline distT="0" distB="0" distL="0" distR="0" wp14:anchorId="71AAA17D" wp14:editId="3A02207C">
            <wp:extent cx="3030146" cy="994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9989" cy="994816"/>
                    </a:xfrm>
                    <a:prstGeom prst="rect">
                      <a:avLst/>
                    </a:prstGeom>
                    <a:noFill/>
                    <a:ln>
                      <a:noFill/>
                    </a:ln>
                  </pic:spPr>
                </pic:pic>
              </a:graphicData>
            </a:graphic>
          </wp:inline>
        </w:drawing>
      </w:r>
    </w:p>
    <w:p w:rsidR="00201B3B" w:rsidRDefault="00017894" w:rsidP="00201B3B">
      <w:pPr>
        <w:pStyle w:val="LabStepNumbered"/>
      </w:pPr>
      <w:r>
        <w:t xml:space="preserve">You should now be at the home page in the </w:t>
      </w:r>
      <w:r w:rsidR="00CD6EA7">
        <w:t>Lab 2 site.</w:t>
      </w:r>
    </w:p>
    <w:p w:rsidR="00CD6EA7" w:rsidRDefault="00F63B6C" w:rsidP="004F18BB">
      <w:pPr>
        <w:pStyle w:val="LabStepScreenshot"/>
        <w:pBdr>
          <w:bottom w:val="single" w:sz="4" w:space="1" w:color="FFFFFF" w:themeColor="background1"/>
        </w:pBdr>
      </w:pPr>
      <w:r w:rsidRPr="00F63B6C">
        <w:rPr>
          <w:rStyle w:val="LabStepScreenshotFrame"/>
        </w:rPr>
        <w:drawing>
          <wp:inline distT="0" distB="0" distL="0" distR="0" wp14:anchorId="7EA51A6C" wp14:editId="1EF39839">
            <wp:extent cx="3545259" cy="177027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0241" cy="1772766"/>
                    </a:xfrm>
                    <a:prstGeom prst="rect">
                      <a:avLst/>
                    </a:prstGeom>
                    <a:noFill/>
                    <a:ln>
                      <a:noFill/>
                    </a:ln>
                  </pic:spPr>
                </pic:pic>
              </a:graphicData>
            </a:graphic>
          </wp:inline>
        </w:drawing>
      </w:r>
    </w:p>
    <w:p w:rsidR="00CD6EA7" w:rsidRDefault="00CD6EA7" w:rsidP="00CD6EA7">
      <w:pPr>
        <w:pStyle w:val="LabStepNumbered"/>
      </w:pPr>
      <w:r>
        <w:t xml:space="preserve">Launch SharePoint Designer 2010 and open the site at </w:t>
      </w:r>
      <w:r w:rsidR="00EB19E3" w:rsidRPr="00EB19E3">
        <w:rPr>
          <w:b/>
        </w:rPr>
        <w:t>http://[[COLLAB-SITE]]</w:t>
      </w:r>
      <w:r w:rsidRPr="00EB19E3">
        <w:rPr>
          <w:b/>
          <w:sz w:val="20"/>
        </w:rPr>
        <w:t>/</w:t>
      </w:r>
      <w:r w:rsidRPr="00017894">
        <w:rPr>
          <w:b/>
        </w:rPr>
        <w:t>Lab</w:t>
      </w:r>
      <w:r w:rsidR="004229E6">
        <w:rPr>
          <w:b/>
        </w:rPr>
        <w:t>0</w:t>
      </w:r>
      <w:r w:rsidRPr="00017894">
        <w:rPr>
          <w:b/>
        </w:rPr>
        <w:t>2</w:t>
      </w:r>
      <w:r>
        <w:t xml:space="preserve">. If prompted to log in, </w:t>
      </w:r>
      <w:r w:rsidR="00EB19E3">
        <w:t xml:space="preserve">enter the site collection owner as </w:t>
      </w:r>
      <w:r w:rsidR="00EB19E3" w:rsidRPr="0051564C">
        <w:rPr>
          <w:b/>
          <w:sz w:val="16"/>
        </w:rPr>
        <w:t>[[AD_DOMAIN]]\[[USERNAME]]</w:t>
      </w:r>
      <w:r w:rsidR="00EB19E3">
        <w:t xml:space="preserve">. For example, if you were supplied the user account login credentials for Ken Sanchez with a user account name </w:t>
      </w:r>
      <w:r w:rsidR="00EB19E3" w:rsidRPr="00310BD9">
        <w:rPr>
          <w:b/>
        </w:rPr>
        <w:t>ken</w:t>
      </w:r>
      <w:r w:rsidR="00EB19E3">
        <w:t xml:space="preserve"> and a domain name </w:t>
      </w:r>
      <w:r w:rsidR="00EB19E3" w:rsidRPr="00310BD9">
        <w:rPr>
          <w:b/>
        </w:rPr>
        <w:t>SBO</w:t>
      </w:r>
      <w:r w:rsidR="00EB19E3">
        <w:rPr>
          <w:b/>
        </w:rPr>
        <w:t xml:space="preserve">, </w:t>
      </w:r>
      <w:r w:rsidR="00EB19E3" w:rsidRPr="0051564C">
        <w:t>then the</w:t>
      </w:r>
      <w:r w:rsidR="00EB19E3">
        <w:rPr>
          <w:b/>
        </w:rPr>
        <w:t xml:space="preserve"> </w:t>
      </w:r>
      <w:r w:rsidR="00EB19E3">
        <w:t xml:space="preserve">account name for logging in should be entered as </w:t>
      </w:r>
      <w:r w:rsidR="00EB19E3" w:rsidRPr="00310BD9">
        <w:rPr>
          <w:b/>
        </w:rPr>
        <w:t>SBO\ken</w:t>
      </w:r>
      <w:r w:rsidR="00EB19E3">
        <w:t xml:space="preserve">. The password for all accounts should be set to </w:t>
      </w:r>
      <w:r w:rsidR="00EB19E3" w:rsidRPr="00310BD9">
        <w:rPr>
          <w:b/>
        </w:rPr>
        <w:t>Password1</w:t>
      </w:r>
      <w:r w:rsidR="00EB19E3">
        <w:t>.</w:t>
      </w:r>
    </w:p>
    <w:p w:rsidR="00F63B6C" w:rsidRDefault="00EB19E3" w:rsidP="00F63B6C">
      <w:pPr>
        <w:pStyle w:val="LabStepScreenshot"/>
      </w:pPr>
      <w:r>
        <w:rPr>
          <w:noProof/>
        </w:rPr>
        <w:drawing>
          <wp:inline distT="0" distB="0" distL="0" distR="0" wp14:anchorId="02238745" wp14:editId="28091D43">
            <wp:extent cx="1582310" cy="102536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2409" cy="1025430"/>
                    </a:xfrm>
                    <a:prstGeom prst="rect">
                      <a:avLst/>
                    </a:prstGeom>
                    <a:noFill/>
                    <a:ln>
                      <a:noFill/>
                    </a:ln>
                  </pic:spPr>
                </pic:pic>
              </a:graphicData>
            </a:graphic>
          </wp:inline>
        </w:drawing>
      </w:r>
    </w:p>
    <w:p w:rsidR="005B7A5F" w:rsidRDefault="00F63B6C" w:rsidP="00CD6EA7">
      <w:pPr>
        <w:pStyle w:val="LabStepNumbered"/>
      </w:pPr>
      <w:r>
        <w:t>Once the site has opened in the SharePoint Designer, e</w:t>
      </w:r>
      <w:r w:rsidR="00017894">
        <w:t xml:space="preserve">xplore the left-hand </w:t>
      </w:r>
      <w:r w:rsidRPr="00F63B6C">
        <w:rPr>
          <w:b/>
        </w:rPr>
        <w:t>Site Objects</w:t>
      </w:r>
      <w:r>
        <w:t xml:space="preserve"> section </w:t>
      </w:r>
      <w:r w:rsidR="00017894">
        <w:t xml:space="preserve">to see </w:t>
      </w:r>
      <w:r>
        <w:t xml:space="preserve">the available </w:t>
      </w:r>
      <w:r w:rsidR="00017894">
        <w:t>col</w:t>
      </w:r>
      <w:r>
        <w:t xml:space="preserve">lections of site items such as </w:t>
      </w:r>
      <w:r w:rsidRPr="00F63B6C">
        <w:rPr>
          <w:b/>
        </w:rPr>
        <w:t>L</w:t>
      </w:r>
      <w:r w:rsidR="00017894" w:rsidRPr="00F63B6C">
        <w:rPr>
          <w:b/>
        </w:rPr>
        <w:t xml:space="preserve">ists </w:t>
      </w:r>
      <w:r w:rsidRPr="00F63B6C">
        <w:rPr>
          <w:b/>
        </w:rPr>
        <w:t>and Libraries</w:t>
      </w:r>
      <w:r>
        <w:t xml:space="preserve">, </w:t>
      </w:r>
      <w:r w:rsidRPr="00F63B6C">
        <w:rPr>
          <w:b/>
        </w:rPr>
        <w:t>Site Pages</w:t>
      </w:r>
      <w:r>
        <w:t xml:space="preserve"> and </w:t>
      </w:r>
      <w:r w:rsidRPr="00F63B6C">
        <w:rPr>
          <w:b/>
        </w:rPr>
        <w:t>Master Pages</w:t>
      </w:r>
      <w:r w:rsidR="00017894">
        <w:t>.</w:t>
      </w:r>
      <w:r>
        <w:t xml:space="preserve"> Take a moment to see what items are available inside these collections.</w:t>
      </w:r>
    </w:p>
    <w:p w:rsidR="00F63B6C" w:rsidRDefault="00EB19E3" w:rsidP="00F63B6C">
      <w:pPr>
        <w:pStyle w:val="LabStepScreenshot"/>
      </w:pPr>
      <w:r>
        <w:rPr>
          <w:noProof/>
        </w:rPr>
        <w:lastRenderedPageBreak/>
        <w:drawing>
          <wp:inline distT="0" distB="0" distL="0" distR="0" wp14:anchorId="00B459DB" wp14:editId="21E7C7C1">
            <wp:extent cx="4283767" cy="2238451"/>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81132" cy="2237074"/>
                    </a:xfrm>
                    <a:prstGeom prst="rect">
                      <a:avLst/>
                    </a:prstGeom>
                  </pic:spPr>
                </pic:pic>
              </a:graphicData>
            </a:graphic>
          </wp:inline>
        </w:drawing>
      </w:r>
    </w:p>
    <w:p w:rsidR="00F63B6C" w:rsidRDefault="00F63B6C" w:rsidP="00F63B6C">
      <w:pPr>
        <w:pStyle w:val="LabStepNumbered"/>
      </w:pPr>
      <w:r>
        <w:t xml:space="preserve">Click the </w:t>
      </w:r>
      <w:r w:rsidRPr="00F63B6C">
        <w:rPr>
          <w:b/>
        </w:rPr>
        <w:t>All Files</w:t>
      </w:r>
      <w:r>
        <w:t xml:space="preserve"> link at the bottom of the </w:t>
      </w:r>
      <w:r w:rsidRPr="00F63B6C">
        <w:rPr>
          <w:b/>
        </w:rPr>
        <w:t>Site Objects</w:t>
      </w:r>
      <w:r>
        <w:t xml:space="preserve"> section. This will allow you to see the virtual file system for the current site.</w:t>
      </w:r>
      <w:r w:rsidR="00CC4A9E">
        <w:t xml:space="preserve"> You should be able to see the files for pages named </w:t>
      </w:r>
      <w:r w:rsidR="00CC4A9E" w:rsidRPr="00CC4A9E">
        <w:rPr>
          <w:b/>
        </w:rPr>
        <w:t>Exercise1.aspx</w:t>
      </w:r>
      <w:r w:rsidR="00CC4A9E" w:rsidRPr="00CC4A9E">
        <w:t xml:space="preserve">, </w:t>
      </w:r>
      <w:r w:rsidR="00CC4A9E">
        <w:rPr>
          <w:b/>
        </w:rPr>
        <w:t>Exercise2</w:t>
      </w:r>
      <w:r w:rsidR="00CC4A9E" w:rsidRPr="00CC4A9E">
        <w:rPr>
          <w:b/>
        </w:rPr>
        <w:t>.aspx</w:t>
      </w:r>
      <w:r w:rsidR="00CC4A9E" w:rsidRPr="00CC4A9E">
        <w:t xml:space="preserve">, </w:t>
      </w:r>
      <w:r w:rsidR="00CC4A9E">
        <w:rPr>
          <w:b/>
        </w:rPr>
        <w:t>Exercise3</w:t>
      </w:r>
      <w:r w:rsidR="00CC4A9E" w:rsidRPr="00CC4A9E">
        <w:rPr>
          <w:b/>
        </w:rPr>
        <w:t>.aspx</w:t>
      </w:r>
      <w:r w:rsidR="00CC4A9E" w:rsidRPr="00CC4A9E">
        <w:t xml:space="preserve"> and</w:t>
      </w:r>
      <w:r w:rsidR="00CC4A9E">
        <w:rPr>
          <w:b/>
        </w:rPr>
        <w:t xml:space="preserve"> </w:t>
      </w:r>
      <w:r w:rsidR="00CC4A9E" w:rsidRPr="00CC4A9E">
        <w:rPr>
          <w:b/>
        </w:rPr>
        <w:t>Exercise</w:t>
      </w:r>
      <w:r w:rsidR="00CC4A9E">
        <w:rPr>
          <w:b/>
        </w:rPr>
        <w:t>4</w:t>
      </w:r>
      <w:r w:rsidR="00CC4A9E" w:rsidRPr="00CC4A9E">
        <w:rPr>
          <w:b/>
        </w:rPr>
        <w:t>.aspx</w:t>
      </w:r>
      <w:r w:rsidR="00CC4A9E" w:rsidRPr="00CC4A9E">
        <w:t xml:space="preserve"> and a style sheet named</w:t>
      </w:r>
      <w:r w:rsidR="00CC4A9E">
        <w:rPr>
          <w:b/>
        </w:rPr>
        <w:t xml:space="preserve"> styles.css</w:t>
      </w:r>
      <w:r w:rsidR="00CC4A9E" w:rsidRPr="00CC4A9E">
        <w:t>.</w:t>
      </w:r>
      <w:r w:rsidR="00CC4A9E">
        <w:t xml:space="preserve"> These are the files you will begin working with in the next exercise.</w:t>
      </w:r>
    </w:p>
    <w:p w:rsidR="00F63B6C" w:rsidRDefault="00EB19E3" w:rsidP="00F63B6C">
      <w:pPr>
        <w:pStyle w:val="LabStepScreenshot"/>
      </w:pPr>
      <w:r>
        <w:rPr>
          <w:noProof/>
        </w:rPr>
        <w:drawing>
          <wp:inline distT="0" distB="0" distL="0" distR="0" wp14:anchorId="53E6FC7F" wp14:editId="5F71811E">
            <wp:extent cx="4286707" cy="26540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87033" cy="2654205"/>
                    </a:xfrm>
                    <a:prstGeom prst="rect">
                      <a:avLst/>
                    </a:prstGeom>
                  </pic:spPr>
                </pic:pic>
              </a:graphicData>
            </a:graphic>
          </wp:inline>
        </w:drawing>
      </w:r>
    </w:p>
    <w:p w:rsidR="00CC4A9E" w:rsidRDefault="00CC4A9E" w:rsidP="00CC4A9E">
      <w:pPr>
        <w:pStyle w:val="LabStepNumbered"/>
      </w:pPr>
      <w:r>
        <w:t xml:space="preserve">At this point, you should have the </w:t>
      </w:r>
      <w:r w:rsidRPr="00CC4A9E">
        <w:rPr>
          <w:b/>
        </w:rPr>
        <w:t>Lab 2</w:t>
      </w:r>
      <w:r>
        <w:t xml:space="preserve"> site open in both the browser as well as the SharePoint Designer. Leave both open as you will be moving back and forth between them for all the remaining exercises of this lab.</w:t>
      </w:r>
    </w:p>
    <w:p w:rsidR="005B7A5F" w:rsidRDefault="00CC4A9E" w:rsidP="00DC6543">
      <w:pPr>
        <w:pStyle w:val="LabStepNumbered"/>
      </w:pPr>
      <w:r>
        <w:t>In the browser, n</w:t>
      </w:r>
      <w:r w:rsidR="005B7A5F">
        <w:t xml:space="preserve">avigate to the page for </w:t>
      </w:r>
      <w:r w:rsidR="005B7A5F" w:rsidRPr="005B7A5F">
        <w:rPr>
          <w:b/>
        </w:rPr>
        <w:t>Exercise 1</w:t>
      </w:r>
      <w:r w:rsidR="005B7A5F">
        <w:t xml:space="preserve"> by clicking the navigation link in the Quick launch. Currently, the content on this page </w:t>
      </w:r>
      <w:r>
        <w:t>contain</w:t>
      </w:r>
      <w:r w:rsidR="00102B8F">
        <w:t>s</w:t>
      </w:r>
      <w:r>
        <w:t xml:space="preserve"> a poem by Robert Frost but </w:t>
      </w:r>
      <w:r w:rsidR="005B7A5F">
        <w:t xml:space="preserve">lacks any CSS rules to add </w:t>
      </w:r>
      <w:r w:rsidR="00102B8F">
        <w:t xml:space="preserve">more appealing </w:t>
      </w:r>
      <w:r w:rsidR="005B7A5F">
        <w:t>style</w:t>
      </w:r>
      <w:r>
        <w:t>s.</w:t>
      </w:r>
    </w:p>
    <w:p w:rsidR="005B7A5F" w:rsidRDefault="00CC4A9E" w:rsidP="005B7A5F">
      <w:pPr>
        <w:pStyle w:val="LabStepScreenshot"/>
      </w:pPr>
      <w:r w:rsidRPr="00CC4A9E">
        <w:rPr>
          <w:rStyle w:val="LabStepScreenshotFrame"/>
        </w:rPr>
        <w:drawing>
          <wp:inline distT="0" distB="0" distL="0" distR="0" wp14:anchorId="2073507D" wp14:editId="02E3972B">
            <wp:extent cx="1733702" cy="8471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0110" cy="850232"/>
                    </a:xfrm>
                    <a:prstGeom prst="rect">
                      <a:avLst/>
                    </a:prstGeom>
                    <a:noFill/>
                    <a:ln>
                      <a:noFill/>
                    </a:ln>
                  </pic:spPr>
                </pic:pic>
              </a:graphicData>
            </a:graphic>
          </wp:inline>
        </w:drawing>
      </w:r>
    </w:p>
    <w:p w:rsidR="00CC4A9E" w:rsidRDefault="005B7A5F" w:rsidP="005B7A5F">
      <w:pPr>
        <w:pStyle w:val="LabStepNumbered"/>
      </w:pPr>
      <w:r>
        <w:t>You</w:t>
      </w:r>
      <w:r w:rsidR="00017894">
        <w:t>r</w:t>
      </w:r>
      <w:r>
        <w:t xml:space="preserve"> job is to make </w:t>
      </w:r>
      <w:r w:rsidR="00CC4A9E">
        <w:t xml:space="preserve">this </w:t>
      </w:r>
      <w:r>
        <w:t xml:space="preserve">page look </w:t>
      </w:r>
      <w:r w:rsidR="00CC4A9E">
        <w:t>more visually appealing by adding CSS</w:t>
      </w:r>
      <w:r>
        <w:t>. You are going to perform the work with SharePoint Design</w:t>
      </w:r>
      <w:r w:rsidR="00017894">
        <w:t>er</w:t>
      </w:r>
      <w:r>
        <w:t xml:space="preserve"> and make a direct customization to the site page named </w:t>
      </w:r>
      <w:r w:rsidRPr="00017894">
        <w:rPr>
          <w:b/>
        </w:rPr>
        <w:t>Exercise1.aspx</w:t>
      </w:r>
      <w:r>
        <w:t xml:space="preserve">. </w:t>
      </w:r>
    </w:p>
    <w:p w:rsidR="005B7A5F" w:rsidRDefault="00CC4A9E" w:rsidP="005B7A5F">
      <w:pPr>
        <w:pStyle w:val="LabStepNumbered"/>
      </w:pPr>
      <w:r>
        <w:t xml:space="preserve">Go back to the SharePoint Designer. </w:t>
      </w:r>
      <w:r w:rsidR="00017894">
        <w:t xml:space="preserve">Click on the </w:t>
      </w:r>
      <w:r w:rsidR="00017894" w:rsidRPr="00017894">
        <w:rPr>
          <w:b/>
        </w:rPr>
        <w:t>All Files</w:t>
      </w:r>
      <w:r w:rsidR="00017894">
        <w:t xml:space="preserve"> view in the </w:t>
      </w:r>
      <w:r w:rsidR="00017894" w:rsidRPr="00CC4A9E">
        <w:rPr>
          <w:b/>
        </w:rPr>
        <w:t>Site Object</w:t>
      </w:r>
      <w:r w:rsidRPr="00CC4A9E">
        <w:rPr>
          <w:b/>
        </w:rPr>
        <w:t>s</w:t>
      </w:r>
      <w:r w:rsidR="00017894">
        <w:t xml:space="preserve"> view to see the pages at the root of the site. </w:t>
      </w:r>
      <w:r w:rsidR="005B7A5F">
        <w:t xml:space="preserve">Open the </w:t>
      </w:r>
      <w:r w:rsidR="00017894">
        <w:t xml:space="preserve">file for </w:t>
      </w:r>
      <w:r w:rsidR="00017894" w:rsidRPr="00017894">
        <w:rPr>
          <w:b/>
        </w:rPr>
        <w:t>Exercise1.aspx</w:t>
      </w:r>
      <w:r w:rsidR="00017894">
        <w:t xml:space="preserve"> by right-clicking it and clicking </w:t>
      </w:r>
      <w:r w:rsidR="005B7A5F" w:rsidRPr="005B7A5F">
        <w:rPr>
          <w:b/>
        </w:rPr>
        <w:t xml:space="preserve">Edit </w:t>
      </w:r>
      <w:r>
        <w:rPr>
          <w:b/>
        </w:rPr>
        <w:t xml:space="preserve">File in </w:t>
      </w:r>
      <w:r w:rsidRPr="005B7A5F">
        <w:rPr>
          <w:b/>
        </w:rPr>
        <w:t xml:space="preserve">Advanced </w:t>
      </w:r>
      <w:r w:rsidR="005B7A5F" w:rsidRPr="005B7A5F">
        <w:rPr>
          <w:b/>
        </w:rPr>
        <w:t>Mode</w:t>
      </w:r>
      <w:r w:rsidR="005B7A5F">
        <w:t>.</w:t>
      </w:r>
    </w:p>
    <w:p w:rsidR="00CD6EA7" w:rsidRDefault="00CC4A9E" w:rsidP="00CD6EA7">
      <w:pPr>
        <w:pStyle w:val="LabStepScreenshot"/>
      </w:pPr>
      <w:r w:rsidRPr="00CC4A9E">
        <w:rPr>
          <w:rStyle w:val="LabStepScreenshotFrame"/>
        </w:rPr>
        <w:lastRenderedPageBreak/>
        <w:drawing>
          <wp:inline distT="0" distB="0" distL="0" distR="0" wp14:anchorId="702AF23C" wp14:editId="3A9BC8AF">
            <wp:extent cx="1653235" cy="78539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361" cy="790206"/>
                    </a:xfrm>
                    <a:prstGeom prst="rect">
                      <a:avLst/>
                    </a:prstGeom>
                    <a:noFill/>
                    <a:ln>
                      <a:noFill/>
                    </a:ln>
                  </pic:spPr>
                </pic:pic>
              </a:graphicData>
            </a:graphic>
          </wp:inline>
        </w:drawing>
      </w:r>
    </w:p>
    <w:p w:rsidR="00E626B3" w:rsidRDefault="00EF57C3" w:rsidP="00E626B3">
      <w:pPr>
        <w:pStyle w:val="LabStepNumbered"/>
      </w:pPr>
      <w:r>
        <w:t xml:space="preserve">Inspect the contents of the page. You should be able to see that there is a content placeholder control with a </w:t>
      </w:r>
      <w:r w:rsidRPr="00EF57C3">
        <w:rPr>
          <w:b/>
        </w:rPr>
        <w:t>ContentPlaceHolderId</w:t>
      </w:r>
      <w:r>
        <w:t xml:space="preserve"> of </w:t>
      </w:r>
      <w:r w:rsidRPr="00EF57C3">
        <w:rPr>
          <w:b/>
        </w:rPr>
        <w:t>PlaceHolderMain</w:t>
      </w:r>
      <w:r>
        <w:t xml:space="preserve"> </w:t>
      </w:r>
      <w:r w:rsidR="00102B8F">
        <w:t xml:space="preserve">that </w:t>
      </w:r>
      <w:r>
        <w:t>contain</w:t>
      </w:r>
      <w:r w:rsidR="00102B8F">
        <w:t>s</w:t>
      </w:r>
      <w:r>
        <w:t xml:space="preserve"> the HTML layout with the page content. Note that there is also a content placeholder control with a </w:t>
      </w:r>
      <w:r w:rsidRPr="00EF57C3">
        <w:rPr>
          <w:b/>
        </w:rPr>
        <w:t>ContentPlaceHolderId</w:t>
      </w:r>
      <w:r>
        <w:t xml:space="preserve"> of </w:t>
      </w:r>
      <w:r w:rsidRPr="00EF57C3">
        <w:rPr>
          <w:b/>
        </w:rPr>
        <w:t>PlaceHolderAdditionalPageHead</w:t>
      </w:r>
      <w:r>
        <w:t xml:space="preserve"> where you will add your styles in this exercise.</w:t>
      </w:r>
      <w:r w:rsidR="0006227D">
        <w:t xml:space="preserve"> Also take a moment to understand the structure of the div element with the class named </w:t>
      </w:r>
      <w:r w:rsidR="0006227D" w:rsidRPr="0006227D">
        <w:rPr>
          <w:b/>
        </w:rPr>
        <w:t>poem</w:t>
      </w:r>
      <w:r w:rsidR="0006227D">
        <w:t xml:space="preserve">. It contains two inner div elements with classes named </w:t>
      </w:r>
      <w:r w:rsidR="0006227D" w:rsidRPr="0006227D">
        <w:rPr>
          <w:b/>
        </w:rPr>
        <w:t>poem_content</w:t>
      </w:r>
      <w:r w:rsidR="0006227D">
        <w:t xml:space="preserve"> and </w:t>
      </w:r>
      <w:r w:rsidR="0006227D" w:rsidRPr="0006227D">
        <w:rPr>
          <w:b/>
        </w:rPr>
        <w:t>poem_author</w:t>
      </w:r>
      <w:r w:rsidR="0006227D">
        <w:t>.</w:t>
      </w:r>
    </w:p>
    <w:p w:rsidR="00E626B3" w:rsidRDefault="00E626B3" w:rsidP="00E626B3">
      <w:pPr>
        <w:pStyle w:val="LabStepCodeBlock"/>
      </w:pPr>
      <w:r>
        <w:t>&lt;asp:Content ContentPlaceHolderId="PlaceHolderAdditionalPageHead" runat="server"&gt;</w:t>
      </w:r>
    </w:p>
    <w:p w:rsidR="00E626B3" w:rsidRDefault="00E626B3" w:rsidP="00E626B3">
      <w:pPr>
        <w:pStyle w:val="LabStepCodeBlock"/>
      </w:pPr>
      <w:r>
        <w:tab/>
        <w:t xml:space="preserve">&lt;!-- add </w:t>
      </w:r>
      <w:r w:rsidR="003C1A2D">
        <w:t xml:space="preserve">styles or </w:t>
      </w:r>
      <w:r>
        <w:t>link</w:t>
      </w:r>
      <w:r w:rsidR="003C1A2D">
        <w:t>s</w:t>
      </w:r>
      <w:r>
        <w:t xml:space="preserve"> to </w:t>
      </w:r>
      <w:r w:rsidR="003C1A2D">
        <w:t xml:space="preserve">CSS files here </w:t>
      </w:r>
      <w:r>
        <w:t>--&gt;</w:t>
      </w:r>
    </w:p>
    <w:p w:rsidR="00E626B3" w:rsidRDefault="00E626B3" w:rsidP="00E626B3">
      <w:pPr>
        <w:pStyle w:val="LabStepCodeBlock"/>
      </w:pPr>
      <w:r>
        <w:t xml:space="preserve">&lt;/asp:Content&gt;    </w:t>
      </w:r>
    </w:p>
    <w:p w:rsidR="00E626B3" w:rsidRDefault="00E626B3" w:rsidP="00E626B3">
      <w:pPr>
        <w:pStyle w:val="LabStepCodeBlock"/>
      </w:pPr>
      <w:r>
        <w:t xml:space="preserve">         </w:t>
      </w:r>
    </w:p>
    <w:p w:rsidR="00E626B3" w:rsidRDefault="00E626B3" w:rsidP="00E626B3">
      <w:pPr>
        <w:pStyle w:val="LabStepCodeBlock"/>
      </w:pPr>
      <w:r>
        <w:t>&lt;asp:Content ContentPlaceHolderId="PlaceHolderMain" runat="server"&gt;</w:t>
      </w:r>
    </w:p>
    <w:p w:rsidR="00EB19E3" w:rsidRDefault="00EB19E3" w:rsidP="00E626B3">
      <w:pPr>
        <w:pStyle w:val="LabStepCodeBlock"/>
      </w:pPr>
    </w:p>
    <w:p w:rsidR="00E626B3" w:rsidRDefault="00E626B3" w:rsidP="00E626B3">
      <w:pPr>
        <w:pStyle w:val="LabStepCodeBlock"/>
      </w:pPr>
      <w:r>
        <w:t>&lt;div class="poem"&gt;</w:t>
      </w:r>
    </w:p>
    <w:p w:rsidR="00E626B3" w:rsidRDefault="00E626B3" w:rsidP="00E626B3">
      <w:pPr>
        <w:pStyle w:val="LabStepCodeBlock"/>
      </w:pPr>
    </w:p>
    <w:p w:rsidR="00E626B3" w:rsidRDefault="00E626B3" w:rsidP="00E626B3">
      <w:pPr>
        <w:pStyle w:val="LabStepCodeBlock"/>
      </w:pPr>
      <w:r>
        <w:t xml:space="preserve">  &lt;div class="poem_content"&gt;</w:t>
      </w:r>
    </w:p>
    <w:p w:rsidR="00E626B3" w:rsidRDefault="00E626B3" w:rsidP="00E626B3">
      <w:pPr>
        <w:pStyle w:val="LabStepCodeBlock"/>
      </w:pPr>
      <w:r>
        <w:t xml:space="preserve">    Two roads diverged in a wood, and I -&lt;br/&gt;</w:t>
      </w:r>
    </w:p>
    <w:p w:rsidR="00E626B3" w:rsidRDefault="00E626B3" w:rsidP="00E626B3">
      <w:pPr>
        <w:pStyle w:val="LabStepCodeBlock"/>
      </w:pPr>
      <w:r>
        <w:t xml:space="preserve">    I took the one less traveled by,&lt;br/&gt;</w:t>
      </w:r>
    </w:p>
    <w:p w:rsidR="00E626B3" w:rsidRDefault="00E626B3" w:rsidP="00E626B3">
      <w:pPr>
        <w:pStyle w:val="LabStepCodeBlock"/>
      </w:pPr>
      <w:r>
        <w:t xml:space="preserve">    And that has made all the difference.</w:t>
      </w:r>
    </w:p>
    <w:p w:rsidR="00E626B3" w:rsidRDefault="00E626B3" w:rsidP="00E626B3">
      <w:pPr>
        <w:pStyle w:val="LabStepCodeBlock"/>
      </w:pPr>
      <w:r>
        <w:t xml:space="preserve">  &lt;/div&gt;</w:t>
      </w:r>
    </w:p>
    <w:p w:rsidR="00E626B3" w:rsidRDefault="00E626B3" w:rsidP="00E626B3">
      <w:pPr>
        <w:pStyle w:val="LabStepCodeBlock"/>
      </w:pPr>
    </w:p>
    <w:p w:rsidR="00E626B3" w:rsidRDefault="00E626B3" w:rsidP="00E626B3">
      <w:pPr>
        <w:pStyle w:val="LabStepCodeBlock"/>
      </w:pPr>
      <w:r>
        <w:t xml:space="preserve">  &lt;div class="poem_author"&gt;Robert Frost&lt;</w:t>
      </w:r>
      <w:r w:rsidR="00CC4A9E">
        <w:t>/</w:t>
      </w:r>
      <w:r>
        <w:t>div&gt;</w:t>
      </w:r>
    </w:p>
    <w:p w:rsidR="00E626B3" w:rsidRDefault="00E626B3" w:rsidP="00E626B3">
      <w:pPr>
        <w:pStyle w:val="LabStepCodeBlock"/>
      </w:pPr>
    </w:p>
    <w:p w:rsidR="00E626B3" w:rsidRDefault="00E626B3" w:rsidP="00E626B3">
      <w:pPr>
        <w:pStyle w:val="LabStepCodeBlock"/>
      </w:pPr>
      <w:r>
        <w:t>&lt;/div&gt;</w:t>
      </w:r>
    </w:p>
    <w:p w:rsidR="00E626B3" w:rsidRDefault="00E626B3" w:rsidP="00E626B3">
      <w:pPr>
        <w:pStyle w:val="LabStepCodeBlock"/>
      </w:pPr>
    </w:p>
    <w:p w:rsidR="00E626B3" w:rsidRDefault="00E626B3" w:rsidP="00E626B3">
      <w:pPr>
        <w:pStyle w:val="LabStepCodeBlock"/>
      </w:pPr>
      <w:r>
        <w:t>&lt;/asp:Content&gt;</w:t>
      </w:r>
    </w:p>
    <w:bookmarkEnd w:id="0"/>
    <w:p w:rsidR="00E626B3" w:rsidRPr="00E626B3" w:rsidRDefault="00017894" w:rsidP="00E626B3">
      <w:pPr>
        <w:pStyle w:val="LabStepNumbered"/>
      </w:pPr>
      <w:r>
        <w:t xml:space="preserve">Update this code by adding the following style element with a CSS rule to add padding to the </w:t>
      </w:r>
      <w:r w:rsidR="00205877">
        <w:t xml:space="preserve">div with the ID of </w:t>
      </w:r>
      <w:r w:rsidR="00205877" w:rsidRPr="00EB19E3">
        <w:rPr>
          <w:b/>
        </w:rPr>
        <w:t>MSO_ContentTable</w:t>
      </w:r>
      <w:r w:rsidR="00205877">
        <w:t>.</w:t>
      </w:r>
    </w:p>
    <w:p w:rsidR="005B7A5F" w:rsidRDefault="005B7A5F" w:rsidP="005B7A5F">
      <w:pPr>
        <w:pStyle w:val="LabStepCodeBlock"/>
      </w:pPr>
      <w:r>
        <w:t>&lt;asp:Content ContentPlaceHolderId="PlaceHolderAdditionalPageHead" runat="server"&gt;</w:t>
      </w:r>
    </w:p>
    <w:p w:rsidR="005B7A5F" w:rsidRDefault="005B7A5F" w:rsidP="005B7A5F">
      <w:pPr>
        <w:pStyle w:val="LabStepCodeBlock"/>
      </w:pPr>
    </w:p>
    <w:p w:rsidR="005B7A5F" w:rsidRDefault="005B7A5F" w:rsidP="005B7A5F">
      <w:pPr>
        <w:pStyle w:val="LabStepCodeBlock"/>
      </w:pPr>
      <w:r>
        <w:tab/>
        <w:t>&lt;style type="text/css" &gt;</w:t>
      </w:r>
    </w:p>
    <w:p w:rsidR="005B7A5F" w:rsidRDefault="005B7A5F" w:rsidP="005B7A5F">
      <w:pPr>
        <w:pStyle w:val="LabStepCodeBlock"/>
      </w:pPr>
      <w:r>
        <w:tab/>
        <w:t xml:space="preserve">  #MSO_ContentTable { padding: 8px; }</w:t>
      </w:r>
    </w:p>
    <w:p w:rsidR="005B7A5F" w:rsidRDefault="005B7A5F" w:rsidP="005B7A5F">
      <w:pPr>
        <w:pStyle w:val="LabStepCodeBlock"/>
      </w:pPr>
      <w:r>
        <w:t xml:space="preserve">   &lt;/style&gt;</w:t>
      </w:r>
      <w:r>
        <w:tab/>
      </w:r>
    </w:p>
    <w:p w:rsidR="005B7A5F" w:rsidRDefault="005B7A5F" w:rsidP="005B7A5F">
      <w:pPr>
        <w:pStyle w:val="LabStepCodeBlock"/>
      </w:pPr>
    </w:p>
    <w:p w:rsidR="005B7A5F" w:rsidRDefault="005B7A5F" w:rsidP="005B7A5F">
      <w:pPr>
        <w:pStyle w:val="LabStepCodeBlock"/>
      </w:pPr>
      <w:r>
        <w:t xml:space="preserve">&lt;/asp:Content&gt;    </w:t>
      </w:r>
    </w:p>
    <w:p w:rsidR="00205877" w:rsidRDefault="00205877" w:rsidP="005B7A5F">
      <w:pPr>
        <w:pStyle w:val="LabStepNumbered"/>
      </w:pPr>
      <w:r>
        <w:t>Save the page. When you save you</w:t>
      </w:r>
      <w:r w:rsidR="00102B8F">
        <w:t>r</w:t>
      </w:r>
      <w:r>
        <w:t xml:space="preserve"> work for the first time, SharePoint Designer will prompt you with the following dialog asking if it is OK to </w:t>
      </w:r>
      <w:r w:rsidR="0006227D">
        <w:t>customize (i.e. unghost)</w:t>
      </w:r>
      <w:r>
        <w:t xml:space="preserve"> the page. Click </w:t>
      </w:r>
      <w:r w:rsidRPr="0006227D">
        <w:rPr>
          <w:b/>
        </w:rPr>
        <w:t>Yes</w:t>
      </w:r>
      <w:r>
        <w:t>.</w:t>
      </w:r>
    </w:p>
    <w:p w:rsidR="00205877" w:rsidRDefault="00205877" w:rsidP="00205877">
      <w:pPr>
        <w:pStyle w:val="LabStepScreenshot"/>
      </w:pPr>
      <w:r>
        <w:rPr>
          <w:noProof/>
        </w:rPr>
        <w:drawing>
          <wp:inline distT="0" distB="0" distL="0" distR="0" wp14:anchorId="056EA6BD" wp14:editId="00FF46E1">
            <wp:extent cx="1884504" cy="570586"/>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89173" cy="572000"/>
                    </a:xfrm>
                    <a:prstGeom prst="rect">
                      <a:avLst/>
                    </a:prstGeom>
                  </pic:spPr>
                </pic:pic>
              </a:graphicData>
            </a:graphic>
          </wp:inline>
        </w:drawing>
      </w:r>
      <w:r>
        <w:t xml:space="preserve"> </w:t>
      </w:r>
    </w:p>
    <w:p w:rsidR="005B7A5F" w:rsidRDefault="00205877" w:rsidP="005B7A5F">
      <w:pPr>
        <w:pStyle w:val="LabStepNumbered"/>
      </w:pPr>
      <w:r>
        <w:t>Refresh the browser and you should now see padding between the poem and the left border of the content area.</w:t>
      </w:r>
    </w:p>
    <w:p w:rsidR="0006227D" w:rsidRDefault="0006227D" w:rsidP="0006227D">
      <w:pPr>
        <w:pStyle w:val="LabStepScreenshot"/>
      </w:pPr>
      <w:r w:rsidRPr="0006227D">
        <w:rPr>
          <w:rStyle w:val="LabStepScreenshotFrame"/>
        </w:rPr>
        <w:drawing>
          <wp:inline distT="0" distB="0" distL="0" distR="0" wp14:anchorId="5C4ECB47" wp14:editId="55D93CB5">
            <wp:extent cx="2004365" cy="68319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4325" cy="683182"/>
                    </a:xfrm>
                    <a:prstGeom prst="rect">
                      <a:avLst/>
                    </a:prstGeom>
                    <a:noFill/>
                    <a:ln>
                      <a:noFill/>
                    </a:ln>
                  </pic:spPr>
                </pic:pic>
              </a:graphicData>
            </a:graphic>
          </wp:inline>
        </w:drawing>
      </w:r>
    </w:p>
    <w:p w:rsidR="00205877" w:rsidRPr="00E626B3" w:rsidRDefault="00205877" w:rsidP="005B7A5F">
      <w:pPr>
        <w:pStyle w:val="LabStepNumbered"/>
      </w:pPr>
      <w:r>
        <w:t>Now add the following CSS to stylize the poem content.</w:t>
      </w:r>
    </w:p>
    <w:p w:rsidR="005B7A5F" w:rsidRDefault="005B7A5F" w:rsidP="005B7A5F">
      <w:pPr>
        <w:pStyle w:val="LabStepCodeBlock"/>
      </w:pPr>
      <w:r>
        <w:t>&lt;asp:Content ContentPlaceHolderId="PlaceHolderAdditionalPageHead" runat="server"&gt;</w:t>
      </w:r>
    </w:p>
    <w:p w:rsidR="005B7A5F" w:rsidRDefault="005B7A5F" w:rsidP="005B7A5F">
      <w:pPr>
        <w:pStyle w:val="LabStepCodeBlock"/>
      </w:pPr>
      <w:r>
        <w:tab/>
        <w:t>&lt;style type="text/css" &gt;</w:t>
      </w:r>
    </w:p>
    <w:p w:rsidR="005B7A5F" w:rsidRDefault="005B7A5F" w:rsidP="005B7A5F">
      <w:pPr>
        <w:pStyle w:val="LabStepCodeBlock"/>
      </w:pPr>
      <w:r>
        <w:lastRenderedPageBreak/>
        <w:tab/>
        <w:t xml:space="preserve">  </w:t>
      </w:r>
      <w:r w:rsidR="00C009F5">
        <w:br/>
        <w:t xml:space="preserve">     </w:t>
      </w:r>
      <w:r>
        <w:t xml:space="preserve">#MSO_ContentTable { </w:t>
      </w:r>
    </w:p>
    <w:p w:rsidR="005B7A5F" w:rsidRDefault="005B7A5F" w:rsidP="005B7A5F">
      <w:pPr>
        <w:pStyle w:val="LabStepCodeBlock"/>
      </w:pPr>
      <w:r>
        <w:t xml:space="preserve">       padding: 8px; </w:t>
      </w:r>
    </w:p>
    <w:p w:rsidR="005B7A5F" w:rsidRDefault="005B7A5F" w:rsidP="005B7A5F">
      <w:pPr>
        <w:pStyle w:val="LabStepCodeBlock"/>
      </w:pPr>
      <w:r>
        <w:t xml:space="preserve">     }</w:t>
      </w:r>
    </w:p>
    <w:p w:rsidR="005B7A5F" w:rsidRDefault="005B7A5F" w:rsidP="005B7A5F">
      <w:pPr>
        <w:pStyle w:val="LabStepCodeBlock"/>
      </w:pPr>
    </w:p>
    <w:p w:rsidR="00C009F5" w:rsidRDefault="005B7A5F" w:rsidP="00C009F5">
      <w:pPr>
        <w:pStyle w:val="LabStepCodeBlock"/>
      </w:pPr>
      <w:r>
        <w:t xml:space="preserve">     </w:t>
      </w:r>
      <w:r w:rsidR="00C009F5">
        <w:t>.poem {</w:t>
      </w:r>
    </w:p>
    <w:p w:rsidR="00C009F5" w:rsidRDefault="00C009F5" w:rsidP="00C009F5">
      <w:pPr>
        <w:pStyle w:val="LabStepCodeBlock"/>
      </w:pPr>
      <w:r>
        <w:t xml:space="preserve">       margin-top: 20px;</w:t>
      </w:r>
    </w:p>
    <w:p w:rsidR="00C009F5" w:rsidRDefault="00C009F5" w:rsidP="00C009F5">
      <w:pPr>
        <w:pStyle w:val="LabStepCodeBlock"/>
      </w:pPr>
      <w:r>
        <w:t xml:space="preserve">       margin-left: 20px;</w:t>
      </w:r>
    </w:p>
    <w:p w:rsidR="00C009F5" w:rsidRDefault="00C009F5" w:rsidP="00C009F5">
      <w:pPr>
        <w:pStyle w:val="LabStepCodeBlock"/>
      </w:pPr>
      <w:r>
        <w:t xml:space="preserve">       padding: 12px;</w:t>
      </w:r>
    </w:p>
    <w:p w:rsidR="00C009F5" w:rsidRDefault="00C009F5" w:rsidP="00C009F5">
      <w:pPr>
        <w:pStyle w:val="LabStepCodeBlock"/>
      </w:pPr>
      <w:r>
        <w:t xml:space="preserve">       background-color: #EEEEEE;</w:t>
      </w:r>
    </w:p>
    <w:p w:rsidR="00C009F5" w:rsidRDefault="00C009F5" w:rsidP="00C009F5">
      <w:pPr>
        <w:pStyle w:val="LabStepCodeBlock"/>
      </w:pPr>
      <w:r>
        <w:t xml:space="preserve">       border: solid 1px #CCCCCC;</w:t>
      </w:r>
    </w:p>
    <w:p w:rsidR="00C009F5" w:rsidRDefault="00C009F5" w:rsidP="00C009F5">
      <w:pPr>
        <w:pStyle w:val="LabStepCodeBlock"/>
      </w:pPr>
      <w:r>
        <w:t xml:space="preserve">       width: 480px;</w:t>
      </w:r>
    </w:p>
    <w:p w:rsidR="00C009F5" w:rsidRDefault="00C009F5" w:rsidP="00C009F5">
      <w:pPr>
        <w:pStyle w:val="LabStepCodeBlock"/>
      </w:pPr>
      <w:r>
        <w:t xml:space="preserve">     }</w:t>
      </w:r>
    </w:p>
    <w:p w:rsidR="00C009F5" w:rsidRDefault="00C009F5" w:rsidP="00C009F5">
      <w:pPr>
        <w:pStyle w:val="LabStepCodeBlock"/>
      </w:pPr>
    </w:p>
    <w:p w:rsidR="00C009F5" w:rsidRDefault="00C009F5" w:rsidP="00C009F5">
      <w:pPr>
        <w:pStyle w:val="LabStepCodeBlock"/>
      </w:pPr>
      <w:r>
        <w:t xml:space="preserve">     .poem_content {</w:t>
      </w:r>
    </w:p>
    <w:p w:rsidR="00C009F5" w:rsidRDefault="00C009F5" w:rsidP="00C009F5">
      <w:pPr>
        <w:pStyle w:val="LabStepCodeBlock"/>
      </w:pPr>
      <w:r>
        <w:t xml:space="preserve">       font-size: 18pt;</w:t>
      </w:r>
    </w:p>
    <w:p w:rsidR="00C009F5" w:rsidRDefault="00C009F5" w:rsidP="00C009F5">
      <w:pPr>
        <w:pStyle w:val="LabStepCodeBlock"/>
      </w:pPr>
      <w:r>
        <w:t xml:space="preserve">       line-height: 22pt;</w:t>
      </w:r>
    </w:p>
    <w:p w:rsidR="00C009F5" w:rsidRDefault="00C009F5" w:rsidP="00C009F5">
      <w:pPr>
        <w:pStyle w:val="LabStepCodeBlock"/>
      </w:pPr>
      <w:r>
        <w:t xml:space="preserve">       color: #333333;</w:t>
      </w:r>
    </w:p>
    <w:p w:rsidR="00C009F5" w:rsidRDefault="00C009F5" w:rsidP="00C009F5">
      <w:pPr>
        <w:pStyle w:val="LabStepCodeBlock"/>
      </w:pPr>
      <w:r>
        <w:t xml:space="preserve">       display: block;</w:t>
      </w:r>
    </w:p>
    <w:p w:rsidR="00C009F5" w:rsidRDefault="00C009F5" w:rsidP="00C009F5">
      <w:pPr>
        <w:pStyle w:val="LabStepCodeBlock"/>
      </w:pPr>
      <w:r>
        <w:t xml:space="preserve">     }</w:t>
      </w:r>
    </w:p>
    <w:p w:rsidR="00C009F5" w:rsidRDefault="00C009F5" w:rsidP="00C009F5">
      <w:pPr>
        <w:pStyle w:val="LabStepCodeBlock"/>
      </w:pPr>
    </w:p>
    <w:p w:rsidR="00C009F5" w:rsidRDefault="00C009F5" w:rsidP="00C009F5">
      <w:pPr>
        <w:pStyle w:val="LabStepCodeBlock"/>
      </w:pPr>
      <w:r>
        <w:t xml:space="preserve">     .poem_author {</w:t>
      </w:r>
    </w:p>
    <w:p w:rsidR="00C009F5" w:rsidRDefault="00C009F5" w:rsidP="00C009F5">
      <w:pPr>
        <w:pStyle w:val="LabStepCodeBlock"/>
      </w:pPr>
      <w:r>
        <w:t xml:space="preserve">       margin-top: 8px;</w:t>
      </w:r>
    </w:p>
    <w:p w:rsidR="00C009F5" w:rsidRDefault="00C009F5" w:rsidP="00C009F5">
      <w:pPr>
        <w:pStyle w:val="LabStepCodeBlock"/>
      </w:pPr>
      <w:r>
        <w:t xml:space="preserve">       font-size: 14pt;</w:t>
      </w:r>
    </w:p>
    <w:p w:rsidR="00C009F5" w:rsidRDefault="00C009F5" w:rsidP="00C009F5">
      <w:pPr>
        <w:pStyle w:val="LabStepCodeBlock"/>
      </w:pPr>
      <w:r>
        <w:t xml:space="preserve">       color: #999999;</w:t>
      </w:r>
    </w:p>
    <w:p w:rsidR="00C009F5" w:rsidRDefault="00C009F5" w:rsidP="00C009F5">
      <w:pPr>
        <w:pStyle w:val="LabStepCodeBlock"/>
      </w:pPr>
      <w:r>
        <w:t xml:space="preserve">     }</w:t>
      </w:r>
    </w:p>
    <w:p w:rsidR="005B7A5F" w:rsidRDefault="005B7A5F" w:rsidP="005B7A5F">
      <w:pPr>
        <w:pStyle w:val="LabStepCodeBlock"/>
      </w:pPr>
    </w:p>
    <w:p w:rsidR="005B7A5F" w:rsidRDefault="005B7A5F" w:rsidP="005B7A5F">
      <w:pPr>
        <w:pStyle w:val="LabStepCodeBlock"/>
      </w:pPr>
      <w:r>
        <w:t xml:space="preserve">   &lt;/style&gt;</w:t>
      </w:r>
      <w:r>
        <w:tab/>
      </w:r>
    </w:p>
    <w:p w:rsidR="005B7A5F" w:rsidRDefault="005B7A5F" w:rsidP="005B7A5F">
      <w:pPr>
        <w:pStyle w:val="LabStepCodeBlock"/>
      </w:pPr>
      <w:r>
        <w:t xml:space="preserve">&lt;/asp:Content&gt;    </w:t>
      </w:r>
    </w:p>
    <w:p w:rsidR="00EF57C3" w:rsidRDefault="00EF57C3" w:rsidP="00EF57C3">
      <w:pPr>
        <w:pStyle w:val="LabStepNumbered"/>
      </w:pPr>
      <w:r>
        <w:t xml:space="preserve">When </w:t>
      </w:r>
      <w:r w:rsidR="00205877">
        <w:t>you are done</w:t>
      </w:r>
      <w:r>
        <w:t xml:space="preserve">, </w:t>
      </w:r>
      <w:r w:rsidR="00205877">
        <w:t xml:space="preserve">the page should now look like </w:t>
      </w:r>
      <w:r w:rsidR="0006227D">
        <w:t>the one shown in the following screenshot</w:t>
      </w:r>
      <w:r w:rsidR="00205877">
        <w:t>.</w:t>
      </w:r>
      <w:r w:rsidR="0006227D">
        <w:t xml:space="preserve"> Feel free to make creative changes to the CSS shown above if you </w:t>
      </w:r>
      <w:r w:rsidR="00102B8F">
        <w:t>want to further enhance the style</w:t>
      </w:r>
      <w:r w:rsidR="0006227D">
        <w:t>.</w:t>
      </w:r>
    </w:p>
    <w:p w:rsidR="00EF57C3" w:rsidRDefault="0006227D" w:rsidP="00EF57C3">
      <w:pPr>
        <w:pStyle w:val="LabStepScreenshot"/>
      </w:pPr>
      <w:r w:rsidRPr="0006227D">
        <w:rPr>
          <w:rStyle w:val="LabStepScreenshotFrame"/>
        </w:rPr>
        <w:drawing>
          <wp:inline distT="0" distB="0" distL="0" distR="0" wp14:anchorId="09FACFDD" wp14:editId="7604F82C">
            <wp:extent cx="2985200" cy="1404518"/>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5445" cy="1404633"/>
                    </a:xfrm>
                    <a:prstGeom prst="rect">
                      <a:avLst/>
                    </a:prstGeom>
                    <a:noFill/>
                    <a:ln>
                      <a:noFill/>
                    </a:ln>
                  </pic:spPr>
                </pic:pic>
              </a:graphicData>
            </a:graphic>
          </wp:inline>
        </w:drawing>
      </w:r>
    </w:p>
    <w:p w:rsidR="00DC6543" w:rsidRDefault="00DC6543" w:rsidP="00DC6543">
      <w:pPr>
        <w:pStyle w:val="LabStepNumbered"/>
      </w:pPr>
      <w:r>
        <w:t xml:space="preserve">As you saw earlier in this exercise, the </w:t>
      </w:r>
      <w:r w:rsidRPr="00EB19E3">
        <w:rPr>
          <w:b/>
        </w:rPr>
        <w:t>Lab 2</w:t>
      </w:r>
      <w:r>
        <w:t xml:space="preserve"> site already includes a CSS file at the root of the site named </w:t>
      </w:r>
      <w:r w:rsidRPr="0006227D">
        <w:rPr>
          <w:b/>
        </w:rPr>
        <w:t>styles.css</w:t>
      </w:r>
      <w:r>
        <w:t>. Open this file in SharePoint Designer in Advanced Edit Mode.</w:t>
      </w:r>
    </w:p>
    <w:p w:rsidR="00DC6543" w:rsidRDefault="00DC6543" w:rsidP="00DC6543">
      <w:pPr>
        <w:pStyle w:val="LabStepScreenshot"/>
      </w:pPr>
      <w:r w:rsidRPr="00C009F5">
        <w:rPr>
          <w:rStyle w:val="LabStepScreenshotFrame"/>
        </w:rPr>
        <w:drawing>
          <wp:inline distT="0" distB="0" distL="0" distR="0" wp14:anchorId="37B1943D" wp14:editId="3290C359">
            <wp:extent cx="1490518" cy="8412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2086" cy="842133"/>
                    </a:xfrm>
                    <a:prstGeom prst="rect">
                      <a:avLst/>
                    </a:prstGeom>
                    <a:noFill/>
                    <a:ln>
                      <a:noFill/>
                    </a:ln>
                  </pic:spPr>
                </pic:pic>
              </a:graphicData>
            </a:graphic>
          </wp:inline>
        </w:drawing>
      </w:r>
    </w:p>
    <w:p w:rsidR="00DC6543" w:rsidRDefault="00DC6543" w:rsidP="00DC6543">
      <w:pPr>
        <w:pStyle w:val="LabStepNumbered"/>
      </w:pPr>
      <w:r>
        <w:t xml:space="preserve">Copy </w:t>
      </w:r>
      <w:r w:rsidR="00476930">
        <w:t xml:space="preserve">all the </w:t>
      </w:r>
      <w:r>
        <w:t xml:space="preserve">styles </w:t>
      </w:r>
      <w:r w:rsidR="00476930">
        <w:t xml:space="preserve">rules </w:t>
      </w:r>
      <w:r>
        <w:t xml:space="preserve">from </w:t>
      </w:r>
      <w:r w:rsidRPr="00205877">
        <w:rPr>
          <w:b/>
        </w:rPr>
        <w:t>Exercise1.aspx</w:t>
      </w:r>
      <w:r>
        <w:t xml:space="preserve"> into </w:t>
      </w:r>
      <w:r w:rsidRPr="00205877">
        <w:rPr>
          <w:b/>
        </w:rPr>
        <w:t>styles.css</w:t>
      </w:r>
      <w:r>
        <w:t xml:space="preserve">. Save your changes to </w:t>
      </w:r>
      <w:r w:rsidRPr="00205877">
        <w:rPr>
          <w:b/>
        </w:rPr>
        <w:t>styles.css</w:t>
      </w:r>
      <w:r>
        <w:t>.</w:t>
      </w:r>
    </w:p>
    <w:p w:rsidR="00DC6543" w:rsidRDefault="00DC6543" w:rsidP="00DC6543">
      <w:pPr>
        <w:pStyle w:val="LabStepNumbered"/>
      </w:pPr>
      <w:r>
        <w:t xml:space="preserve">Inside the </w:t>
      </w:r>
      <w:r w:rsidRPr="00205877">
        <w:rPr>
          <w:b/>
        </w:rPr>
        <w:t>PlaceHolderAdditionalPageHead</w:t>
      </w:r>
      <w:r>
        <w:t xml:space="preserve"> placeholder in </w:t>
      </w:r>
      <w:r w:rsidRPr="00205877">
        <w:rPr>
          <w:b/>
        </w:rPr>
        <w:t>Exercise1.aspx</w:t>
      </w:r>
      <w:r w:rsidR="00476930">
        <w:t>, remove the style rules</w:t>
      </w:r>
      <w:r>
        <w:t xml:space="preserve"> and replace them with a link to the style sheet named </w:t>
      </w:r>
      <w:r w:rsidRPr="00205877">
        <w:rPr>
          <w:b/>
        </w:rPr>
        <w:t>styles.css</w:t>
      </w:r>
      <w:r>
        <w:t>.</w:t>
      </w:r>
    </w:p>
    <w:p w:rsidR="00DC6543" w:rsidRDefault="00DC6543" w:rsidP="00DC6543">
      <w:pPr>
        <w:pStyle w:val="LabStepCodeBlock"/>
      </w:pPr>
      <w:r>
        <w:t>&lt;asp:Content ContentPlaceHolderId="PlaceHolderAdditionalPageHead" runat="server"&gt;</w:t>
      </w:r>
    </w:p>
    <w:p w:rsidR="00DC6543" w:rsidRDefault="00DC6543" w:rsidP="00DC6543">
      <w:pPr>
        <w:pStyle w:val="LabStepCodeBlock"/>
      </w:pPr>
      <w:r>
        <w:tab/>
        <w:t>&lt;link rel="stylesheet" type="text/css" href="styles.css" /&gt;</w:t>
      </w:r>
    </w:p>
    <w:p w:rsidR="00DC6543" w:rsidRDefault="00DC6543" w:rsidP="00DC6543">
      <w:pPr>
        <w:pStyle w:val="LabStepCodeBlock"/>
      </w:pPr>
      <w:r>
        <w:t xml:space="preserve">&lt;/asp:Content&gt;     </w:t>
      </w:r>
    </w:p>
    <w:p w:rsidR="00DC6543" w:rsidRDefault="00DC6543" w:rsidP="00DC6543">
      <w:pPr>
        <w:pStyle w:val="LabStepNumbered"/>
      </w:pPr>
      <w:r>
        <w:lastRenderedPageBreak/>
        <w:t xml:space="preserve">Save all your work and test through the browser. You should see the page for </w:t>
      </w:r>
      <w:r w:rsidRPr="00205877">
        <w:rPr>
          <w:b/>
        </w:rPr>
        <w:t>Exercise1.aspx</w:t>
      </w:r>
      <w:r>
        <w:t xml:space="preserve"> looks the same as it did before through the browser. However, the difference is that </w:t>
      </w:r>
      <w:r w:rsidR="00476930">
        <w:t xml:space="preserve">the </w:t>
      </w:r>
      <w:r>
        <w:t xml:space="preserve">CSS rules are </w:t>
      </w:r>
      <w:r w:rsidR="00476930">
        <w:t xml:space="preserve">now </w:t>
      </w:r>
      <w:r>
        <w:t>being read from a separate CSS file that can be used across pages.</w:t>
      </w:r>
    </w:p>
    <w:p w:rsidR="00DC6543" w:rsidRDefault="00DC6543" w:rsidP="00812ACA">
      <w:pPr>
        <w:pStyle w:val="Heading3"/>
      </w:pPr>
      <w:r>
        <w:t>Exercise 2</w:t>
      </w:r>
      <w:r w:rsidRPr="00FC79BD">
        <w:t xml:space="preserve">: </w:t>
      </w:r>
      <w:r>
        <w:t>Floating a div element</w:t>
      </w:r>
    </w:p>
    <w:p w:rsidR="00DC6543" w:rsidRDefault="00DC6543" w:rsidP="00DC6543">
      <w:pPr>
        <w:pStyle w:val="LabExerciseCallout"/>
      </w:pPr>
      <w:r w:rsidRPr="00AB0146">
        <w:t xml:space="preserve">In this exercise you will </w:t>
      </w:r>
      <w:r>
        <w:t>use CSS to float a div with a picture.</w:t>
      </w:r>
    </w:p>
    <w:p w:rsidR="0043701F" w:rsidRDefault="00DC6543" w:rsidP="004F43F0">
      <w:pPr>
        <w:pStyle w:val="LabStepNumbered"/>
        <w:numPr>
          <w:ilvl w:val="0"/>
          <w:numId w:val="7"/>
        </w:numPr>
      </w:pPr>
      <w:r>
        <w:t xml:space="preserve">In this exercise </w:t>
      </w:r>
      <w:r w:rsidR="00C009F5">
        <w:t xml:space="preserve">you </w:t>
      </w:r>
      <w:r w:rsidR="00875956">
        <w:t xml:space="preserve">will </w:t>
      </w:r>
      <w:r w:rsidR="00C009F5">
        <w:t xml:space="preserve">work on the page named </w:t>
      </w:r>
      <w:r w:rsidR="00C009F5" w:rsidRPr="00DC6543">
        <w:rPr>
          <w:b/>
        </w:rPr>
        <w:t>Exercise2.aspx</w:t>
      </w:r>
      <w:r w:rsidR="00C009F5">
        <w:t xml:space="preserve">. </w:t>
      </w:r>
      <w:r w:rsidR="0043701F">
        <w:t xml:space="preserve">In the browser, examine the page </w:t>
      </w:r>
      <w:r w:rsidR="00C009F5">
        <w:t>by click</w:t>
      </w:r>
      <w:r w:rsidR="005C1DCA">
        <w:t>ing</w:t>
      </w:r>
      <w:r w:rsidR="00C009F5">
        <w:t xml:space="preserve"> the </w:t>
      </w:r>
      <w:r w:rsidR="00C009F5" w:rsidRPr="00DC6543">
        <w:rPr>
          <w:b/>
        </w:rPr>
        <w:t>Exercise 2</w:t>
      </w:r>
      <w:r w:rsidR="00C009F5">
        <w:t xml:space="preserve"> link in the Quick launch bar</w:t>
      </w:r>
      <w:r w:rsidR="0043701F">
        <w:t>.</w:t>
      </w:r>
      <w:r w:rsidR="00C009F5">
        <w:t xml:space="preserve"> As you can see this page needs some work.</w:t>
      </w:r>
    </w:p>
    <w:p w:rsidR="0043701F" w:rsidRDefault="00C009F5" w:rsidP="0043701F">
      <w:pPr>
        <w:pStyle w:val="LabStepScreenshot"/>
      </w:pPr>
      <w:r w:rsidRPr="00C009F5">
        <w:rPr>
          <w:rStyle w:val="LabStepScreenshotFrame"/>
        </w:rPr>
        <w:drawing>
          <wp:inline distT="0" distB="0" distL="0" distR="0" wp14:anchorId="76A30957" wp14:editId="67AA50E7">
            <wp:extent cx="3101645" cy="1352202"/>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7924" cy="1368018"/>
                    </a:xfrm>
                    <a:prstGeom prst="rect">
                      <a:avLst/>
                    </a:prstGeom>
                    <a:noFill/>
                    <a:ln>
                      <a:noFill/>
                    </a:ln>
                  </pic:spPr>
                </pic:pic>
              </a:graphicData>
            </a:graphic>
          </wp:inline>
        </w:drawing>
      </w:r>
    </w:p>
    <w:p w:rsidR="005C1DCA" w:rsidRDefault="005C1DCA" w:rsidP="00EF57C3">
      <w:pPr>
        <w:pStyle w:val="LabStepNumbered"/>
      </w:pPr>
      <w:r>
        <w:t xml:space="preserve">In SharePoint Designer, </w:t>
      </w:r>
      <w:r w:rsidR="0043701F">
        <w:t xml:space="preserve">open </w:t>
      </w:r>
      <w:r>
        <w:t xml:space="preserve">the page named </w:t>
      </w:r>
      <w:r w:rsidR="0043701F" w:rsidRPr="005C1DCA">
        <w:rPr>
          <w:b/>
        </w:rPr>
        <w:t>Exercise2.aspx</w:t>
      </w:r>
      <w:r w:rsidR="0043701F">
        <w:t xml:space="preserve"> in advanced edit mode and </w:t>
      </w:r>
      <w:r>
        <w:t xml:space="preserve">examine the contents </w:t>
      </w:r>
      <w:r w:rsidR="00476930">
        <w:t>of</w:t>
      </w:r>
      <w:r w:rsidR="0043701F">
        <w:t xml:space="preserve"> the page</w:t>
      </w:r>
      <w:r>
        <w:t xml:space="preserve">. As you can see, this page is already linked to the style sheet named </w:t>
      </w:r>
      <w:r w:rsidRPr="0043701F">
        <w:rPr>
          <w:b/>
        </w:rPr>
        <w:t>styles.css</w:t>
      </w:r>
      <w:r>
        <w:t xml:space="preserve">. This means you can make changes to the look and feel of </w:t>
      </w:r>
      <w:r w:rsidRPr="0043701F">
        <w:rPr>
          <w:b/>
        </w:rPr>
        <w:t>Exercise2.aspx</w:t>
      </w:r>
      <w:r>
        <w:t xml:space="preserve"> by modifying </w:t>
      </w:r>
      <w:r w:rsidRPr="0043701F">
        <w:rPr>
          <w:b/>
        </w:rPr>
        <w:t>styles.css</w:t>
      </w:r>
      <w:r>
        <w:t>.</w:t>
      </w:r>
    </w:p>
    <w:p w:rsidR="005C1DCA" w:rsidRDefault="005C1DCA" w:rsidP="005C1DCA">
      <w:pPr>
        <w:pStyle w:val="LabStepCodeBlock"/>
      </w:pPr>
      <w:r>
        <w:t>&lt;asp:Content ContentPlaceHolderId="PlaceHolderAdditionalPageHead" runat="server"&gt;</w:t>
      </w:r>
    </w:p>
    <w:p w:rsidR="005C1DCA" w:rsidRDefault="005C1DCA" w:rsidP="005C1DCA">
      <w:pPr>
        <w:pStyle w:val="LabStepCodeBlock"/>
      </w:pPr>
      <w:r>
        <w:tab/>
        <w:t>&lt;link rel="stylesheet" type="text/css" href="styles.css" /&gt;</w:t>
      </w:r>
    </w:p>
    <w:p w:rsidR="005C1DCA" w:rsidRDefault="005C1DCA" w:rsidP="005C1DCA">
      <w:pPr>
        <w:pStyle w:val="LabStepCodeBlock"/>
      </w:pPr>
      <w:r>
        <w:t xml:space="preserve">&lt;/asp:Content&gt;  </w:t>
      </w:r>
    </w:p>
    <w:p w:rsidR="0043701F" w:rsidRDefault="005C1DCA" w:rsidP="00EF57C3">
      <w:pPr>
        <w:pStyle w:val="LabStepNumbered"/>
      </w:pPr>
      <w:r>
        <w:t xml:space="preserve">Examine the HTML content inside of </w:t>
      </w:r>
      <w:r w:rsidRPr="00EF57C3">
        <w:rPr>
          <w:b/>
        </w:rPr>
        <w:t>PlaceHolderMain</w:t>
      </w:r>
      <w:r>
        <w:t xml:space="preserve">. Note that there is a top-level div element with a class of </w:t>
      </w:r>
      <w:r w:rsidRPr="005C1DCA">
        <w:rPr>
          <w:b/>
        </w:rPr>
        <w:t>bio</w:t>
      </w:r>
      <w:r>
        <w:t xml:space="preserve">. There </w:t>
      </w:r>
      <w:r w:rsidR="00102B8F">
        <w:t xml:space="preserve">are </w:t>
      </w:r>
      <w:r>
        <w:t>three more inner div elements with class</w:t>
      </w:r>
      <w:r w:rsidR="004F18BB">
        <w:t>es</w:t>
      </w:r>
      <w:r>
        <w:t xml:space="preserve"> named </w:t>
      </w:r>
      <w:r w:rsidRPr="005C1DCA">
        <w:rPr>
          <w:b/>
        </w:rPr>
        <w:t>bio_picture</w:t>
      </w:r>
      <w:r>
        <w:t xml:space="preserve">, </w:t>
      </w:r>
      <w:r w:rsidRPr="005C1DCA">
        <w:rPr>
          <w:b/>
        </w:rPr>
        <w:t>bio_title</w:t>
      </w:r>
      <w:r>
        <w:t xml:space="preserve"> and </w:t>
      </w:r>
      <w:r w:rsidRPr="005C1DCA">
        <w:rPr>
          <w:b/>
        </w:rPr>
        <w:t>bio_content</w:t>
      </w:r>
      <w:r>
        <w:t>.</w:t>
      </w:r>
    </w:p>
    <w:p w:rsidR="0043701F" w:rsidRDefault="0043701F" w:rsidP="0043701F">
      <w:pPr>
        <w:pStyle w:val="LabStepCodeBlock"/>
      </w:pPr>
      <w:r>
        <w:t>&lt;div class="bio"&gt;</w:t>
      </w:r>
    </w:p>
    <w:p w:rsidR="0043701F" w:rsidRDefault="0043701F" w:rsidP="0043701F">
      <w:pPr>
        <w:pStyle w:val="LabStepCodeBlock"/>
      </w:pPr>
      <w:r>
        <w:t xml:space="preserve">  &lt;div class="bio_picture"&gt;&lt;img src="images/Justin_Bieber.jpg" /&gt;&lt;/div&gt;</w:t>
      </w:r>
    </w:p>
    <w:p w:rsidR="0043701F" w:rsidRDefault="0043701F" w:rsidP="0043701F">
      <w:pPr>
        <w:pStyle w:val="LabStepCodeBlock"/>
      </w:pPr>
      <w:r>
        <w:t xml:space="preserve">  &lt;div class="bio_title"&gt;About Justin Beiber&lt;/div&gt;</w:t>
      </w:r>
    </w:p>
    <w:p w:rsidR="0043701F" w:rsidRDefault="0043701F" w:rsidP="0043701F">
      <w:pPr>
        <w:pStyle w:val="LabStepCodeBlock"/>
      </w:pPr>
      <w:r>
        <w:t xml:space="preserve">  &lt;div class="bio_content"&gt;</w:t>
      </w:r>
    </w:p>
    <w:p w:rsidR="0043701F" w:rsidRDefault="0043701F" w:rsidP="0043701F">
      <w:pPr>
        <w:pStyle w:val="LabStepCodeBlock"/>
      </w:pPr>
      <w:r>
        <w:t xml:space="preserve">    &lt;p&gt;Justin Drew Bieber is a Canadian...&lt;/p&gt;</w:t>
      </w:r>
    </w:p>
    <w:p w:rsidR="0043701F" w:rsidRDefault="0043701F" w:rsidP="0043701F">
      <w:pPr>
        <w:pStyle w:val="LabStepCodeBlock"/>
      </w:pPr>
      <w:r>
        <w:t xml:space="preserve">    &lt;p&gt;</w:t>
      </w:r>
      <w:r w:rsidR="00AB09B9">
        <w:t>His first full studio release</w:t>
      </w:r>
      <w:r>
        <w:t>... &lt;/p&gt;</w:t>
      </w:r>
    </w:p>
    <w:p w:rsidR="0043701F" w:rsidRDefault="0043701F" w:rsidP="0043701F">
      <w:pPr>
        <w:pStyle w:val="LabStepCodeBlock"/>
      </w:pPr>
      <w:r>
        <w:t xml:space="preserve">    &lt;p&gt;The singer has been nominated... &lt;/p&gt;</w:t>
      </w:r>
    </w:p>
    <w:p w:rsidR="0043701F" w:rsidRDefault="0043701F" w:rsidP="0043701F">
      <w:pPr>
        <w:pStyle w:val="LabStepCodeBlock"/>
      </w:pPr>
      <w:r>
        <w:t xml:space="preserve">  &lt;div&gt;</w:t>
      </w:r>
    </w:p>
    <w:p w:rsidR="0043701F" w:rsidRDefault="0043701F" w:rsidP="0043701F">
      <w:pPr>
        <w:pStyle w:val="LabStepCodeBlock"/>
      </w:pPr>
      <w:r>
        <w:t>&lt;/div&gt;</w:t>
      </w:r>
    </w:p>
    <w:p w:rsidR="0043701F" w:rsidRDefault="0043701F" w:rsidP="00EF57C3">
      <w:pPr>
        <w:pStyle w:val="LabStepNumbered"/>
      </w:pPr>
      <w:r>
        <w:t xml:space="preserve">Add the following </w:t>
      </w:r>
      <w:r w:rsidR="005C1DCA">
        <w:t xml:space="preserve">CSS rules </w:t>
      </w:r>
      <w:r>
        <w:t xml:space="preserve">to </w:t>
      </w:r>
      <w:r w:rsidRPr="005C1DCA">
        <w:rPr>
          <w:b/>
        </w:rPr>
        <w:t>styles.css</w:t>
      </w:r>
      <w:r>
        <w:t xml:space="preserve"> and save your work.</w:t>
      </w:r>
    </w:p>
    <w:p w:rsidR="00A704EC" w:rsidRPr="00A704EC" w:rsidRDefault="00A704EC" w:rsidP="00A704EC">
      <w:pPr>
        <w:pStyle w:val="LabStepCodeBlock"/>
      </w:pPr>
      <w:r w:rsidRPr="00A704EC">
        <w:t>.bio {</w:t>
      </w:r>
    </w:p>
    <w:p w:rsidR="00A704EC" w:rsidRPr="00A704EC" w:rsidRDefault="00A704EC" w:rsidP="00A704EC">
      <w:pPr>
        <w:pStyle w:val="LabStepCodeBlock"/>
      </w:pPr>
      <w:r w:rsidRPr="00A704EC">
        <w:t xml:space="preserve">  margin-top: 20px;</w:t>
      </w:r>
    </w:p>
    <w:p w:rsidR="00A704EC" w:rsidRPr="00A704EC" w:rsidRDefault="00A704EC" w:rsidP="00A704EC">
      <w:pPr>
        <w:pStyle w:val="LabStepCodeBlock"/>
      </w:pPr>
      <w:r w:rsidRPr="00A704EC">
        <w:t xml:space="preserve">  margin-left: 20px;</w:t>
      </w:r>
    </w:p>
    <w:p w:rsidR="00A704EC" w:rsidRPr="00A704EC" w:rsidRDefault="00A704EC" w:rsidP="00A704EC">
      <w:pPr>
        <w:pStyle w:val="LabStepCodeBlock"/>
      </w:pPr>
      <w:r w:rsidRPr="00A704EC">
        <w:t xml:space="preserve">  padding: 12px;</w:t>
      </w:r>
    </w:p>
    <w:p w:rsidR="00A704EC" w:rsidRPr="00A704EC" w:rsidRDefault="00A704EC" w:rsidP="00A704EC">
      <w:pPr>
        <w:pStyle w:val="LabStepCodeBlock"/>
      </w:pPr>
      <w:r w:rsidRPr="00A704EC">
        <w:t xml:space="preserve">  background-color: #EEEEEE;</w:t>
      </w:r>
    </w:p>
    <w:p w:rsidR="00A704EC" w:rsidRPr="00A704EC" w:rsidRDefault="00A704EC" w:rsidP="00A704EC">
      <w:pPr>
        <w:pStyle w:val="LabStepCodeBlock"/>
      </w:pPr>
      <w:r w:rsidRPr="00A704EC">
        <w:t xml:space="preserve">  border: solid 1px #CCCCCC;</w:t>
      </w:r>
    </w:p>
    <w:p w:rsidR="00A704EC" w:rsidRPr="00A704EC" w:rsidRDefault="00A704EC" w:rsidP="00A704EC">
      <w:pPr>
        <w:pStyle w:val="LabStepCodeBlock"/>
      </w:pPr>
      <w:r w:rsidRPr="00A704EC">
        <w:t xml:space="preserve">  width: 480px;</w:t>
      </w:r>
    </w:p>
    <w:p w:rsidR="00A704EC" w:rsidRPr="00A704EC" w:rsidRDefault="00A704EC" w:rsidP="00A704EC">
      <w:pPr>
        <w:pStyle w:val="LabStepCodeBlock"/>
      </w:pPr>
      <w:r w:rsidRPr="00A704EC">
        <w:t>}</w:t>
      </w:r>
    </w:p>
    <w:p w:rsidR="00A704EC" w:rsidRPr="00A704EC" w:rsidRDefault="00A704EC" w:rsidP="00A704EC">
      <w:pPr>
        <w:pStyle w:val="LabStepCodeBlock"/>
      </w:pPr>
    </w:p>
    <w:p w:rsidR="00A704EC" w:rsidRPr="00A704EC" w:rsidRDefault="00A704EC" w:rsidP="00A704EC">
      <w:pPr>
        <w:pStyle w:val="LabStepCodeBlock"/>
      </w:pPr>
      <w:r w:rsidRPr="00A704EC">
        <w:t>.bio_picture {</w:t>
      </w:r>
    </w:p>
    <w:p w:rsidR="00A704EC" w:rsidRPr="00A704EC" w:rsidRDefault="00A704EC" w:rsidP="00A704EC">
      <w:pPr>
        <w:pStyle w:val="LabStepCodeBlock"/>
      </w:pPr>
      <w:r w:rsidRPr="00A704EC">
        <w:t xml:space="preserve">  float: left;</w:t>
      </w:r>
    </w:p>
    <w:p w:rsidR="00A704EC" w:rsidRPr="00A704EC" w:rsidRDefault="00A704EC" w:rsidP="00A704EC">
      <w:pPr>
        <w:pStyle w:val="LabStepCodeBlock"/>
      </w:pPr>
      <w:r w:rsidRPr="00A704EC">
        <w:t xml:space="preserve">  margin-right: 8px;</w:t>
      </w:r>
    </w:p>
    <w:p w:rsidR="00A704EC" w:rsidRPr="00A704EC" w:rsidRDefault="00A704EC" w:rsidP="00A704EC">
      <w:pPr>
        <w:pStyle w:val="LabStepCodeBlock"/>
      </w:pPr>
      <w:r w:rsidRPr="00A704EC">
        <w:t xml:space="preserve">  margin-bottom: 8px;</w:t>
      </w:r>
    </w:p>
    <w:p w:rsidR="00A704EC" w:rsidRPr="00A704EC" w:rsidRDefault="00A704EC" w:rsidP="00A704EC">
      <w:pPr>
        <w:pStyle w:val="LabStepCodeBlock"/>
      </w:pPr>
      <w:r w:rsidRPr="00A704EC">
        <w:t>}</w:t>
      </w:r>
    </w:p>
    <w:p w:rsidR="00A704EC" w:rsidRPr="00A704EC" w:rsidRDefault="00A704EC" w:rsidP="00A704EC">
      <w:pPr>
        <w:pStyle w:val="LabStepCodeBlock"/>
      </w:pPr>
    </w:p>
    <w:p w:rsidR="00A704EC" w:rsidRPr="00A704EC" w:rsidRDefault="00A704EC" w:rsidP="00A704EC">
      <w:pPr>
        <w:pStyle w:val="LabStepCodeBlock"/>
      </w:pPr>
      <w:r w:rsidRPr="00A704EC">
        <w:t>.bio_title {</w:t>
      </w:r>
    </w:p>
    <w:p w:rsidR="00A704EC" w:rsidRPr="00A704EC" w:rsidRDefault="00A704EC" w:rsidP="00A704EC">
      <w:pPr>
        <w:pStyle w:val="LabStepCodeBlock"/>
      </w:pPr>
      <w:r w:rsidRPr="00A704EC">
        <w:t xml:space="preserve">  font-size: 12pt;</w:t>
      </w:r>
    </w:p>
    <w:p w:rsidR="00A704EC" w:rsidRPr="00A704EC" w:rsidRDefault="00A704EC" w:rsidP="00A704EC">
      <w:pPr>
        <w:pStyle w:val="LabStepCodeBlock"/>
      </w:pPr>
      <w:r w:rsidRPr="00A704EC">
        <w:t xml:space="preserve">  color: #333333;</w:t>
      </w:r>
    </w:p>
    <w:p w:rsidR="00A704EC" w:rsidRPr="00A704EC" w:rsidRDefault="00A704EC" w:rsidP="00A704EC">
      <w:pPr>
        <w:pStyle w:val="LabStepCodeBlock"/>
      </w:pPr>
      <w:r w:rsidRPr="00A704EC">
        <w:t>}</w:t>
      </w:r>
    </w:p>
    <w:p w:rsidR="00A704EC" w:rsidRPr="00A704EC" w:rsidRDefault="00A704EC" w:rsidP="00A704EC">
      <w:pPr>
        <w:pStyle w:val="LabStepCodeBlock"/>
      </w:pPr>
    </w:p>
    <w:p w:rsidR="00A704EC" w:rsidRPr="00A704EC" w:rsidRDefault="00A704EC" w:rsidP="00A704EC">
      <w:pPr>
        <w:pStyle w:val="LabStepCodeBlock"/>
      </w:pPr>
      <w:r w:rsidRPr="00A704EC">
        <w:t>.bio_content {</w:t>
      </w:r>
    </w:p>
    <w:p w:rsidR="00A704EC" w:rsidRPr="00A704EC" w:rsidRDefault="00A704EC" w:rsidP="00A704EC">
      <w:pPr>
        <w:pStyle w:val="LabStepCodeBlock"/>
      </w:pPr>
      <w:r w:rsidRPr="00A704EC">
        <w:lastRenderedPageBreak/>
        <w:t xml:space="preserve">  font-size: 10pt;</w:t>
      </w:r>
    </w:p>
    <w:p w:rsidR="00A704EC" w:rsidRPr="00A704EC" w:rsidRDefault="00A704EC" w:rsidP="00A704EC">
      <w:pPr>
        <w:pStyle w:val="LabStepCodeBlock"/>
      </w:pPr>
      <w:r w:rsidRPr="00A704EC">
        <w:t xml:space="preserve">  color: #999999;</w:t>
      </w:r>
    </w:p>
    <w:p w:rsidR="00A704EC" w:rsidRPr="00A704EC" w:rsidRDefault="00A704EC" w:rsidP="00A704EC">
      <w:pPr>
        <w:pStyle w:val="LabStepCodeBlock"/>
      </w:pPr>
      <w:r w:rsidRPr="00A704EC">
        <w:t xml:space="preserve">  text-align:justify;</w:t>
      </w:r>
    </w:p>
    <w:p w:rsidR="005B7A5F" w:rsidRDefault="00A704EC" w:rsidP="00A704EC">
      <w:pPr>
        <w:pStyle w:val="LabStepCodeBlock"/>
      </w:pPr>
      <w:r w:rsidRPr="00A704EC">
        <w:t>}</w:t>
      </w:r>
    </w:p>
    <w:p w:rsidR="0043701F" w:rsidRDefault="00A704EC" w:rsidP="0043701F">
      <w:pPr>
        <w:pStyle w:val="LabStepNumbered"/>
      </w:pPr>
      <w:r>
        <w:t>In the browser, r</w:t>
      </w:r>
      <w:r w:rsidR="0043701F">
        <w:t xml:space="preserve">efresh </w:t>
      </w:r>
      <w:r>
        <w:t xml:space="preserve">the page named </w:t>
      </w:r>
      <w:r w:rsidR="0043701F" w:rsidRPr="00A704EC">
        <w:rPr>
          <w:b/>
        </w:rPr>
        <w:t>Exercise2.aspx</w:t>
      </w:r>
      <w:r>
        <w:t>.</w:t>
      </w:r>
      <w:r w:rsidR="00102B8F">
        <w:t xml:space="preserve"> </w:t>
      </w:r>
      <w:r>
        <w:t>Y</w:t>
      </w:r>
      <w:r w:rsidR="0043701F">
        <w:t>ou should see a better looking page.</w:t>
      </w:r>
      <w:r>
        <w:t xml:space="preserve"> Feel free to add embellishments </w:t>
      </w:r>
      <w:r w:rsidR="00476930">
        <w:t xml:space="preserve">to the styling </w:t>
      </w:r>
      <w:r>
        <w:t>if you would like.</w:t>
      </w:r>
    </w:p>
    <w:p w:rsidR="0043701F" w:rsidRDefault="005C1DCA" w:rsidP="0043701F">
      <w:pPr>
        <w:pStyle w:val="LabStepScreenshot"/>
      </w:pPr>
      <w:r w:rsidRPr="005C1DCA">
        <w:rPr>
          <w:rStyle w:val="LabStepScreenshotFrame"/>
        </w:rPr>
        <w:drawing>
          <wp:inline distT="0" distB="0" distL="0" distR="0" wp14:anchorId="0BEEA954" wp14:editId="5DE2B535">
            <wp:extent cx="4762195" cy="246306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4519" cy="2464267"/>
                    </a:xfrm>
                    <a:prstGeom prst="rect">
                      <a:avLst/>
                    </a:prstGeom>
                    <a:noFill/>
                    <a:ln>
                      <a:noFill/>
                    </a:ln>
                  </pic:spPr>
                </pic:pic>
              </a:graphicData>
            </a:graphic>
          </wp:inline>
        </w:drawing>
      </w:r>
    </w:p>
    <w:p w:rsidR="00A704EC" w:rsidRDefault="00A704EC" w:rsidP="00812ACA">
      <w:pPr>
        <w:pStyle w:val="Heading3"/>
      </w:pPr>
      <w:r>
        <w:t xml:space="preserve">Exercise </w:t>
      </w:r>
      <w:r w:rsidR="00DC6543">
        <w:t>3</w:t>
      </w:r>
      <w:r w:rsidRPr="00FC79BD">
        <w:t xml:space="preserve">: </w:t>
      </w:r>
      <w:r>
        <w:t>Creating Columns with CSS</w:t>
      </w:r>
    </w:p>
    <w:p w:rsidR="00162517" w:rsidRDefault="00162517" w:rsidP="00162517">
      <w:pPr>
        <w:pStyle w:val="LabExerciseCallout"/>
      </w:pPr>
      <w:r w:rsidRPr="00AB0146">
        <w:t xml:space="preserve">In this exercise you will </w:t>
      </w:r>
      <w:r>
        <w:t>work with CSS for modifying div elements that act as containers for inner elements. This will give you a chance to work with floating div elements and creating page layouts using columns.</w:t>
      </w:r>
    </w:p>
    <w:p w:rsidR="00162517" w:rsidRDefault="00162517" w:rsidP="004F43F0">
      <w:pPr>
        <w:pStyle w:val="LabStepNumbered"/>
        <w:numPr>
          <w:ilvl w:val="0"/>
          <w:numId w:val="6"/>
        </w:numPr>
      </w:pPr>
      <w:r>
        <w:t xml:space="preserve">In SharePoint Designer, open the page named </w:t>
      </w:r>
      <w:r w:rsidRPr="00162517">
        <w:rPr>
          <w:b/>
        </w:rPr>
        <w:t>Exercise</w:t>
      </w:r>
      <w:r>
        <w:rPr>
          <w:b/>
        </w:rPr>
        <w:t>3</w:t>
      </w:r>
      <w:r w:rsidRPr="00162517">
        <w:rPr>
          <w:b/>
        </w:rPr>
        <w:t>.aspx</w:t>
      </w:r>
      <w:r>
        <w:t xml:space="preserve"> in advanced edit mode and examine the contents in the page. As you can see, this page is already linked to the style sheet named </w:t>
      </w:r>
      <w:r w:rsidRPr="00162517">
        <w:rPr>
          <w:b/>
        </w:rPr>
        <w:t>styles.css</w:t>
      </w:r>
      <w:r>
        <w:t>.</w:t>
      </w:r>
    </w:p>
    <w:p w:rsidR="00162517" w:rsidRDefault="00162517" w:rsidP="00162517">
      <w:pPr>
        <w:pStyle w:val="LabStepCodeBlock"/>
      </w:pPr>
      <w:r>
        <w:t>&lt;asp:Content ContentPlaceHolderId="PlaceHolderAdditionalPageHead" runat="server"&gt;</w:t>
      </w:r>
    </w:p>
    <w:p w:rsidR="00162517" w:rsidRDefault="00162517" w:rsidP="00162517">
      <w:pPr>
        <w:pStyle w:val="LabStepCodeBlock"/>
      </w:pPr>
      <w:r>
        <w:tab/>
        <w:t>&lt;link rel="stylesheet" type="text/css" href="styles.css" /&gt;</w:t>
      </w:r>
    </w:p>
    <w:p w:rsidR="00162517" w:rsidRDefault="00162517" w:rsidP="00162517">
      <w:pPr>
        <w:pStyle w:val="LabStepCodeBlock"/>
      </w:pPr>
      <w:r>
        <w:t xml:space="preserve">&lt;/asp:Content&gt;  </w:t>
      </w:r>
    </w:p>
    <w:p w:rsidR="00162517" w:rsidRDefault="00162517" w:rsidP="00162517">
      <w:pPr>
        <w:pStyle w:val="LabStepNumbered"/>
      </w:pPr>
      <w:r>
        <w:t xml:space="preserve">Examine the HTML content inside of </w:t>
      </w:r>
      <w:r w:rsidRPr="00EF57C3">
        <w:rPr>
          <w:b/>
        </w:rPr>
        <w:t>PlaceHolderMain</w:t>
      </w:r>
      <w:r>
        <w:t xml:space="preserve">. Note that there are top-level div elements with </w:t>
      </w:r>
      <w:r w:rsidR="00DC6543">
        <w:t xml:space="preserve">id values of </w:t>
      </w:r>
      <w:r w:rsidRPr="00162517">
        <w:rPr>
          <w:b/>
        </w:rPr>
        <w:t>left_column</w:t>
      </w:r>
      <w:r>
        <w:t xml:space="preserve"> and </w:t>
      </w:r>
      <w:r w:rsidRPr="00162517">
        <w:rPr>
          <w:b/>
        </w:rPr>
        <w:t>right_column</w:t>
      </w:r>
      <w:r w:rsidR="00DC6543">
        <w:t>. In</w:t>
      </w:r>
      <w:r>
        <w:t xml:space="preserve">side these top-level div elements </w:t>
      </w:r>
      <w:r w:rsidR="00102B8F">
        <w:t xml:space="preserve">there </w:t>
      </w:r>
      <w:r>
        <w:t xml:space="preserve">are div elements structured just like the div elements in </w:t>
      </w:r>
      <w:r w:rsidRPr="00162517">
        <w:rPr>
          <w:b/>
        </w:rPr>
        <w:t>Exercise 2</w:t>
      </w:r>
      <w:r w:rsidR="00DC6543">
        <w:t>. Mo</w:t>
      </w:r>
      <w:r>
        <w:t xml:space="preserve">re specifically, there is an outer div element with a class of </w:t>
      </w:r>
      <w:r w:rsidRPr="00162517">
        <w:rPr>
          <w:b/>
        </w:rPr>
        <w:t>bio</w:t>
      </w:r>
      <w:r>
        <w:t xml:space="preserve"> and three inner div elements with class named </w:t>
      </w:r>
      <w:r w:rsidRPr="005C1DCA">
        <w:rPr>
          <w:b/>
        </w:rPr>
        <w:t>bio_picture</w:t>
      </w:r>
      <w:r>
        <w:t xml:space="preserve">, </w:t>
      </w:r>
      <w:r w:rsidRPr="005C1DCA">
        <w:rPr>
          <w:b/>
        </w:rPr>
        <w:t>bio_title</w:t>
      </w:r>
      <w:r>
        <w:t xml:space="preserve"> and </w:t>
      </w:r>
      <w:r w:rsidRPr="005C1DCA">
        <w:rPr>
          <w:b/>
        </w:rPr>
        <w:t>bio_content</w:t>
      </w:r>
      <w:r>
        <w:t>.</w:t>
      </w:r>
    </w:p>
    <w:p w:rsidR="00162517" w:rsidRDefault="00162517" w:rsidP="00162517">
      <w:pPr>
        <w:pStyle w:val="LabStepCodeBlock"/>
      </w:pPr>
      <w:r>
        <w:t>&lt;div id="left_column" &gt;</w:t>
      </w:r>
    </w:p>
    <w:p w:rsidR="00162517" w:rsidRDefault="00162517" w:rsidP="00162517">
      <w:pPr>
        <w:pStyle w:val="LabStepCodeBlock"/>
      </w:pPr>
      <w:r>
        <w:t xml:space="preserve">  &lt;div class="bio"&gt;</w:t>
      </w:r>
    </w:p>
    <w:p w:rsidR="00162517" w:rsidRDefault="00162517" w:rsidP="00162517">
      <w:pPr>
        <w:pStyle w:val="LabStepCodeBlock"/>
      </w:pPr>
      <w:r>
        <w:t xml:space="preserve">    &lt;div class="bio_picture"&gt;&lt;img src="images/Beatles.jpg" /&gt;&lt;/div&gt;</w:t>
      </w:r>
    </w:p>
    <w:p w:rsidR="00162517" w:rsidRDefault="00162517" w:rsidP="00162517">
      <w:pPr>
        <w:pStyle w:val="LabStepCodeBlock"/>
      </w:pPr>
      <w:r>
        <w:t xml:space="preserve">    &lt;div class="bio_title"&gt;The Beatles&lt;/div&gt;</w:t>
      </w:r>
    </w:p>
    <w:p w:rsidR="00162517" w:rsidRDefault="00162517" w:rsidP="00162517">
      <w:pPr>
        <w:pStyle w:val="LabStepCodeBlock"/>
      </w:pPr>
      <w:r>
        <w:t xml:space="preserve">    &lt;div class="bio_content"&gt;</w:t>
      </w:r>
    </w:p>
    <w:p w:rsidR="00162517" w:rsidRDefault="00162517" w:rsidP="00162517">
      <w:pPr>
        <w:pStyle w:val="LabStepCodeBlock"/>
      </w:pPr>
      <w:r>
        <w:t xml:space="preserve">      &lt;p&gt;The Beatles were an English rock band..&lt;/p&gt;</w:t>
      </w:r>
    </w:p>
    <w:p w:rsidR="00162517" w:rsidRDefault="00162517" w:rsidP="00162517">
      <w:pPr>
        <w:pStyle w:val="LabStepCodeBlock"/>
      </w:pPr>
      <w:r>
        <w:t xml:space="preserve">      &lt;p&gt;Initially a five-piece line-up...&lt;/p&gt;</w:t>
      </w:r>
    </w:p>
    <w:p w:rsidR="00162517" w:rsidRDefault="00162517" w:rsidP="00162517">
      <w:pPr>
        <w:pStyle w:val="LabStepCodeBlock"/>
      </w:pPr>
      <w:r>
        <w:t xml:space="preserve">      &lt;p&gt;During their studio years, they...&lt;/p&gt;</w:t>
      </w:r>
    </w:p>
    <w:p w:rsidR="00162517" w:rsidRDefault="00162517" w:rsidP="00162517">
      <w:pPr>
        <w:pStyle w:val="LabStepCodeBlock"/>
      </w:pPr>
      <w:r>
        <w:t xml:space="preserve">    &lt;/div&gt;</w:t>
      </w:r>
    </w:p>
    <w:p w:rsidR="00162517" w:rsidRDefault="00162517" w:rsidP="00162517">
      <w:pPr>
        <w:pStyle w:val="LabStepCodeBlock"/>
      </w:pPr>
      <w:r>
        <w:t xml:space="preserve">  &lt;/div&gt;</w:t>
      </w:r>
    </w:p>
    <w:p w:rsidR="00162517" w:rsidRDefault="00162517" w:rsidP="00162517">
      <w:pPr>
        <w:pStyle w:val="LabStepCodeBlock"/>
      </w:pPr>
      <w:r>
        <w:t>&lt;/div&gt;</w:t>
      </w:r>
    </w:p>
    <w:p w:rsidR="00162517" w:rsidRDefault="00162517" w:rsidP="00162517">
      <w:pPr>
        <w:pStyle w:val="LabStepCodeBlock"/>
      </w:pPr>
    </w:p>
    <w:p w:rsidR="00162517" w:rsidRDefault="00162517" w:rsidP="00162517">
      <w:pPr>
        <w:pStyle w:val="LabStepCodeBlock"/>
      </w:pPr>
      <w:r>
        <w:t>&lt;div id="right_column" &gt;</w:t>
      </w:r>
    </w:p>
    <w:p w:rsidR="00162517" w:rsidRDefault="00162517" w:rsidP="00162517">
      <w:pPr>
        <w:pStyle w:val="LabStepCodeBlock"/>
      </w:pPr>
      <w:r>
        <w:t xml:space="preserve">  &lt;div class="bio"&gt;</w:t>
      </w:r>
    </w:p>
    <w:p w:rsidR="00162517" w:rsidRDefault="00162517" w:rsidP="00162517">
      <w:pPr>
        <w:pStyle w:val="LabStepCodeBlock"/>
      </w:pPr>
      <w:r>
        <w:t xml:space="preserve">    &lt;div class="bio_picture"&gt;&lt;img src="images/RollingStones.jpg" /&gt;&lt;/div&gt;</w:t>
      </w:r>
    </w:p>
    <w:p w:rsidR="00162517" w:rsidRDefault="00162517" w:rsidP="00162517">
      <w:pPr>
        <w:pStyle w:val="LabStepCodeBlock"/>
      </w:pPr>
      <w:r>
        <w:t xml:space="preserve">    &lt;div class="bio_title"&gt;The Rolling Stones&lt;/div&gt;</w:t>
      </w:r>
    </w:p>
    <w:p w:rsidR="00162517" w:rsidRDefault="00162517" w:rsidP="00162517">
      <w:pPr>
        <w:pStyle w:val="LabStepCodeBlock"/>
      </w:pPr>
      <w:r>
        <w:t xml:space="preserve">    &lt;div class="bio_content"&gt;</w:t>
      </w:r>
    </w:p>
    <w:p w:rsidR="00162517" w:rsidRDefault="00162517" w:rsidP="00162517">
      <w:pPr>
        <w:pStyle w:val="LabStepCodeBlock"/>
      </w:pPr>
      <w:r>
        <w:t xml:space="preserve">      &lt;p&gt;The Rolling Stones are an English rock band...&lt;/p&gt;</w:t>
      </w:r>
    </w:p>
    <w:p w:rsidR="00162517" w:rsidRDefault="00162517" w:rsidP="00162517">
      <w:pPr>
        <w:pStyle w:val="LabStepCodeBlock"/>
      </w:pPr>
      <w:r>
        <w:t xml:space="preserve">      &lt;p&gt;Jones initially led the band...&lt;/p&gt;</w:t>
      </w:r>
    </w:p>
    <w:p w:rsidR="00162517" w:rsidRDefault="00162517" w:rsidP="00162517">
      <w:pPr>
        <w:pStyle w:val="LabStepCodeBlock"/>
      </w:pPr>
      <w:r>
        <w:t xml:space="preserve">      &lt;p&gt;First popular in Europe, The Rolling Stones...&lt;/p&gt;</w:t>
      </w:r>
    </w:p>
    <w:p w:rsidR="00162517" w:rsidRDefault="00162517" w:rsidP="00162517">
      <w:pPr>
        <w:pStyle w:val="LabStepCodeBlock"/>
      </w:pPr>
      <w:r>
        <w:lastRenderedPageBreak/>
        <w:t xml:space="preserve">    &lt;/div&gt;</w:t>
      </w:r>
    </w:p>
    <w:p w:rsidR="00162517" w:rsidRDefault="00162517" w:rsidP="00162517">
      <w:pPr>
        <w:pStyle w:val="LabStepCodeBlock"/>
      </w:pPr>
      <w:r>
        <w:t xml:space="preserve">  &lt;/div&gt;</w:t>
      </w:r>
    </w:p>
    <w:p w:rsidR="00162517" w:rsidRDefault="00162517" w:rsidP="00162517">
      <w:pPr>
        <w:pStyle w:val="LabStepCodeBlock"/>
      </w:pPr>
      <w:r>
        <w:t>&lt;/div&gt;</w:t>
      </w:r>
    </w:p>
    <w:p w:rsidR="00162517" w:rsidRDefault="00162517" w:rsidP="00321AAB">
      <w:pPr>
        <w:pStyle w:val="LabStepNumbered"/>
      </w:pPr>
      <w:r>
        <w:t xml:space="preserve">In the browser, examine the page named </w:t>
      </w:r>
      <w:r w:rsidRPr="00321AAB">
        <w:rPr>
          <w:b/>
        </w:rPr>
        <w:t>Exercise3.aspx</w:t>
      </w:r>
      <w:r>
        <w:t xml:space="preserve"> by clicking the </w:t>
      </w:r>
      <w:r w:rsidRPr="00162517">
        <w:rPr>
          <w:b/>
        </w:rPr>
        <w:t xml:space="preserve">Exercise </w:t>
      </w:r>
      <w:r w:rsidR="00321AAB">
        <w:rPr>
          <w:b/>
        </w:rPr>
        <w:t>3</w:t>
      </w:r>
      <w:r>
        <w:t xml:space="preserve"> link in the Quick launch bar. As you </w:t>
      </w:r>
      <w:r w:rsidR="00102B8F">
        <w:t xml:space="preserve">can see, it </w:t>
      </w:r>
      <w:r w:rsidR="00321AAB">
        <w:t xml:space="preserve">has the same bio formatting you created in the previous exercise. The first bio </w:t>
      </w:r>
      <w:r w:rsidR="00DC6543">
        <w:t xml:space="preserve">on top </w:t>
      </w:r>
      <w:r w:rsidR="00321AAB">
        <w:t xml:space="preserve">shows the Beatles while the second bio </w:t>
      </w:r>
      <w:r w:rsidR="00DC6543">
        <w:t>below shows the Rolling Stones.</w:t>
      </w:r>
    </w:p>
    <w:p w:rsidR="00162517" w:rsidRDefault="00162517" w:rsidP="00162517">
      <w:pPr>
        <w:pStyle w:val="LabStepScreenshot"/>
      </w:pPr>
      <w:r w:rsidRPr="00162517">
        <w:rPr>
          <w:rStyle w:val="LabStepScreenshotFrame"/>
        </w:rPr>
        <w:drawing>
          <wp:inline distT="0" distB="0" distL="0" distR="0" wp14:anchorId="5D4EAD36" wp14:editId="2E57CD3B">
            <wp:extent cx="3064370" cy="2018996"/>
            <wp:effectExtent l="0" t="0" r="317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2524" cy="2024368"/>
                    </a:xfrm>
                    <a:prstGeom prst="rect">
                      <a:avLst/>
                    </a:prstGeom>
                    <a:noFill/>
                    <a:ln>
                      <a:noFill/>
                    </a:ln>
                  </pic:spPr>
                </pic:pic>
              </a:graphicData>
            </a:graphic>
          </wp:inline>
        </w:drawing>
      </w:r>
    </w:p>
    <w:p w:rsidR="00321AAB" w:rsidRDefault="00DC6543" w:rsidP="00321AAB">
      <w:pPr>
        <w:pStyle w:val="LabStepNumbered"/>
      </w:pPr>
      <w:r>
        <w:t xml:space="preserve">Your task in this exercise is to make these two bios show up side by side as left and right columns. </w:t>
      </w:r>
      <w:r w:rsidR="00321AAB">
        <w:t xml:space="preserve">Add the following CSS rules to </w:t>
      </w:r>
      <w:r w:rsidR="00321AAB" w:rsidRPr="005C1DCA">
        <w:rPr>
          <w:b/>
        </w:rPr>
        <w:t>styles.css</w:t>
      </w:r>
      <w:r w:rsidR="00321AAB">
        <w:t xml:space="preserve"> and save your work.</w:t>
      </w:r>
    </w:p>
    <w:p w:rsidR="00DC6543" w:rsidRPr="00DC6543" w:rsidRDefault="00DC6543" w:rsidP="00DC6543">
      <w:pPr>
        <w:pStyle w:val="LabStepCodeBlock"/>
      </w:pPr>
      <w:r w:rsidRPr="00DC6543">
        <w:t>#left_column{</w:t>
      </w:r>
    </w:p>
    <w:p w:rsidR="00DC6543" w:rsidRPr="00DC6543" w:rsidRDefault="00DC6543" w:rsidP="00DC6543">
      <w:pPr>
        <w:pStyle w:val="LabStepCodeBlock"/>
      </w:pPr>
      <w:r w:rsidRPr="00DC6543">
        <w:t xml:space="preserve">  float:left;</w:t>
      </w:r>
    </w:p>
    <w:p w:rsidR="00DC6543" w:rsidRPr="00DC6543" w:rsidRDefault="00DC6543" w:rsidP="00DC6543">
      <w:pPr>
        <w:pStyle w:val="LabStepCodeBlock"/>
      </w:pPr>
      <w:r w:rsidRPr="00DC6543">
        <w:t xml:space="preserve">  width: 48%;</w:t>
      </w:r>
      <w:r w:rsidRPr="00DC6543">
        <w:tab/>
      </w:r>
    </w:p>
    <w:p w:rsidR="00DC6543" w:rsidRPr="00DC6543" w:rsidRDefault="00DC6543" w:rsidP="00DC6543">
      <w:pPr>
        <w:pStyle w:val="LabStepCodeBlock"/>
      </w:pPr>
      <w:r w:rsidRPr="00DC6543">
        <w:t xml:space="preserve">  margin-top: 0px;</w:t>
      </w:r>
    </w:p>
    <w:p w:rsidR="00DC6543" w:rsidRPr="00DC6543" w:rsidRDefault="00DC6543" w:rsidP="00DC6543">
      <w:pPr>
        <w:pStyle w:val="LabStepCodeBlock"/>
      </w:pPr>
      <w:r w:rsidRPr="00DC6543">
        <w:t>}</w:t>
      </w:r>
    </w:p>
    <w:p w:rsidR="00DC6543" w:rsidRPr="00DC6543" w:rsidRDefault="00DC6543" w:rsidP="00DC6543">
      <w:pPr>
        <w:pStyle w:val="LabStepCodeBlock"/>
      </w:pPr>
    </w:p>
    <w:p w:rsidR="00DC6543" w:rsidRPr="00DC6543" w:rsidRDefault="00DC6543" w:rsidP="00DC6543">
      <w:pPr>
        <w:pStyle w:val="LabStepCodeBlock"/>
      </w:pPr>
      <w:r w:rsidRPr="00DC6543">
        <w:t>#right_column{</w:t>
      </w:r>
    </w:p>
    <w:p w:rsidR="00DC6543" w:rsidRPr="00DC6543" w:rsidRDefault="00DC6543" w:rsidP="00DC6543">
      <w:pPr>
        <w:pStyle w:val="LabStepCodeBlock"/>
      </w:pPr>
      <w:r w:rsidRPr="00DC6543">
        <w:t xml:space="preserve">  width: 47%;</w:t>
      </w:r>
    </w:p>
    <w:p w:rsidR="00DC6543" w:rsidRPr="00DC6543" w:rsidRDefault="00DC6543" w:rsidP="00DC6543">
      <w:pPr>
        <w:pStyle w:val="LabStepCodeBlock"/>
      </w:pPr>
      <w:r w:rsidRPr="00DC6543">
        <w:t xml:space="preserve">  margin-left: 51%;</w:t>
      </w:r>
      <w:r w:rsidRPr="00DC6543">
        <w:tab/>
      </w:r>
    </w:p>
    <w:p w:rsidR="00DC6543" w:rsidRPr="00DC6543" w:rsidRDefault="00DC6543" w:rsidP="00DC6543">
      <w:pPr>
        <w:pStyle w:val="LabStepCodeBlock"/>
      </w:pPr>
      <w:r w:rsidRPr="00DC6543">
        <w:t>}</w:t>
      </w:r>
    </w:p>
    <w:p w:rsidR="00DC6543" w:rsidRPr="00DC6543" w:rsidRDefault="00DC6543" w:rsidP="00DC6543">
      <w:pPr>
        <w:pStyle w:val="LabStepCodeBlock"/>
      </w:pPr>
    </w:p>
    <w:p w:rsidR="00DC6543" w:rsidRPr="00DC6543" w:rsidRDefault="00DC6543" w:rsidP="00DC6543">
      <w:pPr>
        <w:pStyle w:val="LabStepCodeBlock"/>
      </w:pPr>
      <w:r w:rsidRPr="00DC6543">
        <w:t>#left_column &gt; .bio, #right_column &gt; .bio {</w:t>
      </w:r>
    </w:p>
    <w:p w:rsidR="00DC6543" w:rsidRPr="00DC6543" w:rsidRDefault="00DC6543" w:rsidP="00DC6543">
      <w:pPr>
        <w:pStyle w:val="LabStepCodeBlock"/>
      </w:pPr>
      <w:r w:rsidRPr="00DC6543">
        <w:tab/>
        <w:t>width: 100%;</w:t>
      </w:r>
    </w:p>
    <w:p w:rsidR="00DC6543" w:rsidRPr="00DC6543" w:rsidRDefault="00DC6543" w:rsidP="00DC6543">
      <w:pPr>
        <w:pStyle w:val="LabStepCodeBlock"/>
      </w:pPr>
      <w:r w:rsidRPr="00DC6543">
        <w:tab/>
        <w:t>margin: 0px;</w:t>
      </w:r>
    </w:p>
    <w:p w:rsidR="00321AAB" w:rsidRDefault="00DC6543" w:rsidP="00DC6543">
      <w:pPr>
        <w:pStyle w:val="LabStepCodeBlock"/>
      </w:pPr>
      <w:r w:rsidRPr="00DC6543">
        <w:t>}</w:t>
      </w:r>
    </w:p>
    <w:p w:rsidR="00DC6543" w:rsidRDefault="00DC6543" w:rsidP="00DC6543">
      <w:pPr>
        <w:pStyle w:val="LabStepNumbered"/>
      </w:pPr>
      <w:r>
        <w:t xml:space="preserve">Save your work in </w:t>
      </w:r>
      <w:r w:rsidRPr="00DC6543">
        <w:rPr>
          <w:b/>
        </w:rPr>
        <w:t>styles.css</w:t>
      </w:r>
      <w:r>
        <w:t xml:space="preserve"> and refresh the page in the browser. You should see the CSS rules you added produc</w:t>
      </w:r>
      <w:r w:rsidR="00102B8F">
        <w:t>e</w:t>
      </w:r>
      <w:r>
        <w:t xml:space="preserve"> the effect of a left column and a right column.</w:t>
      </w:r>
    </w:p>
    <w:p w:rsidR="00DC6543" w:rsidRDefault="00DC6543" w:rsidP="00DC6543">
      <w:pPr>
        <w:pStyle w:val="LabStepScreenshot"/>
      </w:pPr>
      <w:r w:rsidRPr="00DC6543">
        <w:rPr>
          <w:rStyle w:val="LabStepScreenshotFrame"/>
        </w:rPr>
        <w:drawing>
          <wp:inline distT="0" distB="0" distL="0" distR="0" wp14:anchorId="79691763" wp14:editId="4FB331B1">
            <wp:extent cx="5542120" cy="1836116"/>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7011" cy="1837736"/>
                    </a:xfrm>
                    <a:prstGeom prst="rect">
                      <a:avLst/>
                    </a:prstGeom>
                    <a:noFill/>
                    <a:ln>
                      <a:noFill/>
                    </a:ln>
                  </pic:spPr>
                </pic:pic>
              </a:graphicData>
            </a:graphic>
          </wp:inline>
        </w:drawing>
      </w:r>
    </w:p>
    <w:p w:rsidR="00AB09B9" w:rsidRDefault="00AB09B9" w:rsidP="00812ACA">
      <w:pPr>
        <w:pStyle w:val="Heading3"/>
      </w:pPr>
      <w:r>
        <w:lastRenderedPageBreak/>
        <w:t>Exercise 4</w:t>
      </w:r>
      <w:r w:rsidRPr="00FC79BD">
        <w:t xml:space="preserve">: </w:t>
      </w:r>
      <w:r w:rsidR="00973AB2">
        <w:t>Changing the Display property of a div element to inline-block</w:t>
      </w:r>
    </w:p>
    <w:p w:rsidR="00AB09B9" w:rsidRDefault="00AB09B9" w:rsidP="00AB09B9">
      <w:pPr>
        <w:pStyle w:val="LabExerciseCallout"/>
      </w:pPr>
      <w:r w:rsidRPr="00AB0146">
        <w:t xml:space="preserve">In this exercise you will </w:t>
      </w:r>
      <w:r>
        <w:t>mod</w:t>
      </w:r>
      <w:r w:rsidR="00973AB2">
        <w:t xml:space="preserve">ify the </w:t>
      </w:r>
      <w:r w:rsidR="004F18BB" w:rsidRPr="004F18BB">
        <w:rPr>
          <w:b/>
        </w:rPr>
        <w:t>d</w:t>
      </w:r>
      <w:r w:rsidR="00973AB2" w:rsidRPr="004F18BB">
        <w:rPr>
          <w:b/>
        </w:rPr>
        <w:t>isplay</w:t>
      </w:r>
      <w:r w:rsidR="00973AB2">
        <w:t xml:space="preserve"> property of div elements</w:t>
      </w:r>
      <w:r>
        <w:t xml:space="preserve"> to inline-block to </w:t>
      </w:r>
      <w:r w:rsidR="00973AB2">
        <w:t>produce a flow where the number of div elements shown per line changes dynamically as the page width is resized.</w:t>
      </w:r>
    </w:p>
    <w:p w:rsidR="00973AB2" w:rsidRDefault="00973AB2" w:rsidP="004F43F0">
      <w:pPr>
        <w:pStyle w:val="LabStepNumbered"/>
        <w:numPr>
          <w:ilvl w:val="0"/>
          <w:numId w:val="8"/>
        </w:numPr>
      </w:pPr>
      <w:r>
        <w:t xml:space="preserve">In SharePoint Designer, open the page named </w:t>
      </w:r>
      <w:r w:rsidRPr="00973AB2">
        <w:rPr>
          <w:b/>
        </w:rPr>
        <w:t>Exercise</w:t>
      </w:r>
      <w:r>
        <w:rPr>
          <w:b/>
        </w:rPr>
        <w:t>4</w:t>
      </w:r>
      <w:r w:rsidRPr="00973AB2">
        <w:rPr>
          <w:b/>
        </w:rPr>
        <w:t>.aspx</w:t>
      </w:r>
      <w:r>
        <w:t xml:space="preserve"> in advanced edit mode and examine the contents in the page. As you can see, this page is already linked to the style sheet named </w:t>
      </w:r>
      <w:r w:rsidRPr="00973AB2">
        <w:rPr>
          <w:b/>
        </w:rPr>
        <w:t>styles.css</w:t>
      </w:r>
      <w:r>
        <w:t>.</w:t>
      </w:r>
    </w:p>
    <w:p w:rsidR="00973AB2" w:rsidRDefault="00973AB2" w:rsidP="00973AB2">
      <w:pPr>
        <w:pStyle w:val="LabStepCodeBlock"/>
      </w:pPr>
      <w:r>
        <w:t>&lt;asp:Content ContentPlaceHolderId="PlaceHolderAdditionalPageHead" runat="server"&gt;</w:t>
      </w:r>
    </w:p>
    <w:p w:rsidR="00973AB2" w:rsidRDefault="00973AB2" w:rsidP="00973AB2">
      <w:pPr>
        <w:pStyle w:val="LabStepCodeBlock"/>
      </w:pPr>
      <w:r>
        <w:tab/>
        <w:t>&lt;link rel="stylesheet" type="text/css" href="styles.css" /&gt;</w:t>
      </w:r>
    </w:p>
    <w:p w:rsidR="00973AB2" w:rsidRDefault="00973AB2" w:rsidP="00973AB2">
      <w:pPr>
        <w:pStyle w:val="LabStepCodeBlock"/>
      </w:pPr>
      <w:r>
        <w:t xml:space="preserve">&lt;/asp:Content&gt;  </w:t>
      </w:r>
    </w:p>
    <w:p w:rsidR="00973AB2" w:rsidRDefault="00973AB2" w:rsidP="004F43F0">
      <w:pPr>
        <w:pStyle w:val="LabStepNumbered"/>
        <w:numPr>
          <w:ilvl w:val="0"/>
          <w:numId w:val="8"/>
        </w:numPr>
      </w:pPr>
      <w:r>
        <w:t xml:space="preserve">Examine the HTML content inside of </w:t>
      </w:r>
      <w:r w:rsidRPr="00973AB2">
        <w:rPr>
          <w:b/>
        </w:rPr>
        <w:t>PlaceHolderMain</w:t>
      </w:r>
      <w:r>
        <w:t>. Note that there are five top-level div elements containing information about five legendary rock</w:t>
      </w:r>
      <w:r w:rsidR="008D16C6">
        <w:t xml:space="preserve"> </w:t>
      </w:r>
      <w:r>
        <w:t xml:space="preserve">stars. Each of these top-level div elements has a </w:t>
      </w:r>
      <w:r w:rsidRPr="00973AB2">
        <w:rPr>
          <w:b/>
        </w:rPr>
        <w:t>r</w:t>
      </w:r>
      <w:r>
        <w:rPr>
          <w:b/>
        </w:rPr>
        <w:t>ockstar_bio</w:t>
      </w:r>
      <w:r>
        <w:t xml:space="preserve">. Inside these top-level div elements are inner div elements structured just like in previous labs. More specifically, there is an outer div element with a class of </w:t>
      </w:r>
      <w:r w:rsidRPr="00973AB2">
        <w:rPr>
          <w:b/>
        </w:rPr>
        <w:t>rockstar_bio</w:t>
      </w:r>
      <w:r>
        <w:t xml:space="preserve"> and three inner div elements with class named </w:t>
      </w:r>
      <w:r w:rsidRPr="00973AB2">
        <w:rPr>
          <w:b/>
        </w:rPr>
        <w:t>bio_picture</w:t>
      </w:r>
      <w:r>
        <w:t xml:space="preserve">, </w:t>
      </w:r>
      <w:r w:rsidRPr="00973AB2">
        <w:rPr>
          <w:b/>
        </w:rPr>
        <w:t>bio_title</w:t>
      </w:r>
      <w:r>
        <w:t xml:space="preserve"> and </w:t>
      </w:r>
      <w:r w:rsidRPr="00973AB2">
        <w:rPr>
          <w:b/>
        </w:rPr>
        <w:t>bio_content</w:t>
      </w:r>
      <w:r>
        <w:t>. Below is an example of the basic HTML structure.</w:t>
      </w:r>
    </w:p>
    <w:p w:rsidR="00101309" w:rsidRDefault="00101309" w:rsidP="00101309">
      <w:pPr>
        <w:pStyle w:val="LabStepCodeBlock"/>
      </w:pPr>
      <w:r>
        <w:t>&lt;div class="rockstar_bio"&gt;</w:t>
      </w:r>
    </w:p>
    <w:p w:rsidR="00101309" w:rsidRDefault="00101309" w:rsidP="00101309">
      <w:pPr>
        <w:pStyle w:val="LabStepCodeBlock"/>
      </w:pPr>
      <w:r>
        <w:t xml:space="preserve">  &lt;div class="bio_title"&gt;Jimi Hendrix (1942 - 1970)&lt;/div&gt; </w:t>
      </w:r>
    </w:p>
    <w:p w:rsidR="00101309" w:rsidRDefault="00101309" w:rsidP="00101309">
      <w:pPr>
        <w:pStyle w:val="LabStepCodeBlock"/>
      </w:pPr>
      <w:r>
        <w:t xml:space="preserve">  &lt;div class="bio_picture"&gt;&lt;img src="images/jimi_hendrix.jpg" /&gt;&lt;/div&gt;</w:t>
      </w:r>
    </w:p>
    <w:p w:rsidR="00101309" w:rsidRDefault="00101309" w:rsidP="00101309">
      <w:pPr>
        <w:pStyle w:val="LabStepCodeBlock"/>
      </w:pPr>
      <w:r>
        <w:t xml:space="preserve">  &lt;div class="bio_content"&gt;</w:t>
      </w:r>
    </w:p>
    <w:p w:rsidR="00101309" w:rsidRDefault="00101309" w:rsidP="00101309">
      <w:pPr>
        <w:pStyle w:val="LabStepCodeBlock"/>
      </w:pPr>
      <w:r>
        <w:t xml:space="preserve">    &lt;p&gt;James Marshall Hendrix was an American guitarist...&lt;/p&gt;</w:t>
      </w:r>
    </w:p>
    <w:p w:rsidR="00101309" w:rsidRDefault="00101309" w:rsidP="00101309">
      <w:pPr>
        <w:pStyle w:val="LabStepCodeBlock"/>
      </w:pPr>
      <w:r>
        <w:t xml:space="preserve">  &lt;/div&gt;</w:t>
      </w:r>
    </w:p>
    <w:p w:rsidR="00101309" w:rsidRDefault="00101309" w:rsidP="00101309">
      <w:pPr>
        <w:pStyle w:val="LabStepCodeBlock"/>
      </w:pPr>
      <w:r>
        <w:t>&lt;/div&gt;</w:t>
      </w:r>
    </w:p>
    <w:p w:rsidR="00101309" w:rsidRDefault="00101309" w:rsidP="00101309">
      <w:pPr>
        <w:pStyle w:val="LabStepCodeBlock"/>
      </w:pPr>
    </w:p>
    <w:p w:rsidR="00101309" w:rsidRDefault="00101309" w:rsidP="00101309">
      <w:pPr>
        <w:pStyle w:val="LabStepCodeBlock"/>
      </w:pPr>
      <w:r>
        <w:t>&lt;div class="rockstar_bio"&gt;</w:t>
      </w:r>
    </w:p>
    <w:p w:rsidR="00101309" w:rsidRDefault="00101309" w:rsidP="00101309">
      <w:pPr>
        <w:pStyle w:val="LabStepCodeBlock"/>
      </w:pPr>
      <w:r>
        <w:t xml:space="preserve">  &lt;div class="bio_title"&gt;Janis Joplin (1943 - 1970)&lt;/div&gt;</w:t>
      </w:r>
    </w:p>
    <w:p w:rsidR="00101309" w:rsidRDefault="00101309" w:rsidP="00101309">
      <w:pPr>
        <w:pStyle w:val="LabStepCodeBlock"/>
      </w:pPr>
      <w:r>
        <w:t xml:space="preserve">  &lt;div class="bio_picture"&gt;&lt;img src="images/janis_joplin.jpg" /&gt;&lt;/div&gt;</w:t>
      </w:r>
    </w:p>
    <w:p w:rsidR="00101309" w:rsidRDefault="00101309" w:rsidP="00101309">
      <w:pPr>
        <w:pStyle w:val="LabStepCodeBlock"/>
      </w:pPr>
      <w:r>
        <w:t xml:space="preserve">  &lt;div class="bio_content"&gt;</w:t>
      </w:r>
    </w:p>
    <w:p w:rsidR="00101309" w:rsidRDefault="00101309" w:rsidP="00101309">
      <w:pPr>
        <w:pStyle w:val="LabStepCodeBlock"/>
      </w:pPr>
      <w:r>
        <w:t xml:space="preserve">    &lt;p&gt;Janis Lyn Joplin was an American singer...&lt;/p&gt;</w:t>
      </w:r>
    </w:p>
    <w:p w:rsidR="00101309" w:rsidRDefault="00101309" w:rsidP="00101309">
      <w:pPr>
        <w:pStyle w:val="LabStepCodeBlock"/>
      </w:pPr>
      <w:r>
        <w:t xml:space="preserve">  &lt;/div&gt;</w:t>
      </w:r>
    </w:p>
    <w:p w:rsidR="00101309" w:rsidRDefault="00101309" w:rsidP="00101309">
      <w:pPr>
        <w:pStyle w:val="LabStepCodeBlock"/>
      </w:pPr>
      <w:r>
        <w:t>&lt;/div&gt;</w:t>
      </w:r>
    </w:p>
    <w:p w:rsidR="00973AB2" w:rsidRDefault="00973AB2" w:rsidP="00973AB2">
      <w:pPr>
        <w:pStyle w:val="LabStepNumbered"/>
      </w:pPr>
      <w:r>
        <w:t xml:space="preserve">In the browser, examine the page named </w:t>
      </w:r>
      <w:r>
        <w:rPr>
          <w:b/>
        </w:rPr>
        <w:t>Exercise4</w:t>
      </w:r>
      <w:r w:rsidRPr="00321AAB">
        <w:rPr>
          <w:b/>
        </w:rPr>
        <w:t>.aspx</w:t>
      </w:r>
      <w:r>
        <w:t xml:space="preserve"> by clicking the </w:t>
      </w:r>
      <w:r w:rsidRPr="00162517">
        <w:rPr>
          <w:b/>
        </w:rPr>
        <w:t xml:space="preserve">Exercise </w:t>
      </w:r>
      <w:r>
        <w:rPr>
          <w:b/>
        </w:rPr>
        <w:t>4</w:t>
      </w:r>
      <w:r>
        <w:t xml:space="preserve"> link in the Quick launch bar. You should see a page that looks like the following screenshot.</w:t>
      </w:r>
    </w:p>
    <w:p w:rsidR="00101309" w:rsidRDefault="00101309" w:rsidP="00101309">
      <w:pPr>
        <w:pStyle w:val="LabStepScreenshot"/>
      </w:pPr>
      <w:r w:rsidRPr="00973AB2">
        <w:rPr>
          <w:rStyle w:val="LabStepScreenshotFrame"/>
        </w:rPr>
        <w:drawing>
          <wp:inline distT="0" distB="0" distL="0" distR="0" wp14:anchorId="28862F64" wp14:editId="3ED4CBDF">
            <wp:extent cx="2370125" cy="111644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70320" cy="1116534"/>
                    </a:xfrm>
                    <a:prstGeom prst="rect">
                      <a:avLst/>
                    </a:prstGeom>
                    <a:noFill/>
                    <a:ln>
                      <a:noFill/>
                    </a:ln>
                  </pic:spPr>
                </pic:pic>
              </a:graphicData>
            </a:graphic>
          </wp:inline>
        </w:drawing>
      </w:r>
    </w:p>
    <w:p w:rsidR="00101309" w:rsidRDefault="00101309" w:rsidP="00101309">
      <w:pPr>
        <w:pStyle w:val="LabStepNumbered"/>
      </w:pPr>
      <w:r>
        <w:t xml:space="preserve">You job is to </w:t>
      </w:r>
      <w:r w:rsidR="004838D2">
        <w:t xml:space="preserve">use CSS to give </w:t>
      </w:r>
      <w:r>
        <w:t xml:space="preserve">each </w:t>
      </w:r>
      <w:r w:rsidR="004838D2">
        <w:t xml:space="preserve">top-level </w:t>
      </w:r>
      <w:r>
        <w:t xml:space="preserve">div </w:t>
      </w:r>
      <w:r w:rsidR="004838D2">
        <w:t xml:space="preserve">with the rockstar_bio class </w:t>
      </w:r>
      <w:r>
        <w:t xml:space="preserve">a fixed width and </w:t>
      </w:r>
      <w:r w:rsidR="004838D2">
        <w:t xml:space="preserve">fixed </w:t>
      </w:r>
      <w:r>
        <w:t>height</w:t>
      </w:r>
      <w:r w:rsidR="008D16C6">
        <w:t>,</w:t>
      </w:r>
      <w:r>
        <w:t xml:space="preserve"> and to change </w:t>
      </w:r>
      <w:r w:rsidR="004838D2">
        <w:t xml:space="preserve">the </w:t>
      </w:r>
      <w:r w:rsidR="004838D2">
        <w:rPr>
          <w:b/>
        </w:rPr>
        <w:t>d</w:t>
      </w:r>
      <w:r w:rsidRPr="004838D2">
        <w:rPr>
          <w:b/>
        </w:rPr>
        <w:t>isplay</w:t>
      </w:r>
      <w:r>
        <w:t xml:space="preserve"> property to </w:t>
      </w:r>
      <w:r w:rsidR="004838D2" w:rsidRPr="004838D2">
        <w:rPr>
          <w:b/>
        </w:rPr>
        <w:t>inline-block</w:t>
      </w:r>
      <w:r w:rsidR="004838D2">
        <w:t xml:space="preserve">. You will also set the </w:t>
      </w:r>
      <w:r w:rsidR="004838D2" w:rsidRPr="004838D2">
        <w:rPr>
          <w:b/>
        </w:rPr>
        <w:t>overflow</w:t>
      </w:r>
      <w:r w:rsidR="004838D2">
        <w:t xml:space="preserve"> property to </w:t>
      </w:r>
      <w:r w:rsidR="004838D2" w:rsidRPr="004838D2">
        <w:rPr>
          <w:b/>
        </w:rPr>
        <w:t>hidden</w:t>
      </w:r>
      <w:r w:rsidR="004838D2">
        <w:t xml:space="preserve"> so that the div elements never have scroll bars. Add the following CSS rules into </w:t>
      </w:r>
      <w:r w:rsidR="004838D2" w:rsidRPr="004838D2">
        <w:rPr>
          <w:b/>
        </w:rPr>
        <w:t>styles.css</w:t>
      </w:r>
      <w:r w:rsidR="004838D2">
        <w:t>.</w:t>
      </w:r>
    </w:p>
    <w:p w:rsidR="00973AB2" w:rsidRDefault="00973AB2" w:rsidP="00973AB2">
      <w:pPr>
        <w:pStyle w:val="LabStepCodeBlock"/>
      </w:pPr>
      <w:r>
        <w:t>div.rockstar_bio {</w:t>
      </w:r>
    </w:p>
    <w:p w:rsidR="00973AB2" w:rsidRDefault="00973AB2" w:rsidP="00973AB2">
      <w:pPr>
        <w:pStyle w:val="LabStepCodeBlock"/>
      </w:pPr>
      <w:r>
        <w:t xml:space="preserve">  margin: 10px;</w:t>
      </w:r>
    </w:p>
    <w:p w:rsidR="00973AB2" w:rsidRDefault="00973AB2" w:rsidP="00973AB2">
      <w:pPr>
        <w:pStyle w:val="LabStepCodeBlock"/>
      </w:pPr>
      <w:r>
        <w:t xml:space="preserve">  padding: 0px;</w:t>
      </w:r>
    </w:p>
    <w:p w:rsidR="00973AB2" w:rsidRDefault="00973AB2" w:rsidP="00973AB2">
      <w:pPr>
        <w:pStyle w:val="LabStepCodeBlock"/>
      </w:pPr>
      <w:r>
        <w:t xml:space="preserve">  background-color: #EEEEEE;</w:t>
      </w:r>
    </w:p>
    <w:p w:rsidR="00973AB2" w:rsidRDefault="00973AB2" w:rsidP="00973AB2">
      <w:pPr>
        <w:pStyle w:val="LabStepCodeBlock"/>
      </w:pPr>
      <w:r>
        <w:t xml:space="preserve">  border: solid 1px #CCCCCC;</w:t>
      </w:r>
    </w:p>
    <w:p w:rsidR="00973AB2" w:rsidRDefault="00973AB2" w:rsidP="00973AB2">
      <w:pPr>
        <w:pStyle w:val="LabStepCodeBlock"/>
      </w:pPr>
      <w:r>
        <w:t xml:space="preserve">  width: 280px;</w:t>
      </w:r>
    </w:p>
    <w:p w:rsidR="00973AB2" w:rsidRDefault="00973AB2" w:rsidP="00973AB2">
      <w:pPr>
        <w:pStyle w:val="LabStepCodeBlock"/>
      </w:pPr>
      <w:r>
        <w:t xml:space="preserve">  height: 200px;</w:t>
      </w:r>
    </w:p>
    <w:p w:rsidR="00973AB2" w:rsidRDefault="00973AB2" w:rsidP="00973AB2">
      <w:pPr>
        <w:pStyle w:val="LabStepCodeBlock"/>
      </w:pPr>
      <w:r>
        <w:t xml:space="preserve">  overflow: hidden;</w:t>
      </w:r>
    </w:p>
    <w:p w:rsidR="00973AB2" w:rsidRDefault="00973AB2" w:rsidP="00973AB2">
      <w:pPr>
        <w:pStyle w:val="LabStepCodeBlock"/>
      </w:pPr>
      <w:r>
        <w:t xml:space="preserve">  display: inline-block;</w:t>
      </w:r>
    </w:p>
    <w:p w:rsidR="00973AB2" w:rsidRDefault="00973AB2" w:rsidP="00973AB2">
      <w:pPr>
        <w:pStyle w:val="LabStepCodeBlock"/>
      </w:pPr>
      <w:r>
        <w:t>}</w:t>
      </w:r>
    </w:p>
    <w:p w:rsidR="00973AB2" w:rsidRDefault="00973AB2" w:rsidP="00973AB2">
      <w:pPr>
        <w:pStyle w:val="LabStepCodeBlock"/>
      </w:pPr>
    </w:p>
    <w:p w:rsidR="00973AB2" w:rsidRDefault="00973AB2" w:rsidP="00973AB2">
      <w:pPr>
        <w:pStyle w:val="LabStepCodeBlock"/>
      </w:pPr>
      <w:r>
        <w:t xml:space="preserve">div.rockstar_bio </w:t>
      </w:r>
      <w:r w:rsidR="004838D2">
        <w:t xml:space="preserve">&gt; </w:t>
      </w:r>
      <w:r>
        <w:t>div.bio_title {</w:t>
      </w:r>
    </w:p>
    <w:p w:rsidR="00973AB2" w:rsidRDefault="00973AB2" w:rsidP="00973AB2">
      <w:pPr>
        <w:pStyle w:val="LabStepCodeBlock"/>
      </w:pPr>
      <w:r>
        <w:t xml:space="preserve">  background-color: Black;</w:t>
      </w:r>
    </w:p>
    <w:p w:rsidR="00973AB2" w:rsidRDefault="00973AB2" w:rsidP="00973AB2">
      <w:pPr>
        <w:pStyle w:val="LabStepCodeBlock"/>
      </w:pPr>
      <w:r>
        <w:t xml:space="preserve">  color: White;</w:t>
      </w:r>
    </w:p>
    <w:p w:rsidR="00973AB2" w:rsidRDefault="00973AB2" w:rsidP="00973AB2">
      <w:pPr>
        <w:pStyle w:val="LabStepCodeBlock"/>
      </w:pPr>
      <w:r>
        <w:t xml:space="preserve">  text-align: center;</w:t>
      </w:r>
    </w:p>
    <w:p w:rsidR="00973AB2" w:rsidRDefault="00973AB2" w:rsidP="00973AB2">
      <w:pPr>
        <w:pStyle w:val="LabStepCodeBlock"/>
      </w:pPr>
      <w:r>
        <w:t xml:space="preserve">  padding: 4px;</w:t>
      </w:r>
    </w:p>
    <w:p w:rsidR="00973AB2" w:rsidRDefault="00973AB2" w:rsidP="00973AB2">
      <w:pPr>
        <w:pStyle w:val="LabStepCodeBlock"/>
      </w:pPr>
      <w:r>
        <w:lastRenderedPageBreak/>
        <w:t>}</w:t>
      </w:r>
    </w:p>
    <w:p w:rsidR="00973AB2" w:rsidRDefault="00973AB2" w:rsidP="00973AB2">
      <w:pPr>
        <w:pStyle w:val="LabStepCodeBlock"/>
      </w:pPr>
    </w:p>
    <w:p w:rsidR="00973AB2" w:rsidRDefault="00973AB2" w:rsidP="00973AB2">
      <w:pPr>
        <w:pStyle w:val="LabStepCodeBlock"/>
      </w:pPr>
      <w:r>
        <w:t>div.rockstar_bio &gt; div.bio_picture {</w:t>
      </w:r>
    </w:p>
    <w:p w:rsidR="00973AB2" w:rsidRDefault="00973AB2" w:rsidP="00973AB2">
      <w:pPr>
        <w:pStyle w:val="LabStepCodeBlock"/>
      </w:pPr>
      <w:r>
        <w:t xml:space="preserve">  float: left;</w:t>
      </w:r>
    </w:p>
    <w:p w:rsidR="00973AB2" w:rsidRDefault="00973AB2" w:rsidP="00973AB2">
      <w:pPr>
        <w:pStyle w:val="LabStepCodeBlock"/>
      </w:pPr>
      <w:r>
        <w:t xml:space="preserve">  margin: 8px 8px 4px 4px;</w:t>
      </w:r>
    </w:p>
    <w:p w:rsidR="00973AB2" w:rsidRDefault="00973AB2" w:rsidP="00973AB2">
      <w:pPr>
        <w:pStyle w:val="LabStepCodeBlock"/>
      </w:pPr>
      <w:r>
        <w:t>}</w:t>
      </w:r>
    </w:p>
    <w:p w:rsidR="00973AB2" w:rsidRDefault="00973AB2" w:rsidP="00973AB2">
      <w:pPr>
        <w:pStyle w:val="LabStepCodeBlock"/>
      </w:pPr>
    </w:p>
    <w:p w:rsidR="00973AB2" w:rsidRDefault="00973AB2" w:rsidP="00973AB2">
      <w:pPr>
        <w:pStyle w:val="LabStepCodeBlock"/>
      </w:pPr>
    </w:p>
    <w:p w:rsidR="00973AB2" w:rsidRDefault="00973AB2" w:rsidP="00973AB2">
      <w:pPr>
        <w:pStyle w:val="LabStepCodeBlock"/>
      </w:pPr>
      <w:r>
        <w:t>div.rockstar_bio &gt; div.bio_content {</w:t>
      </w:r>
    </w:p>
    <w:p w:rsidR="00973AB2" w:rsidRDefault="00973AB2" w:rsidP="00973AB2">
      <w:pPr>
        <w:pStyle w:val="LabStepCodeBlock"/>
      </w:pPr>
      <w:r>
        <w:tab/>
        <w:t>margin: 6px 8px 4px 8px;</w:t>
      </w:r>
    </w:p>
    <w:p w:rsidR="00973AB2" w:rsidRDefault="00973AB2" w:rsidP="00973AB2">
      <w:pPr>
        <w:pStyle w:val="LabStepCodeBlock"/>
      </w:pPr>
      <w:r>
        <w:t>}</w:t>
      </w:r>
    </w:p>
    <w:p w:rsidR="00973AB2" w:rsidRDefault="00973AB2" w:rsidP="00973AB2">
      <w:pPr>
        <w:pStyle w:val="LabStepCodeBlock"/>
      </w:pPr>
    </w:p>
    <w:p w:rsidR="00973AB2" w:rsidRDefault="00973AB2" w:rsidP="00973AB2">
      <w:pPr>
        <w:pStyle w:val="LabStepCodeBlock"/>
      </w:pPr>
      <w:r>
        <w:t>div.rockstar_bio &gt; div.bio_content &gt; p {</w:t>
      </w:r>
    </w:p>
    <w:p w:rsidR="00973AB2" w:rsidRDefault="00973AB2" w:rsidP="00973AB2">
      <w:pPr>
        <w:pStyle w:val="LabStepCodeBlock"/>
      </w:pPr>
      <w:r>
        <w:t xml:space="preserve">  margin: 0px;</w:t>
      </w:r>
    </w:p>
    <w:p w:rsidR="00973AB2" w:rsidRDefault="00973AB2" w:rsidP="00973AB2">
      <w:pPr>
        <w:pStyle w:val="LabStepCodeBlock"/>
      </w:pPr>
      <w:r>
        <w:t xml:space="preserve">  font-size: 8pt;</w:t>
      </w:r>
    </w:p>
    <w:p w:rsidR="00973AB2" w:rsidRDefault="00973AB2" w:rsidP="00973AB2">
      <w:pPr>
        <w:pStyle w:val="LabStepCodeBlock"/>
      </w:pPr>
      <w:r>
        <w:t xml:space="preserve">  text-align: justify;</w:t>
      </w:r>
    </w:p>
    <w:p w:rsidR="00101309" w:rsidRDefault="00973AB2" w:rsidP="00973AB2">
      <w:pPr>
        <w:pStyle w:val="LabStepCodeBlock"/>
      </w:pPr>
      <w:r>
        <w:t>}</w:t>
      </w:r>
    </w:p>
    <w:p w:rsidR="004838D2" w:rsidRDefault="004838D2" w:rsidP="00973AB2">
      <w:pPr>
        <w:pStyle w:val="LabStepNumbered"/>
      </w:pPr>
      <w:r>
        <w:t xml:space="preserve">Save your work in </w:t>
      </w:r>
      <w:r w:rsidRPr="00DC6543">
        <w:rPr>
          <w:b/>
        </w:rPr>
        <w:t>styles.css</w:t>
      </w:r>
      <w:r>
        <w:t xml:space="preserve"> and refresh the page in the browser. You should see the CSS rules you added product the effect of five div elements that span across a smaller number of rows.</w:t>
      </w:r>
    </w:p>
    <w:p w:rsidR="00973AB2" w:rsidRDefault="00973AB2" w:rsidP="00973AB2">
      <w:pPr>
        <w:pStyle w:val="LabStepScreenshot"/>
      </w:pPr>
      <w:r w:rsidRPr="00973AB2">
        <w:rPr>
          <w:rStyle w:val="LabStepScreenshotFrame"/>
        </w:rPr>
        <w:drawing>
          <wp:inline distT="0" distB="0" distL="0" distR="0" wp14:anchorId="049DFADD" wp14:editId="3BADA363">
            <wp:extent cx="3321101" cy="16442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21073" cy="1644204"/>
                    </a:xfrm>
                    <a:prstGeom prst="rect">
                      <a:avLst/>
                    </a:prstGeom>
                    <a:noFill/>
                    <a:ln>
                      <a:noFill/>
                    </a:ln>
                  </pic:spPr>
                </pic:pic>
              </a:graphicData>
            </a:graphic>
          </wp:inline>
        </w:drawing>
      </w:r>
    </w:p>
    <w:p w:rsidR="004838D2" w:rsidRDefault="004838D2" w:rsidP="004838D2">
      <w:pPr>
        <w:pStyle w:val="LabStepNumbered"/>
      </w:pPr>
      <w:r>
        <w:t xml:space="preserve">Try dynamically resizing the width of the browser. You should be able to see the number of div elements shift from 3-per-row down to 2-per-row by making the browser window </w:t>
      </w:r>
      <w:r w:rsidR="008D16C6">
        <w:t>narrower</w:t>
      </w:r>
      <w:r>
        <w:t>.</w:t>
      </w:r>
    </w:p>
    <w:p w:rsidR="004838D2" w:rsidRDefault="004838D2" w:rsidP="004838D2">
      <w:pPr>
        <w:pStyle w:val="LabStepScreenshot"/>
      </w:pPr>
      <w:r w:rsidRPr="004838D2">
        <w:rPr>
          <w:rStyle w:val="LabStepScreenshotFrame"/>
        </w:rPr>
        <w:drawing>
          <wp:inline distT="0" distB="0" distL="0" distR="0" wp14:anchorId="0F61E229" wp14:editId="392E0687">
            <wp:extent cx="2370125" cy="186513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80705" cy="1873464"/>
                    </a:xfrm>
                    <a:prstGeom prst="rect">
                      <a:avLst/>
                    </a:prstGeom>
                    <a:noFill/>
                    <a:ln>
                      <a:noFill/>
                    </a:ln>
                  </pic:spPr>
                </pic:pic>
              </a:graphicData>
            </a:graphic>
          </wp:inline>
        </w:drawing>
      </w:r>
    </w:p>
    <w:p w:rsidR="009A2E0F" w:rsidRDefault="009A2E0F" w:rsidP="00812ACA">
      <w:pPr>
        <w:pStyle w:val="Heading3"/>
      </w:pPr>
      <w:r>
        <w:t xml:space="preserve">Exercise </w:t>
      </w:r>
      <w:r w:rsidR="00A704EC">
        <w:t>5</w:t>
      </w:r>
      <w:r w:rsidRPr="00FC79BD">
        <w:t xml:space="preserve">: </w:t>
      </w:r>
      <w:r>
        <w:t>Overriding CSS Rules from corev4.css</w:t>
      </w:r>
    </w:p>
    <w:p w:rsidR="004838D2" w:rsidRDefault="004838D2" w:rsidP="004838D2">
      <w:pPr>
        <w:pStyle w:val="LabExerciseCallout"/>
      </w:pPr>
      <w:r>
        <w:t>In this final exercise you will override CSS rules defined in corev4.css to change the color of the page title and to hide standard SharePoint page elements defined in v4.master.</w:t>
      </w:r>
    </w:p>
    <w:p w:rsidR="009A2E0F" w:rsidRDefault="00603856" w:rsidP="004F43F0">
      <w:pPr>
        <w:pStyle w:val="LabStepNumbered"/>
        <w:numPr>
          <w:ilvl w:val="0"/>
          <w:numId w:val="9"/>
        </w:numPr>
      </w:pPr>
      <w:r>
        <w:t xml:space="preserve">Add the following </w:t>
      </w:r>
      <w:r w:rsidR="004838D2">
        <w:t xml:space="preserve">CSS </w:t>
      </w:r>
      <w:r>
        <w:t xml:space="preserve">rule to </w:t>
      </w:r>
      <w:r w:rsidR="009F0F8E" w:rsidRPr="009F0F8E">
        <w:rPr>
          <w:b/>
        </w:rPr>
        <w:t>styles.css</w:t>
      </w:r>
      <w:r w:rsidR="009F0F8E">
        <w:t xml:space="preserve"> </w:t>
      </w:r>
      <w:r w:rsidR="004838D2">
        <w:t xml:space="preserve">to </w:t>
      </w:r>
      <w:r>
        <w:t>change the color of the page title</w:t>
      </w:r>
      <w:r w:rsidR="009F0F8E">
        <w:t xml:space="preserve"> to a dark red color</w:t>
      </w:r>
      <w:r w:rsidR="004838D2">
        <w:t>.</w:t>
      </w:r>
    </w:p>
    <w:p w:rsidR="005B7A5F" w:rsidRDefault="005B7A5F" w:rsidP="005B7A5F">
      <w:pPr>
        <w:pStyle w:val="LabStepCodeBlock"/>
      </w:pPr>
      <w:r>
        <w:t>.s4-title H1 A, .s4-title H2 {</w:t>
      </w:r>
    </w:p>
    <w:p w:rsidR="005B7A5F" w:rsidRDefault="005B7A5F" w:rsidP="005B7A5F">
      <w:pPr>
        <w:pStyle w:val="LabStepCodeBlock"/>
      </w:pPr>
      <w:r>
        <w:t xml:space="preserve">  color: #800000;</w:t>
      </w:r>
    </w:p>
    <w:p w:rsidR="005B7A5F" w:rsidRDefault="005B7A5F" w:rsidP="005B7A5F">
      <w:pPr>
        <w:pStyle w:val="LabStepCodeBlock"/>
      </w:pPr>
      <w:r>
        <w:t>}</w:t>
      </w:r>
    </w:p>
    <w:p w:rsidR="009F0F8E" w:rsidRPr="001E73CB" w:rsidRDefault="009F0F8E" w:rsidP="009F0F8E">
      <w:pPr>
        <w:pStyle w:val="LabStepNumbered"/>
      </w:pPr>
      <w:r>
        <w:lastRenderedPageBreak/>
        <w:t xml:space="preserve">Test your work. Save your changes to </w:t>
      </w:r>
      <w:r w:rsidRPr="00603856">
        <w:rPr>
          <w:b/>
        </w:rPr>
        <w:t>styles.css</w:t>
      </w:r>
      <w:r>
        <w:t xml:space="preserve"> and refresh any page that link</w:t>
      </w:r>
      <w:r w:rsidR="008D16C6">
        <w:t>s</w:t>
      </w:r>
      <w:r>
        <w:t xml:space="preserve"> to </w:t>
      </w:r>
      <w:r w:rsidRPr="009F0F8E">
        <w:rPr>
          <w:b/>
        </w:rPr>
        <w:t>styles.css</w:t>
      </w:r>
      <w:r>
        <w:t xml:space="preserve"> including </w:t>
      </w:r>
      <w:r>
        <w:rPr>
          <w:b/>
        </w:rPr>
        <w:t>Exercise1</w:t>
      </w:r>
      <w:r w:rsidRPr="00603856">
        <w:rPr>
          <w:b/>
        </w:rPr>
        <w:t>.aspx</w:t>
      </w:r>
      <w:r>
        <w:t xml:space="preserve">, </w:t>
      </w:r>
      <w:r>
        <w:rPr>
          <w:b/>
        </w:rPr>
        <w:t>Exercise2</w:t>
      </w:r>
      <w:r w:rsidRPr="00603856">
        <w:rPr>
          <w:b/>
        </w:rPr>
        <w:t>.aspx</w:t>
      </w:r>
      <w:r w:rsidRPr="009F0F8E">
        <w:t xml:space="preserve">, </w:t>
      </w:r>
      <w:r>
        <w:rPr>
          <w:b/>
        </w:rPr>
        <w:t>Exercise3</w:t>
      </w:r>
      <w:r w:rsidRPr="00603856">
        <w:rPr>
          <w:b/>
        </w:rPr>
        <w:t>.aspx</w:t>
      </w:r>
      <w:r>
        <w:rPr>
          <w:b/>
        </w:rPr>
        <w:t xml:space="preserve"> or Exercise4</w:t>
      </w:r>
      <w:r w:rsidRPr="00603856">
        <w:rPr>
          <w:b/>
        </w:rPr>
        <w:t>.aspx</w:t>
      </w:r>
      <w:r w:rsidRPr="009F0F8E">
        <w:t xml:space="preserve">. </w:t>
      </w:r>
      <w:r>
        <w:t>You should see that the Page Title now i</w:t>
      </w:r>
      <w:r w:rsidR="008D16C6">
        <w:t>s</w:t>
      </w:r>
      <w:r>
        <w:t xml:space="preserve"> displayed using a dark red font color.</w:t>
      </w:r>
    </w:p>
    <w:p w:rsidR="009F0F8E" w:rsidRDefault="009F0F8E" w:rsidP="009F0F8E">
      <w:pPr>
        <w:pStyle w:val="LabStepNumbered"/>
      </w:pPr>
      <w:r>
        <w:t xml:space="preserve">Now it is time to get rid of some unwanted page elements. If you examine a standard page such as </w:t>
      </w:r>
      <w:r w:rsidRPr="009F0F8E">
        <w:rPr>
          <w:b/>
        </w:rPr>
        <w:t>Exercise2.aspx</w:t>
      </w:r>
      <w:r>
        <w:t xml:space="preserve">, there are standard elements that you might want to hide such as the links for the </w:t>
      </w:r>
      <w:r w:rsidRPr="00603856">
        <w:rPr>
          <w:b/>
        </w:rPr>
        <w:t>Recycle bin</w:t>
      </w:r>
      <w:r>
        <w:t xml:space="preserve"> and </w:t>
      </w:r>
      <w:r w:rsidRPr="00603856">
        <w:rPr>
          <w:b/>
        </w:rPr>
        <w:t xml:space="preserve">View </w:t>
      </w:r>
      <w:r>
        <w:rPr>
          <w:b/>
        </w:rPr>
        <w:t>S</w:t>
      </w:r>
      <w:r w:rsidRPr="00603856">
        <w:rPr>
          <w:b/>
        </w:rPr>
        <w:t>ite Content</w:t>
      </w:r>
      <w:r>
        <w:t xml:space="preserve"> link</w:t>
      </w:r>
      <w:r w:rsidR="008D16C6">
        <w:t>,</w:t>
      </w:r>
      <w:r>
        <w:t xml:space="preserve"> the search area</w:t>
      </w:r>
      <w:r w:rsidR="008D16C6">
        <w:t>,</w:t>
      </w:r>
      <w:r>
        <w:t xml:space="preserve"> and the social buttons that read </w:t>
      </w:r>
      <w:r w:rsidRPr="009F0F8E">
        <w:rPr>
          <w:b/>
        </w:rPr>
        <w:t>I like it</w:t>
      </w:r>
      <w:r>
        <w:t xml:space="preserve"> and </w:t>
      </w:r>
      <w:r w:rsidRPr="009F0F8E">
        <w:rPr>
          <w:b/>
        </w:rPr>
        <w:t>Tags and Notes</w:t>
      </w:r>
      <w:r>
        <w:t>.</w:t>
      </w:r>
    </w:p>
    <w:p w:rsidR="009F0F8E" w:rsidRDefault="009F0F8E" w:rsidP="009F0F8E">
      <w:pPr>
        <w:pStyle w:val="LabStepScreenshot"/>
      </w:pPr>
      <w:r w:rsidRPr="009F0F8E">
        <w:rPr>
          <w:rStyle w:val="LabStepScreenshotFrame"/>
        </w:rPr>
        <w:drawing>
          <wp:inline distT="0" distB="0" distL="0" distR="0" wp14:anchorId="35BD3565" wp14:editId="36B6410E">
            <wp:extent cx="3503981" cy="1065730"/>
            <wp:effectExtent l="0" t="0" r="127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2618" cy="1068357"/>
                    </a:xfrm>
                    <a:prstGeom prst="rect">
                      <a:avLst/>
                    </a:prstGeom>
                    <a:noFill/>
                    <a:ln>
                      <a:noFill/>
                    </a:ln>
                  </pic:spPr>
                </pic:pic>
              </a:graphicData>
            </a:graphic>
          </wp:inline>
        </w:drawing>
      </w:r>
    </w:p>
    <w:p w:rsidR="00603856" w:rsidRDefault="00603856" w:rsidP="00603856">
      <w:pPr>
        <w:pStyle w:val="LabStepNumbered"/>
      </w:pPr>
      <w:r>
        <w:t>Add the following rule</w:t>
      </w:r>
      <w:r w:rsidR="009F0F8E">
        <w:t xml:space="preserve"> to</w:t>
      </w:r>
      <w:r>
        <w:t xml:space="preserve"> </w:t>
      </w:r>
      <w:r w:rsidR="009F0F8E" w:rsidRPr="009F0F8E">
        <w:rPr>
          <w:b/>
        </w:rPr>
        <w:t>styles.css</w:t>
      </w:r>
      <w:r w:rsidR="009F0F8E">
        <w:t xml:space="preserve"> </w:t>
      </w:r>
      <w:r>
        <w:t xml:space="preserve">to hide the div with the </w:t>
      </w:r>
      <w:r w:rsidRPr="00603856">
        <w:rPr>
          <w:b/>
        </w:rPr>
        <w:t>Recycle bin</w:t>
      </w:r>
      <w:r>
        <w:t xml:space="preserve"> a</w:t>
      </w:r>
      <w:r w:rsidR="009F0F8E">
        <w:t>n</w:t>
      </w:r>
      <w:r>
        <w:t xml:space="preserve">d the </w:t>
      </w:r>
      <w:r w:rsidRPr="00603856">
        <w:rPr>
          <w:b/>
        </w:rPr>
        <w:t xml:space="preserve">View </w:t>
      </w:r>
      <w:r>
        <w:rPr>
          <w:b/>
        </w:rPr>
        <w:t>S</w:t>
      </w:r>
      <w:r w:rsidRPr="00603856">
        <w:rPr>
          <w:b/>
        </w:rPr>
        <w:t>ite Content</w:t>
      </w:r>
      <w:r>
        <w:t xml:space="preserve"> link</w:t>
      </w:r>
      <w:r w:rsidR="008D16C6">
        <w:t>:</w:t>
      </w:r>
    </w:p>
    <w:p w:rsidR="005B7A5F" w:rsidRDefault="005B7A5F" w:rsidP="005B7A5F">
      <w:pPr>
        <w:pStyle w:val="LabStepCodeBlock"/>
      </w:pPr>
      <w:r>
        <w:t>.s4-specialNavLinkList {</w:t>
      </w:r>
    </w:p>
    <w:p w:rsidR="005B7A5F" w:rsidRDefault="005B7A5F" w:rsidP="005B7A5F">
      <w:pPr>
        <w:pStyle w:val="LabStepCodeBlock"/>
      </w:pPr>
      <w:r>
        <w:t xml:space="preserve">  display: none;</w:t>
      </w:r>
    </w:p>
    <w:p w:rsidR="005B7A5F" w:rsidRDefault="005B7A5F" w:rsidP="005B7A5F">
      <w:pPr>
        <w:pStyle w:val="LabStepCodeBlock"/>
      </w:pPr>
      <w:r>
        <w:t>}</w:t>
      </w:r>
    </w:p>
    <w:p w:rsidR="00603856" w:rsidRDefault="00603856" w:rsidP="00603856">
      <w:pPr>
        <w:pStyle w:val="LabStepNumbered"/>
      </w:pPr>
      <w:r>
        <w:t xml:space="preserve">Add the following rule to hide the div with the </w:t>
      </w:r>
      <w:r>
        <w:rPr>
          <w:b/>
        </w:rPr>
        <w:t>Search area</w:t>
      </w:r>
      <w:r w:rsidR="008D16C6">
        <w:t>:</w:t>
      </w:r>
    </w:p>
    <w:p w:rsidR="005B7A5F" w:rsidRDefault="005B7A5F" w:rsidP="005B7A5F">
      <w:pPr>
        <w:pStyle w:val="LabStepCodeBlock"/>
      </w:pPr>
      <w:r>
        <w:t>#s4-searcharea {</w:t>
      </w:r>
    </w:p>
    <w:p w:rsidR="005B7A5F" w:rsidRDefault="005B7A5F" w:rsidP="005B7A5F">
      <w:pPr>
        <w:pStyle w:val="LabStepCodeBlock"/>
      </w:pPr>
      <w:r>
        <w:t xml:space="preserve">  display: none;</w:t>
      </w:r>
    </w:p>
    <w:p w:rsidR="005B7A5F" w:rsidRDefault="005B7A5F" w:rsidP="005B7A5F">
      <w:pPr>
        <w:pStyle w:val="LabStepCodeBlock"/>
      </w:pPr>
      <w:r>
        <w:t>}</w:t>
      </w:r>
    </w:p>
    <w:p w:rsidR="00603856" w:rsidRDefault="00603856" w:rsidP="00603856">
      <w:pPr>
        <w:pStyle w:val="LabStepNumbered"/>
      </w:pPr>
      <w:r>
        <w:t xml:space="preserve">Add the following rule to hide the div with the </w:t>
      </w:r>
      <w:r>
        <w:rPr>
          <w:b/>
        </w:rPr>
        <w:t>Social Buttons</w:t>
      </w:r>
      <w:r w:rsidR="008D16C6">
        <w:t>:</w:t>
      </w:r>
    </w:p>
    <w:p w:rsidR="005B7A5F" w:rsidRDefault="005B7A5F" w:rsidP="005B7A5F">
      <w:pPr>
        <w:pStyle w:val="LabStepCodeBlock"/>
      </w:pPr>
      <w:r>
        <w:t>.ms-socialNotif-Container {</w:t>
      </w:r>
    </w:p>
    <w:p w:rsidR="005B7A5F" w:rsidRDefault="005B7A5F" w:rsidP="005B7A5F">
      <w:pPr>
        <w:pStyle w:val="LabStepCodeBlock"/>
      </w:pPr>
      <w:r>
        <w:t xml:space="preserve">  display: none;</w:t>
      </w:r>
    </w:p>
    <w:p w:rsidR="005B7A5F" w:rsidRDefault="005B7A5F" w:rsidP="005B7A5F">
      <w:pPr>
        <w:pStyle w:val="LabStepCodeBlock"/>
      </w:pPr>
      <w:r>
        <w:t>}</w:t>
      </w:r>
    </w:p>
    <w:p w:rsidR="009F0F8E" w:rsidRPr="001E73CB" w:rsidRDefault="009F0F8E" w:rsidP="009F0F8E">
      <w:pPr>
        <w:pStyle w:val="LabStepNumbered"/>
      </w:pPr>
      <w:r>
        <w:t xml:space="preserve">Test your work. Save your changes to </w:t>
      </w:r>
      <w:r w:rsidRPr="00603856">
        <w:rPr>
          <w:b/>
        </w:rPr>
        <w:t>styles.css</w:t>
      </w:r>
      <w:r>
        <w:t xml:space="preserve"> and refresh any page that links to </w:t>
      </w:r>
      <w:r w:rsidRPr="009F0F8E">
        <w:rPr>
          <w:b/>
        </w:rPr>
        <w:t>styles.css</w:t>
      </w:r>
      <w:r>
        <w:t xml:space="preserve"> including </w:t>
      </w:r>
      <w:r>
        <w:rPr>
          <w:b/>
        </w:rPr>
        <w:t>Exercise1</w:t>
      </w:r>
      <w:r w:rsidRPr="00603856">
        <w:rPr>
          <w:b/>
        </w:rPr>
        <w:t>.aspx</w:t>
      </w:r>
      <w:r>
        <w:t xml:space="preserve">, </w:t>
      </w:r>
      <w:r>
        <w:rPr>
          <w:b/>
        </w:rPr>
        <w:t>Exercise2</w:t>
      </w:r>
      <w:r w:rsidRPr="00603856">
        <w:rPr>
          <w:b/>
        </w:rPr>
        <w:t>.aspx</w:t>
      </w:r>
      <w:r w:rsidRPr="009F0F8E">
        <w:t xml:space="preserve">, </w:t>
      </w:r>
      <w:r>
        <w:rPr>
          <w:b/>
        </w:rPr>
        <w:t>Exercise3</w:t>
      </w:r>
      <w:r w:rsidRPr="00603856">
        <w:rPr>
          <w:b/>
        </w:rPr>
        <w:t>.aspx</w:t>
      </w:r>
      <w:r>
        <w:rPr>
          <w:b/>
        </w:rPr>
        <w:t xml:space="preserve"> or Exercise4</w:t>
      </w:r>
      <w:r w:rsidRPr="00603856">
        <w:rPr>
          <w:b/>
        </w:rPr>
        <w:t>.aspx</w:t>
      </w:r>
      <w:r w:rsidRPr="009F0F8E">
        <w:t xml:space="preserve">. </w:t>
      </w:r>
      <w:r>
        <w:t>You should see that you</w:t>
      </w:r>
      <w:r w:rsidR="008D16C6">
        <w:t>r</w:t>
      </w:r>
      <w:r>
        <w:t xml:space="preserve"> changes have removed those unwanted elements.</w:t>
      </w:r>
    </w:p>
    <w:p w:rsidR="009F0F8E" w:rsidRDefault="009F0F8E" w:rsidP="009F0F8E">
      <w:pPr>
        <w:pStyle w:val="LabStepScreenshot"/>
      </w:pPr>
      <w:r w:rsidRPr="009F0F8E">
        <w:rPr>
          <w:rStyle w:val="LabStepScreenshotFrame"/>
        </w:rPr>
        <w:drawing>
          <wp:inline distT="0" distB="0" distL="0" distR="0" wp14:anchorId="08EA7601" wp14:editId="25BDB585">
            <wp:extent cx="4652467" cy="1386688"/>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2735" cy="1386768"/>
                    </a:xfrm>
                    <a:prstGeom prst="rect">
                      <a:avLst/>
                    </a:prstGeom>
                    <a:noFill/>
                    <a:ln>
                      <a:noFill/>
                    </a:ln>
                  </pic:spPr>
                </pic:pic>
              </a:graphicData>
            </a:graphic>
          </wp:inline>
        </w:drawing>
      </w:r>
    </w:p>
    <w:sectPr w:rsidR="009F0F8E" w:rsidSect="00902674">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B40" w:rsidRDefault="00B20B40" w:rsidP="002754DA">
      <w:pPr>
        <w:spacing w:before="0" w:after="0"/>
      </w:pPr>
      <w:r>
        <w:separator/>
      </w:r>
    </w:p>
  </w:endnote>
  <w:endnote w:type="continuationSeparator" w:id="0">
    <w:p w:rsidR="00B20B40" w:rsidRDefault="00B20B40" w:rsidP="002754DA">
      <w:pPr>
        <w:spacing w:before="0" w:after="0"/>
      </w:pPr>
      <w:r>
        <w:continuationSeparator/>
      </w:r>
    </w:p>
  </w:endnote>
  <w:endnote w:type="continuationNotice" w:id="1">
    <w:p w:rsidR="00B20B40" w:rsidRDefault="00B20B4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B40" w:rsidRDefault="00B20B40" w:rsidP="002754DA">
      <w:pPr>
        <w:spacing w:before="0" w:after="0"/>
      </w:pPr>
      <w:r>
        <w:separator/>
      </w:r>
    </w:p>
  </w:footnote>
  <w:footnote w:type="continuationSeparator" w:id="0">
    <w:p w:rsidR="00B20B40" w:rsidRDefault="00B20B40" w:rsidP="002754DA">
      <w:pPr>
        <w:spacing w:before="0" w:after="0"/>
      </w:pPr>
      <w:r>
        <w:continuationSeparator/>
      </w:r>
    </w:p>
  </w:footnote>
  <w:footnote w:type="continuationNotice" w:id="1">
    <w:p w:rsidR="00B20B40" w:rsidRDefault="00B20B40">
      <w:pPr>
        <w:spacing w:before="0"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8">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9">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5B44004"/>
    <w:multiLevelType w:val="multilevel"/>
    <w:tmpl w:val="7A64E8E4"/>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8"/>
  </w:num>
  <w:num w:numId="3">
    <w:abstractNumId w:val="7"/>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9"/>
  </w:num>
  <w:num w:numId="12">
    <w:abstractNumId w:val="4"/>
  </w:num>
  <w:num w:numId="13">
    <w:abstractNumId w:val="2"/>
  </w:num>
  <w:num w:numId="14">
    <w:abstractNumId w:val="5"/>
  </w:num>
  <w:num w:numId="15">
    <w:abstractNumId w:val="0"/>
  </w:num>
  <w:num w:numId="1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attachedTemplate r:id="rId1"/>
  <w:linkStyle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drawingGridHorizontalSpacing w:val="90"/>
  <w:displayHorizont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2"/>
  </w:compat>
  <w:rsids>
    <w:rsidRoot w:val="00283D43"/>
    <w:rsid w:val="00012AC2"/>
    <w:rsid w:val="00017894"/>
    <w:rsid w:val="00024303"/>
    <w:rsid w:val="000243F6"/>
    <w:rsid w:val="00030FBC"/>
    <w:rsid w:val="00051385"/>
    <w:rsid w:val="0006227D"/>
    <w:rsid w:val="00075BE6"/>
    <w:rsid w:val="00082C8E"/>
    <w:rsid w:val="0009020D"/>
    <w:rsid w:val="000A019A"/>
    <w:rsid w:val="000A0698"/>
    <w:rsid w:val="000A0FB8"/>
    <w:rsid w:val="000A4D31"/>
    <w:rsid w:val="000B4798"/>
    <w:rsid w:val="000C54C2"/>
    <w:rsid w:val="000D1CE4"/>
    <w:rsid w:val="000D5C27"/>
    <w:rsid w:val="000E4786"/>
    <w:rsid w:val="000F23A7"/>
    <w:rsid w:val="00101309"/>
    <w:rsid w:val="00102B8F"/>
    <w:rsid w:val="0011020C"/>
    <w:rsid w:val="00110EC0"/>
    <w:rsid w:val="001128F7"/>
    <w:rsid w:val="00123729"/>
    <w:rsid w:val="00123A37"/>
    <w:rsid w:val="00140317"/>
    <w:rsid w:val="00141688"/>
    <w:rsid w:val="00151E41"/>
    <w:rsid w:val="0015714F"/>
    <w:rsid w:val="00162517"/>
    <w:rsid w:val="00162568"/>
    <w:rsid w:val="0016348C"/>
    <w:rsid w:val="001657A8"/>
    <w:rsid w:val="0016603A"/>
    <w:rsid w:val="00166BA8"/>
    <w:rsid w:val="001760F5"/>
    <w:rsid w:val="00190D86"/>
    <w:rsid w:val="0019249E"/>
    <w:rsid w:val="001969F7"/>
    <w:rsid w:val="001A3C36"/>
    <w:rsid w:val="001B176D"/>
    <w:rsid w:val="001B60FC"/>
    <w:rsid w:val="001C2975"/>
    <w:rsid w:val="001C3C48"/>
    <w:rsid w:val="001E5FC6"/>
    <w:rsid w:val="001E73CB"/>
    <w:rsid w:val="001F095B"/>
    <w:rsid w:val="00201B3B"/>
    <w:rsid w:val="00205877"/>
    <w:rsid w:val="00207F56"/>
    <w:rsid w:val="0021154E"/>
    <w:rsid w:val="00216298"/>
    <w:rsid w:val="002243BC"/>
    <w:rsid w:val="00226C32"/>
    <w:rsid w:val="00231D57"/>
    <w:rsid w:val="00234111"/>
    <w:rsid w:val="002376C5"/>
    <w:rsid w:val="00243A3C"/>
    <w:rsid w:val="002646DD"/>
    <w:rsid w:val="00265968"/>
    <w:rsid w:val="00270BB4"/>
    <w:rsid w:val="00273F7D"/>
    <w:rsid w:val="002754DA"/>
    <w:rsid w:val="002820B9"/>
    <w:rsid w:val="00283D43"/>
    <w:rsid w:val="002A7A55"/>
    <w:rsid w:val="002C5A73"/>
    <w:rsid w:val="002C5CBE"/>
    <w:rsid w:val="002E035E"/>
    <w:rsid w:val="002E259F"/>
    <w:rsid w:val="002E66B3"/>
    <w:rsid w:val="002F2748"/>
    <w:rsid w:val="0030388D"/>
    <w:rsid w:val="00307288"/>
    <w:rsid w:val="0031741B"/>
    <w:rsid w:val="00321AAB"/>
    <w:rsid w:val="00333042"/>
    <w:rsid w:val="00361340"/>
    <w:rsid w:val="00364378"/>
    <w:rsid w:val="00367C9B"/>
    <w:rsid w:val="00396C29"/>
    <w:rsid w:val="003A6D85"/>
    <w:rsid w:val="003B1609"/>
    <w:rsid w:val="003B509E"/>
    <w:rsid w:val="003B6B6E"/>
    <w:rsid w:val="003C1A2D"/>
    <w:rsid w:val="003C6F9B"/>
    <w:rsid w:val="003D4A36"/>
    <w:rsid w:val="003D513A"/>
    <w:rsid w:val="003E3149"/>
    <w:rsid w:val="003E53A5"/>
    <w:rsid w:val="003F2EDC"/>
    <w:rsid w:val="00414108"/>
    <w:rsid w:val="00420D38"/>
    <w:rsid w:val="004229E6"/>
    <w:rsid w:val="00427A68"/>
    <w:rsid w:val="0043701F"/>
    <w:rsid w:val="004448B3"/>
    <w:rsid w:val="00445241"/>
    <w:rsid w:val="00445F5C"/>
    <w:rsid w:val="00446B8D"/>
    <w:rsid w:val="004521CC"/>
    <w:rsid w:val="00474799"/>
    <w:rsid w:val="00476930"/>
    <w:rsid w:val="00481358"/>
    <w:rsid w:val="004838B2"/>
    <w:rsid w:val="004838D2"/>
    <w:rsid w:val="00491901"/>
    <w:rsid w:val="004A7C45"/>
    <w:rsid w:val="004B75D9"/>
    <w:rsid w:val="004C7D6E"/>
    <w:rsid w:val="004D3A39"/>
    <w:rsid w:val="004E1CBF"/>
    <w:rsid w:val="004E3B42"/>
    <w:rsid w:val="004E45B9"/>
    <w:rsid w:val="004F18BB"/>
    <w:rsid w:val="004F1E4C"/>
    <w:rsid w:val="004F43F0"/>
    <w:rsid w:val="004F54BD"/>
    <w:rsid w:val="00504620"/>
    <w:rsid w:val="0050658A"/>
    <w:rsid w:val="0050746C"/>
    <w:rsid w:val="005106D7"/>
    <w:rsid w:val="00513EAD"/>
    <w:rsid w:val="0051400B"/>
    <w:rsid w:val="00515C63"/>
    <w:rsid w:val="00536A2B"/>
    <w:rsid w:val="00536EA7"/>
    <w:rsid w:val="00537866"/>
    <w:rsid w:val="00540A9A"/>
    <w:rsid w:val="005428AC"/>
    <w:rsid w:val="00542F0A"/>
    <w:rsid w:val="00551DFA"/>
    <w:rsid w:val="00560F81"/>
    <w:rsid w:val="005710D5"/>
    <w:rsid w:val="0057247C"/>
    <w:rsid w:val="00574574"/>
    <w:rsid w:val="00580480"/>
    <w:rsid w:val="00586166"/>
    <w:rsid w:val="005A0E17"/>
    <w:rsid w:val="005A3A17"/>
    <w:rsid w:val="005A3E02"/>
    <w:rsid w:val="005A4563"/>
    <w:rsid w:val="005A6D5F"/>
    <w:rsid w:val="005B6F90"/>
    <w:rsid w:val="005B7A5F"/>
    <w:rsid w:val="005C03B9"/>
    <w:rsid w:val="005C1BF8"/>
    <w:rsid w:val="005C1DCA"/>
    <w:rsid w:val="005D380A"/>
    <w:rsid w:val="005D3854"/>
    <w:rsid w:val="005E054A"/>
    <w:rsid w:val="005E0D54"/>
    <w:rsid w:val="005E79AF"/>
    <w:rsid w:val="00603856"/>
    <w:rsid w:val="0061185F"/>
    <w:rsid w:val="00620888"/>
    <w:rsid w:val="00625F0D"/>
    <w:rsid w:val="00626932"/>
    <w:rsid w:val="006316FA"/>
    <w:rsid w:val="0063362B"/>
    <w:rsid w:val="00650ACD"/>
    <w:rsid w:val="00654F8F"/>
    <w:rsid w:val="0066042A"/>
    <w:rsid w:val="006649DB"/>
    <w:rsid w:val="00667328"/>
    <w:rsid w:val="00667B58"/>
    <w:rsid w:val="0067766A"/>
    <w:rsid w:val="0069092F"/>
    <w:rsid w:val="0069151C"/>
    <w:rsid w:val="0069598A"/>
    <w:rsid w:val="006A020F"/>
    <w:rsid w:val="006A105B"/>
    <w:rsid w:val="006A6A0E"/>
    <w:rsid w:val="006B07C3"/>
    <w:rsid w:val="006B25FA"/>
    <w:rsid w:val="006B6F43"/>
    <w:rsid w:val="006C0157"/>
    <w:rsid w:val="006C5C78"/>
    <w:rsid w:val="006E5188"/>
    <w:rsid w:val="006F13F6"/>
    <w:rsid w:val="006F64F9"/>
    <w:rsid w:val="0070089C"/>
    <w:rsid w:val="00711C05"/>
    <w:rsid w:val="0072738D"/>
    <w:rsid w:val="00737FD5"/>
    <w:rsid w:val="00740261"/>
    <w:rsid w:val="00740358"/>
    <w:rsid w:val="007442CF"/>
    <w:rsid w:val="00747129"/>
    <w:rsid w:val="007508E5"/>
    <w:rsid w:val="00754D76"/>
    <w:rsid w:val="00756C10"/>
    <w:rsid w:val="007600AD"/>
    <w:rsid w:val="0076162E"/>
    <w:rsid w:val="0076526D"/>
    <w:rsid w:val="00770735"/>
    <w:rsid w:val="007A2E8C"/>
    <w:rsid w:val="007A3D0E"/>
    <w:rsid w:val="007A6FDB"/>
    <w:rsid w:val="007A7B3A"/>
    <w:rsid w:val="007B63AE"/>
    <w:rsid w:val="007B648F"/>
    <w:rsid w:val="007C25E3"/>
    <w:rsid w:val="007C5EF6"/>
    <w:rsid w:val="007D30A9"/>
    <w:rsid w:val="007E240B"/>
    <w:rsid w:val="007F2CD4"/>
    <w:rsid w:val="0080252D"/>
    <w:rsid w:val="00812ACA"/>
    <w:rsid w:val="00812AF5"/>
    <w:rsid w:val="00826FF7"/>
    <w:rsid w:val="0082729D"/>
    <w:rsid w:val="0083029D"/>
    <w:rsid w:val="00830A82"/>
    <w:rsid w:val="00841F3B"/>
    <w:rsid w:val="00845FAD"/>
    <w:rsid w:val="008530CC"/>
    <w:rsid w:val="00856645"/>
    <w:rsid w:val="00865AE4"/>
    <w:rsid w:val="0086681C"/>
    <w:rsid w:val="008743F8"/>
    <w:rsid w:val="00875956"/>
    <w:rsid w:val="00880606"/>
    <w:rsid w:val="00893C82"/>
    <w:rsid w:val="008943B0"/>
    <w:rsid w:val="008A1B16"/>
    <w:rsid w:val="008A2BA0"/>
    <w:rsid w:val="008A6CCB"/>
    <w:rsid w:val="008A7318"/>
    <w:rsid w:val="008B697B"/>
    <w:rsid w:val="008C1C05"/>
    <w:rsid w:val="008D054E"/>
    <w:rsid w:val="008D0899"/>
    <w:rsid w:val="008D16C6"/>
    <w:rsid w:val="008D261C"/>
    <w:rsid w:val="008D30B0"/>
    <w:rsid w:val="008D7F27"/>
    <w:rsid w:val="008E1CE8"/>
    <w:rsid w:val="008E3F36"/>
    <w:rsid w:val="00902674"/>
    <w:rsid w:val="00903B98"/>
    <w:rsid w:val="00915A59"/>
    <w:rsid w:val="0091656E"/>
    <w:rsid w:val="00925E86"/>
    <w:rsid w:val="009422EE"/>
    <w:rsid w:val="00944282"/>
    <w:rsid w:val="0095110D"/>
    <w:rsid w:val="00951BD2"/>
    <w:rsid w:val="009537AB"/>
    <w:rsid w:val="0096384D"/>
    <w:rsid w:val="00964D6A"/>
    <w:rsid w:val="00964DF1"/>
    <w:rsid w:val="00965C23"/>
    <w:rsid w:val="00973AB2"/>
    <w:rsid w:val="009753EF"/>
    <w:rsid w:val="00990EBF"/>
    <w:rsid w:val="009A2E0F"/>
    <w:rsid w:val="009A5818"/>
    <w:rsid w:val="009C016D"/>
    <w:rsid w:val="009C6E7B"/>
    <w:rsid w:val="009D22E7"/>
    <w:rsid w:val="009E2AD2"/>
    <w:rsid w:val="009F0F8E"/>
    <w:rsid w:val="00A05D85"/>
    <w:rsid w:val="00A070BA"/>
    <w:rsid w:val="00A10074"/>
    <w:rsid w:val="00A10BF8"/>
    <w:rsid w:val="00A136DF"/>
    <w:rsid w:val="00A15C8C"/>
    <w:rsid w:val="00A2430F"/>
    <w:rsid w:val="00A25FC5"/>
    <w:rsid w:val="00A27676"/>
    <w:rsid w:val="00A3093C"/>
    <w:rsid w:val="00A30C18"/>
    <w:rsid w:val="00A36AE5"/>
    <w:rsid w:val="00A4394E"/>
    <w:rsid w:val="00A46E44"/>
    <w:rsid w:val="00A53017"/>
    <w:rsid w:val="00A5490F"/>
    <w:rsid w:val="00A55EA3"/>
    <w:rsid w:val="00A6472F"/>
    <w:rsid w:val="00A66755"/>
    <w:rsid w:val="00A704EC"/>
    <w:rsid w:val="00A73931"/>
    <w:rsid w:val="00A811F8"/>
    <w:rsid w:val="00AA081D"/>
    <w:rsid w:val="00AA1C5E"/>
    <w:rsid w:val="00AB09B9"/>
    <w:rsid w:val="00AD3847"/>
    <w:rsid w:val="00AF4F9B"/>
    <w:rsid w:val="00B04598"/>
    <w:rsid w:val="00B20B40"/>
    <w:rsid w:val="00B35851"/>
    <w:rsid w:val="00B410F6"/>
    <w:rsid w:val="00B41BD9"/>
    <w:rsid w:val="00B56241"/>
    <w:rsid w:val="00B56C9C"/>
    <w:rsid w:val="00B60011"/>
    <w:rsid w:val="00B762BF"/>
    <w:rsid w:val="00B7645C"/>
    <w:rsid w:val="00B80925"/>
    <w:rsid w:val="00B815CE"/>
    <w:rsid w:val="00B838CD"/>
    <w:rsid w:val="00B84304"/>
    <w:rsid w:val="00BA332D"/>
    <w:rsid w:val="00BA3B6A"/>
    <w:rsid w:val="00BB42DB"/>
    <w:rsid w:val="00BC1206"/>
    <w:rsid w:val="00BC22EE"/>
    <w:rsid w:val="00BC2C68"/>
    <w:rsid w:val="00BE20E7"/>
    <w:rsid w:val="00BE5EE7"/>
    <w:rsid w:val="00BF4AAD"/>
    <w:rsid w:val="00C009F5"/>
    <w:rsid w:val="00C30E56"/>
    <w:rsid w:val="00C3211E"/>
    <w:rsid w:val="00C33D09"/>
    <w:rsid w:val="00C34D0A"/>
    <w:rsid w:val="00C37A3E"/>
    <w:rsid w:val="00C44632"/>
    <w:rsid w:val="00C53882"/>
    <w:rsid w:val="00C62D6E"/>
    <w:rsid w:val="00C6342E"/>
    <w:rsid w:val="00C642C3"/>
    <w:rsid w:val="00C70683"/>
    <w:rsid w:val="00C80B2F"/>
    <w:rsid w:val="00C81CBC"/>
    <w:rsid w:val="00C847ED"/>
    <w:rsid w:val="00C9096A"/>
    <w:rsid w:val="00C92678"/>
    <w:rsid w:val="00C93E0C"/>
    <w:rsid w:val="00C97674"/>
    <w:rsid w:val="00CB7A9C"/>
    <w:rsid w:val="00CB7CC1"/>
    <w:rsid w:val="00CC4A9E"/>
    <w:rsid w:val="00CD0AD0"/>
    <w:rsid w:val="00CD10A1"/>
    <w:rsid w:val="00CD3699"/>
    <w:rsid w:val="00CD6EA7"/>
    <w:rsid w:val="00CE155F"/>
    <w:rsid w:val="00CF0D9B"/>
    <w:rsid w:val="00D057EA"/>
    <w:rsid w:val="00D11993"/>
    <w:rsid w:val="00D12B10"/>
    <w:rsid w:val="00D1320B"/>
    <w:rsid w:val="00D15FEC"/>
    <w:rsid w:val="00D33840"/>
    <w:rsid w:val="00D3469C"/>
    <w:rsid w:val="00D50509"/>
    <w:rsid w:val="00D56B22"/>
    <w:rsid w:val="00D6413D"/>
    <w:rsid w:val="00D64974"/>
    <w:rsid w:val="00D66469"/>
    <w:rsid w:val="00D8031B"/>
    <w:rsid w:val="00D84676"/>
    <w:rsid w:val="00D84A2F"/>
    <w:rsid w:val="00D8754C"/>
    <w:rsid w:val="00D92006"/>
    <w:rsid w:val="00D950CC"/>
    <w:rsid w:val="00D97000"/>
    <w:rsid w:val="00DA442B"/>
    <w:rsid w:val="00DA6D71"/>
    <w:rsid w:val="00DC2A0F"/>
    <w:rsid w:val="00DC2AFF"/>
    <w:rsid w:val="00DC6543"/>
    <w:rsid w:val="00DD1790"/>
    <w:rsid w:val="00DD40A9"/>
    <w:rsid w:val="00DD5F52"/>
    <w:rsid w:val="00DD7D6E"/>
    <w:rsid w:val="00DE5625"/>
    <w:rsid w:val="00DE58D9"/>
    <w:rsid w:val="00DF0141"/>
    <w:rsid w:val="00DF0E38"/>
    <w:rsid w:val="00E056FD"/>
    <w:rsid w:val="00E07AF0"/>
    <w:rsid w:val="00E13222"/>
    <w:rsid w:val="00E132BC"/>
    <w:rsid w:val="00E15736"/>
    <w:rsid w:val="00E177CD"/>
    <w:rsid w:val="00E22CFC"/>
    <w:rsid w:val="00E338DA"/>
    <w:rsid w:val="00E36698"/>
    <w:rsid w:val="00E42402"/>
    <w:rsid w:val="00E45125"/>
    <w:rsid w:val="00E51A44"/>
    <w:rsid w:val="00E52656"/>
    <w:rsid w:val="00E57901"/>
    <w:rsid w:val="00E60B87"/>
    <w:rsid w:val="00E626B3"/>
    <w:rsid w:val="00E816DC"/>
    <w:rsid w:val="00E90829"/>
    <w:rsid w:val="00E95F93"/>
    <w:rsid w:val="00EA0CC6"/>
    <w:rsid w:val="00EA46C6"/>
    <w:rsid w:val="00EB0E93"/>
    <w:rsid w:val="00EB19E3"/>
    <w:rsid w:val="00EC02AD"/>
    <w:rsid w:val="00EC15A4"/>
    <w:rsid w:val="00ED0EDF"/>
    <w:rsid w:val="00ED1A11"/>
    <w:rsid w:val="00EE7A35"/>
    <w:rsid w:val="00EF0B37"/>
    <w:rsid w:val="00EF57C3"/>
    <w:rsid w:val="00F10C41"/>
    <w:rsid w:val="00F218A1"/>
    <w:rsid w:val="00F21A30"/>
    <w:rsid w:val="00F22470"/>
    <w:rsid w:val="00F276BD"/>
    <w:rsid w:val="00F34FD2"/>
    <w:rsid w:val="00F43BFB"/>
    <w:rsid w:val="00F5138E"/>
    <w:rsid w:val="00F577F9"/>
    <w:rsid w:val="00F62F1C"/>
    <w:rsid w:val="00F63B6C"/>
    <w:rsid w:val="00F64CF9"/>
    <w:rsid w:val="00F72607"/>
    <w:rsid w:val="00F80534"/>
    <w:rsid w:val="00F81057"/>
    <w:rsid w:val="00F82593"/>
    <w:rsid w:val="00F84B8D"/>
    <w:rsid w:val="00F938D8"/>
    <w:rsid w:val="00FA3EB4"/>
    <w:rsid w:val="00FA5E15"/>
    <w:rsid w:val="00FB07B8"/>
    <w:rsid w:val="00FB3F0A"/>
    <w:rsid w:val="00FC00E1"/>
    <w:rsid w:val="00FC79BD"/>
    <w:rsid w:val="00FD1B1D"/>
    <w:rsid w:val="00FD1FA2"/>
    <w:rsid w:val="00FE0728"/>
    <w:rsid w:val="00FF3C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67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90267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rPr>
  </w:style>
  <w:style w:type="paragraph" w:styleId="Heading2">
    <w:name w:val="heading 2"/>
    <w:basedOn w:val="Normal"/>
    <w:next w:val="Normal"/>
    <w:link w:val="Heading2Char"/>
    <w:uiPriority w:val="9"/>
    <w:qFormat/>
    <w:rsid w:val="0090267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90267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90267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90267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90267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02674"/>
  </w:style>
  <w:style w:type="character" w:customStyle="1" w:styleId="Heading1Char">
    <w:name w:val="Heading 1 Char"/>
    <w:basedOn w:val="DefaultParagraphFont"/>
    <w:link w:val="Heading1"/>
    <w:uiPriority w:val="9"/>
    <w:rsid w:val="00902674"/>
    <w:rPr>
      <w:rFonts w:ascii="Arial Black" w:hAnsi="Arial Black"/>
      <w:sz w:val="28"/>
      <w:shd w:val="clear" w:color="F2F2F2" w:themeColor="background1" w:themeShade="F2" w:fill="auto"/>
    </w:rPr>
  </w:style>
  <w:style w:type="character" w:customStyle="1" w:styleId="Heading2Char">
    <w:name w:val="Heading 2 Char"/>
    <w:basedOn w:val="DefaultParagraphFont"/>
    <w:link w:val="Heading2"/>
    <w:uiPriority w:val="9"/>
    <w:rsid w:val="00902674"/>
    <w:rPr>
      <w:rFonts w:ascii="Arial Black" w:hAnsi="Arial Black"/>
      <w:sz w:val="28"/>
    </w:rPr>
  </w:style>
  <w:style w:type="character" w:customStyle="1" w:styleId="Heading4Char">
    <w:name w:val="Heading 4 Char"/>
    <w:basedOn w:val="DefaultParagraphFont"/>
    <w:link w:val="Heading4"/>
    <w:uiPriority w:val="9"/>
    <w:rsid w:val="0090267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90267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9026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67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902674"/>
    <w:pPr>
      <w:tabs>
        <w:tab w:val="right" w:leader="dot" w:pos="10786"/>
      </w:tabs>
      <w:spacing w:before="80" w:after="0"/>
      <w:ind w:left="144"/>
    </w:pPr>
    <w:rPr>
      <w:b/>
    </w:rPr>
  </w:style>
  <w:style w:type="paragraph" w:styleId="TOC2">
    <w:name w:val="toc 2"/>
    <w:basedOn w:val="Normal"/>
    <w:next w:val="Normal"/>
    <w:autoRedefine/>
    <w:uiPriority w:val="39"/>
    <w:unhideWhenUsed/>
    <w:rsid w:val="00902674"/>
    <w:pPr>
      <w:tabs>
        <w:tab w:val="right" w:leader="dot" w:pos="10790"/>
      </w:tabs>
      <w:spacing w:before="40" w:after="40"/>
      <w:ind w:left="288"/>
    </w:pPr>
    <w:rPr>
      <w:sz w:val="18"/>
    </w:rPr>
  </w:style>
  <w:style w:type="character" w:styleId="Hyperlink">
    <w:name w:val="Hyperlink"/>
    <w:basedOn w:val="DefaultParagraphFont"/>
    <w:uiPriority w:val="99"/>
    <w:unhideWhenUsed/>
    <w:rsid w:val="00902674"/>
    <w:rPr>
      <w:color w:val="0000FF" w:themeColor="hyperlink"/>
      <w:u w:val="single"/>
    </w:rPr>
  </w:style>
  <w:style w:type="character" w:styleId="BookTitle">
    <w:name w:val="Book Title"/>
    <w:basedOn w:val="DefaultParagraphFont"/>
    <w:uiPriority w:val="33"/>
    <w:qFormat/>
    <w:rsid w:val="00902674"/>
    <w:rPr>
      <w:b/>
      <w:bCs/>
      <w:smallCaps/>
      <w:spacing w:val="5"/>
      <w:sz w:val="48"/>
    </w:rPr>
  </w:style>
  <w:style w:type="paragraph" w:styleId="Title">
    <w:name w:val="Title"/>
    <w:basedOn w:val="Normal"/>
    <w:next w:val="Normal"/>
    <w:link w:val="TitleChar"/>
    <w:uiPriority w:val="10"/>
    <w:unhideWhenUsed/>
    <w:qFormat/>
    <w:rsid w:val="0090267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90267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902674"/>
    <w:pPr>
      <w:spacing w:after="0" w:line="240" w:lineRule="auto"/>
    </w:pPr>
    <w:rPr>
      <w:rFonts w:eastAsiaTheme="minorEastAsia"/>
    </w:rPr>
  </w:style>
  <w:style w:type="character" w:customStyle="1" w:styleId="NoSpacingChar">
    <w:name w:val="No Spacing Char"/>
    <w:basedOn w:val="DefaultParagraphFont"/>
    <w:link w:val="NoSpacing"/>
    <w:uiPriority w:val="1"/>
    <w:rsid w:val="00902674"/>
    <w:rPr>
      <w:rFonts w:eastAsiaTheme="minorEastAsia"/>
    </w:rPr>
  </w:style>
  <w:style w:type="paragraph" w:styleId="Header">
    <w:name w:val="header"/>
    <w:basedOn w:val="Normal"/>
    <w:link w:val="HeaderChar"/>
    <w:uiPriority w:val="99"/>
    <w:unhideWhenUsed/>
    <w:rsid w:val="00902674"/>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902674"/>
    <w:rPr>
      <w:rFonts w:ascii="Arial" w:hAnsi="Arial"/>
      <w:color w:val="292929"/>
      <w:sz w:val="16"/>
    </w:rPr>
  </w:style>
  <w:style w:type="paragraph" w:styleId="Footer">
    <w:name w:val="footer"/>
    <w:basedOn w:val="Normal"/>
    <w:link w:val="FooterChar"/>
    <w:uiPriority w:val="99"/>
    <w:unhideWhenUsed/>
    <w:rsid w:val="0090267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902674"/>
    <w:rPr>
      <w:rFonts w:ascii="Arial" w:hAnsi="Arial"/>
      <w:color w:val="292929"/>
      <w:sz w:val="16"/>
    </w:rPr>
  </w:style>
  <w:style w:type="paragraph" w:customStyle="1" w:styleId="LabExercise">
    <w:name w:val="Lab Exercise"/>
    <w:basedOn w:val="Normal"/>
    <w:next w:val="Normal"/>
    <w:qFormat/>
    <w:rsid w:val="00902674"/>
    <w:pPr>
      <w:spacing w:before="0" w:after="200" w:line="276" w:lineRule="auto"/>
    </w:pPr>
    <w:rPr>
      <w:b/>
    </w:rPr>
  </w:style>
  <w:style w:type="paragraph" w:styleId="ListParagraph">
    <w:name w:val="List Paragraph"/>
    <w:basedOn w:val="Normal"/>
    <w:next w:val="Normal"/>
    <w:uiPriority w:val="34"/>
    <w:qFormat/>
    <w:rsid w:val="0090267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902674"/>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902674"/>
    <w:rPr>
      <w:rFonts w:ascii="Lucida Console" w:hAnsi="Lucida Console" w:cs="Courier New"/>
      <w:b/>
      <w:spacing w:val="-6"/>
      <w:sz w:val="18"/>
    </w:rPr>
  </w:style>
  <w:style w:type="paragraph" w:customStyle="1" w:styleId="NumberedBullet">
    <w:name w:val="Numbered Bullet"/>
    <w:basedOn w:val="ListParagraph"/>
    <w:unhideWhenUsed/>
    <w:qFormat/>
    <w:rsid w:val="00902674"/>
    <w:pPr>
      <w:tabs>
        <w:tab w:val="left" w:pos="144"/>
      </w:tabs>
      <w:spacing w:before="80" w:after="40" w:line="240" w:lineRule="auto"/>
      <w:ind w:hanging="360"/>
      <w:contextualSpacing w:val="0"/>
    </w:pPr>
  </w:style>
  <w:style w:type="paragraph" w:customStyle="1" w:styleId="LabStepScreenshot">
    <w:name w:val="Lab Step Screenshot"/>
    <w:basedOn w:val="Normal"/>
    <w:qFormat/>
    <w:rsid w:val="0090267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902674"/>
    <w:pPr>
      <w:spacing w:before="0" w:after="0"/>
    </w:pPr>
    <w:rPr>
      <w:szCs w:val="20"/>
    </w:rPr>
  </w:style>
  <w:style w:type="character" w:customStyle="1" w:styleId="FootnoteTextChar">
    <w:name w:val="Footnote Text Char"/>
    <w:basedOn w:val="DefaultParagraphFont"/>
    <w:link w:val="FootnoteText"/>
    <w:uiPriority w:val="99"/>
    <w:semiHidden/>
    <w:rsid w:val="00902674"/>
    <w:rPr>
      <w:rFonts w:ascii="Arial" w:hAnsi="Arial"/>
      <w:color w:val="262626" w:themeColor="text1" w:themeTint="D9"/>
      <w:sz w:val="20"/>
      <w:szCs w:val="20"/>
    </w:rPr>
  </w:style>
  <w:style w:type="table" w:styleId="LightShading-Accent4">
    <w:name w:val="Light Shading Accent 4"/>
    <w:basedOn w:val="TableNormal"/>
    <w:uiPriority w:val="60"/>
    <w:rsid w:val="00902674"/>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0267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90267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90267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90267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90267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90267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902674"/>
    <w:pPr>
      <w:tabs>
        <w:tab w:val="num" w:pos="360"/>
      </w:tabs>
      <w:ind w:left="360" w:hanging="360"/>
      <w:contextualSpacing/>
    </w:pPr>
  </w:style>
  <w:style w:type="character" w:customStyle="1" w:styleId="InLineUrl">
    <w:name w:val="InLineUrl"/>
    <w:basedOn w:val="DefaultParagraphFont"/>
    <w:uiPriority w:val="1"/>
    <w:qFormat/>
    <w:rsid w:val="00902674"/>
    <w:rPr>
      <w:rFonts w:ascii="Arial" w:hAnsi="Arial"/>
      <w:b/>
      <w:sz w:val="16"/>
    </w:rPr>
  </w:style>
  <w:style w:type="paragraph" w:customStyle="1" w:styleId="LabStepNumbered">
    <w:name w:val="Lab Step Numbered"/>
    <w:link w:val="LabStepNumberedChar"/>
    <w:qFormat/>
    <w:rsid w:val="00902674"/>
    <w:pPr>
      <w:numPr>
        <w:numId w:val="1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90267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02674"/>
    <w:pPr>
      <w:numPr>
        <w:ilvl w:val="1"/>
      </w:numPr>
    </w:pPr>
    <w:rPr>
      <w:sz w:val="16"/>
    </w:rPr>
  </w:style>
  <w:style w:type="paragraph" w:customStyle="1" w:styleId="LabStepLevel2NoBullet">
    <w:name w:val="Lab Step Level 2 No Bullet"/>
    <w:basedOn w:val="LabStepLevel2Numbered"/>
    <w:qFormat/>
    <w:rsid w:val="00902674"/>
    <w:pPr>
      <w:numPr>
        <w:numId w:val="0"/>
      </w:numPr>
      <w:spacing w:before="40"/>
      <w:ind w:left="720"/>
    </w:pPr>
  </w:style>
  <w:style w:type="character" w:customStyle="1" w:styleId="LabStepScreenshotFrame">
    <w:name w:val="Lab Step Screenshot Frame"/>
    <w:basedOn w:val="DefaultParagraphFont"/>
    <w:uiPriority w:val="1"/>
    <w:qFormat/>
    <w:rsid w:val="00902674"/>
    <w:rPr>
      <w:noProof/>
      <w:bdr w:val="single" w:sz="2" w:space="0" w:color="DDDDDD"/>
    </w:rPr>
  </w:style>
  <w:style w:type="paragraph" w:customStyle="1" w:styleId="LabExerciseCallout">
    <w:name w:val="Lab Exercise Callout"/>
    <w:basedOn w:val="LabExerciseText"/>
    <w:qFormat/>
    <w:rsid w:val="0090267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90267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90267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902674"/>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902674"/>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02674"/>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902674"/>
    <w:rPr>
      <w:rFonts w:ascii="Arial" w:hAnsi="Arial"/>
      <w:b/>
      <w:iCs/>
      <w:sz w:val="16"/>
    </w:rPr>
  </w:style>
  <w:style w:type="character" w:customStyle="1" w:styleId="InlindeCode">
    <w:name w:val="InlindeCode"/>
    <w:basedOn w:val="DefaultParagraphFont"/>
    <w:uiPriority w:val="1"/>
    <w:qFormat/>
    <w:rsid w:val="00902674"/>
    <w:rPr>
      <w:rFonts w:ascii="Lucida Console" w:hAnsi="Lucida Console"/>
      <w:b/>
      <w:sz w:val="16"/>
    </w:rPr>
  </w:style>
  <w:style w:type="table" w:customStyle="1" w:styleId="LabStepTable">
    <w:name w:val="Lab Step Table"/>
    <w:basedOn w:val="TableGrid"/>
    <w:uiPriority w:val="99"/>
    <w:rsid w:val="00902674"/>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02674"/>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902674"/>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902674"/>
    <w:pPr>
      <w:ind w:left="1152"/>
    </w:pPr>
  </w:style>
  <w:style w:type="paragraph" w:customStyle="1" w:styleId="LabStepScreenshotLevel2">
    <w:name w:val="Lab Step Screenshot Level 2"/>
    <w:basedOn w:val="LabStepScreenshot"/>
    <w:qFormat/>
    <w:rsid w:val="00902674"/>
    <w:pPr>
      <w:ind w:left="1152"/>
    </w:pPr>
    <w:rPr>
      <w:noProof/>
    </w:rPr>
  </w:style>
  <w:style w:type="paragraph" w:customStyle="1" w:styleId="LabStepTableTextHeader">
    <w:name w:val="Lab Step Table Text Header"/>
    <w:basedOn w:val="LabStepTableText"/>
    <w:next w:val="LabStepTableText"/>
    <w:qFormat/>
    <w:rsid w:val="00902674"/>
    <w:rPr>
      <w:b/>
    </w:rPr>
  </w:style>
  <w:style w:type="paragraph" w:customStyle="1" w:styleId="LabStepTableParagraph">
    <w:name w:val="Lab Step Table Paragraph"/>
    <w:basedOn w:val="LabStepNumbered"/>
    <w:qFormat/>
    <w:rsid w:val="00902674"/>
    <w:pPr>
      <w:numPr>
        <w:numId w:val="0"/>
      </w:numPr>
    </w:pPr>
  </w:style>
  <w:style w:type="paragraph" w:styleId="TOCHeading">
    <w:name w:val="TOC Heading"/>
    <w:basedOn w:val="Heading1"/>
    <w:next w:val="Normal"/>
    <w:uiPriority w:val="39"/>
    <w:semiHidden/>
    <w:unhideWhenUsed/>
    <w:qFormat/>
    <w:rsid w:val="0090267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902674"/>
    <w:pPr>
      <w:numPr>
        <w:numId w:val="4"/>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902674"/>
    <w:rPr>
      <w:sz w:val="16"/>
      <w:szCs w:val="16"/>
    </w:rPr>
  </w:style>
  <w:style w:type="paragraph" w:styleId="CommentText">
    <w:name w:val="annotation text"/>
    <w:basedOn w:val="Normal"/>
    <w:link w:val="CommentTextChar"/>
    <w:uiPriority w:val="99"/>
    <w:semiHidden/>
    <w:unhideWhenUsed/>
    <w:rsid w:val="00902674"/>
    <w:rPr>
      <w:szCs w:val="20"/>
    </w:rPr>
  </w:style>
  <w:style w:type="character" w:customStyle="1" w:styleId="CommentTextChar">
    <w:name w:val="Comment Text Char"/>
    <w:basedOn w:val="DefaultParagraphFont"/>
    <w:link w:val="CommentText"/>
    <w:uiPriority w:val="99"/>
    <w:semiHidden/>
    <w:rsid w:val="0090267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902674"/>
    <w:rPr>
      <w:b/>
      <w:bCs/>
    </w:rPr>
  </w:style>
  <w:style w:type="character" w:customStyle="1" w:styleId="CommentSubjectChar">
    <w:name w:val="Comment Subject Char"/>
    <w:basedOn w:val="CommentTextChar"/>
    <w:link w:val="CommentSubject"/>
    <w:uiPriority w:val="99"/>
    <w:semiHidden/>
    <w:rsid w:val="00902674"/>
    <w:rPr>
      <w:rFonts w:ascii="Arial" w:hAnsi="Arial"/>
      <w:b/>
      <w:bCs/>
      <w:color w:val="262626" w:themeColor="text1" w:themeTint="D9"/>
      <w:sz w:val="20"/>
      <w:szCs w:val="20"/>
    </w:rPr>
  </w:style>
  <w:style w:type="character" w:styleId="Strong">
    <w:name w:val="Strong"/>
    <w:basedOn w:val="DefaultParagraphFont"/>
    <w:uiPriority w:val="22"/>
    <w:qFormat/>
    <w:rsid w:val="00902674"/>
    <w:rPr>
      <w:b/>
      <w:bCs/>
    </w:rPr>
  </w:style>
  <w:style w:type="paragraph" w:styleId="NormalWeb">
    <w:name w:val="Normal (Web)"/>
    <w:basedOn w:val="Normal"/>
    <w:uiPriority w:val="99"/>
    <w:semiHidden/>
    <w:unhideWhenUsed/>
    <w:rsid w:val="0090267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90267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90267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90267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90267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902674"/>
    <w:pPr>
      <w:spacing w:before="240"/>
      <w:ind w:left="720" w:right="720"/>
    </w:pPr>
    <w:rPr>
      <w:color w:val="1C1C1C"/>
    </w:rPr>
  </w:style>
  <w:style w:type="paragraph" w:customStyle="1" w:styleId="SlidesNotes">
    <w:name w:val="Slides Notes"/>
    <w:basedOn w:val="Normal"/>
    <w:qFormat/>
    <w:rsid w:val="00902674"/>
    <w:pPr>
      <w:spacing w:before="240"/>
    </w:pPr>
  </w:style>
  <w:style w:type="paragraph" w:customStyle="1" w:styleId="LegalHeader">
    <w:name w:val="Legal Header"/>
    <w:basedOn w:val="Normal"/>
    <w:qFormat/>
    <w:rsid w:val="00902674"/>
    <w:pPr>
      <w:spacing w:before="600"/>
    </w:pPr>
    <w:rPr>
      <w:b/>
      <w:color w:val="auto"/>
      <w:u w:val="single"/>
    </w:rPr>
  </w:style>
  <w:style w:type="paragraph" w:customStyle="1" w:styleId="LegalBody">
    <w:name w:val="Legal Body"/>
    <w:basedOn w:val="Normal"/>
    <w:qFormat/>
    <w:rsid w:val="00902674"/>
    <w:rPr>
      <w:sz w:val="18"/>
    </w:rPr>
  </w:style>
  <w:style w:type="paragraph" w:customStyle="1" w:styleId="CourseInfo">
    <w:name w:val="Course Info"/>
    <w:basedOn w:val="Normal"/>
    <w:qFormat/>
    <w:rsid w:val="0090267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902674"/>
    <w:rPr>
      <w:rFonts w:ascii="Arial" w:hAnsi="Arial"/>
      <w:color w:val="262626" w:themeColor="text1" w:themeTint="D9"/>
      <w:sz w:val="18"/>
    </w:rPr>
  </w:style>
  <w:style w:type="paragraph" w:customStyle="1" w:styleId="Strong1">
    <w:name w:val="Strong1"/>
    <w:basedOn w:val="LabStepNumbered"/>
    <w:link w:val="strongChar"/>
    <w:qFormat/>
    <w:rsid w:val="00902674"/>
    <w:pPr>
      <w:numPr>
        <w:numId w:val="0"/>
      </w:numPr>
      <w:ind w:left="757" w:hanging="360"/>
    </w:pPr>
    <w:rPr>
      <w:b/>
    </w:rPr>
  </w:style>
  <w:style w:type="character" w:customStyle="1" w:styleId="strongChar">
    <w:name w:val="strong Char"/>
    <w:basedOn w:val="LabStepNumberedChar"/>
    <w:link w:val="Strong1"/>
    <w:rsid w:val="00902674"/>
    <w:rPr>
      <w:rFonts w:ascii="Arial" w:hAnsi="Arial"/>
      <w:b/>
      <w:color w:val="262626" w:themeColor="text1" w:themeTint="D9"/>
      <w:sz w:val="18"/>
    </w:rPr>
  </w:style>
  <w:style w:type="paragraph" w:customStyle="1" w:styleId="CourseCode">
    <w:name w:val="Course Code"/>
    <w:basedOn w:val="Normal"/>
    <w:qFormat/>
    <w:rsid w:val="0090267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902674"/>
    <w:pPr>
      <w:tabs>
        <w:tab w:val="right" w:leader="dot" w:pos="10790"/>
      </w:tabs>
      <w:spacing w:before="40" w:after="0"/>
      <w:ind w:left="432"/>
    </w:pPr>
    <w:rPr>
      <w:sz w:val="16"/>
    </w:rPr>
  </w:style>
  <w:style w:type="numbering" w:customStyle="1" w:styleId="LabStepsTemplate">
    <w:name w:val="LabStepsTemplate"/>
    <w:uiPriority w:val="99"/>
    <w:rsid w:val="00902674"/>
    <w:pPr>
      <w:numPr>
        <w:numId w:val="12"/>
      </w:numPr>
    </w:pPr>
  </w:style>
  <w:style w:type="paragraph" w:customStyle="1" w:styleId="ModuleDescription">
    <w:name w:val="Module Description"/>
    <w:basedOn w:val="Normal"/>
    <w:qFormat/>
    <w:rsid w:val="0090267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902674"/>
    <w:pPr>
      <w:jc w:val="center"/>
    </w:pPr>
  </w:style>
  <w:style w:type="paragraph" w:customStyle="1" w:styleId="TopicsCoveredItem">
    <w:name w:val="Topics Covered Item"/>
    <w:basedOn w:val="Normal"/>
    <w:qFormat/>
    <w:rsid w:val="00902674"/>
    <w:pPr>
      <w:numPr>
        <w:numId w:val="14"/>
      </w:numPr>
      <w:spacing w:before="0" w:after="0"/>
      <w:contextualSpacing/>
    </w:pPr>
  </w:style>
  <w:style w:type="paragraph" w:customStyle="1" w:styleId="ModuleIntroHeader">
    <w:name w:val="Module Intro Header"/>
    <w:basedOn w:val="Normal"/>
    <w:qFormat/>
    <w:rsid w:val="00902674"/>
    <w:pPr>
      <w:pBdr>
        <w:bottom w:val="single" w:sz="8" w:space="1" w:color="auto"/>
      </w:pBdr>
      <w:spacing w:before="360"/>
      <w:ind w:left="288"/>
    </w:pPr>
    <w:rPr>
      <w:b/>
      <w:sz w:val="24"/>
    </w:rPr>
  </w:style>
  <w:style w:type="paragraph" w:customStyle="1" w:styleId="ModuleAgendaItem">
    <w:name w:val="Module Agenda Item"/>
    <w:basedOn w:val="Normal"/>
    <w:qFormat/>
    <w:rsid w:val="00902674"/>
    <w:pPr>
      <w:spacing w:before="0" w:after="0"/>
      <w:ind w:left="360" w:hanging="360"/>
      <w:contextualSpacing/>
    </w:pPr>
    <w:rPr>
      <w:sz w:val="24"/>
    </w:rPr>
  </w:style>
  <w:style w:type="paragraph" w:customStyle="1" w:styleId="LabExerciseItem">
    <w:name w:val="Lab Exercise Item"/>
    <w:basedOn w:val="Normal"/>
    <w:next w:val="Normal"/>
    <w:qFormat/>
    <w:rsid w:val="00902674"/>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BA0"/>
    <w:pPr>
      <w:spacing w:before="120" w:after="120" w:line="240" w:lineRule="auto"/>
    </w:pPr>
    <w:rPr>
      <w:rFonts w:ascii="Verdana" w:hAnsi="Verdana"/>
      <w:sz w:val="18"/>
    </w:rPr>
  </w:style>
  <w:style w:type="paragraph" w:styleId="Heading1">
    <w:name w:val="heading 1"/>
    <w:basedOn w:val="Normal"/>
    <w:next w:val="Normal"/>
    <w:link w:val="Heading1Char"/>
    <w:uiPriority w:val="9"/>
    <w:qFormat/>
    <w:rsid w:val="00513EAD"/>
    <w:pPr>
      <w:pBdr>
        <w:bottom w:val="single" w:sz="4" w:space="1" w:color="000000" w:themeColor="text1"/>
      </w:pBdr>
      <w:outlineLvl w:val="0"/>
    </w:pPr>
    <w:rPr>
      <w:rFonts w:ascii="Arial Black" w:hAnsi="Arial Black"/>
      <w:sz w:val="28"/>
    </w:rPr>
  </w:style>
  <w:style w:type="paragraph" w:styleId="Heading2">
    <w:name w:val="heading 2"/>
    <w:basedOn w:val="Normal"/>
    <w:next w:val="Normal"/>
    <w:link w:val="Heading2Char"/>
    <w:uiPriority w:val="9"/>
    <w:qFormat/>
    <w:rsid w:val="00B04598"/>
    <w:pPr>
      <w:keepNext/>
      <w:pBdr>
        <w:bottom w:val="single" w:sz="2" w:space="1" w:color="969696"/>
      </w:pBdr>
      <w:spacing w:before="240"/>
      <w:outlineLvl w:val="1"/>
    </w:pPr>
    <w:rPr>
      <w:rFonts w:ascii="Arial Black" w:hAnsi="Arial Black"/>
      <w:color w:val="333333"/>
      <w:sz w:val="22"/>
    </w:rPr>
  </w:style>
  <w:style w:type="paragraph" w:styleId="Heading3">
    <w:name w:val="heading 3"/>
    <w:basedOn w:val="Normal"/>
    <w:next w:val="Normal"/>
    <w:link w:val="Heading3Char"/>
    <w:uiPriority w:val="9"/>
    <w:semiHidden/>
    <w:unhideWhenUsed/>
    <w:qFormat/>
    <w:rsid w:val="00711C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13F6"/>
    <w:pPr>
      <w:keepNext/>
      <w:keepLines/>
      <w:spacing w:before="200" w:after="0"/>
      <w:ind w:left="864" w:hanging="14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13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EAD"/>
    <w:rPr>
      <w:rFonts w:ascii="Arial Black" w:hAnsi="Arial Black"/>
      <w:sz w:val="28"/>
    </w:rPr>
  </w:style>
  <w:style w:type="character" w:customStyle="1" w:styleId="Heading2Char">
    <w:name w:val="Heading 2 Char"/>
    <w:basedOn w:val="DefaultParagraphFont"/>
    <w:link w:val="Heading2"/>
    <w:uiPriority w:val="9"/>
    <w:rsid w:val="00B04598"/>
    <w:rPr>
      <w:rFonts w:ascii="Arial Black" w:hAnsi="Arial Black"/>
      <w:color w:val="333333"/>
    </w:rPr>
  </w:style>
  <w:style w:type="character" w:customStyle="1" w:styleId="Heading4Char">
    <w:name w:val="Heading 4 Char"/>
    <w:basedOn w:val="DefaultParagraphFont"/>
    <w:link w:val="Heading4"/>
    <w:uiPriority w:val="9"/>
    <w:rsid w:val="008D0899"/>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8D0899"/>
    <w:rPr>
      <w:rFonts w:asciiTheme="majorHAnsi" w:eastAsiaTheme="majorEastAsia" w:hAnsiTheme="majorHAnsi" w:cstheme="majorBidi"/>
      <w:color w:val="243F60" w:themeColor="accent1" w:themeShade="7F"/>
      <w:sz w:val="18"/>
    </w:rPr>
  </w:style>
  <w:style w:type="paragraph" w:styleId="BalloonText">
    <w:name w:val="Balloon Text"/>
    <w:basedOn w:val="Normal"/>
    <w:link w:val="BalloonTextChar"/>
    <w:uiPriority w:val="99"/>
    <w:semiHidden/>
    <w:unhideWhenUsed/>
    <w:rsid w:val="001B17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6D"/>
    <w:rPr>
      <w:rFonts w:ascii="Tahoma" w:hAnsi="Tahoma" w:cs="Tahoma"/>
      <w:sz w:val="16"/>
      <w:szCs w:val="16"/>
    </w:rPr>
  </w:style>
  <w:style w:type="paragraph" w:styleId="TOC1">
    <w:name w:val="toc 1"/>
    <w:basedOn w:val="Normal"/>
    <w:next w:val="Normal"/>
    <w:autoRedefine/>
    <w:uiPriority w:val="39"/>
    <w:unhideWhenUsed/>
    <w:rsid w:val="002376C5"/>
    <w:pPr>
      <w:tabs>
        <w:tab w:val="right" w:leader="dot" w:pos="9350"/>
      </w:tabs>
      <w:spacing w:before="80" w:after="20"/>
    </w:pPr>
    <w:rPr>
      <w:b/>
      <w:sz w:val="16"/>
    </w:rPr>
  </w:style>
  <w:style w:type="paragraph" w:styleId="TOC2">
    <w:name w:val="toc 2"/>
    <w:basedOn w:val="Normal"/>
    <w:next w:val="Normal"/>
    <w:autoRedefine/>
    <w:uiPriority w:val="39"/>
    <w:unhideWhenUsed/>
    <w:rsid w:val="002376C5"/>
    <w:pPr>
      <w:spacing w:before="0" w:after="20"/>
      <w:ind w:left="144"/>
    </w:pPr>
    <w:rPr>
      <w:sz w:val="14"/>
    </w:rPr>
  </w:style>
  <w:style w:type="character" w:styleId="Hyperlink">
    <w:name w:val="Hyperlink"/>
    <w:basedOn w:val="DefaultParagraphFont"/>
    <w:uiPriority w:val="99"/>
    <w:unhideWhenUsed/>
    <w:rsid w:val="001B176D"/>
    <w:rPr>
      <w:color w:val="0000FF" w:themeColor="hyperlink"/>
      <w:u w:val="single"/>
    </w:rPr>
  </w:style>
  <w:style w:type="character" w:styleId="BookTitle">
    <w:name w:val="Book Title"/>
    <w:basedOn w:val="DefaultParagraphFont"/>
    <w:uiPriority w:val="33"/>
    <w:qFormat/>
    <w:rsid w:val="001B176D"/>
    <w:rPr>
      <w:b/>
      <w:bCs/>
      <w:smallCaps/>
      <w:spacing w:val="5"/>
      <w:sz w:val="48"/>
    </w:rPr>
  </w:style>
  <w:style w:type="paragraph" w:styleId="Title">
    <w:name w:val="Title"/>
    <w:basedOn w:val="Normal"/>
    <w:next w:val="Normal"/>
    <w:link w:val="TitleChar"/>
    <w:uiPriority w:val="10"/>
    <w:unhideWhenUsed/>
    <w:qFormat/>
    <w:rsid w:val="0069598A"/>
    <w:pPr>
      <w:pBdr>
        <w:bottom w:val="single" w:sz="8" w:space="4" w:color="auto"/>
      </w:pBdr>
      <w:spacing w:before="0" w:after="240"/>
      <w:contextualSpacing/>
      <w:jc w:val="both"/>
    </w:pPr>
    <w:rPr>
      <w:rFonts w:ascii="Arial Black" w:eastAsiaTheme="majorEastAsia" w:hAnsi="Arial Black" w:cstheme="majorBidi"/>
      <w:spacing w:val="5"/>
      <w:kern w:val="28"/>
      <w:sz w:val="28"/>
      <w:szCs w:val="52"/>
    </w:rPr>
  </w:style>
  <w:style w:type="character" w:customStyle="1" w:styleId="TitleChar">
    <w:name w:val="Title Char"/>
    <w:basedOn w:val="DefaultParagraphFont"/>
    <w:link w:val="Title"/>
    <w:uiPriority w:val="10"/>
    <w:rsid w:val="0069598A"/>
    <w:rPr>
      <w:rFonts w:ascii="Arial Black" w:eastAsiaTheme="majorEastAsia" w:hAnsi="Arial Black" w:cstheme="majorBidi"/>
      <w:spacing w:val="5"/>
      <w:kern w:val="28"/>
      <w:sz w:val="28"/>
      <w:szCs w:val="52"/>
    </w:rPr>
  </w:style>
  <w:style w:type="paragraph" w:styleId="NoSpacing">
    <w:name w:val="No Spacing"/>
    <w:link w:val="NoSpacingChar"/>
    <w:uiPriority w:val="1"/>
    <w:qFormat/>
    <w:rsid w:val="002754DA"/>
    <w:pPr>
      <w:spacing w:after="0" w:line="240" w:lineRule="auto"/>
    </w:pPr>
    <w:rPr>
      <w:rFonts w:eastAsiaTheme="minorEastAsia"/>
    </w:rPr>
  </w:style>
  <w:style w:type="character" w:customStyle="1" w:styleId="NoSpacingChar">
    <w:name w:val="No Spacing Char"/>
    <w:basedOn w:val="DefaultParagraphFont"/>
    <w:link w:val="NoSpacing"/>
    <w:uiPriority w:val="1"/>
    <w:rsid w:val="002754DA"/>
    <w:rPr>
      <w:rFonts w:eastAsiaTheme="minorEastAsia"/>
    </w:rPr>
  </w:style>
  <w:style w:type="paragraph" w:styleId="Header">
    <w:name w:val="header"/>
    <w:basedOn w:val="Normal"/>
    <w:link w:val="HeaderChar"/>
    <w:uiPriority w:val="99"/>
    <w:unhideWhenUsed/>
    <w:rsid w:val="000E4786"/>
    <w:pPr>
      <w:tabs>
        <w:tab w:val="center" w:pos="4680"/>
        <w:tab w:val="right" w:pos="9360"/>
      </w:tabs>
      <w:spacing w:before="0" w:after="0"/>
    </w:pPr>
  </w:style>
  <w:style w:type="character" w:customStyle="1" w:styleId="HeaderChar">
    <w:name w:val="Header Char"/>
    <w:basedOn w:val="DefaultParagraphFont"/>
    <w:link w:val="Header"/>
    <w:uiPriority w:val="99"/>
    <w:rsid w:val="000E4786"/>
    <w:rPr>
      <w:rFonts w:ascii="Verdana" w:hAnsi="Verdana"/>
      <w:sz w:val="18"/>
    </w:rPr>
  </w:style>
  <w:style w:type="paragraph" w:styleId="Footer">
    <w:name w:val="footer"/>
    <w:basedOn w:val="Normal"/>
    <w:link w:val="FooterChar"/>
    <w:uiPriority w:val="99"/>
    <w:unhideWhenUsed/>
    <w:rsid w:val="00515C63"/>
    <w:pPr>
      <w:pBdr>
        <w:top w:val="single" w:sz="8" w:space="1" w:color="292929"/>
      </w:pBdr>
      <w:tabs>
        <w:tab w:val="center" w:pos="4680"/>
        <w:tab w:val="right" w:pos="9360"/>
      </w:tabs>
      <w:spacing w:before="40" w:after="0"/>
    </w:pPr>
    <w:rPr>
      <w:color w:val="292929"/>
      <w:sz w:val="14"/>
    </w:rPr>
  </w:style>
  <w:style w:type="character" w:customStyle="1" w:styleId="FooterChar">
    <w:name w:val="Footer Char"/>
    <w:basedOn w:val="DefaultParagraphFont"/>
    <w:link w:val="Footer"/>
    <w:uiPriority w:val="99"/>
    <w:rsid w:val="00515C63"/>
    <w:rPr>
      <w:rFonts w:ascii="Verdana" w:hAnsi="Verdana"/>
      <w:color w:val="292929"/>
      <w:sz w:val="14"/>
    </w:rPr>
  </w:style>
  <w:style w:type="paragraph" w:customStyle="1" w:styleId="LabExercise">
    <w:name w:val="Lab Exercise"/>
    <w:basedOn w:val="Normal"/>
    <w:next w:val="Normal"/>
    <w:qFormat/>
    <w:rsid w:val="00A66755"/>
    <w:pPr>
      <w:spacing w:before="0" w:after="200" w:line="276" w:lineRule="auto"/>
    </w:pPr>
    <w:rPr>
      <w:b/>
      <w:sz w:val="24"/>
    </w:rPr>
  </w:style>
  <w:style w:type="paragraph" w:styleId="ListParagraph">
    <w:name w:val="List Paragraph"/>
    <w:basedOn w:val="Normal"/>
    <w:uiPriority w:val="34"/>
    <w:qFormat/>
    <w:rsid w:val="00A66755"/>
    <w:pPr>
      <w:spacing w:before="0" w:after="200" w:line="276" w:lineRule="auto"/>
      <w:ind w:left="720"/>
      <w:contextualSpacing/>
    </w:pPr>
  </w:style>
  <w:style w:type="table" w:customStyle="1" w:styleId="LabExerciseStepTable">
    <w:name w:val="Lab Exercise Step Table"/>
    <w:basedOn w:val="TableNormal"/>
    <w:uiPriority w:val="99"/>
    <w:rsid w:val="006B6F43"/>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4394E"/>
    <w:rPr>
      <w:rFonts w:ascii="Lucida Console" w:hAnsi="Lucida Console" w:cs="Courier New"/>
      <w:b/>
      <w:spacing w:val="-6"/>
      <w:sz w:val="18"/>
    </w:rPr>
  </w:style>
  <w:style w:type="paragraph" w:customStyle="1" w:styleId="NumberedBullet">
    <w:name w:val="Numbered Bullet"/>
    <w:basedOn w:val="ListParagraph"/>
    <w:unhideWhenUsed/>
    <w:qFormat/>
    <w:rsid w:val="008C1C05"/>
    <w:pPr>
      <w:tabs>
        <w:tab w:val="left" w:pos="144"/>
      </w:tabs>
      <w:spacing w:before="80" w:after="40" w:line="240" w:lineRule="auto"/>
      <w:ind w:hanging="360"/>
      <w:contextualSpacing w:val="0"/>
    </w:pPr>
  </w:style>
  <w:style w:type="paragraph" w:customStyle="1" w:styleId="LabStepScreenshot">
    <w:name w:val="Lab Step Screenshot"/>
    <w:basedOn w:val="Normal"/>
    <w:qFormat/>
    <w:rsid w:val="00F64CF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8C1C05"/>
    <w:pPr>
      <w:spacing w:before="0" w:after="0"/>
    </w:pPr>
    <w:rPr>
      <w:sz w:val="20"/>
      <w:szCs w:val="20"/>
    </w:rPr>
  </w:style>
  <w:style w:type="character" w:customStyle="1" w:styleId="FootnoteTextChar">
    <w:name w:val="Footnote Text Char"/>
    <w:basedOn w:val="DefaultParagraphFont"/>
    <w:link w:val="FootnoteText"/>
    <w:uiPriority w:val="99"/>
    <w:semiHidden/>
    <w:rsid w:val="008C1C05"/>
    <w:rPr>
      <w:rFonts w:ascii="Verdana" w:hAnsi="Verdana"/>
      <w:sz w:val="20"/>
      <w:szCs w:val="20"/>
    </w:rPr>
  </w:style>
  <w:style w:type="table" w:styleId="LightShading-Accent4">
    <w:name w:val="Light Shading Accent 4"/>
    <w:basedOn w:val="TableNormal"/>
    <w:uiPriority w:val="60"/>
    <w:rsid w:val="008C1C0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6384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46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D08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208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2088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62088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20888"/>
    <w:pPr>
      <w:tabs>
        <w:tab w:val="num" w:pos="360"/>
      </w:tabs>
      <w:ind w:left="360" w:hanging="360"/>
      <w:contextualSpacing/>
    </w:pPr>
  </w:style>
  <w:style w:type="character" w:customStyle="1" w:styleId="InLineUrl">
    <w:name w:val="InLineUrl"/>
    <w:basedOn w:val="DefaultParagraphFont"/>
    <w:uiPriority w:val="1"/>
    <w:qFormat/>
    <w:rsid w:val="007442CF"/>
    <w:rPr>
      <w:rFonts w:ascii="Arial" w:hAnsi="Arial"/>
      <w:b/>
      <w:sz w:val="16"/>
    </w:rPr>
  </w:style>
  <w:style w:type="paragraph" w:customStyle="1" w:styleId="LabStepNumbered">
    <w:name w:val="Lab Step Numbered"/>
    <w:basedOn w:val="ListParagraph"/>
    <w:qFormat/>
    <w:rsid w:val="009422EE"/>
    <w:pPr>
      <w:spacing w:before="80" w:after="40" w:line="240" w:lineRule="auto"/>
      <w:ind w:left="432" w:hanging="360"/>
      <w:contextualSpacing w:val="0"/>
    </w:pPr>
  </w:style>
  <w:style w:type="paragraph" w:customStyle="1" w:styleId="LabStepCodeBlock">
    <w:name w:val="Lab Step Code Block"/>
    <w:basedOn w:val="Normal"/>
    <w:qFormat/>
    <w:rsid w:val="009E2AD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6C0157"/>
    <w:pPr>
      <w:spacing w:before="80" w:after="40"/>
      <w:ind w:left="1008" w:hanging="432"/>
    </w:pPr>
    <w:rPr>
      <w:sz w:val="16"/>
    </w:rPr>
  </w:style>
  <w:style w:type="paragraph" w:customStyle="1" w:styleId="LabStepLevel2NoBullet">
    <w:name w:val="Lab Step Level 2 No Bullet"/>
    <w:basedOn w:val="LabStepLevel2Numbered"/>
    <w:qFormat/>
    <w:rsid w:val="0009020D"/>
    <w:pPr>
      <w:spacing w:before="40"/>
      <w:ind w:left="720" w:firstLine="0"/>
    </w:pPr>
  </w:style>
  <w:style w:type="character" w:customStyle="1" w:styleId="LabStepScreenshotFrame">
    <w:name w:val="Lab Step Screenshot Frame"/>
    <w:basedOn w:val="DefaultParagraphFont"/>
    <w:uiPriority w:val="1"/>
    <w:qFormat/>
    <w:rsid w:val="00990EBF"/>
    <w:rPr>
      <w:noProof/>
      <w:bdr w:val="single" w:sz="2" w:space="0" w:color="DDDDDD"/>
    </w:rPr>
  </w:style>
  <w:style w:type="paragraph" w:customStyle="1" w:styleId="LabExerciseCallout">
    <w:name w:val="Lab Exercise Callout"/>
    <w:basedOn w:val="LabExerciseText"/>
    <w:qFormat/>
    <w:rsid w:val="00711C0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830A82"/>
    <w:pPr>
      <w:pBdr>
        <w:top w:val="single" w:sz="2" w:space="4" w:color="808080"/>
        <w:left w:val="single" w:sz="2" w:space="3" w:color="808080"/>
        <w:bottom w:val="single" w:sz="2" w:space="4" w:color="808080"/>
        <w:right w:val="single" w:sz="2" w:space="3" w:color="808080"/>
      </w:pBdr>
      <w:shd w:val="pct65" w:color="EAEAEA" w:fill="auto"/>
      <w:spacing w:before="0"/>
      <w:ind w:left="72"/>
    </w:pPr>
    <w:rPr>
      <w:rFonts w:ascii="Arial" w:hAnsi="Arial"/>
      <w:sz w:val="16"/>
    </w:rPr>
  </w:style>
  <w:style w:type="paragraph" w:customStyle="1" w:styleId="LabSetup">
    <w:name w:val="Lab Setup"/>
    <w:basedOn w:val="Normal"/>
    <w:next w:val="Normal"/>
    <w:rsid w:val="00E056F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95F93"/>
    <w:pPr>
      <w:numPr>
        <w:numId w:val="2"/>
      </w:numPr>
      <w:shd w:val="clear" w:color="auto" w:fill="FFFFFF" w:themeFill="background1"/>
      <w:tabs>
        <w:tab w:val="left" w:pos="216"/>
      </w:tabs>
      <w:spacing w:before="60" w:after="120" w:line="240" w:lineRule="exact"/>
      <w:ind w:left="216" w:hanging="144"/>
      <w:contextualSpacing/>
    </w:pPr>
    <w:rPr>
      <w:rFonts w:ascii="Arial" w:hAnsi="Arial"/>
      <w:color w:val="auto"/>
    </w:rPr>
  </w:style>
  <w:style w:type="table" w:customStyle="1" w:styleId="LabExerciseTable">
    <w:name w:val="Lab Exercise Table"/>
    <w:basedOn w:val="TableGrid1"/>
    <w:uiPriority w:val="99"/>
    <w:rsid w:val="006B6F43"/>
    <w:pPr>
      <w:spacing w:before="0" w:after="0" w:line="276" w:lineRule="auto"/>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6F43"/>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55EA3"/>
    <w:rPr>
      <w:rFonts w:ascii="Arial" w:hAnsi="Arial"/>
      <w:b/>
      <w:iCs/>
      <w:sz w:val="16"/>
    </w:rPr>
  </w:style>
  <w:style w:type="character" w:customStyle="1" w:styleId="InlindeCode">
    <w:name w:val="InlindeCode"/>
    <w:basedOn w:val="DefaultParagraphFont"/>
    <w:uiPriority w:val="1"/>
    <w:qFormat/>
    <w:rsid w:val="00A55EA3"/>
    <w:rPr>
      <w:rFonts w:ascii="Lucida Console" w:hAnsi="Lucida Console"/>
      <w:b/>
      <w:sz w:val="16"/>
    </w:rPr>
  </w:style>
  <w:style w:type="table" w:customStyle="1" w:styleId="LabStepTable">
    <w:name w:val="Lab Step Table"/>
    <w:basedOn w:val="TableGrid"/>
    <w:uiPriority w:val="99"/>
    <w:rsid w:val="00AF4F9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422EE"/>
    <w:pPr>
      <w:tabs>
        <w:tab w:val="left" w:pos="288"/>
        <w:tab w:val="left" w:pos="576"/>
      </w:tabs>
      <w:spacing w:before="0" w:after="0"/>
    </w:pPr>
    <w:rPr>
      <w:sz w:val="14"/>
    </w:rPr>
  </w:style>
  <w:style w:type="character" w:customStyle="1" w:styleId="Heading3Char">
    <w:name w:val="Heading 3 Char"/>
    <w:basedOn w:val="DefaultParagraphFont"/>
    <w:link w:val="Heading3"/>
    <w:uiPriority w:val="9"/>
    <w:semiHidden/>
    <w:rsid w:val="00711C05"/>
    <w:rPr>
      <w:rFonts w:asciiTheme="majorHAnsi" w:eastAsiaTheme="majorEastAsia" w:hAnsiTheme="majorHAnsi" w:cstheme="majorBidi"/>
      <w:b/>
      <w:bCs/>
      <w:color w:val="4F81BD" w:themeColor="accent1"/>
      <w:sz w:val="18"/>
    </w:rPr>
  </w:style>
  <w:style w:type="paragraph" w:customStyle="1" w:styleId="LabStepCodeBlockLevel2">
    <w:name w:val="Lab Step Code Block Level 2"/>
    <w:basedOn w:val="LabStepCodeBlock"/>
    <w:qFormat/>
    <w:rsid w:val="00216298"/>
    <w:pPr>
      <w:ind w:left="1152"/>
    </w:pPr>
  </w:style>
  <w:style w:type="paragraph" w:customStyle="1" w:styleId="LabStepScreenshotLevel2">
    <w:name w:val="Lab Step Screenshot Level 2"/>
    <w:basedOn w:val="LabStepScreenshot"/>
    <w:qFormat/>
    <w:rsid w:val="00F276BD"/>
    <w:pPr>
      <w:ind w:left="1152"/>
    </w:pPr>
    <w:rPr>
      <w:noProof/>
    </w:rPr>
  </w:style>
  <w:style w:type="paragraph" w:customStyle="1" w:styleId="LabStepTableTextHeader">
    <w:name w:val="Lab Step Table Text Header"/>
    <w:basedOn w:val="LabStepTableText"/>
    <w:next w:val="LabStepTableText"/>
    <w:qFormat/>
    <w:rsid w:val="00AF4F9B"/>
    <w:rPr>
      <w:b/>
    </w:rPr>
  </w:style>
  <w:style w:type="paragraph" w:customStyle="1" w:styleId="LabStepTableParagraph">
    <w:name w:val="Lab Step Table Paragraph"/>
    <w:basedOn w:val="LabStepNumbered"/>
    <w:qFormat/>
    <w:rsid w:val="00E90829"/>
    <w:pPr>
      <w:ind w:left="0" w:firstLine="0"/>
    </w:pPr>
  </w:style>
  <w:style w:type="paragraph" w:styleId="TOCHeading">
    <w:name w:val="TOC Heading"/>
    <w:basedOn w:val="Heading1"/>
    <w:next w:val="Normal"/>
    <w:uiPriority w:val="39"/>
    <w:semiHidden/>
    <w:unhideWhenUsed/>
    <w:qFormat/>
    <w:rsid w:val="0069598A"/>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B410F6"/>
    <w:pPr>
      <w:numPr>
        <w:numId w:val="4"/>
      </w:numPr>
      <w:spacing w:before="0" w:after="0" w:line="240" w:lineRule="exact"/>
    </w:pPr>
    <w:rPr>
      <w:rFonts w:ascii="Arial" w:eastAsia="Times New Roman" w:hAnsi="Arial" w:cs="Arial"/>
      <w:sz w:val="20"/>
      <w:szCs w:val="24"/>
    </w:rPr>
  </w:style>
  <w:style w:type="character" w:styleId="CommentReference">
    <w:name w:val="annotation reference"/>
    <w:basedOn w:val="DefaultParagraphFont"/>
    <w:uiPriority w:val="99"/>
    <w:semiHidden/>
    <w:unhideWhenUsed/>
    <w:rsid w:val="0009020D"/>
    <w:rPr>
      <w:sz w:val="16"/>
      <w:szCs w:val="16"/>
    </w:rPr>
  </w:style>
  <w:style w:type="paragraph" w:styleId="CommentText">
    <w:name w:val="annotation text"/>
    <w:basedOn w:val="Normal"/>
    <w:link w:val="CommentTextChar"/>
    <w:uiPriority w:val="99"/>
    <w:semiHidden/>
    <w:unhideWhenUsed/>
    <w:rsid w:val="0009020D"/>
    <w:rPr>
      <w:sz w:val="20"/>
      <w:szCs w:val="20"/>
    </w:rPr>
  </w:style>
  <w:style w:type="character" w:customStyle="1" w:styleId="CommentTextChar">
    <w:name w:val="Comment Text Char"/>
    <w:basedOn w:val="DefaultParagraphFont"/>
    <w:link w:val="CommentText"/>
    <w:uiPriority w:val="99"/>
    <w:semiHidden/>
    <w:rsid w:val="000902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09020D"/>
    <w:rPr>
      <w:b/>
      <w:bCs/>
    </w:rPr>
  </w:style>
  <w:style w:type="character" w:customStyle="1" w:styleId="CommentSubjectChar">
    <w:name w:val="Comment Subject Char"/>
    <w:basedOn w:val="CommentTextChar"/>
    <w:link w:val="CommentSubject"/>
    <w:uiPriority w:val="99"/>
    <w:semiHidden/>
    <w:rsid w:val="0009020D"/>
    <w:rPr>
      <w:rFonts w:ascii="Verdana" w:hAnsi="Verdana"/>
      <w:b/>
      <w:bCs/>
      <w:sz w:val="20"/>
      <w:szCs w:val="20"/>
    </w:rPr>
  </w:style>
  <w:style w:type="numbering" w:customStyle="1" w:styleId="Strong">
    <w:name w:val="LabStepsTemplate"/>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1AB6859F51FCC4180DBCE35E89F6A4C" ma:contentTypeVersion="0" ma:contentTypeDescription="Create a new document." ma:contentTypeScope="" ma:versionID="60036756f008a77da1b48a2759cc091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file>

<file path=customXml/itemProps2.xml><?xml version="1.0" encoding="utf-8"?>
<ds:datastoreItem xmlns:ds="http://schemas.openxmlformats.org/officeDocument/2006/customXml" ds:itemID="{4AB4F019-59F6-4F32-9A99-4D00AA33EAC5}"/>
</file>

<file path=customXml/itemProps3.xml><?xml version="1.0" encoding="utf-8"?>
<ds:datastoreItem xmlns:ds="http://schemas.openxmlformats.org/officeDocument/2006/customXml" ds:itemID="{39316EDB-49BA-4480-A4CC-06A2F75E0759}"/>
</file>

<file path=customXml/itemProps4.xml><?xml version="1.0" encoding="utf-8"?>
<ds:datastoreItem xmlns:ds="http://schemas.openxmlformats.org/officeDocument/2006/customXml" ds:itemID="{A28E94EE-EDE8-4258-B28F-DFB014E3A0A4}"/>
</file>

<file path=customXml/itemProps5.xml><?xml version="1.0" encoding="utf-8"?>
<ds:datastoreItem xmlns:ds="http://schemas.openxmlformats.org/officeDocument/2006/customXml" ds:itemID="{F881F361-3981-4BB8-AB2B-7F276BE2F41B}"/>
</file>

<file path=customXml/itemProps6.xml><?xml version="1.0" encoding="utf-8"?>
<ds:datastoreItem xmlns:ds="http://schemas.openxmlformats.org/officeDocument/2006/customXml" ds:itemID="{04648DBC-3740-494D-8F4C-885392D07D24}"/>
</file>

<file path=docProps/app.xml><?xml version="1.0" encoding="utf-8"?>
<Properties xmlns="http://schemas.openxmlformats.org/officeDocument/2006/extended-properties" xmlns:vt="http://schemas.openxmlformats.org/officeDocument/2006/docPropsVTypes">
  <Template>CptCourseManual.dotx</Template>
  <TotalTime>29</TotalTime>
  <Pages>10</Pages>
  <Words>2221</Words>
  <Characters>12665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14857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Ted Pattison</dc:creator>
  <cp:lastModifiedBy>Windows User</cp:lastModifiedBy>
  <cp:revision>12</cp:revision>
  <cp:lastPrinted>2011-03-15T12:22:00Z</cp:lastPrinted>
  <dcterms:created xsi:type="dcterms:W3CDTF">2011-07-01T20:34:00Z</dcterms:created>
  <dcterms:modified xsi:type="dcterms:W3CDTF">2012-02-18T11:29:00Z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0x010100D1AB6859F51FCC4180DBCE35E89F6A4C</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