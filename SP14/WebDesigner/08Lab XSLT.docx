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B1D" w:rsidRPr="00C642C3" w:rsidRDefault="00E85873" w:rsidP="00AC32F0">
      <w:pPr>
        <w:pStyle w:val="Heading2"/>
      </w:pPr>
      <w:bookmarkStart w:id="0" w:name="_Toc225684689"/>
      <w:bookmarkStart w:id="1" w:name="_GoBack"/>
      <w:bookmarkEnd w:id="1"/>
      <w:r>
        <w:t>Working with XSLT</w:t>
      </w:r>
    </w:p>
    <w:p w:rsidR="00FD1B1D" w:rsidRDefault="00FD1B1D" w:rsidP="00FD1B1D">
      <w:pPr>
        <w:pStyle w:val="LabExerciseText"/>
        <w:rPr>
          <w:b/>
        </w:rPr>
      </w:pPr>
      <w:r w:rsidRPr="00E056FD">
        <w:rPr>
          <w:b/>
        </w:rPr>
        <w:t>Lab Time</w:t>
      </w:r>
      <w:r w:rsidRPr="00E056FD">
        <w:t>: 45 minutes</w:t>
      </w:r>
    </w:p>
    <w:p w:rsidR="00FD1B1D" w:rsidRDefault="00FD1B1D" w:rsidP="00AC32F0">
      <w:pPr>
        <w:pStyle w:val="Heading3"/>
      </w:pPr>
      <w:bookmarkStart w:id="2" w:name="_Toc225684685"/>
      <w:bookmarkStart w:id="3" w:name="_Toc236505646"/>
      <w:r w:rsidRPr="00FC79BD">
        <w:t xml:space="preserve">Exercise 1: </w:t>
      </w:r>
      <w:bookmarkEnd w:id="2"/>
      <w:bookmarkEnd w:id="3"/>
      <w:r w:rsidR="00850EF2">
        <w:rPr>
          <w:rFonts w:eastAsia="Times New Roman"/>
        </w:rPr>
        <w:t xml:space="preserve">Performing </w:t>
      </w:r>
      <w:r w:rsidR="00F0650B">
        <w:rPr>
          <w:rFonts w:eastAsia="Times New Roman"/>
        </w:rPr>
        <w:t>T</w:t>
      </w:r>
      <w:r w:rsidR="00850EF2">
        <w:rPr>
          <w:rFonts w:eastAsia="Times New Roman"/>
        </w:rPr>
        <w:t xml:space="preserve">ransforms with the </w:t>
      </w:r>
      <w:r w:rsidR="0067282E">
        <w:rPr>
          <w:rFonts w:eastAsia="Times New Roman"/>
        </w:rPr>
        <w:t xml:space="preserve">XML </w:t>
      </w:r>
      <w:r w:rsidR="00850EF2">
        <w:rPr>
          <w:rFonts w:eastAsia="Times New Roman"/>
        </w:rPr>
        <w:t>Viewer Web Part</w:t>
      </w:r>
    </w:p>
    <w:p w:rsidR="00FD1B1D" w:rsidRDefault="00FD1B1D" w:rsidP="00FD1B1D">
      <w:pPr>
        <w:pStyle w:val="LabExerciseCallout"/>
      </w:pPr>
      <w:r w:rsidRPr="00AB0146">
        <w:t xml:space="preserve">In this exercise you will </w:t>
      </w:r>
      <w:r w:rsidR="00212A4F">
        <w:t xml:space="preserve">work </w:t>
      </w:r>
      <w:r w:rsidR="00850EF2">
        <w:t xml:space="preserve">to </w:t>
      </w:r>
      <w:r w:rsidR="00212A4F">
        <w:t xml:space="preserve">integrate an XML document and a simple XSLT file into a SharePoint site using the </w:t>
      </w:r>
      <w:r w:rsidR="00850EF2">
        <w:t xml:space="preserve">XML </w:t>
      </w:r>
      <w:r w:rsidR="00212A4F">
        <w:t>Viewer Web Part. You will then make some edits to the XSLT file to customize its HTML output.</w:t>
      </w:r>
    </w:p>
    <w:bookmarkEnd w:id="0"/>
    <w:p w:rsidR="00203607" w:rsidRDefault="00203607" w:rsidP="00B16958">
      <w:pPr>
        <w:pStyle w:val="LabStepNumbered"/>
      </w:pPr>
      <w:r>
        <w:t xml:space="preserve">Launch SharePoint Designer 2010 and open the site at </w:t>
      </w:r>
      <w:r w:rsidRPr="001A3F5D">
        <w:rPr>
          <w:b/>
          <w:sz w:val="16"/>
        </w:rPr>
        <w:t>http://[[COLLAB-SITE]]</w:t>
      </w:r>
      <w:r w:rsidRPr="00EB19E3">
        <w:rPr>
          <w:b/>
          <w:sz w:val="20"/>
        </w:rPr>
        <w:t>/</w:t>
      </w:r>
      <w:r w:rsidRPr="00017894">
        <w:rPr>
          <w:b/>
        </w:rPr>
        <w:t>Lab</w:t>
      </w:r>
      <w:r>
        <w:rPr>
          <w:b/>
        </w:rPr>
        <w:t>08</w:t>
      </w:r>
      <w:r>
        <w:t xml:space="preserve">. If you are prompted to log in, enter the site collection owner as </w:t>
      </w:r>
      <w:r w:rsidRPr="0051564C">
        <w:rPr>
          <w:b/>
          <w:sz w:val="16"/>
        </w:rPr>
        <w:t>[[AD_DOMAIN]]\[[USERNAME]]</w:t>
      </w:r>
      <w:r>
        <w:t xml:space="preserve">. For example, if you were supplied the user account login credentials for Ken Sanchez with a user account name </w:t>
      </w:r>
      <w:r w:rsidRPr="00310BD9">
        <w:rPr>
          <w:b/>
        </w:rPr>
        <w:t>ken</w:t>
      </w:r>
      <w:r>
        <w:t xml:space="preserve"> and a domain name </w:t>
      </w:r>
      <w:r w:rsidRPr="00310BD9">
        <w:rPr>
          <w:b/>
        </w:rPr>
        <w:t>SBO</w:t>
      </w:r>
      <w:r>
        <w:rPr>
          <w:b/>
        </w:rPr>
        <w:t xml:space="preserve">, </w:t>
      </w:r>
      <w:r w:rsidRPr="0051564C">
        <w:t>then the</w:t>
      </w:r>
      <w:r>
        <w:rPr>
          <w:b/>
        </w:rPr>
        <w:t xml:space="preserve"> </w:t>
      </w:r>
      <w:r>
        <w:t xml:space="preserve">account name for logging in should be entered as </w:t>
      </w:r>
      <w:r w:rsidRPr="00310BD9">
        <w:rPr>
          <w:b/>
        </w:rPr>
        <w:t>SBO\ken</w:t>
      </w:r>
      <w:r>
        <w:t xml:space="preserve">. The password for all accounts should be set to </w:t>
      </w:r>
      <w:r w:rsidRPr="00310BD9">
        <w:rPr>
          <w:b/>
        </w:rPr>
        <w:t>Password1</w:t>
      </w:r>
      <w:r>
        <w:t>.</w:t>
      </w:r>
    </w:p>
    <w:p w:rsidR="00203607" w:rsidRDefault="00203607" w:rsidP="00203607">
      <w:pPr>
        <w:pStyle w:val="LabStepScreenshot"/>
      </w:pPr>
      <w:r>
        <w:rPr>
          <w:noProof/>
        </w:rPr>
        <w:drawing>
          <wp:inline distT="0" distB="0" distL="0" distR="0" wp14:anchorId="2FEC77E8" wp14:editId="1DC0DDB1">
            <wp:extent cx="1582310" cy="102536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82409" cy="1025430"/>
                    </a:xfrm>
                    <a:prstGeom prst="rect">
                      <a:avLst/>
                    </a:prstGeom>
                    <a:noFill/>
                    <a:ln>
                      <a:noFill/>
                    </a:ln>
                  </pic:spPr>
                </pic:pic>
              </a:graphicData>
            </a:graphic>
          </wp:inline>
        </w:drawing>
      </w:r>
    </w:p>
    <w:p w:rsidR="00515831" w:rsidRDefault="00203607" w:rsidP="00203607">
      <w:pPr>
        <w:pStyle w:val="LabStepNumbered"/>
      </w:pPr>
      <w:r>
        <w:t xml:space="preserve">Click the </w:t>
      </w:r>
      <w:r w:rsidRPr="00F63B6C">
        <w:rPr>
          <w:b/>
        </w:rPr>
        <w:t>All Files</w:t>
      </w:r>
      <w:r>
        <w:t xml:space="preserve"> link at the bottom of the </w:t>
      </w:r>
      <w:r w:rsidRPr="00F63B6C">
        <w:rPr>
          <w:b/>
        </w:rPr>
        <w:t>Site Objects</w:t>
      </w:r>
      <w:r>
        <w:t xml:space="preserve"> section. This will allow you to see the virtual file system for the current site. You should be able to see the files for pages named </w:t>
      </w:r>
      <w:r w:rsidRPr="00CC4A9E">
        <w:rPr>
          <w:b/>
        </w:rPr>
        <w:t>Exercise</w:t>
      </w:r>
      <w:r w:rsidR="00515831">
        <w:rPr>
          <w:b/>
        </w:rPr>
        <w:t>0</w:t>
      </w:r>
      <w:r w:rsidRPr="00CC4A9E">
        <w:rPr>
          <w:b/>
        </w:rPr>
        <w:t>1.aspx</w:t>
      </w:r>
      <w:r w:rsidRPr="00CC4A9E">
        <w:t xml:space="preserve">, </w:t>
      </w:r>
      <w:r>
        <w:rPr>
          <w:b/>
        </w:rPr>
        <w:t>Exercise</w:t>
      </w:r>
      <w:r w:rsidR="00515831">
        <w:rPr>
          <w:b/>
        </w:rPr>
        <w:t>0</w:t>
      </w:r>
      <w:r>
        <w:rPr>
          <w:b/>
        </w:rPr>
        <w:t>2</w:t>
      </w:r>
      <w:r w:rsidRPr="00CC4A9E">
        <w:rPr>
          <w:b/>
        </w:rPr>
        <w:t>.aspx</w:t>
      </w:r>
      <w:r w:rsidRPr="00CC4A9E">
        <w:t xml:space="preserve">, </w:t>
      </w:r>
      <w:r>
        <w:rPr>
          <w:b/>
        </w:rPr>
        <w:t>Exercise</w:t>
      </w:r>
      <w:r w:rsidR="00515831">
        <w:rPr>
          <w:b/>
        </w:rPr>
        <w:t>0</w:t>
      </w:r>
      <w:r>
        <w:rPr>
          <w:b/>
        </w:rPr>
        <w:t>3</w:t>
      </w:r>
      <w:r w:rsidRPr="00CC4A9E">
        <w:rPr>
          <w:b/>
        </w:rPr>
        <w:t>.aspx</w:t>
      </w:r>
      <w:r w:rsidRPr="00CC4A9E">
        <w:t xml:space="preserve"> and</w:t>
      </w:r>
      <w:r>
        <w:rPr>
          <w:b/>
        </w:rPr>
        <w:t xml:space="preserve"> </w:t>
      </w:r>
      <w:r w:rsidRPr="00CC4A9E">
        <w:rPr>
          <w:b/>
        </w:rPr>
        <w:t>Exercise</w:t>
      </w:r>
      <w:r w:rsidR="00515831">
        <w:rPr>
          <w:b/>
        </w:rPr>
        <w:t>0</w:t>
      </w:r>
      <w:r>
        <w:rPr>
          <w:b/>
        </w:rPr>
        <w:t>4</w:t>
      </w:r>
      <w:r w:rsidRPr="00CC4A9E">
        <w:rPr>
          <w:b/>
        </w:rPr>
        <w:t>.aspx</w:t>
      </w:r>
      <w:r w:rsidRPr="00CC4A9E">
        <w:t>.</w:t>
      </w:r>
      <w:r>
        <w:t xml:space="preserve"> </w:t>
      </w:r>
      <w:r w:rsidR="00515831">
        <w:t xml:space="preserve">You should also be able to see </w:t>
      </w:r>
      <w:r w:rsidR="00850EF2">
        <w:t xml:space="preserve">that the root folder of the site </w:t>
      </w:r>
      <w:r w:rsidR="002105C3">
        <w:t xml:space="preserve">contains </w:t>
      </w:r>
      <w:r w:rsidR="00515831">
        <w:t xml:space="preserve">several XML documents and XSLT files such as </w:t>
      </w:r>
      <w:r w:rsidR="00515831" w:rsidRPr="00515831">
        <w:rPr>
          <w:b/>
        </w:rPr>
        <w:t>Exercise01.xml</w:t>
      </w:r>
      <w:r w:rsidR="00850EF2">
        <w:t xml:space="preserve"> and </w:t>
      </w:r>
      <w:r w:rsidR="00850EF2">
        <w:rPr>
          <w:b/>
        </w:rPr>
        <w:t>Exercise01.xsl</w:t>
      </w:r>
      <w:r w:rsidR="00515831">
        <w:t>.</w:t>
      </w:r>
    </w:p>
    <w:p w:rsidR="00850EF2" w:rsidRPr="00850EF2" w:rsidRDefault="00850EF2" w:rsidP="00850EF2">
      <w:pPr>
        <w:pStyle w:val="LabStepScreenshot"/>
        <w:rPr>
          <w:rStyle w:val="LabStepScreenshotFrame"/>
        </w:rPr>
      </w:pPr>
      <w:r w:rsidRPr="00850EF2">
        <w:rPr>
          <w:rStyle w:val="LabStepScreenshotFrame"/>
        </w:rPr>
        <w:drawing>
          <wp:inline distT="0" distB="0" distL="0" distR="0" wp14:anchorId="0B05A40C" wp14:editId="7273248B">
            <wp:extent cx="4731026" cy="19255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0850" cy="1925452"/>
                    </a:xfrm>
                    <a:prstGeom prst="rect">
                      <a:avLst/>
                    </a:prstGeom>
                    <a:noFill/>
                    <a:ln>
                      <a:noFill/>
                    </a:ln>
                  </pic:spPr>
                </pic:pic>
              </a:graphicData>
            </a:graphic>
          </wp:inline>
        </w:drawing>
      </w:r>
    </w:p>
    <w:p w:rsidR="002105C3" w:rsidRDefault="002105C3" w:rsidP="00850EF2">
      <w:pPr>
        <w:pStyle w:val="LabStepNumbered"/>
      </w:pPr>
      <w:r>
        <w:t xml:space="preserve">Open </w:t>
      </w:r>
      <w:r w:rsidRPr="002105C3">
        <w:rPr>
          <w:b/>
        </w:rPr>
        <w:t>Exercise01.xml</w:t>
      </w:r>
      <w:r>
        <w:t xml:space="preserve"> and inspect its contents.</w:t>
      </w:r>
      <w:r w:rsidR="00490DFF">
        <w:t xml:space="preserve"> You should be able to see that </w:t>
      </w:r>
      <w:r w:rsidR="001A3F5D">
        <w:t xml:space="preserve">this XML document contains </w:t>
      </w:r>
      <w:r w:rsidR="00490DFF">
        <w:t xml:space="preserve">a root element named </w:t>
      </w:r>
      <w:r w:rsidR="00490DFF" w:rsidRPr="00490DFF">
        <w:rPr>
          <w:b/>
        </w:rPr>
        <w:t>PageContent</w:t>
      </w:r>
      <w:r w:rsidR="00490DFF">
        <w:t xml:space="preserve"> </w:t>
      </w:r>
      <w:r w:rsidR="001A3F5D">
        <w:t xml:space="preserve">with </w:t>
      </w:r>
      <w:r w:rsidR="00490DFF">
        <w:t xml:space="preserve">two inner text elements named </w:t>
      </w:r>
      <w:r w:rsidR="00490DFF" w:rsidRPr="00490DFF">
        <w:rPr>
          <w:b/>
        </w:rPr>
        <w:t>TopHeading</w:t>
      </w:r>
      <w:r w:rsidR="00490DFF">
        <w:t xml:space="preserve"> and </w:t>
      </w:r>
      <w:r w:rsidR="00490DFF" w:rsidRPr="00490DFF">
        <w:rPr>
          <w:b/>
        </w:rPr>
        <w:t>PageBody</w:t>
      </w:r>
      <w:r w:rsidR="00490DFF">
        <w:t>. When you are done</w:t>
      </w:r>
      <w:r w:rsidR="001A3F5D">
        <w:t xml:space="preserve"> looking at this file</w:t>
      </w:r>
      <w:r w:rsidR="00490DFF">
        <w:t xml:space="preserve">, leave </w:t>
      </w:r>
      <w:r w:rsidR="001A3F5D">
        <w:t xml:space="preserve">it </w:t>
      </w:r>
      <w:r w:rsidR="00490DFF">
        <w:t>open because you will be asked to edit it in a later step</w:t>
      </w:r>
      <w:r w:rsidR="0007501A">
        <w:t>.</w:t>
      </w:r>
    </w:p>
    <w:p w:rsidR="00490DFF" w:rsidRDefault="00490DFF" w:rsidP="00490DFF">
      <w:pPr>
        <w:pStyle w:val="LabStepCodeBlock"/>
      </w:pPr>
      <w:r>
        <w:t>&lt;?xml version="1.0" encoding="UTF-8"?&gt;</w:t>
      </w:r>
    </w:p>
    <w:p w:rsidR="00490DFF" w:rsidRDefault="00490DFF" w:rsidP="00490DFF">
      <w:pPr>
        <w:pStyle w:val="LabStepCodeBlock"/>
      </w:pPr>
    </w:p>
    <w:p w:rsidR="00490DFF" w:rsidRDefault="00490DFF" w:rsidP="00490DFF">
      <w:pPr>
        <w:pStyle w:val="LabStepCodeBlock"/>
      </w:pPr>
      <w:r>
        <w:t>&lt;PageContent&gt;</w:t>
      </w:r>
    </w:p>
    <w:p w:rsidR="00490DFF" w:rsidRDefault="00490DFF" w:rsidP="00490DFF">
      <w:pPr>
        <w:pStyle w:val="LabStepCodeBlock"/>
      </w:pPr>
      <w:r>
        <w:t xml:space="preserve">  &lt;TopHeading&gt;Breaking News&lt;/TopHeading&gt;</w:t>
      </w:r>
    </w:p>
    <w:p w:rsidR="00490DFF" w:rsidRDefault="00490DFF" w:rsidP="00490DFF">
      <w:pPr>
        <w:pStyle w:val="LabStepCodeBlock"/>
      </w:pPr>
      <w:r>
        <w:t xml:space="preserve">  &lt;PageBody&gt;The quick brown fox jumped over the lazy dog&lt;/PageBody&gt;</w:t>
      </w:r>
    </w:p>
    <w:p w:rsidR="00490DFF" w:rsidRDefault="00490DFF" w:rsidP="00490DFF">
      <w:pPr>
        <w:pStyle w:val="LabStepCodeBlock"/>
      </w:pPr>
      <w:r>
        <w:t>&lt;/PageContent&gt;</w:t>
      </w:r>
    </w:p>
    <w:p w:rsidR="00490DFF" w:rsidRDefault="00490DFF" w:rsidP="00490DFF">
      <w:pPr>
        <w:pStyle w:val="LabStepNumbered"/>
      </w:pPr>
      <w:r>
        <w:t xml:space="preserve">Open the XSLT file named </w:t>
      </w:r>
      <w:r w:rsidRPr="002105C3">
        <w:rPr>
          <w:b/>
        </w:rPr>
        <w:t>Exercise01.</w:t>
      </w:r>
      <w:r>
        <w:rPr>
          <w:b/>
        </w:rPr>
        <w:t xml:space="preserve">xsl </w:t>
      </w:r>
      <w:r>
        <w:t xml:space="preserve">and inspect its contents. You should be able to see that this simple XSL transform </w:t>
      </w:r>
      <w:r w:rsidR="0007501A">
        <w:t xml:space="preserve">outputs with a single </w:t>
      </w:r>
      <w:r w:rsidR="00E9128E">
        <w:t xml:space="preserve">HTML </w:t>
      </w:r>
      <w:r w:rsidR="0007501A" w:rsidRPr="00E9128E">
        <w:rPr>
          <w:b/>
        </w:rPr>
        <w:t>div</w:t>
      </w:r>
      <w:r w:rsidR="0007501A">
        <w:t xml:space="preserve"> e</w:t>
      </w:r>
      <w:r w:rsidR="001A3F5D">
        <w:t>lement. The div element content</w:t>
      </w:r>
      <w:r w:rsidR="0007501A">
        <w:t xml:space="preserve"> is generated </w:t>
      </w:r>
      <w:r w:rsidR="00E9128E">
        <w:t xml:space="preserve">using an </w:t>
      </w:r>
      <w:r w:rsidR="00E9128E">
        <w:rPr>
          <w:b/>
        </w:rPr>
        <w:t>xsl:</w:t>
      </w:r>
      <w:r w:rsidR="0007501A" w:rsidRPr="0007501A">
        <w:rPr>
          <w:b/>
        </w:rPr>
        <w:t>value-of</w:t>
      </w:r>
      <w:r w:rsidR="001A3F5D">
        <w:t xml:space="preserve"> </w:t>
      </w:r>
      <w:r w:rsidR="00E9128E">
        <w:t xml:space="preserve">element </w:t>
      </w:r>
      <w:r w:rsidR="001A3F5D">
        <w:t>which retrieves the</w:t>
      </w:r>
      <w:r w:rsidR="0007501A">
        <w:t xml:space="preserve"> text value inside the </w:t>
      </w:r>
      <w:r w:rsidR="0007501A" w:rsidRPr="0007501A">
        <w:rPr>
          <w:b/>
        </w:rPr>
        <w:t>PageBody</w:t>
      </w:r>
      <w:r w:rsidR="0007501A">
        <w:t xml:space="preserve"> element nested inside the </w:t>
      </w:r>
      <w:r w:rsidR="0007501A" w:rsidRPr="0007501A">
        <w:rPr>
          <w:b/>
        </w:rPr>
        <w:lastRenderedPageBreak/>
        <w:t>PageContent</w:t>
      </w:r>
      <w:r w:rsidR="0007501A">
        <w:t xml:space="preserve"> element. When you are done</w:t>
      </w:r>
      <w:r w:rsidR="001A3F5D">
        <w:t xml:space="preserve"> </w:t>
      </w:r>
      <w:r w:rsidR="00E9128E">
        <w:t xml:space="preserve">examining </w:t>
      </w:r>
      <w:r w:rsidR="001A3F5D">
        <w:t>this file</w:t>
      </w:r>
      <w:r w:rsidR="0007501A">
        <w:t xml:space="preserve">, leave </w:t>
      </w:r>
      <w:r w:rsidR="001A3F5D">
        <w:t xml:space="preserve">it </w:t>
      </w:r>
      <w:r w:rsidR="0007501A">
        <w:t>open because you will be asked to edit it in a later step.</w:t>
      </w:r>
    </w:p>
    <w:p w:rsidR="00490DFF" w:rsidRDefault="00490DFF" w:rsidP="00490DFF">
      <w:pPr>
        <w:pStyle w:val="LabStepCodeBlock"/>
      </w:pPr>
      <w:r>
        <w:t>&lt;?xml version="1.0" encoding="UTF-8"?&gt;</w:t>
      </w:r>
    </w:p>
    <w:p w:rsidR="00490DFF" w:rsidRDefault="00490DFF" w:rsidP="00490DFF">
      <w:pPr>
        <w:pStyle w:val="LabStepCodeBlock"/>
      </w:pPr>
    </w:p>
    <w:p w:rsidR="00490DFF" w:rsidRDefault="00490DFF" w:rsidP="00340D67">
      <w:pPr>
        <w:pStyle w:val="LabStepCodeBlock"/>
      </w:pPr>
      <w:r>
        <w:t>&lt;xsl:stylesheet</w:t>
      </w:r>
      <w:r w:rsidR="00340D67">
        <w:t xml:space="preserve"> </w:t>
      </w:r>
      <w:r>
        <w:t>version="1.0"</w:t>
      </w:r>
      <w:r w:rsidR="00340D67">
        <w:t xml:space="preserve"> </w:t>
      </w:r>
      <w:r>
        <w:t>xmlns:xsl="http://www.w3.org/1999/XSL/Transform"&gt;</w:t>
      </w:r>
    </w:p>
    <w:p w:rsidR="00490DFF" w:rsidRDefault="00490DFF" w:rsidP="00490DFF">
      <w:pPr>
        <w:pStyle w:val="LabStepCodeBlock"/>
      </w:pPr>
    </w:p>
    <w:p w:rsidR="00490DFF" w:rsidRDefault="00490DFF" w:rsidP="00490DFF">
      <w:pPr>
        <w:pStyle w:val="LabStepCodeBlock"/>
      </w:pPr>
      <w:r>
        <w:t xml:space="preserve">  &lt;xsl:output method="html"/&gt;</w:t>
      </w:r>
    </w:p>
    <w:p w:rsidR="00490DFF" w:rsidRDefault="00490DFF" w:rsidP="00490DFF">
      <w:pPr>
        <w:pStyle w:val="LabStepCodeBlock"/>
      </w:pPr>
    </w:p>
    <w:p w:rsidR="00490DFF" w:rsidRDefault="00490DFF" w:rsidP="00490DFF">
      <w:pPr>
        <w:pStyle w:val="LabStepCodeBlock"/>
      </w:pPr>
      <w:r>
        <w:t xml:space="preserve">  &lt;xsl:template match="/"&gt;</w:t>
      </w:r>
    </w:p>
    <w:p w:rsidR="00490DFF" w:rsidRDefault="00490DFF" w:rsidP="00490DFF">
      <w:pPr>
        <w:pStyle w:val="LabStepCodeBlock"/>
      </w:pPr>
      <w:r>
        <w:t xml:space="preserve">    &lt;div&gt;&lt;xsl:value-of select="PageContent/PageBody"/&gt;&lt;/div&gt;          </w:t>
      </w:r>
    </w:p>
    <w:p w:rsidR="00490DFF" w:rsidRDefault="00490DFF" w:rsidP="00490DFF">
      <w:pPr>
        <w:pStyle w:val="LabStepCodeBlock"/>
      </w:pPr>
      <w:r>
        <w:t xml:space="preserve">  &lt;/xsl:template&gt;</w:t>
      </w:r>
    </w:p>
    <w:p w:rsidR="00490DFF" w:rsidRDefault="00490DFF" w:rsidP="00490DFF">
      <w:pPr>
        <w:pStyle w:val="LabStepCodeBlock"/>
      </w:pPr>
    </w:p>
    <w:p w:rsidR="00490DFF" w:rsidRDefault="00490DFF" w:rsidP="00490DFF">
      <w:pPr>
        <w:pStyle w:val="LabStepCodeBlock"/>
      </w:pPr>
      <w:r>
        <w:t>&lt;/xsl:stylesheet&gt;</w:t>
      </w:r>
    </w:p>
    <w:p w:rsidR="00850EF2" w:rsidRDefault="001A3F5D" w:rsidP="00850EF2">
      <w:pPr>
        <w:pStyle w:val="LabStepNumbered"/>
      </w:pPr>
      <w:r>
        <w:t xml:space="preserve">Launch a new session in the browser and </w:t>
      </w:r>
      <w:r w:rsidR="00850EF2">
        <w:t>navigate to the Collaboration Site Collection</w:t>
      </w:r>
      <w:r w:rsidR="00B63EE4">
        <w:t>,</w:t>
      </w:r>
      <w:r w:rsidR="00850EF2">
        <w:t xml:space="preserve"> which is located at </w:t>
      </w:r>
      <w:r w:rsidR="00850EF2" w:rsidRPr="0051564C">
        <w:rPr>
          <w:b/>
          <w:sz w:val="16"/>
        </w:rPr>
        <w:t>http://[[COLLAB-SITE]]</w:t>
      </w:r>
      <w:r w:rsidR="00850EF2">
        <w:t xml:space="preserve">. Next, navigate to the child site for </w:t>
      </w:r>
      <w:r w:rsidR="00850EF2" w:rsidRPr="00F63B6C">
        <w:rPr>
          <w:b/>
        </w:rPr>
        <w:t xml:space="preserve">Lab </w:t>
      </w:r>
      <w:r w:rsidR="00850EF2">
        <w:rPr>
          <w:b/>
        </w:rPr>
        <w:t>8</w:t>
      </w:r>
      <w:r w:rsidR="00850EF2">
        <w:t xml:space="preserve"> by using the </w:t>
      </w:r>
      <w:r>
        <w:t xml:space="preserve">Top </w:t>
      </w:r>
      <w:r w:rsidR="00E84902">
        <w:t xml:space="preserve">Link </w:t>
      </w:r>
      <w:r>
        <w:t xml:space="preserve">bar </w:t>
      </w:r>
      <w:r w:rsidR="00850EF2">
        <w:t xml:space="preserve">navigation menu of the top-level site. This will take you to the home page for the </w:t>
      </w:r>
      <w:r w:rsidR="00850EF2" w:rsidRPr="00850EF2">
        <w:rPr>
          <w:b/>
        </w:rPr>
        <w:t>Lab 8</w:t>
      </w:r>
      <w:r w:rsidR="00850EF2">
        <w:t xml:space="preserve"> site. </w:t>
      </w:r>
    </w:p>
    <w:p w:rsidR="00850EF2" w:rsidRDefault="00850EF2" w:rsidP="00850EF2">
      <w:pPr>
        <w:pStyle w:val="LabStepScreenshot"/>
      </w:pPr>
      <w:r w:rsidRPr="00212A4F">
        <w:rPr>
          <w:rStyle w:val="LabStepScreenshotFrame"/>
        </w:rPr>
        <w:drawing>
          <wp:inline distT="0" distB="0" distL="0" distR="0" wp14:anchorId="464DCD93" wp14:editId="31D45B97">
            <wp:extent cx="2047875" cy="9588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0627" cy="960175"/>
                    </a:xfrm>
                    <a:prstGeom prst="rect">
                      <a:avLst/>
                    </a:prstGeom>
                    <a:noFill/>
                    <a:ln>
                      <a:noFill/>
                    </a:ln>
                  </pic:spPr>
                </pic:pic>
              </a:graphicData>
            </a:graphic>
          </wp:inline>
        </w:drawing>
      </w:r>
    </w:p>
    <w:p w:rsidR="00850EF2" w:rsidRDefault="001A3F5D" w:rsidP="00850EF2">
      <w:pPr>
        <w:pStyle w:val="LabStepNumbered"/>
      </w:pPr>
      <w:r>
        <w:t xml:space="preserve">On the home page of the </w:t>
      </w:r>
      <w:r w:rsidRPr="001A3F5D">
        <w:rPr>
          <w:b/>
        </w:rPr>
        <w:t>Lab 8</w:t>
      </w:r>
      <w:r>
        <w:t xml:space="preserve"> site, y</w:t>
      </w:r>
      <w:r w:rsidR="00850EF2">
        <w:t xml:space="preserve">ou should be able to see that the Quick launch menu contains links to four pages that will be used throughout this lab. Click on the </w:t>
      </w:r>
      <w:r w:rsidR="00850EF2" w:rsidRPr="00203607">
        <w:rPr>
          <w:b/>
        </w:rPr>
        <w:t>Exercise 1</w:t>
      </w:r>
      <w:r>
        <w:t xml:space="preserve"> link</w:t>
      </w:r>
      <w:r w:rsidR="00850EF2">
        <w:t xml:space="preserve"> </w:t>
      </w:r>
      <w:r>
        <w:t xml:space="preserve">which will </w:t>
      </w:r>
      <w:r w:rsidR="00850EF2">
        <w:t xml:space="preserve">take you to </w:t>
      </w:r>
      <w:r>
        <w:t xml:space="preserve">an empty Web Part </w:t>
      </w:r>
      <w:r w:rsidR="00850EF2">
        <w:t xml:space="preserve">page named </w:t>
      </w:r>
      <w:r w:rsidR="00850EF2" w:rsidRPr="00850EF2">
        <w:rPr>
          <w:b/>
        </w:rPr>
        <w:t>Exercise01.aspx</w:t>
      </w:r>
      <w:r w:rsidR="00850EF2">
        <w:t>.</w:t>
      </w:r>
    </w:p>
    <w:p w:rsidR="00850EF2" w:rsidRDefault="00850EF2" w:rsidP="00850EF2">
      <w:pPr>
        <w:pStyle w:val="LabStepScreenshot"/>
      </w:pPr>
      <w:r w:rsidRPr="00203607">
        <w:rPr>
          <w:rStyle w:val="LabStepScreenshotFrame"/>
        </w:rPr>
        <w:drawing>
          <wp:inline distT="0" distB="0" distL="0" distR="0" wp14:anchorId="3ACA8BDE" wp14:editId="07649F97">
            <wp:extent cx="2537657" cy="10336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4502" cy="1040531"/>
                    </a:xfrm>
                    <a:prstGeom prst="rect">
                      <a:avLst/>
                    </a:prstGeom>
                    <a:noFill/>
                    <a:ln>
                      <a:noFill/>
                    </a:ln>
                  </pic:spPr>
                </pic:pic>
              </a:graphicData>
            </a:graphic>
          </wp:inline>
        </w:drawing>
      </w:r>
    </w:p>
    <w:p w:rsidR="000810CE" w:rsidRDefault="000810CE" w:rsidP="00203607">
      <w:pPr>
        <w:pStyle w:val="LabStepNumbered"/>
      </w:pPr>
      <w:r>
        <w:t xml:space="preserve">Click the </w:t>
      </w:r>
      <w:r w:rsidRPr="000810CE">
        <w:rPr>
          <w:b/>
        </w:rPr>
        <w:t>Edit Page</w:t>
      </w:r>
      <w:r>
        <w:t xml:space="preserve"> menu command from the </w:t>
      </w:r>
      <w:r w:rsidRPr="000810CE">
        <w:rPr>
          <w:b/>
        </w:rPr>
        <w:t>Site Actions</w:t>
      </w:r>
      <w:r>
        <w:t xml:space="preserve"> menu to </w:t>
      </w:r>
      <w:r w:rsidR="001A3F5D">
        <w:t xml:space="preserve">transition </w:t>
      </w:r>
      <w:r>
        <w:t xml:space="preserve">the page into Edit Mode. You should see that </w:t>
      </w:r>
      <w:r w:rsidR="001A3F5D">
        <w:t xml:space="preserve">this empty Web Part </w:t>
      </w:r>
      <w:r>
        <w:t xml:space="preserve">page consists of one Web part zone </w:t>
      </w:r>
      <w:r w:rsidR="001A3F5D">
        <w:t xml:space="preserve">named </w:t>
      </w:r>
      <w:r w:rsidR="001A3F5D" w:rsidRPr="001A3F5D">
        <w:rPr>
          <w:b/>
        </w:rPr>
        <w:t>Main</w:t>
      </w:r>
      <w:r w:rsidR="001A3F5D">
        <w:t xml:space="preserve"> </w:t>
      </w:r>
      <w:r>
        <w:t>that spans the entire content area</w:t>
      </w:r>
      <w:r w:rsidR="001A3F5D">
        <w:t xml:space="preserve"> of the page</w:t>
      </w:r>
      <w:r>
        <w:t xml:space="preserve">. Click the </w:t>
      </w:r>
      <w:r w:rsidRPr="000810CE">
        <w:rPr>
          <w:b/>
        </w:rPr>
        <w:t>Add a Web Part</w:t>
      </w:r>
      <w:r>
        <w:t xml:space="preserve"> link inside the </w:t>
      </w:r>
      <w:r w:rsidR="001A3F5D" w:rsidRPr="001A3F5D">
        <w:rPr>
          <w:b/>
        </w:rPr>
        <w:t>Main</w:t>
      </w:r>
      <w:r w:rsidR="001A3F5D">
        <w:t xml:space="preserve"> </w:t>
      </w:r>
      <w:r>
        <w:t>zon</w:t>
      </w:r>
      <w:r w:rsidR="001A3F5D">
        <w:t>e</w:t>
      </w:r>
      <w:r w:rsidR="00B63EE4">
        <w:t>,</w:t>
      </w:r>
      <w:r w:rsidR="001A3F5D">
        <w:t xml:space="preserve"> which will display the Web Part adder panel.</w:t>
      </w:r>
    </w:p>
    <w:p w:rsidR="000810CE" w:rsidRDefault="000810CE" w:rsidP="000810CE">
      <w:pPr>
        <w:pStyle w:val="LabStepScreenshot"/>
      </w:pPr>
      <w:r>
        <w:rPr>
          <w:noProof/>
        </w:rPr>
        <w:drawing>
          <wp:inline distT="0" distB="0" distL="0" distR="0" wp14:anchorId="3A4B1276" wp14:editId="6D1011F4">
            <wp:extent cx="3933825" cy="126922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7739" cy="1270483"/>
                    </a:xfrm>
                    <a:prstGeom prst="rect">
                      <a:avLst/>
                    </a:prstGeom>
                    <a:noFill/>
                    <a:ln>
                      <a:noFill/>
                    </a:ln>
                  </pic:spPr>
                </pic:pic>
              </a:graphicData>
            </a:graphic>
          </wp:inline>
        </w:drawing>
      </w:r>
    </w:p>
    <w:p w:rsidR="0067282E" w:rsidRDefault="0007501A" w:rsidP="00204775">
      <w:pPr>
        <w:pStyle w:val="LabStepNumbered"/>
      </w:pPr>
      <w:r>
        <w:t>The Web Part adder panel should now be showing at the top of the page</w:t>
      </w:r>
      <w:r w:rsidR="00204775">
        <w:t>.</w:t>
      </w:r>
      <w:r>
        <w:t xml:space="preserve"> </w:t>
      </w:r>
      <w:r w:rsidR="001A3F5D">
        <w:t xml:space="preserve">Select the </w:t>
      </w:r>
      <w:r w:rsidR="001A3F5D" w:rsidRPr="001A3F5D">
        <w:rPr>
          <w:b/>
        </w:rPr>
        <w:t>Content Rollup</w:t>
      </w:r>
      <w:r w:rsidR="001A3F5D">
        <w:t xml:space="preserve"> i</w:t>
      </w:r>
      <w:r>
        <w:t xml:space="preserve">n the </w:t>
      </w:r>
      <w:r w:rsidRPr="001A3F5D">
        <w:rPr>
          <w:b/>
        </w:rPr>
        <w:t>Categories</w:t>
      </w:r>
      <w:r>
        <w:t xml:space="preserve"> section on the left-hand </w:t>
      </w:r>
      <w:r w:rsidR="001A3F5D">
        <w:t xml:space="preserve">side </w:t>
      </w:r>
      <w:r>
        <w:t xml:space="preserve">of the Web Part add panel. </w:t>
      </w:r>
      <w:r w:rsidR="001A3F5D">
        <w:t xml:space="preserve">Next, </w:t>
      </w:r>
      <w:r>
        <w:t xml:space="preserve">select the </w:t>
      </w:r>
      <w:r w:rsidRPr="001A3F5D">
        <w:rPr>
          <w:b/>
        </w:rPr>
        <w:t>XML Viewer</w:t>
      </w:r>
      <w:r>
        <w:t xml:space="preserve"> Web Part in the </w:t>
      </w:r>
      <w:r w:rsidRPr="001A3F5D">
        <w:rPr>
          <w:b/>
        </w:rPr>
        <w:t>Web Parts</w:t>
      </w:r>
      <w:r>
        <w:t xml:space="preserve"> section to the right. </w:t>
      </w:r>
      <w:r w:rsidR="001A3F5D">
        <w:t xml:space="preserve">Add the Web Part to the </w:t>
      </w:r>
      <w:r w:rsidR="00892656">
        <w:t xml:space="preserve">page </w:t>
      </w:r>
      <w:r w:rsidR="001A3F5D">
        <w:t xml:space="preserve">by clicking </w:t>
      </w:r>
      <w:r>
        <w:t xml:space="preserve">the </w:t>
      </w:r>
      <w:r w:rsidRPr="001A3F5D">
        <w:rPr>
          <w:b/>
        </w:rPr>
        <w:t>Add</w:t>
      </w:r>
      <w:r>
        <w:t xml:space="preserve"> button </w:t>
      </w:r>
      <w:r w:rsidR="00892656">
        <w:t>in the bottom right corner of the Web Part adder panel</w:t>
      </w:r>
      <w:r>
        <w:t>.</w:t>
      </w:r>
    </w:p>
    <w:p w:rsidR="00204775" w:rsidRDefault="000F0437" w:rsidP="00204775">
      <w:pPr>
        <w:pStyle w:val="LabStepScreenshot"/>
      </w:pPr>
      <w:r>
        <w:rPr>
          <w:noProof/>
        </w:rPr>
        <w:lastRenderedPageBreak/>
        <w:drawing>
          <wp:inline distT="0" distB="0" distL="0" distR="0" wp14:anchorId="1C8DBCB9" wp14:editId="048DBB16">
            <wp:extent cx="4788445" cy="23481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96119" cy="2351942"/>
                    </a:xfrm>
                    <a:prstGeom prst="rect">
                      <a:avLst/>
                    </a:prstGeom>
                    <a:noFill/>
                    <a:ln>
                      <a:noFill/>
                    </a:ln>
                  </pic:spPr>
                </pic:pic>
              </a:graphicData>
            </a:graphic>
          </wp:inline>
        </w:drawing>
      </w:r>
    </w:p>
    <w:p w:rsidR="0067282E" w:rsidRDefault="00892656" w:rsidP="00204775">
      <w:pPr>
        <w:pStyle w:val="LabStepNumbered"/>
      </w:pPr>
      <w:r>
        <w:t xml:space="preserve">After you click the </w:t>
      </w:r>
      <w:r w:rsidRPr="00892656">
        <w:rPr>
          <w:b/>
        </w:rPr>
        <w:t>Add</w:t>
      </w:r>
      <w:r>
        <w:t xml:space="preserve"> button you should </w:t>
      </w:r>
      <w:r w:rsidR="0067282E">
        <w:t>see an empty XML Web Part</w:t>
      </w:r>
      <w:r w:rsidR="00204775">
        <w:t xml:space="preserve">. Click the link that reads </w:t>
      </w:r>
      <w:r w:rsidR="00204775" w:rsidRPr="00892656">
        <w:rPr>
          <w:b/>
        </w:rPr>
        <w:t>open the tool pane</w:t>
      </w:r>
      <w:r>
        <w:t xml:space="preserve"> to edit the properties of the new Web Part</w:t>
      </w:r>
      <w:r w:rsidR="00204775">
        <w:t>.</w:t>
      </w:r>
    </w:p>
    <w:p w:rsidR="00204775" w:rsidRDefault="000F0437" w:rsidP="00204775">
      <w:pPr>
        <w:pStyle w:val="LabStepScreenshot"/>
      </w:pPr>
      <w:r>
        <w:rPr>
          <w:noProof/>
        </w:rPr>
        <w:drawing>
          <wp:inline distT="0" distB="0" distL="0" distR="0" wp14:anchorId="4C4EDF1B" wp14:editId="08D1FDC8">
            <wp:extent cx="5934075" cy="1228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rsidR="000F0437" w:rsidRDefault="00892656" w:rsidP="00892656">
      <w:pPr>
        <w:pStyle w:val="LabStepNumbered"/>
      </w:pPr>
      <w:r>
        <w:t xml:space="preserve">You should now be able to see the </w:t>
      </w:r>
      <w:r w:rsidRPr="00892656">
        <w:rPr>
          <w:b/>
        </w:rPr>
        <w:t>XML Viewer</w:t>
      </w:r>
      <w:r>
        <w:t xml:space="preserve"> section in the task pane on the right-hand side of the page. Modify the value of the </w:t>
      </w:r>
      <w:r w:rsidRPr="00892656">
        <w:rPr>
          <w:b/>
        </w:rPr>
        <w:t>XML Link</w:t>
      </w:r>
      <w:r>
        <w:t xml:space="preserve"> property to </w:t>
      </w:r>
      <w:r w:rsidRPr="00892656">
        <w:rPr>
          <w:b/>
        </w:rPr>
        <w:t>Exercise01.xml</w:t>
      </w:r>
      <w:r>
        <w:t xml:space="preserve">. Modify the value of the </w:t>
      </w:r>
      <w:r w:rsidRPr="00892656">
        <w:rPr>
          <w:b/>
        </w:rPr>
        <w:t>XSL Link</w:t>
      </w:r>
      <w:r>
        <w:t xml:space="preserve"> property to </w:t>
      </w:r>
      <w:r w:rsidRPr="00892656">
        <w:rPr>
          <w:b/>
        </w:rPr>
        <w:t>Exercise01.xsl</w:t>
      </w:r>
      <w:r>
        <w:t>. Do not click</w:t>
      </w:r>
      <w:r w:rsidR="00B63EE4">
        <w:t xml:space="preserve"> the</w:t>
      </w:r>
      <w:r>
        <w:t xml:space="preserve"> </w:t>
      </w:r>
      <w:r w:rsidRPr="00892656">
        <w:rPr>
          <w:b/>
        </w:rPr>
        <w:t>OK</w:t>
      </w:r>
      <w:r>
        <w:t xml:space="preserve"> button until you complete the next step.</w:t>
      </w:r>
    </w:p>
    <w:p w:rsidR="000F0437" w:rsidRDefault="000F0437" w:rsidP="00204775">
      <w:pPr>
        <w:pStyle w:val="LabStepScreenshot"/>
      </w:pPr>
      <w:r>
        <w:rPr>
          <w:noProof/>
        </w:rPr>
        <w:drawing>
          <wp:inline distT="0" distB="0" distL="0" distR="0" wp14:anchorId="7B019581" wp14:editId="06D16A61">
            <wp:extent cx="1499616" cy="2791303"/>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3624" cy="2798763"/>
                    </a:xfrm>
                    <a:prstGeom prst="rect">
                      <a:avLst/>
                    </a:prstGeom>
                    <a:noFill/>
                    <a:ln>
                      <a:noFill/>
                    </a:ln>
                  </pic:spPr>
                </pic:pic>
              </a:graphicData>
            </a:graphic>
          </wp:inline>
        </w:drawing>
      </w:r>
    </w:p>
    <w:p w:rsidR="000F0437" w:rsidRDefault="00892656" w:rsidP="00892656">
      <w:pPr>
        <w:pStyle w:val="LabStepNumbered"/>
      </w:pPr>
      <w:r>
        <w:t xml:space="preserve">There is one more change you should make to configure the Web Part so that it does not display a title. Accomplish this by expanding the </w:t>
      </w:r>
      <w:r w:rsidRPr="00892656">
        <w:rPr>
          <w:b/>
        </w:rPr>
        <w:t>Appearance</w:t>
      </w:r>
      <w:r>
        <w:t xml:space="preserve"> section a</w:t>
      </w:r>
      <w:r w:rsidR="00B63EE4">
        <w:t>n</w:t>
      </w:r>
      <w:r>
        <w:t>d setting the drop down menu fo</w:t>
      </w:r>
      <w:r w:rsidR="00B63EE4">
        <w:t>r</w:t>
      </w:r>
      <w:r>
        <w:t xml:space="preserve"> the Chrome Type </w:t>
      </w:r>
      <w:r>
        <w:lastRenderedPageBreak/>
        <w:t xml:space="preserve">property to a value of </w:t>
      </w:r>
      <w:r w:rsidRPr="00892656">
        <w:rPr>
          <w:b/>
        </w:rPr>
        <w:t>None</w:t>
      </w:r>
      <w:r>
        <w:t xml:space="preserve">. When you are done, click the </w:t>
      </w:r>
      <w:r w:rsidRPr="00892656">
        <w:rPr>
          <w:b/>
        </w:rPr>
        <w:t>OK</w:t>
      </w:r>
      <w:r>
        <w:t xml:space="preserve"> button to save the configuration changes you have made to the XML Viewer Web Part.</w:t>
      </w:r>
    </w:p>
    <w:p w:rsidR="000F0437" w:rsidRDefault="000F0437" w:rsidP="00892656">
      <w:pPr>
        <w:pStyle w:val="LabStepScreenshot"/>
      </w:pPr>
      <w:r w:rsidRPr="00892656">
        <w:rPr>
          <w:noProof/>
        </w:rPr>
        <w:drawing>
          <wp:inline distT="0" distB="0" distL="0" distR="0" wp14:anchorId="2AEAD019" wp14:editId="0D3E2627">
            <wp:extent cx="1412466" cy="25237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3006" cy="2524709"/>
                    </a:xfrm>
                    <a:prstGeom prst="rect">
                      <a:avLst/>
                    </a:prstGeom>
                    <a:noFill/>
                    <a:ln>
                      <a:noFill/>
                    </a:ln>
                  </pic:spPr>
                </pic:pic>
              </a:graphicData>
            </a:graphic>
          </wp:inline>
        </w:drawing>
      </w:r>
    </w:p>
    <w:p w:rsidR="0067282E" w:rsidRDefault="0022761E" w:rsidP="0022761E">
      <w:pPr>
        <w:pStyle w:val="LabStepNumbered"/>
      </w:pPr>
      <w:r>
        <w:t>At this point, you should have configure</w:t>
      </w:r>
      <w:r w:rsidR="00B63EE4">
        <w:t>d</w:t>
      </w:r>
      <w:r>
        <w:t xml:space="preserve"> the XML Viewer Web Part to perform an XSL transform on the contents of </w:t>
      </w:r>
      <w:r w:rsidRPr="0022761E">
        <w:rPr>
          <w:b/>
        </w:rPr>
        <w:t>Exercise01.xml</w:t>
      </w:r>
      <w:r>
        <w:t xml:space="preserve"> using </w:t>
      </w:r>
      <w:r w:rsidRPr="0022761E">
        <w:rPr>
          <w:b/>
        </w:rPr>
        <w:t>Exercise01.xsl</w:t>
      </w:r>
      <w:r>
        <w:t xml:space="preserve">. You should be able to see the text from the </w:t>
      </w:r>
      <w:r w:rsidRPr="0022761E">
        <w:rPr>
          <w:b/>
        </w:rPr>
        <w:t>PageBody</w:t>
      </w:r>
      <w:r>
        <w:t xml:space="preserve"> element inside </w:t>
      </w:r>
      <w:r w:rsidRPr="0022761E">
        <w:rPr>
          <w:b/>
        </w:rPr>
        <w:t>Exercise01.xml</w:t>
      </w:r>
      <w:r>
        <w:t xml:space="preserve"> displaying on the page.</w:t>
      </w:r>
    </w:p>
    <w:p w:rsidR="00DC2AFF" w:rsidRDefault="0022761E" w:rsidP="0022761E">
      <w:pPr>
        <w:pStyle w:val="LabStepScreenshot"/>
      </w:pPr>
      <w:r w:rsidRPr="0022761E">
        <w:rPr>
          <w:rStyle w:val="LabStepScreenshotFrame"/>
        </w:rPr>
        <w:drawing>
          <wp:inline distT="0" distB="0" distL="0" distR="0" wp14:anchorId="244A5C31" wp14:editId="53BF9C37">
            <wp:extent cx="3255264" cy="122200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5615" cy="1222136"/>
                    </a:xfrm>
                    <a:prstGeom prst="rect">
                      <a:avLst/>
                    </a:prstGeom>
                    <a:noFill/>
                    <a:ln>
                      <a:noFill/>
                    </a:ln>
                  </pic:spPr>
                </pic:pic>
              </a:graphicData>
            </a:graphic>
          </wp:inline>
        </w:drawing>
      </w:r>
    </w:p>
    <w:p w:rsidR="0022761E" w:rsidRDefault="0022761E" w:rsidP="0022761E">
      <w:pPr>
        <w:pStyle w:val="LabStepNumbered"/>
      </w:pPr>
      <w:r>
        <w:t>Now</w:t>
      </w:r>
      <w:r w:rsidR="00B63EE4">
        <w:t>,</w:t>
      </w:r>
      <w:r>
        <w:t xml:space="preserve"> return to </w:t>
      </w:r>
      <w:r w:rsidRPr="0022761E">
        <w:rPr>
          <w:b/>
        </w:rPr>
        <w:t>Exercise01.xml</w:t>
      </w:r>
      <w:r w:rsidRPr="0022761E">
        <w:t xml:space="preserve"> in SharePoint Designer.</w:t>
      </w:r>
      <w:r>
        <w:t xml:space="preserve"> Make a simple change to the text inside the </w:t>
      </w:r>
      <w:r w:rsidRPr="0022761E">
        <w:rPr>
          <w:b/>
        </w:rPr>
        <w:t>PageBody</w:t>
      </w:r>
      <w:r>
        <w:t xml:space="preserve"> element such as the one shown below. Next, save your changes in SharePoint Designer</w:t>
      </w:r>
      <w:r w:rsidR="003C2AF8">
        <w:t>,</w:t>
      </w:r>
      <w:r>
        <w:t xml:space="preserve"> which will update the content for the XML document in the content database. </w:t>
      </w:r>
    </w:p>
    <w:p w:rsidR="0022761E" w:rsidRPr="00340D67" w:rsidRDefault="0022761E" w:rsidP="0022761E">
      <w:pPr>
        <w:pStyle w:val="LabStepCodeBlock"/>
        <w:rPr>
          <w:color w:val="7F7F7F" w:themeColor="text1" w:themeTint="80"/>
        </w:rPr>
      </w:pPr>
      <w:r w:rsidRPr="00340D67">
        <w:rPr>
          <w:color w:val="7F7F7F" w:themeColor="text1" w:themeTint="80"/>
        </w:rPr>
        <w:t>&lt;PageContent&gt;</w:t>
      </w:r>
    </w:p>
    <w:p w:rsidR="0022761E" w:rsidRPr="00340D67" w:rsidRDefault="0022761E" w:rsidP="0022761E">
      <w:pPr>
        <w:pStyle w:val="LabStepCodeBlock"/>
        <w:rPr>
          <w:color w:val="7F7F7F" w:themeColor="text1" w:themeTint="80"/>
        </w:rPr>
      </w:pPr>
      <w:r w:rsidRPr="00340D67">
        <w:rPr>
          <w:color w:val="7F7F7F" w:themeColor="text1" w:themeTint="80"/>
        </w:rPr>
        <w:t xml:space="preserve">  &lt;TopHeading&gt;Breaking News&lt;/TopHeading&gt;</w:t>
      </w:r>
    </w:p>
    <w:p w:rsidR="0022761E" w:rsidRDefault="0022761E" w:rsidP="0022761E">
      <w:pPr>
        <w:pStyle w:val="LabStepCodeBlock"/>
      </w:pPr>
      <w:r>
        <w:t xml:space="preserve">  &lt;PageBody&gt;The tech unsavy fox tripped over his brand new iPad</w:t>
      </w:r>
      <w:r w:rsidR="00340D67">
        <w:t>.</w:t>
      </w:r>
      <w:r>
        <w:t>&lt;/PageBody&gt;</w:t>
      </w:r>
    </w:p>
    <w:p w:rsidR="0022761E" w:rsidRPr="00340D67" w:rsidRDefault="0022761E" w:rsidP="0022761E">
      <w:pPr>
        <w:pStyle w:val="LabStepCodeBlock"/>
        <w:rPr>
          <w:color w:val="7F7F7F" w:themeColor="text1" w:themeTint="80"/>
        </w:rPr>
      </w:pPr>
      <w:r w:rsidRPr="00340D67">
        <w:rPr>
          <w:color w:val="7F7F7F" w:themeColor="text1" w:themeTint="80"/>
        </w:rPr>
        <w:t>&lt;/PageContent&gt;</w:t>
      </w:r>
    </w:p>
    <w:p w:rsidR="0022761E" w:rsidRDefault="00340D67" w:rsidP="0022761E">
      <w:pPr>
        <w:pStyle w:val="LabStepNumbered"/>
      </w:pPr>
      <w:r>
        <w:t xml:space="preserve">Return to </w:t>
      </w:r>
      <w:r w:rsidRPr="00340D67">
        <w:rPr>
          <w:b/>
        </w:rPr>
        <w:t>Exercise01.aspx</w:t>
      </w:r>
      <w:r>
        <w:t xml:space="preserve"> in the browser and refresh the page. You should be able to see your changes. From this you can conclude that SharePoint processes the XSL transform each time the page is loaded or refreshed.</w:t>
      </w:r>
    </w:p>
    <w:p w:rsidR="00340D67" w:rsidRDefault="00340D67" w:rsidP="00340D67">
      <w:pPr>
        <w:pStyle w:val="LabStepScreenshot"/>
      </w:pPr>
      <w:r w:rsidRPr="00340D67">
        <w:rPr>
          <w:rStyle w:val="LabStepScreenshotFrame"/>
        </w:rPr>
        <w:drawing>
          <wp:inline distT="0" distB="0" distL="0" distR="0" wp14:anchorId="78D8D0B4" wp14:editId="30CB8AB8">
            <wp:extent cx="3299155" cy="121389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9510" cy="1214025"/>
                    </a:xfrm>
                    <a:prstGeom prst="rect">
                      <a:avLst/>
                    </a:prstGeom>
                    <a:noFill/>
                    <a:ln>
                      <a:noFill/>
                    </a:ln>
                  </pic:spPr>
                </pic:pic>
              </a:graphicData>
            </a:graphic>
          </wp:inline>
        </w:drawing>
      </w:r>
    </w:p>
    <w:p w:rsidR="00703AB1" w:rsidRDefault="00340D67" w:rsidP="00703AB1">
      <w:pPr>
        <w:pStyle w:val="LabStepNumbered"/>
      </w:pPr>
      <w:r>
        <w:t xml:space="preserve">Now it's time to make some changes to the XSLT file </w:t>
      </w:r>
      <w:r w:rsidR="003C2AF8">
        <w:t xml:space="preserve">that </w:t>
      </w:r>
      <w:r>
        <w:t xml:space="preserve">is generating the HTML output. Return to </w:t>
      </w:r>
      <w:r w:rsidRPr="00703AB1">
        <w:rPr>
          <w:b/>
        </w:rPr>
        <w:t>Exercise01.xsl</w:t>
      </w:r>
      <w:r w:rsidRPr="0022761E">
        <w:t xml:space="preserve"> in SharePoint Designer</w:t>
      </w:r>
      <w:r w:rsidR="00E9128E">
        <w:t xml:space="preserve"> </w:t>
      </w:r>
      <w:r w:rsidR="00703AB1">
        <w:t xml:space="preserve">and locate the </w:t>
      </w:r>
      <w:r w:rsidR="00703AB1" w:rsidRPr="00703AB1">
        <w:rPr>
          <w:b/>
        </w:rPr>
        <w:t>xsl:template</w:t>
      </w:r>
      <w:r w:rsidR="00703AB1" w:rsidRPr="00703AB1">
        <w:t xml:space="preserve"> </w:t>
      </w:r>
      <w:r w:rsidR="00703AB1">
        <w:t>element which generates the HTML output.</w:t>
      </w:r>
    </w:p>
    <w:p w:rsidR="00340D67" w:rsidRDefault="00703AB1" w:rsidP="00703AB1">
      <w:pPr>
        <w:pStyle w:val="LabStepNumbered"/>
      </w:pPr>
      <w:r>
        <w:lastRenderedPageBreak/>
        <w:t xml:space="preserve">Inside the </w:t>
      </w:r>
      <w:r w:rsidRPr="00703AB1">
        <w:rPr>
          <w:b/>
        </w:rPr>
        <w:t>xsl:template</w:t>
      </w:r>
      <w:r w:rsidRPr="00703AB1">
        <w:t xml:space="preserve"> </w:t>
      </w:r>
      <w:r>
        <w:t xml:space="preserve">element, add a new line just above the </w:t>
      </w:r>
      <w:r w:rsidR="00E9128E">
        <w:t xml:space="preserve">HTML </w:t>
      </w:r>
      <w:r w:rsidRPr="00E9128E">
        <w:rPr>
          <w:b/>
        </w:rPr>
        <w:t>div</w:t>
      </w:r>
      <w:r>
        <w:t xml:space="preserve"> </w:t>
      </w:r>
      <w:r w:rsidR="00E9128E">
        <w:t xml:space="preserve">element </w:t>
      </w:r>
      <w:r>
        <w:t xml:space="preserve">which displays the content from the </w:t>
      </w:r>
      <w:r w:rsidRPr="00703AB1">
        <w:rPr>
          <w:b/>
        </w:rPr>
        <w:t>PageBody</w:t>
      </w:r>
      <w:r>
        <w:t xml:space="preserve"> element. Inside this new line, add a new</w:t>
      </w:r>
      <w:r w:rsidR="00E9128E">
        <w:t xml:space="preserve"> HTML</w:t>
      </w:r>
      <w:r>
        <w:t xml:space="preserve"> </w:t>
      </w:r>
      <w:r w:rsidRPr="00703AB1">
        <w:rPr>
          <w:b/>
        </w:rPr>
        <w:t>h2</w:t>
      </w:r>
      <w:r>
        <w:t xml:space="preserve"> element containing </w:t>
      </w:r>
      <w:r w:rsidR="00E9128E">
        <w:t xml:space="preserve">an </w:t>
      </w:r>
      <w:r w:rsidR="00E9128E" w:rsidRPr="00E9128E">
        <w:rPr>
          <w:b/>
        </w:rPr>
        <w:t>xsl:value-of</w:t>
      </w:r>
      <w:r w:rsidR="00E9128E">
        <w:t xml:space="preserve"> </w:t>
      </w:r>
      <w:r w:rsidR="000F5B3F">
        <w:t xml:space="preserve">element. </w:t>
      </w:r>
      <w:r>
        <w:t xml:space="preserve"> </w:t>
      </w:r>
      <w:r w:rsidR="000F5B3F">
        <w:t xml:space="preserve">Configure the </w:t>
      </w:r>
      <w:r w:rsidRPr="00703AB1">
        <w:rPr>
          <w:b/>
        </w:rPr>
        <w:t>select</w:t>
      </w:r>
      <w:r>
        <w:t xml:space="preserve"> attribute </w:t>
      </w:r>
      <w:r w:rsidR="000F5B3F">
        <w:t xml:space="preserve">of the </w:t>
      </w:r>
      <w:r w:rsidR="00E9128E">
        <w:rPr>
          <w:b/>
        </w:rPr>
        <w:t>xsl:</w:t>
      </w:r>
      <w:r w:rsidR="000F5B3F" w:rsidRPr="00703AB1">
        <w:rPr>
          <w:b/>
        </w:rPr>
        <w:t>value-of</w:t>
      </w:r>
      <w:r w:rsidR="000F5B3F">
        <w:t xml:space="preserve"> </w:t>
      </w:r>
      <w:r w:rsidR="00E9128E">
        <w:t xml:space="preserve">element </w:t>
      </w:r>
      <w:r>
        <w:t xml:space="preserve">with an XPath expression </w:t>
      </w:r>
      <w:r w:rsidR="00E9128E">
        <w:t xml:space="preserve">of </w:t>
      </w:r>
      <w:r w:rsidR="00E9128E" w:rsidRPr="00E9128E">
        <w:rPr>
          <w:b/>
        </w:rPr>
        <w:t>PageContent/TopHeading</w:t>
      </w:r>
      <w:r w:rsidR="00E9128E">
        <w:t xml:space="preserve"> to reference</w:t>
      </w:r>
      <w:r w:rsidR="000F5B3F">
        <w:t xml:space="preserve"> </w:t>
      </w:r>
      <w:r>
        <w:t xml:space="preserve">the </w:t>
      </w:r>
      <w:r w:rsidR="00E9128E">
        <w:t xml:space="preserve">XML </w:t>
      </w:r>
      <w:r w:rsidRPr="00703AB1">
        <w:rPr>
          <w:b/>
        </w:rPr>
        <w:t>TopHeading</w:t>
      </w:r>
      <w:r>
        <w:t xml:space="preserve"> element nested inside the </w:t>
      </w:r>
      <w:r w:rsidRPr="00703AB1">
        <w:rPr>
          <w:b/>
        </w:rPr>
        <w:t>PageContent</w:t>
      </w:r>
      <w:r>
        <w:t xml:space="preserve"> element. When you are done</w:t>
      </w:r>
      <w:r w:rsidR="000F5B3F">
        <w:t>,</w:t>
      </w:r>
      <w:r>
        <w:t xml:space="preserve"> save your changes in SharePoint Designer to update the content of </w:t>
      </w:r>
      <w:r w:rsidRPr="00703AB1">
        <w:rPr>
          <w:b/>
        </w:rPr>
        <w:t>Exercise01.xsl</w:t>
      </w:r>
      <w:r>
        <w:t xml:space="preserve"> inside the content database.</w:t>
      </w:r>
    </w:p>
    <w:p w:rsidR="00340D67" w:rsidRPr="00340D67" w:rsidRDefault="00340D67" w:rsidP="00340D67">
      <w:pPr>
        <w:pStyle w:val="LabStepCodeBlock"/>
        <w:rPr>
          <w:color w:val="7F7F7F" w:themeColor="text1" w:themeTint="80"/>
        </w:rPr>
      </w:pPr>
      <w:r w:rsidRPr="00340D67">
        <w:rPr>
          <w:color w:val="7F7F7F" w:themeColor="text1" w:themeTint="80"/>
        </w:rPr>
        <w:t>&lt;xsl:template match="/"&gt;</w:t>
      </w:r>
    </w:p>
    <w:p w:rsidR="00340D67" w:rsidRDefault="00340D67" w:rsidP="00340D67">
      <w:pPr>
        <w:pStyle w:val="LabStepCodeBlock"/>
      </w:pPr>
      <w:r>
        <w:t xml:space="preserve">  &lt;h2&gt;&lt;xsl:value-of select="PageContent/TopHeading"/&gt;&lt;/h2&gt;</w:t>
      </w:r>
    </w:p>
    <w:p w:rsidR="00340D67" w:rsidRPr="00340D67" w:rsidRDefault="00340D67" w:rsidP="00340D67">
      <w:pPr>
        <w:pStyle w:val="LabStepCodeBlock"/>
        <w:rPr>
          <w:color w:val="7F7F7F" w:themeColor="text1" w:themeTint="80"/>
        </w:rPr>
      </w:pPr>
      <w:r w:rsidRPr="00340D67">
        <w:rPr>
          <w:color w:val="7F7F7F" w:themeColor="text1" w:themeTint="80"/>
        </w:rPr>
        <w:t xml:space="preserve">  &lt;div&gt;&lt;xsl:value-of select="PageContent/PageBody"/&gt;&lt;/div&gt;          </w:t>
      </w:r>
    </w:p>
    <w:p w:rsidR="00340D67" w:rsidRPr="00340D67" w:rsidRDefault="00340D67" w:rsidP="00340D67">
      <w:pPr>
        <w:pStyle w:val="LabStepCodeBlock"/>
        <w:rPr>
          <w:color w:val="7F7F7F" w:themeColor="text1" w:themeTint="80"/>
        </w:rPr>
      </w:pPr>
      <w:r w:rsidRPr="00340D67">
        <w:rPr>
          <w:color w:val="7F7F7F" w:themeColor="text1" w:themeTint="80"/>
        </w:rPr>
        <w:t>&lt;/xsl:template&gt;</w:t>
      </w:r>
    </w:p>
    <w:p w:rsidR="000F5B3F" w:rsidRDefault="000F5B3F" w:rsidP="000F5B3F">
      <w:pPr>
        <w:pStyle w:val="LabStepNumbered"/>
      </w:pPr>
      <w:r>
        <w:t xml:space="preserve">Return to </w:t>
      </w:r>
      <w:r w:rsidRPr="00340D67">
        <w:rPr>
          <w:b/>
        </w:rPr>
        <w:t>Exercise01.aspx</w:t>
      </w:r>
      <w:r>
        <w:t xml:space="preserve"> in the browser and refresh the page. You should be able to see </w:t>
      </w:r>
      <w:r w:rsidR="003C2AF8">
        <w:t xml:space="preserve">that </w:t>
      </w:r>
      <w:r>
        <w:t xml:space="preserve">your changes to the XSLT file </w:t>
      </w:r>
      <w:r w:rsidR="003C2AF8">
        <w:t xml:space="preserve">have </w:t>
      </w:r>
      <w:r>
        <w:t>resulted in customizing the page output.</w:t>
      </w:r>
    </w:p>
    <w:p w:rsidR="00AD2147" w:rsidRDefault="000F5B3F" w:rsidP="000F5B3F">
      <w:pPr>
        <w:pStyle w:val="LabStepScreenshot"/>
      </w:pPr>
      <w:r w:rsidRPr="000F5B3F">
        <w:rPr>
          <w:rStyle w:val="LabStepScreenshotFrame"/>
        </w:rPr>
        <w:drawing>
          <wp:inline distT="0" distB="0" distL="0" distR="0" wp14:anchorId="0B957BF4" wp14:editId="00C10195">
            <wp:extent cx="3433069" cy="17337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2885" cy="1743709"/>
                    </a:xfrm>
                    <a:prstGeom prst="rect">
                      <a:avLst/>
                    </a:prstGeom>
                    <a:noFill/>
                    <a:ln>
                      <a:noFill/>
                    </a:ln>
                  </pic:spPr>
                </pic:pic>
              </a:graphicData>
            </a:graphic>
          </wp:inline>
        </w:drawing>
      </w:r>
    </w:p>
    <w:p w:rsidR="000F5B3F" w:rsidRDefault="00AD2147" w:rsidP="00AD2147">
      <w:pPr>
        <w:pStyle w:val="LabExerciseCallout"/>
      </w:pPr>
      <w:r>
        <w:t xml:space="preserve">Now that you know how to create and configure an instance of the XML Viewer Web Part, you will not be required to do it again in the remaining exercises of this lab. For your convenience </w:t>
      </w:r>
      <w:r w:rsidR="003C2AF8">
        <w:t>i</w:t>
      </w:r>
      <w:r>
        <w:t>n the next two exercises, you will work with Web Part pages that already contain a preconfigured instance</w:t>
      </w:r>
      <w:r w:rsidR="000F5B3F">
        <w:t xml:space="preserve"> </w:t>
      </w:r>
      <w:r>
        <w:t>of the XML Viewer Web Part. You will only be required to modify XSLT files to complete your work.</w:t>
      </w:r>
    </w:p>
    <w:p w:rsidR="00744A7A" w:rsidRDefault="00744A7A" w:rsidP="00AC32F0">
      <w:pPr>
        <w:pStyle w:val="Heading3"/>
      </w:pPr>
      <w:r>
        <w:t>Exercise 2</w:t>
      </w:r>
      <w:r w:rsidRPr="00FC79BD">
        <w:t xml:space="preserve">: </w:t>
      </w:r>
      <w:r>
        <w:t>Generating HTML Elements with Dynamic Attribute Values</w:t>
      </w:r>
    </w:p>
    <w:p w:rsidR="00744A7A" w:rsidRDefault="00744A7A" w:rsidP="00744A7A">
      <w:pPr>
        <w:pStyle w:val="LabExerciseCallout"/>
      </w:pPr>
      <w:r w:rsidRPr="00AB0146">
        <w:t xml:space="preserve">In this exercise you will </w:t>
      </w:r>
      <w:r>
        <w:t xml:space="preserve">work to </w:t>
      </w:r>
      <w:r w:rsidR="00AD2147">
        <w:t xml:space="preserve">with an XSLT file which </w:t>
      </w:r>
      <w:r w:rsidR="007144D1">
        <w:t xml:space="preserve">generates the HTML for a </w:t>
      </w:r>
      <w:r w:rsidR="00AD2147">
        <w:t xml:space="preserve">list of links. You will be required to create HTML attributes whose values </w:t>
      </w:r>
      <w:r w:rsidR="003C2AF8">
        <w:t xml:space="preserve">are </w:t>
      </w:r>
      <w:r w:rsidR="00AD2147">
        <w:t xml:space="preserve">retrieved dynamically from an XML document. This will give you experience </w:t>
      </w:r>
      <w:r w:rsidR="007144D1">
        <w:t xml:space="preserve">learning how to use </w:t>
      </w:r>
      <w:r w:rsidR="00AD2147">
        <w:t xml:space="preserve">the the </w:t>
      </w:r>
      <w:r w:rsidR="00AD2147" w:rsidRPr="00AD2147">
        <w:rPr>
          <w:b/>
        </w:rPr>
        <w:t>xsl:attribute</w:t>
      </w:r>
      <w:r w:rsidR="00AD2147">
        <w:t xml:space="preserve"> element.</w:t>
      </w:r>
    </w:p>
    <w:p w:rsidR="00744A7A" w:rsidRDefault="00744A7A" w:rsidP="00744A7A">
      <w:pPr>
        <w:pStyle w:val="LabStepNumbered"/>
        <w:numPr>
          <w:ilvl w:val="0"/>
          <w:numId w:val="6"/>
        </w:numPr>
      </w:pPr>
      <w:r>
        <w:t>In the browser, click</w:t>
      </w:r>
      <w:r w:rsidR="00A85ED2">
        <w:t xml:space="preserve"> </w:t>
      </w:r>
      <w:r>
        <w:t xml:space="preserve">the </w:t>
      </w:r>
      <w:r w:rsidRPr="00744A7A">
        <w:rPr>
          <w:b/>
        </w:rPr>
        <w:t>Exercise 2</w:t>
      </w:r>
      <w:r>
        <w:t xml:space="preserve"> link in the Quick launch bar</w:t>
      </w:r>
      <w:r w:rsidR="00A85ED2">
        <w:t xml:space="preserve"> to navigate to the page named </w:t>
      </w:r>
      <w:r w:rsidR="00A85ED2" w:rsidRPr="00A85ED2">
        <w:rPr>
          <w:b/>
        </w:rPr>
        <w:t>Exercise02.aspx</w:t>
      </w:r>
      <w:r>
        <w:t xml:space="preserve">. </w:t>
      </w:r>
      <w:r w:rsidR="00A85ED2">
        <w:t xml:space="preserve">The </w:t>
      </w:r>
      <w:r>
        <w:t xml:space="preserve">HTML content </w:t>
      </w:r>
      <w:r w:rsidR="00A85ED2">
        <w:t xml:space="preserve">on </w:t>
      </w:r>
      <w:r>
        <w:t xml:space="preserve">this page is </w:t>
      </w:r>
      <w:r w:rsidR="00A85ED2">
        <w:t xml:space="preserve">being </w:t>
      </w:r>
      <w:r>
        <w:t>generated with an XML Viewer Web Part</w:t>
      </w:r>
      <w:r w:rsidR="003C2AF8">
        <w:t>,</w:t>
      </w:r>
      <w:r>
        <w:t xml:space="preserve"> which has been preconfigured to transform the XML document named </w:t>
      </w:r>
      <w:r w:rsidRPr="00744A7A">
        <w:rPr>
          <w:b/>
        </w:rPr>
        <w:t>Exercise02.xml</w:t>
      </w:r>
      <w:r>
        <w:t xml:space="preserve"> with </w:t>
      </w:r>
      <w:r w:rsidR="00A85ED2">
        <w:t xml:space="preserve">the XSLT file </w:t>
      </w:r>
      <w:r w:rsidRPr="00744A7A">
        <w:rPr>
          <w:b/>
        </w:rPr>
        <w:t>Exercise02.xsl</w:t>
      </w:r>
      <w:r>
        <w:t>.</w:t>
      </w:r>
      <w:r w:rsidR="00A85ED2">
        <w:t xml:space="preserve"> However, the items in the list do not contain links yet. You</w:t>
      </w:r>
      <w:r w:rsidR="003C2AF8">
        <w:t>r</w:t>
      </w:r>
      <w:r w:rsidR="00A85ED2">
        <w:t xml:space="preserve"> work in this lab will involve you modifying </w:t>
      </w:r>
      <w:r w:rsidR="00A85ED2" w:rsidRPr="00744A7A">
        <w:rPr>
          <w:b/>
        </w:rPr>
        <w:t>Exercise02.xsl</w:t>
      </w:r>
      <w:r w:rsidR="00A85ED2">
        <w:t xml:space="preserve"> to add the links to each of these sites.</w:t>
      </w:r>
    </w:p>
    <w:p w:rsidR="00744A7A" w:rsidRDefault="00744A7A" w:rsidP="00744A7A">
      <w:pPr>
        <w:pStyle w:val="LabStepScreenshot"/>
      </w:pPr>
      <w:r w:rsidRPr="00744A7A">
        <w:rPr>
          <w:rStyle w:val="LabStepScreenshotFrame"/>
        </w:rPr>
        <w:drawing>
          <wp:inline distT="0" distB="0" distL="0" distR="0" wp14:anchorId="07665E9D" wp14:editId="7D486A53">
            <wp:extent cx="2776208" cy="125821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8520" cy="1263794"/>
                    </a:xfrm>
                    <a:prstGeom prst="rect">
                      <a:avLst/>
                    </a:prstGeom>
                    <a:noFill/>
                    <a:ln>
                      <a:noFill/>
                    </a:ln>
                  </pic:spPr>
                </pic:pic>
              </a:graphicData>
            </a:graphic>
          </wp:inline>
        </w:drawing>
      </w:r>
    </w:p>
    <w:p w:rsidR="00340D67" w:rsidRDefault="00A85ED2" w:rsidP="000F5B3F">
      <w:pPr>
        <w:pStyle w:val="LabStepNumbered"/>
      </w:pPr>
      <w:r>
        <w:t>In SharePoint Designer</w:t>
      </w:r>
      <w:r w:rsidR="003C2AF8">
        <w:t>,</w:t>
      </w:r>
      <w:r>
        <w:t xml:space="preserve"> open </w:t>
      </w:r>
      <w:r w:rsidRPr="00A85ED2">
        <w:rPr>
          <w:b/>
        </w:rPr>
        <w:t>Exercise02.xml</w:t>
      </w:r>
      <w:r>
        <w:t xml:space="preserve"> </w:t>
      </w:r>
      <w:r w:rsidR="006E42B1">
        <w:t xml:space="preserve">and </w:t>
      </w:r>
      <w:r>
        <w:t xml:space="preserve">examine </w:t>
      </w:r>
      <w:r w:rsidR="006E42B1">
        <w:t>the XML content inside</w:t>
      </w:r>
      <w:r>
        <w:t xml:space="preserve">. </w:t>
      </w:r>
      <w:r w:rsidR="006E42B1">
        <w:t>Note that y</w:t>
      </w:r>
      <w:r>
        <w:t xml:space="preserve">ou </w:t>
      </w:r>
      <w:r w:rsidR="006E42B1">
        <w:t xml:space="preserve">will not be </w:t>
      </w:r>
      <w:r>
        <w:t>required to make any changes to this file</w:t>
      </w:r>
      <w:r w:rsidR="006E42B1">
        <w:t xml:space="preserve">. However, </w:t>
      </w:r>
      <w:r>
        <w:t xml:space="preserve">you should </w:t>
      </w:r>
      <w:r w:rsidR="006E42B1">
        <w:t xml:space="preserve">review </w:t>
      </w:r>
      <w:r>
        <w:t xml:space="preserve">the names of the XML elements </w:t>
      </w:r>
      <w:r w:rsidR="00AD2147">
        <w:t>inside</w:t>
      </w:r>
      <w:r w:rsidR="007144D1">
        <w:t xml:space="preserve"> because it </w:t>
      </w:r>
      <w:r w:rsidR="00AD2147">
        <w:t xml:space="preserve">will be helpful when </w:t>
      </w:r>
      <w:r>
        <w:t xml:space="preserve">you </w:t>
      </w:r>
      <w:r w:rsidR="00AD2147">
        <w:t xml:space="preserve">are </w:t>
      </w:r>
      <w:r>
        <w:t>modify</w:t>
      </w:r>
      <w:r w:rsidR="007144D1">
        <w:t>ing</w:t>
      </w:r>
      <w:r>
        <w:t xml:space="preserve"> </w:t>
      </w:r>
      <w:r w:rsidRPr="00A85ED2">
        <w:rPr>
          <w:b/>
        </w:rPr>
        <w:t>Exercise02.</w:t>
      </w:r>
      <w:r>
        <w:rPr>
          <w:b/>
        </w:rPr>
        <w:t>xsl</w:t>
      </w:r>
      <w:r w:rsidR="00AD2147">
        <w:t xml:space="preserve"> in later steps</w:t>
      </w:r>
      <w:r>
        <w:t xml:space="preserve">. The following XML snippet shows the basic structure of </w:t>
      </w:r>
      <w:r w:rsidRPr="00A85ED2">
        <w:rPr>
          <w:b/>
        </w:rPr>
        <w:t>Exercise02.xml</w:t>
      </w:r>
      <w:r w:rsidR="003C2AF8">
        <w:rPr>
          <w:b/>
        </w:rPr>
        <w:t>,</w:t>
      </w:r>
      <w:r w:rsidR="006E42B1">
        <w:t xml:space="preserve"> which contains a root element named </w:t>
      </w:r>
      <w:r w:rsidR="006E42B1" w:rsidRPr="006E42B1">
        <w:rPr>
          <w:b/>
        </w:rPr>
        <w:t>HotLinks</w:t>
      </w:r>
      <w:r w:rsidR="006E42B1">
        <w:t xml:space="preserve"> and three child elements named </w:t>
      </w:r>
      <w:r w:rsidR="006E42B1" w:rsidRPr="006E42B1">
        <w:rPr>
          <w:b/>
        </w:rPr>
        <w:t>Title</w:t>
      </w:r>
      <w:r w:rsidR="006E42B1">
        <w:t xml:space="preserve">, </w:t>
      </w:r>
      <w:r w:rsidR="006E42B1" w:rsidRPr="006E42B1">
        <w:rPr>
          <w:b/>
        </w:rPr>
        <w:t>URL</w:t>
      </w:r>
      <w:r w:rsidR="006E42B1">
        <w:t xml:space="preserve"> and </w:t>
      </w:r>
      <w:r w:rsidR="006E42B1" w:rsidRPr="006E42B1">
        <w:rPr>
          <w:b/>
        </w:rPr>
        <w:t>Comments</w:t>
      </w:r>
      <w:r w:rsidR="006E42B1">
        <w:t>.</w:t>
      </w:r>
    </w:p>
    <w:p w:rsidR="00A85ED2" w:rsidRDefault="00A85ED2" w:rsidP="00A85ED2">
      <w:pPr>
        <w:pStyle w:val="LabStepCodeBlock"/>
      </w:pPr>
      <w:r>
        <w:lastRenderedPageBreak/>
        <w:t>&lt;HotLinks&gt;</w:t>
      </w:r>
    </w:p>
    <w:p w:rsidR="00A85ED2" w:rsidRDefault="00A85ED2" w:rsidP="00A85ED2">
      <w:pPr>
        <w:pStyle w:val="LabStepCodeBlock"/>
      </w:pPr>
    </w:p>
    <w:p w:rsidR="00A85ED2" w:rsidRDefault="00A85ED2" w:rsidP="00A85ED2">
      <w:pPr>
        <w:pStyle w:val="LabStepCodeBlock"/>
      </w:pPr>
      <w:r>
        <w:t xml:space="preserve">  &lt;Link&gt;</w:t>
      </w:r>
    </w:p>
    <w:p w:rsidR="00A85ED2" w:rsidRDefault="00A85ED2" w:rsidP="00A85ED2">
      <w:pPr>
        <w:pStyle w:val="LabStepCodeBlock"/>
      </w:pPr>
      <w:r>
        <w:t xml:space="preserve">    &lt;Title&gt;CSS Property Reference&lt;/Title&gt;</w:t>
      </w:r>
    </w:p>
    <w:p w:rsidR="00A85ED2" w:rsidRDefault="00A85ED2" w:rsidP="00A85ED2">
      <w:pPr>
        <w:pStyle w:val="LabStepCodeBlock"/>
      </w:pPr>
      <w:r>
        <w:t xml:space="preserve">    &lt;URL&gt;http://www.w3.org/TR/CSS21/propidx.html&lt;/URL&gt;</w:t>
      </w:r>
    </w:p>
    <w:p w:rsidR="00A85ED2" w:rsidRDefault="00A85ED2" w:rsidP="00A85ED2">
      <w:pPr>
        <w:pStyle w:val="LabStepCodeBlock"/>
      </w:pPr>
      <w:r>
        <w:t xml:space="preserve">    &lt;Comments&gt;Document which specifies CSS properties for version 2.1.&lt;/Comments&gt;</w:t>
      </w:r>
    </w:p>
    <w:p w:rsidR="00A85ED2" w:rsidRDefault="00A85ED2" w:rsidP="00A85ED2">
      <w:pPr>
        <w:pStyle w:val="LabStepCodeBlock"/>
      </w:pPr>
      <w:r>
        <w:t xml:space="preserve">  &lt;/Link&gt;</w:t>
      </w:r>
    </w:p>
    <w:p w:rsidR="00A85ED2" w:rsidRDefault="00A85ED2" w:rsidP="00A85ED2">
      <w:pPr>
        <w:pStyle w:val="LabStepCodeBlock"/>
      </w:pPr>
    </w:p>
    <w:p w:rsidR="00A85ED2" w:rsidRDefault="00A85ED2" w:rsidP="00A85ED2">
      <w:pPr>
        <w:pStyle w:val="LabStepCodeBlock"/>
      </w:pPr>
      <w:r>
        <w:t xml:space="preserve">  &lt;Link&gt;</w:t>
      </w:r>
    </w:p>
    <w:p w:rsidR="00A85ED2" w:rsidRDefault="00A85ED2" w:rsidP="00A85ED2">
      <w:pPr>
        <w:pStyle w:val="LabStepCodeBlock"/>
      </w:pPr>
      <w:r>
        <w:t xml:space="preserve">    &lt;Title&gt;CSS3 Maker&lt;/Title&gt;</w:t>
      </w:r>
    </w:p>
    <w:p w:rsidR="00A85ED2" w:rsidRDefault="00A85ED2" w:rsidP="00A85ED2">
      <w:pPr>
        <w:pStyle w:val="LabStepCodeBlock"/>
      </w:pPr>
      <w:r>
        <w:t xml:space="preserve">    &lt;URL&gt;http://www.css3maker.com/&lt;/URL&gt;</w:t>
      </w:r>
    </w:p>
    <w:p w:rsidR="00A85ED2" w:rsidRDefault="00A85ED2" w:rsidP="00A85ED2">
      <w:pPr>
        <w:pStyle w:val="LabStepCodeBlock"/>
      </w:pPr>
      <w:r>
        <w:t xml:space="preserve">    &lt;Comments&gt;Get CSS 3.0 Layouts.&lt;/Comments&gt;</w:t>
      </w:r>
    </w:p>
    <w:p w:rsidR="00A85ED2" w:rsidRDefault="00A85ED2" w:rsidP="00A85ED2">
      <w:pPr>
        <w:pStyle w:val="LabStepCodeBlock"/>
      </w:pPr>
      <w:r>
        <w:t xml:space="preserve">  &lt;/Link&gt;</w:t>
      </w:r>
    </w:p>
    <w:p w:rsidR="00A85ED2" w:rsidRDefault="00A85ED2" w:rsidP="00A85ED2">
      <w:pPr>
        <w:pStyle w:val="LabStepCodeBlock"/>
      </w:pPr>
    </w:p>
    <w:p w:rsidR="00A85ED2" w:rsidRDefault="00A85ED2" w:rsidP="00A85ED2">
      <w:pPr>
        <w:pStyle w:val="LabStepCodeBlock"/>
      </w:pPr>
      <w:r>
        <w:t xml:space="preserve">  &lt;Link&gt;</w:t>
      </w:r>
    </w:p>
    <w:p w:rsidR="00A85ED2" w:rsidRDefault="00A85ED2" w:rsidP="00A85ED2">
      <w:pPr>
        <w:pStyle w:val="LabStepCodeBlock"/>
      </w:pPr>
      <w:r>
        <w:t xml:space="preserve">    &lt;Title&gt;Color Schemer&lt;/Title&gt;</w:t>
      </w:r>
    </w:p>
    <w:p w:rsidR="00A85ED2" w:rsidRDefault="00A85ED2" w:rsidP="00A85ED2">
      <w:pPr>
        <w:pStyle w:val="LabStepCodeBlock"/>
      </w:pPr>
      <w:r>
        <w:t xml:space="preserve">    &lt;URL&gt;http://www.colorschemer.com&lt;/URL&gt;</w:t>
      </w:r>
    </w:p>
    <w:p w:rsidR="00A85ED2" w:rsidRDefault="00A85ED2" w:rsidP="00A85ED2">
      <w:pPr>
        <w:pStyle w:val="LabStepCodeBlock"/>
      </w:pPr>
      <w:r>
        <w:t xml:space="preserve">    &lt;Comments&gt;Site to help you pick a color scheme.&lt;/Comments&gt;</w:t>
      </w:r>
    </w:p>
    <w:p w:rsidR="00A85ED2" w:rsidRDefault="00A85ED2" w:rsidP="00A85ED2">
      <w:pPr>
        <w:pStyle w:val="LabStepCodeBlock"/>
      </w:pPr>
      <w:r>
        <w:t xml:space="preserve">  &lt;/Link&gt;</w:t>
      </w:r>
    </w:p>
    <w:p w:rsidR="006E42B1" w:rsidRDefault="006E42B1" w:rsidP="00A85ED2">
      <w:pPr>
        <w:pStyle w:val="LabStepCodeBlock"/>
      </w:pPr>
    </w:p>
    <w:p w:rsidR="00A85ED2" w:rsidRDefault="00A85ED2" w:rsidP="00A85ED2">
      <w:pPr>
        <w:pStyle w:val="LabStepCodeBlock"/>
      </w:pPr>
      <w:r>
        <w:t>&lt;/HotLinks&gt;</w:t>
      </w:r>
    </w:p>
    <w:p w:rsidR="006E42B1" w:rsidRDefault="006E42B1" w:rsidP="006E42B1">
      <w:pPr>
        <w:pStyle w:val="LabStepNumbered"/>
      </w:pPr>
      <w:r>
        <w:t>In SharePoint Designer</w:t>
      </w:r>
      <w:r w:rsidR="007144D1">
        <w:t>,</w:t>
      </w:r>
      <w:r>
        <w:t xml:space="preserve"> open </w:t>
      </w:r>
      <w:r w:rsidRPr="00A85ED2">
        <w:rPr>
          <w:b/>
        </w:rPr>
        <w:t>Exercise02.</w:t>
      </w:r>
      <w:r>
        <w:rPr>
          <w:b/>
        </w:rPr>
        <w:t>xsl</w:t>
      </w:r>
      <w:r>
        <w:t xml:space="preserve"> and examine the XSL code inside</w:t>
      </w:r>
      <w:r w:rsidR="00B8428C">
        <w:t xml:space="preserve"> the </w:t>
      </w:r>
      <w:r w:rsidR="00B8428C" w:rsidRPr="006E42B1">
        <w:rPr>
          <w:b/>
        </w:rPr>
        <w:t>xsl:template</w:t>
      </w:r>
      <w:r w:rsidR="00B8428C">
        <w:t xml:space="preserve"> element</w:t>
      </w:r>
      <w:r>
        <w:t xml:space="preserve">. As you can see, </w:t>
      </w:r>
      <w:r w:rsidR="007144D1">
        <w:t xml:space="preserve">the XSL code </w:t>
      </w:r>
      <w:r>
        <w:t xml:space="preserve">contains </w:t>
      </w:r>
      <w:r w:rsidR="00B8428C">
        <w:t xml:space="preserve">an HTML </w:t>
      </w:r>
      <w:r w:rsidR="00B8428C" w:rsidRPr="00B8428C">
        <w:rPr>
          <w:b/>
        </w:rPr>
        <w:t>ul</w:t>
      </w:r>
      <w:r w:rsidR="00B8428C">
        <w:t xml:space="preserve"> element with a nested </w:t>
      </w:r>
      <w:r w:rsidR="00AD2147" w:rsidRPr="00AD2147">
        <w:rPr>
          <w:b/>
        </w:rPr>
        <w:t>xsl:</w:t>
      </w:r>
      <w:r w:rsidRPr="006E42B1">
        <w:rPr>
          <w:b/>
        </w:rPr>
        <w:t>for-each</w:t>
      </w:r>
      <w:r>
        <w:t xml:space="preserve"> element</w:t>
      </w:r>
      <w:r w:rsidR="00B8428C">
        <w:t xml:space="preserve">. The </w:t>
      </w:r>
      <w:r w:rsidR="00AD2147">
        <w:rPr>
          <w:b/>
        </w:rPr>
        <w:t>xsl:</w:t>
      </w:r>
      <w:r w:rsidR="00B8428C" w:rsidRPr="00B8428C">
        <w:rPr>
          <w:b/>
        </w:rPr>
        <w:t>for-each</w:t>
      </w:r>
      <w:r w:rsidR="00B8428C">
        <w:t xml:space="preserve"> element</w:t>
      </w:r>
      <w:r>
        <w:t xml:space="preserve"> enumerate</w:t>
      </w:r>
      <w:r w:rsidR="00B8428C">
        <w:t>s</w:t>
      </w:r>
      <w:r>
        <w:t xml:space="preserve"> through each</w:t>
      </w:r>
      <w:r w:rsidR="00B8428C">
        <w:t xml:space="preserve"> XML</w:t>
      </w:r>
      <w:r>
        <w:t xml:space="preserve"> </w:t>
      </w:r>
      <w:r w:rsidR="00B8428C" w:rsidRPr="00B8428C">
        <w:rPr>
          <w:b/>
        </w:rPr>
        <w:t>Link</w:t>
      </w:r>
      <w:r w:rsidR="00B8428C">
        <w:t xml:space="preserve"> element and creates an HTML </w:t>
      </w:r>
      <w:r w:rsidR="00B8428C" w:rsidRPr="00B8428C">
        <w:rPr>
          <w:b/>
        </w:rPr>
        <w:t>li</w:t>
      </w:r>
      <w:r w:rsidR="00B8428C">
        <w:t xml:space="preserve"> element containing the text value from the XML </w:t>
      </w:r>
      <w:r w:rsidR="00B8428C" w:rsidRPr="00B8428C">
        <w:rPr>
          <w:b/>
        </w:rPr>
        <w:t>Title</w:t>
      </w:r>
      <w:r w:rsidR="00B8428C">
        <w:t xml:space="preserve"> element.</w:t>
      </w:r>
    </w:p>
    <w:p w:rsidR="006E42B1" w:rsidRDefault="006E42B1" w:rsidP="006E42B1">
      <w:pPr>
        <w:pStyle w:val="LabStepCodeBlock"/>
      </w:pPr>
      <w:r>
        <w:t>&lt;?xml version="1.0" encoding="UTF-8"?&gt;</w:t>
      </w:r>
    </w:p>
    <w:p w:rsidR="006E42B1" w:rsidRDefault="006E42B1" w:rsidP="006E42B1">
      <w:pPr>
        <w:pStyle w:val="LabStepCodeBlock"/>
      </w:pPr>
    </w:p>
    <w:p w:rsidR="006E42B1" w:rsidRDefault="006E42B1" w:rsidP="006E42B1">
      <w:pPr>
        <w:pStyle w:val="LabStepCodeBlock"/>
      </w:pPr>
      <w:r>
        <w:t>&lt;xsl:stylesheet version="1.0" xmlns:xsl="http://www.w3.org/1999/XSL/Transform"&gt;</w:t>
      </w:r>
    </w:p>
    <w:p w:rsidR="006E42B1" w:rsidRDefault="006E42B1" w:rsidP="006E42B1">
      <w:pPr>
        <w:pStyle w:val="LabStepCodeBlock"/>
      </w:pPr>
    </w:p>
    <w:p w:rsidR="006E42B1" w:rsidRDefault="006E42B1" w:rsidP="006E42B1">
      <w:pPr>
        <w:pStyle w:val="LabStepCodeBlock"/>
      </w:pPr>
      <w:r>
        <w:t xml:space="preserve">  &lt;xsl:output method="html"/&gt;</w:t>
      </w:r>
    </w:p>
    <w:p w:rsidR="006E42B1" w:rsidRDefault="006E42B1" w:rsidP="006E42B1">
      <w:pPr>
        <w:pStyle w:val="LabStepCodeBlock"/>
      </w:pPr>
    </w:p>
    <w:p w:rsidR="006E42B1" w:rsidRDefault="006E42B1" w:rsidP="006E42B1">
      <w:pPr>
        <w:pStyle w:val="LabStepCodeBlock"/>
      </w:pPr>
      <w:r>
        <w:t xml:space="preserve">  &lt;xsl:template match="/"&gt;</w:t>
      </w:r>
    </w:p>
    <w:p w:rsidR="006E42B1" w:rsidRDefault="006E42B1" w:rsidP="006E42B1">
      <w:pPr>
        <w:pStyle w:val="LabStepCodeBlock"/>
      </w:pPr>
    </w:p>
    <w:p w:rsidR="006E42B1" w:rsidRDefault="006E42B1" w:rsidP="006E42B1">
      <w:pPr>
        <w:pStyle w:val="LabStepCodeBlock"/>
      </w:pPr>
      <w:r>
        <w:t xml:space="preserve">    &lt;h2&gt;Hot Links for SharePoint Web Designers&lt;/h2&gt;</w:t>
      </w:r>
    </w:p>
    <w:p w:rsidR="006E42B1" w:rsidRDefault="006E42B1" w:rsidP="006E42B1">
      <w:pPr>
        <w:pStyle w:val="LabStepCodeBlock"/>
      </w:pPr>
    </w:p>
    <w:p w:rsidR="006E42B1" w:rsidRDefault="006E42B1" w:rsidP="006E42B1">
      <w:pPr>
        <w:pStyle w:val="LabStepCodeBlock"/>
      </w:pPr>
      <w:r>
        <w:t xml:space="preserve">    &lt;ul style="font-size:10pt"&gt;</w:t>
      </w:r>
    </w:p>
    <w:p w:rsidR="006E42B1" w:rsidRDefault="006E42B1" w:rsidP="006E42B1">
      <w:pPr>
        <w:pStyle w:val="LabStepCodeBlock"/>
      </w:pPr>
      <w:r>
        <w:t xml:space="preserve">      &lt;xsl:for-each select="HotLinks/Link"&gt;</w:t>
      </w:r>
    </w:p>
    <w:p w:rsidR="006E42B1" w:rsidRDefault="006E42B1" w:rsidP="006E42B1">
      <w:pPr>
        <w:pStyle w:val="LabStepCodeBlock"/>
      </w:pPr>
      <w:r>
        <w:t xml:space="preserve">        &lt;li&gt;</w:t>
      </w:r>
    </w:p>
    <w:p w:rsidR="006E42B1" w:rsidRDefault="006E42B1" w:rsidP="006E42B1">
      <w:pPr>
        <w:pStyle w:val="LabStepCodeBlock"/>
      </w:pPr>
      <w:r>
        <w:t xml:space="preserve">          &lt;xsl:value-of select="Title"/&gt;</w:t>
      </w:r>
    </w:p>
    <w:p w:rsidR="006E42B1" w:rsidRDefault="006E42B1" w:rsidP="006E42B1">
      <w:pPr>
        <w:pStyle w:val="LabStepCodeBlock"/>
      </w:pPr>
      <w:r>
        <w:t xml:space="preserve">        &lt;/li&gt;</w:t>
      </w:r>
    </w:p>
    <w:p w:rsidR="006E42B1" w:rsidRDefault="006E42B1" w:rsidP="006E42B1">
      <w:pPr>
        <w:pStyle w:val="LabStepCodeBlock"/>
      </w:pPr>
      <w:r>
        <w:t xml:space="preserve">      &lt;/xsl:for-each&gt;</w:t>
      </w:r>
    </w:p>
    <w:p w:rsidR="006E42B1" w:rsidRDefault="006E42B1" w:rsidP="006E42B1">
      <w:pPr>
        <w:pStyle w:val="LabStepCodeBlock"/>
      </w:pPr>
      <w:r>
        <w:t xml:space="preserve">    &lt;/ul&gt;</w:t>
      </w:r>
    </w:p>
    <w:p w:rsidR="006E42B1" w:rsidRDefault="006E42B1" w:rsidP="006E42B1">
      <w:pPr>
        <w:pStyle w:val="LabStepCodeBlock"/>
      </w:pPr>
    </w:p>
    <w:p w:rsidR="006E42B1" w:rsidRDefault="006E42B1" w:rsidP="006E42B1">
      <w:pPr>
        <w:pStyle w:val="LabStepCodeBlock"/>
      </w:pPr>
      <w:r>
        <w:t xml:space="preserve">  &lt;/xsl:template&gt;</w:t>
      </w:r>
    </w:p>
    <w:p w:rsidR="006E42B1" w:rsidRDefault="006E42B1" w:rsidP="006E42B1">
      <w:pPr>
        <w:pStyle w:val="LabStepCodeBlock"/>
      </w:pPr>
    </w:p>
    <w:p w:rsidR="006E42B1" w:rsidRDefault="006E42B1" w:rsidP="006E42B1">
      <w:pPr>
        <w:pStyle w:val="LabStepCodeBlock"/>
      </w:pPr>
      <w:r>
        <w:t>&lt;/xsl:stylesheet&gt;</w:t>
      </w:r>
    </w:p>
    <w:p w:rsidR="0063618B" w:rsidRDefault="009E7016" w:rsidP="0063618B">
      <w:pPr>
        <w:pStyle w:val="LabStepNumbered"/>
      </w:pPr>
      <w:r>
        <w:t>Now it's time to b</w:t>
      </w:r>
      <w:r w:rsidR="0063618B">
        <w:t>egin you</w:t>
      </w:r>
      <w:r>
        <w:t>r work</w:t>
      </w:r>
      <w:r w:rsidR="0063618B">
        <w:t xml:space="preserve"> </w:t>
      </w:r>
      <w:r w:rsidR="003C2AF8">
        <w:t xml:space="preserve">on </w:t>
      </w:r>
      <w:r w:rsidR="0063618B" w:rsidRPr="0063618B">
        <w:rPr>
          <w:b/>
        </w:rPr>
        <w:t>Exercise02.xsl</w:t>
      </w:r>
      <w:r w:rsidR="00AD2147" w:rsidRPr="00AD2147">
        <w:t xml:space="preserve"> to </w:t>
      </w:r>
      <w:r w:rsidR="007144D1">
        <w:t xml:space="preserve">modify the HTML </w:t>
      </w:r>
      <w:r w:rsidR="007144D1" w:rsidRPr="007144D1">
        <w:rPr>
          <w:b/>
        </w:rPr>
        <w:t>li</w:t>
      </w:r>
      <w:r w:rsidR="007144D1">
        <w:t xml:space="preserve"> elements to contain </w:t>
      </w:r>
      <w:r w:rsidR="00AD2147" w:rsidRPr="00AD2147">
        <w:t>links</w:t>
      </w:r>
      <w:r w:rsidRPr="009E7016">
        <w:t>.</w:t>
      </w:r>
      <w:r w:rsidR="0063618B">
        <w:t xml:space="preserve"> </w:t>
      </w:r>
      <w:r>
        <w:t xml:space="preserve">Add </w:t>
      </w:r>
      <w:r w:rsidR="0063618B">
        <w:t xml:space="preserve">an HTML </w:t>
      </w:r>
      <w:r w:rsidR="0063618B" w:rsidRPr="0063618B">
        <w:rPr>
          <w:b/>
        </w:rPr>
        <w:t>a</w:t>
      </w:r>
      <w:r w:rsidR="0063618B">
        <w:t xml:space="preserve"> element inside the HTML </w:t>
      </w:r>
      <w:r w:rsidR="0063618B" w:rsidRPr="0063618B">
        <w:rPr>
          <w:b/>
        </w:rPr>
        <w:t>li</w:t>
      </w:r>
      <w:r w:rsidR="0063618B">
        <w:t xml:space="preserve"> element</w:t>
      </w:r>
      <w:r w:rsidR="00AD2147">
        <w:t xml:space="preserve">. This </w:t>
      </w:r>
      <w:r w:rsidR="00AD2147" w:rsidRPr="00AD2147">
        <w:rPr>
          <w:b/>
        </w:rPr>
        <w:t>a</w:t>
      </w:r>
      <w:r w:rsidR="00AD2147">
        <w:t xml:space="preserve"> element should contain</w:t>
      </w:r>
      <w:r>
        <w:t xml:space="preserve"> the </w:t>
      </w:r>
      <w:r w:rsidRPr="009E7016">
        <w:rPr>
          <w:b/>
        </w:rPr>
        <w:t>target</w:t>
      </w:r>
      <w:r>
        <w:t xml:space="preserve"> attribute with a value of </w:t>
      </w:r>
      <w:r w:rsidRPr="009E7016">
        <w:rPr>
          <w:b/>
        </w:rPr>
        <w:t>_blank</w:t>
      </w:r>
      <w:r w:rsidR="0063618B">
        <w:t xml:space="preserve">. Be sure to position the </w:t>
      </w:r>
      <w:r w:rsidR="00AD2147">
        <w:t xml:space="preserve">existing </w:t>
      </w:r>
      <w:r w:rsidR="00AD2147">
        <w:rPr>
          <w:b/>
        </w:rPr>
        <w:t>xsl:</w:t>
      </w:r>
      <w:r w:rsidR="0063618B" w:rsidRPr="0063618B">
        <w:rPr>
          <w:b/>
        </w:rPr>
        <w:t>value-of</w:t>
      </w:r>
      <w:r w:rsidR="0063618B">
        <w:t xml:space="preserve"> element </w:t>
      </w:r>
      <w:r w:rsidR="007144D1">
        <w:t>retrieving</w:t>
      </w:r>
      <w:r w:rsidR="0063618B">
        <w:t xml:space="preserve"> the XML </w:t>
      </w:r>
      <w:r w:rsidR="0063618B" w:rsidRPr="009E7016">
        <w:rPr>
          <w:b/>
        </w:rPr>
        <w:t>Title</w:t>
      </w:r>
      <w:r w:rsidR="0063618B">
        <w:t xml:space="preserve"> element so </w:t>
      </w:r>
      <w:r>
        <w:t xml:space="preserve">that </w:t>
      </w:r>
      <w:r w:rsidR="0063618B">
        <w:t xml:space="preserve">it is nested inside the </w:t>
      </w:r>
      <w:r>
        <w:t xml:space="preserve">new HTML </w:t>
      </w:r>
      <w:r w:rsidRPr="009E7016">
        <w:rPr>
          <w:b/>
        </w:rPr>
        <w:t>a</w:t>
      </w:r>
      <w:r>
        <w:t xml:space="preserve"> element.</w:t>
      </w:r>
    </w:p>
    <w:p w:rsidR="0063618B" w:rsidRPr="0063618B" w:rsidRDefault="0063618B" w:rsidP="0063618B">
      <w:pPr>
        <w:pStyle w:val="LabStepCodeBlock"/>
        <w:rPr>
          <w:color w:val="7F7F7F" w:themeColor="text1" w:themeTint="80"/>
        </w:rPr>
      </w:pPr>
      <w:r w:rsidRPr="0063618B">
        <w:rPr>
          <w:color w:val="7F7F7F" w:themeColor="text1" w:themeTint="80"/>
        </w:rPr>
        <w:t>&lt;xsl:for-each select="HotLinks/Link"&gt;</w:t>
      </w:r>
    </w:p>
    <w:p w:rsidR="0063618B" w:rsidRPr="0063618B" w:rsidRDefault="0063618B" w:rsidP="0063618B">
      <w:pPr>
        <w:pStyle w:val="LabStepCodeBlock"/>
        <w:rPr>
          <w:color w:val="7F7F7F" w:themeColor="text1" w:themeTint="80"/>
        </w:rPr>
      </w:pPr>
      <w:r w:rsidRPr="0063618B">
        <w:rPr>
          <w:color w:val="7F7F7F" w:themeColor="text1" w:themeTint="80"/>
        </w:rPr>
        <w:t xml:space="preserve">  &lt;li&gt;</w:t>
      </w:r>
    </w:p>
    <w:p w:rsidR="0063618B" w:rsidRDefault="0063618B" w:rsidP="0063618B">
      <w:pPr>
        <w:pStyle w:val="LabStepCodeBlock"/>
      </w:pPr>
      <w:r>
        <w:t xml:space="preserve">    &lt;a</w:t>
      </w:r>
      <w:r w:rsidR="009E7016">
        <w:t xml:space="preserve"> </w:t>
      </w:r>
      <w:r w:rsidR="009E7016" w:rsidRPr="009E7016">
        <w:t xml:space="preserve">target="_blank" </w:t>
      </w:r>
      <w:r>
        <w:t>&gt;</w:t>
      </w:r>
    </w:p>
    <w:p w:rsidR="0063618B" w:rsidRPr="0063618B" w:rsidRDefault="0063618B" w:rsidP="0063618B">
      <w:pPr>
        <w:pStyle w:val="LabStepCodeBlock"/>
        <w:rPr>
          <w:color w:val="7F7F7F" w:themeColor="text1" w:themeTint="80"/>
        </w:rPr>
      </w:pPr>
      <w:r w:rsidRPr="0063618B">
        <w:rPr>
          <w:color w:val="7F7F7F" w:themeColor="text1" w:themeTint="80"/>
        </w:rPr>
        <w:t xml:space="preserve">      &lt;xsl:value-of select="Title"/&gt;</w:t>
      </w:r>
    </w:p>
    <w:p w:rsidR="0063618B" w:rsidRDefault="0063618B" w:rsidP="0063618B">
      <w:pPr>
        <w:pStyle w:val="LabStepCodeBlock"/>
      </w:pPr>
      <w:r>
        <w:t xml:space="preserve">    &lt;/a&gt;</w:t>
      </w:r>
    </w:p>
    <w:p w:rsidR="0063618B" w:rsidRPr="0063618B" w:rsidRDefault="0063618B" w:rsidP="0063618B">
      <w:pPr>
        <w:pStyle w:val="LabStepCodeBlock"/>
        <w:rPr>
          <w:color w:val="7F7F7F" w:themeColor="text1" w:themeTint="80"/>
        </w:rPr>
      </w:pPr>
      <w:r w:rsidRPr="0063618B">
        <w:rPr>
          <w:color w:val="7F7F7F" w:themeColor="text1" w:themeTint="80"/>
        </w:rPr>
        <w:t xml:space="preserve">  &lt;/li&gt;</w:t>
      </w:r>
    </w:p>
    <w:p w:rsidR="0063618B" w:rsidRDefault="0063618B" w:rsidP="0063618B">
      <w:pPr>
        <w:pStyle w:val="LabStepCodeBlock"/>
        <w:rPr>
          <w:color w:val="7F7F7F" w:themeColor="text1" w:themeTint="80"/>
        </w:rPr>
      </w:pPr>
      <w:r w:rsidRPr="0063618B">
        <w:rPr>
          <w:color w:val="7F7F7F" w:themeColor="text1" w:themeTint="80"/>
        </w:rPr>
        <w:t>&lt;/xsl:for-each&gt;</w:t>
      </w:r>
    </w:p>
    <w:p w:rsidR="009E7016" w:rsidRDefault="009E7016" w:rsidP="009E7016">
      <w:pPr>
        <w:pStyle w:val="LabStepNumbered"/>
      </w:pPr>
      <w:r>
        <w:t xml:space="preserve">Now it's time to add </w:t>
      </w:r>
      <w:r w:rsidR="00E9128E">
        <w:t xml:space="preserve">the </w:t>
      </w:r>
      <w:r w:rsidRPr="009E7016">
        <w:rPr>
          <w:b/>
        </w:rPr>
        <w:t>href</w:t>
      </w:r>
      <w:r>
        <w:t xml:space="preserve"> attribute to the HTML </w:t>
      </w:r>
      <w:r w:rsidRPr="009E7016">
        <w:rPr>
          <w:b/>
        </w:rPr>
        <w:t>a</w:t>
      </w:r>
      <w:r>
        <w:t xml:space="preserve"> element so that it is </w:t>
      </w:r>
      <w:r w:rsidR="00AD2147">
        <w:t xml:space="preserve">properly </w:t>
      </w:r>
      <w:r>
        <w:t xml:space="preserve">configured with a link. Accomplish this by adding an </w:t>
      </w:r>
      <w:r w:rsidR="00E9128E" w:rsidRPr="00E9128E">
        <w:rPr>
          <w:b/>
        </w:rPr>
        <w:t>xsl:</w:t>
      </w:r>
      <w:r w:rsidRPr="00E9128E">
        <w:rPr>
          <w:b/>
        </w:rPr>
        <w:t>attribute</w:t>
      </w:r>
      <w:r>
        <w:t xml:space="preserve"> element with a </w:t>
      </w:r>
      <w:r w:rsidRPr="009E7016">
        <w:rPr>
          <w:b/>
        </w:rPr>
        <w:t>name</w:t>
      </w:r>
      <w:r>
        <w:t xml:space="preserve"> attribute of </w:t>
      </w:r>
      <w:r w:rsidRPr="009E7016">
        <w:rPr>
          <w:b/>
        </w:rPr>
        <w:t>href</w:t>
      </w:r>
      <w:r>
        <w:t xml:space="preserve"> inside the HTML </w:t>
      </w:r>
      <w:r w:rsidRPr="009E7016">
        <w:rPr>
          <w:b/>
        </w:rPr>
        <w:t>a</w:t>
      </w:r>
      <w:r>
        <w:t xml:space="preserve"> element. Inside the </w:t>
      </w:r>
      <w:r w:rsidR="00AD2147" w:rsidRPr="00AD2147">
        <w:rPr>
          <w:b/>
        </w:rPr>
        <w:t>xsl:</w:t>
      </w:r>
      <w:r w:rsidRPr="00AD2147">
        <w:rPr>
          <w:b/>
        </w:rPr>
        <w:t>attribute</w:t>
      </w:r>
      <w:r>
        <w:t xml:space="preserve"> element, add a </w:t>
      </w:r>
      <w:r w:rsidR="00AD2147" w:rsidRPr="00AD2147">
        <w:rPr>
          <w:b/>
        </w:rPr>
        <w:t>xsl:</w:t>
      </w:r>
      <w:r w:rsidRPr="00AD2147">
        <w:rPr>
          <w:b/>
        </w:rPr>
        <w:t>value-of</w:t>
      </w:r>
      <w:r>
        <w:t xml:space="preserve"> element which retrieves the text content inside the XML </w:t>
      </w:r>
      <w:r w:rsidRPr="00792FE6">
        <w:rPr>
          <w:b/>
        </w:rPr>
        <w:t>URL</w:t>
      </w:r>
      <w:r>
        <w:t xml:space="preserve"> attribute.</w:t>
      </w:r>
      <w:r w:rsidR="00792FE6">
        <w:t xml:space="preserve"> When you are done, save your changes to </w:t>
      </w:r>
      <w:r w:rsidR="00792FE6" w:rsidRPr="00792FE6">
        <w:rPr>
          <w:b/>
        </w:rPr>
        <w:t>Exercise02.xsl</w:t>
      </w:r>
      <w:r w:rsidR="00792FE6">
        <w:t xml:space="preserve"> in SharePoint Designer.</w:t>
      </w:r>
    </w:p>
    <w:p w:rsidR="009E7016" w:rsidRPr="009E7016" w:rsidRDefault="009E7016" w:rsidP="009E7016">
      <w:pPr>
        <w:pStyle w:val="LabStepCodeBlock"/>
        <w:rPr>
          <w:color w:val="7F7F7F" w:themeColor="text1" w:themeTint="80"/>
        </w:rPr>
      </w:pPr>
      <w:r w:rsidRPr="009E7016">
        <w:rPr>
          <w:color w:val="7F7F7F" w:themeColor="text1" w:themeTint="80"/>
        </w:rPr>
        <w:t>&lt;xsl:for-each select="HotLinks/Link"&gt;</w:t>
      </w:r>
    </w:p>
    <w:p w:rsidR="009E7016" w:rsidRPr="009E7016" w:rsidRDefault="009E7016" w:rsidP="009E7016">
      <w:pPr>
        <w:pStyle w:val="LabStepCodeBlock"/>
        <w:rPr>
          <w:color w:val="7F7F7F" w:themeColor="text1" w:themeTint="80"/>
        </w:rPr>
      </w:pPr>
      <w:r w:rsidRPr="009E7016">
        <w:rPr>
          <w:color w:val="7F7F7F" w:themeColor="text1" w:themeTint="80"/>
        </w:rPr>
        <w:t xml:space="preserve">  &lt;li&gt;</w:t>
      </w:r>
    </w:p>
    <w:p w:rsidR="009E7016" w:rsidRPr="009E7016" w:rsidRDefault="009E7016" w:rsidP="009E7016">
      <w:pPr>
        <w:pStyle w:val="LabStepCodeBlock"/>
        <w:rPr>
          <w:color w:val="7F7F7F" w:themeColor="text1" w:themeTint="80"/>
        </w:rPr>
      </w:pPr>
      <w:r w:rsidRPr="009E7016">
        <w:rPr>
          <w:color w:val="7F7F7F" w:themeColor="text1" w:themeTint="80"/>
        </w:rPr>
        <w:lastRenderedPageBreak/>
        <w:t xml:space="preserve">    &lt;a target="_blank" &gt;</w:t>
      </w:r>
    </w:p>
    <w:p w:rsidR="009E7016" w:rsidRDefault="009E7016" w:rsidP="009E7016">
      <w:pPr>
        <w:pStyle w:val="LabStepCodeBlock"/>
      </w:pPr>
      <w:r>
        <w:t xml:space="preserve">      &lt;xsl:attribute name="href"&gt;</w:t>
      </w:r>
    </w:p>
    <w:p w:rsidR="009E7016" w:rsidRDefault="009E7016" w:rsidP="009E7016">
      <w:pPr>
        <w:pStyle w:val="LabStepCodeBlock"/>
      </w:pPr>
      <w:r>
        <w:t xml:space="preserve">        &lt;xsl:value-of select="URL"/&gt;</w:t>
      </w:r>
    </w:p>
    <w:p w:rsidR="009E7016" w:rsidRDefault="009E7016" w:rsidP="009E7016">
      <w:pPr>
        <w:pStyle w:val="LabStepCodeBlock"/>
      </w:pPr>
      <w:r>
        <w:t xml:space="preserve">      &lt;/xsl:attribute&gt;</w:t>
      </w:r>
    </w:p>
    <w:p w:rsidR="009E7016" w:rsidRPr="009E7016" w:rsidRDefault="009E7016" w:rsidP="009E7016">
      <w:pPr>
        <w:pStyle w:val="LabStepCodeBlock"/>
        <w:rPr>
          <w:color w:val="7F7F7F" w:themeColor="text1" w:themeTint="80"/>
        </w:rPr>
      </w:pPr>
      <w:r w:rsidRPr="0063618B">
        <w:rPr>
          <w:color w:val="7F7F7F" w:themeColor="text1" w:themeTint="80"/>
        </w:rPr>
        <w:t xml:space="preserve">      </w:t>
      </w:r>
      <w:r w:rsidRPr="009E7016">
        <w:rPr>
          <w:color w:val="7F7F7F" w:themeColor="text1" w:themeTint="80"/>
        </w:rPr>
        <w:t>&lt;xsl:value-of select="Title"/&gt;</w:t>
      </w:r>
    </w:p>
    <w:p w:rsidR="009E7016" w:rsidRPr="009E7016" w:rsidRDefault="009E7016" w:rsidP="009E7016">
      <w:pPr>
        <w:pStyle w:val="LabStepCodeBlock"/>
        <w:rPr>
          <w:color w:val="7F7F7F" w:themeColor="text1" w:themeTint="80"/>
        </w:rPr>
      </w:pPr>
      <w:r w:rsidRPr="009E7016">
        <w:rPr>
          <w:color w:val="7F7F7F" w:themeColor="text1" w:themeTint="80"/>
        </w:rPr>
        <w:t xml:space="preserve">    &lt;/a&gt;</w:t>
      </w:r>
    </w:p>
    <w:p w:rsidR="009E7016" w:rsidRPr="0063618B" w:rsidRDefault="009E7016" w:rsidP="009E7016">
      <w:pPr>
        <w:pStyle w:val="LabStepCodeBlock"/>
        <w:rPr>
          <w:color w:val="7F7F7F" w:themeColor="text1" w:themeTint="80"/>
        </w:rPr>
      </w:pPr>
      <w:r w:rsidRPr="009E7016">
        <w:rPr>
          <w:color w:val="7F7F7F" w:themeColor="text1" w:themeTint="80"/>
        </w:rPr>
        <w:t xml:space="preserve">  &lt;/li</w:t>
      </w:r>
      <w:r w:rsidRPr="0063618B">
        <w:rPr>
          <w:color w:val="7F7F7F" w:themeColor="text1" w:themeTint="80"/>
        </w:rPr>
        <w:t>&gt;</w:t>
      </w:r>
    </w:p>
    <w:p w:rsidR="009E7016" w:rsidRPr="0022761E" w:rsidRDefault="009E7016" w:rsidP="009E7016">
      <w:pPr>
        <w:pStyle w:val="LabStepCodeBlock"/>
      </w:pPr>
      <w:r w:rsidRPr="0063618B">
        <w:rPr>
          <w:color w:val="7F7F7F" w:themeColor="text1" w:themeTint="80"/>
        </w:rPr>
        <w:t>&lt;/xsl:for-each&gt;</w:t>
      </w:r>
    </w:p>
    <w:p w:rsidR="00792FE6" w:rsidRDefault="00792FE6" w:rsidP="00792FE6">
      <w:pPr>
        <w:pStyle w:val="LabStepNumbered"/>
      </w:pPr>
      <w:r>
        <w:t xml:space="preserve">Return to </w:t>
      </w:r>
      <w:r>
        <w:rPr>
          <w:b/>
        </w:rPr>
        <w:t>Exercise02</w:t>
      </w:r>
      <w:r w:rsidRPr="00340D67">
        <w:rPr>
          <w:b/>
        </w:rPr>
        <w:t>.aspx</w:t>
      </w:r>
      <w:r>
        <w:t xml:space="preserve"> in the browser and refresh the page. You should be able to see </w:t>
      </w:r>
      <w:r w:rsidR="003C2AF8">
        <w:t xml:space="preserve">that </w:t>
      </w:r>
      <w:r>
        <w:t xml:space="preserve">your changes to the XSLT file has resulted in </w:t>
      </w:r>
      <w:r w:rsidR="006100C7">
        <w:t>modifying</w:t>
      </w:r>
      <w:r>
        <w:t xml:space="preserve"> the </w:t>
      </w:r>
      <w:r w:rsidR="007144D1" w:rsidRPr="007144D1">
        <w:rPr>
          <w:b/>
        </w:rPr>
        <w:t>li</w:t>
      </w:r>
      <w:r w:rsidR="007144D1">
        <w:t xml:space="preserve"> </w:t>
      </w:r>
      <w:r>
        <w:t xml:space="preserve">elements to </w:t>
      </w:r>
      <w:r w:rsidR="007144D1">
        <w:t xml:space="preserve">contain </w:t>
      </w:r>
      <w:r>
        <w:t>links</w:t>
      </w:r>
      <w:r w:rsidR="003C2AF8">
        <w:t>. And these links</w:t>
      </w:r>
      <w:r>
        <w:t xml:space="preserve"> can be used to launch a new </w:t>
      </w:r>
      <w:r w:rsidR="006100C7">
        <w:t xml:space="preserve">session of the </w:t>
      </w:r>
      <w:r>
        <w:t xml:space="preserve">browser which navigates to the </w:t>
      </w:r>
      <w:r w:rsidR="003C2AF8">
        <w:t>intended</w:t>
      </w:r>
      <w:r>
        <w:t xml:space="preserve"> </w:t>
      </w:r>
      <w:r w:rsidR="003C2AF8">
        <w:t>website</w:t>
      </w:r>
      <w:r>
        <w:t>.</w:t>
      </w:r>
    </w:p>
    <w:p w:rsidR="00792FE6" w:rsidRDefault="00792FE6" w:rsidP="00792FE6">
      <w:pPr>
        <w:pStyle w:val="LabStepScreenshot"/>
      </w:pPr>
      <w:r w:rsidRPr="00792FE6">
        <w:rPr>
          <w:noProof/>
        </w:rPr>
        <w:drawing>
          <wp:inline distT="0" distB="0" distL="0" distR="0" wp14:anchorId="5E23EDD2" wp14:editId="23677685">
            <wp:extent cx="4623769" cy="2072640"/>
            <wp:effectExtent l="0" t="0" r="571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5076" cy="2086674"/>
                    </a:xfrm>
                    <a:prstGeom prst="rect">
                      <a:avLst/>
                    </a:prstGeom>
                    <a:noFill/>
                    <a:ln>
                      <a:noFill/>
                    </a:ln>
                  </pic:spPr>
                </pic:pic>
              </a:graphicData>
            </a:graphic>
          </wp:inline>
        </w:drawing>
      </w:r>
    </w:p>
    <w:p w:rsidR="00792FE6" w:rsidRDefault="00792FE6" w:rsidP="00792FE6">
      <w:pPr>
        <w:pStyle w:val="LabStepNumbered"/>
      </w:pPr>
      <w:r>
        <w:t xml:space="preserve">As a final step, you are going to take the text value of the XML </w:t>
      </w:r>
      <w:r w:rsidRPr="00792FE6">
        <w:rPr>
          <w:b/>
        </w:rPr>
        <w:t>Comments</w:t>
      </w:r>
      <w:r>
        <w:t xml:space="preserve"> element for each link and use it to produce a tooltip for the link displayed on the page. Below the </w:t>
      </w:r>
      <w:r w:rsidRPr="00792FE6">
        <w:rPr>
          <w:b/>
        </w:rPr>
        <w:t>xsl:attribute</w:t>
      </w:r>
      <w:r>
        <w:t xml:space="preserve"> element for the </w:t>
      </w:r>
      <w:r w:rsidRPr="00792FE6">
        <w:rPr>
          <w:b/>
        </w:rPr>
        <w:t>href</w:t>
      </w:r>
      <w:r>
        <w:t xml:space="preserve">, add a second </w:t>
      </w:r>
      <w:r w:rsidRPr="00792FE6">
        <w:rPr>
          <w:b/>
        </w:rPr>
        <w:t>xsl:attribute</w:t>
      </w:r>
      <w:r>
        <w:t xml:space="preserve"> element which adds a </w:t>
      </w:r>
      <w:r w:rsidRPr="00792FE6">
        <w:rPr>
          <w:b/>
        </w:rPr>
        <w:t>title</w:t>
      </w:r>
      <w:r>
        <w:t xml:space="preserve"> attribute. Inside the </w:t>
      </w:r>
      <w:r w:rsidRPr="00AD2147">
        <w:rPr>
          <w:b/>
        </w:rPr>
        <w:t>xsl:attribute</w:t>
      </w:r>
      <w:r>
        <w:t xml:space="preserve"> element, add a </w:t>
      </w:r>
      <w:r w:rsidRPr="00AD2147">
        <w:rPr>
          <w:b/>
        </w:rPr>
        <w:t>xsl:value-of</w:t>
      </w:r>
      <w:r>
        <w:t xml:space="preserve"> element which retrieves the text content inside the XML </w:t>
      </w:r>
      <w:r w:rsidR="006100C7">
        <w:rPr>
          <w:b/>
        </w:rPr>
        <w:t>Comments</w:t>
      </w:r>
      <w:r>
        <w:t xml:space="preserve"> </w:t>
      </w:r>
      <w:r w:rsidR="006100C7">
        <w:t>element</w:t>
      </w:r>
      <w:r>
        <w:t xml:space="preserve">. When you are done, save your changes to </w:t>
      </w:r>
      <w:r w:rsidRPr="00792FE6">
        <w:rPr>
          <w:b/>
        </w:rPr>
        <w:t>Exercise02.xsl</w:t>
      </w:r>
      <w:r>
        <w:t>.</w:t>
      </w:r>
    </w:p>
    <w:p w:rsidR="00792FE6" w:rsidRPr="00792FE6" w:rsidRDefault="00792FE6" w:rsidP="00792FE6">
      <w:pPr>
        <w:pStyle w:val="LabStepCodeBlock"/>
        <w:rPr>
          <w:color w:val="7F7F7F" w:themeColor="text1" w:themeTint="80"/>
        </w:rPr>
      </w:pPr>
      <w:r w:rsidRPr="00792FE6">
        <w:rPr>
          <w:color w:val="7F7F7F" w:themeColor="text1" w:themeTint="80"/>
        </w:rPr>
        <w:t>&lt;xsl:for-each select="HotLinks/Link"&gt;</w:t>
      </w:r>
    </w:p>
    <w:p w:rsidR="00792FE6" w:rsidRPr="00792FE6" w:rsidRDefault="00792FE6" w:rsidP="00792FE6">
      <w:pPr>
        <w:pStyle w:val="LabStepCodeBlock"/>
        <w:rPr>
          <w:color w:val="7F7F7F" w:themeColor="text1" w:themeTint="80"/>
        </w:rPr>
      </w:pPr>
      <w:r w:rsidRPr="00792FE6">
        <w:rPr>
          <w:color w:val="7F7F7F" w:themeColor="text1" w:themeTint="80"/>
        </w:rPr>
        <w:t xml:space="preserve">  &lt;li&gt;</w:t>
      </w:r>
    </w:p>
    <w:p w:rsidR="00792FE6" w:rsidRPr="00792FE6" w:rsidRDefault="00792FE6" w:rsidP="00792FE6">
      <w:pPr>
        <w:pStyle w:val="LabStepCodeBlock"/>
        <w:rPr>
          <w:color w:val="7F7F7F" w:themeColor="text1" w:themeTint="80"/>
        </w:rPr>
      </w:pPr>
      <w:r w:rsidRPr="00792FE6">
        <w:rPr>
          <w:color w:val="7F7F7F" w:themeColor="text1" w:themeTint="80"/>
        </w:rPr>
        <w:t xml:space="preserve">    &lt;a target="_blank" &gt;</w:t>
      </w:r>
    </w:p>
    <w:p w:rsidR="00792FE6" w:rsidRPr="00792FE6" w:rsidRDefault="00792FE6" w:rsidP="00792FE6">
      <w:pPr>
        <w:pStyle w:val="LabStepCodeBlock"/>
        <w:rPr>
          <w:color w:val="7F7F7F" w:themeColor="text1" w:themeTint="80"/>
        </w:rPr>
      </w:pPr>
      <w:r w:rsidRPr="00792FE6">
        <w:rPr>
          <w:color w:val="7F7F7F" w:themeColor="text1" w:themeTint="80"/>
        </w:rPr>
        <w:t xml:space="preserve">      &lt;xsl:attribute name="href"&gt;</w:t>
      </w:r>
    </w:p>
    <w:p w:rsidR="00792FE6" w:rsidRPr="00792FE6" w:rsidRDefault="00792FE6" w:rsidP="00792FE6">
      <w:pPr>
        <w:pStyle w:val="LabStepCodeBlock"/>
        <w:rPr>
          <w:color w:val="7F7F7F" w:themeColor="text1" w:themeTint="80"/>
        </w:rPr>
      </w:pPr>
      <w:r w:rsidRPr="00792FE6">
        <w:rPr>
          <w:color w:val="7F7F7F" w:themeColor="text1" w:themeTint="80"/>
        </w:rPr>
        <w:t xml:space="preserve">        &lt;xsl:value-of select="URL"/&gt;</w:t>
      </w:r>
    </w:p>
    <w:p w:rsidR="00792FE6" w:rsidRPr="00792FE6" w:rsidRDefault="00792FE6" w:rsidP="00792FE6">
      <w:pPr>
        <w:pStyle w:val="LabStepCodeBlock"/>
        <w:rPr>
          <w:color w:val="7F7F7F" w:themeColor="text1" w:themeTint="80"/>
        </w:rPr>
      </w:pPr>
      <w:r w:rsidRPr="00792FE6">
        <w:rPr>
          <w:color w:val="7F7F7F" w:themeColor="text1" w:themeTint="80"/>
        </w:rPr>
        <w:t xml:space="preserve">      &lt;/xsl:attribute&gt;</w:t>
      </w:r>
    </w:p>
    <w:p w:rsidR="00792FE6" w:rsidRDefault="00792FE6" w:rsidP="00792FE6">
      <w:pPr>
        <w:pStyle w:val="LabStepCodeBlock"/>
      </w:pPr>
      <w:r>
        <w:t xml:space="preserve">      &lt;xsl:attribute name="title"&gt;</w:t>
      </w:r>
    </w:p>
    <w:p w:rsidR="00792FE6" w:rsidRDefault="00792FE6" w:rsidP="00792FE6">
      <w:pPr>
        <w:pStyle w:val="LabStepCodeBlock"/>
      </w:pPr>
      <w:r>
        <w:t xml:space="preserve">        &lt;xsl:value-of select="Comments"/&gt;</w:t>
      </w:r>
    </w:p>
    <w:p w:rsidR="00792FE6" w:rsidRDefault="00792FE6" w:rsidP="00792FE6">
      <w:pPr>
        <w:pStyle w:val="LabStepCodeBlock"/>
      </w:pPr>
      <w:r>
        <w:t xml:space="preserve">      &lt;/xsl:attribute&gt;</w:t>
      </w:r>
    </w:p>
    <w:p w:rsidR="00792FE6" w:rsidRPr="009E7016" w:rsidRDefault="00792FE6" w:rsidP="00792FE6">
      <w:pPr>
        <w:pStyle w:val="LabStepCodeBlock"/>
        <w:rPr>
          <w:color w:val="7F7F7F" w:themeColor="text1" w:themeTint="80"/>
        </w:rPr>
      </w:pPr>
      <w:r w:rsidRPr="0063618B">
        <w:rPr>
          <w:color w:val="7F7F7F" w:themeColor="text1" w:themeTint="80"/>
        </w:rPr>
        <w:t xml:space="preserve">      </w:t>
      </w:r>
      <w:r w:rsidRPr="009E7016">
        <w:rPr>
          <w:color w:val="7F7F7F" w:themeColor="text1" w:themeTint="80"/>
        </w:rPr>
        <w:t>&lt;xsl:value-of select="Title"/&gt;</w:t>
      </w:r>
    </w:p>
    <w:p w:rsidR="00792FE6" w:rsidRPr="009E7016" w:rsidRDefault="00792FE6" w:rsidP="00792FE6">
      <w:pPr>
        <w:pStyle w:val="LabStepCodeBlock"/>
        <w:rPr>
          <w:color w:val="7F7F7F" w:themeColor="text1" w:themeTint="80"/>
        </w:rPr>
      </w:pPr>
      <w:r w:rsidRPr="009E7016">
        <w:rPr>
          <w:color w:val="7F7F7F" w:themeColor="text1" w:themeTint="80"/>
        </w:rPr>
        <w:t xml:space="preserve">    &lt;/a&gt;</w:t>
      </w:r>
    </w:p>
    <w:p w:rsidR="00792FE6" w:rsidRPr="0063618B" w:rsidRDefault="00792FE6" w:rsidP="00792FE6">
      <w:pPr>
        <w:pStyle w:val="LabStepCodeBlock"/>
        <w:rPr>
          <w:color w:val="7F7F7F" w:themeColor="text1" w:themeTint="80"/>
        </w:rPr>
      </w:pPr>
      <w:r w:rsidRPr="009E7016">
        <w:rPr>
          <w:color w:val="7F7F7F" w:themeColor="text1" w:themeTint="80"/>
        </w:rPr>
        <w:t xml:space="preserve">  &lt;/li</w:t>
      </w:r>
      <w:r w:rsidRPr="0063618B">
        <w:rPr>
          <w:color w:val="7F7F7F" w:themeColor="text1" w:themeTint="80"/>
        </w:rPr>
        <w:t>&gt;</w:t>
      </w:r>
    </w:p>
    <w:p w:rsidR="00792FE6" w:rsidRPr="0022761E" w:rsidRDefault="00792FE6" w:rsidP="00792FE6">
      <w:pPr>
        <w:pStyle w:val="LabStepCodeBlock"/>
      </w:pPr>
      <w:r w:rsidRPr="0063618B">
        <w:rPr>
          <w:color w:val="7F7F7F" w:themeColor="text1" w:themeTint="80"/>
        </w:rPr>
        <w:t>&lt;/xsl:for-each&gt;</w:t>
      </w:r>
    </w:p>
    <w:p w:rsidR="00792FE6" w:rsidRDefault="00792FE6" w:rsidP="00792FE6">
      <w:pPr>
        <w:pStyle w:val="LabStepNumbered"/>
      </w:pPr>
      <w:r>
        <w:t xml:space="preserve">Return to </w:t>
      </w:r>
      <w:r>
        <w:rPr>
          <w:b/>
        </w:rPr>
        <w:t>Exercise02</w:t>
      </w:r>
      <w:r w:rsidRPr="00340D67">
        <w:rPr>
          <w:b/>
        </w:rPr>
        <w:t>.aspx</w:t>
      </w:r>
      <w:r>
        <w:t xml:space="preserve"> in the browser and refresh the page. You should be able to see your changes to the XSLT file </w:t>
      </w:r>
      <w:r w:rsidR="006100C7">
        <w:t>by hovering the mouse over a link and seeing a tooltip appear</w:t>
      </w:r>
      <w:r>
        <w:t>.</w:t>
      </w:r>
    </w:p>
    <w:p w:rsidR="006100C7" w:rsidRDefault="006100C7" w:rsidP="006100C7">
      <w:pPr>
        <w:pStyle w:val="LabStepScreenshot"/>
      </w:pPr>
      <w:r>
        <w:rPr>
          <w:noProof/>
        </w:rPr>
        <w:drawing>
          <wp:inline distT="0" distB="0" distL="0" distR="0" wp14:anchorId="533A8F00" wp14:editId="088CE62B">
            <wp:extent cx="2860243" cy="947695"/>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0608" cy="947816"/>
                    </a:xfrm>
                    <a:prstGeom prst="rect">
                      <a:avLst/>
                    </a:prstGeom>
                    <a:noFill/>
                    <a:ln>
                      <a:noFill/>
                    </a:ln>
                  </pic:spPr>
                </pic:pic>
              </a:graphicData>
            </a:graphic>
          </wp:inline>
        </w:drawing>
      </w:r>
    </w:p>
    <w:p w:rsidR="006100C7" w:rsidRDefault="006100C7" w:rsidP="00AC32F0">
      <w:pPr>
        <w:pStyle w:val="Heading3"/>
      </w:pPr>
      <w:r>
        <w:lastRenderedPageBreak/>
        <w:t xml:space="preserve">Exercise </w:t>
      </w:r>
      <w:r w:rsidR="00090E26">
        <w:t>3</w:t>
      </w:r>
      <w:r w:rsidRPr="00FC79BD">
        <w:t xml:space="preserve">: </w:t>
      </w:r>
      <w:r w:rsidR="00090E26">
        <w:t>Generating div Elements</w:t>
      </w:r>
      <w:r w:rsidR="00232B1B">
        <w:t xml:space="preserve"> to Display Images</w:t>
      </w:r>
    </w:p>
    <w:p w:rsidR="006100C7" w:rsidRDefault="006100C7" w:rsidP="006100C7">
      <w:pPr>
        <w:pStyle w:val="LabExerciseCallout"/>
      </w:pPr>
      <w:r w:rsidRPr="00AB0146">
        <w:t xml:space="preserve">In this exercise you </w:t>
      </w:r>
      <w:r w:rsidR="007508D6">
        <w:t xml:space="preserve">modify </w:t>
      </w:r>
      <w:r>
        <w:t xml:space="preserve">an XSLT file </w:t>
      </w:r>
      <w:r w:rsidR="007508D6">
        <w:t xml:space="preserve">to </w:t>
      </w:r>
      <w:r>
        <w:t xml:space="preserve">produce a </w:t>
      </w:r>
      <w:r w:rsidR="007508D6">
        <w:t xml:space="preserve">set </w:t>
      </w:r>
      <w:r w:rsidR="00090E26">
        <w:t xml:space="preserve">of </w:t>
      </w:r>
      <w:r w:rsidR="007508D6">
        <w:t xml:space="preserve">HTML </w:t>
      </w:r>
      <w:r w:rsidR="00232B1B">
        <w:t xml:space="preserve">div </w:t>
      </w:r>
      <w:r>
        <w:t>element</w:t>
      </w:r>
      <w:r w:rsidR="006A0F6A">
        <w:t>s</w:t>
      </w:r>
      <w:r w:rsidR="007508D6">
        <w:t xml:space="preserve"> which display</w:t>
      </w:r>
      <w:r w:rsidR="006A0F6A">
        <w:t>s</w:t>
      </w:r>
      <w:r w:rsidR="007508D6">
        <w:t xml:space="preserve"> a set of images that are stored in a Photo Library</w:t>
      </w:r>
      <w:r>
        <w:t>.</w:t>
      </w:r>
    </w:p>
    <w:p w:rsidR="00090E26" w:rsidRDefault="00090E26" w:rsidP="007D4AF1">
      <w:pPr>
        <w:pStyle w:val="LabStepNumbered"/>
        <w:numPr>
          <w:ilvl w:val="0"/>
          <w:numId w:val="8"/>
        </w:numPr>
      </w:pPr>
      <w:r>
        <w:t xml:space="preserve">In the browser, click the </w:t>
      </w:r>
      <w:r w:rsidR="00232B1B">
        <w:rPr>
          <w:b/>
        </w:rPr>
        <w:t>Exercise 3</w:t>
      </w:r>
      <w:r>
        <w:t xml:space="preserve"> link in the Quick launch bar to navigate to the page named </w:t>
      </w:r>
      <w:r w:rsidRPr="007D4AF1">
        <w:rPr>
          <w:b/>
        </w:rPr>
        <w:t>Exercise04.aspx</w:t>
      </w:r>
      <w:r>
        <w:t>. The HTML content on this page is being generated with an XSLT List View Web Part</w:t>
      </w:r>
      <w:r w:rsidR="000A561E">
        <w:t>,</w:t>
      </w:r>
      <w:r>
        <w:t xml:space="preserve"> which is display</w:t>
      </w:r>
      <w:r w:rsidR="00FE7723">
        <w:t>ing</w:t>
      </w:r>
      <w:r>
        <w:t xml:space="preserve"> content from the Photo Library named </w:t>
      </w:r>
      <w:r w:rsidRPr="00FE7723">
        <w:rPr>
          <w:b/>
        </w:rPr>
        <w:t>ProductPhotos</w:t>
      </w:r>
      <w:r>
        <w:t>.</w:t>
      </w:r>
      <w:r w:rsidR="00FE7723">
        <w:t xml:space="preserve"> Currently, the page displays the title of each photo</w:t>
      </w:r>
      <w:r w:rsidR="000A561E">
        <w:t>,</w:t>
      </w:r>
      <w:r w:rsidR="00FE7723">
        <w:t xml:space="preserve"> but not the images </w:t>
      </w:r>
      <w:r w:rsidR="000A561E">
        <w:t>themself</w:t>
      </w:r>
      <w:r w:rsidR="00FE7723">
        <w:t>.</w:t>
      </w:r>
    </w:p>
    <w:p w:rsidR="00FE7723" w:rsidRDefault="00FE7723" w:rsidP="00FE7723">
      <w:pPr>
        <w:pStyle w:val="LabStepScreenshot"/>
      </w:pPr>
      <w:r w:rsidRPr="00FE7723">
        <w:rPr>
          <w:rStyle w:val="LabStepScreenshotFrame"/>
        </w:rPr>
        <w:drawing>
          <wp:inline distT="0" distB="0" distL="0" distR="0" wp14:anchorId="2066BA11" wp14:editId="1FFCEBBB">
            <wp:extent cx="2088066" cy="20269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66" cy="2026920"/>
                    </a:xfrm>
                    <a:prstGeom prst="rect">
                      <a:avLst/>
                    </a:prstGeom>
                    <a:noFill/>
                    <a:ln>
                      <a:noFill/>
                    </a:ln>
                  </pic:spPr>
                </pic:pic>
              </a:graphicData>
            </a:graphic>
          </wp:inline>
        </w:drawing>
      </w:r>
    </w:p>
    <w:p w:rsidR="00FE7723" w:rsidRDefault="00FE7723" w:rsidP="00FE7723">
      <w:pPr>
        <w:pStyle w:val="LabStepNumbered"/>
        <w:numPr>
          <w:ilvl w:val="0"/>
          <w:numId w:val="8"/>
        </w:numPr>
      </w:pPr>
      <w:r>
        <w:t xml:space="preserve">In SharePoint Designer open </w:t>
      </w:r>
      <w:r>
        <w:rPr>
          <w:b/>
        </w:rPr>
        <w:t>Exercise03</w:t>
      </w:r>
      <w:r w:rsidRPr="00FE7723">
        <w:rPr>
          <w:b/>
        </w:rPr>
        <w:t>.xml</w:t>
      </w:r>
      <w:r>
        <w:t xml:space="preserve"> and examine the XML content inside. Note that you will not be required to make any changes to this file. However, you should review the names of the XML elements inside because it will be helpful when you are modifying </w:t>
      </w:r>
      <w:r w:rsidRPr="00FE7723">
        <w:rPr>
          <w:b/>
        </w:rPr>
        <w:t>Ex</w:t>
      </w:r>
      <w:r>
        <w:rPr>
          <w:b/>
        </w:rPr>
        <w:t>ercise03</w:t>
      </w:r>
      <w:r w:rsidRPr="00FE7723">
        <w:rPr>
          <w:b/>
        </w:rPr>
        <w:t>.xsl</w:t>
      </w:r>
      <w:r>
        <w:t xml:space="preserve"> in later steps. The following XML snippet shows the basic structure of </w:t>
      </w:r>
      <w:r>
        <w:rPr>
          <w:b/>
        </w:rPr>
        <w:t>Exercise03</w:t>
      </w:r>
      <w:r w:rsidRPr="00FE7723">
        <w:rPr>
          <w:b/>
        </w:rPr>
        <w:t>.xml</w:t>
      </w:r>
      <w:r w:rsidR="000A561E">
        <w:rPr>
          <w:b/>
        </w:rPr>
        <w:t>,</w:t>
      </w:r>
      <w:r>
        <w:t xml:space="preserve"> which contains a root element named </w:t>
      </w:r>
      <w:r w:rsidR="008B4B7C" w:rsidRPr="008B4B7C">
        <w:rPr>
          <w:b/>
        </w:rPr>
        <w:t>ProductPhotos</w:t>
      </w:r>
      <w:r>
        <w:t xml:space="preserve"> and </w:t>
      </w:r>
      <w:r w:rsidR="008B4B7C">
        <w:t xml:space="preserve">an inner </w:t>
      </w:r>
      <w:r w:rsidR="008B4B7C" w:rsidRPr="008B4B7C">
        <w:rPr>
          <w:b/>
        </w:rPr>
        <w:t>Photo</w:t>
      </w:r>
      <w:r w:rsidR="008B4B7C">
        <w:t xml:space="preserve"> element for each photo in the photo library. Each </w:t>
      </w:r>
      <w:r w:rsidR="008B4B7C" w:rsidRPr="008B4B7C">
        <w:rPr>
          <w:b/>
        </w:rPr>
        <w:t>Photo</w:t>
      </w:r>
      <w:r w:rsidR="008B4B7C">
        <w:t xml:space="preserve"> element contains </w:t>
      </w:r>
      <w:r>
        <w:t xml:space="preserve">three child elements named </w:t>
      </w:r>
      <w:r w:rsidR="008B4B7C">
        <w:rPr>
          <w:b/>
        </w:rPr>
        <w:t>Name</w:t>
      </w:r>
      <w:r>
        <w:t xml:space="preserve">, </w:t>
      </w:r>
      <w:r w:rsidR="008B4B7C">
        <w:rPr>
          <w:b/>
        </w:rPr>
        <w:t>Path</w:t>
      </w:r>
      <w:r>
        <w:t xml:space="preserve"> and </w:t>
      </w:r>
      <w:r w:rsidR="008B4B7C">
        <w:rPr>
          <w:b/>
        </w:rPr>
        <w:t>Title</w:t>
      </w:r>
      <w:r>
        <w:t>.</w:t>
      </w:r>
      <w:r w:rsidR="008B4B7C">
        <w:t xml:space="preserve"> These three child elements contain the values for the photo file name, site-relative path and the photo title respectively.</w:t>
      </w:r>
    </w:p>
    <w:p w:rsidR="00FE7723" w:rsidRDefault="00FE7723" w:rsidP="00FE7723">
      <w:pPr>
        <w:pStyle w:val="LabStepCodeBlock"/>
      </w:pPr>
      <w:r>
        <w:t>&lt;ProductPhotos&gt;</w:t>
      </w:r>
    </w:p>
    <w:p w:rsidR="00FE7723" w:rsidRDefault="00FE7723" w:rsidP="00FE7723">
      <w:pPr>
        <w:pStyle w:val="LabStepCodeBlock"/>
      </w:pPr>
    </w:p>
    <w:p w:rsidR="00FE7723" w:rsidRDefault="00FE7723" w:rsidP="00FE7723">
      <w:pPr>
        <w:pStyle w:val="LabStepCodeBlock"/>
      </w:pPr>
      <w:r>
        <w:t xml:space="preserve">  &lt;Photo&gt;</w:t>
      </w:r>
    </w:p>
    <w:p w:rsidR="00FE7723" w:rsidRDefault="00FE7723" w:rsidP="00FE7723">
      <w:pPr>
        <w:pStyle w:val="LabStepCodeBlock"/>
      </w:pPr>
      <w:r>
        <w:t xml:space="preserve">    &lt;Name&gt;Train1.jpg&lt;/Name&gt;</w:t>
      </w:r>
    </w:p>
    <w:p w:rsidR="00FE7723" w:rsidRDefault="00FE7723" w:rsidP="00FE7723">
      <w:pPr>
        <w:pStyle w:val="LabStepCodeBlock"/>
      </w:pPr>
      <w:r>
        <w:t xml:space="preserve">    &lt;Path&gt;ProductPhotos/&lt;/Path&gt;</w:t>
      </w:r>
    </w:p>
    <w:p w:rsidR="00FE7723" w:rsidRDefault="00FE7723" w:rsidP="00FE7723">
      <w:pPr>
        <w:pStyle w:val="LabStepCodeBlock"/>
      </w:pPr>
      <w:r>
        <w:t xml:space="preserve">    &lt;Title&gt;Santa Fe Electric Locamotive&lt;/Title&gt;</w:t>
      </w:r>
    </w:p>
    <w:p w:rsidR="00FE7723" w:rsidRDefault="00FE7723" w:rsidP="00FE7723">
      <w:pPr>
        <w:pStyle w:val="LabStepCodeBlock"/>
      </w:pPr>
      <w:r>
        <w:t xml:space="preserve">  &lt;/Photo&gt;</w:t>
      </w:r>
    </w:p>
    <w:p w:rsidR="00FE7723" w:rsidRDefault="00FE7723" w:rsidP="00FE7723">
      <w:pPr>
        <w:pStyle w:val="LabStepCodeBlock"/>
      </w:pPr>
    </w:p>
    <w:p w:rsidR="00FE7723" w:rsidRDefault="00FE7723" w:rsidP="00FE7723">
      <w:pPr>
        <w:pStyle w:val="LabStepCodeBlock"/>
      </w:pPr>
      <w:r>
        <w:t xml:space="preserve">  &lt;Photo&gt;</w:t>
      </w:r>
    </w:p>
    <w:p w:rsidR="00FE7723" w:rsidRDefault="00FE7723" w:rsidP="00FE7723">
      <w:pPr>
        <w:pStyle w:val="LabStepCodeBlock"/>
      </w:pPr>
      <w:r>
        <w:t xml:space="preserve">    &lt;Name&gt;Train2.jpg&lt;/Name&gt;</w:t>
      </w:r>
    </w:p>
    <w:p w:rsidR="00FE7723" w:rsidRDefault="00FE7723" w:rsidP="00FE7723">
      <w:pPr>
        <w:pStyle w:val="LabStepCodeBlock"/>
      </w:pPr>
      <w:r>
        <w:t xml:space="preserve">    &lt;Path&gt;ProductPhotos/&lt;/Path&gt;</w:t>
      </w:r>
    </w:p>
    <w:p w:rsidR="00FE7723" w:rsidRDefault="00FE7723" w:rsidP="00FE7723">
      <w:pPr>
        <w:pStyle w:val="LabStepCodeBlock"/>
      </w:pPr>
      <w:r>
        <w:t xml:space="preserve">    &lt;Title&gt;Coal Powered Locamotive&lt;/Title&gt;</w:t>
      </w:r>
    </w:p>
    <w:p w:rsidR="00FE7723" w:rsidRDefault="00FE7723" w:rsidP="00FE7723">
      <w:pPr>
        <w:pStyle w:val="LabStepCodeBlock"/>
      </w:pPr>
      <w:r>
        <w:t xml:space="preserve">  &lt;/Photo&gt;</w:t>
      </w:r>
    </w:p>
    <w:p w:rsidR="00FE7723" w:rsidRDefault="00FE7723" w:rsidP="00FE7723">
      <w:pPr>
        <w:pStyle w:val="LabStepCodeBlock"/>
      </w:pPr>
    </w:p>
    <w:p w:rsidR="00FE7723" w:rsidRDefault="00FE7723" w:rsidP="00FE7723">
      <w:pPr>
        <w:pStyle w:val="LabStepCodeBlock"/>
      </w:pPr>
      <w:r>
        <w:t>&lt;/ProductPhotos&gt;</w:t>
      </w:r>
    </w:p>
    <w:p w:rsidR="00FE7723" w:rsidRDefault="00FE7723" w:rsidP="00FE7723">
      <w:pPr>
        <w:pStyle w:val="LabStepNumbered"/>
        <w:numPr>
          <w:ilvl w:val="0"/>
          <w:numId w:val="8"/>
        </w:numPr>
      </w:pPr>
      <w:r>
        <w:t xml:space="preserve">In SharePoint Designer, open </w:t>
      </w:r>
      <w:r>
        <w:rPr>
          <w:b/>
        </w:rPr>
        <w:t>Exercise03</w:t>
      </w:r>
      <w:r w:rsidRPr="00FE7723">
        <w:rPr>
          <w:b/>
        </w:rPr>
        <w:t>.xsl</w:t>
      </w:r>
      <w:r>
        <w:t xml:space="preserve"> and examine the XSL code inside the </w:t>
      </w:r>
      <w:r w:rsidRPr="00FE7723">
        <w:rPr>
          <w:b/>
        </w:rPr>
        <w:t>xsl:template</w:t>
      </w:r>
      <w:r>
        <w:t xml:space="preserve"> element. As you can see, the XSL code contains </w:t>
      </w:r>
      <w:r w:rsidR="008B4B7C">
        <w:t xml:space="preserve">some CSS styles at the top of the </w:t>
      </w:r>
      <w:r w:rsidR="008B4B7C" w:rsidRPr="008B4B7C">
        <w:rPr>
          <w:b/>
        </w:rPr>
        <w:t>xsl:template</w:t>
      </w:r>
      <w:r w:rsidR="008B4B7C">
        <w:t xml:space="preserve"> element. There is also a</w:t>
      </w:r>
      <w:r w:rsidR="000A561E">
        <w:t>n</w:t>
      </w:r>
      <w:r w:rsidR="008B4B7C">
        <w:t xml:space="preserve"> </w:t>
      </w:r>
      <w:r w:rsidR="008B4B7C" w:rsidRPr="008B4B7C">
        <w:rPr>
          <w:b/>
        </w:rPr>
        <w:t>xsl:for-each</w:t>
      </w:r>
      <w:r w:rsidR="008B4B7C">
        <w:t xml:space="preserve"> element that generates an HTML div element with a class of </w:t>
      </w:r>
      <w:r w:rsidR="008B4B7C" w:rsidRPr="008B4B7C">
        <w:rPr>
          <w:b/>
        </w:rPr>
        <w:t>ProductPhoto</w:t>
      </w:r>
      <w:r w:rsidR="008B4B7C">
        <w:t xml:space="preserve"> for each photo. Inside this div element, the existing XSL code also generates a child div element with a class of </w:t>
      </w:r>
      <w:r w:rsidR="008B4B7C" w:rsidRPr="008B4B7C">
        <w:rPr>
          <w:b/>
        </w:rPr>
        <w:t>ProductPhotoTitle</w:t>
      </w:r>
      <w:r w:rsidR="008B4B7C">
        <w:t xml:space="preserve"> </w:t>
      </w:r>
      <w:r w:rsidR="000A561E">
        <w:t xml:space="preserve">that </w:t>
      </w:r>
      <w:r w:rsidR="008B4B7C">
        <w:t>contains the photo Title value. Under the div element, the XSL code created a</w:t>
      </w:r>
      <w:r w:rsidR="000A561E">
        <w:t>n</w:t>
      </w:r>
      <w:r w:rsidR="008B4B7C">
        <w:t xml:space="preserve"> HTML table element with a single table cell. In the following steps you will modify </w:t>
      </w:r>
      <w:r w:rsidR="008B4B7C" w:rsidRPr="008B4B7C">
        <w:rPr>
          <w:b/>
        </w:rPr>
        <w:t>Exercise03.xsl</w:t>
      </w:r>
      <w:r w:rsidR="008B4B7C">
        <w:t xml:space="preserve"> to add an HTML </w:t>
      </w:r>
      <w:r w:rsidR="008B4B7C" w:rsidRPr="008B4B7C">
        <w:rPr>
          <w:b/>
        </w:rPr>
        <w:t>img</w:t>
      </w:r>
      <w:r w:rsidR="008B4B7C">
        <w:t xml:space="preserve"> element inside the table cell to display the actual photo image.</w:t>
      </w:r>
    </w:p>
    <w:p w:rsidR="00FE7723" w:rsidRDefault="00FE7723" w:rsidP="00FE7723">
      <w:pPr>
        <w:pStyle w:val="LabStepCodeBlock"/>
      </w:pPr>
      <w:r>
        <w:t>&lt;?xml version="1.0" encoding="UTF-8"?&gt;</w:t>
      </w:r>
    </w:p>
    <w:p w:rsidR="00FE7723" w:rsidRDefault="00FE7723" w:rsidP="00FE7723">
      <w:pPr>
        <w:pStyle w:val="LabStepCodeBlock"/>
      </w:pPr>
    </w:p>
    <w:p w:rsidR="00FE7723" w:rsidRDefault="00FE7723" w:rsidP="00FE7723">
      <w:pPr>
        <w:pStyle w:val="LabStepCodeBlock"/>
      </w:pPr>
      <w:r>
        <w:t>&lt;xsl:stylesheet version="1.0" xmlns:xsl="http://www.w3.org/1999/XSL/Transform"&gt;</w:t>
      </w:r>
    </w:p>
    <w:p w:rsidR="00FE7723" w:rsidRDefault="00FE7723" w:rsidP="00FE7723">
      <w:pPr>
        <w:pStyle w:val="LabStepCodeBlock"/>
      </w:pPr>
    </w:p>
    <w:p w:rsidR="00FE7723" w:rsidRDefault="00FE7723" w:rsidP="00FE7723">
      <w:pPr>
        <w:pStyle w:val="LabStepCodeBlock"/>
      </w:pPr>
      <w:r>
        <w:t xml:space="preserve">  &lt;xsl:output method="html"/&gt;</w:t>
      </w:r>
    </w:p>
    <w:p w:rsidR="00FE7723" w:rsidRDefault="00FE7723" w:rsidP="00FE7723">
      <w:pPr>
        <w:pStyle w:val="LabStepCodeBlock"/>
      </w:pPr>
    </w:p>
    <w:p w:rsidR="00FE7723" w:rsidRDefault="00FE7723" w:rsidP="00FE7723">
      <w:pPr>
        <w:pStyle w:val="LabStepCodeBlock"/>
      </w:pPr>
      <w:r>
        <w:lastRenderedPageBreak/>
        <w:t xml:space="preserve">  &lt;xsl:template match="/"&gt;</w:t>
      </w:r>
    </w:p>
    <w:p w:rsidR="00FE7723" w:rsidRDefault="00FE7723" w:rsidP="00FE7723">
      <w:pPr>
        <w:pStyle w:val="LabStepCodeBlock"/>
      </w:pPr>
    </w:p>
    <w:p w:rsidR="00FE7723" w:rsidRDefault="00FE7723" w:rsidP="00FE7723">
      <w:pPr>
        <w:pStyle w:val="LabStepCodeBlock"/>
      </w:pPr>
      <w:r>
        <w:t xml:space="preserve">    &lt;style type="text/css"&gt;      </w:t>
      </w:r>
    </w:p>
    <w:p w:rsidR="00FE7723" w:rsidRDefault="00FE7723" w:rsidP="00FE7723">
      <w:pPr>
        <w:pStyle w:val="LabStepCodeBlock"/>
      </w:pPr>
      <w:r>
        <w:t xml:space="preserve">      /* styles used by XSLT omitted for brevity */</w:t>
      </w:r>
    </w:p>
    <w:p w:rsidR="00FE7723" w:rsidRDefault="00FE7723" w:rsidP="00FE7723">
      <w:pPr>
        <w:pStyle w:val="LabStepCodeBlock"/>
      </w:pPr>
      <w:r>
        <w:t xml:space="preserve">    &lt;/style&gt;</w:t>
      </w:r>
    </w:p>
    <w:p w:rsidR="00FE7723" w:rsidRDefault="00FE7723" w:rsidP="00FE7723">
      <w:pPr>
        <w:pStyle w:val="LabStepCodeBlock"/>
      </w:pPr>
    </w:p>
    <w:p w:rsidR="00FE7723" w:rsidRDefault="00FE7723" w:rsidP="00FE7723">
      <w:pPr>
        <w:pStyle w:val="LabStepCodeBlock"/>
      </w:pPr>
      <w:r>
        <w:t xml:space="preserve">    &lt;xsl:for-each select="ProductPhotos/Photo"&gt;</w:t>
      </w:r>
    </w:p>
    <w:p w:rsidR="00FE7723" w:rsidRDefault="00FE7723" w:rsidP="00FE7723">
      <w:pPr>
        <w:pStyle w:val="LabStepCodeBlock"/>
      </w:pPr>
      <w:r>
        <w:t xml:space="preserve">      &lt;div class="ProductPhoto" &gt;</w:t>
      </w:r>
    </w:p>
    <w:p w:rsidR="00FE7723" w:rsidRDefault="00FE7723" w:rsidP="00FE7723">
      <w:pPr>
        <w:pStyle w:val="LabStepCodeBlock"/>
      </w:pPr>
      <w:r>
        <w:t xml:space="preserve">        &lt;div class="ProductPhotoTitle"&gt;</w:t>
      </w:r>
    </w:p>
    <w:p w:rsidR="00FE7723" w:rsidRDefault="00FE7723" w:rsidP="00FE7723">
      <w:pPr>
        <w:pStyle w:val="LabStepCodeBlock"/>
      </w:pPr>
      <w:r>
        <w:t xml:space="preserve">          &lt;xsl:value-of select="Title"/&gt;</w:t>
      </w:r>
    </w:p>
    <w:p w:rsidR="00FE7723" w:rsidRDefault="00FE7723" w:rsidP="00FE7723">
      <w:pPr>
        <w:pStyle w:val="LabStepCodeBlock"/>
      </w:pPr>
      <w:r>
        <w:t xml:space="preserve">        &lt;/div&gt;</w:t>
      </w:r>
    </w:p>
    <w:p w:rsidR="00FE7723" w:rsidRDefault="00FE7723" w:rsidP="00FE7723">
      <w:pPr>
        <w:pStyle w:val="LabStepCodeBlock"/>
      </w:pPr>
      <w:r>
        <w:t xml:space="preserve">        &lt;table class="ProductPhotoImageTable" &gt;</w:t>
      </w:r>
    </w:p>
    <w:p w:rsidR="00FE7723" w:rsidRDefault="00FE7723" w:rsidP="00FE7723">
      <w:pPr>
        <w:pStyle w:val="LabStepCodeBlock"/>
      </w:pPr>
      <w:r>
        <w:t xml:space="preserve">          &lt;tr&gt;</w:t>
      </w:r>
    </w:p>
    <w:p w:rsidR="00FE7723" w:rsidRDefault="00FE7723" w:rsidP="00FE7723">
      <w:pPr>
        <w:pStyle w:val="LabStepCodeBlock"/>
      </w:pPr>
      <w:r>
        <w:t xml:space="preserve">            &lt;td&gt;</w:t>
      </w:r>
    </w:p>
    <w:p w:rsidR="00FE7723" w:rsidRDefault="00FE7723" w:rsidP="00FE7723">
      <w:pPr>
        <w:pStyle w:val="LabStepCodeBlock"/>
      </w:pPr>
      <w:r>
        <w:t xml:space="preserve">              TO DO: add img element</w:t>
      </w:r>
    </w:p>
    <w:p w:rsidR="00FE7723" w:rsidRDefault="00FE7723" w:rsidP="00FE7723">
      <w:pPr>
        <w:pStyle w:val="LabStepCodeBlock"/>
      </w:pPr>
      <w:r>
        <w:t xml:space="preserve">            &lt;/td&gt;</w:t>
      </w:r>
    </w:p>
    <w:p w:rsidR="00FE7723" w:rsidRDefault="00FE7723" w:rsidP="00FE7723">
      <w:pPr>
        <w:pStyle w:val="LabStepCodeBlock"/>
      </w:pPr>
      <w:r>
        <w:t xml:space="preserve">          &lt;/tr&gt;</w:t>
      </w:r>
    </w:p>
    <w:p w:rsidR="00FE7723" w:rsidRDefault="00FE7723" w:rsidP="00FE7723">
      <w:pPr>
        <w:pStyle w:val="LabStepCodeBlock"/>
      </w:pPr>
      <w:r>
        <w:t xml:space="preserve">        &lt;/table&gt;</w:t>
      </w:r>
    </w:p>
    <w:p w:rsidR="00FE7723" w:rsidRDefault="00FE7723" w:rsidP="00FE7723">
      <w:pPr>
        <w:pStyle w:val="LabStepCodeBlock"/>
      </w:pPr>
      <w:r>
        <w:t xml:space="preserve">      &lt;/div&gt;</w:t>
      </w:r>
    </w:p>
    <w:p w:rsidR="00FE7723" w:rsidRDefault="00FE7723" w:rsidP="00FE7723">
      <w:pPr>
        <w:pStyle w:val="LabStepCodeBlock"/>
      </w:pPr>
      <w:r>
        <w:t xml:space="preserve">    &lt;/xsl:for-each&gt;</w:t>
      </w:r>
    </w:p>
    <w:p w:rsidR="00FE7723" w:rsidRDefault="00FE7723" w:rsidP="00FE7723">
      <w:pPr>
        <w:pStyle w:val="LabStepCodeBlock"/>
      </w:pPr>
    </w:p>
    <w:p w:rsidR="00FE7723" w:rsidRDefault="00FE7723" w:rsidP="00FE7723">
      <w:pPr>
        <w:pStyle w:val="LabStepCodeBlock"/>
      </w:pPr>
      <w:r>
        <w:t xml:space="preserve">  &lt;/xsl:template&gt;</w:t>
      </w:r>
    </w:p>
    <w:p w:rsidR="00FE7723" w:rsidRDefault="00FE7723" w:rsidP="00FE7723">
      <w:pPr>
        <w:pStyle w:val="LabStepCodeBlock"/>
      </w:pPr>
    </w:p>
    <w:p w:rsidR="00FE7723" w:rsidRDefault="00FE7723" w:rsidP="00FE7723">
      <w:pPr>
        <w:pStyle w:val="LabStepCodeBlock"/>
      </w:pPr>
      <w:r>
        <w:t>&lt;/xsl:stylesheet&gt;</w:t>
      </w:r>
    </w:p>
    <w:p w:rsidR="00232B1B" w:rsidRDefault="00FE7723" w:rsidP="00FE7723">
      <w:pPr>
        <w:pStyle w:val="LabStepNumbered"/>
        <w:numPr>
          <w:ilvl w:val="0"/>
          <w:numId w:val="8"/>
        </w:numPr>
      </w:pPr>
      <w:r>
        <w:t xml:space="preserve">Now it's time to begin your work </w:t>
      </w:r>
      <w:r w:rsidR="000A561E">
        <w:t xml:space="preserve">within </w:t>
      </w:r>
      <w:r w:rsidR="008B4B7C">
        <w:rPr>
          <w:b/>
        </w:rPr>
        <w:t>Exercise03</w:t>
      </w:r>
      <w:r w:rsidRPr="00FE7723">
        <w:rPr>
          <w:b/>
        </w:rPr>
        <w:t>.xsl</w:t>
      </w:r>
      <w:r w:rsidRPr="00AD2147">
        <w:t xml:space="preserve"> to </w:t>
      </w:r>
      <w:r>
        <w:t xml:space="preserve">modify the HTML </w:t>
      </w:r>
      <w:r w:rsidR="008B4B7C">
        <w:rPr>
          <w:b/>
        </w:rPr>
        <w:t>td</w:t>
      </w:r>
      <w:r w:rsidR="008B4B7C">
        <w:t xml:space="preserve"> element</w:t>
      </w:r>
      <w:r>
        <w:t xml:space="preserve"> to contain </w:t>
      </w:r>
      <w:r w:rsidR="008B4B7C">
        <w:t>an image</w:t>
      </w:r>
      <w:r w:rsidRPr="009E7016">
        <w:t>.</w:t>
      </w:r>
      <w:r>
        <w:t xml:space="preserve"> Add an HTML </w:t>
      </w:r>
      <w:r w:rsidR="008B4B7C">
        <w:rPr>
          <w:b/>
        </w:rPr>
        <w:t>img</w:t>
      </w:r>
      <w:r>
        <w:t xml:space="preserve"> element inside the HTML </w:t>
      </w:r>
      <w:r w:rsidR="008B4B7C">
        <w:rPr>
          <w:b/>
        </w:rPr>
        <w:t>td</w:t>
      </w:r>
      <w:r>
        <w:t xml:space="preserve"> element. This </w:t>
      </w:r>
      <w:r w:rsidR="00232B1B">
        <w:rPr>
          <w:b/>
        </w:rPr>
        <w:t>img</w:t>
      </w:r>
      <w:r>
        <w:t xml:space="preserve"> element should contain </w:t>
      </w:r>
      <w:r w:rsidR="00232B1B">
        <w:t xml:space="preserve">an inner </w:t>
      </w:r>
      <w:r w:rsidR="00232B1B" w:rsidRPr="00232B1B">
        <w:rPr>
          <w:b/>
        </w:rPr>
        <w:t>xsl:attribute</w:t>
      </w:r>
      <w:r w:rsidR="00232B1B">
        <w:t xml:space="preserve"> element to add the HTML </w:t>
      </w:r>
      <w:r w:rsidR="00232B1B" w:rsidRPr="002F10B3">
        <w:rPr>
          <w:b/>
        </w:rPr>
        <w:t>src</w:t>
      </w:r>
      <w:r w:rsidR="00232B1B">
        <w:t xml:space="preserve"> attribute which contains a full site-relative path to the image file for the photo. You can create the value for the source attribute by appending the text value of the XML </w:t>
      </w:r>
      <w:r w:rsidR="00232B1B" w:rsidRPr="00232B1B">
        <w:rPr>
          <w:b/>
        </w:rPr>
        <w:t>Path</w:t>
      </w:r>
      <w:r w:rsidR="00232B1B">
        <w:t xml:space="preserve"> element together with </w:t>
      </w:r>
      <w:r w:rsidR="000A561E">
        <w:t xml:space="preserve">a </w:t>
      </w:r>
      <w:r w:rsidR="00232B1B">
        <w:t xml:space="preserve">text value of the XML </w:t>
      </w:r>
      <w:r w:rsidR="00232B1B" w:rsidRPr="00232B1B">
        <w:rPr>
          <w:b/>
        </w:rPr>
        <w:t>Name</w:t>
      </w:r>
      <w:r w:rsidR="00232B1B">
        <w:t xml:space="preserve"> element.</w:t>
      </w:r>
      <w:r w:rsidR="00CF1F8E">
        <w:t xml:space="preserve"> Save your changes to </w:t>
      </w:r>
      <w:r w:rsidR="00CF1F8E" w:rsidRPr="00CF1F8E">
        <w:rPr>
          <w:b/>
        </w:rPr>
        <w:t>Exercise03.xsl</w:t>
      </w:r>
      <w:r w:rsidR="00CF1F8E">
        <w:t>.</w:t>
      </w:r>
    </w:p>
    <w:p w:rsidR="00232B1B" w:rsidRPr="00232B1B" w:rsidRDefault="00232B1B" w:rsidP="00232B1B">
      <w:pPr>
        <w:pStyle w:val="LabStepCodeBlock"/>
        <w:rPr>
          <w:color w:val="7F7F7F" w:themeColor="text1" w:themeTint="80"/>
        </w:rPr>
      </w:pPr>
      <w:r w:rsidRPr="00232B1B">
        <w:rPr>
          <w:color w:val="7F7F7F" w:themeColor="text1" w:themeTint="80"/>
        </w:rPr>
        <w:t>&lt;table class="ProductPhotoImageTable" &gt;</w:t>
      </w:r>
    </w:p>
    <w:p w:rsidR="00232B1B" w:rsidRPr="00232B1B" w:rsidRDefault="00232B1B" w:rsidP="00232B1B">
      <w:pPr>
        <w:pStyle w:val="LabStepCodeBlock"/>
        <w:rPr>
          <w:color w:val="7F7F7F" w:themeColor="text1" w:themeTint="80"/>
        </w:rPr>
      </w:pPr>
      <w:r w:rsidRPr="00232B1B">
        <w:rPr>
          <w:color w:val="7F7F7F" w:themeColor="text1" w:themeTint="80"/>
        </w:rPr>
        <w:t xml:space="preserve">  &lt;tr&gt;</w:t>
      </w:r>
    </w:p>
    <w:p w:rsidR="00232B1B" w:rsidRPr="00232B1B" w:rsidRDefault="00232B1B" w:rsidP="00232B1B">
      <w:pPr>
        <w:pStyle w:val="LabStepCodeBlock"/>
        <w:rPr>
          <w:color w:val="7F7F7F" w:themeColor="text1" w:themeTint="80"/>
        </w:rPr>
      </w:pPr>
      <w:r w:rsidRPr="00232B1B">
        <w:rPr>
          <w:color w:val="7F7F7F" w:themeColor="text1" w:themeTint="80"/>
        </w:rPr>
        <w:t xml:space="preserve">    &lt;td&gt;</w:t>
      </w:r>
    </w:p>
    <w:p w:rsidR="00232B1B" w:rsidRDefault="00232B1B" w:rsidP="00232B1B">
      <w:pPr>
        <w:pStyle w:val="LabStepCodeBlock"/>
      </w:pPr>
      <w:r>
        <w:t xml:space="preserve">      &lt;img&gt;</w:t>
      </w:r>
    </w:p>
    <w:p w:rsidR="00232B1B" w:rsidRDefault="00232B1B" w:rsidP="00232B1B">
      <w:pPr>
        <w:pStyle w:val="LabStepCodeBlock"/>
      </w:pPr>
      <w:r>
        <w:t xml:space="preserve">        &lt;xsl:attribute name="src"&gt;</w:t>
      </w:r>
    </w:p>
    <w:p w:rsidR="00232B1B" w:rsidRDefault="00232B1B" w:rsidP="00232B1B">
      <w:pPr>
        <w:pStyle w:val="LabStepCodeBlock"/>
      </w:pPr>
      <w:r>
        <w:t xml:space="preserve">          &lt;xsl:value-of select="Path" /&gt;</w:t>
      </w:r>
    </w:p>
    <w:p w:rsidR="00232B1B" w:rsidRDefault="00232B1B" w:rsidP="00232B1B">
      <w:pPr>
        <w:pStyle w:val="LabStepCodeBlock"/>
      </w:pPr>
      <w:r>
        <w:t xml:space="preserve">          &lt;xsl:value-of select="Name" /&gt;</w:t>
      </w:r>
    </w:p>
    <w:p w:rsidR="00232B1B" w:rsidRDefault="00232B1B" w:rsidP="00232B1B">
      <w:pPr>
        <w:pStyle w:val="LabStepCodeBlock"/>
      </w:pPr>
      <w:r>
        <w:t xml:space="preserve">        &lt;/xsl:attribute&gt;</w:t>
      </w:r>
    </w:p>
    <w:p w:rsidR="00232B1B" w:rsidRDefault="00232B1B" w:rsidP="00232B1B">
      <w:pPr>
        <w:pStyle w:val="LabStepCodeBlock"/>
      </w:pPr>
      <w:r>
        <w:t xml:space="preserve">      &lt;/img&gt;</w:t>
      </w:r>
    </w:p>
    <w:p w:rsidR="00232B1B" w:rsidRPr="00232B1B" w:rsidRDefault="00232B1B" w:rsidP="00232B1B">
      <w:pPr>
        <w:pStyle w:val="LabStepCodeBlock"/>
        <w:rPr>
          <w:color w:val="7F7F7F" w:themeColor="text1" w:themeTint="80"/>
        </w:rPr>
      </w:pPr>
      <w:r w:rsidRPr="00232B1B">
        <w:rPr>
          <w:color w:val="7F7F7F" w:themeColor="text1" w:themeTint="80"/>
        </w:rPr>
        <w:t xml:space="preserve">    &lt;/td&gt;</w:t>
      </w:r>
    </w:p>
    <w:p w:rsidR="00232B1B" w:rsidRPr="00232B1B" w:rsidRDefault="00232B1B" w:rsidP="00232B1B">
      <w:pPr>
        <w:pStyle w:val="LabStepCodeBlock"/>
        <w:rPr>
          <w:color w:val="7F7F7F" w:themeColor="text1" w:themeTint="80"/>
        </w:rPr>
      </w:pPr>
      <w:r w:rsidRPr="00232B1B">
        <w:rPr>
          <w:color w:val="7F7F7F" w:themeColor="text1" w:themeTint="80"/>
        </w:rPr>
        <w:t xml:space="preserve">  &lt;/tr&gt;</w:t>
      </w:r>
    </w:p>
    <w:p w:rsidR="00232B1B" w:rsidRDefault="00232B1B" w:rsidP="00232B1B">
      <w:pPr>
        <w:pStyle w:val="LabStepCodeBlock"/>
        <w:rPr>
          <w:color w:val="7F7F7F" w:themeColor="text1" w:themeTint="80"/>
        </w:rPr>
      </w:pPr>
      <w:r w:rsidRPr="00232B1B">
        <w:rPr>
          <w:color w:val="7F7F7F" w:themeColor="text1" w:themeTint="80"/>
        </w:rPr>
        <w:t>&lt;/table&gt;</w:t>
      </w:r>
    </w:p>
    <w:p w:rsidR="00232B1B" w:rsidRDefault="00232B1B" w:rsidP="00232B1B">
      <w:pPr>
        <w:pStyle w:val="LabStepNumbered"/>
      </w:pPr>
      <w:r>
        <w:t xml:space="preserve">Return to </w:t>
      </w:r>
      <w:r>
        <w:rPr>
          <w:b/>
        </w:rPr>
        <w:t>Exercise03</w:t>
      </w:r>
      <w:r w:rsidRPr="00340D67">
        <w:rPr>
          <w:b/>
        </w:rPr>
        <w:t>.aspx</w:t>
      </w:r>
      <w:r>
        <w:t xml:space="preserve"> in the browser and refresh the page. You should be able to see </w:t>
      </w:r>
      <w:r w:rsidR="000A561E">
        <w:t xml:space="preserve">that </w:t>
      </w:r>
      <w:r>
        <w:t>your changes to the XSLT file now result in images being displayed for each photo.</w:t>
      </w:r>
    </w:p>
    <w:p w:rsidR="00232B1B" w:rsidRDefault="00232B1B" w:rsidP="00232B1B">
      <w:pPr>
        <w:pStyle w:val="LabStepScreenshot"/>
      </w:pPr>
      <w:r w:rsidRPr="00232B1B">
        <w:rPr>
          <w:rStyle w:val="LabStepScreenshotFrame"/>
        </w:rPr>
        <w:drawing>
          <wp:inline distT="0" distB="0" distL="0" distR="0" wp14:anchorId="44EC1856" wp14:editId="306E65F2">
            <wp:extent cx="1728016" cy="1844040"/>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7911" cy="1875942"/>
                    </a:xfrm>
                    <a:prstGeom prst="rect">
                      <a:avLst/>
                    </a:prstGeom>
                    <a:noFill/>
                    <a:ln>
                      <a:noFill/>
                    </a:ln>
                  </pic:spPr>
                </pic:pic>
              </a:graphicData>
            </a:graphic>
          </wp:inline>
        </w:drawing>
      </w:r>
    </w:p>
    <w:p w:rsidR="007508D6" w:rsidRDefault="007508D6" w:rsidP="007508D6">
      <w:pPr>
        <w:pStyle w:val="LabStepNumbered"/>
      </w:pPr>
      <w:r>
        <w:t xml:space="preserve">The last step in this exercise will involve adding </w:t>
      </w:r>
      <w:r w:rsidR="00CF1F8E">
        <w:t xml:space="preserve">two new </w:t>
      </w:r>
      <w:r>
        <w:t xml:space="preserve">CSS </w:t>
      </w:r>
      <w:r w:rsidR="00CF1F8E">
        <w:t xml:space="preserve">styles </w:t>
      </w:r>
      <w:r>
        <w:t xml:space="preserve">to </w:t>
      </w:r>
      <w:r w:rsidRPr="007508D6">
        <w:rPr>
          <w:b/>
        </w:rPr>
        <w:t>Exercise03.xsl</w:t>
      </w:r>
      <w:r>
        <w:t xml:space="preserve"> to change the layout of the top-level div elements. </w:t>
      </w:r>
      <w:r w:rsidR="00CF1F8E">
        <w:t xml:space="preserve">Locate the CSS rule with the selector of </w:t>
      </w:r>
      <w:r w:rsidR="00CF1F8E" w:rsidRPr="00CF1F8E">
        <w:rPr>
          <w:b/>
        </w:rPr>
        <w:t>div.</w:t>
      </w:r>
      <w:r w:rsidRPr="00CF1F8E">
        <w:rPr>
          <w:b/>
        </w:rPr>
        <w:t>ProductPhoto</w:t>
      </w:r>
      <w:r w:rsidR="00CF1F8E">
        <w:t>.</w:t>
      </w:r>
      <w:r>
        <w:t xml:space="preserve"> </w:t>
      </w:r>
      <w:r w:rsidR="00CF1F8E">
        <w:t xml:space="preserve">Add </w:t>
      </w:r>
      <w:r w:rsidR="000A561E">
        <w:t xml:space="preserve">a </w:t>
      </w:r>
      <w:r w:rsidR="00CF1F8E">
        <w:t xml:space="preserve">new line to change the </w:t>
      </w:r>
      <w:r w:rsidR="00CF1F8E" w:rsidRPr="00CF1F8E">
        <w:rPr>
          <w:b/>
        </w:rPr>
        <w:t>display</w:t>
      </w:r>
      <w:r w:rsidR="00CF1F8E">
        <w:t xml:space="preserve"> attribute value from the default value of </w:t>
      </w:r>
      <w:r w:rsidR="00CF1F8E" w:rsidRPr="00CF1F8E">
        <w:rPr>
          <w:b/>
        </w:rPr>
        <w:t>block</w:t>
      </w:r>
      <w:r w:rsidR="00CF1F8E">
        <w:t xml:space="preserve"> to a value of </w:t>
      </w:r>
      <w:r w:rsidR="00CF1F8E" w:rsidRPr="00CF1F8E">
        <w:rPr>
          <w:b/>
        </w:rPr>
        <w:t>inline-block</w:t>
      </w:r>
      <w:r w:rsidR="00CF1F8E">
        <w:t xml:space="preserve">. Add a second line to set the </w:t>
      </w:r>
      <w:r w:rsidR="00CF1F8E" w:rsidRPr="00CF1F8E">
        <w:rPr>
          <w:b/>
        </w:rPr>
        <w:t>overflow</w:t>
      </w:r>
      <w:r w:rsidR="00CF1F8E">
        <w:t xml:space="preserve"> attribute to a value of </w:t>
      </w:r>
      <w:r w:rsidR="00CF1F8E" w:rsidRPr="00CF1F8E">
        <w:rPr>
          <w:b/>
        </w:rPr>
        <w:t>hidden</w:t>
      </w:r>
      <w:r w:rsidR="00CF1F8E">
        <w:t xml:space="preserve">. Save your changes to </w:t>
      </w:r>
      <w:r w:rsidR="00CF1F8E" w:rsidRPr="00CF1F8E">
        <w:rPr>
          <w:b/>
        </w:rPr>
        <w:t>Exercise03.xsl</w:t>
      </w:r>
      <w:r w:rsidR="00CF1F8E">
        <w:t>.</w:t>
      </w:r>
    </w:p>
    <w:p w:rsidR="007508D6" w:rsidRPr="007508D6" w:rsidRDefault="007508D6" w:rsidP="007508D6">
      <w:pPr>
        <w:pStyle w:val="LabStepCodeBlock"/>
        <w:rPr>
          <w:color w:val="7F7F7F" w:themeColor="text1" w:themeTint="80"/>
        </w:rPr>
      </w:pPr>
      <w:r w:rsidRPr="007508D6">
        <w:rPr>
          <w:color w:val="7F7F7F" w:themeColor="text1" w:themeTint="80"/>
        </w:rPr>
        <w:lastRenderedPageBreak/>
        <w:t>div.ProductPhoto {</w:t>
      </w:r>
    </w:p>
    <w:p w:rsidR="007508D6" w:rsidRPr="007508D6" w:rsidRDefault="007508D6" w:rsidP="007508D6">
      <w:pPr>
        <w:pStyle w:val="LabStepCodeBlock"/>
        <w:rPr>
          <w:color w:val="7F7F7F" w:themeColor="text1" w:themeTint="80"/>
        </w:rPr>
      </w:pPr>
      <w:r w:rsidRPr="007508D6">
        <w:rPr>
          <w:color w:val="7F7F7F" w:themeColor="text1" w:themeTint="80"/>
        </w:rPr>
        <w:t xml:space="preserve">  margin: 4px; width:200px; height: 160px;</w:t>
      </w:r>
    </w:p>
    <w:p w:rsidR="007508D6" w:rsidRPr="007508D6" w:rsidRDefault="007508D6" w:rsidP="007508D6">
      <w:pPr>
        <w:pStyle w:val="LabStepCodeBlock"/>
        <w:rPr>
          <w:color w:val="7F7F7F" w:themeColor="text1" w:themeTint="80"/>
        </w:rPr>
      </w:pPr>
      <w:r w:rsidRPr="007508D6">
        <w:rPr>
          <w:color w:val="7F7F7F" w:themeColor="text1" w:themeTint="80"/>
        </w:rPr>
        <w:t xml:space="preserve">  border:solid 1px black; padding: 0px; text-align:center;</w:t>
      </w:r>
    </w:p>
    <w:p w:rsidR="007508D6" w:rsidRDefault="007508D6" w:rsidP="007508D6">
      <w:pPr>
        <w:pStyle w:val="LabStepCodeBlock"/>
      </w:pPr>
      <w:r>
        <w:t xml:space="preserve">  display: inline-block;</w:t>
      </w:r>
    </w:p>
    <w:p w:rsidR="007508D6" w:rsidRDefault="007508D6" w:rsidP="007508D6">
      <w:pPr>
        <w:pStyle w:val="LabStepCodeBlock"/>
      </w:pPr>
      <w:r>
        <w:t xml:space="preserve">  overflow: hidden;</w:t>
      </w:r>
    </w:p>
    <w:p w:rsidR="007508D6" w:rsidRDefault="007508D6" w:rsidP="007508D6">
      <w:pPr>
        <w:pStyle w:val="LabStepCodeBlock"/>
        <w:rPr>
          <w:color w:val="7F7F7F" w:themeColor="text1" w:themeTint="80"/>
        </w:rPr>
      </w:pPr>
      <w:r w:rsidRPr="007508D6">
        <w:rPr>
          <w:color w:val="7F7F7F" w:themeColor="text1" w:themeTint="80"/>
        </w:rPr>
        <w:t>}</w:t>
      </w:r>
    </w:p>
    <w:p w:rsidR="00CF1F8E" w:rsidRDefault="00CF1F8E" w:rsidP="00CF1F8E">
      <w:pPr>
        <w:pStyle w:val="LabStepNumbered"/>
      </w:pPr>
      <w:r>
        <w:t xml:space="preserve">Return to </w:t>
      </w:r>
      <w:r>
        <w:rPr>
          <w:b/>
        </w:rPr>
        <w:t>Exercise03</w:t>
      </w:r>
      <w:r w:rsidRPr="00340D67">
        <w:rPr>
          <w:b/>
        </w:rPr>
        <w:t>.aspx</w:t>
      </w:r>
      <w:r>
        <w:t xml:space="preserve"> in the browser and refresh the page. You should be able to see </w:t>
      </w:r>
      <w:r w:rsidR="000A561E">
        <w:t xml:space="preserve">that </w:t>
      </w:r>
      <w:r>
        <w:t>your changes to the XSLT file now result in div elements that float across the page.</w:t>
      </w:r>
    </w:p>
    <w:p w:rsidR="00CF1F8E" w:rsidRDefault="00CF1F8E" w:rsidP="00CF1F8E">
      <w:pPr>
        <w:pStyle w:val="LabStepScreenshot"/>
      </w:pPr>
      <w:r w:rsidRPr="00CF1F8E">
        <w:rPr>
          <w:rStyle w:val="LabStepScreenshotFrame"/>
        </w:rPr>
        <w:drawing>
          <wp:inline distT="0" distB="0" distL="0" distR="0" wp14:anchorId="1649D26D" wp14:editId="291A6D73">
            <wp:extent cx="4176979" cy="136490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2396" cy="1366675"/>
                    </a:xfrm>
                    <a:prstGeom prst="rect">
                      <a:avLst/>
                    </a:prstGeom>
                    <a:noFill/>
                    <a:ln>
                      <a:noFill/>
                    </a:ln>
                  </pic:spPr>
                </pic:pic>
              </a:graphicData>
            </a:graphic>
          </wp:inline>
        </w:drawing>
      </w:r>
    </w:p>
    <w:p w:rsidR="00CF1F8E" w:rsidRDefault="00CF1F8E" w:rsidP="00CF1F8E">
      <w:pPr>
        <w:pStyle w:val="LabStepNumbered"/>
      </w:pPr>
      <w:r>
        <w:t>Note that the number of div elements displayed per row dynamically changes as you resize the width of the page.</w:t>
      </w:r>
    </w:p>
    <w:p w:rsidR="00CF1F8E" w:rsidRPr="007508D6" w:rsidRDefault="00CF1F8E" w:rsidP="00CF1F8E">
      <w:pPr>
        <w:pStyle w:val="LabStepScreenshot"/>
      </w:pPr>
      <w:r w:rsidRPr="00CF1F8E">
        <w:rPr>
          <w:rStyle w:val="LabStepScreenshotFrame"/>
        </w:rPr>
        <w:drawing>
          <wp:inline distT="0" distB="0" distL="0" distR="0" wp14:anchorId="75E5A40C" wp14:editId="05D3674F">
            <wp:extent cx="2589581" cy="1795598"/>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00724" cy="1803325"/>
                    </a:xfrm>
                    <a:prstGeom prst="rect">
                      <a:avLst/>
                    </a:prstGeom>
                    <a:noFill/>
                    <a:ln>
                      <a:noFill/>
                    </a:ln>
                  </pic:spPr>
                </pic:pic>
              </a:graphicData>
            </a:graphic>
          </wp:inline>
        </w:drawing>
      </w:r>
    </w:p>
    <w:p w:rsidR="00232B1B" w:rsidRDefault="00232B1B" w:rsidP="00AC32F0">
      <w:pPr>
        <w:pStyle w:val="Heading3"/>
      </w:pPr>
      <w:r>
        <w:t>Exercise 4</w:t>
      </w:r>
      <w:r w:rsidRPr="00FC79BD">
        <w:t xml:space="preserve">: </w:t>
      </w:r>
      <w:r>
        <w:t>Working with the XSTL List View Web Part</w:t>
      </w:r>
    </w:p>
    <w:p w:rsidR="00CF1F8E" w:rsidRDefault="00232B1B" w:rsidP="00232B1B">
      <w:pPr>
        <w:pStyle w:val="LabExerciseCallout"/>
      </w:pPr>
      <w:r w:rsidRPr="00AB0146">
        <w:t xml:space="preserve">In this exercise you </w:t>
      </w:r>
      <w:r w:rsidR="00CF1F8E">
        <w:t xml:space="preserve">add an </w:t>
      </w:r>
      <w:r>
        <w:t xml:space="preserve">XSLT </w:t>
      </w:r>
      <w:r w:rsidR="00CF1F8E">
        <w:t xml:space="preserve">List View Web Part to a Web Part Page </w:t>
      </w:r>
      <w:r w:rsidR="000A561E">
        <w:t xml:space="preserve">that </w:t>
      </w:r>
      <w:r w:rsidR="00CF1F8E">
        <w:t>displays the contents of the photo library named ProductPhotos on the page. You will then use the SharePoint Designer to customize the output of this Web part by customizing the XSL code SharePoint uses to render the content.</w:t>
      </w:r>
    </w:p>
    <w:p w:rsidR="00B963E1" w:rsidRDefault="00232B1B" w:rsidP="00E84902">
      <w:pPr>
        <w:pStyle w:val="LabStepNumbered"/>
        <w:numPr>
          <w:ilvl w:val="0"/>
          <w:numId w:val="12"/>
        </w:numPr>
      </w:pPr>
      <w:r>
        <w:t xml:space="preserve">In the browser, click the </w:t>
      </w:r>
      <w:r w:rsidR="00CF1F8E" w:rsidRPr="00E84902">
        <w:rPr>
          <w:b/>
        </w:rPr>
        <w:t>Exercise 4</w:t>
      </w:r>
      <w:r>
        <w:t xml:space="preserve"> link in the Quick launch bar to navigate to </w:t>
      </w:r>
      <w:r w:rsidR="00B963E1">
        <w:t xml:space="preserve">an empty Web Part page </w:t>
      </w:r>
      <w:r>
        <w:t xml:space="preserve">named </w:t>
      </w:r>
      <w:r w:rsidRPr="00E84902">
        <w:rPr>
          <w:b/>
        </w:rPr>
        <w:t>Exercise</w:t>
      </w:r>
      <w:r w:rsidR="00B963E1" w:rsidRPr="00E84902">
        <w:rPr>
          <w:b/>
        </w:rPr>
        <w:t>04</w:t>
      </w:r>
      <w:r w:rsidRPr="00E84902">
        <w:rPr>
          <w:b/>
        </w:rPr>
        <w:t>.aspx</w:t>
      </w:r>
      <w:r w:rsidR="00B963E1">
        <w:t>.</w:t>
      </w:r>
    </w:p>
    <w:p w:rsidR="00CF1F8E" w:rsidRDefault="00B963E1" w:rsidP="00CF1F8E">
      <w:pPr>
        <w:pStyle w:val="LabStepScreenshot"/>
      </w:pPr>
      <w:r w:rsidRPr="00B963E1">
        <w:rPr>
          <w:rStyle w:val="LabStepScreenshotFrame"/>
        </w:rPr>
        <w:drawing>
          <wp:inline distT="0" distB="0" distL="0" distR="0" wp14:anchorId="1A2EFA6C" wp14:editId="1749C7F8">
            <wp:extent cx="2004365" cy="117863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4943" cy="1178970"/>
                    </a:xfrm>
                    <a:prstGeom prst="rect">
                      <a:avLst/>
                    </a:prstGeom>
                    <a:noFill/>
                    <a:ln>
                      <a:noFill/>
                    </a:ln>
                  </pic:spPr>
                </pic:pic>
              </a:graphicData>
            </a:graphic>
          </wp:inline>
        </w:drawing>
      </w:r>
    </w:p>
    <w:p w:rsidR="00AF0546" w:rsidRDefault="00CF1F8E" w:rsidP="00E84902">
      <w:pPr>
        <w:pStyle w:val="LabStepNumbered"/>
      </w:pPr>
      <w:r>
        <w:t xml:space="preserve">Click the </w:t>
      </w:r>
      <w:r w:rsidRPr="006722B2">
        <w:rPr>
          <w:b/>
        </w:rPr>
        <w:t>Edit Page</w:t>
      </w:r>
      <w:r>
        <w:t xml:space="preserve"> menu command from the </w:t>
      </w:r>
      <w:r w:rsidRPr="006722B2">
        <w:rPr>
          <w:b/>
        </w:rPr>
        <w:t>Site Actions</w:t>
      </w:r>
      <w:r>
        <w:t xml:space="preserve"> menu to transition the page into Edit Mode. You should see that this empty Web Part page consists of one Web part zone named </w:t>
      </w:r>
      <w:r w:rsidRPr="006722B2">
        <w:rPr>
          <w:b/>
        </w:rPr>
        <w:t>Main</w:t>
      </w:r>
      <w:r>
        <w:t xml:space="preserve"> that spans the entire </w:t>
      </w:r>
      <w:r>
        <w:lastRenderedPageBreak/>
        <w:t xml:space="preserve">content area of the page. Click the </w:t>
      </w:r>
      <w:r w:rsidRPr="006722B2">
        <w:rPr>
          <w:b/>
        </w:rPr>
        <w:t>Add a Web Part</w:t>
      </w:r>
      <w:r>
        <w:t xml:space="preserve"> link inside the </w:t>
      </w:r>
      <w:r w:rsidRPr="006722B2">
        <w:rPr>
          <w:b/>
        </w:rPr>
        <w:t>Main</w:t>
      </w:r>
      <w:r>
        <w:t xml:space="preserve"> zone </w:t>
      </w:r>
      <w:r w:rsidR="006722B2">
        <w:t xml:space="preserve">that </w:t>
      </w:r>
      <w:r>
        <w:t>will display the Web Part adder panel.</w:t>
      </w:r>
    </w:p>
    <w:p w:rsidR="00CF1F8E" w:rsidRDefault="00B963E1" w:rsidP="00CF1F8E">
      <w:pPr>
        <w:pStyle w:val="LabStepScreenshot"/>
      </w:pPr>
      <w:r w:rsidRPr="00B963E1">
        <w:rPr>
          <w:rStyle w:val="LabStepScreenshotFrame"/>
        </w:rPr>
        <w:drawing>
          <wp:inline distT="0" distB="0" distL="0" distR="0" wp14:anchorId="04893A8E" wp14:editId="1F981BAD">
            <wp:extent cx="3299155" cy="11335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05125" cy="1135628"/>
                    </a:xfrm>
                    <a:prstGeom prst="rect">
                      <a:avLst/>
                    </a:prstGeom>
                    <a:noFill/>
                    <a:ln>
                      <a:noFill/>
                    </a:ln>
                  </pic:spPr>
                </pic:pic>
              </a:graphicData>
            </a:graphic>
          </wp:inline>
        </w:drawing>
      </w:r>
    </w:p>
    <w:p w:rsidR="00CF1F8E" w:rsidRDefault="00CF1F8E" w:rsidP="00E84902">
      <w:pPr>
        <w:pStyle w:val="LabStepNumbered"/>
      </w:pPr>
      <w:r>
        <w:t xml:space="preserve">The Web Part adder panel should now be showing at the top of the page. Select the </w:t>
      </w:r>
      <w:r w:rsidR="00B963E1">
        <w:rPr>
          <w:b/>
        </w:rPr>
        <w:t>Lists and Libraries</w:t>
      </w:r>
      <w:r>
        <w:t xml:space="preserve"> in the </w:t>
      </w:r>
      <w:r w:rsidRPr="00CF1F8E">
        <w:rPr>
          <w:b/>
        </w:rPr>
        <w:t>Categories</w:t>
      </w:r>
      <w:r>
        <w:t xml:space="preserve"> section on the left-hand side of the Web Part add panel. Next, select the </w:t>
      </w:r>
      <w:r w:rsidR="00B963E1">
        <w:rPr>
          <w:b/>
        </w:rPr>
        <w:t>Product Photos</w:t>
      </w:r>
      <w:r>
        <w:t xml:space="preserve"> </w:t>
      </w:r>
      <w:r w:rsidR="00B963E1">
        <w:t xml:space="preserve">list </w:t>
      </w:r>
      <w:r>
        <w:t xml:space="preserve">in the </w:t>
      </w:r>
      <w:r w:rsidRPr="00CF1F8E">
        <w:rPr>
          <w:b/>
        </w:rPr>
        <w:t>Web Parts</w:t>
      </w:r>
      <w:r>
        <w:t xml:space="preserve"> section to the right. Add the </w:t>
      </w:r>
      <w:r w:rsidR="00B963E1">
        <w:t xml:space="preserve">XSLT List View </w:t>
      </w:r>
      <w:r>
        <w:t xml:space="preserve">Web Part to the page by clicking the </w:t>
      </w:r>
      <w:r w:rsidRPr="00CF1F8E">
        <w:rPr>
          <w:b/>
        </w:rPr>
        <w:t>Add</w:t>
      </w:r>
      <w:r>
        <w:t xml:space="preserve"> button in the bottom right corner of the Web Part adder panel.</w:t>
      </w:r>
    </w:p>
    <w:p w:rsidR="00CF1F8E" w:rsidRDefault="00B963E1" w:rsidP="00CF1F8E">
      <w:pPr>
        <w:pStyle w:val="LabStepScreenshot"/>
      </w:pPr>
      <w:r>
        <w:rPr>
          <w:noProof/>
        </w:rPr>
        <w:drawing>
          <wp:inline distT="0" distB="0" distL="0" distR="0" wp14:anchorId="296A7744" wp14:editId="746E471D">
            <wp:extent cx="3404508" cy="1777594"/>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2968" cy="1782011"/>
                    </a:xfrm>
                    <a:prstGeom prst="rect">
                      <a:avLst/>
                    </a:prstGeom>
                    <a:noFill/>
                    <a:ln>
                      <a:noFill/>
                    </a:ln>
                  </pic:spPr>
                </pic:pic>
              </a:graphicData>
            </a:graphic>
          </wp:inline>
        </w:drawing>
      </w:r>
    </w:p>
    <w:p w:rsidR="00CF1F8E" w:rsidRDefault="00CF1F8E" w:rsidP="00E84902">
      <w:pPr>
        <w:pStyle w:val="LabStepNumbered"/>
      </w:pPr>
      <w:r>
        <w:t xml:space="preserve">After you click the </w:t>
      </w:r>
      <w:r w:rsidRPr="00CF1F8E">
        <w:rPr>
          <w:b/>
        </w:rPr>
        <w:t>Add</w:t>
      </w:r>
      <w:r>
        <w:t xml:space="preserve"> button you should see an empty XML Web Part. Click the link that reads </w:t>
      </w:r>
      <w:r w:rsidRPr="00CF1F8E">
        <w:rPr>
          <w:b/>
        </w:rPr>
        <w:t>open the tool pane</w:t>
      </w:r>
      <w:r>
        <w:t xml:space="preserve"> to edit the properties of the new Web Part.</w:t>
      </w:r>
    </w:p>
    <w:p w:rsidR="00CF1F8E" w:rsidRDefault="00B963E1" w:rsidP="00CF1F8E">
      <w:pPr>
        <w:pStyle w:val="LabStepScreenshot"/>
      </w:pPr>
      <w:r w:rsidRPr="00B963E1">
        <w:rPr>
          <w:rStyle w:val="LabStepScreenshotFrame"/>
        </w:rPr>
        <w:drawing>
          <wp:inline distT="0" distB="0" distL="0" distR="0" wp14:anchorId="45AB1474" wp14:editId="4F3C75CA">
            <wp:extent cx="3128288" cy="17337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28288" cy="1733702"/>
                    </a:xfrm>
                    <a:prstGeom prst="rect">
                      <a:avLst/>
                    </a:prstGeom>
                    <a:noFill/>
                    <a:ln>
                      <a:noFill/>
                    </a:ln>
                  </pic:spPr>
                </pic:pic>
              </a:graphicData>
            </a:graphic>
          </wp:inline>
        </w:drawing>
      </w:r>
    </w:p>
    <w:p w:rsidR="00B963E1" w:rsidRDefault="00B963E1" w:rsidP="00B963E1">
      <w:pPr>
        <w:pStyle w:val="LabStepNumbered"/>
      </w:pPr>
      <w:r>
        <w:t xml:space="preserve">In the Web Part menu in the top right-hand corner of the Web Part, click the </w:t>
      </w:r>
      <w:r w:rsidRPr="00B963E1">
        <w:rPr>
          <w:b/>
        </w:rPr>
        <w:t>Edit Web Part</w:t>
      </w:r>
      <w:r>
        <w:t xml:space="preserve"> menu to display the task pane with the editor parts </w:t>
      </w:r>
      <w:r w:rsidR="006722B2">
        <w:t xml:space="preserve">that </w:t>
      </w:r>
      <w:r>
        <w:t>can be used to customize the Web Part.</w:t>
      </w:r>
    </w:p>
    <w:p w:rsidR="00B963E1" w:rsidRDefault="00B963E1" w:rsidP="00B963E1">
      <w:pPr>
        <w:pStyle w:val="LabStepScreenshot"/>
      </w:pPr>
      <w:r w:rsidRPr="00125F4E">
        <w:rPr>
          <w:rStyle w:val="LabStepScreenshotFrame"/>
        </w:rPr>
        <w:drawing>
          <wp:inline distT="0" distB="0" distL="0" distR="0" wp14:anchorId="5D7FA371" wp14:editId="04AE16D2">
            <wp:extent cx="4337914" cy="103648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8146" cy="1036536"/>
                    </a:xfrm>
                    <a:prstGeom prst="rect">
                      <a:avLst/>
                    </a:prstGeom>
                    <a:noFill/>
                    <a:ln>
                      <a:noFill/>
                    </a:ln>
                  </pic:spPr>
                </pic:pic>
              </a:graphicData>
            </a:graphic>
          </wp:inline>
        </w:drawing>
      </w:r>
    </w:p>
    <w:p w:rsidR="00125F4E" w:rsidRDefault="00125F4E" w:rsidP="00125F4E">
      <w:pPr>
        <w:pStyle w:val="LabStepNumbered"/>
      </w:pPr>
      <w:r>
        <w:t xml:space="preserve">In the task pane, modify the </w:t>
      </w:r>
      <w:r w:rsidRPr="00125F4E">
        <w:rPr>
          <w:b/>
        </w:rPr>
        <w:t>Toolbar Type</w:t>
      </w:r>
      <w:r>
        <w:t xml:space="preserve"> property to have the value of </w:t>
      </w:r>
      <w:r w:rsidRPr="00125F4E">
        <w:rPr>
          <w:b/>
        </w:rPr>
        <w:t>No Toolbar</w:t>
      </w:r>
      <w:r>
        <w:t>.</w:t>
      </w:r>
    </w:p>
    <w:p w:rsidR="00125F4E" w:rsidRDefault="00125F4E" w:rsidP="00125F4E">
      <w:pPr>
        <w:pStyle w:val="LabStepScreenshot"/>
      </w:pPr>
      <w:r w:rsidRPr="00125F4E">
        <w:rPr>
          <w:rStyle w:val="LabStepScreenshotFrame"/>
        </w:rPr>
        <w:drawing>
          <wp:inline distT="0" distB="0" distL="0" distR="0" wp14:anchorId="25AE37EE" wp14:editId="27A45D6F">
            <wp:extent cx="1272942" cy="2018995"/>
            <wp:effectExtent l="0" t="0" r="381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75716" cy="2023395"/>
                    </a:xfrm>
                    <a:prstGeom prst="rect">
                      <a:avLst/>
                    </a:prstGeom>
                    <a:noFill/>
                    <a:ln>
                      <a:noFill/>
                    </a:ln>
                  </pic:spPr>
                </pic:pic>
              </a:graphicData>
            </a:graphic>
          </wp:inline>
        </w:drawing>
      </w:r>
    </w:p>
    <w:p w:rsidR="00125F4E" w:rsidRDefault="00125F4E" w:rsidP="00125F4E">
      <w:pPr>
        <w:pStyle w:val="LabStepNumbered"/>
      </w:pPr>
      <w:r>
        <w:t xml:space="preserve">In the task pane, expand the </w:t>
      </w:r>
      <w:r w:rsidRPr="00125F4E">
        <w:rPr>
          <w:b/>
        </w:rPr>
        <w:t>Appearance</w:t>
      </w:r>
      <w:r>
        <w:t xml:space="preserve"> section and configure the Chrome Type property to have a value of None. Click the </w:t>
      </w:r>
      <w:r w:rsidRPr="00125F4E">
        <w:rPr>
          <w:b/>
        </w:rPr>
        <w:t>OK</w:t>
      </w:r>
      <w:r>
        <w:t xml:space="preserve"> button at the bottom of the task pane to save your changes and dismiss the task pane.</w:t>
      </w:r>
    </w:p>
    <w:p w:rsidR="00125F4E" w:rsidRDefault="00125F4E" w:rsidP="00125F4E">
      <w:pPr>
        <w:pStyle w:val="LabStepScreenshot"/>
      </w:pPr>
      <w:r w:rsidRPr="00125F4E">
        <w:rPr>
          <w:rStyle w:val="LabStepScreenshotFrame"/>
        </w:rPr>
        <w:drawing>
          <wp:inline distT="0" distB="0" distL="0" distR="0" wp14:anchorId="67A13919" wp14:editId="2F1862C1">
            <wp:extent cx="1341766" cy="2070202"/>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41775" cy="2070216"/>
                    </a:xfrm>
                    <a:prstGeom prst="rect">
                      <a:avLst/>
                    </a:prstGeom>
                    <a:noFill/>
                    <a:ln>
                      <a:noFill/>
                    </a:ln>
                  </pic:spPr>
                </pic:pic>
              </a:graphicData>
            </a:graphic>
          </wp:inline>
        </w:drawing>
      </w:r>
    </w:p>
    <w:p w:rsidR="00125F4E" w:rsidRDefault="00125F4E" w:rsidP="00125F4E">
      <w:pPr>
        <w:pStyle w:val="LabStepNumbered"/>
      </w:pPr>
      <w:r>
        <w:t xml:space="preserve">Click the </w:t>
      </w:r>
      <w:r w:rsidRPr="00125F4E">
        <w:rPr>
          <w:b/>
        </w:rPr>
        <w:t>Stop Editing</w:t>
      </w:r>
      <w:r>
        <w:t xml:space="preserve"> button on the left-hand side of the ribbon to leave editing mode and return to display mode so you can see how the Web Part will appear to the users of the site.</w:t>
      </w:r>
    </w:p>
    <w:p w:rsidR="00125F4E" w:rsidRDefault="00125F4E" w:rsidP="00125F4E">
      <w:pPr>
        <w:pStyle w:val="LabStepScreenshot"/>
      </w:pPr>
      <w:r w:rsidRPr="00125F4E">
        <w:rPr>
          <w:rStyle w:val="LabStepScreenshotFrame"/>
        </w:rPr>
        <w:drawing>
          <wp:inline distT="0" distB="0" distL="0" distR="0" wp14:anchorId="55914474" wp14:editId="40FBF4C6">
            <wp:extent cx="3664915" cy="7311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4821" cy="731083"/>
                    </a:xfrm>
                    <a:prstGeom prst="rect">
                      <a:avLst/>
                    </a:prstGeom>
                    <a:noFill/>
                    <a:ln>
                      <a:noFill/>
                    </a:ln>
                  </pic:spPr>
                </pic:pic>
              </a:graphicData>
            </a:graphic>
          </wp:inline>
        </w:drawing>
      </w:r>
    </w:p>
    <w:p w:rsidR="00125F4E" w:rsidRDefault="00125F4E" w:rsidP="00125F4E">
      <w:pPr>
        <w:pStyle w:val="LabStepNumbered"/>
      </w:pPr>
      <w:r>
        <w:t>Your Web Part should look like the one shown in the following screenshot.</w:t>
      </w:r>
    </w:p>
    <w:p w:rsidR="00125F4E" w:rsidRDefault="00125F4E" w:rsidP="00125F4E">
      <w:pPr>
        <w:pStyle w:val="LabStepScreenshot"/>
      </w:pPr>
      <w:r w:rsidRPr="00125F4E">
        <w:rPr>
          <w:rStyle w:val="LabStepScreenshotFrame"/>
        </w:rPr>
        <w:drawing>
          <wp:inline distT="0" distB="0" distL="0" distR="0" wp14:anchorId="1CEA3995" wp14:editId="60AFC0F3">
            <wp:extent cx="3686861" cy="1291171"/>
            <wp:effectExtent l="0" t="0" r="8890" b="44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87223" cy="1291298"/>
                    </a:xfrm>
                    <a:prstGeom prst="rect">
                      <a:avLst/>
                    </a:prstGeom>
                    <a:noFill/>
                    <a:ln>
                      <a:noFill/>
                    </a:ln>
                  </pic:spPr>
                </pic:pic>
              </a:graphicData>
            </a:graphic>
          </wp:inline>
        </w:drawing>
      </w:r>
    </w:p>
    <w:p w:rsidR="00125F4E" w:rsidRPr="00125F4E" w:rsidRDefault="00125F4E" w:rsidP="00125F4E">
      <w:pPr>
        <w:pStyle w:val="LabExerciseCallout"/>
      </w:pPr>
      <w:r>
        <w:t xml:space="preserve">At this point you have made a few customization changes through the browser but the Web Part still does not display the actual images for the photos. Now you will use the SharePoint </w:t>
      </w:r>
      <w:r w:rsidR="00DD6DC2">
        <w:t>Designer to customize the XSL code that SharePoint will use to render the Web Part.</w:t>
      </w:r>
    </w:p>
    <w:p w:rsidR="00DD6DC2" w:rsidRDefault="00DD6DC2" w:rsidP="00DD6DC2">
      <w:pPr>
        <w:pStyle w:val="LabStepNumbered"/>
      </w:pPr>
      <w:r>
        <w:t xml:space="preserve">In SharePoint Designer open </w:t>
      </w:r>
      <w:r>
        <w:rPr>
          <w:b/>
        </w:rPr>
        <w:t>Exercise04</w:t>
      </w:r>
      <w:r w:rsidRPr="00A85ED2">
        <w:rPr>
          <w:b/>
        </w:rPr>
        <w:t>.</w:t>
      </w:r>
      <w:r w:rsidR="00647639">
        <w:rPr>
          <w:b/>
        </w:rPr>
        <w:t>aspx</w:t>
      </w:r>
      <w:r>
        <w:t xml:space="preserve">. When the page opens, make sure the display mode for the page editor is set for </w:t>
      </w:r>
      <w:r w:rsidRPr="00DD6DC2">
        <w:rPr>
          <w:b/>
        </w:rPr>
        <w:t>Design</w:t>
      </w:r>
      <w:r>
        <w:t xml:space="preserve"> view as opposed to </w:t>
      </w:r>
      <w:r w:rsidRPr="00DD6DC2">
        <w:rPr>
          <w:b/>
        </w:rPr>
        <w:t>Code</w:t>
      </w:r>
      <w:r>
        <w:t xml:space="preserve"> view or </w:t>
      </w:r>
      <w:r w:rsidRPr="00DD6DC2">
        <w:rPr>
          <w:b/>
        </w:rPr>
        <w:t>Split</w:t>
      </w:r>
      <w:r>
        <w:t xml:space="preserve"> view. Select the Web Part. </w:t>
      </w:r>
    </w:p>
    <w:p w:rsidR="00232B1B" w:rsidRDefault="00DD6DC2" w:rsidP="00DD6DC2">
      <w:pPr>
        <w:pStyle w:val="LabStepScreenshot"/>
      </w:pPr>
      <w:r w:rsidRPr="00DD6DC2">
        <w:rPr>
          <w:rStyle w:val="LabStepScreenshotFrame"/>
        </w:rPr>
        <w:drawing>
          <wp:inline distT="0" distB="0" distL="0" distR="0" wp14:anchorId="518A107B" wp14:editId="38A70F3B">
            <wp:extent cx="3576048" cy="1858061"/>
            <wp:effectExtent l="0" t="0" r="5715" b="889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76397" cy="1858242"/>
                    </a:xfrm>
                    <a:prstGeom prst="rect">
                      <a:avLst/>
                    </a:prstGeom>
                    <a:noFill/>
                    <a:ln>
                      <a:noFill/>
                    </a:ln>
                  </pic:spPr>
                </pic:pic>
              </a:graphicData>
            </a:graphic>
          </wp:inline>
        </w:drawing>
      </w:r>
    </w:p>
    <w:p w:rsidR="00361FEC" w:rsidRDefault="00361FEC" w:rsidP="00DD6DC2">
      <w:pPr>
        <w:pStyle w:val="LabStepNumbered"/>
      </w:pPr>
      <w:r>
        <w:t xml:space="preserve">When the Web Part is selected in </w:t>
      </w:r>
      <w:r w:rsidRPr="00361FEC">
        <w:rPr>
          <w:b/>
        </w:rPr>
        <w:t>Design</w:t>
      </w:r>
      <w:r>
        <w:t xml:space="preserve"> view, the </w:t>
      </w:r>
      <w:r w:rsidR="00DD6DC2">
        <w:t>Ribbon</w:t>
      </w:r>
      <w:r>
        <w:t xml:space="preserve"> at the top of the page displays context-sensitive tabs </w:t>
      </w:r>
      <w:r w:rsidR="006722B2">
        <w:t xml:space="preserve">that </w:t>
      </w:r>
      <w:r>
        <w:t xml:space="preserve">provide extra customization support for Web Parts. Click the </w:t>
      </w:r>
      <w:r w:rsidR="00600DF6">
        <w:rPr>
          <w:b/>
        </w:rPr>
        <w:t>Options</w:t>
      </w:r>
      <w:r>
        <w:t xml:space="preserve"> tab and examine the set of controls in this tab. </w:t>
      </w:r>
      <w:r w:rsidR="00FE5372">
        <w:t xml:space="preserve">Click the button with the caption of </w:t>
      </w:r>
      <w:r w:rsidR="00FE5372" w:rsidRPr="00FE5372">
        <w:rPr>
          <w:b/>
        </w:rPr>
        <w:t>Add/Remove</w:t>
      </w:r>
      <w:r w:rsidR="00FE5372">
        <w:t xml:space="preserve"> Columns.</w:t>
      </w:r>
    </w:p>
    <w:p w:rsidR="00600DF6" w:rsidRDefault="00600DF6" w:rsidP="00600DF6">
      <w:pPr>
        <w:pStyle w:val="LabStepScreenshot"/>
      </w:pPr>
      <w:r>
        <w:rPr>
          <w:noProof/>
        </w:rPr>
        <w:drawing>
          <wp:inline distT="0" distB="0" distL="0" distR="0" wp14:anchorId="7C002E62" wp14:editId="2E0071A5">
            <wp:extent cx="5939790" cy="746125"/>
            <wp:effectExtent l="0" t="0" r="381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746125"/>
                    </a:xfrm>
                    <a:prstGeom prst="rect">
                      <a:avLst/>
                    </a:prstGeom>
                    <a:noFill/>
                    <a:ln>
                      <a:noFill/>
                    </a:ln>
                  </pic:spPr>
                </pic:pic>
              </a:graphicData>
            </a:graphic>
          </wp:inline>
        </w:drawing>
      </w:r>
    </w:p>
    <w:p w:rsidR="00FE5372" w:rsidRDefault="00FE5372" w:rsidP="00FE5372">
      <w:pPr>
        <w:pStyle w:val="LabStepNumbered"/>
      </w:pPr>
      <w:r>
        <w:t xml:space="preserve">Remove all the existing columns (i.e. fields) and add the columns named </w:t>
      </w:r>
      <w:r w:rsidRPr="00FE5372">
        <w:rPr>
          <w:b/>
        </w:rPr>
        <w:t>Title</w:t>
      </w:r>
      <w:r>
        <w:t xml:space="preserve"> and </w:t>
      </w:r>
      <w:r w:rsidRPr="00FE5372">
        <w:rPr>
          <w:b/>
        </w:rPr>
        <w:t>URL Path</w:t>
      </w:r>
      <w:r>
        <w:t>. Click OK to save your changes.</w:t>
      </w:r>
    </w:p>
    <w:p w:rsidR="00FE5372" w:rsidRDefault="00FE5372" w:rsidP="00FE5372">
      <w:pPr>
        <w:pStyle w:val="LabStepScreenshot"/>
      </w:pPr>
      <w:r>
        <w:rPr>
          <w:noProof/>
        </w:rPr>
        <w:drawing>
          <wp:inline distT="0" distB="0" distL="0" distR="0" wp14:anchorId="62148D26" wp14:editId="4977CC36">
            <wp:extent cx="1814169" cy="1534039"/>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17785" cy="1537097"/>
                    </a:xfrm>
                    <a:prstGeom prst="rect">
                      <a:avLst/>
                    </a:prstGeom>
                  </pic:spPr>
                </pic:pic>
              </a:graphicData>
            </a:graphic>
          </wp:inline>
        </w:drawing>
      </w:r>
    </w:p>
    <w:p w:rsidR="00FE5372" w:rsidRDefault="00FE5372" w:rsidP="00FE5372">
      <w:pPr>
        <w:pStyle w:val="LabStepNumbered"/>
      </w:pPr>
      <w:r>
        <w:t xml:space="preserve">Your Web Part should now appear </w:t>
      </w:r>
      <w:r w:rsidR="00B35C6B">
        <w:t xml:space="preserve">with the two required columns </w:t>
      </w:r>
      <w:r>
        <w:t>like the one in the following screenshot.</w:t>
      </w:r>
    </w:p>
    <w:p w:rsidR="00FE5372" w:rsidRDefault="00FE5372" w:rsidP="00FE5372">
      <w:pPr>
        <w:pStyle w:val="LabStepScreenshot"/>
      </w:pPr>
      <w:r>
        <w:rPr>
          <w:noProof/>
        </w:rPr>
        <w:drawing>
          <wp:inline distT="0" distB="0" distL="0" distR="0" wp14:anchorId="13E2128E" wp14:editId="62EE8A61">
            <wp:extent cx="4023792" cy="1207008"/>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23706" cy="1206982"/>
                    </a:xfrm>
                    <a:prstGeom prst="rect">
                      <a:avLst/>
                    </a:prstGeom>
                    <a:noFill/>
                    <a:ln>
                      <a:noFill/>
                    </a:ln>
                  </pic:spPr>
                </pic:pic>
              </a:graphicData>
            </a:graphic>
          </wp:inline>
        </w:drawing>
      </w:r>
    </w:p>
    <w:p w:rsidR="000151FA" w:rsidRDefault="000151FA" w:rsidP="000151FA">
      <w:pPr>
        <w:pStyle w:val="LabStepNumbered"/>
      </w:pPr>
      <w:r>
        <w:t>In some scenarios, it is valuable for the XSLT List View Web Part to provide automatic pagin</w:t>
      </w:r>
      <w:r w:rsidR="00E84902">
        <w:t>g</w:t>
      </w:r>
      <w:r>
        <w:t xml:space="preserve">. However, in this scenario it doesn't make sense to provide paging controls because the number of images will also be relatively small. </w:t>
      </w:r>
      <w:r w:rsidR="00B35C6B">
        <w:t xml:space="preserve">Drop down the Paging menu in the Options tab and click the </w:t>
      </w:r>
      <w:r w:rsidR="00B35C6B" w:rsidRPr="00B35C6B">
        <w:rPr>
          <w:b/>
        </w:rPr>
        <w:t>More Paging Options...</w:t>
      </w:r>
      <w:r w:rsidR="00B35C6B">
        <w:t xml:space="preserve"> menu command.</w:t>
      </w:r>
    </w:p>
    <w:p w:rsidR="00B35C6B" w:rsidRDefault="00B35C6B" w:rsidP="00B35C6B">
      <w:pPr>
        <w:pStyle w:val="LabStepScreenshot"/>
      </w:pPr>
      <w:r w:rsidRPr="00B35C6B">
        <w:rPr>
          <w:rStyle w:val="LabStepScreenshotFrame"/>
        </w:rPr>
        <w:drawing>
          <wp:inline distT="0" distB="0" distL="0" distR="0" wp14:anchorId="743F9F4D" wp14:editId="47CF34AC">
            <wp:extent cx="2767716" cy="2040941"/>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9954" cy="2042591"/>
                    </a:xfrm>
                    <a:prstGeom prst="rect">
                      <a:avLst/>
                    </a:prstGeom>
                    <a:noFill/>
                    <a:ln>
                      <a:noFill/>
                    </a:ln>
                  </pic:spPr>
                </pic:pic>
              </a:graphicData>
            </a:graphic>
          </wp:inline>
        </w:drawing>
      </w:r>
    </w:p>
    <w:p w:rsidR="00B35C6B" w:rsidRDefault="00B35C6B" w:rsidP="000151FA">
      <w:pPr>
        <w:pStyle w:val="LabStepNumbered"/>
      </w:pPr>
      <w:r>
        <w:t xml:space="preserve">When the </w:t>
      </w:r>
      <w:r w:rsidRPr="00B35C6B">
        <w:rPr>
          <w:b/>
        </w:rPr>
        <w:t>Data View Properties</w:t>
      </w:r>
      <w:r>
        <w:t xml:space="preserve"> dialog appear, limit the total number of items for display to </w:t>
      </w:r>
      <w:r w:rsidRPr="00B35C6B">
        <w:rPr>
          <w:b/>
        </w:rPr>
        <w:t>50</w:t>
      </w:r>
      <w:r>
        <w:t xml:space="preserve"> and click the </w:t>
      </w:r>
      <w:r w:rsidRPr="00B35C6B">
        <w:rPr>
          <w:b/>
        </w:rPr>
        <w:t>OK</w:t>
      </w:r>
      <w:r>
        <w:t xml:space="preserve"> button.</w:t>
      </w:r>
    </w:p>
    <w:p w:rsidR="000151FA" w:rsidRDefault="000151FA" w:rsidP="00B35C6B">
      <w:pPr>
        <w:pStyle w:val="LabStepScreenshot"/>
      </w:pPr>
      <w:r w:rsidRPr="00B35C6B">
        <w:rPr>
          <w:noProof/>
        </w:rPr>
        <w:drawing>
          <wp:inline distT="0" distB="0" distL="0" distR="0" wp14:anchorId="7324934E" wp14:editId="5D341BF5">
            <wp:extent cx="1280160" cy="1569226"/>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288620" cy="1579596"/>
                    </a:xfrm>
                    <a:prstGeom prst="rect">
                      <a:avLst/>
                    </a:prstGeom>
                  </pic:spPr>
                </pic:pic>
              </a:graphicData>
            </a:graphic>
          </wp:inline>
        </w:drawing>
      </w:r>
    </w:p>
    <w:p w:rsidR="00B35C6B" w:rsidRDefault="00B35C6B" w:rsidP="00B35C6B">
      <w:pPr>
        <w:pStyle w:val="LabStepNumbered"/>
      </w:pPr>
      <w:r>
        <w:t>Your Web Part should now appear without the paging controls like the one in the following screenshot.</w:t>
      </w:r>
    </w:p>
    <w:p w:rsidR="00B35C6B" w:rsidRDefault="00B35C6B" w:rsidP="00B35C6B">
      <w:pPr>
        <w:pStyle w:val="LabStepScreenshot"/>
      </w:pPr>
      <w:r w:rsidRPr="00B35C6B">
        <w:rPr>
          <w:rStyle w:val="LabStepScreenshotFrame"/>
        </w:rPr>
        <w:drawing>
          <wp:inline distT="0" distB="0" distL="0" distR="0" wp14:anchorId="3321732D" wp14:editId="254C51C7">
            <wp:extent cx="4155150" cy="9144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0998" cy="922289"/>
                    </a:xfrm>
                    <a:prstGeom prst="rect">
                      <a:avLst/>
                    </a:prstGeom>
                    <a:noFill/>
                    <a:ln>
                      <a:noFill/>
                    </a:ln>
                  </pic:spPr>
                </pic:pic>
              </a:graphicData>
            </a:graphic>
          </wp:inline>
        </w:drawing>
      </w:r>
    </w:p>
    <w:p w:rsidR="00FE5372" w:rsidRPr="00FE5372" w:rsidRDefault="00FE5372" w:rsidP="00FE5372">
      <w:pPr>
        <w:pStyle w:val="LabStepNumbered"/>
      </w:pPr>
      <w:r>
        <w:t xml:space="preserve">Click on the </w:t>
      </w:r>
      <w:r w:rsidRPr="00FE5372">
        <w:rPr>
          <w:b/>
        </w:rPr>
        <w:t>Design</w:t>
      </w:r>
      <w:r>
        <w:t xml:space="preserve"> tab and examine the controls available for modifying a Web Part. There is a gallery of </w:t>
      </w:r>
      <w:r w:rsidRPr="00FE5372">
        <w:rPr>
          <w:b/>
        </w:rPr>
        <w:t>View Styles</w:t>
      </w:r>
      <w:r>
        <w:t xml:space="preserve"> that allow you to change the layout of the Web Part display. Click the third view style from the left </w:t>
      </w:r>
      <w:r w:rsidR="00E84902">
        <w:t xml:space="preserve">which </w:t>
      </w:r>
      <w:r>
        <w:t xml:space="preserve">has a tooltip of </w:t>
      </w:r>
      <w:r w:rsidRPr="00FE5372">
        <w:rPr>
          <w:b/>
        </w:rPr>
        <w:t>Boxed, no labels</w:t>
      </w:r>
      <w:r>
        <w:t>.</w:t>
      </w:r>
    </w:p>
    <w:p w:rsidR="00DD6DC2" w:rsidRDefault="00FE5372" w:rsidP="00361FEC">
      <w:pPr>
        <w:pStyle w:val="LabStepScreenshot"/>
      </w:pPr>
      <w:r w:rsidRPr="00635602">
        <w:rPr>
          <w:rStyle w:val="LabStepScreenshotFrame"/>
        </w:rPr>
        <w:drawing>
          <wp:inline distT="0" distB="0" distL="0" distR="0" wp14:anchorId="7BE9FD41" wp14:editId="5AA5AF22">
            <wp:extent cx="4923130" cy="59999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3004" cy="599982"/>
                    </a:xfrm>
                    <a:prstGeom prst="rect">
                      <a:avLst/>
                    </a:prstGeom>
                    <a:noFill/>
                    <a:ln>
                      <a:noFill/>
                    </a:ln>
                  </pic:spPr>
                </pic:pic>
              </a:graphicData>
            </a:graphic>
          </wp:inline>
        </w:drawing>
      </w:r>
      <w:r w:rsidR="00DD6DC2">
        <w:t>,</w:t>
      </w:r>
    </w:p>
    <w:p w:rsidR="00FE5372" w:rsidRDefault="00FE5372" w:rsidP="00FE5372">
      <w:pPr>
        <w:pStyle w:val="LabStepNumbered"/>
      </w:pPr>
      <w:r>
        <w:t xml:space="preserve">Your Web Part should now appear </w:t>
      </w:r>
      <w:r w:rsidR="004046E7">
        <w:t xml:space="preserve">with a table </w:t>
      </w:r>
      <w:r>
        <w:t>like the one in the following screenshot.</w:t>
      </w:r>
    </w:p>
    <w:p w:rsidR="00361FEC" w:rsidRDefault="00FE5372" w:rsidP="00FE5372">
      <w:pPr>
        <w:pStyle w:val="LabStepScreenshot"/>
      </w:pPr>
      <w:r w:rsidRPr="00FE5372">
        <w:rPr>
          <w:rStyle w:val="LabStepScreenshotFrame"/>
        </w:rPr>
        <w:drawing>
          <wp:inline distT="0" distB="0" distL="0" distR="0" wp14:anchorId="213C833F" wp14:editId="2983BDD6">
            <wp:extent cx="3811219" cy="1588931"/>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1495" cy="1589046"/>
                    </a:xfrm>
                    <a:prstGeom prst="rect">
                      <a:avLst/>
                    </a:prstGeom>
                    <a:noFill/>
                    <a:ln>
                      <a:noFill/>
                    </a:ln>
                  </pic:spPr>
                </pic:pic>
              </a:graphicData>
            </a:graphic>
          </wp:inline>
        </w:drawing>
      </w:r>
    </w:p>
    <w:p w:rsidR="00635602" w:rsidRDefault="004046E7" w:rsidP="00635602">
      <w:pPr>
        <w:pStyle w:val="LabStepNumbered"/>
      </w:pPr>
      <w:r>
        <w:t xml:space="preserve">Now it is time to add an HTML </w:t>
      </w:r>
      <w:r w:rsidRPr="00E84902">
        <w:rPr>
          <w:b/>
        </w:rPr>
        <w:t>img</w:t>
      </w:r>
      <w:r>
        <w:t xml:space="preserve"> element to display the actual .jpg file for each photo. In order to do this you will </w:t>
      </w:r>
      <w:r w:rsidR="00E84902">
        <w:t>be required</w:t>
      </w:r>
      <w:r>
        <w:t xml:space="preserve"> to add customized XSL code behind the Web Part. Begin by locating the Customize XSLT drop down menu on the right-hand side of the Design tab. Drop down this menu and select the </w:t>
      </w:r>
      <w:r w:rsidRPr="004046E7">
        <w:rPr>
          <w:b/>
        </w:rPr>
        <w:t>Customize Entire View</w:t>
      </w:r>
      <w:r>
        <w:t xml:space="preserve"> menu command.</w:t>
      </w:r>
    </w:p>
    <w:p w:rsidR="00635602" w:rsidRPr="004046E7" w:rsidRDefault="004046E7" w:rsidP="004046E7">
      <w:pPr>
        <w:pStyle w:val="LabStepScreenshot"/>
      </w:pPr>
      <w:r>
        <w:rPr>
          <w:noProof/>
        </w:rPr>
        <w:drawing>
          <wp:inline distT="0" distB="0" distL="0" distR="0" wp14:anchorId="3E168C31" wp14:editId="020CF84A">
            <wp:extent cx="4820717" cy="588207"/>
            <wp:effectExtent l="0" t="0" r="0"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0862" cy="588225"/>
                    </a:xfrm>
                    <a:prstGeom prst="rect">
                      <a:avLst/>
                    </a:prstGeom>
                    <a:noFill/>
                    <a:ln>
                      <a:noFill/>
                    </a:ln>
                  </pic:spPr>
                </pic:pic>
              </a:graphicData>
            </a:graphic>
          </wp:inline>
        </w:drawing>
      </w:r>
    </w:p>
    <w:p w:rsidR="00635602" w:rsidRDefault="000151FA" w:rsidP="00635602">
      <w:pPr>
        <w:pStyle w:val="LabStepNumbered"/>
      </w:pPr>
      <w:r>
        <w:t xml:space="preserve">Now move the page in </w:t>
      </w:r>
      <w:r w:rsidRPr="000151FA">
        <w:rPr>
          <w:b/>
        </w:rPr>
        <w:t>Split</w:t>
      </w:r>
      <w:r>
        <w:t xml:space="preserve"> view </w:t>
      </w:r>
      <w:r w:rsidR="004046E7">
        <w:t xml:space="preserve">so you can see the code in Exercise04.aspx in addition to the visual layout of the page. If you scroll down, you should be able to see quite a bit of XSL code at the bottom of the page. Locate the </w:t>
      </w:r>
      <w:r w:rsidR="004046E7" w:rsidRPr="004046E7">
        <w:rPr>
          <w:b/>
        </w:rPr>
        <w:t>xsl:template</w:t>
      </w:r>
      <w:r w:rsidR="004046E7">
        <w:t xml:space="preserve"> element with a name of </w:t>
      </w:r>
      <w:r w:rsidR="004046E7" w:rsidRPr="004046E7">
        <w:rPr>
          <w:b/>
        </w:rPr>
        <w:t>FieldRef_Lookup_body.FileRef</w:t>
      </w:r>
      <w:r w:rsidR="004046E7">
        <w:t xml:space="preserve"> which should be around line 1125</w:t>
      </w:r>
      <w:r>
        <w:t>.</w:t>
      </w:r>
      <w:r w:rsidR="004046E7">
        <w:t xml:space="preserve"> Note that </w:t>
      </w:r>
      <w:r w:rsidR="004046E7" w:rsidRPr="004046E7">
        <w:rPr>
          <w:b/>
        </w:rPr>
        <w:t>FileRef</w:t>
      </w:r>
      <w:r w:rsidR="004046E7">
        <w:t xml:space="preserve"> is the underlying name for the </w:t>
      </w:r>
      <w:r w:rsidR="004046E7" w:rsidRPr="004046E7">
        <w:rPr>
          <w:b/>
        </w:rPr>
        <w:t>Name</w:t>
      </w:r>
      <w:r w:rsidR="004046E7">
        <w:t xml:space="preserve"> column.</w:t>
      </w:r>
    </w:p>
    <w:p w:rsidR="004046E7" w:rsidRDefault="004046E7" w:rsidP="004046E7">
      <w:pPr>
        <w:pStyle w:val="LabStepScreenshot"/>
      </w:pPr>
      <w:r w:rsidRPr="004046E7">
        <w:rPr>
          <w:rStyle w:val="LabStepScreenshotFrame"/>
        </w:rPr>
        <w:drawing>
          <wp:inline distT="0" distB="0" distL="0" distR="0" wp14:anchorId="469DE31C" wp14:editId="321E73CE">
            <wp:extent cx="4463296" cy="2011680"/>
            <wp:effectExtent l="0" t="0" r="0" b="762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2282" cy="2015730"/>
                    </a:xfrm>
                    <a:prstGeom prst="rect">
                      <a:avLst/>
                    </a:prstGeom>
                    <a:noFill/>
                    <a:ln>
                      <a:noFill/>
                    </a:ln>
                  </pic:spPr>
                </pic:pic>
              </a:graphicData>
            </a:graphic>
          </wp:inline>
        </w:drawing>
      </w:r>
    </w:p>
    <w:p w:rsidR="004046E7" w:rsidRDefault="002F10B3" w:rsidP="002F10B3">
      <w:pPr>
        <w:pStyle w:val="LabStepNumbered"/>
      </w:pPr>
      <w:r>
        <w:t xml:space="preserve">Place your cursor in the Code view window inside the </w:t>
      </w:r>
      <w:r w:rsidRPr="002F10B3">
        <w:rPr>
          <w:b/>
        </w:rPr>
        <w:t>xsl:template</w:t>
      </w:r>
      <w:r>
        <w:t xml:space="preserve"> element with the name of </w:t>
      </w:r>
      <w:r w:rsidRPr="002F10B3">
        <w:rPr>
          <w:b/>
        </w:rPr>
        <w:t>FieldRef_Lookup_body.FileRef</w:t>
      </w:r>
      <w:r>
        <w:t xml:space="preserve">. </w:t>
      </w:r>
    </w:p>
    <w:p w:rsidR="002F10B3" w:rsidRDefault="002F10B3" w:rsidP="002F10B3">
      <w:pPr>
        <w:pStyle w:val="LabStepCodeBlock"/>
      </w:pPr>
      <w:r>
        <w:t>&lt;xsl:template name="FieldRef_Lookup_body.FileRef" ddwrt:dvt_mode="body" ... &gt;</w:t>
      </w:r>
    </w:p>
    <w:p w:rsidR="002F10B3" w:rsidRDefault="002F10B3" w:rsidP="002F10B3">
      <w:pPr>
        <w:pStyle w:val="LabStepCodeBlock"/>
      </w:pPr>
      <w:r>
        <w:t xml:space="preserve">  &lt;xsl:param name="thisNode" select="."/&gt;</w:t>
      </w:r>
    </w:p>
    <w:p w:rsidR="002F10B3" w:rsidRDefault="002F10B3" w:rsidP="002F10B3">
      <w:pPr>
        <w:pStyle w:val="LabStepCodeBlock"/>
      </w:pPr>
      <w:r>
        <w:t xml:space="preserve">  &lt;xsl:value-of select="$thisNode/@*[name()=current()/@Name]"/&gt;</w:t>
      </w:r>
    </w:p>
    <w:p w:rsidR="002F10B3" w:rsidRDefault="002F10B3" w:rsidP="002F10B3">
      <w:pPr>
        <w:pStyle w:val="LabStepCodeBlock"/>
      </w:pPr>
      <w:r>
        <w:t>&lt;/xsl:template&gt;</w:t>
      </w:r>
    </w:p>
    <w:p w:rsidR="000151FA" w:rsidRDefault="002F10B3" w:rsidP="002F10B3">
      <w:pPr>
        <w:pStyle w:val="LabStepNumbered"/>
      </w:pPr>
      <w:r>
        <w:t xml:space="preserve">Add a new line after the xsl:param element. Inside the new line, add an HTML </w:t>
      </w:r>
      <w:r w:rsidRPr="002F10B3">
        <w:rPr>
          <w:b/>
        </w:rPr>
        <w:t>img</w:t>
      </w:r>
      <w:r>
        <w:t xml:space="preserve"> attribute. This </w:t>
      </w:r>
      <w:r>
        <w:rPr>
          <w:b/>
        </w:rPr>
        <w:t>img</w:t>
      </w:r>
      <w:r>
        <w:t xml:space="preserve"> element should contain an inner </w:t>
      </w:r>
      <w:r w:rsidRPr="00232B1B">
        <w:rPr>
          <w:b/>
        </w:rPr>
        <w:t>xsl:attribute</w:t>
      </w:r>
      <w:r>
        <w:t xml:space="preserve"> element to add the HTML </w:t>
      </w:r>
      <w:r w:rsidRPr="002F10B3">
        <w:rPr>
          <w:b/>
        </w:rPr>
        <w:t>src</w:t>
      </w:r>
      <w:r>
        <w:t xml:space="preserve"> attribute which contains </w:t>
      </w:r>
      <w:r w:rsidR="004A0385">
        <w:t xml:space="preserve">the </w:t>
      </w:r>
      <w:r>
        <w:t>path to the image file for the photo. You can use the existing xsl:value-of element to provide the value for the photo image file.</w:t>
      </w:r>
    </w:p>
    <w:p w:rsidR="002F10B3" w:rsidRPr="002F10B3" w:rsidRDefault="002F10B3" w:rsidP="002F10B3">
      <w:pPr>
        <w:pStyle w:val="LabStepCodeBlock"/>
        <w:rPr>
          <w:color w:val="7F7F7F" w:themeColor="text1" w:themeTint="80"/>
        </w:rPr>
      </w:pPr>
      <w:r w:rsidRPr="002F10B3">
        <w:rPr>
          <w:color w:val="7F7F7F" w:themeColor="text1" w:themeTint="80"/>
        </w:rPr>
        <w:t>&lt;xsl:template name="FieldRef_Lookup_body.FileRef" ddwrt:dvt_mode="body" ... &gt;</w:t>
      </w:r>
    </w:p>
    <w:p w:rsidR="002F10B3" w:rsidRPr="002F10B3" w:rsidRDefault="002F10B3" w:rsidP="002F10B3">
      <w:pPr>
        <w:pStyle w:val="LabStepCodeBlock"/>
        <w:rPr>
          <w:color w:val="7F7F7F" w:themeColor="text1" w:themeTint="80"/>
        </w:rPr>
      </w:pPr>
      <w:r w:rsidRPr="002F10B3">
        <w:rPr>
          <w:color w:val="7F7F7F" w:themeColor="text1" w:themeTint="80"/>
        </w:rPr>
        <w:t xml:space="preserve">  &lt;xsl:param name="thisNode" select="."/&gt;</w:t>
      </w:r>
    </w:p>
    <w:p w:rsidR="002F10B3" w:rsidRDefault="002F10B3" w:rsidP="002F10B3">
      <w:pPr>
        <w:pStyle w:val="LabStepCodeBlock"/>
      </w:pPr>
      <w:r>
        <w:t xml:space="preserve">  &lt;img&gt;</w:t>
      </w:r>
    </w:p>
    <w:p w:rsidR="002F10B3" w:rsidRDefault="002F10B3" w:rsidP="002F10B3">
      <w:pPr>
        <w:pStyle w:val="LabStepCodeBlock"/>
      </w:pPr>
      <w:r>
        <w:t xml:space="preserve">    &lt;xsl:attribute name="src"&gt;</w:t>
      </w:r>
    </w:p>
    <w:p w:rsidR="002F10B3" w:rsidRPr="002F10B3" w:rsidRDefault="002F10B3" w:rsidP="002F10B3">
      <w:pPr>
        <w:pStyle w:val="LabStepCodeBlock"/>
        <w:rPr>
          <w:color w:val="7F7F7F" w:themeColor="text1" w:themeTint="80"/>
        </w:rPr>
      </w:pPr>
      <w:r w:rsidRPr="002F10B3">
        <w:rPr>
          <w:color w:val="7F7F7F" w:themeColor="text1" w:themeTint="80"/>
        </w:rPr>
        <w:t xml:space="preserve">      &lt;xsl:value-of select="$thisNode/@*[name()=current()/@Name]"/&gt;</w:t>
      </w:r>
    </w:p>
    <w:p w:rsidR="002F10B3" w:rsidRDefault="002F10B3" w:rsidP="002F10B3">
      <w:pPr>
        <w:pStyle w:val="LabStepCodeBlock"/>
      </w:pPr>
      <w:r>
        <w:t xml:space="preserve">    &lt;/xsl:attribute&gt;</w:t>
      </w:r>
    </w:p>
    <w:p w:rsidR="002F10B3" w:rsidRDefault="002F10B3" w:rsidP="002F10B3">
      <w:pPr>
        <w:pStyle w:val="LabStepCodeBlock"/>
      </w:pPr>
      <w:r>
        <w:t xml:space="preserve">  &lt;/img&gt;</w:t>
      </w:r>
    </w:p>
    <w:p w:rsidR="002F10B3" w:rsidRDefault="002F10B3" w:rsidP="002F10B3">
      <w:pPr>
        <w:pStyle w:val="LabStepCodeBlock"/>
        <w:rPr>
          <w:color w:val="7F7F7F" w:themeColor="text1" w:themeTint="80"/>
        </w:rPr>
      </w:pPr>
      <w:r w:rsidRPr="002F10B3">
        <w:rPr>
          <w:color w:val="7F7F7F" w:themeColor="text1" w:themeTint="80"/>
        </w:rPr>
        <w:t>&lt;/xsl:template&gt;</w:t>
      </w:r>
    </w:p>
    <w:p w:rsidR="002F10B3" w:rsidRDefault="002F10B3" w:rsidP="002F10B3">
      <w:pPr>
        <w:pStyle w:val="LabStepNumbered"/>
      </w:pPr>
      <w:r>
        <w:t>After you have made this edit in the Code View window, press the {F5} key to push your changes into the Design View window. You</w:t>
      </w:r>
      <w:r w:rsidR="004A0385">
        <w:t>r</w:t>
      </w:r>
      <w:r>
        <w:t xml:space="preserve"> Web Part should now be showing the photo images.</w:t>
      </w:r>
    </w:p>
    <w:p w:rsidR="002F10B3" w:rsidRDefault="002F10B3" w:rsidP="002F10B3">
      <w:pPr>
        <w:pStyle w:val="LabStepScreenshot"/>
      </w:pPr>
      <w:r>
        <w:rPr>
          <w:noProof/>
        </w:rPr>
        <w:drawing>
          <wp:inline distT="0" distB="0" distL="0" distR="0" wp14:anchorId="554D6D04" wp14:editId="165C21B9">
            <wp:extent cx="4037990" cy="1845026"/>
            <wp:effectExtent l="0" t="0" r="635" b="317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8066" cy="1845061"/>
                    </a:xfrm>
                    <a:prstGeom prst="rect">
                      <a:avLst/>
                    </a:prstGeom>
                    <a:noFill/>
                    <a:ln>
                      <a:noFill/>
                    </a:ln>
                  </pic:spPr>
                </pic:pic>
              </a:graphicData>
            </a:graphic>
          </wp:inline>
        </w:drawing>
      </w:r>
    </w:p>
    <w:p w:rsidR="00DB1304" w:rsidRDefault="00DB1304" w:rsidP="00DB1304">
      <w:pPr>
        <w:pStyle w:val="LabStepNumbered"/>
      </w:pPr>
      <w:r>
        <w:t xml:space="preserve">The final step will be to remove the headings from the top of the Web Part that displays </w:t>
      </w:r>
      <w:r w:rsidRPr="00DB1304">
        <w:rPr>
          <w:b/>
        </w:rPr>
        <w:t>Title</w:t>
      </w:r>
      <w:r>
        <w:t xml:space="preserve"> and </w:t>
      </w:r>
      <w:r w:rsidRPr="00DB1304">
        <w:rPr>
          <w:b/>
        </w:rPr>
        <w:t>URL Path</w:t>
      </w:r>
      <w:r>
        <w:t xml:space="preserve">. In </w:t>
      </w:r>
      <w:r w:rsidRPr="00DB1304">
        <w:rPr>
          <w:b/>
        </w:rPr>
        <w:t>Design</w:t>
      </w:r>
      <w:r>
        <w:t xml:space="preserve"> view</w:t>
      </w:r>
      <w:r w:rsidR="004A0385">
        <w:t>,</w:t>
      </w:r>
      <w:r>
        <w:t xml:space="preserve"> select the row with these two headings. Right click the Title heading</w:t>
      </w:r>
      <w:r w:rsidR="004A0385">
        <w:t>.</w:t>
      </w:r>
    </w:p>
    <w:p w:rsidR="00DB1304" w:rsidRDefault="00DB1304" w:rsidP="00DB1304">
      <w:pPr>
        <w:pStyle w:val="LabStepScreenshot"/>
      </w:pPr>
      <w:r w:rsidRPr="00DB1304">
        <w:rPr>
          <w:rStyle w:val="LabStepScreenshotFrame"/>
        </w:rPr>
        <w:drawing>
          <wp:inline distT="0" distB="0" distL="0" distR="0" wp14:anchorId="678685EE" wp14:editId="2ECCDF7E">
            <wp:extent cx="3562502" cy="1715363"/>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411" cy="1715319"/>
                    </a:xfrm>
                    <a:prstGeom prst="rect">
                      <a:avLst/>
                    </a:prstGeom>
                    <a:noFill/>
                    <a:ln>
                      <a:noFill/>
                    </a:ln>
                  </pic:spPr>
                </pic:pic>
              </a:graphicData>
            </a:graphic>
          </wp:inline>
        </w:drawing>
      </w:r>
    </w:p>
    <w:p w:rsidR="00DB1304" w:rsidRDefault="00DB1304" w:rsidP="00DB1304">
      <w:pPr>
        <w:pStyle w:val="LabStepNumbered"/>
      </w:pPr>
      <w:r>
        <w:t>Press the Delete key to remove the heading row.</w:t>
      </w:r>
    </w:p>
    <w:p w:rsidR="00DB1304" w:rsidRDefault="00DB1304" w:rsidP="00DB1304">
      <w:pPr>
        <w:pStyle w:val="LabStepNumbered"/>
      </w:pPr>
      <w:r>
        <w:t>In SharePoint Designer, save your changes to Exercise04.aspx.</w:t>
      </w:r>
    </w:p>
    <w:p w:rsidR="00DB1304" w:rsidRDefault="00DB1304" w:rsidP="00DB1304">
      <w:pPr>
        <w:pStyle w:val="LabStepNumbered"/>
      </w:pPr>
      <w:r>
        <w:t>Return to browser and refresh Exercise04.aspx. The page should now look like this</w:t>
      </w:r>
      <w:r w:rsidR="004A0385">
        <w:t>:</w:t>
      </w:r>
    </w:p>
    <w:p w:rsidR="00DB1304" w:rsidRPr="0022761E" w:rsidRDefault="00DB1304" w:rsidP="00DB1304">
      <w:pPr>
        <w:pStyle w:val="LabStepScreenshot"/>
      </w:pPr>
      <w:r>
        <w:rPr>
          <w:noProof/>
        </w:rPr>
        <w:drawing>
          <wp:inline distT="0" distB="0" distL="0" distR="0" wp14:anchorId="04A6AB0F" wp14:editId="08FD2077">
            <wp:extent cx="4242816" cy="1739944"/>
            <wp:effectExtent l="0" t="0" r="571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42707" cy="1739899"/>
                    </a:xfrm>
                    <a:prstGeom prst="rect">
                      <a:avLst/>
                    </a:prstGeom>
                    <a:noFill/>
                    <a:ln>
                      <a:noFill/>
                    </a:ln>
                  </pic:spPr>
                </pic:pic>
              </a:graphicData>
            </a:graphic>
          </wp:inline>
        </w:drawing>
      </w:r>
    </w:p>
    <w:sectPr w:rsidR="00DB1304" w:rsidRPr="0022761E" w:rsidSect="00241F5E">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3A26" w:rsidRDefault="001C3A26" w:rsidP="002754DA">
      <w:pPr>
        <w:spacing w:before="0" w:after="0"/>
      </w:pPr>
      <w:r>
        <w:separator/>
      </w:r>
    </w:p>
  </w:endnote>
  <w:endnote w:type="continuationSeparator" w:id="0">
    <w:p w:rsidR="001C3A26" w:rsidRDefault="001C3A26"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3A26" w:rsidRDefault="001C3A26" w:rsidP="002754DA">
      <w:pPr>
        <w:spacing w:before="0" w:after="0"/>
      </w:pPr>
      <w:r>
        <w:separator/>
      </w:r>
    </w:p>
  </w:footnote>
  <w:footnote w:type="continuationSeparator" w:id="0">
    <w:p w:rsidR="001C3A26" w:rsidRDefault="001C3A26" w:rsidP="002754D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14101"/>
    <w:multiLevelType w:val="multilevel"/>
    <w:tmpl w:val="8B74414C"/>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start w:val="1"/>
      <w:numFmt w:val="decimal"/>
      <w:lvlText w:val="%4."/>
      <w:lvlJc w:val="left"/>
      <w:pPr>
        <w:ind w:left="2592" w:hanging="360"/>
      </w:pPr>
    </w:lvl>
    <w:lvl w:ilvl="4">
      <w:start w:val="1"/>
      <w:numFmt w:val="lowerLetter"/>
      <w:lvlText w:val="%5."/>
      <w:lvlJc w:val="left"/>
      <w:pPr>
        <w:ind w:left="3312" w:hanging="360"/>
      </w:pPr>
    </w:lvl>
    <w:lvl w:ilvl="5">
      <w:start w:val="1"/>
      <w:numFmt w:val="lowerRoman"/>
      <w:lvlText w:val="%6."/>
      <w:lvlJc w:val="right"/>
      <w:pPr>
        <w:ind w:left="4032" w:hanging="180"/>
      </w:pPr>
    </w:lvl>
    <w:lvl w:ilvl="6">
      <w:start w:val="1"/>
      <w:numFmt w:val="decimal"/>
      <w:lvlText w:val="%7."/>
      <w:lvlJc w:val="left"/>
      <w:pPr>
        <w:ind w:left="4752" w:hanging="360"/>
      </w:pPr>
    </w:lvl>
    <w:lvl w:ilvl="7">
      <w:start w:val="1"/>
      <w:numFmt w:val="lowerLetter"/>
      <w:lvlText w:val="%8."/>
      <w:lvlJc w:val="left"/>
      <w:pPr>
        <w:ind w:left="5472" w:hanging="360"/>
      </w:pPr>
    </w:lvl>
    <w:lvl w:ilvl="8">
      <w:start w:val="1"/>
      <w:numFmt w:val="lowerRoman"/>
      <w:lvlText w:val="%9."/>
      <w:lvlJc w:val="right"/>
      <w:pPr>
        <w:ind w:left="6192" w:hanging="180"/>
      </w:pPr>
    </w:lvl>
  </w:abstractNum>
  <w:abstractNum w:abstractNumId="1">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3">
    <w:nsid w:val="2946127D"/>
    <w:multiLevelType w:val="multilevel"/>
    <w:tmpl w:val="A70A9C82"/>
    <w:numStyleLink w:val="LabStepsTemplate"/>
  </w:abstractNum>
  <w:abstractNum w:abstractNumId="4">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nsid w:val="4C470FA4"/>
    <w:multiLevelType w:val="hybridMultilevel"/>
    <w:tmpl w:val="33B28030"/>
    <w:lvl w:ilvl="0" w:tplc="921834AE">
      <w:start w:val="1"/>
      <w:numFmt w:val="lowerLetter"/>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9">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0">
    <w:nsid w:val="579D792F"/>
    <w:multiLevelType w:val="multilevel"/>
    <w:tmpl w:val="8B74414C"/>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start w:val="1"/>
      <w:numFmt w:val="decimal"/>
      <w:lvlText w:val="%4."/>
      <w:lvlJc w:val="left"/>
      <w:pPr>
        <w:ind w:left="2592" w:hanging="360"/>
      </w:pPr>
    </w:lvl>
    <w:lvl w:ilvl="4">
      <w:start w:val="1"/>
      <w:numFmt w:val="lowerLetter"/>
      <w:lvlText w:val="%5."/>
      <w:lvlJc w:val="left"/>
      <w:pPr>
        <w:ind w:left="3312" w:hanging="360"/>
      </w:pPr>
    </w:lvl>
    <w:lvl w:ilvl="5">
      <w:start w:val="1"/>
      <w:numFmt w:val="lowerRoman"/>
      <w:lvlText w:val="%6."/>
      <w:lvlJc w:val="right"/>
      <w:pPr>
        <w:ind w:left="4032" w:hanging="180"/>
      </w:pPr>
    </w:lvl>
    <w:lvl w:ilvl="6">
      <w:start w:val="1"/>
      <w:numFmt w:val="decimal"/>
      <w:lvlText w:val="%7."/>
      <w:lvlJc w:val="left"/>
      <w:pPr>
        <w:ind w:left="4752" w:hanging="360"/>
      </w:pPr>
    </w:lvl>
    <w:lvl w:ilvl="7">
      <w:start w:val="1"/>
      <w:numFmt w:val="lowerLetter"/>
      <w:lvlText w:val="%8."/>
      <w:lvlJc w:val="left"/>
      <w:pPr>
        <w:ind w:left="5472" w:hanging="360"/>
      </w:pPr>
    </w:lvl>
    <w:lvl w:ilvl="8">
      <w:start w:val="1"/>
      <w:numFmt w:val="lowerRoman"/>
      <w:lvlText w:val="%9."/>
      <w:lvlJc w:val="right"/>
      <w:pPr>
        <w:ind w:left="6192" w:hanging="180"/>
      </w:pPr>
    </w:lvl>
  </w:abstractNum>
  <w:abstractNum w:abstractNumId="11">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75B44004"/>
    <w:multiLevelType w:val="multilevel"/>
    <w:tmpl w:val="7A64E8E4"/>
    <w:lvl w:ilvl="0">
      <w:start w:val="1"/>
      <w:numFmt w:val="decimal"/>
      <w:lvlRestart w:val="0"/>
      <w:pStyle w:val="LabStepNumbered"/>
      <w:lvlText w:val="%1."/>
      <w:lvlJc w:val="left"/>
      <w:pPr>
        <w:tabs>
          <w:tab w:val="num" w:pos="360"/>
        </w:tabs>
        <w:ind w:left="360" w:hanging="360"/>
      </w:pPr>
      <w:rPr>
        <w:sz w:val="20"/>
      </w:rPr>
    </w:lvl>
    <w:lvl w:ilvl="1">
      <w:start w:val="1"/>
      <w:numFmt w:val="lowerLetter"/>
      <w:pStyle w:val="LabStepLevel2Numbered"/>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7"/>
  </w:num>
  <w:num w:numId="2">
    <w:abstractNumId w:val="9"/>
  </w:num>
  <w:num w:numId="3">
    <w:abstractNumId w:val="8"/>
  </w:num>
  <w:num w:numId="4">
    <w:abstractNumId w:val="2"/>
  </w:num>
  <w:num w:numId="5">
    <w:abstractNumId w:val="4"/>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10"/>
  </w:num>
  <w:num w:numId="10">
    <w:abstractNumId w:val="0"/>
  </w:num>
  <w:num w:numId="11">
    <w:abstractNumId w:val="2"/>
  </w:num>
  <w:num w:numId="12">
    <w:abstractNumId w:val="2"/>
    <w:lvlOverride w:ilvl="0">
      <w:startOverride w:val="1"/>
    </w:lvlOverride>
  </w:num>
  <w:num w:numId="13">
    <w:abstractNumId w:val="11"/>
  </w:num>
  <w:num w:numId="14">
    <w:abstractNumId w:val="5"/>
  </w:num>
  <w:num w:numId="15">
    <w:abstractNumId w:val="3"/>
  </w:num>
  <w:num w:numId="16">
    <w:abstractNumId w:val="6"/>
  </w:num>
  <w:num w:numId="17">
    <w:abstractNumId w:val="1"/>
  </w:num>
  <w:num w:numId="18">
    <w:abstractNumId w:val="1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attachedTemplate r:id="rId1"/>
  <w:linkStyles/>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drawingGridHorizontalSpacing w:val="9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
  <w:rsids>
    <w:rsidRoot w:val="00283D43"/>
    <w:rsid w:val="00002196"/>
    <w:rsid w:val="00012AC2"/>
    <w:rsid w:val="000151FA"/>
    <w:rsid w:val="00021489"/>
    <w:rsid w:val="00024303"/>
    <w:rsid w:val="000243F6"/>
    <w:rsid w:val="00030FBC"/>
    <w:rsid w:val="00051385"/>
    <w:rsid w:val="0006082B"/>
    <w:rsid w:val="0007501A"/>
    <w:rsid w:val="00075BE6"/>
    <w:rsid w:val="000810CE"/>
    <w:rsid w:val="00082C8E"/>
    <w:rsid w:val="0009020D"/>
    <w:rsid w:val="00090E26"/>
    <w:rsid w:val="000A019A"/>
    <w:rsid w:val="000A0FB8"/>
    <w:rsid w:val="000A4D31"/>
    <w:rsid w:val="000A561E"/>
    <w:rsid w:val="000B4798"/>
    <w:rsid w:val="000C17B9"/>
    <w:rsid w:val="000C54C2"/>
    <w:rsid w:val="000D1CE4"/>
    <w:rsid w:val="000E4786"/>
    <w:rsid w:val="000F0437"/>
    <w:rsid w:val="000F23A7"/>
    <w:rsid w:val="000F5B3F"/>
    <w:rsid w:val="0011020C"/>
    <w:rsid w:val="00110EC0"/>
    <w:rsid w:val="001128F7"/>
    <w:rsid w:val="00123729"/>
    <w:rsid w:val="00123A37"/>
    <w:rsid w:val="00125F4E"/>
    <w:rsid w:val="00140317"/>
    <w:rsid w:val="00141688"/>
    <w:rsid w:val="00151E41"/>
    <w:rsid w:val="0015714F"/>
    <w:rsid w:val="00162568"/>
    <w:rsid w:val="0016348C"/>
    <w:rsid w:val="001657A8"/>
    <w:rsid w:val="0016603A"/>
    <w:rsid w:val="00166BA8"/>
    <w:rsid w:val="00175348"/>
    <w:rsid w:val="001760F5"/>
    <w:rsid w:val="00190D86"/>
    <w:rsid w:val="0019249E"/>
    <w:rsid w:val="001969F7"/>
    <w:rsid w:val="001A3C36"/>
    <w:rsid w:val="001A3F5D"/>
    <w:rsid w:val="001B176D"/>
    <w:rsid w:val="001B60FC"/>
    <w:rsid w:val="001C2975"/>
    <w:rsid w:val="001C3A26"/>
    <w:rsid w:val="001C3C48"/>
    <w:rsid w:val="001E5FC6"/>
    <w:rsid w:val="001E73CB"/>
    <w:rsid w:val="00203607"/>
    <w:rsid w:val="00204775"/>
    <w:rsid w:val="00207F56"/>
    <w:rsid w:val="002105C3"/>
    <w:rsid w:val="0021154E"/>
    <w:rsid w:val="00212A4F"/>
    <w:rsid w:val="00216298"/>
    <w:rsid w:val="002243BC"/>
    <w:rsid w:val="00226C32"/>
    <w:rsid w:val="0022761E"/>
    <w:rsid w:val="00231D57"/>
    <w:rsid w:val="00232B1B"/>
    <w:rsid w:val="00234111"/>
    <w:rsid w:val="002376C5"/>
    <w:rsid w:val="00241F5E"/>
    <w:rsid w:val="00243A3C"/>
    <w:rsid w:val="002646DD"/>
    <w:rsid w:val="00265968"/>
    <w:rsid w:val="00273F7D"/>
    <w:rsid w:val="002754DA"/>
    <w:rsid w:val="002820B9"/>
    <w:rsid w:val="00283D43"/>
    <w:rsid w:val="002C5CBE"/>
    <w:rsid w:val="002E035E"/>
    <w:rsid w:val="002E259F"/>
    <w:rsid w:val="002E3602"/>
    <w:rsid w:val="002E66B3"/>
    <w:rsid w:val="002F10B3"/>
    <w:rsid w:val="002F2748"/>
    <w:rsid w:val="0030388D"/>
    <w:rsid w:val="00307288"/>
    <w:rsid w:val="0031741B"/>
    <w:rsid w:val="00333042"/>
    <w:rsid w:val="00340D67"/>
    <w:rsid w:val="00361340"/>
    <w:rsid w:val="00361FEC"/>
    <w:rsid w:val="00364378"/>
    <w:rsid w:val="00367C9B"/>
    <w:rsid w:val="003A6D85"/>
    <w:rsid w:val="003B1609"/>
    <w:rsid w:val="003B509E"/>
    <w:rsid w:val="003B6B6E"/>
    <w:rsid w:val="003C2AF8"/>
    <w:rsid w:val="003C6F9B"/>
    <w:rsid w:val="003D4A36"/>
    <w:rsid w:val="003D513A"/>
    <w:rsid w:val="003E3149"/>
    <w:rsid w:val="003E53A5"/>
    <w:rsid w:val="003F2EDC"/>
    <w:rsid w:val="004046E7"/>
    <w:rsid w:val="00414108"/>
    <w:rsid w:val="00420D38"/>
    <w:rsid w:val="00427A68"/>
    <w:rsid w:val="00445241"/>
    <w:rsid w:val="00445F5C"/>
    <w:rsid w:val="00446B8D"/>
    <w:rsid w:val="00474799"/>
    <w:rsid w:val="00481358"/>
    <w:rsid w:val="004838B2"/>
    <w:rsid w:val="00490DFF"/>
    <w:rsid w:val="004A0385"/>
    <w:rsid w:val="004A7C45"/>
    <w:rsid w:val="004B75D9"/>
    <w:rsid w:val="004C7D6E"/>
    <w:rsid w:val="004D3A39"/>
    <w:rsid w:val="004D71F4"/>
    <w:rsid w:val="004E1CBF"/>
    <w:rsid w:val="004E3B42"/>
    <w:rsid w:val="004E45B9"/>
    <w:rsid w:val="004F1E4C"/>
    <w:rsid w:val="004F54BD"/>
    <w:rsid w:val="00504620"/>
    <w:rsid w:val="0050658A"/>
    <w:rsid w:val="0050746C"/>
    <w:rsid w:val="005106D7"/>
    <w:rsid w:val="00513EAD"/>
    <w:rsid w:val="0051400B"/>
    <w:rsid w:val="00515831"/>
    <w:rsid w:val="00515C63"/>
    <w:rsid w:val="00525F29"/>
    <w:rsid w:val="00536A2B"/>
    <w:rsid w:val="00536EA7"/>
    <w:rsid w:val="00537866"/>
    <w:rsid w:val="00540A9A"/>
    <w:rsid w:val="00551DFA"/>
    <w:rsid w:val="00560F81"/>
    <w:rsid w:val="005710D5"/>
    <w:rsid w:val="0057247C"/>
    <w:rsid w:val="00574574"/>
    <w:rsid w:val="00580480"/>
    <w:rsid w:val="0058673A"/>
    <w:rsid w:val="005969B3"/>
    <w:rsid w:val="005A0E17"/>
    <w:rsid w:val="005A3A17"/>
    <w:rsid w:val="005A3E02"/>
    <w:rsid w:val="005A4563"/>
    <w:rsid w:val="005A6D5F"/>
    <w:rsid w:val="005B6F90"/>
    <w:rsid w:val="005C03B9"/>
    <w:rsid w:val="005C1BF8"/>
    <w:rsid w:val="005D380A"/>
    <w:rsid w:val="005D3854"/>
    <w:rsid w:val="005E054A"/>
    <w:rsid w:val="005E0D54"/>
    <w:rsid w:val="005E79AF"/>
    <w:rsid w:val="00600DF6"/>
    <w:rsid w:val="006100C7"/>
    <w:rsid w:val="00620888"/>
    <w:rsid w:val="00625F0D"/>
    <w:rsid w:val="00626932"/>
    <w:rsid w:val="006316FA"/>
    <w:rsid w:val="0063362B"/>
    <w:rsid w:val="00635602"/>
    <w:rsid w:val="0063618B"/>
    <w:rsid w:val="00647639"/>
    <w:rsid w:val="00650ACD"/>
    <w:rsid w:val="00654F8F"/>
    <w:rsid w:val="0066042A"/>
    <w:rsid w:val="006649DB"/>
    <w:rsid w:val="00667328"/>
    <w:rsid w:val="00667B58"/>
    <w:rsid w:val="006722B2"/>
    <w:rsid w:val="0067282E"/>
    <w:rsid w:val="0067766A"/>
    <w:rsid w:val="0069092F"/>
    <w:rsid w:val="0069598A"/>
    <w:rsid w:val="006A020F"/>
    <w:rsid w:val="006A0F6A"/>
    <w:rsid w:val="006A105B"/>
    <w:rsid w:val="006A1BFE"/>
    <w:rsid w:val="006B07C3"/>
    <w:rsid w:val="006B25FA"/>
    <w:rsid w:val="006B6F43"/>
    <w:rsid w:val="006C0157"/>
    <w:rsid w:val="006C5C78"/>
    <w:rsid w:val="006E42B1"/>
    <w:rsid w:val="006E5188"/>
    <w:rsid w:val="006F13F6"/>
    <w:rsid w:val="006F64F9"/>
    <w:rsid w:val="0070089C"/>
    <w:rsid w:val="00703AB1"/>
    <w:rsid w:val="00711C05"/>
    <w:rsid w:val="007144D1"/>
    <w:rsid w:val="0072738D"/>
    <w:rsid w:val="00737FD5"/>
    <w:rsid w:val="00740261"/>
    <w:rsid w:val="00740358"/>
    <w:rsid w:val="007442CF"/>
    <w:rsid w:val="00744A7A"/>
    <w:rsid w:val="00747129"/>
    <w:rsid w:val="007508D6"/>
    <w:rsid w:val="007508E5"/>
    <w:rsid w:val="00754D76"/>
    <w:rsid w:val="00756C10"/>
    <w:rsid w:val="007600AD"/>
    <w:rsid w:val="0076162E"/>
    <w:rsid w:val="0076526D"/>
    <w:rsid w:val="00765D9A"/>
    <w:rsid w:val="00770735"/>
    <w:rsid w:val="00792FE6"/>
    <w:rsid w:val="007A2E8C"/>
    <w:rsid w:val="007A3D0E"/>
    <w:rsid w:val="007A6FDB"/>
    <w:rsid w:val="007A7B3A"/>
    <w:rsid w:val="007B63AE"/>
    <w:rsid w:val="007B648F"/>
    <w:rsid w:val="007C5EF6"/>
    <w:rsid w:val="007D1B5D"/>
    <w:rsid w:val="007D4AF1"/>
    <w:rsid w:val="007E240B"/>
    <w:rsid w:val="007F2CD4"/>
    <w:rsid w:val="007F37E8"/>
    <w:rsid w:val="0080252D"/>
    <w:rsid w:val="00812AF5"/>
    <w:rsid w:val="00826FF7"/>
    <w:rsid w:val="0082729D"/>
    <w:rsid w:val="0083029D"/>
    <w:rsid w:val="00830A82"/>
    <w:rsid w:val="00841F3B"/>
    <w:rsid w:val="00845FAD"/>
    <w:rsid w:val="00850EF2"/>
    <w:rsid w:val="008530CC"/>
    <w:rsid w:val="00856645"/>
    <w:rsid w:val="00865AE4"/>
    <w:rsid w:val="0086681C"/>
    <w:rsid w:val="008743F8"/>
    <w:rsid w:val="00880606"/>
    <w:rsid w:val="00892656"/>
    <w:rsid w:val="00893C82"/>
    <w:rsid w:val="008943B0"/>
    <w:rsid w:val="008A1B16"/>
    <w:rsid w:val="008A2BA0"/>
    <w:rsid w:val="008A350E"/>
    <w:rsid w:val="008A7318"/>
    <w:rsid w:val="008B4B7C"/>
    <w:rsid w:val="008B697B"/>
    <w:rsid w:val="008C1C05"/>
    <w:rsid w:val="008D054E"/>
    <w:rsid w:val="008D0899"/>
    <w:rsid w:val="008D261C"/>
    <w:rsid w:val="008D30B0"/>
    <w:rsid w:val="008D7F27"/>
    <w:rsid w:val="008E1CE8"/>
    <w:rsid w:val="008E3F36"/>
    <w:rsid w:val="00903B98"/>
    <w:rsid w:val="00915A59"/>
    <w:rsid w:val="0091656E"/>
    <w:rsid w:val="00925E86"/>
    <w:rsid w:val="00931080"/>
    <w:rsid w:val="00940952"/>
    <w:rsid w:val="009422EE"/>
    <w:rsid w:val="009423EC"/>
    <w:rsid w:val="00944282"/>
    <w:rsid w:val="0095110D"/>
    <w:rsid w:val="00951BD2"/>
    <w:rsid w:val="009537AB"/>
    <w:rsid w:val="0096384D"/>
    <w:rsid w:val="00964D6A"/>
    <w:rsid w:val="00964DF1"/>
    <w:rsid w:val="00965C23"/>
    <w:rsid w:val="009753EF"/>
    <w:rsid w:val="00990EBF"/>
    <w:rsid w:val="009A5818"/>
    <w:rsid w:val="009C016D"/>
    <w:rsid w:val="009C6E7B"/>
    <w:rsid w:val="009D168C"/>
    <w:rsid w:val="009D22E7"/>
    <w:rsid w:val="009E04F4"/>
    <w:rsid w:val="009E2AD2"/>
    <w:rsid w:val="009E7016"/>
    <w:rsid w:val="00A05D85"/>
    <w:rsid w:val="00A070BA"/>
    <w:rsid w:val="00A10074"/>
    <w:rsid w:val="00A10BF8"/>
    <w:rsid w:val="00A136DF"/>
    <w:rsid w:val="00A15C8C"/>
    <w:rsid w:val="00A2430F"/>
    <w:rsid w:val="00A25FC5"/>
    <w:rsid w:val="00A27676"/>
    <w:rsid w:val="00A3093C"/>
    <w:rsid w:val="00A30C18"/>
    <w:rsid w:val="00A36AE5"/>
    <w:rsid w:val="00A4394E"/>
    <w:rsid w:val="00A46E44"/>
    <w:rsid w:val="00A53017"/>
    <w:rsid w:val="00A5490F"/>
    <w:rsid w:val="00A55EA3"/>
    <w:rsid w:val="00A6472F"/>
    <w:rsid w:val="00A66755"/>
    <w:rsid w:val="00A73931"/>
    <w:rsid w:val="00A811F8"/>
    <w:rsid w:val="00A85ED2"/>
    <w:rsid w:val="00AA081D"/>
    <w:rsid w:val="00AA1C5E"/>
    <w:rsid w:val="00AC32F0"/>
    <w:rsid w:val="00AD012A"/>
    <w:rsid w:val="00AD2147"/>
    <w:rsid w:val="00AD3847"/>
    <w:rsid w:val="00AF0546"/>
    <w:rsid w:val="00AF4F9B"/>
    <w:rsid w:val="00B04598"/>
    <w:rsid w:val="00B16958"/>
    <w:rsid w:val="00B35C6B"/>
    <w:rsid w:val="00B410F6"/>
    <w:rsid w:val="00B511BA"/>
    <w:rsid w:val="00B56241"/>
    <w:rsid w:val="00B56C9C"/>
    <w:rsid w:val="00B60011"/>
    <w:rsid w:val="00B63EE4"/>
    <w:rsid w:val="00B7645C"/>
    <w:rsid w:val="00B80925"/>
    <w:rsid w:val="00B815CE"/>
    <w:rsid w:val="00B838CD"/>
    <w:rsid w:val="00B8428C"/>
    <w:rsid w:val="00B84304"/>
    <w:rsid w:val="00B963E1"/>
    <w:rsid w:val="00BA332D"/>
    <w:rsid w:val="00BB42DB"/>
    <w:rsid w:val="00BC1206"/>
    <w:rsid w:val="00BC22EE"/>
    <w:rsid w:val="00BC2C68"/>
    <w:rsid w:val="00BE20E7"/>
    <w:rsid w:val="00BE5EE7"/>
    <w:rsid w:val="00BF4AAD"/>
    <w:rsid w:val="00C30E56"/>
    <w:rsid w:val="00C3211E"/>
    <w:rsid w:val="00C33D09"/>
    <w:rsid w:val="00C34D0A"/>
    <w:rsid w:val="00C37A3E"/>
    <w:rsid w:val="00C44632"/>
    <w:rsid w:val="00C53882"/>
    <w:rsid w:val="00C62D6E"/>
    <w:rsid w:val="00C642C3"/>
    <w:rsid w:val="00C70683"/>
    <w:rsid w:val="00C765EE"/>
    <w:rsid w:val="00C80B2F"/>
    <w:rsid w:val="00C81CBC"/>
    <w:rsid w:val="00C847ED"/>
    <w:rsid w:val="00C9096A"/>
    <w:rsid w:val="00C92678"/>
    <w:rsid w:val="00C93E0C"/>
    <w:rsid w:val="00C97674"/>
    <w:rsid w:val="00CB7A9C"/>
    <w:rsid w:val="00CB7CC1"/>
    <w:rsid w:val="00CC1A7A"/>
    <w:rsid w:val="00CD0AD0"/>
    <w:rsid w:val="00CD10A1"/>
    <w:rsid w:val="00CD3699"/>
    <w:rsid w:val="00CE155F"/>
    <w:rsid w:val="00CF0D9B"/>
    <w:rsid w:val="00CF1F8E"/>
    <w:rsid w:val="00D057EA"/>
    <w:rsid w:val="00D12B10"/>
    <w:rsid w:val="00D1320B"/>
    <w:rsid w:val="00D15FEC"/>
    <w:rsid w:val="00D33840"/>
    <w:rsid w:val="00D3469C"/>
    <w:rsid w:val="00D50509"/>
    <w:rsid w:val="00D53291"/>
    <w:rsid w:val="00D56B22"/>
    <w:rsid w:val="00D6413D"/>
    <w:rsid w:val="00D64974"/>
    <w:rsid w:val="00D66469"/>
    <w:rsid w:val="00D774F0"/>
    <w:rsid w:val="00D8031B"/>
    <w:rsid w:val="00D84676"/>
    <w:rsid w:val="00D84A2F"/>
    <w:rsid w:val="00D8754C"/>
    <w:rsid w:val="00D92006"/>
    <w:rsid w:val="00D950CC"/>
    <w:rsid w:val="00D97000"/>
    <w:rsid w:val="00DA442B"/>
    <w:rsid w:val="00DA6D71"/>
    <w:rsid w:val="00DB1304"/>
    <w:rsid w:val="00DB6901"/>
    <w:rsid w:val="00DC2A0F"/>
    <w:rsid w:val="00DC2AFF"/>
    <w:rsid w:val="00DD1790"/>
    <w:rsid w:val="00DD40A9"/>
    <w:rsid w:val="00DD5F52"/>
    <w:rsid w:val="00DD6DC2"/>
    <w:rsid w:val="00DD7D6E"/>
    <w:rsid w:val="00DE51A5"/>
    <w:rsid w:val="00DE5625"/>
    <w:rsid w:val="00DE58D9"/>
    <w:rsid w:val="00DF0141"/>
    <w:rsid w:val="00DF0E38"/>
    <w:rsid w:val="00DF7495"/>
    <w:rsid w:val="00E056FD"/>
    <w:rsid w:val="00E07AF0"/>
    <w:rsid w:val="00E13222"/>
    <w:rsid w:val="00E132BC"/>
    <w:rsid w:val="00E15736"/>
    <w:rsid w:val="00E16C08"/>
    <w:rsid w:val="00E177CD"/>
    <w:rsid w:val="00E22CFC"/>
    <w:rsid w:val="00E338DA"/>
    <w:rsid w:val="00E36698"/>
    <w:rsid w:val="00E42402"/>
    <w:rsid w:val="00E45125"/>
    <w:rsid w:val="00E51A44"/>
    <w:rsid w:val="00E52656"/>
    <w:rsid w:val="00E57901"/>
    <w:rsid w:val="00E60B87"/>
    <w:rsid w:val="00E816DC"/>
    <w:rsid w:val="00E84902"/>
    <w:rsid w:val="00E85873"/>
    <w:rsid w:val="00E90829"/>
    <w:rsid w:val="00E9128E"/>
    <w:rsid w:val="00E95F93"/>
    <w:rsid w:val="00EA0CC6"/>
    <w:rsid w:val="00EB0E93"/>
    <w:rsid w:val="00EC02AD"/>
    <w:rsid w:val="00EC15A4"/>
    <w:rsid w:val="00ED1A11"/>
    <w:rsid w:val="00EE7A35"/>
    <w:rsid w:val="00EF0B37"/>
    <w:rsid w:val="00F00CC0"/>
    <w:rsid w:val="00F0650B"/>
    <w:rsid w:val="00F10C41"/>
    <w:rsid w:val="00F218A1"/>
    <w:rsid w:val="00F21A30"/>
    <w:rsid w:val="00F22470"/>
    <w:rsid w:val="00F276BD"/>
    <w:rsid w:val="00F34FD2"/>
    <w:rsid w:val="00F43BFB"/>
    <w:rsid w:val="00F5138E"/>
    <w:rsid w:val="00F577F9"/>
    <w:rsid w:val="00F62F1C"/>
    <w:rsid w:val="00F64CF9"/>
    <w:rsid w:val="00F72607"/>
    <w:rsid w:val="00F81057"/>
    <w:rsid w:val="00F84B8D"/>
    <w:rsid w:val="00F938D8"/>
    <w:rsid w:val="00FA3EB4"/>
    <w:rsid w:val="00FA5E15"/>
    <w:rsid w:val="00FB07B8"/>
    <w:rsid w:val="00FB3F0A"/>
    <w:rsid w:val="00FC00E1"/>
    <w:rsid w:val="00FC79BD"/>
    <w:rsid w:val="00FD1B1D"/>
    <w:rsid w:val="00FD1FA2"/>
    <w:rsid w:val="00FE0728"/>
    <w:rsid w:val="00FE5372"/>
    <w:rsid w:val="00FE7723"/>
    <w:rsid w:val="00FF3C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toc 1" w:uiPriority="39"/>
    <w:lsdException w:name="toc 2" w:uiPriority="39"/>
    <w:lsdException w:name="toc 3" w:uiPriority="39"/>
    <w:lsdException w:name="footnote text" w:uiPriority="99"/>
    <w:lsdException w:name="annotation text" w:uiPriority="99"/>
    <w:lsdException w:name="header" w:uiPriority="99"/>
    <w:lsdException w:name="footer" w:uiPriority="99"/>
    <w:lsdException w:name="annotation reference" w:uiPriority="99"/>
    <w:lsdException w:name="List Bullet" w:uiPriority="99"/>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1" w:uiPriority="99"/>
    <w:lsdException w:name="Balloon Text" w:uiPriority="99"/>
    <w:lsdException w:name="Table Grid" w:uiPriority="59"/>
    <w:lsdException w:name="No Spacing" w:uiPriority="1" w:qFormat="1"/>
    <w:lsdException w:name="List Paragraph" w:uiPriority="34" w:qFormat="1"/>
    <w:lsdException w:name="Light Shading Accent 4" w:uiPriority="60"/>
    <w:lsdException w:name="Light Shading Accent 5" w:uiPriority="60"/>
    <w:lsdException w:name="Book Title" w:uiPriority="33" w:qFormat="1"/>
    <w:lsdException w:name="TOC Heading" w:uiPriority="39" w:qFormat="1"/>
  </w:latentStyles>
  <w:style w:type="paragraph" w:default="1" w:styleId="Normal">
    <w:name w:val="Normal"/>
    <w:qFormat/>
    <w:rsid w:val="00241F5E"/>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241F5E"/>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rPr>
  </w:style>
  <w:style w:type="paragraph" w:styleId="Heading2">
    <w:name w:val="heading 2"/>
    <w:basedOn w:val="Normal"/>
    <w:next w:val="Normal"/>
    <w:link w:val="Heading2Char"/>
    <w:uiPriority w:val="9"/>
    <w:qFormat/>
    <w:rsid w:val="00241F5E"/>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241F5E"/>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241F5E"/>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241F5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241F5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41F5E"/>
  </w:style>
  <w:style w:type="character" w:customStyle="1" w:styleId="Heading1Char">
    <w:name w:val="Heading 1 Char"/>
    <w:basedOn w:val="DefaultParagraphFont"/>
    <w:link w:val="Heading1"/>
    <w:uiPriority w:val="9"/>
    <w:rsid w:val="00241F5E"/>
    <w:rPr>
      <w:rFonts w:ascii="Arial Black" w:hAnsi="Arial Black"/>
      <w:sz w:val="28"/>
      <w:shd w:val="clear" w:color="F2F2F2" w:themeColor="background1" w:themeShade="F2" w:fill="auto"/>
    </w:rPr>
  </w:style>
  <w:style w:type="character" w:customStyle="1" w:styleId="Heading2Char">
    <w:name w:val="Heading 2 Char"/>
    <w:basedOn w:val="DefaultParagraphFont"/>
    <w:link w:val="Heading2"/>
    <w:uiPriority w:val="9"/>
    <w:rsid w:val="00241F5E"/>
    <w:rPr>
      <w:rFonts w:ascii="Arial Black" w:hAnsi="Arial Black"/>
      <w:sz w:val="28"/>
    </w:rPr>
  </w:style>
  <w:style w:type="character" w:customStyle="1" w:styleId="Heading4Char">
    <w:name w:val="Heading 4 Char"/>
    <w:basedOn w:val="DefaultParagraphFont"/>
    <w:link w:val="Heading4"/>
    <w:uiPriority w:val="9"/>
    <w:rsid w:val="00241F5E"/>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241F5E"/>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241F5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1F5E"/>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241F5E"/>
    <w:pPr>
      <w:tabs>
        <w:tab w:val="right" w:leader="dot" w:pos="10786"/>
      </w:tabs>
      <w:spacing w:before="80" w:after="0"/>
      <w:ind w:left="144"/>
    </w:pPr>
    <w:rPr>
      <w:b/>
    </w:rPr>
  </w:style>
  <w:style w:type="paragraph" w:styleId="TOC2">
    <w:name w:val="toc 2"/>
    <w:basedOn w:val="Normal"/>
    <w:next w:val="Normal"/>
    <w:autoRedefine/>
    <w:uiPriority w:val="39"/>
    <w:unhideWhenUsed/>
    <w:rsid w:val="00241F5E"/>
    <w:pPr>
      <w:tabs>
        <w:tab w:val="right" w:leader="dot" w:pos="10790"/>
      </w:tabs>
      <w:spacing w:before="40" w:after="40"/>
      <w:ind w:left="288"/>
    </w:pPr>
    <w:rPr>
      <w:sz w:val="18"/>
    </w:rPr>
  </w:style>
  <w:style w:type="character" w:styleId="Hyperlink">
    <w:name w:val="Hyperlink"/>
    <w:basedOn w:val="DefaultParagraphFont"/>
    <w:uiPriority w:val="99"/>
    <w:unhideWhenUsed/>
    <w:rsid w:val="00241F5E"/>
    <w:rPr>
      <w:color w:val="0000FF" w:themeColor="hyperlink"/>
      <w:u w:val="single"/>
    </w:rPr>
  </w:style>
  <w:style w:type="character" w:styleId="BookTitle">
    <w:name w:val="Book Title"/>
    <w:basedOn w:val="DefaultParagraphFont"/>
    <w:uiPriority w:val="33"/>
    <w:qFormat/>
    <w:rsid w:val="00241F5E"/>
    <w:rPr>
      <w:b/>
      <w:bCs/>
      <w:smallCaps/>
      <w:spacing w:val="5"/>
      <w:sz w:val="48"/>
    </w:rPr>
  </w:style>
  <w:style w:type="paragraph" w:styleId="Title">
    <w:name w:val="Title"/>
    <w:basedOn w:val="Normal"/>
    <w:next w:val="Normal"/>
    <w:link w:val="TitleChar"/>
    <w:uiPriority w:val="10"/>
    <w:unhideWhenUsed/>
    <w:qFormat/>
    <w:rsid w:val="00241F5E"/>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241F5E"/>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241F5E"/>
    <w:pPr>
      <w:spacing w:after="0" w:line="240" w:lineRule="auto"/>
    </w:pPr>
    <w:rPr>
      <w:rFonts w:eastAsiaTheme="minorEastAsia"/>
    </w:rPr>
  </w:style>
  <w:style w:type="character" w:customStyle="1" w:styleId="NoSpacingChar">
    <w:name w:val="No Spacing Char"/>
    <w:basedOn w:val="DefaultParagraphFont"/>
    <w:link w:val="NoSpacing"/>
    <w:uiPriority w:val="1"/>
    <w:rsid w:val="00241F5E"/>
    <w:rPr>
      <w:rFonts w:eastAsiaTheme="minorEastAsia"/>
    </w:rPr>
  </w:style>
  <w:style w:type="paragraph" w:styleId="Header">
    <w:name w:val="header"/>
    <w:basedOn w:val="Normal"/>
    <w:link w:val="HeaderChar"/>
    <w:uiPriority w:val="99"/>
    <w:unhideWhenUsed/>
    <w:rsid w:val="00241F5E"/>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241F5E"/>
    <w:rPr>
      <w:rFonts w:ascii="Arial" w:hAnsi="Arial"/>
      <w:color w:val="292929"/>
      <w:sz w:val="16"/>
    </w:rPr>
  </w:style>
  <w:style w:type="paragraph" w:styleId="Footer">
    <w:name w:val="footer"/>
    <w:basedOn w:val="Normal"/>
    <w:link w:val="FooterChar"/>
    <w:uiPriority w:val="99"/>
    <w:unhideWhenUsed/>
    <w:rsid w:val="00241F5E"/>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241F5E"/>
    <w:rPr>
      <w:rFonts w:ascii="Arial" w:hAnsi="Arial"/>
      <w:color w:val="292929"/>
      <w:sz w:val="16"/>
    </w:rPr>
  </w:style>
  <w:style w:type="paragraph" w:customStyle="1" w:styleId="LabExercise">
    <w:name w:val="Lab Exercise"/>
    <w:basedOn w:val="Normal"/>
    <w:next w:val="Normal"/>
    <w:qFormat/>
    <w:rsid w:val="00241F5E"/>
    <w:pPr>
      <w:spacing w:before="0" w:after="200" w:line="276" w:lineRule="auto"/>
    </w:pPr>
    <w:rPr>
      <w:b/>
    </w:rPr>
  </w:style>
  <w:style w:type="paragraph" w:styleId="ListParagraph">
    <w:name w:val="List Paragraph"/>
    <w:basedOn w:val="Normal"/>
    <w:next w:val="Normal"/>
    <w:uiPriority w:val="34"/>
    <w:qFormat/>
    <w:rsid w:val="00241F5E"/>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241F5E"/>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241F5E"/>
    <w:rPr>
      <w:rFonts w:ascii="Lucida Console" w:hAnsi="Lucida Console" w:cs="Courier New"/>
      <w:b/>
      <w:spacing w:val="-6"/>
      <w:sz w:val="18"/>
    </w:rPr>
  </w:style>
  <w:style w:type="paragraph" w:customStyle="1" w:styleId="NumberedBullet">
    <w:name w:val="Numbered Bullet"/>
    <w:basedOn w:val="ListParagraph"/>
    <w:unhideWhenUsed/>
    <w:qFormat/>
    <w:rsid w:val="00241F5E"/>
    <w:pPr>
      <w:tabs>
        <w:tab w:val="left" w:pos="144"/>
      </w:tabs>
      <w:spacing w:before="80" w:after="40" w:line="240" w:lineRule="auto"/>
      <w:ind w:hanging="360"/>
      <w:contextualSpacing w:val="0"/>
    </w:pPr>
  </w:style>
  <w:style w:type="paragraph" w:customStyle="1" w:styleId="LabStepScreenshot">
    <w:name w:val="Lab Step Screenshot"/>
    <w:basedOn w:val="Normal"/>
    <w:qFormat/>
    <w:rsid w:val="00241F5E"/>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241F5E"/>
    <w:pPr>
      <w:spacing w:before="0" w:after="0"/>
    </w:pPr>
    <w:rPr>
      <w:szCs w:val="20"/>
    </w:rPr>
  </w:style>
  <w:style w:type="character" w:customStyle="1" w:styleId="FootnoteTextChar">
    <w:name w:val="Footnote Text Char"/>
    <w:basedOn w:val="DefaultParagraphFont"/>
    <w:link w:val="FootnoteText"/>
    <w:uiPriority w:val="99"/>
    <w:semiHidden/>
    <w:rsid w:val="00241F5E"/>
    <w:rPr>
      <w:rFonts w:ascii="Arial" w:hAnsi="Arial"/>
      <w:color w:val="262626" w:themeColor="text1" w:themeTint="D9"/>
      <w:sz w:val="20"/>
      <w:szCs w:val="20"/>
    </w:rPr>
  </w:style>
  <w:style w:type="table" w:styleId="LightShading-Accent4">
    <w:name w:val="Light Shading Accent 4"/>
    <w:basedOn w:val="TableNormal"/>
    <w:uiPriority w:val="60"/>
    <w:rsid w:val="00241F5E"/>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241F5E"/>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241F5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241F5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241F5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241F5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241F5E"/>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241F5E"/>
    <w:pPr>
      <w:tabs>
        <w:tab w:val="num" w:pos="360"/>
      </w:tabs>
      <w:ind w:left="360" w:hanging="360"/>
      <w:contextualSpacing/>
    </w:pPr>
  </w:style>
  <w:style w:type="character" w:customStyle="1" w:styleId="InLineUrl">
    <w:name w:val="InLineUrl"/>
    <w:basedOn w:val="DefaultParagraphFont"/>
    <w:uiPriority w:val="1"/>
    <w:qFormat/>
    <w:rsid w:val="00241F5E"/>
    <w:rPr>
      <w:rFonts w:ascii="Arial" w:hAnsi="Arial"/>
      <w:b/>
      <w:sz w:val="16"/>
    </w:rPr>
  </w:style>
  <w:style w:type="paragraph" w:customStyle="1" w:styleId="LabStepNumbered">
    <w:name w:val="Lab Step Numbered"/>
    <w:link w:val="LabStepNumberedChar"/>
    <w:qFormat/>
    <w:rsid w:val="00241F5E"/>
    <w:pPr>
      <w:numPr>
        <w:numId w:val="18"/>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241F5E"/>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241F5E"/>
    <w:pPr>
      <w:numPr>
        <w:ilvl w:val="1"/>
      </w:numPr>
    </w:pPr>
    <w:rPr>
      <w:sz w:val="16"/>
    </w:rPr>
  </w:style>
  <w:style w:type="paragraph" w:customStyle="1" w:styleId="LabStepLevel2NoBullet">
    <w:name w:val="Lab Step Level 2 No Bullet"/>
    <w:basedOn w:val="LabStepLevel2Numbered"/>
    <w:qFormat/>
    <w:rsid w:val="00241F5E"/>
    <w:pPr>
      <w:numPr>
        <w:numId w:val="0"/>
      </w:numPr>
      <w:spacing w:before="40"/>
      <w:ind w:left="720"/>
    </w:pPr>
  </w:style>
  <w:style w:type="character" w:customStyle="1" w:styleId="LabStepScreenshotFrame">
    <w:name w:val="Lab Step Screenshot Frame"/>
    <w:basedOn w:val="DefaultParagraphFont"/>
    <w:uiPriority w:val="1"/>
    <w:qFormat/>
    <w:rsid w:val="00241F5E"/>
    <w:rPr>
      <w:noProof/>
      <w:bdr w:val="single" w:sz="2" w:space="0" w:color="DDDDDD"/>
    </w:rPr>
  </w:style>
  <w:style w:type="paragraph" w:customStyle="1" w:styleId="LabExerciseCallout">
    <w:name w:val="Lab Exercise Callout"/>
    <w:basedOn w:val="LabExerciseText"/>
    <w:qFormat/>
    <w:rsid w:val="00241F5E"/>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241F5E"/>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241F5E"/>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241F5E"/>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241F5E"/>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241F5E"/>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241F5E"/>
    <w:rPr>
      <w:rFonts w:ascii="Arial" w:hAnsi="Arial"/>
      <w:b/>
      <w:iCs/>
      <w:sz w:val="16"/>
    </w:rPr>
  </w:style>
  <w:style w:type="character" w:customStyle="1" w:styleId="InlindeCode">
    <w:name w:val="InlindeCode"/>
    <w:basedOn w:val="DefaultParagraphFont"/>
    <w:uiPriority w:val="1"/>
    <w:qFormat/>
    <w:rsid w:val="00241F5E"/>
    <w:rPr>
      <w:rFonts w:ascii="Lucida Console" w:hAnsi="Lucida Console"/>
      <w:b/>
      <w:sz w:val="16"/>
    </w:rPr>
  </w:style>
  <w:style w:type="table" w:customStyle="1" w:styleId="LabStepTable">
    <w:name w:val="Lab Step Table"/>
    <w:basedOn w:val="TableGrid"/>
    <w:uiPriority w:val="99"/>
    <w:rsid w:val="00241F5E"/>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241F5E"/>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241F5E"/>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241F5E"/>
    <w:pPr>
      <w:ind w:left="1152"/>
    </w:pPr>
  </w:style>
  <w:style w:type="paragraph" w:customStyle="1" w:styleId="LabStepScreenshotLevel2">
    <w:name w:val="Lab Step Screenshot Level 2"/>
    <w:basedOn w:val="LabStepScreenshot"/>
    <w:qFormat/>
    <w:rsid w:val="00241F5E"/>
    <w:pPr>
      <w:ind w:left="1152"/>
    </w:pPr>
    <w:rPr>
      <w:noProof/>
    </w:rPr>
  </w:style>
  <w:style w:type="paragraph" w:customStyle="1" w:styleId="LabStepTableTextHeader">
    <w:name w:val="Lab Step Table Text Header"/>
    <w:basedOn w:val="LabStepTableText"/>
    <w:next w:val="LabStepTableText"/>
    <w:qFormat/>
    <w:rsid w:val="00241F5E"/>
    <w:rPr>
      <w:b/>
    </w:rPr>
  </w:style>
  <w:style w:type="paragraph" w:customStyle="1" w:styleId="LabStepTableParagraph">
    <w:name w:val="Lab Step Table Paragraph"/>
    <w:basedOn w:val="LabStepNumbered"/>
    <w:qFormat/>
    <w:rsid w:val="00241F5E"/>
    <w:pPr>
      <w:numPr>
        <w:numId w:val="0"/>
      </w:numPr>
    </w:pPr>
  </w:style>
  <w:style w:type="paragraph" w:styleId="TOCHeading">
    <w:name w:val="TOC Heading"/>
    <w:basedOn w:val="Heading1"/>
    <w:next w:val="Normal"/>
    <w:uiPriority w:val="39"/>
    <w:semiHidden/>
    <w:unhideWhenUsed/>
    <w:qFormat/>
    <w:rsid w:val="00241F5E"/>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241F5E"/>
    <w:pPr>
      <w:numPr>
        <w:numId w:val="5"/>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241F5E"/>
    <w:rPr>
      <w:sz w:val="16"/>
      <w:szCs w:val="16"/>
    </w:rPr>
  </w:style>
  <w:style w:type="paragraph" w:styleId="CommentText">
    <w:name w:val="annotation text"/>
    <w:basedOn w:val="Normal"/>
    <w:link w:val="CommentTextChar"/>
    <w:uiPriority w:val="99"/>
    <w:semiHidden/>
    <w:unhideWhenUsed/>
    <w:rsid w:val="00241F5E"/>
    <w:rPr>
      <w:szCs w:val="20"/>
    </w:rPr>
  </w:style>
  <w:style w:type="character" w:customStyle="1" w:styleId="CommentTextChar">
    <w:name w:val="Comment Text Char"/>
    <w:basedOn w:val="DefaultParagraphFont"/>
    <w:link w:val="CommentText"/>
    <w:uiPriority w:val="99"/>
    <w:semiHidden/>
    <w:rsid w:val="00241F5E"/>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241F5E"/>
    <w:rPr>
      <w:b/>
      <w:bCs/>
    </w:rPr>
  </w:style>
  <w:style w:type="character" w:customStyle="1" w:styleId="CommentSubjectChar">
    <w:name w:val="Comment Subject Char"/>
    <w:basedOn w:val="CommentTextChar"/>
    <w:link w:val="CommentSubject"/>
    <w:uiPriority w:val="99"/>
    <w:semiHidden/>
    <w:rsid w:val="00241F5E"/>
    <w:rPr>
      <w:rFonts w:ascii="Arial" w:hAnsi="Arial"/>
      <w:b/>
      <w:bCs/>
      <w:color w:val="262626" w:themeColor="text1" w:themeTint="D9"/>
      <w:sz w:val="20"/>
      <w:szCs w:val="20"/>
    </w:rPr>
  </w:style>
  <w:style w:type="paragraph" w:customStyle="1" w:styleId="ExerciseTitle">
    <w:name w:val="ExerciseTitle"/>
    <w:basedOn w:val="Normal"/>
    <w:rsid w:val="0067282E"/>
    <w:pPr>
      <w:spacing w:before="240" w:after="40" w:line="276" w:lineRule="auto"/>
      <w:ind w:left="144" w:hanging="144"/>
    </w:pPr>
    <w:rPr>
      <w:rFonts w:eastAsiaTheme="minorEastAsia" w:cs="Arial"/>
      <w:b/>
      <w:bCs/>
      <w:color w:val="404F21"/>
      <w:sz w:val="24"/>
      <w:szCs w:val="24"/>
    </w:rPr>
  </w:style>
  <w:style w:type="paragraph" w:customStyle="1" w:styleId="LabOverview">
    <w:name w:val="LabOverview"/>
    <w:basedOn w:val="Normal"/>
    <w:uiPriority w:val="99"/>
    <w:rsid w:val="0067282E"/>
    <w:pPr>
      <w:spacing w:before="80" w:after="40" w:line="276" w:lineRule="auto"/>
    </w:pPr>
    <w:rPr>
      <w:rFonts w:eastAsiaTheme="minorEastAsia" w:cs="Arial"/>
      <w:szCs w:val="18"/>
    </w:rPr>
  </w:style>
  <w:style w:type="paragraph" w:customStyle="1" w:styleId="LabOverviewStep">
    <w:name w:val="LabOverviewStep"/>
    <w:basedOn w:val="Normal"/>
    <w:uiPriority w:val="99"/>
    <w:rsid w:val="0067282E"/>
    <w:pPr>
      <w:spacing w:before="80" w:after="40"/>
      <w:ind w:left="432" w:hanging="288"/>
    </w:pPr>
    <w:rPr>
      <w:rFonts w:eastAsiaTheme="minorEastAsia" w:cs="Arial"/>
      <w:sz w:val="16"/>
      <w:szCs w:val="16"/>
    </w:rPr>
  </w:style>
  <w:style w:type="paragraph" w:customStyle="1" w:styleId="LabTitle">
    <w:name w:val="LabTitle"/>
    <w:basedOn w:val="Normal"/>
    <w:rsid w:val="0067282E"/>
    <w:pPr>
      <w:spacing w:before="40" w:after="240" w:line="276" w:lineRule="auto"/>
      <w:ind w:left="144" w:hanging="144"/>
    </w:pPr>
    <w:rPr>
      <w:rFonts w:eastAsiaTheme="minorEastAsia" w:cs="Arial"/>
      <w:b/>
      <w:bCs/>
      <w:color w:val="003300"/>
      <w:sz w:val="28"/>
      <w:szCs w:val="28"/>
    </w:rPr>
  </w:style>
  <w:style w:type="character" w:styleId="Strong">
    <w:name w:val="Strong"/>
    <w:basedOn w:val="DefaultParagraphFont"/>
    <w:uiPriority w:val="22"/>
    <w:qFormat/>
    <w:rsid w:val="00241F5E"/>
    <w:rPr>
      <w:b/>
      <w:bCs/>
    </w:rPr>
  </w:style>
  <w:style w:type="paragraph" w:styleId="NormalWeb">
    <w:name w:val="Normal (Web)"/>
    <w:basedOn w:val="Normal"/>
    <w:uiPriority w:val="99"/>
    <w:unhideWhenUsed/>
    <w:rsid w:val="00241F5E"/>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241F5E"/>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241F5E"/>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241F5E"/>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241F5E"/>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241F5E"/>
    <w:pPr>
      <w:spacing w:before="240"/>
      <w:ind w:left="720" w:right="720"/>
    </w:pPr>
    <w:rPr>
      <w:color w:val="1C1C1C"/>
    </w:rPr>
  </w:style>
  <w:style w:type="paragraph" w:customStyle="1" w:styleId="SlidesNotes">
    <w:name w:val="Slides Notes"/>
    <w:basedOn w:val="Normal"/>
    <w:qFormat/>
    <w:rsid w:val="00241F5E"/>
    <w:pPr>
      <w:spacing w:before="240"/>
    </w:pPr>
  </w:style>
  <w:style w:type="paragraph" w:customStyle="1" w:styleId="LegalHeader">
    <w:name w:val="Legal Header"/>
    <w:basedOn w:val="Normal"/>
    <w:qFormat/>
    <w:rsid w:val="00241F5E"/>
    <w:pPr>
      <w:spacing w:before="600"/>
    </w:pPr>
    <w:rPr>
      <w:b/>
      <w:color w:val="auto"/>
      <w:u w:val="single"/>
    </w:rPr>
  </w:style>
  <w:style w:type="paragraph" w:customStyle="1" w:styleId="LegalBody">
    <w:name w:val="Legal Body"/>
    <w:basedOn w:val="Normal"/>
    <w:qFormat/>
    <w:rsid w:val="00241F5E"/>
    <w:rPr>
      <w:sz w:val="18"/>
    </w:rPr>
  </w:style>
  <w:style w:type="paragraph" w:customStyle="1" w:styleId="CourseInfo">
    <w:name w:val="Course Info"/>
    <w:basedOn w:val="Normal"/>
    <w:qFormat/>
    <w:rsid w:val="00241F5E"/>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241F5E"/>
    <w:rPr>
      <w:rFonts w:ascii="Arial" w:hAnsi="Arial"/>
      <w:color w:val="262626" w:themeColor="text1" w:themeTint="D9"/>
      <w:sz w:val="18"/>
    </w:rPr>
  </w:style>
  <w:style w:type="paragraph" w:customStyle="1" w:styleId="Strong1">
    <w:name w:val="Strong1"/>
    <w:basedOn w:val="LabStepNumbered"/>
    <w:link w:val="strongChar"/>
    <w:qFormat/>
    <w:rsid w:val="00241F5E"/>
    <w:pPr>
      <w:numPr>
        <w:numId w:val="0"/>
      </w:numPr>
      <w:ind w:left="757" w:hanging="360"/>
    </w:pPr>
    <w:rPr>
      <w:b/>
    </w:rPr>
  </w:style>
  <w:style w:type="character" w:customStyle="1" w:styleId="strongChar">
    <w:name w:val="strong Char"/>
    <w:basedOn w:val="LabStepNumberedChar"/>
    <w:link w:val="Strong1"/>
    <w:rsid w:val="00241F5E"/>
    <w:rPr>
      <w:rFonts w:ascii="Arial" w:hAnsi="Arial"/>
      <w:b/>
      <w:color w:val="262626" w:themeColor="text1" w:themeTint="D9"/>
      <w:sz w:val="18"/>
    </w:rPr>
  </w:style>
  <w:style w:type="paragraph" w:customStyle="1" w:styleId="CourseCode">
    <w:name w:val="Course Code"/>
    <w:basedOn w:val="Normal"/>
    <w:qFormat/>
    <w:rsid w:val="00241F5E"/>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241F5E"/>
    <w:pPr>
      <w:tabs>
        <w:tab w:val="right" w:leader="dot" w:pos="10790"/>
      </w:tabs>
      <w:spacing w:before="40" w:after="0"/>
      <w:ind w:left="432"/>
    </w:pPr>
    <w:rPr>
      <w:sz w:val="16"/>
    </w:rPr>
  </w:style>
  <w:style w:type="numbering" w:customStyle="1" w:styleId="LabStepsTemplate">
    <w:name w:val="LabStepsTemplate"/>
    <w:uiPriority w:val="99"/>
    <w:rsid w:val="00241F5E"/>
    <w:pPr>
      <w:numPr>
        <w:numId w:val="14"/>
      </w:numPr>
    </w:pPr>
  </w:style>
  <w:style w:type="paragraph" w:customStyle="1" w:styleId="ModuleDescription">
    <w:name w:val="Module Description"/>
    <w:basedOn w:val="Normal"/>
    <w:qFormat/>
    <w:rsid w:val="00241F5E"/>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241F5E"/>
    <w:pPr>
      <w:jc w:val="center"/>
    </w:pPr>
  </w:style>
  <w:style w:type="paragraph" w:customStyle="1" w:styleId="TopicsCoveredItem">
    <w:name w:val="Topics Covered Item"/>
    <w:basedOn w:val="Normal"/>
    <w:qFormat/>
    <w:rsid w:val="00241F5E"/>
    <w:pPr>
      <w:numPr>
        <w:numId w:val="16"/>
      </w:numPr>
      <w:spacing w:before="0" w:after="0"/>
      <w:contextualSpacing/>
    </w:pPr>
  </w:style>
  <w:style w:type="paragraph" w:customStyle="1" w:styleId="ModuleIntroHeader">
    <w:name w:val="Module Intro Header"/>
    <w:basedOn w:val="Normal"/>
    <w:qFormat/>
    <w:rsid w:val="00241F5E"/>
    <w:pPr>
      <w:pBdr>
        <w:bottom w:val="single" w:sz="8" w:space="1" w:color="auto"/>
      </w:pBdr>
      <w:spacing w:before="360"/>
      <w:ind w:left="288"/>
    </w:pPr>
    <w:rPr>
      <w:b/>
      <w:sz w:val="24"/>
    </w:rPr>
  </w:style>
  <w:style w:type="paragraph" w:customStyle="1" w:styleId="ModuleAgendaItem">
    <w:name w:val="Module Agenda Item"/>
    <w:basedOn w:val="Normal"/>
    <w:qFormat/>
    <w:rsid w:val="00241F5E"/>
    <w:pPr>
      <w:spacing w:before="0" w:after="0"/>
      <w:ind w:left="360" w:hanging="360"/>
      <w:contextualSpacing/>
    </w:pPr>
    <w:rPr>
      <w:sz w:val="24"/>
    </w:rPr>
  </w:style>
  <w:style w:type="paragraph" w:customStyle="1" w:styleId="LabExerciseItem">
    <w:name w:val="Lab Exercise Item"/>
    <w:basedOn w:val="Normal"/>
    <w:next w:val="Normal"/>
    <w:qFormat/>
    <w:rsid w:val="00241F5E"/>
    <w:pPr>
      <w:spacing w:before="0" w:after="0"/>
      <w:ind w:left="36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2BA0"/>
    <w:pPr>
      <w:spacing w:before="120" w:after="120" w:line="240" w:lineRule="auto"/>
    </w:pPr>
    <w:rPr>
      <w:rFonts w:ascii="Verdana" w:hAnsi="Verdana"/>
      <w:sz w:val="18"/>
    </w:rPr>
  </w:style>
  <w:style w:type="paragraph" w:styleId="Heading1">
    <w:name w:val="heading 1"/>
    <w:basedOn w:val="Normal"/>
    <w:next w:val="Normal"/>
    <w:link w:val="Heading1Char"/>
    <w:uiPriority w:val="9"/>
    <w:qFormat/>
    <w:rsid w:val="00513EAD"/>
    <w:pPr>
      <w:pBdr>
        <w:bottom w:val="single" w:sz="4" w:space="1" w:color="000000" w:themeColor="text1"/>
      </w:pBdr>
      <w:outlineLvl w:val="0"/>
    </w:pPr>
    <w:rPr>
      <w:rFonts w:ascii="Arial Black" w:hAnsi="Arial Black"/>
      <w:sz w:val="28"/>
    </w:rPr>
  </w:style>
  <w:style w:type="paragraph" w:styleId="Heading2">
    <w:name w:val="heading 2"/>
    <w:basedOn w:val="Normal"/>
    <w:next w:val="Normal"/>
    <w:link w:val="Heading2Char"/>
    <w:uiPriority w:val="9"/>
    <w:qFormat/>
    <w:rsid w:val="00B04598"/>
    <w:pPr>
      <w:keepNext/>
      <w:pBdr>
        <w:bottom w:val="single" w:sz="2" w:space="1" w:color="969696"/>
      </w:pBdr>
      <w:spacing w:before="240"/>
      <w:outlineLvl w:val="1"/>
    </w:pPr>
    <w:rPr>
      <w:rFonts w:ascii="Arial Black" w:hAnsi="Arial Black"/>
      <w:color w:val="333333"/>
      <w:sz w:val="22"/>
    </w:rPr>
  </w:style>
  <w:style w:type="paragraph" w:styleId="Heading3">
    <w:name w:val="heading 3"/>
    <w:basedOn w:val="Normal"/>
    <w:next w:val="Normal"/>
    <w:link w:val="Heading3Char"/>
    <w:uiPriority w:val="9"/>
    <w:semiHidden/>
    <w:unhideWhenUsed/>
    <w:qFormat/>
    <w:rsid w:val="00711C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13F6"/>
    <w:pPr>
      <w:keepNext/>
      <w:keepLines/>
      <w:spacing w:before="200" w:after="0"/>
      <w:ind w:left="864" w:hanging="14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F13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EAD"/>
    <w:rPr>
      <w:rFonts w:ascii="Arial Black" w:hAnsi="Arial Black"/>
      <w:sz w:val="28"/>
    </w:rPr>
  </w:style>
  <w:style w:type="character" w:customStyle="1" w:styleId="Heading2Char">
    <w:name w:val="Heading 2 Char"/>
    <w:basedOn w:val="DefaultParagraphFont"/>
    <w:link w:val="Heading2"/>
    <w:uiPriority w:val="9"/>
    <w:rsid w:val="00B04598"/>
    <w:rPr>
      <w:rFonts w:ascii="Arial Black" w:hAnsi="Arial Black"/>
      <w:color w:val="333333"/>
    </w:rPr>
  </w:style>
  <w:style w:type="character" w:customStyle="1" w:styleId="Heading4Char">
    <w:name w:val="Heading 4 Char"/>
    <w:basedOn w:val="DefaultParagraphFont"/>
    <w:link w:val="Heading4"/>
    <w:uiPriority w:val="9"/>
    <w:rsid w:val="008D0899"/>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8D0899"/>
    <w:rPr>
      <w:rFonts w:asciiTheme="majorHAnsi" w:eastAsiaTheme="majorEastAsia" w:hAnsiTheme="majorHAnsi" w:cstheme="majorBidi"/>
      <w:color w:val="243F60" w:themeColor="accent1" w:themeShade="7F"/>
      <w:sz w:val="18"/>
    </w:rPr>
  </w:style>
  <w:style w:type="paragraph" w:styleId="BalloonText">
    <w:name w:val="Balloon Text"/>
    <w:basedOn w:val="Normal"/>
    <w:link w:val="BalloonTextChar"/>
    <w:uiPriority w:val="99"/>
    <w:semiHidden/>
    <w:unhideWhenUsed/>
    <w:rsid w:val="001B17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76D"/>
    <w:rPr>
      <w:rFonts w:ascii="Tahoma" w:hAnsi="Tahoma" w:cs="Tahoma"/>
      <w:sz w:val="16"/>
      <w:szCs w:val="16"/>
    </w:rPr>
  </w:style>
  <w:style w:type="paragraph" w:styleId="TOC1">
    <w:name w:val="toc 1"/>
    <w:basedOn w:val="Normal"/>
    <w:next w:val="Normal"/>
    <w:autoRedefine/>
    <w:uiPriority w:val="39"/>
    <w:unhideWhenUsed/>
    <w:rsid w:val="002376C5"/>
    <w:pPr>
      <w:tabs>
        <w:tab w:val="right" w:leader="dot" w:pos="9350"/>
      </w:tabs>
      <w:spacing w:before="80" w:after="20"/>
    </w:pPr>
    <w:rPr>
      <w:b/>
      <w:sz w:val="16"/>
    </w:rPr>
  </w:style>
  <w:style w:type="paragraph" w:styleId="TOC2">
    <w:name w:val="toc 2"/>
    <w:basedOn w:val="Normal"/>
    <w:next w:val="Normal"/>
    <w:autoRedefine/>
    <w:uiPriority w:val="39"/>
    <w:unhideWhenUsed/>
    <w:rsid w:val="002376C5"/>
    <w:pPr>
      <w:spacing w:before="0" w:after="20"/>
      <w:ind w:left="144"/>
    </w:pPr>
    <w:rPr>
      <w:sz w:val="14"/>
    </w:rPr>
  </w:style>
  <w:style w:type="character" w:styleId="Hyperlink">
    <w:name w:val="Hyperlink"/>
    <w:basedOn w:val="DefaultParagraphFont"/>
    <w:uiPriority w:val="99"/>
    <w:unhideWhenUsed/>
    <w:rsid w:val="001B176D"/>
    <w:rPr>
      <w:color w:val="0000FF" w:themeColor="hyperlink"/>
      <w:u w:val="single"/>
    </w:rPr>
  </w:style>
  <w:style w:type="character" w:styleId="BookTitle">
    <w:name w:val="Book Title"/>
    <w:basedOn w:val="DefaultParagraphFont"/>
    <w:uiPriority w:val="33"/>
    <w:qFormat/>
    <w:rsid w:val="001B176D"/>
    <w:rPr>
      <w:b/>
      <w:bCs/>
      <w:smallCaps/>
      <w:spacing w:val="5"/>
      <w:sz w:val="48"/>
    </w:rPr>
  </w:style>
  <w:style w:type="paragraph" w:styleId="Title">
    <w:name w:val="Title"/>
    <w:basedOn w:val="Normal"/>
    <w:next w:val="Normal"/>
    <w:link w:val="TitleChar"/>
    <w:uiPriority w:val="10"/>
    <w:unhideWhenUsed/>
    <w:qFormat/>
    <w:rsid w:val="0069598A"/>
    <w:pPr>
      <w:pBdr>
        <w:bottom w:val="single" w:sz="8" w:space="4" w:color="auto"/>
      </w:pBdr>
      <w:spacing w:before="0" w:after="240"/>
      <w:contextualSpacing/>
      <w:jc w:val="both"/>
    </w:pPr>
    <w:rPr>
      <w:rFonts w:ascii="Arial Black" w:eastAsiaTheme="majorEastAsia" w:hAnsi="Arial Black" w:cstheme="majorBidi"/>
      <w:spacing w:val="5"/>
      <w:kern w:val="28"/>
      <w:sz w:val="28"/>
      <w:szCs w:val="52"/>
    </w:rPr>
  </w:style>
  <w:style w:type="character" w:customStyle="1" w:styleId="TitleChar">
    <w:name w:val="Title Char"/>
    <w:basedOn w:val="DefaultParagraphFont"/>
    <w:link w:val="Title"/>
    <w:uiPriority w:val="10"/>
    <w:rsid w:val="0069598A"/>
    <w:rPr>
      <w:rFonts w:ascii="Arial Black" w:eastAsiaTheme="majorEastAsia" w:hAnsi="Arial Black" w:cstheme="majorBidi"/>
      <w:spacing w:val="5"/>
      <w:kern w:val="28"/>
      <w:sz w:val="28"/>
      <w:szCs w:val="52"/>
    </w:rPr>
  </w:style>
  <w:style w:type="paragraph" w:styleId="NoSpacing">
    <w:name w:val="No Spacing"/>
    <w:link w:val="NoSpacingChar"/>
    <w:uiPriority w:val="1"/>
    <w:qFormat/>
    <w:rsid w:val="002754DA"/>
    <w:pPr>
      <w:spacing w:after="0" w:line="240" w:lineRule="auto"/>
    </w:pPr>
    <w:rPr>
      <w:rFonts w:eastAsiaTheme="minorEastAsia"/>
    </w:rPr>
  </w:style>
  <w:style w:type="character" w:customStyle="1" w:styleId="NoSpacingChar">
    <w:name w:val="No Spacing Char"/>
    <w:basedOn w:val="DefaultParagraphFont"/>
    <w:link w:val="NoSpacing"/>
    <w:uiPriority w:val="1"/>
    <w:rsid w:val="002754DA"/>
    <w:rPr>
      <w:rFonts w:eastAsiaTheme="minorEastAsia"/>
    </w:rPr>
  </w:style>
  <w:style w:type="paragraph" w:styleId="Header">
    <w:name w:val="header"/>
    <w:basedOn w:val="Normal"/>
    <w:link w:val="HeaderChar"/>
    <w:uiPriority w:val="99"/>
    <w:unhideWhenUsed/>
    <w:rsid w:val="000E4786"/>
    <w:pPr>
      <w:tabs>
        <w:tab w:val="center" w:pos="4680"/>
        <w:tab w:val="right" w:pos="9360"/>
      </w:tabs>
      <w:spacing w:before="0" w:after="0"/>
    </w:pPr>
  </w:style>
  <w:style w:type="character" w:customStyle="1" w:styleId="HeaderChar">
    <w:name w:val="Header Char"/>
    <w:basedOn w:val="DefaultParagraphFont"/>
    <w:link w:val="Header"/>
    <w:uiPriority w:val="99"/>
    <w:rsid w:val="000E4786"/>
    <w:rPr>
      <w:rFonts w:ascii="Verdana" w:hAnsi="Verdana"/>
      <w:sz w:val="18"/>
    </w:rPr>
  </w:style>
  <w:style w:type="paragraph" w:styleId="Footer">
    <w:name w:val="footer"/>
    <w:basedOn w:val="Normal"/>
    <w:link w:val="FooterChar"/>
    <w:uiPriority w:val="99"/>
    <w:unhideWhenUsed/>
    <w:rsid w:val="00515C63"/>
    <w:pPr>
      <w:pBdr>
        <w:top w:val="single" w:sz="8" w:space="1" w:color="292929"/>
      </w:pBdr>
      <w:tabs>
        <w:tab w:val="center" w:pos="4680"/>
        <w:tab w:val="right" w:pos="9360"/>
      </w:tabs>
      <w:spacing w:before="40" w:after="0"/>
    </w:pPr>
    <w:rPr>
      <w:color w:val="292929"/>
      <w:sz w:val="14"/>
    </w:rPr>
  </w:style>
  <w:style w:type="character" w:customStyle="1" w:styleId="FooterChar">
    <w:name w:val="Footer Char"/>
    <w:basedOn w:val="DefaultParagraphFont"/>
    <w:link w:val="Footer"/>
    <w:uiPriority w:val="99"/>
    <w:rsid w:val="00515C63"/>
    <w:rPr>
      <w:rFonts w:ascii="Verdana" w:hAnsi="Verdana"/>
      <w:color w:val="292929"/>
      <w:sz w:val="14"/>
    </w:rPr>
  </w:style>
  <w:style w:type="paragraph" w:customStyle="1" w:styleId="LabExercise">
    <w:name w:val="Lab Exercise"/>
    <w:basedOn w:val="Normal"/>
    <w:next w:val="Normal"/>
    <w:qFormat/>
    <w:rsid w:val="00A66755"/>
    <w:pPr>
      <w:spacing w:before="0" w:after="200" w:line="276" w:lineRule="auto"/>
    </w:pPr>
    <w:rPr>
      <w:b/>
      <w:sz w:val="24"/>
    </w:rPr>
  </w:style>
  <w:style w:type="paragraph" w:styleId="ListParagraph">
    <w:name w:val="List Paragraph"/>
    <w:basedOn w:val="Normal"/>
    <w:uiPriority w:val="34"/>
    <w:qFormat/>
    <w:rsid w:val="00A66755"/>
    <w:pPr>
      <w:spacing w:before="0" w:after="200" w:line="276" w:lineRule="auto"/>
      <w:ind w:left="720"/>
      <w:contextualSpacing/>
    </w:pPr>
  </w:style>
  <w:style w:type="table" w:customStyle="1" w:styleId="LabExerciseStepTable">
    <w:name w:val="Lab Exercise Step Table"/>
    <w:basedOn w:val="TableNormal"/>
    <w:uiPriority w:val="99"/>
    <w:rsid w:val="006B6F43"/>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4394E"/>
    <w:rPr>
      <w:rFonts w:ascii="Lucida Console" w:hAnsi="Lucida Console" w:cs="Courier New"/>
      <w:b/>
      <w:spacing w:val="-6"/>
      <w:sz w:val="18"/>
    </w:rPr>
  </w:style>
  <w:style w:type="paragraph" w:customStyle="1" w:styleId="NumberedBullet">
    <w:name w:val="Numbered Bullet"/>
    <w:basedOn w:val="ListParagraph"/>
    <w:unhideWhenUsed/>
    <w:qFormat/>
    <w:rsid w:val="008C1C05"/>
    <w:pPr>
      <w:tabs>
        <w:tab w:val="left" w:pos="144"/>
      </w:tabs>
      <w:spacing w:before="80" w:after="40" w:line="240" w:lineRule="auto"/>
      <w:ind w:hanging="360"/>
      <w:contextualSpacing w:val="0"/>
    </w:pPr>
  </w:style>
  <w:style w:type="paragraph" w:customStyle="1" w:styleId="LabStepScreenshot">
    <w:name w:val="Lab Step Screenshot"/>
    <w:basedOn w:val="Normal"/>
    <w:qFormat/>
    <w:rsid w:val="00F64CF9"/>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8C1C05"/>
    <w:pPr>
      <w:spacing w:before="0" w:after="0"/>
    </w:pPr>
    <w:rPr>
      <w:sz w:val="20"/>
      <w:szCs w:val="20"/>
    </w:rPr>
  </w:style>
  <w:style w:type="character" w:customStyle="1" w:styleId="FootnoteTextChar">
    <w:name w:val="Footnote Text Char"/>
    <w:basedOn w:val="DefaultParagraphFont"/>
    <w:link w:val="FootnoteText"/>
    <w:uiPriority w:val="99"/>
    <w:semiHidden/>
    <w:rsid w:val="008C1C05"/>
    <w:rPr>
      <w:rFonts w:ascii="Verdana" w:hAnsi="Verdana"/>
      <w:sz w:val="20"/>
      <w:szCs w:val="20"/>
    </w:rPr>
  </w:style>
  <w:style w:type="table" w:styleId="LightShading-Accent4">
    <w:name w:val="Light Shading Accent 4"/>
    <w:basedOn w:val="TableNormal"/>
    <w:uiPriority w:val="60"/>
    <w:rsid w:val="008C1C0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96384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046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D08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208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2088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62088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20888"/>
    <w:pPr>
      <w:tabs>
        <w:tab w:val="num" w:pos="360"/>
      </w:tabs>
      <w:ind w:left="360" w:hanging="360"/>
      <w:contextualSpacing/>
    </w:pPr>
  </w:style>
  <w:style w:type="character" w:customStyle="1" w:styleId="InLineUrl">
    <w:name w:val="InLineUrl"/>
    <w:basedOn w:val="DefaultParagraphFont"/>
    <w:uiPriority w:val="1"/>
    <w:qFormat/>
    <w:rsid w:val="007442CF"/>
    <w:rPr>
      <w:rFonts w:ascii="Arial" w:hAnsi="Arial"/>
      <w:b/>
      <w:sz w:val="16"/>
    </w:rPr>
  </w:style>
  <w:style w:type="paragraph" w:customStyle="1" w:styleId="LabStepNumbered">
    <w:name w:val="Lab Step Numbered"/>
    <w:basedOn w:val="ListParagraph"/>
    <w:qFormat/>
    <w:rsid w:val="009422EE"/>
    <w:pPr>
      <w:spacing w:before="80" w:after="40" w:line="240" w:lineRule="auto"/>
      <w:ind w:left="432" w:hanging="360"/>
      <w:contextualSpacing w:val="0"/>
    </w:pPr>
  </w:style>
  <w:style w:type="paragraph" w:customStyle="1" w:styleId="LabStepCodeBlock">
    <w:name w:val="Lab Step Code Block"/>
    <w:basedOn w:val="Normal"/>
    <w:qFormat/>
    <w:rsid w:val="009E2AD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Normal"/>
    <w:qFormat/>
    <w:rsid w:val="006C0157"/>
    <w:pPr>
      <w:spacing w:before="80" w:after="40"/>
      <w:ind w:left="1008" w:hanging="432"/>
    </w:pPr>
    <w:rPr>
      <w:sz w:val="16"/>
    </w:rPr>
  </w:style>
  <w:style w:type="paragraph" w:customStyle="1" w:styleId="LabStepLevel2NoBullet">
    <w:name w:val="Lab Step Level 2 No Bullet"/>
    <w:basedOn w:val="LabStepLevel2Numbered"/>
    <w:qFormat/>
    <w:rsid w:val="0009020D"/>
    <w:pPr>
      <w:spacing w:before="40"/>
      <w:ind w:left="720" w:firstLine="0"/>
    </w:pPr>
  </w:style>
  <w:style w:type="character" w:customStyle="1" w:styleId="LabStepScreenshotFrame">
    <w:name w:val="Lab Step Screenshot Frame"/>
    <w:basedOn w:val="DefaultParagraphFont"/>
    <w:uiPriority w:val="1"/>
    <w:qFormat/>
    <w:rsid w:val="00990EBF"/>
    <w:rPr>
      <w:noProof/>
      <w:bdr w:val="single" w:sz="2" w:space="0" w:color="DDDDDD"/>
    </w:rPr>
  </w:style>
  <w:style w:type="paragraph" w:customStyle="1" w:styleId="LabExerciseCallout">
    <w:name w:val="Lab Exercise Callout"/>
    <w:basedOn w:val="LabExerciseText"/>
    <w:qFormat/>
    <w:rsid w:val="00711C0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830A82"/>
    <w:pPr>
      <w:pBdr>
        <w:top w:val="single" w:sz="2" w:space="4" w:color="808080"/>
        <w:left w:val="single" w:sz="2" w:space="3" w:color="808080"/>
        <w:bottom w:val="single" w:sz="2" w:space="4" w:color="808080"/>
        <w:right w:val="single" w:sz="2" w:space="3" w:color="808080"/>
      </w:pBdr>
      <w:shd w:val="pct65" w:color="EAEAEA" w:fill="auto"/>
      <w:spacing w:before="0"/>
      <w:ind w:left="72"/>
    </w:pPr>
    <w:rPr>
      <w:rFonts w:ascii="Arial" w:hAnsi="Arial"/>
      <w:sz w:val="16"/>
    </w:rPr>
  </w:style>
  <w:style w:type="paragraph" w:customStyle="1" w:styleId="LabSetup">
    <w:name w:val="Lab Setup"/>
    <w:basedOn w:val="Normal"/>
    <w:next w:val="Normal"/>
    <w:rsid w:val="00E056F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E95F93"/>
    <w:pPr>
      <w:numPr>
        <w:numId w:val="2"/>
      </w:numPr>
      <w:shd w:val="clear" w:color="auto" w:fill="FFFFFF" w:themeFill="background1"/>
      <w:tabs>
        <w:tab w:val="left" w:pos="216"/>
      </w:tabs>
      <w:spacing w:before="60" w:after="120" w:line="240" w:lineRule="exact"/>
      <w:ind w:left="216" w:hanging="144"/>
      <w:contextualSpacing/>
    </w:pPr>
    <w:rPr>
      <w:rFonts w:ascii="Arial" w:hAnsi="Arial"/>
      <w:color w:val="auto"/>
    </w:rPr>
  </w:style>
  <w:style w:type="table" w:customStyle="1" w:styleId="LabExerciseTable">
    <w:name w:val="Lab Exercise Table"/>
    <w:basedOn w:val="TableGrid1"/>
    <w:uiPriority w:val="99"/>
    <w:rsid w:val="006B6F43"/>
    <w:pPr>
      <w:spacing w:before="0" w:after="0" w:line="276" w:lineRule="auto"/>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B6F43"/>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55EA3"/>
    <w:rPr>
      <w:rFonts w:ascii="Arial" w:hAnsi="Arial"/>
      <w:b/>
      <w:iCs/>
      <w:sz w:val="16"/>
    </w:rPr>
  </w:style>
  <w:style w:type="character" w:customStyle="1" w:styleId="InlindeCode">
    <w:name w:val="InlindeCode"/>
    <w:basedOn w:val="DefaultParagraphFont"/>
    <w:uiPriority w:val="1"/>
    <w:qFormat/>
    <w:rsid w:val="00A55EA3"/>
    <w:rPr>
      <w:rFonts w:ascii="Lucida Console" w:hAnsi="Lucida Console"/>
      <w:b/>
      <w:sz w:val="16"/>
    </w:rPr>
  </w:style>
  <w:style w:type="table" w:customStyle="1" w:styleId="LabStepTable">
    <w:name w:val="Lab Step Table"/>
    <w:basedOn w:val="TableGrid"/>
    <w:uiPriority w:val="99"/>
    <w:rsid w:val="00AF4F9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422EE"/>
    <w:pPr>
      <w:tabs>
        <w:tab w:val="left" w:pos="288"/>
        <w:tab w:val="left" w:pos="576"/>
      </w:tabs>
      <w:spacing w:before="0" w:after="0"/>
    </w:pPr>
    <w:rPr>
      <w:sz w:val="14"/>
    </w:rPr>
  </w:style>
  <w:style w:type="character" w:customStyle="1" w:styleId="Heading3Char">
    <w:name w:val="Heading 3 Char"/>
    <w:basedOn w:val="DefaultParagraphFont"/>
    <w:link w:val="Heading3"/>
    <w:uiPriority w:val="9"/>
    <w:semiHidden/>
    <w:rsid w:val="00711C05"/>
    <w:rPr>
      <w:rFonts w:asciiTheme="majorHAnsi" w:eastAsiaTheme="majorEastAsia" w:hAnsiTheme="majorHAnsi" w:cstheme="majorBidi"/>
      <w:b/>
      <w:bCs/>
      <w:color w:val="4F81BD" w:themeColor="accent1"/>
      <w:sz w:val="18"/>
    </w:rPr>
  </w:style>
  <w:style w:type="paragraph" w:customStyle="1" w:styleId="LabStepCodeBlockLevel2">
    <w:name w:val="Lab Step Code Block Level 2"/>
    <w:basedOn w:val="LabStepCodeBlock"/>
    <w:qFormat/>
    <w:rsid w:val="00216298"/>
    <w:pPr>
      <w:ind w:left="1152"/>
    </w:pPr>
  </w:style>
  <w:style w:type="paragraph" w:customStyle="1" w:styleId="LabStepScreenshotLevel2">
    <w:name w:val="Lab Step Screenshot Level 2"/>
    <w:basedOn w:val="LabStepScreenshot"/>
    <w:qFormat/>
    <w:rsid w:val="00F276BD"/>
    <w:pPr>
      <w:ind w:left="1152"/>
    </w:pPr>
    <w:rPr>
      <w:noProof/>
    </w:rPr>
  </w:style>
  <w:style w:type="paragraph" w:customStyle="1" w:styleId="LabStepTableTextHeader">
    <w:name w:val="Lab Step Table Text Header"/>
    <w:basedOn w:val="LabStepTableText"/>
    <w:next w:val="LabStepTableText"/>
    <w:qFormat/>
    <w:rsid w:val="00AF4F9B"/>
    <w:rPr>
      <w:b/>
    </w:rPr>
  </w:style>
  <w:style w:type="paragraph" w:customStyle="1" w:styleId="LabStepTableParagraph">
    <w:name w:val="Lab Step Table Paragraph"/>
    <w:basedOn w:val="LabStepNumbered"/>
    <w:qFormat/>
    <w:rsid w:val="00E90829"/>
    <w:pPr>
      <w:ind w:left="0" w:firstLine="0"/>
    </w:pPr>
  </w:style>
  <w:style w:type="paragraph" w:styleId="TOCHeading">
    <w:name w:val="TOC Heading"/>
    <w:basedOn w:val="Heading1"/>
    <w:next w:val="Normal"/>
    <w:uiPriority w:val="39"/>
    <w:semiHidden/>
    <w:unhideWhenUsed/>
    <w:qFormat/>
    <w:rsid w:val="0069598A"/>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B410F6"/>
    <w:pPr>
      <w:tabs>
        <w:tab w:val="num" w:pos="720"/>
      </w:tabs>
      <w:spacing w:before="0" w:after="0" w:line="240" w:lineRule="exact"/>
      <w:ind w:left="720" w:hanging="720"/>
    </w:pPr>
    <w:rPr>
      <w:rFonts w:ascii="Arial" w:eastAsia="Times New Roman" w:hAnsi="Arial" w:cs="Arial"/>
      <w:sz w:val="20"/>
      <w:szCs w:val="24"/>
    </w:rPr>
  </w:style>
  <w:style w:type="character" w:styleId="CommentReference">
    <w:name w:val="annotation reference"/>
    <w:basedOn w:val="DefaultParagraphFont"/>
    <w:uiPriority w:val="99"/>
    <w:semiHidden/>
    <w:unhideWhenUsed/>
    <w:rsid w:val="0009020D"/>
    <w:rPr>
      <w:sz w:val="16"/>
      <w:szCs w:val="16"/>
    </w:rPr>
  </w:style>
  <w:style w:type="paragraph" w:styleId="CommentText">
    <w:name w:val="annotation text"/>
    <w:basedOn w:val="Normal"/>
    <w:link w:val="CommentTextChar"/>
    <w:uiPriority w:val="99"/>
    <w:semiHidden/>
    <w:unhideWhenUsed/>
    <w:rsid w:val="0009020D"/>
    <w:rPr>
      <w:sz w:val="20"/>
      <w:szCs w:val="20"/>
    </w:rPr>
  </w:style>
  <w:style w:type="character" w:customStyle="1" w:styleId="CommentTextChar">
    <w:name w:val="Comment Text Char"/>
    <w:basedOn w:val="DefaultParagraphFont"/>
    <w:link w:val="CommentText"/>
    <w:uiPriority w:val="99"/>
    <w:semiHidden/>
    <w:rsid w:val="000902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09020D"/>
    <w:rPr>
      <w:b/>
      <w:bCs/>
    </w:rPr>
  </w:style>
  <w:style w:type="character" w:customStyle="1" w:styleId="CommentSubjectChar">
    <w:name w:val="Comment Subject Char"/>
    <w:basedOn w:val="CommentTextChar"/>
    <w:link w:val="CommentSubject"/>
    <w:uiPriority w:val="99"/>
    <w:semiHidden/>
    <w:rsid w:val="0009020D"/>
    <w:rPr>
      <w:rFonts w:ascii="Verdana" w:hAnsi="Verdana"/>
      <w:b/>
      <w:bCs/>
      <w:sz w:val="20"/>
      <w:szCs w:val="20"/>
    </w:rPr>
  </w:style>
  <w:style w:type="paragraph" w:customStyle="1" w:styleId="ExerciseTitle">
    <w:name w:val="ExerciseTitle"/>
    <w:basedOn w:val="Normal"/>
    <w:rsid w:val="0067282E"/>
    <w:pPr>
      <w:spacing w:before="240" w:after="40" w:line="276" w:lineRule="auto"/>
      <w:ind w:left="144" w:hanging="144"/>
    </w:pPr>
    <w:rPr>
      <w:rFonts w:ascii="Arial" w:eastAsiaTheme="minorEastAsia" w:hAnsi="Arial" w:cs="Arial"/>
      <w:b/>
      <w:bCs/>
      <w:color w:val="404F21"/>
      <w:sz w:val="24"/>
      <w:szCs w:val="24"/>
    </w:rPr>
  </w:style>
  <w:style w:type="paragraph" w:customStyle="1" w:styleId="LabOverview">
    <w:name w:val="LabOverview"/>
    <w:basedOn w:val="Normal"/>
    <w:uiPriority w:val="99"/>
    <w:rsid w:val="0067282E"/>
    <w:pPr>
      <w:spacing w:before="80" w:after="40" w:line="276" w:lineRule="auto"/>
    </w:pPr>
    <w:rPr>
      <w:rFonts w:ascii="Arial" w:eastAsiaTheme="minorEastAsia" w:hAnsi="Arial" w:cs="Arial"/>
      <w:szCs w:val="18"/>
    </w:rPr>
  </w:style>
  <w:style w:type="paragraph" w:customStyle="1" w:styleId="LabOverviewStep">
    <w:name w:val="LabOverviewStep"/>
    <w:basedOn w:val="Normal"/>
    <w:uiPriority w:val="99"/>
    <w:rsid w:val="0067282E"/>
    <w:pPr>
      <w:spacing w:before="80" w:after="40"/>
      <w:ind w:left="432" w:hanging="288"/>
    </w:pPr>
    <w:rPr>
      <w:rFonts w:ascii="Arial" w:eastAsiaTheme="minorEastAsia" w:hAnsi="Arial" w:cs="Arial"/>
      <w:sz w:val="16"/>
      <w:szCs w:val="16"/>
    </w:rPr>
  </w:style>
  <w:style w:type="paragraph" w:customStyle="1" w:styleId="LabTitle">
    <w:name w:val="LabTitle"/>
    <w:basedOn w:val="Normal"/>
    <w:rsid w:val="0067282E"/>
    <w:pPr>
      <w:spacing w:before="40" w:after="240" w:line="276" w:lineRule="auto"/>
      <w:ind w:left="144" w:hanging="144"/>
    </w:pPr>
    <w:rPr>
      <w:rFonts w:ascii="Arial" w:eastAsiaTheme="minorEastAsia" w:hAnsi="Arial" w:cs="Arial"/>
      <w:b/>
      <w:bCs/>
      <w:color w:val="003300"/>
      <w:sz w:val="28"/>
      <w:szCs w:val="28"/>
    </w:rPr>
  </w:style>
  <w:style w:type="numbering" w:customStyle="1" w:styleId="Strong">
    <w:name w:val="LabStepsTemplate"/>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023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image" Target="media/image39.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E:\Apollo\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AB6859F51FCC4180DBCE35E89F6A4C" ma:contentTypeVersion="0" ma:contentTypeDescription="Create a new document." ma:contentTypeScope="" ma:versionID="60036756f008a77da1b48a2759cc0915">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17866B-1142-4F5C-BCB5-CFF5D917E948}"/>
</file>

<file path=customXml/itemProps2.xml><?xml version="1.0" encoding="utf-8"?>
<ds:datastoreItem xmlns:ds="http://schemas.openxmlformats.org/officeDocument/2006/customXml" ds:itemID="{4AB4F019-59F6-4F32-9A99-4D00AA33EAC5}"/>
</file>

<file path=customXml/itemProps3.xml><?xml version="1.0" encoding="utf-8"?>
<ds:datastoreItem xmlns:ds="http://schemas.openxmlformats.org/officeDocument/2006/customXml" ds:itemID="{39316EDB-49BA-4480-A4CC-06A2F75E0759}"/>
</file>

<file path=customXml/itemProps4.xml><?xml version="1.0" encoding="utf-8"?>
<ds:datastoreItem xmlns:ds="http://schemas.openxmlformats.org/officeDocument/2006/customXml" ds:itemID="{26E11BDE-7E31-4B78-8494-AC3EF47CDCC3}"/>
</file>

<file path=customXml/itemProps5.xml><?xml version="1.0" encoding="utf-8"?>
<ds:datastoreItem xmlns:ds="http://schemas.openxmlformats.org/officeDocument/2006/customXml" ds:itemID="{0BC76906-3A40-4EBF-9ECF-F59B8E0752C1}"/>
</file>

<file path=docProps/app.xml><?xml version="1.0" encoding="utf-8"?>
<Properties xmlns="http://schemas.openxmlformats.org/officeDocument/2006/extended-properties" xmlns:vt="http://schemas.openxmlformats.org/officeDocument/2006/docPropsVTypes">
  <Template>CptCourseManual.dotx</Template>
  <TotalTime>53</TotalTime>
  <Pages>11</Pages>
  <Words>3405</Words>
  <Characters>19414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22774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Ted Pattison</dc:creator>
  <cp:lastModifiedBy>Windows User</cp:lastModifiedBy>
  <cp:revision>15</cp:revision>
  <cp:lastPrinted>2011-07-01T02:58:00Z</cp:lastPrinted>
  <dcterms:created xsi:type="dcterms:W3CDTF">2011-07-01T22:22:00Z</dcterms:created>
  <dcterms:modified xsi:type="dcterms:W3CDTF">2012-02-18T11:33:00Z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0x010100D1AB6859F51FCC4180DBCE35E89F6A4C</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