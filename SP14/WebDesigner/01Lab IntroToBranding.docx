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FD1B1D" w:rsidP="00B01AE1">
      <w:pPr>
        <w:pStyle w:val="Heading2"/>
      </w:pPr>
      <w:bookmarkStart w:id="0" w:name="_Toc225684684"/>
      <w:bookmarkStart w:id="1" w:name="_Toc236505645"/>
      <w:bookmarkStart w:id="2" w:name="_Toc225684689"/>
      <w:bookmarkStart w:id="3" w:name="_GoBack"/>
      <w:bookmarkEnd w:id="3"/>
      <w:r>
        <w:t>Getting S</w:t>
      </w:r>
      <w:r w:rsidRPr="00F10C41">
        <w:t xml:space="preserve">tarted with </w:t>
      </w:r>
      <w:r w:rsidR="00283D43">
        <w:t xml:space="preserve">Branding in </w:t>
      </w:r>
      <w:r w:rsidRPr="00F10C41">
        <w:t xml:space="preserve">SharePoint </w:t>
      </w:r>
      <w:r>
        <w:t>2010</w:t>
      </w:r>
      <w:bookmarkEnd w:id="0"/>
      <w:bookmarkEnd w:id="1"/>
    </w:p>
    <w:p w:rsidR="00FD1B1D" w:rsidRDefault="00FD1B1D" w:rsidP="00FD1B1D">
      <w:pPr>
        <w:pStyle w:val="LabExerciseText"/>
      </w:pPr>
      <w:r w:rsidRPr="00E056FD">
        <w:rPr>
          <w:b/>
        </w:rPr>
        <w:t>Lab Time</w:t>
      </w:r>
      <w:r w:rsidRPr="00E056FD">
        <w:t xml:space="preserve">: </w:t>
      </w:r>
      <w:r w:rsidR="0020199B">
        <w:t>30</w:t>
      </w:r>
      <w:r w:rsidRPr="00E056FD">
        <w:t xml:space="preserve"> minutes</w:t>
      </w:r>
      <w:r>
        <w:t xml:space="preserve"> </w:t>
      </w:r>
    </w:p>
    <w:p w:rsidR="00FD1B1D" w:rsidRDefault="00FD1B1D" w:rsidP="00B01AE1">
      <w:pPr>
        <w:pStyle w:val="Heading3"/>
      </w:pPr>
      <w:bookmarkStart w:id="4" w:name="_Toc225684685"/>
      <w:bookmarkStart w:id="5" w:name="_Toc236505646"/>
      <w:r w:rsidRPr="00FC79BD">
        <w:t xml:space="preserve">Exercise 1: </w:t>
      </w:r>
      <w:bookmarkEnd w:id="4"/>
      <w:bookmarkEnd w:id="5"/>
      <w:r w:rsidR="00FC0DDF">
        <w:t>Connect to the Collaboration Site Collection</w:t>
      </w:r>
      <w:r w:rsidR="00E912A3">
        <w:t xml:space="preserve"> </w:t>
      </w:r>
    </w:p>
    <w:p w:rsidR="00FD1B1D" w:rsidRDefault="00FD1B1D" w:rsidP="00FD1B1D">
      <w:pPr>
        <w:pStyle w:val="LabExerciseCallout"/>
      </w:pPr>
      <w:r w:rsidRPr="00AB0146">
        <w:t xml:space="preserve">In this exercise you will </w:t>
      </w:r>
      <w:r w:rsidR="00FC0DDF">
        <w:t xml:space="preserve">access the Collaboration Site Collection in the browser </w:t>
      </w:r>
      <w:r w:rsidR="0059042D">
        <w:t>to</w:t>
      </w:r>
      <w:r w:rsidR="00FC0DDF">
        <w:t xml:space="preserve"> ensure you can access the sites where you will work on your lab exercises.</w:t>
      </w:r>
    </w:p>
    <w:p w:rsidR="00DF29C8" w:rsidRPr="00DF29C8" w:rsidRDefault="009F406C" w:rsidP="003C5C37">
      <w:pPr>
        <w:pStyle w:val="LabStepNumbered"/>
        <w:numPr>
          <w:ilvl w:val="0"/>
          <w:numId w:val="10"/>
        </w:numPr>
      </w:pPr>
      <w:r>
        <w:t>Us</w:t>
      </w:r>
      <w:r w:rsidR="0036788D">
        <w:t>e</w:t>
      </w:r>
      <w:r>
        <w:t xml:space="preserve"> </w:t>
      </w:r>
      <w:r w:rsidR="0059042D">
        <w:t xml:space="preserve">the browser to </w:t>
      </w:r>
      <w:r>
        <w:t>n</w:t>
      </w:r>
      <w:r w:rsidR="00385AA1">
        <w:t>avigate to</w:t>
      </w:r>
      <w:r w:rsidR="00DF29C8">
        <w:t xml:space="preserve"> the Collaboration Site Collection using the URL that was provided to you. Throughout these lab exercises</w:t>
      </w:r>
      <w:r w:rsidR="0036788D">
        <w:t>,</w:t>
      </w:r>
      <w:r w:rsidR="00DF29C8">
        <w:t xml:space="preserve"> </w:t>
      </w:r>
      <w:r>
        <w:t xml:space="preserve">the student manual </w:t>
      </w:r>
      <w:r w:rsidR="00DF29C8">
        <w:t xml:space="preserve">will refer to this URL as </w:t>
      </w:r>
      <w:r w:rsidR="00DF29C8" w:rsidRPr="003C5C37">
        <w:rPr>
          <w:b/>
          <w:sz w:val="16"/>
        </w:rPr>
        <w:t>http://</w:t>
      </w:r>
      <w:r w:rsidR="0051564C" w:rsidRPr="003C5C37">
        <w:rPr>
          <w:b/>
          <w:sz w:val="16"/>
        </w:rPr>
        <w:t>[[COLLAB-</w:t>
      </w:r>
      <w:r w:rsidR="00DF29C8" w:rsidRPr="003C5C37">
        <w:rPr>
          <w:b/>
          <w:sz w:val="16"/>
        </w:rPr>
        <w:t>SITE]]</w:t>
      </w:r>
      <w:r w:rsidR="00DF29C8">
        <w:t>. However, the URL that you will use is unique to you and will look something like this</w:t>
      </w:r>
      <w:r w:rsidR="0036788D">
        <w:t>:</w:t>
      </w:r>
    </w:p>
    <w:p w:rsidR="00DF29C8" w:rsidRPr="00DF29C8" w:rsidRDefault="00DF29C8" w:rsidP="00DF29C8">
      <w:pPr>
        <w:pStyle w:val="LabStepCodeBlock"/>
      </w:pPr>
      <w:r w:rsidRPr="00DF29C8">
        <w:t>http://studentlabs.criticalpathtraining.com/sites/11062725-0COLLAB-BD9B6</w:t>
      </w:r>
    </w:p>
    <w:p w:rsidR="00310BD9" w:rsidRDefault="00DF29C8" w:rsidP="009F406C">
      <w:pPr>
        <w:pStyle w:val="LabStepNumbered"/>
      </w:pPr>
      <w:r>
        <w:t xml:space="preserve">Once you navigate to the Collaboration Site Collection you will be prompted for login credentials. Enter the domain name and account name that </w:t>
      </w:r>
      <w:r w:rsidR="0036788D">
        <w:t xml:space="preserve">was </w:t>
      </w:r>
      <w:r>
        <w:t xml:space="preserve">supplied to you </w:t>
      </w:r>
      <w:r w:rsidR="0036788D">
        <w:t xml:space="preserve">by </w:t>
      </w:r>
      <w:r>
        <w:t xml:space="preserve">the site collection administrator.  </w:t>
      </w:r>
      <w:r w:rsidR="00310BD9">
        <w:t xml:space="preserve">Throughout these lab exercises we will refer to </w:t>
      </w:r>
      <w:r w:rsidR="0036788D">
        <w:t xml:space="preserve">your </w:t>
      </w:r>
      <w:r w:rsidR="00310BD9">
        <w:t xml:space="preserve">account name as </w:t>
      </w:r>
      <w:r w:rsidR="00310BD9" w:rsidRPr="0051564C">
        <w:rPr>
          <w:b/>
          <w:sz w:val="16"/>
        </w:rPr>
        <w:t>[[AD_DOMAIN]]\</w:t>
      </w:r>
      <w:r w:rsidR="0051564C" w:rsidRPr="0051564C">
        <w:rPr>
          <w:b/>
          <w:sz w:val="16"/>
        </w:rPr>
        <w:t>[[USER</w:t>
      </w:r>
      <w:r w:rsidR="00310BD9" w:rsidRPr="0051564C">
        <w:rPr>
          <w:b/>
          <w:sz w:val="16"/>
        </w:rPr>
        <w:t>NAME]]</w:t>
      </w:r>
      <w:r w:rsidR="00310BD9">
        <w:t xml:space="preserve">. </w:t>
      </w:r>
      <w:r w:rsidR="009F406C">
        <w:tab/>
      </w:r>
    </w:p>
    <w:p w:rsidR="00E912A3" w:rsidRDefault="0051564C" w:rsidP="00FD1B1D">
      <w:pPr>
        <w:pStyle w:val="LabStepNumbered"/>
      </w:pPr>
      <w:r>
        <w:t>Once you have authenticated you should see the Collaboration S</w:t>
      </w:r>
      <w:r w:rsidR="00E7564A">
        <w:t xml:space="preserve">ite </w:t>
      </w:r>
      <w:r>
        <w:t>C</w:t>
      </w:r>
      <w:r w:rsidR="00E7564A">
        <w:t>ollection</w:t>
      </w:r>
      <w:r>
        <w:t xml:space="preserve"> that will be used for the lab exercises of this course</w:t>
      </w:r>
      <w:r w:rsidR="00A77339">
        <w:t>. When you n</w:t>
      </w:r>
      <w:r w:rsidR="00E912A3">
        <w:t xml:space="preserve">avigate to the home page of the </w:t>
      </w:r>
      <w:r w:rsidR="00A77339">
        <w:t xml:space="preserve">top-level </w:t>
      </w:r>
      <w:r w:rsidR="00E912A3">
        <w:t xml:space="preserve">site </w:t>
      </w:r>
      <w:r w:rsidR="00A77339">
        <w:t xml:space="preserve">you should see a </w:t>
      </w:r>
      <w:r w:rsidR="00C7138D">
        <w:t xml:space="preserve">branded home </w:t>
      </w:r>
      <w:r w:rsidR="00A77339">
        <w:t xml:space="preserve">page that looks like </w:t>
      </w:r>
      <w:r>
        <w:t>the following screenshot</w:t>
      </w:r>
      <w:r w:rsidR="00A77339">
        <w:t xml:space="preserve">. </w:t>
      </w:r>
    </w:p>
    <w:p w:rsidR="00385AA1" w:rsidRDefault="00290E10" w:rsidP="00385AA1">
      <w:pPr>
        <w:pStyle w:val="LabStepScreenshot"/>
      </w:pPr>
      <w:r>
        <w:rPr>
          <w:noProof/>
        </w:rPr>
        <w:drawing>
          <wp:inline distT="0" distB="0" distL="0" distR="0" wp14:anchorId="625B472F" wp14:editId="62C6CE1C">
            <wp:extent cx="5280893" cy="3975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82345" cy="3976996"/>
                    </a:xfrm>
                    <a:prstGeom prst="rect">
                      <a:avLst/>
                    </a:prstGeom>
                  </pic:spPr>
                </pic:pic>
              </a:graphicData>
            </a:graphic>
          </wp:inline>
        </w:drawing>
      </w:r>
    </w:p>
    <w:bookmarkEnd w:id="2"/>
    <w:p w:rsidR="00283D43" w:rsidRDefault="00283D43" w:rsidP="00B01AE1">
      <w:pPr>
        <w:pStyle w:val="Heading3"/>
      </w:pPr>
      <w:r>
        <w:t>Exercise 2</w:t>
      </w:r>
      <w:r w:rsidRPr="00FC79BD">
        <w:t xml:space="preserve">: </w:t>
      </w:r>
      <w:r w:rsidR="002C095C">
        <w:t>Navigati</w:t>
      </w:r>
      <w:r w:rsidR="00A77339">
        <w:t xml:space="preserve">ng with </w:t>
      </w:r>
      <w:r w:rsidR="00E912A3">
        <w:t xml:space="preserve">a </w:t>
      </w:r>
      <w:r w:rsidR="00A77339">
        <w:t>Site Collection</w:t>
      </w:r>
    </w:p>
    <w:p w:rsidR="00283D43" w:rsidRDefault="00283D43" w:rsidP="00283D43">
      <w:pPr>
        <w:pStyle w:val="LabExerciseCallout"/>
      </w:pPr>
      <w:r w:rsidRPr="00AB0146">
        <w:t xml:space="preserve">In this </w:t>
      </w:r>
      <w:r w:rsidR="00055C0D">
        <w:t xml:space="preserve">very short </w:t>
      </w:r>
      <w:r w:rsidRPr="00AB0146">
        <w:t xml:space="preserve">exercise you will </w:t>
      </w:r>
      <w:r w:rsidR="00E7564A">
        <w:t xml:space="preserve">navigate around the </w:t>
      </w:r>
      <w:r w:rsidR="00055C0D">
        <w:t>Collaboration S</w:t>
      </w:r>
      <w:r w:rsidR="00E7564A">
        <w:t xml:space="preserve">ite </w:t>
      </w:r>
      <w:r w:rsidR="00055C0D">
        <w:t>C</w:t>
      </w:r>
      <w:r w:rsidR="00E7564A">
        <w:t xml:space="preserve">ollection </w:t>
      </w:r>
      <w:r w:rsidR="00055C0D">
        <w:t>to become accustom to getting around using SharePoint navigation controls.</w:t>
      </w:r>
    </w:p>
    <w:p w:rsidR="00E912A3" w:rsidRDefault="00E912A3" w:rsidP="00E912A3">
      <w:pPr>
        <w:pStyle w:val="LabStepNumbered"/>
        <w:numPr>
          <w:ilvl w:val="0"/>
          <w:numId w:val="8"/>
        </w:numPr>
      </w:pPr>
      <w:r>
        <w:lastRenderedPageBreak/>
        <w:t xml:space="preserve">Use the drop down menu of the </w:t>
      </w:r>
      <w:r w:rsidR="0059042D">
        <w:t xml:space="preserve">Top link bar </w:t>
      </w:r>
      <w:r>
        <w:t>to navigate to the site for lab</w:t>
      </w:r>
      <w:r w:rsidR="00E7564A">
        <w:t xml:space="preserve"> </w:t>
      </w:r>
      <w:r>
        <w:t xml:space="preserve">exercises such as </w:t>
      </w:r>
      <w:r w:rsidR="00DB0EE0">
        <w:t>Lab01</w:t>
      </w:r>
      <w:r>
        <w:t xml:space="preserve">, </w:t>
      </w:r>
      <w:r w:rsidR="00DB0EE0">
        <w:t xml:space="preserve">Lab02 </w:t>
      </w:r>
      <w:r>
        <w:t xml:space="preserve">and </w:t>
      </w:r>
      <w:r w:rsidR="00DB0EE0">
        <w:t>Lab03</w:t>
      </w:r>
      <w:r>
        <w:t xml:space="preserve">. </w:t>
      </w:r>
    </w:p>
    <w:p w:rsidR="00C7138D" w:rsidRDefault="00C7138D" w:rsidP="00C7138D">
      <w:pPr>
        <w:pStyle w:val="LabStepScreenshot"/>
      </w:pPr>
      <w:r w:rsidRPr="00C7138D">
        <w:rPr>
          <w:rStyle w:val="LabStepScreenshotFrame"/>
        </w:rPr>
        <w:drawing>
          <wp:inline distT="0" distB="0" distL="0" distR="0" wp14:anchorId="7FDDE18F" wp14:editId="7E231F89">
            <wp:extent cx="1543101" cy="882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4577" cy="883439"/>
                    </a:xfrm>
                    <a:prstGeom prst="rect">
                      <a:avLst/>
                    </a:prstGeom>
                    <a:noFill/>
                    <a:ln>
                      <a:noFill/>
                    </a:ln>
                  </pic:spPr>
                </pic:pic>
              </a:graphicData>
            </a:graphic>
          </wp:inline>
        </w:drawing>
      </w:r>
    </w:p>
    <w:p w:rsidR="00E912A3" w:rsidRDefault="00E7564A" w:rsidP="00E912A3">
      <w:pPr>
        <w:pStyle w:val="LabStepNumbered"/>
        <w:numPr>
          <w:ilvl w:val="0"/>
          <w:numId w:val="8"/>
        </w:numPr>
      </w:pPr>
      <w:r>
        <w:t xml:space="preserve">Navigate back to the top-level site using the dropdown </w:t>
      </w:r>
      <w:r w:rsidR="0036788D">
        <w:t>breadcrumb</w:t>
      </w:r>
      <w:r>
        <w:t xml:space="preserve"> menu.</w:t>
      </w:r>
      <w:r w:rsidR="00C7138D">
        <w:t xml:space="preserve"> This will give you a sense of how you will navigate around this site collection to sites where you will do your lab work</w:t>
      </w:r>
      <w:r w:rsidR="0036788D">
        <w:t>, as well as</w:t>
      </w:r>
      <w:r w:rsidR="00C7138D">
        <w:t xml:space="preserve"> the site where you can see the lab exercise solutions.</w:t>
      </w:r>
    </w:p>
    <w:p w:rsidR="00E7564A" w:rsidRDefault="00290E10" w:rsidP="00C7138D">
      <w:pPr>
        <w:pStyle w:val="LabStepScreenshot"/>
      </w:pPr>
      <w:r>
        <w:rPr>
          <w:noProof/>
        </w:rPr>
        <w:drawing>
          <wp:inline distT="0" distB="0" distL="0" distR="0" wp14:anchorId="247DBCE3" wp14:editId="06C41C85">
            <wp:extent cx="2263150" cy="11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3139" cy="1145887"/>
                    </a:xfrm>
                    <a:prstGeom prst="rect">
                      <a:avLst/>
                    </a:prstGeom>
                    <a:noFill/>
                    <a:ln>
                      <a:noFill/>
                    </a:ln>
                  </pic:spPr>
                </pic:pic>
              </a:graphicData>
            </a:graphic>
          </wp:inline>
        </w:drawing>
      </w:r>
    </w:p>
    <w:p w:rsidR="0059042D" w:rsidRDefault="0059042D" w:rsidP="0059042D">
      <w:pPr>
        <w:pStyle w:val="LabStepNumbered"/>
      </w:pPr>
      <w:r>
        <w:t>Use the drop down menu of the Top link bar to navigate to the solutions for lab exercises such as Lab01, Lab02 and Lab03. This will give you familiarity with how to examine the sites where you can find a working solution to the lab exercises you</w:t>
      </w:r>
      <w:r w:rsidR="0036788D">
        <w:t xml:space="preserve">'ll work </w:t>
      </w:r>
      <w:r>
        <w:t>on throughout th</w:t>
      </w:r>
      <w:r w:rsidR="0036788D">
        <w:t>is</w:t>
      </w:r>
      <w:r>
        <w:t xml:space="preserve"> course.</w:t>
      </w:r>
    </w:p>
    <w:p w:rsidR="0059042D" w:rsidRDefault="0059042D" w:rsidP="0059042D">
      <w:pPr>
        <w:pStyle w:val="LabStepScreenshot"/>
      </w:pPr>
      <w:r>
        <w:rPr>
          <w:noProof/>
        </w:rPr>
        <w:drawing>
          <wp:inline distT="0" distB="0" distL="0" distR="0" wp14:anchorId="2C86DBCE" wp14:editId="4CAB3E3C">
            <wp:extent cx="2345635" cy="136925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5934" cy="1369434"/>
                    </a:xfrm>
                    <a:prstGeom prst="rect">
                      <a:avLst/>
                    </a:prstGeom>
                    <a:noFill/>
                    <a:ln>
                      <a:noFill/>
                    </a:ln>
                  </pic:spPr>
                </pic:pic>
              </a:graphicData>
            </a:graphic>
          </wp:inline>
        </w:drawing>
      </w:r>
    </w:p>
    <w:p w:rsidR="00283D43" w:rsidRDefault="00A77339" w:rsidP="00B01AE1">
      <w:pPr>
        <w:pStyle w:val="Heading3"/>
      </w:pPr>
      <w:r>
        <w:t>Exercise 3</w:t>
      </w:r>
      <w:r w:rsidR="00283D43" w:rsidRPr="00FC79BD">
        <w:t xml:space="preserve">: </w:t>
      </w:r>
      <w:r w:rsidR="002C095C">
        <w:t xml:space="preserve">Working with </w:t>
      </w:r>
      <w:r w:rsidR="00E7564A">
        <w:t xml:space="preserve">Wiki </w:t>
      </w:r>
      <w:r w:rsidR="002C095C">
        <w:t>Pages</w:t>
      </w:r>
    </w:p>
    <w:p w:rsidR="00283D43" w:rsidRDefault="00283D43" w:rsidP="00283D43">
      <w:pPr>
        <w:pStyle w:val="LabExerciseCallout"/>
      </w:pPr>
      <w:r w:rsidRPr="00AB0146">
        <w:t xml:space="preserve">In this exercise you will </w:t>
      </w:r>
      <w:r w:rsidR="00E7564A">
        <w:t>work with wiki pages</w:t>
      </w:r>
      <w:r w:rsidR="00C7138D">
        <w:t xml:space="preserve"> in the child site for Lab 01</w:t>
      </w:r>
      <w:r w:rsidR="00E7564A">
        <w:t>.</w:t>
      </w:r>
    </w:p>
    <w:p w:rsidR="00C7138D" w:rsidRDefault="00937D72" w:rsidP="00937D72">
      <w:pPr>
        <w:pStyle w:val="LabStepNumbered"/>
        <w:numPr>
          <w:ilvl w:val="0"/>
          <w:numId w:val="5"/>
        </w:numPr>
      </w:pPr>
      <w:r>
        <w:t xml:space="preserve">Navigate to the </w:t>
      </w:r>
      <w:r w:rsidR="00C7138D">
        <w:t xml:space="preserve">home page of the </w:t>
      </w:r>
      <w:r w:rsidR="0016526E" w:rsidRPr="0059042D">
        <w:rPr>
          <w:b/>
        </w:rPr>
        <w:t>Lab 1</w:t>
      </w:r>
      <w:r w:rsidR="0016526E">
        <w:t xml:space="preserve"> </w:t>
      </w:r>
      <w:r w:rsidR="00C7138D">
        <w:t>child site</w:t>
      </w:r>
      <w:r w:rsidR="0036788D">
        <w:t xml:space="preserve">, </w:t>
      </w:r>
      <w:r w:rsidR="00C7138D">
        <w:t>which is located at the following URL</w:t>
      </w:r>
      <w:r w:rsidR="0036788D">
        <w:t>:</w:t>
      </w:r>
    </w:p>
    <w:p w:rsidR="0016526E" w:rsidRPr="0016526E" w:rsidRDefault="00055C0D" w:rsidP="00C7138D">
      <w:pPr>
        <w:pStyle w:val="LabStepCodeBlock"/>
      </w:pPr>
      <w:r w:rsidRPr="00055C0D">
        <w:rPr>
          <w:b w:val="0"/>
        </w:rPr>
        <w:t>http://[[COLLAB-SITE]]</w:t>
      </w:r>
      <w:r w:rsidR="00937D72" w:rsidRPr="00C7138D">
        <w:t>/Lab01/</w:t>
      </w:r>
      <w:r w:rsidR="0016526E" w:rsidRPr="00C7138D">
        <w:t>SitesPages/Home.aspx</w:t>
      </w:r>
      <w:r w:rsidR="0016526E" w:rsidRPr="0016526E">
        <w:t>.</w:t>
      </w:r>
    </w:p>
    <w:p w:rsidR="005A3D44" w:rsidRDefault="00C7138D" w:rsidP="005A3D44">
      <w:pPr>
        <w:pStyle w:val="LabStepNumbered"/>
        <w:numPr>
          <w:ilvl w:val="0"/>
          <w:numId w:val="7"/>
        </w:numPr>
      </w:pPr>
      <w:r>
        <w:t>While on the home page of the Lab01 site, d</w:t>
      </w:r>
      <w:r w:rsidR="005A3D44">
        <w:t xml:space="preserve">rop down the </w:t>
      </w:r>
      <w:r w:rsidR="005A3D44" w:rsidRPr="005A3D44">
        <w:rPr>
          <w:b/>
        </w:rPr>
        <w:t>Site Actions</w:t>
      </w:r>
      <w:r w:rsidR="005A3D44">
        <w:t xml:space="preserve"> menu and click the </w:t>
      </w:r>
      <w:r w:rsidR="005A3D44" w:rsidRPr="005A3D44">
        <w:rPr>
          <w:b/>
        </w:rPr>
        <w:t>Edit Page</w:t>
      </w:r>
      <w:r w:rsidR="005A3D44">
        <w:t xml:space="preserve"> menu command to take the current page into Edit Mode.</w:t>
      </w:r>
    </w:p>
    <w:p w:rsidR="005A3D44" w:rsidRDefault="005A3D44" w:rsidP="005A3D44">
      <w:pPr>
        <w:pStyle w:val="LabStepScreenshot"/>
      </w:pPr>
      <w:r w:rsidRPr="005A3D44">
        <w:rPr>
          <w:rStyle w:val="LabStepScreenshotFrame"/>
        </w:rPr>
        <w:lastRenderedPageBreak/>
        <w:drawing>
          <wp:inline distT="0" distB="0" distL="0" distR="0" wp14:anchorId="607F59D0" wp14:editId="10A56E7C">
            <wp:extent cx="1449232" cy="183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9232" cy="1838325"/>
                    </a:xfrm>
                    <a:prstGeom prst="rect">
                      <a:avLst/>
                    </a:prstGeom>
                    <a:noFill/>
                    <a:ln>
                      <a:noFill/>
                    </a:ln>
                  </pic:spPr>
                </pic:pic>
              </a:graphicData>
            </a:graphic>
          </wp:inline>
        </w:drawing>
      </w:r>
    </w:p>
    <w:p w:rsidR="002C095C" w:rsidRDefault="00C7138D" w:rsidP="00C7138D">
      <w:pPr>
        <w:pStyle w:val="LabStepNumbered"/>
      </w:pPr>
      <w:r>
        <w:t>Once you enter Edit Mode on the Home page, y</w:t>
      </w:r>
      <w:r w:rsidR="005A3D44">
        <w:t>ou</w:t>
      </w:r>
      <w:r w:rsidR="0036788D">
        <w:t>r</w:t>
      </w:r>
      <w:r w:rsidR="005A3D44">
        <w:t xml:space="preserve"> first task is to </w:t>
      </w:r>
      <w:r w:rsidR="00A8316D">
        <w:t xml:space="preserve">modify the </w:t>
      </w:r>
      <w:r w:rsidR="005A3D44">
        <w:t xml:space="preserve">existing content. </w:t>
      </w:r>
      <w:r w:rsidR="00A8316D">
        <w:t xml:space="preserve">Start </w:t>
      </w:r>
      <w:r w:rsidR="005A3D44">
        <w:t xml:space="preserve">by changing the </w:t>
      </w:r>
      <w:r w:rsidR="005A3D44" w:rsidRPr="005A3D44">
        <w:rPr>
          <w:b/>
        </w:rPr>
        <w:t>Text Layout</w:t>
      </w:r>
      <w:r w:rsidR="005A3D44">
        <w:t xml:space="preserve"> of the page to </w:t>
      </w:r>
      <w:r w:rsidR="005A3D44" w:rsidRPr="005A3D44">
        <w:rPr>
          <w:b/>
        </w:rPr>
        <w:t>One Column</w:t>
      </w:r>
      <w:r w:rsidR="005A3D44">
        <w:t xml:space="preserve"> layout</w:t>
      </w:r>
      <w:r w:rsidR="00A8316D">
        <w:t xml:space="preserve">. </w:t>
      </w:r>
    </w:p>
    <w:p w:rsidR="006700E8" w:rsidRDefault="006700E8" w:rsidP="006700E8">
      <w:pPr>
        <w:pStyle w:val="LabStepScreenshot"/>
      </w:pPr>
      <w:r>
        <w:rPr>
          <w:noProof/>
        </w:rPr>
        <w:drawing>
          <wp:inline distT="0" distB="0" distL="0" distR="0" wp14:anchorId="358C506E" wp14:editId="62F66D71">
            <wp:extent cx="1896581" cy="1542553"/>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5934" cy="1542027"/>
                    </a:xfrm>
                    <a:prstGeom prst="rect">
                      <a:avLst/>
                    </a:prstGeom>
                    <a:noFill/>
                    <a:ln>
                      <a:noFill/>
                    </a:ln>
                  </pic:spPr>
                </pic:pic>
              </a:graphicData>
            </a:graphic>
          </wp:inline>
        </w:drawing>
      </w:r>
    </w:p>
    <w:p w:rsidR="00A8316D" w:rsidRDefault="00A8316D" w:rsidP="00A8316D">
      <w:pPr>
        <w:pStyle w:val="LabStepNumbered"/>
      </w:pPr>
      <w:r>
        <w:t>Once you have changed the page to a single column layout, select and delete all the text under the title which reads "</w:t>
      </w:r>
      <w:r w:rsidRPr="00C7138D">
        <w:rPr>
          <w:b/>
        </w:rPr>
        <w:t>Welcome to your site!</w:t>
      </w:r>
      <w:r>
        <w:t>"</w:t>
      </w:r>
    </w:p>
    <w:p w:rsidR="00A8316D" w:rsidRDefault="00A8316D" w:rsidP="00A8316D">
      <w:pPr>
        <w:pStyle w:val="LabStepScreenshot"/>
      </w:pPr>
      <w:r w:rsidRPr="00A8316D">
        <w:rPr>
          <w:rStyle w:val="LabStepScreenshotFrame"/>
        </w:rPr>
        <w:drawing>
          <wp:inline distT="0" distB="0" distL="0" distR="0" wp14:anchorId="22D16DF5" wp14:editId="577404AD">
            <wp:extent cx="3927944" cy="11037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8814" cy="1103992"/>
                    </a:xfrm>
                    <a:prstGeom prst="rect">
                      <a:avLst/>
                    </a:prstGeom>
                    <a:noFill/>
                    <a:ln>
                      <a:noFill/>
                    </a:ln>
                  </pic:spPr>
                </pic:pic>
              </a:graphicData>
            </a:graphic>
          </wp:inline>
        </w:drawing>
      </w:r>
    </w:p>
    <w:p w:rsidR="00E912A3" w:rsidRDefault="00A8316D" w:rsidP="00A8316D">
      <w:pPr>
        <w:pStyle w:val="LabStepNumbered"/>
      </w:pPr>
      <w:r>
        <w:t>Change the text of the title from "</w:t>
      </w:r>
      <w:r w:rsidRPr="00C7138D">
        <w:rPr>
          <w:b/>
        </w:rPr>
        <w:t>Welcome to your site!</w:t>
      </w:r>
      <w:r>
        <w:t xml:space="preserve">" </w:t>
      </w:r>
      <w:r w:rsidR="00E912A3">
        <w:t xml:space="preserve">to </w:t>
      </w:r>
      <w:r w:rsidR="00E912A3" w:rsidRPr="002C1E8E">
        <w:rPr>
          <w:rStyle w:val="strongChar"/>
        </w:rPr>
        <w:t>"</w:t>
      </w:r>
      <w:r w:rsidR="00E912A3">
        <w:rPr>
          <w:rStyle w:val="strongChar"/>
        </w:rPr>
        <w:t>Wingtip</w:t>
      </w:r>
      <w:r w:rsidR="00E912A3" w:rsidRPr="002C1E8E">
        <w:rPr>
          <w:rStyle w:val="strongChar"/>
        </w:rPr>
        <w:t xml:space="preserve"> Sales Site"</w:t>
      </w:r>
      <w:r w:rsidR="00E912A3">
        <w:t xml:space="preserve">. Use </w:t>
      </w:r>
      <w:r w:rsidR="00E912A3" w:rsidRPr="00A8316D">
        <w:t>the</w:t>
      </w:r>
      <w:r w:rsidR="00E912A3">
        <w:t xml:space="preserve"> text formatting buttons in the ribbon to give your new text a font with a size and a color to your liking.</w:t>
      </w:r>
    </w:p>
    <w:p w:rsidR="00E80920" w:rsidRDefault="00E80920" w:rsidP="00A8316D">
      <w:pPr>
        <w:pStyle w:val="LabStepNumbered"/>
      </w:pPr>
      <w:r>
        <w:t xml:space="preserve">Now change the column layout of the page from the </w:t>
      </w:r>
      <w:r w:rsidRPr="00E80920">
        <w:rPr>
          <w:b/>
        </w:rPr>
        <w:t>One Column</w:t>
      </w:r>
      <w:r>
        <w:t xml:space="preserve"> layout to the </w:t>
      </w:r>
      <w:r w:rsidRPr="0059042D">
        <w:rPr>
          <w:b/>
        </w:rPr>
        <w:t>Two columns with header layout</w:t>
      </w:r>
      <w:r>
        <w:t>. Make sure your title is in the header section. If it is not there after changing the layout, you can select the text of the title</w:t>
      </w:r>
      <w:r w:rsidR="0036788D">
        <w:t>,</w:t>
      </w:r>
      <w:r>
        <w:t xml:space="preserve"> and drag and drop it into the header section.</w:t>
      </w:r>
    </w:p>
    <w:p w:rsidR="00E80920" w:rsidRDefault="00E80920" w:rsidP="00E80920">
      <w:pPr>
        <w:pStyle w:val="LabStepScreenshot"/>
      </w:pPr>
      <w:r w:rsidRPr="00E80920">
        <w:rPr>
          <w:rStyle w:val="LabStepScreenshotFrame"/>
        </w:rPr>
        <w:drawing>
          <wp:inline distT="0" distB="0" distL="0" distR="0" wp14:anchorId="18E4554A" wp14:editId="0AA8B5B4">
            <wp:extent cx="4118776" cy="14538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6463" cy="1453025"/>
                    </a:xfrm>
                    <a:prstGeom prst="rect">
                      <a:avLst/>
                    </a:prstGeom>
                    <a:noFill/>
                    <a:ln>
                      <a:noFill/>
                    </a:ln>
                  </pic:spPr>
                </pic:pic>
              </a:graphicData>
            </a:graphic>
          </wp:inline>
        </w:drawing>
      </w:r>
    </w:p>
    <w:p w:rsidR="00E80920" w:rsidRDefault="00E80920" w:rsidP="00E80920">
      <w:pPr>
        <w:pStyle w:val="LabStepNumbered"/>
      </w:pPr>
      <w:r>
        <w:lastRenderedPageBreak/>
        <w:t xml:space="preserve">Place your cursor in the left section and add a title of </w:t>
      </w:r>
      <w:r w:rsidRPr="00E80920">
        <w:rPr>
          <w:b/>
        </w:rPr>
        <w:t>Wingtip Toy Planes</w:t>
      </w:r>
      <w:r>
        <w:t>. Once you have enter</w:t>
      </w:r>
      <w:r w:rsidR="00803CE9">
        <w:t>ed</w:t>
      </w:r>
      <w:r>
        <w:t xml:space="preserve"> the text, select the text using the mouse and then use the </w:t>
      </w:r>
      <w:r w:rsidRPr="00B61B2D">
        <w:rPr>
          <w:b/>
        </w:rPr>
        <w:t>Markup Styles</w:t>
      </w:r>
      <w:r>
        <w:t xml:space="preserve"> drop down menu on the ribbon to change the style of the text to </w:t>
      </w:r>
      <w:r w:rsidRPr="00E80920">
        <w:rPr>
          <w:b/>
        </w:rPr>
        <w:t>Heading 1</w:t>
      </w:r>
      <w:r>
        <w:t>.</w:t>
      </w:r>
    </w:p>
    <w:p w:rsidR="00E80920" w:rsidRDefault="00E80920" w:rsidP="00E80920">
      <w:pPr>
        <w:pStyle w:val="LabStepScreenshot"/>
      </w:pPr>
      <w:r w:rsidRPr="00E80920">
        <w:rPr>
          <w:rStyle w:val="LabStepScreenshotFrame"/>
        </w:rPr>
        <w:drawing>
          <wp:inline distT="0" distB="0" distL="0" distR="0" wp14:anchorId="054F6840" wp14:editId="525F1905">
            <wp:extent cx="3432470" cy="135172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175" cy="1350818"/>
                    </a:xfrm>
                    <a:prstGeom prst="rect">
                      <a:avLst/>
                    </a:prstGeom>
                    <a:noFill/>
                    <a:ln>
                      <a:noFill/>
                    </a:ln>
                  </pic:spPr>
                </pic:pic>
              </a:graphicData>
            </a:graphic>
          </wp:inline>
        </w:drawing>
      </w:r>
    </w:p>
    <w:p w:rsidR="00E80920" w:rsidRDefault="00E80920" w:rsidP="00E80920">
      <w:pPr>
        <w:pStyle w:val="LabStepNumbered"/>
      </w:pPr>
      <w:r>
        <w:t>Add a little text under the title</w:t>
      </w:r>
      <w:r w:rsidR="00B61B2D">
        <w:t xml:space="preserve"> </w:t>
      </w:r>
      <w:r>
        <w:t xml:space="preserve">and use the </w:t>
      </w:r>
      <w:r w:rsidR="00B61B2D" w:rsidRPr="00B61B2D">
        <w:rPr>
          <w:b/>
        </w:rPr>
        <w:t>Markup Styles</w:t>
      </w:r>
      <w:r w:rsidR="00B61B2D">
        <w:rPr>
          <w:b/>
        </w:rPr>
        <w:t xml:space="preserve"> </w:t>
      </w:r>
      <w:r w:rsidR="00B61B2D">
        <w:t xml:space="preserve">drop down menu to change this text to the </w:t>
      </w:r>
      <w:r w:rsidR="00B61B2D" w:rsidRPr="00B61B2D">
        <w:rPr>
          <w:b/>
        </w:rPr>
        <w:t>Paragraph</w:t>
      </w:r>
      <w:r w:rsidR="00B61B2D">
        <w:t xml:space="preserve"> style. </w:t>
      </w:r>
      <w:r w:rsidR="00803CE9">
        <w:t>You can be creative and think</w:t>
      </w:r>
      <w:r w:rsidR="00B61B2D">
        <w:t xml:space="preserve"> up what text to add or just add something such as "At Wingtip Toys, we are very proud of our extensive line of toy trains for the hobby enthusiast."</w:t>
      </w:r>
    </w:p>
    <w:p w:rsidR="00B61B2D" w:rsidRDefault="00B61B2D" w:rsidP="00B61B2D">
      <w:pPr>
        <w:pStyle w:val="LabStepScreenshot"/>
      </w:pPr>
      <w:r>
        <w:rPr>
          <w:noProof/>
        </w:rPr>
        <w:drawing>
          <wp:inline distT="0" distB="0" distL="0" distR="0" wp14:anchorId="254FB061" wp14:editId="7D2E51BA">
            <wp:extent cx="2886323" cy="98841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655" cy="988531"/>
                    </a:xfrm>
                    <a:prstGeom prst="rect">
                      <a:avLst/>
                    </a:prstGeom>
                    <a:noFill/>
                    <a:ln>
                      <a:noFill/>
                    </a:ln>
                  </pic:spPr>
                </pic:pic>
              </a:graphicData>
            </a:graphic>
          </wp:inline>
        </w:drawing>
      </w:r>
    </w:p>
    <w:p w:rsidR="00E912A3" w:rsidRDefault="00E912A3" w:rsidP="00E80920">
      <w:pPr>
        <w:pStyle w:val="LabStepNumbered"/>
      </w:pPr>
      <w:r w:rsidRPr="00E80920">
        <w:t>Now</w:t>
      </w:r>
      <w:r>
        <w:t xml:space="preserve"> it’s time to add a photo</w:t>
      </w:r>
      <w:r w:rsidR="00A8316D">
        <w:t xml:space="preserve"> to the page</w:t>
      </w:r>
      <w:r>
        <w:t>. Place you</w:t>
      </w:r>
      <w:r w:rsidR="00803CE9">
        <w:t>r</w:t>
      </w:r>
      <w:r>
        <w:t xml:space="preserve"> cursor </w:t>
      </w:r>
      <w:r w:rsidR="00B61B2D">
        <w:t xml:space="preserve">at the bottom of the left section under the text you added in the past step. </w:t>
      </w:r>
      <w:r>
        <w:t xml:space="preserve">Using the ribbon, select the </w:t>
      </w:r>
      <w:r w:rsidR="00803CE9">
        <w:rPr>
          <w:b/>
        </w:rPr>
        <w:t>Edit Tools &gt;</w:t>
      </w:r>
      <w:r>
        <w:t xml:space="preserve"> </w:t>
      </w:r>
      <w:r w:rsidRPr="002C1E8E">
        <w:rPr>
          <w:rStyle w:val="strongChar"/>
        </w:rPr>
        <w:t>Insert</w:t>
      </w:r>
      <w:r>
        <w:t xml:space="preserve">. </w:t>
      </w:r>
      <w:r w:rsidR="00B61B2D">
        <w:t xml:space="preserve">You should now see the </w:t>
      </w:r>
      <w:r w:rsidR="00B61B2D" w:rsidRPr="00B61B2D">
        <w:rPr>
          <w:b/>
        </w:rPr>
        <w:t>Picture</w:t>
      </w:r>
      <w:r w:rsidR="00B61B2D">
        <w:t xml:space="preserve"> drop down menu.</w:t>
      </w:r>
    </w:p>
    <w:p w:rsidR="00E912A3" w:rsidRDefault="00E912A3" w:rsidP="00E912A3">
      <w:pPr>
        <w:pStyle w:val="LabStepScreenshot"/>
      </w:pPr>
      <w:r w:rsidRPr="007362BF">
        <w:rPr>
          <w:rStyle w:val="LabStepScreenshotFrame"/>
        </w:rPr>
        <w:drawing>
          <wp:inline distT="0" distB="0" distL="0" distR="0" wp14:anchorId="75023A43" wp14:editId="7182198B">
            <wp:extent cx="2524125" cy="818466"/>
            <wp:effectExtent l="38100" t="38100" r="28575" b="19734"/>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4125" cy="818466"/>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B61B2D" w:rsidRDefault="00B61B2D" w:rsidP="00E912A3">
      <w:pPr>
        <w:pStyle w:val="LabStepNumbered"/>
      </w:pPr>
      <w:r>
        <w:t xml:space="preserve">Drop down the </w:t>
      </w:r>
      <w:r w:rsidR="00E912A3" w:rsidRPr="002C1E8E">
        <w:rPr>
          <w:rStyle w:val="strongChar"/>
        </w:rPr>
        <w:t>Picture</w:t>
      </w:r>
      <w:r w:rsidR="00E912A3">
        <w:t xml:space="preserve"> </w:t>
      </w:r>
      <w:r>
        <w:t xml:space="preserve">menu and click the </w:t>
      </w:r>
      <w:r w:rsidRPr="00B61B2D">
        <w:rPr>
          <w:b/>
        </w:rPr>
        <w:t>From Computer</w:t>
      </w:r>
      <w:r>
        <w:t xml:space="preserve"> menu </w:t>
      </w:r>
      <w:r w:rsidR="00803CE9">
        <w:t>command</w:t>
      </w:r>
      <w:r>
        <w:t xml:space="preserve">. This will display the </w:t>
      </w:r>
      <w:r w:rsidRPr="002C1E8E">
        <w:rPr>
          <w:rStyle w:val="strongChar"/>
        </w:rPr>
        <w:t>Select Picture</w:t>
      </w:r>
      <w:r>
        <w:t xml:space="preserve"> dialog</w:t>
      </w:r>
      <w:r w:rsidR="0036788D">
        <w:t>,</w:t>
      </w:r>
      <w:r>
        <w:t xml:space="preserve"> which allows you to select an image file from your local computer's file system.</w:t>
      </w:r>
    </w:p>
    <w:p w:rsidR="00E912A3" w:rsidRDefault="00E912A3" w:rsidP="00E912A3">
      <w:pPr>
        <w:pStyle w:val="LabStepScreenshot"/>
      </w:pPr>
      <w:r w:rsidRPr="00B61B2D">
        <w:rPr>
          <w:rStyle w:val="LabStepScreenshotFrame"/>
        </w:rPr>
        <w:drawing>
          <wp:inline distT="0" distB="0" distL="0" distR="0" wp14:anchorId="271AD76B" wp14:editId="4BC6E954">
            <wp:extent cx="2266950" cy="1187342"/>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6508" cy="118711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p>
    <w:p w:rsidR="00E912A3" w:rsidRDefault="00E912A3" w:rsidP="00E912A3">
      <w:pPr>
        <w:pStyle w:val="LabStepNumbered"/>
      </w:pPr>
      <w:r>
        <w:t>Note that the</w:t>
      </w:r>
      <w:r w:rsidRPr="007355A4">
        <w:rPr>
          <w:rStyle w:val="Emphasis"/>
        </w:rPr>
        <w:t xml:space="preserve"> </w:t>
      </w:r>
      <w:r w:rsidRPr="002C1E8E">
        <w:rPr>
          <w:rStyle w:val="strongChar"/>
        </w:rPr>
        <w:t>Add Picture</w:t>
      </w:r>
      <w:r>
        <w:t xml:space="preserve"> dialog will allow </w:t>
      </w:r>
      <w:r w:rsidR="0036788D">
        <w:t xml:space="preserve">you </w:t>
      </w:r>
      <w:r>
        <w:t xml:space="preserve">to select a graphic image </w:t>
      </w:r>
      <w:r w:rsidR="0036788D">
        <w:t xml:space="preserve">that </w:t>
      </w:r>
      <w:r>
        <w:t xml:space="preserve">will be automatically uploaded and stored in a special document library named </w:t>
      </w:r>
      <w:r w:rsidRPr="002C1E8E">
        <w:rPr>
          <w:rStyle w:val="strongChar"/>
        </w:rPr>
        <w:t>Site Assets</w:t>
      </w:r>
      <w:r>
        <w:t xml:space="preserve">. Click the </w:t>
      </w:r>
      <w:r w:rsidRPr="002C1E8E">
        <w:rPr>
          <w:rStyle w:val="strongChar"/>
        </w:rPr>
        <w:t>Browse</w:t>
      </w:r>
      <w:r>
        <w:t xml:space="preserve"> button of the </w:t>
      </w:r>
      <w:r w:rsidRPr="00C52272">
        <w:rPr>
          <w:b/>
        </w:rPr>
        <w:t>Add Picture</w:t>
      </w:r>
      <w:r>
        <w:t xml:space="preserve"> dialog</w:t>
      </w:r>
      <w:r w:rsidR="0036788D">
        <w:t>,</w:t>
      </w:r>
      <w:r>
        <w:t xml:space="preserve"> and navigate to and select the image at the following location:</w:t>
      </w:r>
    </w:p>
    <w:p w:rsidR="00E912A3" w:rsidRPr="00C52272" w:rsidRDefault="0016526E" w:rsidP="00E912A3">
      <w:pPr>
        <w:pStyle w:val="LabStepCodeBlock"/>
      </w:pPr>
      <w:r w:rsidRPr="0016526E">
        <w:t>C:\Student\</w:t>
      </w:r>
      <w:r w:rsidR="00B61B2D">
        <w:t>Labs</w:t>
      </w:r>
      <w:r w:rsidRPr="0016526E">
        <w:t>\</w:t>
      </w:r>
      <w:r w:rsidR="00B61B2D">
        <w:t>Lab01_GettingStarted</w:t>
      </w:r>
      <w:r>
        <w:t>\</w:t>
      </w:r>
      <w:r w:rsidR="005065B9">
        <w:t>train</w:t>
      </w:r>
      <w:r w:rsidR="00B61B2D">
        <w:t>1</w:t>
      </w:r>
      <w:r>
        <w:t>.bmp</w:t>
      </w:r>
    </w:p>
    <w:p w:rsidR="005065B9" w:rsidRDefault="005065B9" w:rsidP="005065B9">
      <w:pPr>
        <w:pStyle w:val="LabStepNumbered"/>
      </w:pPr>
      <w:r>
        <w:t>Click the</w:t>
      </w:r>
      <w:r w:rsidRPr="007355A4">
        <w:rPr>
          <w:rStyle w:val="Emphasis"/>
        </w:rPr>
        <w:t xml:space="preserve"> </w:t>
      </w:r>
      <w:r w:rsidRPr="002C1E8E">
        <w:rPr>
          <w:rStyle w:val="strongChar"/>
        </w:rPr>
        <w:t>Save</w:t>
      </w:r>
      <w:r>
        <w:rPr>
          <w:rStyle w:val="Emphasis"/>
        </w:rPr>
        <w:t xml:space="preserve"> </w:t>
      </w:r>
      <w:r>
        <w:t>button in the next dialog.</w:t>
      </w:r>
    </w:p>
    <w:p w:rsidR="005065B9" w:rsidRDefault="005065B9" w:rsidP="00E912A3">
      <w:pPr>
        <w:pStyle w:val="LabStepNumbered"/>
      </w:pPr>
      <w:r>
        <w:t>The left column section should look like the screenshot below. Note that when the image is selected, it displays resizing handles. Resize the image to make it a little smaller.</w:t>
      </w:r>
    </w:p>
    <w:p w:rsidR="005065B9" w:rsidRDefault="005065B9" w:rsidP="005065B9">
      <w:pPr>
        <w:pStyle w:val="LabStepScreenshot"/>
      </w:pPr>
      <w:r w:rsidRPr="005065B9">
        <w:rPr>
          <w:rStyle w:val="LabStepScreenshotFrame"/>
        </w:rPr>
        <w:lastRenderedPageBreak/>
        <w:drawing>
          <wp:inline distT="0" distB="0" distL="0" distR="0" wp14:anchorId="28F223F8" wp14:editId="6C5A9C82">
            <wp:extent cx="2191057" cy="13914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752" cy="1393825"/>
                    </a:xfrm>
                    <a:prstGeom prst="rect">
                      <a:avLst/>
                    </a:prstGeom>
                    <a:noFill/>
                    <a:ln>
                      <a:noFill/>
                    </a:ln>
                  </pic:spPr>
                </pic:pic>
              </a:graphicData>
            </a:graphic>
          </wp:inline>
        </w:drawing>
      </w:r>
    </w:p>
    <w:p w:rsidR="005065B9" w:rsidRDefault="005065B9" w:rsidP="005065B9">
      <w:pPr>
        <w:pStyle w:val="LabStepNumbered"/>
      </w:pPr>
      <w:r>
        <w:t xml:space="preserve">Now it's time to add some content to the right column using the exact same steps you used to add content to the left column. First, add a title of </w:t>
      </w:r>
      <w:r w:rsidRPr="005065B9">
        <w:rPr>
          <w:b/>
        </w:rPr>
        <w:t>Wingtip Toy Planes</w:t>
      </w:r>
      <w:r>
        <w:t xml:space="preserve"> and then add some text below it. </w:t>
      </w:r>
      <w:r w:rsidR="00803CE9">
        <w:t>Next,</w:t>
      </w:r>
      <w:r>
        <w:t xml:space="preserve"> add a second picture to the page by adding the following photo image to the bottom of the right section.</w:t>
      </w:r>
    </w:p>
    <w:p w:rsidR="005065B9" w:rsidRPr="00C52272" w:rsidRDefault="005065B9" w:rsidP="005065B9">
      <w:pPr>
        <w:pStyle w:val="LabStepCodeBlock"/>
      </w:pPr>
      <w:r w:rsidRPr="0016526E">
        <w:t>C:\Student\</w:t>
      </w:r>
      <w:r>
        <w:t>Labs</w:t>
      </w:r>
      <w:r w:rsidRPr="0016526E">
        <w:t>\</w:t>
      </w:r>
      <w:r>
        <w:t>Lab01_GettingStarted\</w:t>
      </w:r>
      <w:r w:rsidR="008938B2">
        <w:t>plane</w:t>
      </w:r>
      <w:r>
        <w:t>1.bmp</w:t>
      </w:r>
    </w:p>
    <w:p w:rsidR="005065B9" w:rsidRDefault="005065B9" w:rsidP="00E912A3">
      <w:pPr>
        <w:pStyle w:val="LabStepNumbered"/>
      </w:pPr>
      <w:r>
        <w:t>At this point, your page should look like the screenshot below.</w:t>
      </w:r>
    </w:p>
    <w:p w:rsidR="005065B9" w:rsidRDefault="005065B9" w:rsidP="005065B9">
      <w:pPr>
        <w:pStyle w:val="LabStepScreenshot"/>
      </w:pPr>
      <w:r w:rsidRPr="005065B9">
        <w:rPr>
          <w:rStyle w:val="LabStepScreenshotFrame"/>
        </w:rPr>
        <w:drawing>
          <wp:inline distT="0" distB="0" distL="0" distR="0" wp14:anchorId="6B332900" wp14:editId="24B8D5EB">
            <wp:extent cx="3617843" cy="156271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720" cy="1566976"/>
                    </a:xfrm>
                    <a:prstGeom prst="rect">
                      <a:avLst/>
                    </a:prstGeom>
                    <a:noFill/>
                    <a:ln>
                      <a:noFill/>
                    </a:ln>
                  </pic:spPr>
                </pic:pic>
              </a:graphicData>
            </a:graphic>
          </wp:inline>
        </w:drawing>
      </w:r>
    </w:p>
    <w:p w:rsidR="008938B2" w:rsidRDefault="008938B2" w:rsidP="008938B2">
      <w:pPr>
        <w:pStyle w:val="LabStepNumbered"/>
      </w:pPr>
      <w:r>
        <w:t xml:space="preserve">Now that you have made some </w:t>
      </w:r>
      <w:r w:rsidR="00403FFD">
        <w:t>content</w:t>
      </w:r>
      <w:r>
        <w:t xml:space="preserve"> changes to the home page, save your </w:t>
      </w:r>
      <w:r w:rsidR="00403FFD">
        <w:t xml:space="preserve">work </w:t>
      </w:r>
      <w:r>
        <w:t xml:space="preserve">using the ribbon by selecting </w:t>
      </w:r>
      <w:r w:rsidRPr="007362BF">
        <w:rPr>
          <w:b/>
        </w:rPr>
        <w:t>Editing Tools » Format Text » Save</w:t>
      </w:r>
      <w:r>
        <w:rPr>
          <w:b/>
        </w:rPr>
        <w:t xml:space="preserve"> &amp; Close</w:t>
      </w:r>
      <w:r>
        <w:t>. Alternatively, you could use the small</w:t>
      </w:r>
      <w:r w:rsidRPr="00411688">
        <w:rPr>
          <w:rStyle w:val="Emphasis"/>
        </w:rPr>
        <w:t xml:space="preserve"> </w:t>
      </w:r>
      <w:r w:rsidRPr="002C1E8E">
        <w:rPr>
          <w:rStyle w:val="strongChar"/>
        </w:rPr>
        <w:t>Save</w:t>
      </w:r>
      <w:r>
        <w:t xml:space="preserve"> button next to the</w:t>
      </w:r>
      <w:r w:rsidRPr="00411688">
        <w:rPr>
          <w:rStyle w:val="Emphasis"/>
        </w:rPr>
        <w:t xml:space="preserve"> </w:t>
      </w:r>
      <w:r w:rsidRPr="002C1E8E">
        <w:rPr>
          <w:rStyle w:val="strongChar"/>
        </w:rPr>
        <w:t>Browse</w:t>
      </w:r>
      <w:r>
        <w:t xml:space="preserve"> tab.</w:t>
      </w:r>
    </w:p>
    <w:p w:rsidR="008938B2" w:rsidRDefault="008938B2" w:rsidP="008938B2">
      <w:pPr>
        <w:pStyle w:val="LabStepScreenshot"/>
      </w:pPr>
      <w:r>
        <w:rPr>
          <w:noProof/>
        </w:rPr>
        <w:drawing>
          <wp:inline distT="0" distB="0" distL="0" distR="0" wp14:anchorId="61F36805" wp14:editId="51EA64E0">
            <wp:extent cx="4114800" cy="870020"/>
            <wp:effectExtent l="0" t="0" r="0" b="6350"/>
            <wp:docPr id="9" name="Picture 9" descr="C:\Users\andrew\Documents\My CPT\Courses\GSA2010\_Manual Edits\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w\Documents\My CPT\Courses\GSA2010\_Manual Edits\01-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870020"/>
                    </a:xfrm>
                    <a:prstGeom prst="rect">
                      <a:avLst/>
                    </a:prstGeom>
                    <a:noFill/>
                    <a:ln>
                      <a:noFill/>
                    </a:ln>
                  </pic:spPr>
                </pic:pic>
              </a:graphicData>
            </a:graphic>
          </wp:inline>
        </w:drawing>
      </w:r>
    </w:p>
    <w:p w:rsidR="008938B2" w:rsidRDefault="008938B2" w:rsidP="00B01AE1">
      <w:pPr>
        <w:pStyle w:val="Heading3"/>
      </w:pPr>
      <w:r>
        <w:t>Exercise 4</w:t>
      </w:r>
      <w:r w:rsidRPr="00FC79BD">
        <w:t xml:space="preserve">: </w:t>
      </w:r>
      <w:r>
        <w:t xml:space="preserve">Adding New </w:t>
      </w:r>
      <w:r w:rsidR="00403FFD">
        <w:t xml:space="preserve">List </w:t>
      </w:r>
      <w:r>
        <w:t xml:space="preserve">Items using Dialogs </w:t>
      </w:r>
    </w:p>
    <w:p w:rsidR="008938B2" w:rsidRDefault="008938B2" w:rsidP="008938B2">
      <w:pPr>
        <w:pStyle w:val="LabExerciseCallout"/>
      </w:pPr>
      <w:r w:rsidRPr="00AB0146">
        <w:t xml:space="preserve">In this exercise you will </w:t>
      </w:r>
      <w:r w:rsidR="00403FFD">
        <w:t>create a new list and add a few new list items</w:t>
      </w:r>
      <w:r>
        <w:t>.</w:t>
      </w:r>
      <w:r w:rsidR="00803CE9">
        <w:t xml:space="preserve"> The main purpose of this exercise is for you to experience </w:t>
      </w:r>
      <w:r w:rsidR="00B80164">
        <w:t>using the new dialogs that are part of the standard SharePoint 2010 user interface.</w:t>
      </w:r>
    </w:p>
    <w:p w:rsidR="008A09A5" w:rsidRDefault="00403FFD" w:rsidP="008938B2">
      <w:pPr>
        <w:pStyle w:val="LabStepNumbered"/>
        <w:numPr>
          <w:ilvl w:val="0"/>
          <w:numId w:val="9"/>
        </w:numPr>
      </w:pPr>
      <w:r>
        <w:t xml:space="preserve">Make sure you are still in the </w:t>
      </w:r>
      <w:r w:rsidRPr="008A09A5">
        <w:rPr>
          <w:b/>
        </w:rPr>
        <w:t>Lab01</w:t>
      </w:r>
      <w:r>
        <w:t xml:space="preserve"> site. </w:t>
      </w:r>
      <w:r w:rsidR="00E912A3">
        <w:t xml:space="preserve">Drop down the </w:t>
      </w:r>
      <w:r w:rsidR="00E912A3" w:rsidRPr="002C1E8E">
        <w:rPr>
          <w:rStyle w:val="strongChar"/>
        </w:rPr>
        <w:t>Site Actions</w:t>
      </w:r>
      <w:r w:rsidR="00E912A3">
        <w:t xml:space="preserve"> menu and see what menu </w:t>
      </w:r>
      <w:r w:rsidR="00B80164">
        <w:t>commands</w:t>
      </w:r>
      <w:r w:rsidR="00E912A3">
        <w:t xml:space="preserve"> are available. Click on the menu </w:t>
      </w:r>
      <w:r w:rsidR="00B80164">
        <w:t xml:space="preserve">command </w:t>
      </w:r>
      <w:r w:rsidR="00E912A3">
        <w:t xml:space="preserve">titled </w:t>
      </w:r>
      <w:r w:rsidR="008A09A5">
        <w:rPr>
          <w:rStyle w:val="strongChar"/>
        </w:rPr>
        <w:t>More Options…</w:t>
      </w:r>
      <w:r w:rsidR="00E912A3">
        <w:t xml:space="preserve"> to navigate to</w:t>
      </w:r>
      <w:r w:rsidR="008A09A5">
        <w:t xml:space="preserve"> the </w:t>
      </w:r>
      <w:r w:rsidR="008A09A5" w:rsidRPr="008A09A5">
        <w:rPr>
          <w:b/>
        </w:rPr>
        <w:t>Create</w:t>
      </w:r>
      <w:r w:rsidR="008A09A5">
        <w:t xml:space="preserve"> page. In the </w:t>
      </w:r>
      <w:r w:rsidR="008A09A5" w:rsidRPr="008A09A5">
        <w:rPr>
          <w:b/>
        </w:rPr>
        <w:t>Filter By</w:t>
      </w:r>
      <w:r w:rsidR="008A09A5">
        <w:t xml:space="preserve"> section on the left side of the Create page, select </w:t>
      </w:r>
      <w:r w:rsidR="008A09A5" w:rsidRPr="00B80164">
        <w:rPr>
          <w:b/>
        </w:rPr>
        <w:t>Lists</w:t>
      </w:r>
      <w:r w:rsidR="008A09A5">
        <w:t xml:space="preserve">. Select a list type of </w:t>
      </w:r>
      <w:r w:rsidR="008A09A5" w:rsidRPr="008A09A5">
        <w:rPr>
          <w:b/>
        </w:rPr>
        <w:t>Tasks</w:t>
      </w:r>
      <w:r w:rsidR="008A09A5">
        <w:t xml:space="preserve"> and enter a new list name of </w:t>
      </w:r>
      <w:r w:rsidR="008A09A5" w:rsidRPr="008A09A5">
        <w:rPr>
          <w:b/>
        </w:rPr>
        <w:t>Tasks</w:t>
      </w:r>
      <w:r w:rsidR="008A09A5">
        <w:t xml:space="preserve"> as shown below. Click the </w:t>
      </w:r>
      <w:r w:rsidR="008A09A5" w:rsidRPr="008A09A5">
        <w:rPr>
          <w:b/>
        </w:rPr>
        <w:t>Create</w:t>
      </w:r>
      <w:r w:rsidR="008A09A5">
        <w:t xml:space="preserve"> button to create the new list.</w:t>
      </w:r>
    </w:p>
    <w:p w:rsidR="008A09A5" w:rsidRDefault="008A09A5" w:rsidP="008A09A5">
      <w:pPr>
        <w:pStyle w:val="LabStepScreenshot"/>
      </w:pPr>
      <w:r>
        <w:rPr>
          <w:noProof/>
        </w:rPr>
        <w:lastRenderedPageBreak/>
        <w:drawing>
          <wp:inline distT="0" distB="0" distL="0" distR="0" wp14:anchorId="282CD625" wp14:editId="5B200B14">
            <wp:extent cx="3244311" cy="20196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4311" cy="2019631"/>
                    </a:xfrm>
                    <a:prstGeom prst="rect">
                      <a:avLst/>
                    </a:prstGeom>
                    <a:noFill/>
                    <a:ln>
                      <a:noFill/>
                    </a:ln>
                  </pic:spPr>
                </pic:pic>
              </a:graphicData>
            </a:graphic>
          </wp:inline>
        </w:drawing>
      </w:r>
    </w:p>
    <w:p w:rsidR="00E912A3" w:rsidRDefault="00E912A3" w:rsidP="00E912A3">
      <w:pPr>
        <w:pStyle w:val="LabStepNumbered"/>
      </w:pPr>
      <w:r>
        <w:t xml:space="preserve">Now it is time to add a new </w:t>
      </w:r>
      <w:r w:rsidR="008A09A5">
        <w:t xml:space="preserve">task </w:t>
      </w:r>
      <w:r>
        <w:t xml:space="preserve">item. </w:t>
      </w:r>
      <w:r w:rsidR="008A09A5">
        <w:t xml:space="preserve">Make sure you are at the </w:t>
      </w:r>
      <w:r w:rsidR="008A09A5" w:rsidRPr="008A09A5">
        <w:rPr>
          <w:b/>
        </w:rPr>
        <w:t>All Items</w:t>
      </w:r>
      <w:r w:rsidR="008A09A5">
        <w:t xml:space="preserve"> view of the new </w:t>
      </w:r>
      <w:r w:rsidR="008A09A5" w:rsidRPr="008A09A5">
        <w:rPr>
          <w:b/>
        </w:rPr>
        <w:t>Tasks</w:t>
      </w:r>
      <w:r w:rsidR="008A09A5">
        <w:t xml:space="preserve"> list. If you are not current</w:t>
      </w:r>
      <w:r w:rsidR="0036788D">
        <w:t>ly</w:t>
      </w:r>
      <w:r w:rsidR="008A09A5">
        <w:t xml:space="preserve"> on that page, c</w:t>
      </w:r>
      <w:r>
        <w:t xml:space="preserve">lick on the </w:t>
      </w:r>
      <w:r w:rsidRPr="002C1E8E">
        <w:rPr>
          <w:rStyle w:val="strongChar"/>
        </w:rPr>
        <w:t>Tasks</w:t>
      </w:r>
      <w:r>
        <w:t xml:space="preserve"> link in the </w:t>
      </w:r>
      <w:r w:rsidRPr="002C1E8E">
        <w:rPr>
          <w:rStyle w:val="strongChar"/>
        </w:rPr>
        <w:t>Lists</w:t>
      </w:r>
      <w:r>
        <w:t xml:space="preserve"> section of the</w:t>
      </w:r>
      <w:r w:rsidRPr="00CD777A">
        <w:rPr>
          <w:rStyle w:val="Emphasis"/>
        </w:rPr>
        <w:t xml:space="preserve"> </w:t>
      </w:r>
      <w:r w:rsidRPr="002C1E8E">
        <w:rPr>
          <w:rStyle w:val="strongChar"/>
        </w:rPr>
        <w:t>Quick Launch</w:t>
      </w:r>
      <w:r w:rsidRPr="007508B5">
        <w:rPr>
          <w:rStyle w:val="Emphasis"/>
        </w:rPr>
        <w:t xml:space="preserve"> </w:t>
      </w:r>
      <w:r>
        <w:t xml:space="preserve">bar to navigate to the </w:t>
      </w:r>
      <w:r w:rsidRPr="002C1E8E">
        <w:rPr>
          <w:rStyle w:val="strongChar"/>
        </w:rPr>
        <w:t>Tasks</w:t>
      </w:r>
      <w:r>
        <w:t xml:space="preserve"> list. You should observe that there are no existing task items in this list. You should also observe the </w:t>
      </w:r>
      <w:r w:rsidRPr="002C1E8E">
        <w:rPr>
          <w:rStyle w:val="strongChar"/>
        </w:rPr>
        <w:t>Task</w:t>
      </w:r>
      <w:r>
        <w:t xml:space="preserve"> list has an associated server-side ribbon with a set of tabs including </w:t>
      </w:r>
      <w:r w:rsidRPr="002C1E8E">
        <w:rPr>
          <w:rStyle w:val="strongChar"/>
        </w:rPr>
        <w:t>Browse, Items</w:t>
      </w:r>
      <w:r w:rsidRPr="00944282">
        <w:t xml:space="preserve"> and </w:t>
      </w:r>
      <w:r w:rsidRPr="002C1E8E">
        <w:rPr>
          <w:rStyle w:val="strongChar"/>
        </w:rPr>
        <w:t>List</w:t>
      </w:r>
      <w:r>
        <w:t>. Click on each of these tabs to see how the ribbon changes to display a contextual set of controls for a given set of tasks.</w:t>
      </w:r>
    </w:p>
    <w:p w:rsidR="00E912A3" w:rsidRDefault="00E912A3" w:rsidP="00E912A3">
      <w:pPr>
        <w:pStyle w:val="LabStepNumbered"/>
      </w:pPr>
      <w:r>
        <w:t xml:space="preserve">Click on the </w:t>
      </w:r>
      <w:r w:rsidRPr="002C1E8E">
        <w:rPr>
          <w:rStyle w:val="strongChar"/>
        </w:rPr>
        <w:t>Items</w:t>
      </w:r>
      <w:r>
        <w:t xml:space="preserve"> tab of the Task list and then drop down the </w:t>
      </w:r>
      <w:r w:rsidRPr="002C1E8E">
        <w:rPr>
          <w:rStyle w:val="strongChar"/>
        </w:rPr>
        <w:t>New Item</w:t>
      </w:r>
      <w:r>
        <w:t xml:space="preserve"> menu and select </w:t>
      </w:r>
      <w:r w:rsidRPr="002C1E8E">
        <w:rPr>
          <w:rStyle w:val="strongChar"/>
        </w:rPr>
        <w:t>Task</w:t>
      </w:r>
      <w:r>
        <w:t>. This action will display an input form for you to enter the data for a new task item</w:t>
      </w:r>
      <w:r w:rsidR="00B80164">
        <w:t xml:space="preserve">. </w:t>
      </w:r>
      <w:r>
        <w:t>The next step will provide you with the data for the new task. At this point it is important for you to observe that the new SharePoint 2010 user interface experience is allowing you to add and edit task items without making the user endure HTTP post backs as was required in the previous version of SharePoint.</w:t>
      </w:r>
    </w:p>
    <w:p w:rsidR="00E912A3" w:rsidRDefault="00E912A3" w:rsidP="00E912A3">
      <w:pPr>
        <w:pStyle w:val="LabStepScreenshot"/>
      </w:pPr>
      <w:r w:rsidRPr="000F2CB8">
        <w:rPr>
          <w:rStyle w:val="LabStepScreenshotFrame"/>
        </w:rPr>
        <w:drawing>
          <wp:inline distT="0" distB="0" distL="0" distR="0" wp14:anchorId="7755DC99" wp14:editId="33FCCDB9">
            <wp:extent cx="4114800" cy="1407346"/>
            <wp:effectExtent l="0" t="0" r="0" b="2540"/>
            <wp:docPr id="14" name="Picture 14" descr="C:\Users\andrew\Documents\My CPT\Courses\GSA2010\_Manual Edits\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Documents\My CPT\Courses\GSA2010\_Manual Edits\01-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1407346"/>
                    </a:xfrm>
                    <a:prstGeom prst="rect">
                      <a:avLst/>
                    </a:prstGeom>
                    <a:noFill/>
                    <a:ln>
                      <a:noFill/>
                    </a:ln>
                  </pic:spPr>
                </pic:pic>
              </a:graphicData>
            </a:graphic>
          </wp:inline>
        </w:drawing>
      </w:r>
    </w:p>
    <w:p w:rsidR="00E912A3" w:rsidRDefault="00B80164" w:rsidP="00E912A3">
      <w:pPr>
        <w:pStyle w:val="LabStepNumbered"/>
      </w:pPr>
      <w:r>
        <w:t xml:space="preserve">Fill out the form for the </w:t>
      </w:r>
      <w:r w:rsidR="00E912A3">
        <w:t>new task using the following data</w:t>
      </w:r>
      <w:r w:rsidR="0036788D">
        <w:t>:</w:t>
      </w:r>
    </w:p>
    <w:p w:rsidR="00E912A3" w:rsidRPr="00B057B3" w:rsidRDefault="00E912A3" w:rsidP="00E912A3">
      <w:pPr>
        <w:pStyle w:val="LabStepLevel2NoBullet"/>
      </w:pPr>
      <w:r w:rsidRPr="008A48D1">
        <w:rPr>
          <w:b/>
        </w:rPr>
        <w:t>Title</w:t>
      </w:r>
      <w:r w:rsidRPr="00B057B3">
        <w:t>: Learn</w:t>
      </w:r>
      <w:r>
        <w:t xml:space="preserve"> how </w:t>
      </w:r>
      <w:r w:rsidR="008A09A5">
        <w:t>CSS works in SharePoint</w:t>
      </w:r>
    </w:p>
    <w:p w:rsidR="00E912A3" w:rsidRPr="00B057B3" w:rsidRDefault="00E912A3" w:rsidP="00E912A3">
      <w:pPr>
        <w:pStyle w:val="LabStepLevel2NoBullet"/>
      </w:pPr>
      <w:r w:rsidRPr="009E2AD2">
        <w:rPr>
          <w:b/>
        </w:rPr>
        <w:t>Predecessors</w:t>
      </w:r>
      <w:r w:rsidRPr="00B057B3">
        <w:t>: none</w:t>
      </w:r>
    </w:p>
    <w:p w:rsidR="00E912A3" w:rsidRPr="00B057B3" w:rsidRDefault="00E912A3" w:rsidP="00E912A3">
      <w:pPr>
        <w:pStyle w:val="LabStepLevel2NoBullet"/>
      </w:pPr>
      <w:r w:rsidRPr="00B057B3">
        <w:rPr>
          <w:b/>
        </w:rPr>
        <w:t>Priority</w:t>
      </w:r>
      <w:r w:rsidRPr="00B057B3">
        <w:t>: (1) High</w:t>
      </w:r>
    </w:p>
    <w:p w:rsidR="00E912A3" w:rsidRPr="00B057B3" w:rsidRDefault="00E912A3" w:rsidP="00E912A3">
      <w:pPr>
        <w:pStyle w:val="LabStepLevel2NoBullet"/>
      </w:pPr>
      <w:r w:rsidRPr="00B057B3">
        <w:rPr>
          <w:b/>
        </w:rPr>
        <w:t>Status:</w:t>
      </w:r>
      <w:r w:rsidRPr="00B057B3">
        <w:t xml:space="preserve"> In Progress</w:t>
      </w:r>
    </w:p>
    <w:p w:rsidR="00E912A3" w:rsidRPr="00B057B3" w:rsidRDefault="00E912A3" w:rsidP="00E912A3">
      <w:pPr>
        <w:pStyle w:val="LabStepLevel2NoBullet"/>
      </w:pPr>
      <w:r w:rsidRPr="009E2AD2">
        <w:rPr>
          <w:b/>
        </w:rPr>
        <w:t>Complete</w:t>
      </w:r>
      <w:r w:rsidRPr="00B057B3">
        <w:t>: 2%</w:t>
      </w:r>
    </w:p>
    <w:p w:rsidR="00E912A3" w:rsidRPr="00B057B3" w:rsidRDefault="00E912A3" w:rsidP="00E912A3">
      <w:pPr>
        <w:pStyle w:val="LabStepLevel2NoBullet"/>
      </w:pPr>
      <w:r w:rsidRPr="00B057B3">
        <w:rPr>
          <w:b/>
        </w:rPr>
        <w:t>Assigned To</w:t>
      </w:r>
      <w:r w:rsidRPr="00B057B3">
        <w:t xml:space="preserve">: </w:t>
      </w:r>
      <w:r w:rsidR="00B80164">
        <w:t>[[AD-DOMAIN]]</w:t>
      </w:r>
      <w:r w:rsidRPr="00B057B3">
        <w:t>\</w:t>
      </w:r>
      <w:r w:rsidR="00B80164">
        <w:t>[USER-NAME]</w:t>
      </w:r>
    </w:p>
    <w:p w:rsidR="00E912A3" w:rsidRPr="00B057B3" w:rsidRDefault="00E912A3" w:rsidP="00E912A3">
      <w:pPr>
        <w:pStyle w:val="LabStepLevel2NoBullet"/>
      </w:pPr>
      <w:r w:rsidRPr="00B057B3">
        <w:rPr>
          <w:b/>
        </w:rPr>
        <w:t>Description</w:t>
      </w:r>
      <w:r w:rsidRPr="00B057B3">
        <w:t xml:space="preserve">: </w:t>
      </w:r>
      <w:r w:rsidR="00455BB3">
        <w:t xml:space="preserve">Start learning </w:t>
      </w:r>
      <w:r w:rsidRPr="00B057B3">
        <w:t xml:space="preserve">how to </w:t>
      </w:r>
      <w:r w:rsidR="008A09A5">
        <w:t xml:space="preserve">design branded </w:t>
      </w:r>
      <w:r w:rsidRPr="00B057B3">
        <w:t>solutions</w:t>
      </w:r>
    </w:p>
    <w:p w:rsidR="00E912A3" w:rsidRPr="00B057B3" w:rsidRDefault="00E912A3" w:rsidP="00E912A3">
      <w:pPr>
        <w:pStyle w:val="LabStepLevel2NoBullet"/>
      </w:pPr>
      <w:r w:rsidRPr="00B057B3">
        <w:rPr>
          <w:b/>
        </w:rPr>
        <w:t>Start Date</w:t>
      </w:r>
      <w:r>
        <w:t xml:space="preserve">: </w:t>
      </w:r>
      <w:r w:rsidR="008A09A5">
        <w:t>[</w:t>
      </w:r>
      <w:r w:rsidR="008A09A5" w:rsidRPr="008A09A5">
        <w:rPr>
          <w:i/>
        </w:rPr>
        <w:t>enter</w:t>
      </w:r>
      <w:r w:rsidR="008A09A5">
        <w:t xml:space="preserve"> </w:t>
      </w:r>
      <w:r w:rsidR="008A09A5" w:rsidRPr="008A09A5">
        <w:rPr>
          <w:i/>
        </w:rPr>
        <w:t>today's date</w:t>
      </w:r>
      <w:r w:rsidR="008A09A5">
        <w:rPr>
          <w:i/>
        </w:rPr>
        <w:t>]</w:t>
      </w:r>
    </w:p>
    <w:p w:rsidR="00E912A3" w:rsidRDefault="00E912A3" w:rsidP="00E912A3">
      <w:pPr>
        <w:pStyle w:val="LabStepLevel2NoBullet"/>
      </w:pPr>
      <w:r>
        <w:rPr>
          <w:b/>
        </w:rPr>
        <w:t>Due</w:t>
      </w:r>
      <w:r w:rsidRPr="00B057B3">
        <w:rPr>
          <w:b/>
        </w:rPr>
        <w:t xml:space="preserve"> Date</w:t>
      </w:r>
      <w:r w:rsidRPr="00B057B3">
        <w:t xml:space="preserve">: </w:t>
      </w:r>
      <w:r w:rsidR="008A09A5">
        <w:t>[</w:t>
      </w:r>
      <w:r w:rsidR="008A09A5" w:rsidRPr="008A09A5">
        <w:rPr>
          <w:i/>
        </w:rPr>
        <w:t>enter tomorrow's date</w:t>
      </w:r>
      <w:r w:rsidR="008A09A5">
        <w:t>]</w:t>
      </w:r>
    </w:p>
    <w:p w:rsidR="00455BB3" w:rsidRPr="00B057B3" w:rsidRDefault="00455BB3" w:rsidP="00455BB3">
      <w:pPr>
        <w:pStyle w:val="LabStepScreenshot"/>
      </w:pPr>
      <w:r>
        <w:rPr>
          <w:noProof/>
        </w:rPr>
        <w:lastRenderedPageBreak/>
        <w:drawing>
          <wp:inline distT="0" distB="0" distL="0" distR="0" wp14:anchorId="046CFA84" wp14:editId="63D3584B">
            <wp:extent cx="3919993" cy="3077032"/>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7003" cy="3082535"/>
                    </a:xfrm>
                    <a:prstGeom prst="rect">
                      <a:avLst/>
                    </a:prstGeom>
                    <a:noFill/>
                    <a:ln>
                      <a:noFill/>
                    </a:ln>
                  </pic:spPr>
                </pic:pic>
              </a:graphicData>
            </a:graphic>
          </wp:inline>
        </w:drawing>
      </w:r>
    </w:p>
    <w:p w:rsidR="00E912A3" w:rsidRDefault="00E912A3" w:rsidP="00E912A3">
      <w:pPr>
        <w:pStyle w:val="LabStepNumbered"/>
      </w:pPr>
      <w:r>
        <w:t>Create a second new task using the following data</w:t>
      </w:r>
      <w:r w:rsidR="0036788D">
        <w:t>:</w:t>
      </w:r>
    </w:p>
    <w:p w:rsidR="00E912A3" w:rsidRPr="00B057B3" w:rsidRDefault="00E912A3" w:rsidP="00E912A3">
      <w:pPr>
        <w:pStyle w:val="LabStepLevel2NoBullet"/>
      </w:pPr>
      <w:r w:rsidRPr="008A48D1">
        <w:rPr>
          <w:b/>
        </w:rPr>
        <w:t>Title</w:t>
      </w:r>
      <w:r w:rsidRPr="00B057B3">
        <w:t xml:space="preserve">: </w:t>
      </w:r>
      <w:r w:rsidR="008A09A5">
        <w:t xml:space="preserve">Learn to create custom master pages for </w:t>
      </w:r>
      <w:r>
        <w:t>SharePoint 2010</w:t>
      </w:r>
    </w:p>
    <w:p w:rsidR="00E912A3" w:rsidRPr="00B057B3" w:rsidRDefault="00E912A3" w:rsidP="00E912A3">
      <w:pPr>
        <w:pStyle w:val="LabStepLevel2NoBullet"/>
      </w:pPr>
      <w:r w:rsidRPr="00B057B3">
        <w:rPr>
          <w:b/>
        </w:rPr>
        <w:t>Predecessors</w:t>
      </w:r>
      <w:r w:rsidRPr="00B057B3">
        <w:t xml:space="preserve">: </w:t>
      </w:r>
      <w:r w:rsidR="008A09A5" w:rsidRPr="00B057B3">
        <w:t>Learn</w:t>
      </w:r>
      <w:r w:rsidR="008A09A5">
        <w:t xml:space="preserve"> how CSS works in SharePoint</w:t>
      </w:r>
    </w:p>
    <w:p w:rsidR="00E912A3" w:rsidRPr="00B057B3" w:rsidRDefault="00E912A3" w:rsidP="00E912A3">
      <w:pPr>
        <w:pStyle w:val="LabStepLevel2NoBullet"/>
      </w:pPr>
      <w:r w:rsidRPr="00B057B3">
        <w:rPr>
          <w:b/>
        </w:rPr>
        <w:t>Priority</w:t>
      </w:r>
      <w:r w:rsidRPr="00B057B3">
        <w:t>: (1) High</w:t>
      </w:r>
    </w:p>
    <w:p w:rsidR="00E912A3" w:rsidRPr="00B057B3" w:rsidRDefault="00E912A3" w:rsidP="00E912A3">
      <w:pPr>
        <w:pStyle w:val="LabStepLevel2NoBullet"/>
      </w:pPr>
      <w:r w:rsidRPr="00B057B3">
        <w:rPr>
          <w:b/>
        </w:rPr>
        <w:t>Status</w:t>
      </w:r>
      <w:r w:rsidRPr="00B057B3">
        <w:t>: Not Started</w:t>
      </w:r>
    </w:p>
    <w:p w:rsidR="00E912A3" w:rsidRPr="00B057B3" w:rsidRDefault="00E912A3" w:rsidP="00E912A3">
      <w:pPr>
        <w:pStyle w:val="LabStepLevel2NoBullet"/>
      </w:pPr>
      <w:r w:rsidRPr="009E2AD2">
        <w:rPr>
          <w:b/>
        </w:rPr>
        <w:t>Complete</w:t>
      </w:r>
      <w:r w:rsidRPr="00B057B3">
        <w:t>: 0%</w:t>
      </w:r>
    </w:p>
    <w:p w:rsidR="00E912A3" w:rsidRPr="00B057B3" w:rsidRDefault="00E912A3" w:rsidP="00E912A3">
      <w:pPr>
        <w:pStyle w:val="LabStepLevel2NoBullet"/>
      </w:pPr>
      <w:r w:rsidRPr="00B057B3">
        <w:rPr>
          <w:b/>
        </w:rPr>
        <w:t>Assigned To</w:t>
      </w:r>
      <w:r w:rsidRPr="00B057B3">
        <w:t xml:space="preserve">: </w:t>
      </w:r>
      <w:r w:rsidR="00B80164">
        <w:t>[[AD-DOMAIN]]</w:t>
      </w:r>
      <w:r w:rsidR="00B80164" w:rsidRPr="00B057B3">
        <w:t>\</w:t>
      </w:r>
      <w:r w:rsidR="00B80164">
        <w:t>[USER-NAME]</w:t>
      </w:r>
    </w:p>
    <w:p w:rsidR="00E912A3" w:rsidRPr="00B057B3" w:rsidRDefault="00E912A3" w:rsidP="00E912A3">
      <w:pPr>
        <w:pStyle w:val="LabStepLevel2NoBullet"/>
      </w:pPr>
      <w:r w:rsidRPr="00B057B3">
        <w:rPr>
          <w:b/>
        </w:rPr>
        <w:t>Description</w:t>
      </w:r>
      <w:r w:rsidRPr="00B057B3">
        <w:t xml:space="preserve">: Begin </w:t>
      </w:r>
      <w:r w:rsidR="008A09A5">
        <w:t xml:space="preserve">implementing branding </w:t>
      </w:r>
      <w:r>
        <w:t>solutions on SharePoint 2010</w:t>
      </w:r>
    </w:p>
    <w:p w:rsidR="00E912A3" w:rsidRPr="00B057B3" w:rsidRDefault="00E912A3" w:rsidP="008A09A5">
      <w:pPr>
        <w:pStyle w:val="LabStepLevel2NoBullet"/>
      </w:pPr>
      <w:r w:rsidRPr="00B057B3">
        <w:rPr>
          <w:b/>
        </w:rPr>
        <w:t>Start Date</w:t>
      </w:r>
      <w:r>
        <w:t xml:space="preserve">: </w:t>
      </w:r>
      <w:r w:rsidR="008A09A5">
        <w:t>[</w:t>
      </w:r>
      <w:r w:rsidR="008A09A5" w:rsidRPr="008A09A5">
        <w:rPr>
          <w:i/>
        </w:rPr>
        <w:t>enter</w:t>
      </w:r>
      <w:r w:rsidR="008A09A5">
        <w:t xml:space="preserve"> </w:t>
      </w:r>
      <w:r w:rsidR="008A09A5" w:rsidRPr="008A09A5">
        <w:rPr>
          <w:i/>
        </w:rPr>
        <w:t>today's date</w:t>
      </w:r>
      <w:r w:rsidR="008A09A5">
        <w:rPr>
          <w:i/>
        </w:rPr>
        <w:t>]</w:t>
      </w:r>
    </w:p>
    <w:p w:rsidR="00E912A3" w:rsidRPr="00B057B3" w:rsidRDefault="00E912A3" w:rsidP="008A09A5">
      <w:pPr>
        <w:pStyle w:val="LabStepLevel2NoBullet"/>
      </w:pPr>
      <w:r>
        <w:rPr>
          <w:b/>
        </w:rPr>
        <w:t>Due</w:t>
      </w:r>
      <w:r w:rsidRPr="00B057B3">
        <w:rPr>
          <w:b/>
        </w:rPr>
        <w:t xml:space="preserve"> Date</w:t>
      </w:r>
      <w:r w:rsidRPr="00B057B3">
        <w:t xml:space="preserve">: </w:t>
      </w:r>
      <w:r w:rsidR="008A09A5">
        <w:t>[</w:t>
      </w:r>
      <w:r w:rsidR="008A09A5" w:rsidRPr="008A09A5">
        <w:rPr>
          <w:i/>
        </w:rPr>
        <w:t>enter</w:t>
      </w:r>
      <w:r w:rsidR="008A09A5">
        <w:t xml:space="preserve"> the day after </w:t>
      </w:r>
      <w:r w:rsidR="008A09A5" w:rsidRPr="008A09A5">
        <w:rPr>
          <w:i/>
        </w:rPr>
        <w:t>today's date</w:t>
      </w:r>
      <w:r w:rsidR="008A09A5">
        <w:rPr>
          <w:i/>
        </w:rPr>
        <w:t>]</w:t>
      </w:r>
    </w:p>
    <w:p w:rsidR="00E912A3" w:rsidRPr="001E73CB" w:rsidRDefault="00E912A3" w:rsidP="00455BB3">
      <w:pPr>
        <w:pStyle w:val="LabStepNumbered"/>
      </w:pPr>
      <w:r>
        <w:t>Once you have entered the two tasks from the previous steps, experiment with the list view by hovering over individual items. Note that each item highlights as you hover over it and the UI gives you the ability to select it. Use the Edit Control Block (ECB) menu (the standard SharePoint item-hover menu) to go into edit mode for one of the tasks you have created as shown below. Make a simple edit to the task and save it to observe</w:t>
      </w:r>
      <w:r w:rsidR="00455BB3">
        <w:t xml:space="preserve"> the in-place editing behavior.</w:t>
      </w:r>
    </w:p>
    <w:sectPr w:rsidR="00E912A3" w:rsidRPr="001E73CB" w:rsidSect="00A369B4">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648" w:rsidRDefault="00A31648" w:rsidP="002754DA">
      <w:pPr>
        <w:spacing w:before="0" w:after="0"/>
      </w:pPr>
      <w:r>
        <w:separator/>
      </w:r>
    </w:p>
  </w:endnote>
  <w:endnote w:type="continuationSeparator" w:id="0">
    <w:p w:rsidR="00A31648" w:rsidRDefault="00A31648" w:rsidP="002754DA">
      <w:pPr>
        <w:spacing w:before="0" w:after="0"/>
      </w:pPr>
      <w:r>
        <w:continuationSeparator/>
      </w:r>
    </w:p>
  </w:endnote>
  <w:endnote w:type="continuationNotice" w:id="1">
    <w:p w:rsidR="00A31648" w:rsidRDefault="00A3164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648" w:rsidRDefault="00A31648" w:rsidP="002754DA">
      <w:pPr>
        <w:spacing w:before="0" w:after="0"/>
      </w:pPr>
      <w:r>
        <w:separator/>
      </w:r>
    </w:p>
  </w:footnote>
  <w:footnote w:type="continuationSeparator" w:id="0">
    <w:p w:rsidR="00A31648" w:rsidRDefault="00A31648" w:rsidP="002754DA">
      <w:pPr>
        <w:spacing w:before="0" w:after="0"/>
      </w:pPr>
      <w:r>
        <w:continuationSeparator/>
      </w:r>
    </w:p>
  </w:footnote>
  <w:footnote w:type="continuationNotice" w:id="1">
    <w:p w:rsidR="00A31648" w:rsidRDefault="00A31648">
      <w:pPr>
        <w:spacing w:before="0"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7"/>
  </w:num>
  <w:num w:numId="4">
    <w:abstractNumId w:val="1"/>
  </w:num>
  <w:num w:numId="5">
    <w:abstractNumId w:val="1"/>
    <w:lvlOverride w:ilvl="0">
      <w:startOverride w:val="1"/>
    </w:lvlOverride>
  </w:num>
  <w:num w:numId="6">
    <w:abstractNumId w:val="3"/>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9"/>
  </w:num>
  <w:num w:numId="12">
    <w:abstractNumId w:val="4"/>
  </w:num>
  <w:num w:numId="13">
    <w:abstractNumId w:val="2"/>
  </w:num>
  <w:num w:numId="14">
    <w:abstractNumId w:val="5"/>
  </w:num>
  <w:num w:numId="15">
    <w:abstractNumId w:val="0"/>
  </w:num>
  <w:num w:numId="16">
    <w:abstractNumId w:val="1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attachedTemplate r:id="rId1"/>
  <w:linkStyle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9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2"/>
  </w:compat>
  <w:rsids>
    <w:rsidRoot w:val="00283D43"/>
    <w:rsid w:val="00012AC2"/>
    <w:rsid w:val="00024303"/>
    <w:rsid w:val="000243F6"/>
    <w:rsid w:val="00030FBC"/>
    <w:rsid w:val="00051385"/>
    <w:rsid w:val="00055C0D"/>
    <w:rsid w:val="00063CA0"/>
    <w:rsid w:val="00075BE6"/>
    <w:rsid w:val="00082C8E"/>
    <w:rsid w:val="0009020D"/>
    <w:rsid w:val="000A019A"/>
    <w:rsid w:val="000A0FB8"/>
    <w:rsid w:val="000A4D31"/>
    <w:rsid w:val="000B4798"/>
    <w:rsid w:val="000B5A27"/>
    <w:rsid w:val="000C54C2"/>
    <w:rsid w:val="000D1CE4"/>
    <w:rsid w:val="000E4786"/>
    <w:rsid w:val="000E47A7"/>
    <w:rsid w:val="000F23A7"/>
    <w:rsid w:val="0011020C"/>
    <w:rsid w:val="001104ED"/>
    <w:rsid w:val="00110EC0"/>
    <w:rsid w:val="001128F7"/>
    <w:rsid w:val="00123729"/>
    <w:rsid w:val="00123A37"/>
    <w:rsid w:val="00134CB5"/>
    <w:rsid w:val="00140317"/>
    <w:rsid w:val="00141688"/>
    <w:rsid w:val="00151E41"/>
    <w:rsid w:val="0015714F"/>
    <w:rsid w:val="00162568"/>
    <w:rsid w:val="0016348C"/>
    <w:rsid w:val="0016526E"/>
    <w:rsid w:val="001657A8"/>
    <w:rsid w:val="0016603A"/>
    <w:rsid w:val="00166BA8"/>
    <w:rsid w:val="001760F5"/>
    <w:rsid w:val="00190D86"/>
    <w:rsid w:val="0019249E"/>
    <w:rsid w:val="001969F7"/>
    <w:rsid w:val="001A3C36"/>
    <w:rsid w:val="001B176D"/>
    <w:rsid w:val="001B60FC"/>
    <w:rsid w:val="001C2975"/>
    <w:rsid w:val="001C3C48"/>
    <w:rsid w:val="001E5FC6"/>
    <w:rsid w:val="001E73CB"/>
    <w:rsid w:val="0020199B"/>
    <w:rsid w:val="002058E8"/>
    <w:rsid w:val="00207F56"/>
    <w:rsid w:val="00216298"/>
    <w:rsid w:val="002243BC"/>
    <w:rsid w:val="00226C32"/>
    <w:rsid w:val="00231D57"/>
    <w:rsid w:val="00234111"/>
    <w:rsid w:val="002376C5"/>
    <w:rsid w:val="00243A3C"/>
    <w:rsid w:val="002646DD"/>
    <w:rsid w:val="00265968"/>
    <w:rsid w:val="00273F7D"/>
    <w:rsid w:val="002754DA"/>
    <w:rsid w:val="002820B9"/>
    <w:rsid w:val="00283D43"/>
    <w:rsid w:val="00290E10"/>
    <w:rsid w:val="00291BD7"/>
    <w:rsid w:val="002C095C"/>
    <w:rsid w:val="002C5CBE"/>
    <w:rsid w:val="002E035E"/>
    <w:rsid w:val="002E259F"/>
    <w:rsid w:val="002E66B3"/>
    <w:rsid w:val="002F2748"/>
    <w:rsid w:val="0030388D"/>
    <w:rsid w:val="00307288"/>
    <w:rsid w:val="00310BD9"/>
    <w:rsid w:val="0031741B"/>
    <w:rsid w:val="00333042"/>
    <w:rsid w:val="00341307"/>
    <w:rsid w:val="00361340"/>
    <w:rsid w:val="00364378"/>
    <w:rsid w:val="0036788D"/>
    <w:rsid w:val="00367C9B"/>
    <w:rsid w:val="0037652C"/>
    <w:rsid w:val="00385AA1"/>
    <w:rsid w:val="003A6D85"/>
    <w:rsid w:val="003B1609"/>
    <w:rsid w:val="003B509E"/>
    <w:rsid w:val="003B6B6E"/>
    <w:rsid w:val="003C5C37"/>
    <w:rsid w:val="003C6F9B"/>
    <w:rsid w:val="003D4A36"/>
    <w:rsid w:val="003D513A"/>
    <w:rsid w:val="003E3149"/>
    <w:rsid w:val="003E53A5"/>
    <w:rsid w:val="003F23E7"/>
    <w:rsid w:val="003F2EDC"/>
    <w:rsid w:val="00403FFD"/>
    <w:rsid w:val="00414108"/>
    <w:rsid w:val="00420D38"/>
    <w:rsid w:val="00422EA0"/>
    <w:rsid w:val="00427A68"/>
    <w:rsid w:val="00445241"/>
    <w:rsid w:val="00445F5C"/>
    <w:rsid w:val="00446B8D"/>
    <w:rsid w:val="00455BB3"/>
    <w:rsid w:val="00474799"/>
    <w:rsid w:val="00481358"/>
    <w:rsid w:val="004838B2"/>
    <w:rsid w:val="004A6065"/>
    <w:rsid w:val="004A7C45"/>
    <w:rsid w:val="004B75D9"/>
    <w:rsid w:val="004C7D6E"/>
    <w:rsid w:val="004D3A39"/>
    <w:rsid w:val="004E1CBF"/>
    <w:rsid w:val="004E3B42"/>
    <w:rsid w:val="004E45B9"/>
    <w:rsid w:val="004F1E4C"/>
    <w:rsid w:val="004F54BD"/>
    <w:rsid w:val="00504620"/>
    <w:rsid w:val="0050658A"/>
    <w:rsid w:val="005065B9"/>
    <w:rsid w:val="0050746C"/>
    <w:rsid w:val="005106D7"/>
    <w:rsid w:val="00513EAD"/>
    <w:rsid w:val="0051400B"/>
    <w:rsid w:val="0051564C"/>
    <w:rsid w:val="00515C63"/>
    <w:rsid w:val="00536A2B"/>
    <w:rsid w:val="00536EA7"/>
    <w:rsid w:val="00537866"/>
    <w:rsid w:val="00540A9A"/>
    <w:rsid w:val="00551DFA"/>
    <w:rsid w:val="00560F81"/>
    <w:rsid w:val="005710D5"/>
    <w:rsid w:val="0057247C"/>
    <w:rsid w:val="00574574"/>
    <w:rsid w:val="00580480"/>
    <w:rsid w:val="0059042D"/>
    <w:rsid w:val="005A0E17"/>
    <w:rsid w:val="005A3A17"/>
    <w:rsid w:val="005A3D44"/>
    <w:rsid w:val="005A3E02"/>
    <w:rsid w:val="005A4563"/>
    <w:rsid w:val="005A6D5F"/>
    <w:rsid w:val="005B6F90"/>
    <w:rsid w:val="005C03B9"/>
    <w:rsid w:val="005C1BF8"/>
    <w:rsid w:val="005C474E"/>
    <w:rsid w:val="005D380A"/>
    <w:rsid w:val="005D3854"/>
    <w:rsid w:val="005E054A"/>
    <w:rsid w:val="005E0D54"/>
    <w:rsid w:val="005E79AF"/>
    <w:rsid w:val="005F30AE"/>
    <w:rsid w:val="00620888"/>
    <w:rsid w:val="00625F0D"/>
    <w:rsid w:val="00626932"/>
    <w:rsid w:val="006316FA"/>
    <w:rsid w:val="0063362B"/>
    <w:rsid w:val="00650ACD"/>
    <w:rsid w:val="00654F8F"/>
    <w:rsid w:val="00657F7A"/>
    <w:rsid w:val="0066042A"/>
    <w:rsid w:val="006649DB"/>
    <w:rsid w:val="00667328"/>
    <w:rsid w:val="00667B58"/>
    <w:rsid w:val="006700E8"/>
    <w:rsid w:val="0067766A"/>
    <w:rsid w:val="0069092F"/>
    <w:rsid w:val="0069598A"/>
    <w:rsid w:val="006A020F"/>
    <w:rsid w:val="006A105B"/>
    <w:rsid w:val="006B07C3"/>
    <w:rsid w:val="006B25FA"/>
    <w:rsid w:val="006B6F43"/>
    <w:rsid w:val="006C0157"/>
    <w:rsid w:val="006C5C78"/>
    <w:rsid w:val="006E5188"/>
    <w:rsid w:val="006F13F6"/>
    <w:rsid w:val="006F64F9"/>
    <w:rsid w:val="0070089C"/>
    <w:rsid w:val="00711C05"/>
    <w:rsid w:val="0072738D"/>
    <w:rsid w:val="00737FD5"/>
    <w:rsid w:val="00740261"/>
    <w:rsid w:val="00740358"/>
    <w:rsid w:val="007442CF"/>
    <w:rsid w:val="00747129"/>
    <w:rsid w:val="007508E5"/>
    <w:rsid w:val="00750996"/>
    <w:rsid w:val="00754D76"/>
    <w:rsid w:val="00756C10"/>
    <w:rsid w:val="007600AD"/>
    <w:rsid w:val="0076162E"/>
    <w:rsid w:val="0076526D"/>
    <w:rsid w:val="00770735"/>
    <w:rsid w:val="007A2E8C"/>
    <w:rsid w:val="007A3D0E"/>
    <w:rsid w:val="007A6FDB"/>
    <w:rsid w:val="007A7B3A"/>
    <w:rsid w:val="007B63AE"/>
    <w:rsid w:val="007B648F"/>
    <w:rsid w:val="007C5EF6"/>
    <w:rsid w:val="007E240B"/>
    <w:rsid w:val="007F2CD4"/>
    <w:rsid w:val="0080252D"/>
    <w:rsid w:val="00803CE9"/>
    <w:rsid w:val="00812AF5"/>
    <w:rsid w:val="00826FF7"/>
    <w:rsid w:val="0082729D"/>
    <w:rsid w:val="0083029D"/>
    <w:rsid w:val="00830A82"/>
    <w:rsid w:val="00834549"/>
    <w:rsid w:val="00841F3B"/>
    <w:rsid w:val="00845FAD"/>
    <w:rsid w:val="008530CC"/>
    <w:rsid w:val="00856645"/>
    <w:rsid w:val="00865AE4"/>
    <w:rsid w:val="0086681C"/>
    <w:rsid w:val="008743F8"/>
    <w:rsid w:val="00880606"/>
    <w:rsid w:val="008938B2"/>
    <w:rsid w:val="00893C82"/>
    <w:rsid w:val="008941A3"/>
    <w:rsid w:val="008943B0"/>
    <w:rsid w:val="008A09A5"/>
    <w:rsid w:val="008A1B16"/>
    <w:rsid w:val="008A2BA0"/>
    <w:rsid w:val="008A7318"/>
    <w:rsid w:val="008B697B"/>
    <w:rsid w:val="008C1C05"/>
    <w:rsid w:val="008D054E"/>
    <w:rsid w:val="008D0899"/>
    <w:rsid w:val="008D261C"/>
    <w:rsid w:val="008D30B0"/>
    <w:rsid w:val="008D7F27"/>
    <w:rsid w:val="008E1CE8"/>
    <w:rsid w:val="008E3F36"/>
    <w:rsid w:val="00903B98"/>
    <w:rsid w:val="00915A59"/>
    <w:rsid w:val="0091656E"/>
    <w:rsid w:val="0091766B"/>
    <w:rsid w:val="00925E86"/>
    <w:rsid w:val="00937D72"/>
    <w:rsid w:val="009422EE"/>
    <w:rsid w:val="00944282"/>
    <w:rsid w:val="0095110D"/>
    <w:rsid w:val="009537AB"/>
    <w:rsid w:val="0096384D"/>
    <w:rsid w:val="00964D6A"/>
    <w:rsid w:val="00964DF1"/>
    <w:rsid w:val="00965C23"/>
    <w:rsid w:val="009753EF"/>
    <w:rsid w:val="009845AF"/>
    <w:rsid w:val="00990EBF"/>
    <w:rsid w:val="009A5818"/>
    <w:rsid w:val="009C016D"/>
    <w:rsid w:val="009C6E7B"/>
    <w:rsid w:val="009D22E7"/>
    <w:rsid w:val="009D23C3"/>
    <w:rsid w:val="009E2AD2"/>
    <w:rsid w:val="009F406C"/>
    <w:rsid w:val="00A05D85"/>
    <w:rsid w:val="00A070BA"/>
    <w:rsid w:val="00A10074"/>
    <w:rsid w:val="00A10BF8"/>
    <w:rsid w:val="00A136DF"/>
    <w:rsid w:val="00A154F4"/>
    <w:rsid w:val="00A15C8C"/>
    <w:rsid w:val="00A2199A"/>
    <w:rsid w:val="00A2430F"/>
    <w:rsid w:val="00A25FC5"/>
    <w:rsid w:val="00A27676"/>
    <w:rsid w:val="00A3093C"/>
    <w:rsid w:val="00A30C18"/>
    <w:rsid w:val="00A31648"/>
    <w:rsid w:val="00A369B4"/>
    <w:rsid w:val="00A36AE5"/>
    <w:rsid w:val="00A4394E"/>
    <w:rsid w:val="00A46E44"/>
    <w:rsid w:val="00A53017"/>
    <w:rsid w:val="00A5490F"/>
    <w:rsid w:val="00A55EA3"/>
    <w:rsid w:val="00A6472F"/>
    <w:rsid w:val="00A66755"/>
    <w:rsid w:val="00A73931"/>
    <w:rsid w:val="00A77339"/>
    <w:rsid w:val="00A811F8"/>
    <w:rsid w:val="00A8316D"/>
    <w:rsid w:val="00AA081D"/>
    <w:rsid w:val="00AA1C5E"/>
    <w:rsid w:val="00AC3632"/>
    <w:rsid w:val="00AD3847"/>
    <w:rsid w:val="00AE2116"/>
    <w:rsid w:val="00AF1AC8"/>
    <w:rsid w:val="00AF4F9B"/>
    <w:rsid w:val="00B01AE1"/>
    <w:rsid w:val="00B04598"/>
    <w:rsid w:val="00B410F6"/>
    <w:rsid w:val="00B56241"/>
    <w:rsid w:val="00B56C9C"/>
    <w:rsid w:val="00B60011"/>
    <w:rsid w:val="00B61B2D"/>
    <w:rsid w:val="00B7645C"/>
    <w:rsid w:val="00B767A7"/>
    <w:rsid w:val="00B80164"/>
    <w:rsid w:val="00B80925"/>
    <w:rsid w:val="00B80F95"/>
    <w:rsid w:val="00B815CE"/>
    <w:rsid w:val="00B838CD"/>
    <w:rsid w:val="00B84304"/>
    <w:rsid w:val="00B957E8"/>
    <w:rsid w:val="00BA332D"/>
    <w:rsid w:val="00BB42DB"/>
    <w:rsid w:val="00BC1206"/>
    <w:rsid w:val="00BC22EE"/>
    <w:rsid w:val="00BC2C68"/>
    <w:rsid w:val="00BE20E7"/>
    <w:rsid w:val="00BE5EE7"/>
    <w:rsid w:val="00BF4AAD"/>
    <w:rsid w:val="00C30E56"/>
    <w:rsid w:val="00C3211E"/>
    <w:rsid w:val="00C33D09"/>
    <w:rsid w:val="00C34D0A"/>
    <w:rsid w:val="00C37A3E"/>
    <w:rsid w:val="00C44632"/>
    <w:rsid w:val="00C53882"/>
    <w:rsid w:val="00C62D6E"/>
    <w:rsid w:val="00C642C3"/>
    <w:rsid w:val="00C66666"/>
    <w:rsid w:val="00C70683"/>
    <w:rsid w:val="00C7138D"/>
    <w:rsid w:val="00C80B2F"/>
    <w:rsid w:val="00C81CBC"/>
    <w:rsid w:val="00C847ED"/>
    <w:rsid w:val="00C9096A"/>
    <w:rsid w:val="00C92678"/>
    <w:rsid w:val="00C93E0C"/>
    <w:rsid w:val="00C97674"/>
    <w:rsid w:val="00CB7A9C"/>
    <w:rsid w:val="00CB7CC1"/>
    <w:rsid w:val="00CD0AD0"/>
    <w:rsid w:val="00CD10A1"/>
    <w:rsid w:val="00CD3699"/>
    <w:rsid w:val="00CE155F"/>
    <w:rsid w:val="00CF0D9B"/>
    <w:rsid w:val="00D057EA"/>
    <w:rsid w:val="00D12B10"/>
    <w:rsid w:val="00D1320B"/>
    <w:rsid w:val="00D15FEC"/>
    <w:rsid w:val="00D33840"/>
    <w:rsid w:val="00D3469C"/>
    <w:rsid w:val="00D50509"/>
    <w:rsid w:val="00D56B22"/>
    <w:rsid w:val="00D6413D"/>
    <w:rsid w:val="00D64974"/>
    <w:rsid w:val="00D66469"/>
    <w:rsid w:val="00D733C9"/>
    <w:rsid w:val="00D8031B"/>
    <w:rsid w:val="00D84676"/>
    <w:rsid w:val="00D84A2F"/>
    <w:rsid w:val="00D8754C"/>
    <w:rsid w:val="00D92006"/>
    <w:rsid w:val="00D950CC"/>
    <w:rsid w:val="00D97000"/>
    <w:rsid w:val="00DA442B"/>
    <w:rsid w:val="00DA6D71"/>
    <w:rsid w:val="00DB0EE0"/>
    <w:rsid w:val="00DC2A0F"/>
    <w:rsid w:val="00DC2AFF"/>
    <w:rsid w:val="00DC75E6"/>
    <w:rsid w:val="00DD1790"/>
    <w:rsid w:val="00DD40A9"/>
    <w:rsid w:val="00DD5F52"/>
    <w:rsid w:val="00DD7D6E"/>
    <w:rsid w:val="00DE5625"/>
    <w:rsid w:val="00DE58D9"/>
    <w:rsid w:val="00DF0141"/>
    <w:rsid w:val="00DF0E38"/>
    <w:rsid w:val="00DF29C8"/>
    <w:rsid w:val="00E056FD"/>
    <w:rsid w:val="00E07AF0"/>
    <w:rsid w:val="00E13222"/>
    <w:rsid w:val="00E132BC"/>
    <w:rsid w:val="00E15736"/>
    <w:rsid w:val="00E177CD"/>
    <w:rsid w:val="00E2147D"/>
    <w:rsid w:val="00E22CFC"/>
    <w:rsid w:val="00E338DA"/>
    <w:rsid w:val="00E36698"/>
    <w:rsid w:val="00E42402"/>
    <w:rsid w:val="00E45125"/>
    <w:rsid w:val="00E51A44"/>
    <w:rsid w:val="00E52656"/>
    <w:rsid w:val="00E53356"/>
    <w:rsid w:val="00E57901"/>
    <w:rsid w:val="00E60B87"/>
    <w:rsid w:val="00E7564A"/>
    <w:rsid w:val="00E80920"/>
    <w:rsid w:val="00E816DC"/>
    <w:rsid w:val="00E90829"/>
    <w:rsid w:val="00E912A3"/>
    <w:rsid w:val="00E95F93"/>
    <w:rsid w:val="00EA0CC6"/>
    <w:rsid w:val="00EB0E93"/>
    <w:rsid w:val="00EC02AD"/>
    <w:rsid w:val="00EC15A4"/>
    <w:rsid w:val="00ED1A11"/>
    <w:rsid w:val="00EE7A35"/>
    <w:rsid w:val="00EF0B37"/>
    <w:rsid w:val="00F10C41"/>
    <w:rsid w:val="00F218A1"/>
    <w:rsid w:val="00F21A30"/>
    <w:rsid w:val="00F22470"/>
    <w:rsid w:val="00F276BD"/>
    <w:rsid w:val="00F34FD2"/>
    <w:rsid w:val="00F43BFB"/>
    <w:rsid w:val="00F5138E"/>
    <w:rsid w:val="00F577F9"/>
    <w:rsid w:val="00F62F1C"/>
    <w:rsid w:val="00F64CF9"/>
    <w:rsid w:val="00F72607"/>
    <w:rsid w:val="00F81057"/>
    <w:rsid w:val="00F84B8D"/>
    <w:rsid w:val="00F938D8"/>
    <w:rsid w:val="00FA3EB4"/>
    <w:rsid w:val="00FA5E15"/>
    <w:rsid w:val="00FB07B8"/>
    <w:rsid w:val="00FB3F0A"/>
    <w:rsid w:val="00FC00E1"/>
    <w:rsid w:val="00FC0DDF"/>
    <w:rsid w:val="00FC79BD"/>
    <w:rsid w:val="00FD1B1D"/>
    <w:rsid w:val="00FD1FA2"/>
    <w:rsid w:val="00FE0728"/>
    <w:rsid w:val="00FF3C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9B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369B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rPr>
  </w:style>
  <w:style w:type="paragraph" w:styleId="Heading2">
    <w:name w:val="heading 2"/>
    <w:basedOn w:val="Normal"/>
    <w:next w:val="Normal"/>
    <w:link w:val="Heading2Char"/>
    <w:uiPriority w:val="9"/>
    <w:qFormat/>
    <w:rsid w:val="00A369B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A369B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A369B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369B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A369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369B4"/>
  </w:style>
  <w:style w:type="character" w:customStyle="1" w:styleId="Heading1Char">
    <w:name w:val="Heading 1 Char"/>
    <w:basedOn w:val="DefaultParagraphFont"/>
    <w:link w:val="Heading1"/>
    <w:uiPriority w:val="9"/>
    <w:rsid w:val="00A369B4"/>
    <w:rPr>
      <w:rFonts w:ascii="Arial Black" w:hAnsi="Arial Black"/>
      <w:sz w:val="28"/>
      <w:shd w:val="clear" w:color="F2F2F2" w:themeColor="background1" w:themeShade="F2" w:fill="auto"/>
    </w:rPr>
  </w:style>
  <w:style w:type="character" w:customStyle="1" w:styleId="Heading2Char">
    <w:name w:val="Heading 2 Char"/>
    <w:basedOn w:val="DefaultParagraphFont"/>
    <w:link w:val="Heading2"/>
    <w:uiPriority w:val="9"/>
    <w:rsid w:val="00A369B4"/>
    <w:rPr>
      <w:rFonts w:ascii="Arial Black" w:hAnsi="Arial Black"/>
      <w:sz w:val="28"/>
    </w:rPr>
  </w:style>
  <w:style w:type="character" w:customStyle="1" w:styleId="Heading4Char">
    <w:name w:val="Heading 4 Char"/>
    <w:basedOn w:val="DefaultParagraphFont"/>
    <w:link w:val="Heading4"/>
    <w:uiPriority w:val="9"/>
    <w:rsid w:val="00A369B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369B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369B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9B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369B4"/>
    <w:pPr>
      <w:tabs>
        <w:tab w:val="right" w:leader="dot" w:pos="10786"/>
      </w:tabs>
      <w:spacing w:before="80" w:after="0"/>
      <w:ind w:left="144"/>
    </w:pPr>
    <w:rPr>
      <w:b/>
    </w:rPr>
  </w:style>
  <w:style w:type="paragraph" w:styleId="TOC2">
    <w:name w:val="toc 2"/>
    <w:basedOn w:val="Normal"/>
    <w:next w:val="Normal"/>
    <w:autoRedefine/>
    <w:uiPriority w:val="39"/>
    <w:unhideWhenUsed/>
    <w:rsid w:val="00A369B4"/>
    <w:pPr>
      <w:tabs>
        <w:tab w:val="right" w:leader="dot" w:pos="10790"/>
      </w:tabs>
      <w:spacing w:before="40" w:after="40"/>
      <w:ind w:left="288"/>
    </w:pPr>
    <w:rPr>
      <w:sz w:val="18"/>
    </w:rPr>
  </w:style>
  <w:style w:type="character" w:styleId="Hyperlink">
    <w:name w:val="Hyperlink"/>
    <w:basedOn w:val="DefaultParagraphFont"/>
    <w:uiPriority w:val="99"/>
    <w:unhideWhenUsed/>
    <w:rsid w:val="00A369B4"/>
    <w:rPr>
      <w:color w:val="0000FF" w:themeColor="hyperlink"/>
      <w:u w:val="single"/>
    </w:rPr>
  </w:style>
  <w:style w:type="character" w:styleId="BookTitle">
    <w:name w:val="Book Title"/>
    <w:basedOn w:val="DefaultParagraphFont"/>
    <w:uiPriority w:val="33"/>
    <w:qFormat/>
    <w:rsid w:val="00A369B4"/>
    <w:rPr>
      <w:b/>
      <w:bCs/>
      <w:smallCaps/>
      <w:spacing w:val="5"/>
      <w:sz w:val="48"/>
    </w:rPr>
  </w:style>
  <w:style w:type="paragraph" w:styleId="Title">
    <w:name w:val="Title"/>
    <w:basedOn w:val="Normal"/>
    <w:next w:val="Normal"/>
    <w:link w:val="TitleChar"/>
    <w:uiPriority w:val="10"/>
    <w:unhideWhenUsed/>
    <w:qFormat/>
    <w:rsid w:val="00A369B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369B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A369B4"/>
    <w:pPr>
      <w:spacing w:after="0" w:line="240" w:lineRule="auto"/>
    </w:pPr>
    <w:rPr>
      <w:rFonts w:eastAsiaTheme="minorEastAsia"/>
    </w:rPr>
  </w:style>
  <w:style w:type="character" w:customStyle="1" w:styleId="NoSpacingChar">
    <w:name w:val="No Spacing Char"/>
    <w:basedOn w:val="DefaultParagraphFont"/>
    <w:link w:val="NoSpacing"/>
    <w:uiPriority w:val="1"/>
    <w:rsid w:val="00A369B4"/>
    <w:rPr>
      <w:rFonts w:eastAsiaTheme="minorEastAsia"/>
    </w:rPr>
  </w:style>
  <w:style w:type="paragraph" w:styleId="Header">
    <w:name w:val="header"/>
    <w:basedOn w:val="Normal"/>
    <w:link w:val="HeaderChar"/>
    <w:uiPriority w:val="99"/>
    <w:unhideWhenUsed/>
    <w:rsid w:val="00A369B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369B4"/>
    <w:rPr>
      <w:rFonts w:ascii="Arial" w:hAnsi="Arial"/>
      <w:color w:val="292929"/>
      <w:sz w:val="16"/>
    </w:rPr>
  </w:style>
  <w:style w:type="paragraph" w:styleId="Footer">
    <w:name w:val="footer"/>
    <w:basedOn w:val="Normal"/>
    <w:link w:val="FooterChar"/>
    <w:uiPriority w:val="99"/>
    <w:unhideWhenUsed/>
    <w:rsid w:val="00A369B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369B4"/>
    <w:rPr>
      <w:rFonts w:ascii="Arial" w:hAnsi="Arial"/>
      <w:color w:val="292929"/>
      <w:sz w:val="16"/>
    </w:rPr>
  </w:style>
  <w:style w:type="paragraph" w:customStyle="1" w:styleId="LabExercise">
    <w:name w:val="Lab Exercise"/>
    <w:basedOn w:val="Normal"/>
    <w:next w:val="Normal"/>
    <w:qFormat/>
    <w:rsid w:val="00A369B4"/>
    <w:pPr>
      <w:spacing w:before="0" w:after="200" w:line="276" w:lineRule="auto"/>
    </w:pPr>
    <w:rPr>
      <w:b/>
    </w:rPr>
  </w:style>
  <w:style w:type="paragraph" w:styleId="ListParagraph">
    <w:name w:val="List Paragraph"/>
    <w:basedOn w:val="Normal"/>
    <w:next w:val="Normal"/>
    <w:uiPriority w:val="34"/>
    <w:qFormat/>
    <w:rsid w:val="00A369B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369B4"/>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369B4"/>
    <w:rPr>
      <w:rFonts w:ascii="Lucida Console" w:hAnsi="Lucida Console" w:cs="Courier New"/>
      <w:b/>
      <w:spacing w:val="-6"/>
      <w:sz w:val="18"/>
    </w:rPr>
  </w:style>
  <w:style w:type="paragraph" w:customStyle="1" w:styleId="NumberedBullet">
    <w:name w:val="Numbered Bullet"/>
    <w:basedOn w:val="ListParagraph"/>
    <w:unhideWhenUsed/>
    <w:qFormat/>
    <w:rsid w:val="00A369B4"/>
    <w:pPr>
      <w:tabs>
        <w:tab w:val="left" w:pos="144"/>
      </w:tabs>
      <w:spacing w:before="80" w:after="40" w:line="240" w:lineRule="auto"/>
      <w:ind w:hanging="360"/>
      <w:contextualSpacing w:val="0"/>
    </w:pPr>
  </w:style>
  <w:style w:type="paragraph" w:customStyle="1" w:styleId="LabStepScreenshot">
    <w:name w:val="Lab Step Screenshot"/>
    <w:basedOn w:val="Normal"/>
    <w:qFormat/>
    <w:rsid w:val="00A369B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A369B4"/>
    <w:pPr>
      <w:spacing w:before="0" w:after="0"/>
    </w:pPr>
    <w:rPr>
      <w:szCs w:val="20"/>
    </w:rPr>
  </w:style>
  <w:style w:type="character" w:customStyle="1" w:styleId="FootnoteTextChar">
    <w:name w:val="Footnote Text Char"/>
    <w:basedOn w:val="DefaultParagraphFont"/>
    <w:link w:val="FootnoteText"/>
    <w:uiPriority w:val="99"/>
    <w:semiHidden/>
    <w:rsid w:val="00A369B4"/>
    <w:rPr>
      <w:rFonts w:ascii="Arial" w:hAnsi="Arial"/>
      <w:color w:val="262626" w:themeColor="text1" w:themeTint="D9"/>
      <w:sz w:val="20"/>
      <w:szCs w:val="20"/>
    </w:rPr>
  </w:style>
  <w:style w:type="table" w:styleId="LightShading-Accent4">
    <w:name w:val="Light Shading Accent 4"/>
    <w:basedOn w:val="TableNormal"/>
    <w:uiPriority w:val="60"/>
    <w:rsid w:val="00A369B4"/>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A369B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369B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369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369B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A36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A369B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369B4"/>
    <w:pPr>
      <w:tabs>
        <w:tab w:val="num" w:pos="360"/>
      </w:tabs>
      <w:ind w:left="360" w:hanging="360"/>
      <w:contextualSpacing/>
    </w:pPr>
  </w:style>
  <w:style w:type="character" w:customStyle="1" w:styleId="InLineUrl">
    <w:name w:val="InLineUrl"/>
    <w:basedOn w:val="DefaultParagraphFont"/>
    <w:uiPriority w:val="1"/>
    <w:qFormat/>
    <w:rsid w:val="00A369B4"/>
    <w:rPr>
      <w:rFonts w:ascii="Arial" w:hAnsi="Arial"/>
      <w:b/>
      <w:sz w:val="16"/>
    </w:rPr>
  </w:style>
  <w:style w:type="paragraph" w:customStyle="1" w:styleId="LabStepNumbered">
    <w:name w:val="Lab Step Numbered"/>
    <w:link w:val="LabStepNumberedChar"/>
    <w:qFormat/>
    <w:rsid w:val="00A369B4"/>
    <w:pPr>
      <w:numPr>
        <w:numId w:val="1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A369B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A369B4"/>
    <w:pPr>
      <w:numPr>
        <w:ilvl w:val="1"/>
      </w:numPr>
    </w:pPr>
    <w:rPr>
      <w:sz w:val="16"/>
    </w:rPr>
  </w:style>
  <w:style w:type="paragraph" w:customStyle="1" w:styleId="LabStepLevel2NoBullet">
    <w:name w:val="Lab Step Level 2 No Bullet"/>
    <w:basedOn w:val="LabStepLevel2Numbered"/>
    <w:qFormat/>
    <w:rsid w:val="00A369B4"/>
    <w:pPr>
      <w:numPr>
        <w:numId w:val="0"/>
      </w:numPr>
      <w:spacing w:before="40"/>
      <w:ind w:left="720"/>
    </w:pPr>
  </w:style>
  <w:style w:type="character" w:customStyle="1" w:styleId="LabStepScreenshotFrame">
    <w:name w:val="Lab Step Screenshot Frame"/>
    <w:basedOn w:val="DefaultParagraphFont"/>
    <w:uiPriority w:val="1"/>
    <w:qFormat/>
    <w:rsid w:val="00A369B4"/>
    <w:rPr>
      <w:noProof/>
      <w:bdr w:val="single" w:sz="2" w:space="0" w:color="DDDDDD"/>
    </w:rPr>
  </w:style>
  <w:style w:type="paragraph" w:customStyle="1" w:styleId="LabExerciseCallout">
    <w:name w:val="Lab Exercise Callout"/>
    <w:basedOn w:val="LabExerciseText"/>
    <w:qFormat/>
    <w:rsid w:val="00A369B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A369B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A369B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A369B4"/>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369B4"/>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369B4"/>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369B4"/>
    <w:rPr>
      <w:rFonts w:ascii="Arial" w:hAnsi="Arial"/>
      <w:b/>
      <w:iCs/>
      <w:sz w:val="16"/>
    </w:rPr>
  </w:style>
  <w:style w:type="character" w:customStyle="1" w:styleId="InlindeCode">
    <w:name w:val="InlindeCode"/>
    <w:basedOn w:val="DefaultParagraphFont"/>
    <w:uiPriority w:val="1"/>
    <w:qFormat/>
    <w:rsid w:val="00A369B4"/>
    <w:rPr>
      <w:rFonts w:ascii="Lucida Console" w:hAnsi="Lucida Console"/>
      <w:b/>
      <w:sz w:val="16"/>
    </w:rPr>
  </w:style>
  <w:style w:type="table" w:customStyle="1" w:styleId="LabStepTable">
    <w:name w:val="Lab Step Table"/>
    <w:basedOn w:val="TableGrid"/>
    <w:uiPriority w:val="99"/>
    <w:rsid w:val="00A369B4"/>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A369B4"/>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A369B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A369B4"/>
    <w:pPr>
      <w:ind w:left="1152"/>
    </w:pPr>
  </w:style>
  <w:style w:type="paragraph" w:customStyle="1" w:styleId="LabStepScreenshotLevel2">
    <w:name w:val="Lab Step Screenshot Level 2"/>
    <w:basedOn w:val="LabStepScreenshot"/>
    <w:qFormat/>
    <w:rsid w:val="00A369B4"/>
    <w:pPr>
      <w:ind w:left="1152"/>
    </w:pPr>
    <w:rPr>
      <w:noProof/>
    </w:rPr>
  </w:style>
  <w:style w:type="paragraph" w:customStyle="1" w:styleId="LabStepTableTextHeader">
    <w:name w:val="Lab Step Table Text Header"/>
    <w:basedOn w:val="LabStepTableText"/>
    <w:next w:val="LabStepTableText"/>
    <w:qFormat/>
    <w:rsid w:val="00A369B4"/>
    <w:rPr>
      <w:b/>
    </w:rPr>
  </w:style>
  <w:style w:type="paragraph" w:customStyle="1" w:styleId="LabStepTableParagraph">
    <w:name w:val="Lab Step Table Paragraph"/>
    <w:basedOn w:val="LabStepNumbered"/>
    <w:qFormat/>
    <w:rsid w:val="00A369B4"/>
    <w:pPr>
      <w:numPr>
        <w:numId w:val="0"/>
      </w:numPr>
    </w:pPr>
  </w:style>
  <w:style w:type="paragraph" w:styleId="TOCHeading">
    <w:name w:val="TOC Heading"/>
    <w:basedOn w:val="Heading1"/>
    <w:next w:val="Normal"/>
    <w:uiPriority w:val="39"/>
    <w:semiHidden/>
    <w:unhideWhenUsed/>
    <w:qFormat/>
    <w:rsid w:val="00A369B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A369B4"/>
    <w:pPr>
      <w:numPr>
        <w:numId w:val="6"/>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369B4"/>
    <w:rPr>
      <w:sz w:val="16"/>
      <w:szCs w:val="16"/>
    </w:rPr>
  </w:style>
  <w:style w:type="paragraph" w:styleId="CommentText">
    <w:name w:val="annotation text"/>
    <w:basedOn w:val="Normal"/>
    <w:link w:val="CommentTextChar"/>
    <w:uiPriority w:val="99"/>
    <w:semiHidden/>
    <w:unhideWhenUsed/>
    <w:rsid w:val="00A369B4"/>
    <w:rPr>
      <w:szCs w:val="20"/>
    </w:rPr>
  </w:style>
  <w:style w:type="character" w:customStyle="1" w:styleId="CommentTextChar">
    <w:name w:val="Comment Text Char"/>
    <w:basedOn w:val="DefaultParagraphFont"/>
    <w:link w:val="CommentText"/>
    <w:uiPriority w:val="99"/>
    <w:semiHidden/>
    <w:rsid w:val="00A369B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369B4"/>
    <w:rPr>
      <w:b/>
      <w:bCs/>
    </w:rPr>
  </w:style>
  <w:style w:type="character" w:customStyle="1" w:styleId="CommentSubjectChar">
    <w:name w:val="Comment Subject Char"/>
    <w:basedOn w:val="CommentTextChar"/>
    <w:link w:val="CommentSubject"/>
    <w:uiPriority w:val="99"/>
    <w:semiHidden/>
    <w:rsid w:val="00A369B4"/>
    <w:rPr>
      <w:rFonts w:ascii="Arial" w:hAnsi="Arial"/>
      <w:b/>
      <w:bCs/>
      <w:color w:val="262626" w:themeColor="text1" w:themeTint="D9"/>
      <w:sz w:val="20"/>
      <w:szCs w:val="20"/>
    </w:rPr>
  </w:style>
  <w:style w:type="paragraph" w:customStyle="1" w:styleId="Strong1">
    <w:name w:val="Strong1"/>
    <w:basedOn w:val="LabStepNumbered"/>
    <w:link w:val="strongChar"/>
    <w:qFormat/>
    <w:rsid w:val="00A369B4"/>
    <w:pPr>
      <w:numPr>
        <w:numId w:val="0"/>
      </w:numPr>
      <w:ind w:left="757" w:hanging="360"/>
    </w:pPr>
    <w:rPr>
      <w:b/>
    </w:rPr>
  </w:style>
  <w:style w:type="character" w:customStyle="1" w:styleId="LabStepNumberedChar">
    <w:name w:val="Lab Step Numbered Char"/>
    <w:basedOn w:val="DefaultParagraphFont"/>
    <w:link w:val="LabStepNumbered"/>
    <w:rsid w:val="00A369B4"/>
    <w:rPr>
      <w:rFonts w:ascii="Arial" w:hAnsi="Arial"/>
      <w:color w:val="262626" w:themeColor="text1" w:themeTint="D9"/>
      <w:sz w:val="18"/>
    </w:rPr>
  </w:style>
  <w:style w:type="character" w:customStyle="1" w:styleId="strongChar">
    <w:name w:val="strong Char"/>
    <w:basedOn w:val="LabStepNumberedChar"/>
    <w:link w:val="Strong1"/>
    <w:rsid w:val="00A369B4"/>
    <w:rPr>
      <w:rFonts w:ascii="Arial" w:hAnsi="Arial"/>
      <w:b/>
      <w:color w:val="262626" w:themeColor="text1" w:themeTint="D9"/>
      <w:sz w:val="18"/>
    </w:rPr>
  </w:style>
  <w:style w:type="character" w:styleId="Strong">
    <w:name w:val="Strong"/>
    <w:basedOn w:val="DefaultParagraphFont"/>
    <w:uiPriority w:val="22"/>
    <w:qFormat/>
    <w:rsid w:val="00A369B4"/>
    <w:rPr>
      <w:b/>
      <w:bCs/>
    </w:rPr>
  </w:style>
  <w:style w:type="paragraph" w:styleId="NormalWeb">
    <w:name w:val="Normal (Web)"/>
    <w:basedOn w:val="Normal"/>
    <w:uiPriority w:val="99"/>
    <w:semiHidden/>
    <w:unhideWhenUsed/>
    <w:rsid w:val="00A369B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A369B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369B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369B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A369B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A369B4"/>
    <w:pPr>
      <w:spacing w:before="240"/>
      <w:ind w:left="720" w:right="720"/>
    </w:pPr>
    <w:rPr>
      <w:color w:val="1C1C1C"/>
    </w:rPr>
  </w:style>
  <w:style w:type="paragraph" w:customStyle="1" w:styleId="SlidesNotes">
    <w:name w:val="Slides Notes"/>
    <w:basedOn w:val="Normal"/>
    <w:qFormat/>
    <w:rsid w:val="00A369B4"/>
    <w:pPr>
      <w:spacing w:before="240"/>
    </w:pPr>
  </w:style>
  <w:style w:type="paragraph" w:customStyle="1" w:styleId="LegalHeader">
    <w:name w:val="Legal Header"/>
    <w:basedOn w:val="Normal"/>
    <w:qFormat/>
    <w:rsid w:val="00A369B4"/>
    <w:pPr>
      <w:spacing w:before="600"/>
    </w:pPr>
    <w:rPr>
      <w:b/>
      <w:color w:val="auto"/>
      <w:u w:val="single"/>
    </w:rPr>
  </w:style>
  <w:style w:type="paragraph" w:customStyle="1" w:styleId="LegalBody">
    <w:name w:val="Legal Body"/>
    <w:basedOn w:val="Normal"/>
    <w:qFormat/>
    <w:rsid w:val="00A369B4"/>
    <w:rPr>
      <w:sz w:val="18"/>
    </w:rPr>
  </w:style>
  <w:style w:type="paragraph" w:customStyle="1" w:styleId="CourseInfo">
    <w:name w:val="Course Info"/>
    <w:basedOn w:val="Normal"/>
    <w:qFormat/>
    <w:rsid w:val="00A369B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A369B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369B4"/>
    <w:pPr>
      <w:tabs>
        <w:tab w:val="right" w:leader="dot" w:pos="10790"/>
      </w:tabs>
      <w:spacing w:before="40" w:after="0"/>
      <w:ind w:left="432"/>
    </w:pPr>
    <w:rPr>
      <w:sz w:val="16"/>
    </w:rPr>
  </w:style>
  <w:style w:type="numbering" w:customStyle="1" w:styleId="LabStepsTemplate">
    <w:name w:val="LabStepsTemplate"/>
    <w:uiPriority w:val="99"/>
    <w:rsid w:val="00A369B4"/>
    <w:pPr>
      <w:numPr>
        <w:numId w:val="12"/>
      </w:numPr>
    </w:pPr>
  </w:style>
  <w:style w:type="paragraph" w:customStyle="1" w:styleId="ModuleDescription">
    <w:name w:val="Module Description"/>
    <w:basedOn w:val="Normal"/>
    <w:qFormat/>
    <w:rsid w:val="00A369B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A369B4"/>
    <w:pPr>
      <w:jc w:val="center"/>
    </w:pPr>
  </w:style>
  <w:style w:type="paragraph" w:customStyle="1" w:styleId="TopicsCoveredItem">
    <w:name w:val="Topics Covered Item"/>
    <w:basedOn w:val="Normal"/>
    <w:qFormat/>
    <w:rsid w:val="00A369B4"/>
    <w:pPr>
      <w:numPr>
        <w:numId w:val="14"/>
      </w:numPr>
      <w:spacing w:before="0" w:after="0"/>
      <w:contextualSpacing/>
    </w:pPr>
  </w:style>
  <w:style w:type="paragraph" w:customStyle="1" w:styleId="ModuleIntroHeader">
    <w:name w:val="Module Intro Header"/>
    <w:basedOn w:val="Normal"/>
    <w:qFormat/>
    <w:rsid w:val="00A369B4"/>
    <w:pPr>
      <w:pBdr>
        <w:bottom w:val="single" w:sz="8" w:space="1" w:color="auto"/>
      </w:pBdr>
      <w:spacing w:before="360"/>
      <w:ind w:left="288"/>
    </w:pPr>
    <w:rPr>
      <w:b/>
      <w:sz w:val="24"/>
    </w:rPr>
  </w:style>
  <w:style w:type="paragraph" w:customStyle="1" w:styleId="ModuleAgendaItem">
    <w:name w:val="Module Agenda Item"/>
    <w:basedOn w:val="Normal"/>
    <w:qFormat/>
    <w:rsid w:val="00A369B4"/>
    <w:pPr>
      <w:spacing w:before="0" w:after="0"/>
      <w:ind w:left="360" w:hanging="360"/>
      <w:contextualSpacing/>
    </w:pPr>
    <w:rPr>
      <w:sz w:val="24"/>
    </w:rPr>
  </w:style>
  <w:style w:type="paragraph" w:customStyle="1" w:styleId="LabExerciseItem">
    <w:name w:val="Lab Exercise Item"/>
    <w:basedOn w:val="Normal"/>
    <w:next w:val="Normal"/>
    <w:qFormat/>
    <w:rsid w:val="00A369B4"/>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BA0"/>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spacing w:before="200" w:after="0"/>
      <w:ind w:left="864" w:hanging="14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69598A"/>
    <w:pPr>
      <w:pBdr>
        <w:bottom w:val="single" w:sz="8" w:space="4" w:color="auto"/>
      </w:pBdr>
      <w:spacing w:before="0" w:after="240"/>
      <w:contextualSpacing/>
      <w:jc w:val="both"/>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69598A"/>
    <w:rPr>
      <w:rFonts w:ascii="Arial Black" w:eastAsiaTheme="majorEastAsia" w:hAnsi="Arial Black" w:cstheme="majorBidi"/>
      <w:spacing w:val="5"/>
      <w:kern w:val="28"/>
      <w:sz w:val="28"/>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link w:val="LabStepNumberedChar"/>
    <w:qFormat/>
    <w:rsid w:val="009422EE"/>
    <w:pPr>
      <w:spacing w:before="80" w:after="40" w:line="240" w:lineRule="auto"/>
      <w:ind w:left="432" w:hanging="360"/>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spacing w:before="80" w:after="40"/>
      <w:ind w:left="1008" w:hanging="432"/>
    </w:pPr>
    <w:rPr>
      <w:sz w:val="16"/>
    </w:rPr>
  </w:style>
  <w:style w:type="paragraph" w:customStyle="1" w:styleId="LabStepLevel2NoBullet">
    <w:name w:val="Lab Step Level 2 No Bullet"/>
    <w:basedOn w:val="LabStepLevel2Numbered"/>
    <w:qFormat/>
    <w:rsid w:val="0009020D"/>
    <w:pPr>
      <w:spacing w:before="40"/>
      <w:ind w:left="720" w:firstLine="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before="0" w:after="0" w:line="276" w:lineRule="auto"/>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ind w:left="0" w:firstLine="0"/>
    </w:pPr>
  </w:style>
  <w:style w:type="paragraph" w:styleId="TOCHeading">
    <w:name w:val="TOC Heading"/>
    <w:basedOn w:val="Heading1"/>
    <w:next w:val="Normal"/>
    <w:uiPriority w:val="39"/>
    <w:semiHidden/>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B410F6"/>
    <w:pPr>
      <w:tabs>
        <w:tab w:val="num" w:pos="720"/>
      </w:tabs>
      <w:spacing w:before="0" w:after="0" w:line="240" w:lineRule="exact"/>
      <w:ind w:left="720" w:hanging="720"/>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 w:type="paragraph" w:customStyle="1" w:styleId="Strong1">
    <w:name w:val="Strong1"/>
    <w:basedOn w:val="LabStepNumbered"/>
    <w:link w:val="strongChar"/>
    <w:qFormat/>
    <w:rsid w:val="00E912A3"/>
    <w:pPr>
      <w:ind w:left="757"/>
    </w:pPr>
    <w:rPr>
      <w:b/>
    </w:rPr>
  </w:style>
  <w:style w:type="character" w:customStyle="1" w:styleId="LabStepNumberedChar">
    <w:name w:val="Lab Step Numbered Char"/>
    <w:basedOn w:val="DefaultParagraphFont"/>
    <w:link w:val="LabStepNumbered"/>
    <w:rsid w:val="00E912A3"/>
    <w:rPr>
      <w:rFonts w:ascii="Verdana" w:hAnsi="Verdana"/>
      <w:sz w:val="18"/>
    </w:rPr>
  </w:style>
  <w:style w:type="character" w:customStyle="1" w:styleId="strongChar">
    <w:name w:val="strong Char"/>
    <w:basedOn w:val="LabStepNumberedChar"/>
    <w:link w:val="Strong1"/>
    <w:rsid w:val="00E912A3"/>
    <w:rPr>
      <w:rFonts w:ascii="Verdana" w:hAnsi="Verdana"/>
      <w:b/>
      <w:sz w:val="18"/>
    </w:rPr>
  </w:style>
  <w:style w:type="numbering" w:customStyle="1" w:styleId="Strong">
    <w:name w:val="LabStepsTemplate"/>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AB6859F51FCC4180DBCE35E89F6A4C" ma:contentTypeVersion="0" ma:contentTypeDescription="Create a new document." ma:contentTypeScope="" ma:versionID="60036756f008a77da1b48a2759cc091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file>

<file path=customXml/itemProps2.xml><?xml version="1.0" encoding="utf-8"?>
<ds:datastoreItem xmlns:ds="http://schemas.openxmlformats.org/officeDocument/2006/customXml" ds:itemID="{4AB4F019-59F6-4F32-9A99-4D00AA33EAC5}"/>
</file>

<file path=customXml/itemProps3.xml><?xml version="1.0" encoding="utf-8"?>
<ds:datastoreItem xmlns:ds="http://schemas.openxmlformats.org/officeDocument/2006/customXml" ds:itemID="{39316EDB-49BA-4480-A4CC-06A2F75E0759}"/>
</file>

<file path=customXml/itemProps4.xml><?xml version="1.0" encoding="utf-8"?>
<ds:datastoreItem xmlns:ds="http://schemas.openxmlformats.org/officeDocument/2006/customXml" ds:itemID="{46810E4D-2C06-43FF-8F2F-85380F1DD0D8}"/>
</file>

<file path=customXml/itemProps5.xml><?xml version="1.0" encoding="utf-8"?>
<ds:datastoreItem xmlns:ds="http://schemas.openxmlformats.org/officeDocument/2006/customXml" ds:itemID="{BEB658A5-37CC-424C-B289-968C6B674C49}"/>
</file>

<file path=customXml/itemProps6.xml><?xml version="1.0" encoding="utf-8"?>
<ds:datastoreItem xmlns:ds="http://schemas.openxmlformats.org/officeDocument/2006/customXml" ds:itemID="{0BA66863-E901-4C0D-95E1-517DF9FC8C55}"/>
</file>

<file path=docProps/app.xml><?xml version="1.0" encoding="utf-8"?>
<Properties xmlns="http://schemas.openxmlformats.org/officeDocument/2006/extended-properties" xmlns:vt="http://schemas.openxmlformats.org/officeDocument/2006/docPropsVTypes">
  <Template>CptCourseManual.dotx</Template>
  <TotalTime>25</TotalTime>
  <Pages>7</Pages>
  <Words>1256</Words>
  <Characters>7163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8403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 Pattison</dc:creator>
  <cp:lastModifiedBy>Windows User</cp:lastModifiedBy>
  <cp:revision>13</cp:revision>
  <cp:lastPrinted>2009-08-12T16:30:00Z</cp:lastPrinted>
  <dcterms:created xsi:type="dcterms:W3CDTF">2011-07-01T20:15:00Z</dcterms:created>
  <dcterms:modified xsi:type="dcterms:W3CDTF">2012-02-18T11:28:00Z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0x010100D1AB6859F51FCC4180DBCE35E89F6A4C</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