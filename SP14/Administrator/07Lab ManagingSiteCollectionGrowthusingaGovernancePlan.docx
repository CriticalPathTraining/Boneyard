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3829" w:rsidRDefault="00913DA3" w:rsidP="00A66946">
      <w:pPr>
        <w:pStyle w:val="Heading2"/>
      </w:pPr>
      <w:bookmarkStart w:id="0" w:name="_GoBack"/>
      <w:bookmarkEnd w:id="0"/>
      <w:r>
        <w:t xml:space="preserve">Creating and Managing </w:t>
      </w:r>
      <w:r w:rsidR="00E16D0F">
        <w:t>Site Collections</w:t>
      </w:r>
    </w:p>
    <w:p w:rsidR="00B04B85" w:rsidRPr="005C7841" w:rsidRDefault="00B04B85" w:rsidP="00B04B85">
      <w:pPr>
        <w:pStyle w:val="LabExerciseText"/>
      </w:pPr>
      <w:r w:rsidRPr="005C7841">
        <w:rPr>
          <w:b/>
        </w:rPr>
        <w:t>Lab Time</w:t>
      </w:r>
      <w:r w:rsidRPr="005C7841">
        <w:t>: 45 minutes</w:t>
      </w:r>
    </w:p>
    <w:p w:rsidR="00B04B85" w:rsidRPr="005C7841" w:rsidRDefault="00B04B85" w:rsidP="00B04B85">
      <w:pPr>
        <w:pStyle w:val="LabExerciseText"/>
      </w:pPr>
      <w:r w:rsidRPr="005C7841">
        <w:rPr>
          <w:b/>
        </w:rPr>
        <w:t>Lab Folder</w:t>
      </w:r>
      <w:r w:rsidRPr="005C7841">
        <w:t>: C:\Student\Labs\</w:t>
      </w:r>
      <w:r w:rsidR="002B05F9">
        <w:t>07</w:t>
      </w:r>
      <w:r w:rsidR="00587876">
        <w:t>.</w:t>
      </w:r>
      <w:r w:rsidR="002B05F9">
        <w:t>SiteCollections</w:t>
      </w:r>
    </w:p>
    <w:p w:rsidR="002B05F9" w:rsidRDefault="002B05F9" w:rsidP="00B04B85">
      <w:pPr>
        <w:pStyle w:val="LabExerciseText"/>
      </w:pPr>
      <w:r w:rsidRPr="005C7841">
        <w:rPr>
          <w:b/>
        </w:rPr>
        <w:t>Lab Overview</w:t>
      </w:r>
      <w:r w:rsidRPr="005C7841">
        <w:t xml:space="preserve">: In this lab you will </w:t>
      </w:r>
      <w:r w:rsidR="00913DA3">
        <w:t>create and modify a number of site collections.</w:t>
      </w:r>
    </w:p>
    <w:p w:rsidR="002B05F9" w:rsidRDefault="002B05F9" w:rsidP="00DD24BB">
      <w:pPr>
        <w:pStyle w:val="Heading3"/>
      </w:pPr>
      <w:r>
        <w:t xml:space="preserve">Exercise 1: Creating </w:t>
      </w:r>
      <w:r w:rsidR="007B2379">
        <w:t xml:space="preserve">a Site Collection </w:t>
      </w:r>
      <w:r w:rsidR="00913DA3">
        <w:t xml:space="preserve">with </w:t>
      </w:r>
      <w:r w:rsidR="007B2379">
        <w:t>SharePoint Central Administration</w:t>
      </w:r>
    </w:p>
    <w:p w:rsidR="002B05F9" w:rsidRPr="00725A3D" w:rsidRDefault="002B05F9" w:rsidP="002B05F9">
      <w:pPr>
        <w:pStyle w:val="LabExerciseText"/>
      </w:pPr>
      <w:r w:rsidRPr="00725A3D">
        <w:t>In this exercise you will create a new SharePoint site collection using the SharePoint Central Administration site.</w:t>
      </w:r>
    </w:p>
    <w:p w:rsidR="009E12D5" w:rsidRDefault="004A41F7" w:rsidP="000478FF">
      <w:pPr>
        <w:pStyle w:val="LabStepNumbered"/>
      </w:pPr>
      <w:r>
        <w:t xml:space="preserve">In the </w:t>
      </w:r>
      <w:r w:rsidR="00657390">
        <w:rPr>
          <w:b/>
        </w:rPr>
        <w:t>WingtipServer</w:t>
      </w:r>
      <w:r w:rsidR="00657390">
        <w:t xml:space="preserve"> </w:t>
      </w:r>
      <w:r>
        <w:t>VM o</w:t>
      </w:r>
      <w:r w:rsidR="009E12D5">
        <w:t xml:space="preserve">pen </w:t>
      </w:r>
      <w:r w:rsidR="009E12D5" w:rsidRPr="008D1F91">
        <w:t>SharePoint Central Administration</w:t>
      </w:r>
      <w:r w:rsidR="009E12D5">
        <w:t xml:space="preserve"> from </w:t>
      </w:r>
      <w:r w:rsidR="009E12D5" w:rsidRPr="00335800">
        <w:rPr>
          <w:b/>
        </w:rPr>
        <w:t xml:space="preserve">Start </w:t>
      </w:r>
      <w:r w:rsidR="006060CB" w:rsidRPr="00335800">
        <w:rPr>
          <w:rStyle w:val="strongChar"/>
          <w:b w:val="0"/>
        </w:rPr>
        <w:t>»</w:t>
      </w:r>
      <w:r w:rsidR="008D1F91" w:rsidRPr="00335800">
        <w:rPr>
          <w:b/>
        </w:rPr>
        <w:t xml:space="preserve"> </w:t>
      </w:r>
      <w:r w:rsidR="00DD096F" w:rsidRPr="00335800">
        <w:rPr>
          <w:b/>
        </w:rPr>
        <w:t xml:space="preserve">All Programs </w:t>
      </w:r>
      <w:r w:rsidR="00DD096F" w:rsidRPr="00335800">
        <w:rPr>
          <w:rStyle w:val="strongChar"/>
          <w:b w:val="0"/>
        </w:rPr>
        <w:t>»</w:t>
      </w:r>
      <w:r w:rsidR="009E12D5" w:rsidRPr="00335800">
        <w:rPr>
          <w:b/>
        </w:rPr>
        <w:t xml:space="preserve"> Microsoft SharePoint 2010 Products </w:t>
      </w:r>
      <w:r w:rsidR="006060CB" w:rsidRPr="00335800">
        <w:rPr>
          <w:rStyle w:val="strongChar"/>
          <w:b w:val="0"/>
        </w:rPr>
        <w:t>»</w:t>
      </w:r>
      <w:r w:rsidR="009E12D5" w:rsidRPr="00335800">
        <w:rPr>
          <w:b/>
        </w:rPr>
        <w:t xml:space="preserve"> Microsoft SharePoint Central Administration</w:t>
      </w:r>
      <w:r w:rsidR="009E12D5" w:rsidRPr="00335800">
        <w:t>.</w:t>
      </w:r>
    </w:p>
    <w:p w:rsidR="00913DA3" w:rsidRDefault="002B05F9" w:rsidP="002B05F9">
      <w:pPr>
        <w:pStyle w:val="LabStepNumbered"/>
      </w:pPr>
      <w:r>
        <w:t xml:space="preserve">Click on the </w:t>
      </w:r>
      <w:r w:rsidRPr="00725A3D">
        <w:rPr>
          <w:rStyle w:val="strongChar"/>
        </w:rPr>
        <w:t>Application Management</w:t>
      </w:r>
      <w:r>
        <w:t xml:space="preserve"> link in the Quick Launch to navigate to the </w:t>
      </w:r>
      <w:r w:rsidRPr="00725A3D">
        <w:rPr>
          <w:rStyle w:val="strongChar"/>
        </w:rPr>
        <w:t>Application Management</w:t>
      </w:r>
      <w:r>
        <w:t xml:space="preserve"> page. </w:t>
      </w:r>
    </w:p>
    <w:p w:rsidR="00913DA3" w:rsidRDefault="002B05F9" w:rsidP="002B05F9">
      <w:pPr>
        <w:pStyle w:val="LabStepNumbered"/>
      </w:pPr>
      <w:r>
        <w:t xml:space="preserve">Inside the </w:t>
      </w:r>
      <w:r w:rsidRPr="00725A3D">
        <w:rPr>
          <w:rStyle w:val="strongChar"/>
        </w:rPr>
        <w:t>Site Collections</w:t>
      </w:r>
      <w:r>
        <w:t xml:space="preserve"> section of this page, you should see several links for creating and managing site collections. </w:t>
      </w:r>
    </w:p>
    <w:p w:rsidR="00913DA3" w:rsidRDefault="002B05F9" w:rsidP="002B05F9">
      <w:pPr>
        <w:pStyle w:val="LabStepNumbered"/>
      </w:pPr>
      <w:r>
        <w:t xml:space="preserve">Click in the link titled </w:t>
      </w:r>
      <w:r w:rsidRPr="00725A3D">
        <w:rPr>
          <w:rStyle w:val="strongChar"/>
        </w:rPr>
        <w:t xml:space="preserve">View all </w:t>
      </w:r>
      <w:r w:rsidR="00DD096F">
        <w:rPr>
          <w:rStyle w:val="strongChar"/>
        </w:rPr>
        <w:t>s</w:t>
      </w:r>
      <w:r w:rsidR="00DD096F" w:rsidRPr="00725A3D">
        <w:rPr>
          <w:rStyle w:val="strongChar"/>
        </w:rPr>
        <w:t xml:space="preserve">ite </w:t>
      </w:r>
      <w:r w:rsidR="00DD096F">
        <w:rPr>
          <w:rStyle w:val="strongChar"/>
        </w:rPr>
        <w:t>c</w:t>
      </w:r>
      <w:r w:rsidR="00DD096F" w:rsidRPr="00725A3D">
        <w:rPr>
          <w:rStyle w:val="strongChar"/>
        </w:rPr>
        <w:t>ollections</w:t>
      </w:r>
      <w:r w:rsidR="00DD096F" w:rsidRPr="00C847ED">
        <w:rPr>
          <w:rStyle w:val="Emphasis"/>
        </w:rPr>
        <w:t xml:space="preserve"> </w:t>
      </w:r>
      <w:r w:rsidRPr="00A2066C">
        <w:t xml:space="preserve">which takes you </w:t>
      </w:r>
      <w:r>
        <w:t>to a page which shows you the site collections in a given Web Application. By clicking on the individual site collections on the left, you should be able to view information about each site colle</w:t>
      </w:r>
      <w:r w:rsidR="00913DA3">
        <w:t>ction on the right of the page.</w:t>
      </w:r>
    </w:p>
    <w:p w:rsidR="008D1F91" w:rsidRDefault="008D1F91" w:rsidP="00335800">
      <w:pPr>
        <w:pStyle w:val="LabStepNumbered"/>
      </w:pPr>
      <w:r>
        <w:t xml:space="preserve">If it isn’t already set, switch the selected Web Application (using the control in the upper-right corner of the page) to </w:t>
      </w:r>
      <w:r w:rsidRPr="00335800">
        <w:rPr>
          <w:rStyle w:val="InlindeCode"/>
        </w:rPr>
        <w:t>http://intranet.wingtip.com</w:t>
      </w:r>
      <w:r>
        <w:t xml:space="preserve">. </w:t>
      </w:r>
    </w:p>
    <w:p w:rsidR="002B05F9" w:rsidRDefault="002B05F9" w:rsidP="00335800">
      <w:pPr>
        <w:pStyle w:val="LabStepNumbered"/>
      </w:pPr>
      <w:r>
        <w:t xml:space="preserve">Now it is time to create a new site collection. Click on the </w:t>
      </w:r>
      <w:r w:rsidRPr="00725A3D">
        <w:rPr>
          <w:rStyle w:val="strongChar"/>
        </w:rPr>
        <w:t>Application Management</w:t>
      </w:r>
      <w:r>
        <w:t xml:space="preserve"> link in the Quick Launch bar and then click on the link in the </w:t>
      </w:r>
      <w:r w:rsidRPr="00725A3D">
        <w:rPr>
          <w:rStyle w:val="strongChar"/>
        </w:rPr>
        <w:t>Site Collections</w:t>
      </w:r>
      <w:r>
        <w:t xml:space="preserve"> section titled </w:t>
      </w:r>
      <w:r w:rsidRPr="00725A3D">
        <w:rPr>
          <w:rStyle w:val="strongChar"/>
        </w:rPr>
        <w:t xml:space="preserve">Create </w:t>
      </w:r>
      <w:r w:rsidR="0016678F">
        <w:rPr>
          <w:rStyle w:val="strongChar"/>
        </w:rPr>
        <w:t>s</w:t>
      </w:r>
      <w:r w:rsidR="0016678F" w:rsidRPr="00725A3D">
        <w:rPr>
          <w:rStyle w:val="strongChar"/>
        </w:rPr>
        <w:t xml:space="preserve">ite </w:t>
      </w:r>
      <w:r w:rsidR="0016678F">
        <w:rPr>
          <w:rStyle w:val="strongChar"/>
        </w:rPr>
        <w:t>c</w:t>
      </w:r>
      <w:r w:rsidR="0016678F" w:rsidRPr="00725A3D">
        <w:rPr>
          <w:rStyle w:val="strongChar"/>
        </w:rPr>
        <w:t>ollections</w:t>
      </w:r>
      <w:r>
        <w:t xml:space="preserve">. Once you have done this you should be at a page that allows you to enter information for creating a new site collection. Enter the following information so that your screen looks like the screenshot shown below and then click </w:t>
      </w:r>
      <w:r w:rsidRPr="00725A3D">
        <w:rPr>
          <w:rStyle w:val="strongChar"/>
        </w:rPr>
        <w:t>OK</w:t>
      </w:r>
      <w:r>
        <w:t xml:space="preserve"> to begin the provisioning process to create a new site collection.</w:t>
      </w:r>
    </w:p>
    <w:p w:rsidR="002B05F9" w:rsidRPr="00A12416" w:rsidRDefault="002B05F9" w:rsidP="002B05F9">
      <w:pPr>
        <w:pStyle w:val="LabStepLevel2NoBullet"/>
      </w:pPr>
      <w:r w:rsidRPr="00A12416">
        <w:rPr>
          <w:b/>
        </w:rPr>
        <w:t>Web Application</w:t>
      </w:r>
      <w:r>
        <w:t>: intranet.wingtip.com</w:t>
      </w:r>
    </w:p>
    <w:p w:rsidR="002B05F9" w:rsidRPr="00F7571D" w:rsidRDefault="002B05F9" w:rsidP="002B05F9">
      <w:pPr>
        <w:pStyle w:val="LabStepLevel2NoBullet"/>
      </w:pPr>
      <w:r w:rsidRPr="00F7571D">
        <w:rPr>
          <w:b/>
        </w:rPr>
        <w:t>Title</w:t>
      </w:r>
      <w:r w:rsidRPr="00F7571D">
        <w:t xml:space="preserve">: </w:t>
      </w:r>
      <w:r>
        <w:t>Wingtip Sales Site</w:t>
      </w:r>
    </w:p>
    <w:p w:rsidR="002B05F9" w:rsidRPr="00F7571D" w:rsidRDefault="002B05F9" w:rsidP="002B05F9">
      <w:pPr>
        <w:pStyle w:val="LabStepLevel2NoBullet"/>
      </w:pPr>
      <w:r w:rsidRPr="00F7571D">
        <w:rPr>
          <w:b/>
        </w:rPr>
        <w:t>Description</w:t>
      </w:r>
      <w:r w:rsidRPr="00F7571D">
        <w:t xml:space="preserve">: </w:t>
      </w:r>
      <w:r>
        <w:t xml:space="preserve">Workplace for overly aggressive sales personnel </w:t>
      </w:r>
    </w:p>
    <w:p w:rsidR="002B05F9" w:rsidRPr="00F7571D" w:rsidRDefault="002B05F9" w:rsidP="002B05F9">
      <w:pPr>
        <w:pStyle w:val="LabStepLevel2NoBullet"/>
      </w:pPr>
      <w:r w:rsidRPr="00ED1A11">
        <w:rPr>
          <w:b/>
        </w:rPr>
        <w:t>Url</w:t>
      </w:r>
      <w:r w:rsidRPr="00F7571D">
        <w:t xml:space="preserve">: </w:t>
      </w:r>
      <w:r w:rsidRPr="006D0883">
        <w:t>http://intranet.</w:t>
      </w:r>
      <w:r>
        <w:t>wingtip</w:t>
      </w:r>
      <w:r w:rsidRPr="006D0883">
        <w:t>.com/sites/</w:t>
      </w:r>
      <w:r w:rsidR="004A41F7">
        <w:t>Sales</w:t>
      </w:r>
    </w:p>
    <w:p w:rsidR="002B05F9" w:rsidRPr="00F7571D" w:rsidRDefault="002B05F9" w:rsidP="002B05F9">
      <w:pPr>
        <w:pStyle w:val="LabStepLevel2NoBullet"/>
      </w:pPr>
      <w:r w:rsidRPr="00F7571D">
        <w:rPr>
          <w:b/>
        </w:rPr>
        <w:t>Template</w:t>
      </w:r>
      <w:r w:rsidRPr="00F7571D">
        <w:t>: Team site (</w:t>
      </w:r>
      <w:r w:rsidRPr="00335800">
        <w:rPr>
          <w:i/>
        </w:rPr>
        <w:t>this template is in the Collaboration tab</w:t>
      </w:r>
      <w:r w:rsidRPr="00F7571D">
        <w:t>)</w:t>
      </w:r>
    </w:p>
    <w:p w:rsidR="002B05F9" w:rsidRPr="00F7571D" w:rsidRDefault="002B05F9" w:rsidP="002B05F9">
      <w:pPr>
        <w:pStyle w:val="LabStepLevel2NoBullet"/>
      </w:pPr>
      <w:r w:rsidRPr="00ED1A11">
        <w:rPr>
          <w:b/>
        </w:rPr>
        <w:t>Primary Site Collection Administrator User Name</w:t>
      </w:r>
      <w:r w:rsidRPr="00F7571D">
        <w:t xml:space="preserve">: </w:t>
      </w:r>
      <w:r>
        <w:t>WINGTIP</w:t>
      </w:r>
      <w:r w:rsidRPr="00F7571D">
        <w:t>\</w:t>
      </w:r>
      <w:r w:rsidR="0016678F">
        <w:t>a</w:t>
      </w:r>
      <w:r w:rsidR="0016678F" w:rsidRPr="00F7571D">
        <w:t>dministrator</w:t>
      </w:r>
    </w:p>
    <w:p w:rsidR="002B05F9" w:rsidRPr="00F7571D" w:rsidRDefault="002B05F9" w:rsidP="002B05F9">
      <w:pPr>
        <w:pStyle w:val="LabStepLevel2NoBullet"/>
      </w:pPr>
      <w:r w:rsidRPr="00ED1A11">
        <w:rPr>
          <w:b/>
        </w:rPr>
        <w:t>Secondary Site Collection Administrator User Name</w:t>
      </w:r>
      <w:r w:rsidRPr="00F7571D">
        <w:t>: (leave blank)</w:t>
      </w:r>
    </w:p>
    <w:p w:rsidR="002B05F9" w:rsidRPr="00F7571D" w:rsidRDefault="002B05F9" w:rsidP="002B05F9">
      <w:pPr>
        <w:pStyle w:val="LabStepLevel2NoBullet"/>
      </w:pPr>
      <w:r w:rsidRPr="00ED1A11">
        <w:rPr>
          <w:b/>
        </w:rPr>
        <w:t>Quota Template</w:t>
      </w:r>
      <w:r w:rsidRPr="00F7571D">
        <w:t xml:space="preserve">: No </w:t>
      </w:r>
      <w:r>
        <w:t>Quota</w:t>
      </w:r>
    </w:p>
    <w:p w:rsidR="002B05F9" w:rsidRDefault="002B05F9" w:rsidP="005404F7">
      <w:pPr>
        <w:pStyle w:val="LabStepScreenshotLevel2"/>
        <w:ind w:left="630"/>
      </w:pPr>
      <w:r w:rsidRPr="00335800">
        <w:rPr>
          <w:rStyle w:val="LabStepScreenshotFrame"/>
        </w:rPr>
        <w:lastRenderedPageBreak/>
        <w:drawing>
          <wp:inline distT="0" distB="0" distL="0" distR="0" wp14:anchorId="1AEAEC92" wp14:editId="41824D25">
            <wp:extent cx="4130566" cy="2561171"/>
            <wp:effectExtent l="0" t="0" r="381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138171" cy="2565887"/>
                    </a:xfrm>
                    <a:prstGeom prst="rect">
                      <a:avLst/>
                    </a:prstGeom>
                    <a:noFill/>
                    <a:ln w="9525">
                      <a:noFill/>
                      <a:miter lim="800000"/>
                      <a:headEnd/>
                      <a:tailEnd/>
                    </a:ln>
                  </pic:spPr>
                </pic:pic>
              </a:graphicData>
            </a:graphic>
          </wp:inline>
        </w:drawing>
      </w:r>
    </w:p>
    <w:p w:rsidR="002B05F9" w:rsidRDefault="002B05F9" w:rsidP="002B05F9">
      <w:pPr>
        <w:pStyle w:val="LabStepNumbered"/>
      </w:pPr>
      <w:r>
        <w:t>After the site collection provision</w:t>
      </w:r>
      <w:r w:rsidR="006060CB">
        <w:t>ing</w:t>
      </w:r>
      <w:r>
        <w:t xml:space="preserve"> process is complete, you should </w:t>
      </w:r>
      <w:r w:rsidR="00CA4AD0">
        <w:t xml:space="preserve">see </w:t>
      </w:r>
      <w:r>
        <w:t>a page as the one shown below. Click on the provided link to navigate to new site.</w:t>
      </w:r>
    </w:p>
    <w:p w:rsidR="002B05F9" w:rsidRDefault="002B05F9" w:rsidP="002B05F9">
      <w:pPr>
        <w:pStyle w:val="LabStepScreenshot"/>
      </w:pPr>
      <w:r>
        <w:rPr>
          <w:noProof/>
        </w:rPr>
        <w:drawing>
          <wp:inline distT="0" distB="0" distL="0" distR="0" wp14:anchorId="3ED64F72" wp14:editId="3EB29B6F">
            <wp:extent cx="4162097" cy="912496"/>
            <wp:effectExtent l="0" t="0" r="0" b="19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225928" cy="926490"/>
                    </a:xfrm>
                    <a:prstGeom prst="rect">
                      <a:avLst/>
                    </a:prstGeom>
                    <a:noFill/>
                    <a:ln w="9525">
                      <a:noFill/>
                      <a:miter lim="800000"/>
                      <a:headEnd/>
                      <a:tailEnd/>
                    </a:ln>
                  </pic:spPr>
                </pic:pic>
              </a:graphicData>
            </a:graphic>
          </wp:inline>
        </w:drawing>
      </w:r>
    </w:p>
    <w:p w:rsidR="002B05F9" w:rsidRDefault="002B05F9" w:rsidP="002B05F9">
      <w:pPr>
        <w:pStyle w:val="LabStepNumbered"/>
      </w:pPr>
      <w:r>
        <w:t xml:space="preserve">When you see the newly-provisioned site collection with a Team site as its top-level site, move on to the next </w:t>
      </w:r>
      <w:r w:rsidR="0016678F">
        <w:t>exercise</w:t>
      </w:r>
      <w:r>
        <w:t>.</w:t>
      </w:r>
    </w:p>
    <w:p w:rsidR="002B05F9" w:rsidRDefault="002B05F9" w:rsidP="002B05F9">
      <w:pPr>
        <w:pStyle w:val="LabStepScreenshot"/>
      </w:pPr>
      <w:r>
        <w:rPr>
          <w:noProof/>
        </w:rPr>
        <w:drawing>
          <wp:inline distT="0" distB="0" distL="0" distR="0" wp14:anchorId="6501D50D" wp14:editId="12574ADD">
            <wp:extent cx="4235669" cy="26192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47605" cy="2626618"/>
                    </a:xfrm>
                    <a:prstGeom prst="rect">
                      <a:avLst/>
                    </a:prstGeom>
                  </pic:spPr>
                </pic:pic>
              </a:graphicData>
            </a:graphic>
          </wp:inline>
        </w:drawing>
      </w:r>
    </w:p>
    <w:p w:rsidR="007B2379" w:rsidRDefault="007B2379" w:rsidP="007B2379">
      <w:pPr>
        <w:pStyle w:val="LabExerciseText"/>
      </w:pPr>
      <w:r>
        <w:t>In this exercise you learned how to create a SharePoint site collection using the SharePoint Central Administration.</w:t>
      </w:r>
    </w:p>
    <w:p w:rsidR="007B2379" w:rsidRDefault="007B2379" w:rsidP="007B2379">
      <w:pPr>
        <w:pStyle w:val="LabStepNumbered"/>
        <w:numPr>
          <w:ilvl w:val="0"/>
          <w:numId w:val="0"/>
        </w:numPr>
        <w:ind w:left="432"/>
      </w:pPr>
    </w:p>
    <w:p w:rsidR="007B2379" w:rsidRDefault="007B2379" w:rsidP="00DD24BB">
      <w:pPr>
        <w:pStyle w:val="Heading3"/>
      </w:pPr>
      <w:r>
        <w:lastRenderedPageBreak/>
        <w:t xml:space="preserve">Exercise 2: Creating new </w:t>
      </w:r>
      <w:r w:rsidR="000573B6">
        <w:t xml:space="preserve">Sites </w:t>
      </w:r>
      <w:r>
        <w:t>using PowerShell</w:t>
      </w:r>
    </w:p>
    <w:p w:rsidR="007B2379" w:rsidRDefault="007B2379" w:rsidP="007B2379">
      <w:pPr>
        <w:pStyle w:val="LabExerciseText"/>
      </w:pPr>
      <w:r>
        <w:t>In this exercise you will use PowerShell to create new sites based on different site templates.</w:t>
      </w:r>
    </w:p>
    <w:p w:rsidR="00676010" w:rsidRDefault="00676010" w:rsidP="00B134CE">
      <w:pPr>
        <w:pStyle w:val="LabStepNumbered"/>
        <w:numPr>
          <w:ilvl w:val="0"/>
          <w:numId w:val="47"/>
        </w:numPr>
      </w:pPr>
      <w:r>
        <w:t xml:space="preserve">Open </w:t>
      </w:r>
      <w:r w:rsidRPr="00335800">
        <w:rPr>
          <w:b/>
        </w:rPr>
        <w:t>Windows Explorer</w:t>
      </w:r>
      <w:r>
        <w:t xml:space="preserve"> and locate the files in </w:t>
      </w:r>
      <w:r w:rsidRPr="00335800">
        <w:rPr>
          <w:rStyle w:val="InlindeCode"/>
        </w:rPr>
        <w:t>[[LAB FILES]]\</w:t>
      </w:r>
      <w:r w:rsidR="00982485" w:rsidRPr="00335800">
        <w:rPr>
          <w:rStyle w:val="InlindeCode"/>
        </w:rPr>
        <w:t>Starter Files</w:t>
      </w:r>
      <w:r>
        <w:t>.</w:t>
      </w:r>
    </w:p>
    <w:p w:rsidR="004A41F7" w:rsidRDefault="004A41F7" w:rsidP="00B134CE">
      <w:pPr>
        <w:pStyle w:val="LabStepNumbered"/>
        <w:numPr>
          <w:ilvl w:val="0"/>
          <w:numId w:val="47"/>
        </w:numPr>
      </w:pPr>
      <w:r>
        <w:t xml:space="preserve">Open the </w:t>
      </w:r>
      <w:r w:rsidRPr="00335800">
        <w:rPr>
          <w:rStyle w:val="InlindeCode"/>
        </w:rPr>
        <w:t>CreateBlankSiteAtRoot.bat</w:t>
      </w:r>
      <w:r>
        <w:t xml:space="preserve"> file and verify the instructions inside: this command file only executes a PowerShell script with the same name located in the same directory. Close the file again.</w:t>
      </w:r>
    </w:p>
    <w:p w:rsidR="004A41F7" w:rsidRDefault="004A41F7" w:rsidP="004A41F7">
      <w:pPr>
        <w:pStyle w:val="LabStepNumbered"/>
        <w:numPr>
          <w:ilvl w:val="0"/>
          <w:numId w:val="41"/>
        </w:numPr>
      </w:pPr>
      <w:r>
        <w:t xml:space="preserve">Open the </w:t>
      </w:r>
      <w:r w:rsidRPr="00335800">
        <w:rPr>
          <w:rStyle w:val="InlindeCode"/>
        </w:rPr>
        <w:t xml:space="preserve">CreateBlankSiteAtRoot.ps1 </w:t>
      </w:r>
      <w:r>
        <w:t xml:space="preserve">file and verify the statements inside: </w:t>
      </w:r>
    </w:p>
    <w:p w:rsidR="004A41F7" w:rsidRDefault="004A41F7" w:rsidP="00335800">
      <w:pPr>
        <w:pStyle w:val="LabStepLevel2Numbered"/>
      </w:pPr>
      <w:r>
        <w:t>The first part defines a number of variables like the title for the new site, the URL where the new site will be created and the site template that will be used, in this case the blank site template.</w:t>
      </w:r>
    </w:p>
    <w:p w:rsidR="004A41F7" w:rsidRDefault="004A41F7" w:rsidP="004A41F7">
      <w:pPr>
        <w:pStyle w:val="LabStepCodeBlockLevel2"/>
      </w:pPr>
      <w:r>
        <w:t xml:space="preserve">$SiteTitle = "Wingtip </w:t>
      </w:r>
      <w:r w:rsidR="000D64CD">
        <w:t xml:space="preserve">Blank </w:t>
      </w:r>
      <w:r>
        <w:t>Site"</w:t>
      </w:r>
    </w:p>
    <w:p w:rsidR="004A41F7" w:rsidRPr="004A41F7" w:rsidRDefault="004A41F7" w:rsidP="004A41F7">
      <w:pPr>
        <w:pStyle w:val="LabStepCodeBlockLevel2"/>
      </w:pPr>
      <w:r w:rsidRPr="004A41F7">
        <w:t>$SiteUrl = "http://intranet.wingtip.com"</w:t>
      </w:r>
    </w:p>
    <w:p w:rsidR="004A41F7" w:rsidRDefault="004A41F7" w:rsidP="004A41F7">
      <w:pPr>
        <w:pStyle w:val="LabStepCodeBlockLevel2"/>
      </w:pPr>
      <w:r>
        <w:t>$SiteTemplate = "STS#1"</w:t>
      </w:r>
    </w:p>
    <w:p w:rsidR="004A41F7" w:rsidRDefault="004A41F7" w:rsidP="00335800">
      <w:pPr>
        <w:pStyle w:val="LabStepLevel2Numbered"/>
      </w:pPr>
      <w:r>
        <w:t xml:space="preserve">The second part of the script loads the </w:t>
      </w:r>
      <w:r w:rsidRPr="00335800">
        <w:rPr>
          <w:rStyle w:val="InlindeCode"/>
        </w:rPr>
        <w:t>Microsoft.SharePoint.PowerShell</w:t>
      </w:r>
      <w:r>
        <w:t xml:space="preserve"> snap-in</w:t>
      </w:r>
    </w:p>
    <w:p w:rsidR="004A41F7" w:rsidRDefault="004A41F7" w:rsidP="004A41F7">
      <w:pPr>
        <w:pStyle w:val="LabStepCodeBlockLevel2"/>
      </w:pPr>
      <w:r>
        <w:t>$snapin = Get-PSSnapin | Where-Object {$_.Name -eq 'Microsoft.SharePoint.Powershell'}</w:t>
      </w:r>
    </w:p>
    <w:p w:rsidR="004A41F7" w:rsidRDefault="004A41F7" w:rsidP="004A41F7">
      <w:pPr>
        <w:pStyle w:val="LabStepCodeBlockLevel2"/>
      </w:pPr>
      <w:r>
        <w:t>if ($snapin -eq $null) {</w:t>
      </w:r>
    </w:p>
    <w:p w:rsidR="004A41F7" w:rsidRDefault="004A41F7" w:rsidP="004A41F7">
      <w:pPr>
        <w:pStyle w:val="LabStepCodeBlockLevel2"/>
      </w:pPr>
      <w:r>
        <w:t>Write-Host "Loading SharePoint Powershell Snapin"</w:t>
      </w:r>
    </w:p>
    <w:p w:rsidR="004A41F7" w:rsidRDefault="004A41F7" w:rsidP="004A41F7">
      <w:pPr>
        <w:pStyle w:val="LabStepCodeBlockLevel2"/>
      </w:pPr>
      <w:r>
        <w:t>Add-PSSnapin "Microsoft.SharePoint.Powershell"</w:t>
      </w:r>
    </w:p>
    <w:p w:rsidR="004A41F7" w:rsidRDefault="004A41F7" w:rsidP="004A41F7">
      <w:pPr>
        <w:pStyle w:val="LabStepCodeBlockLevel2"/>
      </w:pPr>
      <w:r>
        <w:t>}</w:t>
      </w:r>
    </w:p>
    <w:p w:rsidR="004A41F7" w:rsidRDefault="004A41F7" w:rsidP="00335800">
      <w:pPr>
        <w:pStyle w:val="LabStepLevel2Numbered"/>
      </w:pPr>
      <w:r>
        <w:t>The third part of the script check if there is already a site located at the specified URL. If so, this site is deleted.</w:t>
      </w:r>
    </w:p>
    <w:p w:rsidR="004A41F7" w:rsidRDefault="004A41F7" w:rsidP="004A41F7">
      <w:pPr>
        <w:pStyle w:val="LabStepCodeBlockLevel2"/>
      </w:pPr>
      <w:r>
        <w:t>$targetUrl = Get-SPSite | Where-Object {$_.Url -eq $SiteUrl}</w:t>
      </w:r>
    </w:p>
    <w:p w:rsidR="004A41F7" w:rsidRDefault="004A41F7" w:rsidP="004A41F7">
      <w:pPr>
        <w:pStyle w:val="LabStepCodeBlockLevel2"/>
      </w:pPr>
      <w:r>
        <w:t>if ($targetUrl -ne $null) {</w:t>
      </w:r>
    </w:p>
    <w:p w:rsidR="004A41F7" w:rsidRDefault="004A41F7" w:rsidP="004A41F7">
      <w:pPr>
        <w:pStyle w:val="LabStepCodeBlockLevel2"/>
      </w:pPr>
      <w:r>
        <w:t xml:space="preserve">  Write-Host "Deleting existing site at" $SiteUrl</w:t>
      </w:r>
    </w:p>
    <w:p w:rsidR="004A41F7" w:rsidRDefault="004A41F7" w:rsidP="004A41F7">
      <w:pPr>
        <w:pStyle w:val="LabStepCodeBlockLevel2"/>
      </w:pPr>
      <w:r>
        <w:t xml:space="preserve">  Remove-SPSite -Identity $SiteUrl -Confirm:$false</w:t>
      </w:r>
    </w:p>
    <w:p w:rsidR="004A41F7" w:rsidRDefault="004A41F7" w:rsidP="004A41F7">
      <w:pPr>
        <w:pStyle w:val="LabStepCodeBlockLevel2"/>
      </w:pPr>
      <w:r>
        <w:t>}</w:t>
      </w:r>
    </w:p>
    <w:p w:rsidR="004A41F7" w:rsidRDefault="004A41F7" w:rsidP="00335800">
      <w:pPr>
        <w:pStyle w:val="LabStepLevel2Numbered"/>
      </w:pPr>
      <w:r>
        <w:t>Then the new site is created using the values specified within the 3 variables.</w:t>
      </w:r>
    </w:p>
    <w:p w:rsidR="004A41F7" w:rsidRDefault="004A41F7" w:rsidP="004A41F7">
      <w:pPr>
        <w:pStyle w:val="LabStepCodeBlockLevel2"/>
      </w:pPr>
      <w:r>
        <w:t xml:space="preserve">Write-Host "Creating new site at" $SiteUrl </w:t>
      </w:r>
    </w:p>
    <w:p w:rsidR="004A41F7" w:rsidRDefault="004A41F7" w:rsidP="004A41F7">
      <w:pPr>
        <w:pStyle w:val="LabStepCodeBlockLevel2"/>
      </w:pPr>
      <w:r>
        <w:t xml:space="preserve">$NewSite = New-SPSite -URL $SiteUrl -OwnerAlias </w:t>
      </w:r>
      <w:r w:rsidR="0016678F" w:rsidRPr="0016678F">
        <w:t>wingtip\Administrator</w:t>
      </w:r>
      <w:r>
        <w:t xml:space="preserve"> -Template $SiteTemplate -Name $SiteTitle</w:t>
      </w:r>
    </w:p>
    <w:p w:rsidR="004A41F7" w:rsidRDefault="004A41F7" w:rsidP="004A41F7">
      <w:pPr>
        <w:pStyle w:val="LabStepCodeBlockLevel2"/>
      </w:pPr>
      <w:r>
        <w:t>$RootWeb = $NewSite.RootWeb</w:t>
      </w:r>
    </w:p>
    <w:p w:rsidR="004A41F7" w:rsidRDefault="004A41F7" w:rsidP="00335800">
      <w:pPr>
        <w:pStyle w:val="LabStepLevel2Numbered"/>
      </w:pPr>
      <w:r>
        <w:t>The last part of the script only displays some site information after creation.</w:t>
      </w:r>
    </w:p>
    <w:p w:rsidR="004A41F7" w:rsidRDefault="004A41F7" w:rsidP="004A41F7">
      <w:pPr>
        <w:pStyle w:val="LabStepCodeBlockLevel2"/>
      </w:pPr>
      <w:r>
        <w:t>Write-Host "-------------------------------------"</w:t>
      </w:r>
    </w:p>
    <w:p w:rsidR="004A41F7" w:rsidRDefault="004A41F7" w:rsidP="004A41F7">
      <w:pPr>
        <w:pStyle w:val="LabStepCodeBlockLevel2"/>
      </w:pPr>
      <w:r>
        <w:t>Write-Host "Site created successfully"</w:t>
      </w:r>
    </w:p>
    <w:p w:rsidR="004A41F7" w:rsidRDefault="004A41F7" w:rsidP="004A41F7">
      <w:pPr>
        <w:pStyle w:val="LabStepCodeBlockLevel2"/>
      </w:pPr>
      <w:r>
        <w:t>Write-Host "Title:" $RootWeb.Title -foregroundcolor Green</w:t>
      </w:r>
    </w:p>
    <w:p w:rsidR="004A41F7" w:rsidRDefault="004A41F7" w:rsidP="004A41F7">
      <w:pPr>
        <w:pStyle w:val="LabStepCodeBlockLevel2"/>
      </w:pPr>
      <w:r>
        <w:t>Write-Host "URL:" $RootWeb.Url -foregroundcolor Red</w:t>
      </w:r>
    </w:p>
    <w:p w:rsidR="004A41F7" w:rsidRDefault="004A41F7" w:rsidP="004A41F7">
      <w:pPr>
        <w:pStyle w:val="LabStepCodeBlockLevel2"/>
      </w:pPr>
      <w:r>
        <w:t>Write-Host "ID:" $RootWeb.Id.ToString() -foregroundcolor Blue</w:t>
      </w:r>
    </w:p>
    <w:p w:rsidR="004A41F7" w:rsidRDefault="004A41F7" w:rsidP="004A41F7">
      <w:pPr>
        <w:pStyle w:val="LabStepCodeBlockLevel2"/>
      </w:pPr>
      <w:r>
        <w:t>Write-Host "-------------------------------------"</w:t>
      </w:r>
    </w:p>
    <w:p w:rsidR="004A41F7" w:rsidRDefault="004A41F7" w:rsidP="004A41F7">
      <w:pPr>
        <w:pStyle w:val="LabStepNumbered"/>
        <w:numPr>
          <w:ilvl w:val="0"/>
          <w:numId w:val="41"/>
        </w:numPr>
      </w:pPr>
      <w:r>
        <w:t>Double-click the</w:t>
      </w:r>
      <w:r w:rsidRPr="00333214">
        <w:rPr>
          <w:b/>
        </w:rPr>
        <w:t xml:space="preserve"> </w:t>
      </w:r>
      <w:r w:rsidRPr="00335800">
        <w:rPr>
          <w:rStyle w:val="InlindeCode"/>
        </w:rPr>
        <w:t>CreateBlankSiteAtRoot.bat</w:t>
      </w:r>
      <w:r>
        <w:t xml:space="preserve"> file to create the new site.</w:t>
      </w:r>
    </w:p>
    <w:p w:rsidR="004A41F7" w:rsidRPr="00CA4AD0" w:rsidRDefault="004A41F7" w:rsidP="004A41F7">
      <w:pPr>
        <w:pStyle w:val="LabStepNumbered"/>
        <w:numPr>
          <w:ilvl w:val="0"/>
          <w:numId w:val="41"/>
        </w:numPr>
      </w:pPr>
      <w:r w:rsidRPr="00CA4AD0">
        <w:t>Open Internet Explorer and navigate to the new SharePoint site</w:t>
      </w:r>
      <w:r w:rsidR="008D1F91">
        <w:t xml:space="preserve">: </w:t>
      </w:r>
      <w:r w:rsidR="008D1F91" w:rsidRPr="00335800">
        <w:rPr>
          <w:rStyle w:val="InlindeCode"/>
        </w:rPr>
        <w:t>http://intranet.wingtip.com</w:t>
      </w:r>
      <w:r w:rsidRPr="00CA4AD0">
        <w:t>.</w:t>
      </w:r>
    </w:p>
    <w:p w:rsidR="004A41F7" w:rsidRDefault="004A41F7" w:rsidP="004A41F7">
      <w:pPr>
        <w:pStyle w:val="LabStepNumbered"/>
        <w:numPr>
          <w:ilvl w:val="0"/>
          <w:numId w:val="41"/>
        </w:numPr>
      </w:pPr>
      <w:r>
        <w:t xml:space="preserve">Return to Windows Explorer and open the </w:t>
      </w:r>
      <w:r w:rsidRPr="00335800">
        <w:rPr>
          <w:rStyle w:val="InlindeCode"/>
        </w:rPr>
        <w:t>CreateTeamSiteAtRoot.ps1</w:t>
      </w:r>
      <w:r>
        <w:t xml:space="preserve"> file to inspect the statements inside. The only difference is the value of the </w:t>
      </w:r>
      <w:r w:rsidRPr="00335800">
        <w:rPr>
          <w:rStyle w:val="InlindeCode"/>
        </w:rPr>
        <w:t>SiteTemplate</w:t>
      </w:r>
      <w:r>
        <w:t xml:space="preserve"> variable: it specifies that the Team site template will be used to create the new site.</w:t>
      </w:r>
    </w:p>
    <w:p w:rsidR="004A41F7" w:rsidRDefault="004A41F7" w:rsidP="004A41F7">
      <w:pPr>
        <w:pStyle w:val="LabStepCodeBlock"/>
      </w:pPr>
      <w:r w:rsidRPr="00333214">
        <w:t>$SiteTemplate = "STS#0"</w:t>
      </w:r>
    </w:p>
    <w:p w:rsidR="004A41F7" w:rsidRDefault="004A41F7" w:rsidP="004A41F7">
      <w:pPr>
        <w:pStyle w:val="LabStepNumbered"/>
        <w:numPr>
          <w:ilvl w:val="0"/>
          <w:numId w:val="41"/>
        </w:numPr>
      </w:pPr>
      <w:r>
        <w:t>Double-click the</w:t>
      </w:r>
      <w:r w:rsidRPr="00333214">
        <w:rPr>
          <w:b/>
        </w:rPr>
        <w:t xml:space="preserve"> </w:t>
      </w:r>
      <w:r w:rsidRPr="00335800">
        <w:rPr>
          <w:rStyle w:val="InlindeCode"/>
        </w:rPr>
        <w:t>CreateTeamSiteAtRoot.bat</w:t>
      </w:r>
      <w:r>
        <w:t xml:space="preserve"> file to create the new site.</w:t>
      </w:r>
    </w:p>
    <w:p w:rsidR="004A41F7" w:rsidRPr="0017437B" w:rsidRDefault="004A41F7" w:rsidP="004A41F7">
      <w:pPr>
        <w:pStyle w:val="LabStepNumbered"/>
        <w:numPr>
          <w:ilvl w:val="0"/>
          <w:numId w:val="41"/>
        </w:numPr>
      </w:pPr>
      <w:r w:rsidRPr="0017437B">
        <w:t>Open Internet Explorer and navigate to the new SharePoint site</w:t>
      </w:r>
      <w:r w:rsidR="008D1F91">
        <w:t xml:space="preserve">: </w:t>
      </w:r>
      <w:r w:rsidR="008D1F91" w:rsidRPr="00EC18B7">
        <w:rPr>
          <w:rStyle w:val="InlindeCode"/>
        </w:rPr>
        <w:t>http://intranet.wingtip.com</w:t>
      </w:r>
      <w:r w:rsidRPr="0017437B">
        <w:t>.</w:t>
      </w:r>
    </w:p>
    <w:p w:rsidR="004A41F7" w:rsidRDefault="004A41F7" w:rsidP="004A41F7">
      <w:pPr>
        <w:pStyle w:val="LabStepNumbered"/>
        <w:numPr>
          <w:ilvl w:val="0"/>
          <w:numId w:val="41"/>
        </w:numPr>
      </w:pPr>
      <w:r>
        <w:t xml:space="preserve">Return to Windows Explorer and open the </w:t>
      </w:r>
      <w:r w:rsidRPr="00335800">
        <w:rPr>
          <w:rStyle w:val="InlindeCode"/>
        </w:rPr>
        <w:t>CreatePublishingSiteAtRoot.ps1</w:t>
      </w:r>
      <w:r>
        <w:t xml:space="preserve"> file to inspect its content. This PowerShell script differs from the previous scripts in that it uses additional arguments to create a publishing site. </w:t>
      </w:r>
    </w:p>
    <w:p w:rsidR="004A41F7" w:rsidRDefault="004A41F7" w:rsidP="00335800">
      <w:pPr>
        <w:pStyle w:val="LabStepLevel2Numbered"/>
        <w:numPr>
          <w:ilvl w:val="0"/>
          <w:numId w:val="51"/>
        </w:numPr>
      </w:pPr>
      <w:r>
        <w:t>The template name used is that of a publishing site and there are extra variables defined for the language in which the site must be created, and for the site owner:</w:t>
      </w:r>
    </w:p>
    <w:p w:rsidR="004A41F7" w:rsidRDefault="004A41F7" w:rsidP="004A41F7">
      <w:pPr>
        <w:pStyle w:val="LabStepCodeBlockLevel2"/>
      </w:pPr>
      <w:r>
        <w:t>$SiteTitle = "Wingtip Publishing Site"</w:t>
      </w:r>
    </w:p>
    <w:p w:rsidR="004A41F7" w:rsidRPr="004A41F7" w:rsidRDefault="004A41F7" w:rsidP="004A41F7">
      <w:pPr>
        <w:pStyle w:val="LabStepCodeBlockLevel2"/>
      </w:pPr>
      <w:r w:rsidRPr="004A41F7">
        <w:lastRenderedPageBreak/>
        <w:t>$SiteUrl = "http://intranet.wingtip.com"</w:t>
      </w:r>
    </w:p>
    <w:p w:rsidR="004A41F7" w:rsidRDefault="004A41F7" w:rsidP="004A41F7">
      <w:pPr>
        <w:pStyle w:val="LabStepCodeBlockLevel2"/>
      </w:pPr>
      <w:r>
        <w:t>$SiteTemplate = "BLANKINTERNET#2"</w:t>
      </w:r>
    </w:p>
    <w:p w:rsidR="004A41F7" w:rsidRDefault="004A41F7" w:rsidP="004A41F7">
      <w:pPr>
        <w:pStyle w:val="LabStepCodeBlockLevel2"/>
      </w:pPr>
      <w:r>
        <w:t>$Locale = "1033"</w:t>
      </w:r>
    </w:p>
    <w:p w:rsidR="008D1F91" w:rsidRDefault="00880B6C" w:rsidP="00335800">
      <w:pPr>
        <w:pStyle w:val="LabStepCodeBlockLevel2"/>
      </w:pPr>
      <w:r w:rsidRPr="00880B6C">
        <w:t>$Siteowner = “wingtip\tedp”</w:t>
      </w:r>
      <w:r w:rsidRPr="00880B6C" w:rsidDel="00880B6C">
        <w:t xml:space="preserve"> </w:t>
      </w:r>
    </w:p>
    <w:p w:rsidR="004A41F7" w:rsidRDefault="004A41F7" w:rsidP="00335800">
      <w:pPr>
        <w:pStyle w:val="LabStepLevel2Numbered"/>
      </w:pPr>
      <w:r>
        <w:t>The publishing site is created using the following instruction:</w:t>
      </w:r>
    </w:p>
    <w:p w:rsidR="004A41F7" w:rsidRPr="009E12D5" w:rsidRDefault="004A41F7" w:rsidP="004A41F7">
      <w:pPr>
        <w:pStyle w:val="LabStepCodeBlockLevel2"/>
      </w:pPr>
      <w:r w:rsidRPr="009E12D5">
        <w:t>$NewSite = new-SPSite -url $SiteUrl -OwnerAlias $Siteowner -Language $Locale -Template $SiteTemplate -Name $SiteTitle</w:t>
      </w:r>
    </w:p>
    <w:p w:rsidR="004A41F7" w:rsidRDefault="004A41F7" w:rsidP="004A41F7">
      <w:pPr>
        <w:pStyle w:val="LabStepNumbered"/>
        <w:numPr>
          <w:ilvl w:val="0"/>
          <w:numId w:val="41"/>
        </w:numPr>
      </w:pPr>
      <w:r>
        <w:t>Double-click the</w:t>
      </w:r>
      <w:r w:rsidRPr="00333214">
        <w:rPr>
          <w:b/>
        </w:rPr>
        <w:t xml:space="preserve"> </w:t>
      </w:r>
      <w:r w:rsidRPr="00335800">
        <w:rPr>
          <w:rStyle w:val="InlindeCode"/>
        </w:rPr>
        <w:t>CreatePublishingSiteAtRoot.bat</w:t>
      </w:r>
      <w:r>
        <w:t xml:space="preserve"> file to create the new site.</w:t>
      </w:r>
    </w:p>
    <w:p w:rsidR="00EF2815" w:rsidRDefault="004A41F7" w:rsidP="004A41F7">
      <w:pPr>
        <w:pStyle w:val="LabStepNumbered"/>
        <w:numPr>
          <w:ilvl w:val="0"/>
          <w:numId w:val="41"/>
        </w:numPr>
      </w:pPr>
      <w:r w:rsidRPr="00EF2815">
        <w:t xml:space="preserve">Open Internet Explorer and navigate </w:t>
      </w:r>
      <w:r w:rsidR="00EF2815" w:rsidRPr="00335800">
        <w:rPr>
          <w:rStyle w:val="InlindeCode"/>
        </w:rPr>
        <w:t>http://intranet.wingtip.com</w:t>
      </w:r>
      <w:r w:rsidRPr="00EF2815">
        <w:t xml:space="preserve">. </w:t>
      </w:r>
      <w:r w:rsidR="00EF2815">
        <w:t>You will get an access denied error because the account of Ted Pattison has been used as site Administrator.</w:t>
      </w:r>
    </w:p>
    <w:p w:rsidR="00EF2815" w:rsidRDefault="00EF2815" w:rsidP="00EF2815">
      <w:pPr>
        <w:pStyle w:val="LabStepNumbered"/>
        <w:numPr>
          <w:ilvl w:val="0"/>
          <w:numId w:val="0"/>
        </w:numPr>
        <w:ind w:left="432"/>
      </w:pPr>
      <w:r>
        <w:rPr>
          <w:noProof/>
        </w:rPr>
        <w:drawing>
          <wp:inline distT="0" distB="0" distL="0" distR="0" wp14:anchorId="39DFAC6B" wp14:editId="54E65E2F">
            <wp:extent cx="3352800" cy="145838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13" cy="1458392"/>
                    </a:xfrm>
                    <a:prstGeom prst="rect">
                      <a:avLst/>
                    </a:prstGeom>
                    <a:noFill/>
                    <a:ln>
                      <a:noFill/>
                    </a:ln>
                  </pic:spPr>
                </pic:pic>
              </a:graphicData>
            </a:graphic>
          </wp:inline>
        </w:drawing>
      </w:r>
    </w:p>
    <w:p w:rsidR="00EF2815" w:rsidRDefault="00EF2815" w:rsidP="00EF2815">
      <w:pPr>
        <w:pStyle w:val="LabStepNumbered"/>
        <w:numPr>
          <w:ilvl w:val="0"/>
          <w:numId w:val="41"/>
        </w:numPr>
      </w:pPr>
      <w:r>
        <w:t xml:space="preserve">Click the </w:t>
      </w:r>
      <w:r w:rsidRPr="00EF2815">
        <w:rPr>
          <w:b/>
        </w:rPr>
        <w:t>Sign in as different user</w:t>
      </w:r>
      <w:r>
        <w:t xml:space="preserve"> hyperlink and log on as </w:t>
      </w:r>
      <w:r w:rsidR="00BE673E" w:rsidRPr="00335800">
        <w:rPr>
          <w:rStyle w:val="InlindeCode"/>
        </w:rPr>
        <w:t>WINGTIP</w:t>
      </w:r>
      <w:r w:rsidRPr="00335800">
        <w:rPr>
          <w:rStyle w:val="InlindeCode"/>
        </w:rPr>
        <w:t>\tedp</w:t>
      </w:r>
      <w:r>
        <w:t>.</w:t>
      </w:r>
    </w:p>
    <w:p w:rsidR="004A41F7" w:rsidRPr="00EF2815" w:rsidRDefault="004A41F7" w:rsidP="004A41F7">
      <w:pPr>
        <w:pStyle w:val="LabStepNumbered"/>
        <w:numPr>
          <w:ilvl w:val="0"/>
          <w:numId w:val="41"/>
        </w:numPr>
      </w:pPr>
      <w:r w:rsidRPr="00EF2815">
        <w:t>Notice the differences with the previously created sites.</w:t>
      </w:r>
    </w:p>
    <w:p w:rsidR="002B05F9" w:rsidRDefault="002B05F9" w:rsidP="002B05F9">
      <w:pPr>
        <w:pStyle w:val="LabExerciseText"/>
      </w:pPr>
      <w:r>
        <w:t>In this exercise you learned how to create a SharePoint site</w:t>
      </w:r>
      <w:r w:rsidR="007B2379">
        <w:t>s</w:t>
      </w:r>
      <w:r>
        <w:t xml:space="preserve"> </w:t>
      </w:r>
      <w:r w:rsidR="004A41F7">
        <w:t>using PowerShell</w:t>
      </w:r>
      <w:r>
        <w:t>.</w:t>
      </w:r>
    </w:p>
    <w:p w:rsidR="007B2379" w:rsidRDefault="007B2379" w:rsidP="00DD24BB">
      <w:pPr>
        <w:pStyle w:val="Heading3"/>
      </w:pPr>
      <w:r>
        <w:t xml:space="preserve">Exercise 3: Creating a </w:t>
      </w:r>
      <w:r w:rsidR="000573B6">
        <w:t xml:space="preserve">Site Collection </w:t>
      </w:r>
      <w:r>
        <w:t xml:space="preserve">on a </w:t>
      </w:r>
      <w:r w:rsidR="000573B6">
        <w:t>New Content Database</w:t>
      </w:r>
    </w:p>
    <w:p w:rsidR="007B2379" w:rsidRDefault="007B2379" w:rsidP="007B2379">
      <w:pPr>
        <w:pStyle w:val="LabExerciseText"/>
      </w:pPr>
      <w:r>
        <w:t xml:space="preserve">In </w:t>
      </w:r>
      <w:r w:rsidR="00D120E3">
        <w:t xml:space="preserve">Exercise </w:t>
      </w:r>
      <w:r>
        <w:t>1 you created a new site collection using the SharePoint 2010 Central Administration. There was no option in there to create this site collection on a different content database. If you want to control in which content database site collections are created, you have to use PowerShell. In this exercise, you will learn how you can create a new site collection on a different content database using PowerShell.</w:t>
      </w:r>
    </w:p>
    <w:p w:rsidR="007B2379" w:rsidRDefault="007B2379" w:rsidP="00335800">
      <w:pPr>
        <w:pStyle w:val="LabStepNumbered"/>
        <w:numPr>
          <w:ilvl w:val="0"/>
          <w:numId w:val="71"/>
        </w:numPr>
      </w:pPr>
      <w:r>
        <w:t xml:space="preserve">Open the </w:t>
      </w:r>
      <w:r w:rsidRPr="00335800">
        <w:rPr>
          <w:b/>
        </w:rPr>
        <w:t>SharePoint 2010 Management Shell</w:t>
      </w:r>
      <w:r w:rsidRPr="001D7B2C">
        <w:t>.</w:t>
      </w:r>
    </w:p>
    <w:p w:rsidR="007B2379" w:rsidRDefault="007B2379" w:rsidP="007B2379">
      <w:pPr>
        <w:pStyle w:val="LabStepNumbered"/>
        <w:numPr>
          <w:ilvl w:val="0"/>
          <w:numId w:val="13"/>
        </w:numPr>
        <w:ind w:left="360"/>
      </w:pPr>
      <w:r>
        <w:t xml:space="preserve">Type the following statement to get some help on creating new site collections using the </w:t>
      </w:r>
      <w:r w:rsidRPr="00335800">
        <w:rPr>
          <w:rStyle w:val="InlindeCode"/>
        </w:rPr>
        <w:t xml:space="preserve">New-SPSite </w:t>
      </w:r>
      <w:r>
        <w:t>cmdlet.</w:t>
      </w:r>
    </w:p>
    <w:p w:rsidR="007B2379" w:rsidRDefault="007B2379" w:rsidP="007B2379">
      <w:pPr>
        <w:pStyle w:val="LabStepCodeBlock"/>
      </w:pPr>
      <w:r>
        <w:t>Get-Help New-SPSite</w:t>
      </w:r>
    </w:p>
    <w:p w:rsidR="00E7219D" w:rsidRDefault="00E7219D" w:rsidP="007B2379">
      <w:pPr>
        <w:pStyle w:val="LabStepNumbered"/>
        <w:numPr>
          <w:ilvl w:val="0"/>
          <w:numId w:val="13"/>
        </w:numPr>
        <w:ind w:left="360"/>
      </w:pPr>
      <w:r>
        <w:t>First you have to define a number of variables like the name of the web application to which you want to attach a new content database, the URL to that web application, the administrator account, etc.</w:t>
      </w:r>
    </w:p>
    <w:p w:rsidR="00E7219D" w:rsidRDefault="00E7219D" w:rsidP="00E7219D">
      <w:pPr>
        <w:pStyle w:val="LabStepCodeBlock"/>
      </w:pPr>
      <w:r>
        <w:t>$webapp = "wingtip"</w:t>
      </w:r>
    </w:p>
    <w:p w:rsidR="00E7219D" w:rsidRDefault="00E7219D" w:rsidP="00E7219D">
      <w:pPr>
        <w:pStyle w:val="LabStepCodeBlock"/>
      </w:pPr>
      <w:r>
        <w:t>$webappurl = "http://intranet.wingtip.com"</w:t>
      </w:r>
    </w:p>
    <w:p w:rsidR="00E7219D" w:rsidRPr="00E7219D" w:rsidRDefault="00E7219D" w:rsidP="00E7219D">
      <w:pPr>
        <w:pStyle w:val="LabStepCodeBlock"/>
        <w:rPr>
          <w:lang w:val="nl-BE"/>
        </w:rPr>
      </w:pPr>
      <w:r>
        <w:rPr>
          <w:lang w:val="nl-BE"/>
        </w:rPr>
        <w:t>$siteurl = "http://intranet.wingtip.com</w:t>
      </w:r>
      <w:r w:rsidRPr="00E7219D">
        <w:rPr>
          <w:lang w:val="nl-BE"/>
        </w:rPr>
        <w:t>/sites/wiki"</w:t>
      </w:r>
    </w:p>
    <w:p w:rsidR="00E7219D" w:rsidRDefault="00E7219D" w:rsidP="00E7219D">
      <w:pPr>
        <w:pStyle w:val="LabStepCodeBlock"/>
      </w:pPr>
      <w:r>
        <w:t>$template = "WIKI#0"</w:t>
      </w:r>
    </w:p>
    <w:p w:rsidR="00E7219D" w:rsidRDefault="00E7219D" w:rsidP="00E7219D">
      <w:pPr>
        <w:pStyle w:val="LabStepCodeBlock"/>
      </w:pPr>
      <w:r>
        <w:t>$owneralias = "wingtip\Administrator"</w:t>
      </w:r>
    </w:p>
    <w:p w:rsidR="007C4ABF" w:rsidRDefault="00E7219D" w:rsidP="007B2379">
      <w:pPr>
        <w:pStyle w:val="LabStepNumbered"/>
        <w:numPr>
          <w:ilvl w:val="0"/>
          <w:numId w:val="13"/>
        </w:numPr>
        <w:ind w:left="360"/>
      </w:pPr>
      <w:r>
        <w:t>Then</w:t>
      </w:r>
      <w:r w:rsidR="007C4ABF">
        <w:t xml:space="preserve"> you have to create the new content database and attach it to the existing web application</w:t>
      </w:r>
    </w:p>
    <w:p w:rsidR="00E7219D" w:rsidRDefault="00E7219D" w:rsidP="00E7219D">
      <w:pPr>
        <w:pStyle w:val="LabStepCodeBlock"/>
      </w:pPr>
      <w:r>
        <w:t>New-SPContentDatabase $($webapp + "_Wiki") -WebApplication $webappurl</w:t>
      </w:r>
    </w:p>
    <w:p w:rsidR="007C4ABF" w:rsidRDefault="007C4ABF" w:rsidP="00E7219D">
      <w:pPr>
        <w:pStyle w:val="LabStepNumbered"/>
        <w:numPr>
          <w:ilvl w:val="0"/>
          <w:numId w:val="0"/>
        </w:numPr>
        <w:ind w:left="360"/>
      </w:pPr>
    </w:p>
    <w:p w:rsidR="007C4ABF" w:rsidRDefault="007C4ABF" w:rsidP="007B2379">
      <w:pPr>
        <w:pStyle w:val="LabStepNumbered"/>
        <w:numPr>
          <w:ilvl w:val="0"/>
          <w:numId w:val="13"/>
        </w:numPr>
        <w:ind w:left="360"/>
      </w:pPr>
      <w:r>
        <w:t>Then you can create the new site collection, based on for example the wiki template, into the new site collection.</w:t>
      </w:r>
    </w:p>
    <w:p w:rsidR="00E7219D" w:rsidRDefault="00E7219D" w:rsidP="00E7219D">
      <w:pPr>
        <w:pStyle w:val="LabStepCodeBlock"/>
      </w:pPr>
      <w:r>
        <w:t>New-SPSite -url $siteurl -OwnerAlias $OwnerAlias -Name "Wingtip Wiki" -Template $template -ContentDatabase $($webapp + "_Wiki")</w:t>
      </w:r>
    </w:p>
    <w:p w:rsidR="007C4ABF" w:rsidRDefault="007D79F5" w:rsidP="00E7219D">
      <w:pPr>
        <w:pStyle w:val="LabStepNumbered"/>
        <w:numPr>
          <w:ilvl w:val="0"/>
          <w:numId w:val="13"/>
        </w:numPr>
        <w:ind w:left="360"/>
      </w:pPr>
      <w:r>
        <w:t>Open</w:t>
      </w:r>
      <w:r w:rsidR="007C4ABF">
        <w:t xml:space="preserve"> </w:t>
      </w:r>
      <w:r w:rsidR="007C4ABF" w:rsidRPr="007C4ABF">
        <w:rPr>
          <w:b/>
        </w:rPr>
        <w:t>SQL Server Management Studio</w:t>
      </w:r>
      <w:r>
        <w:t xml:space="preserve"> and v</w:t>
      </w:r>
      <w:r w:rsidR="007C4ABF">
        <w:t>erify that the new content database has been created</w:t>
      </w:r>
      <w:r w:rsidR="00E7219D">
        <w:t>.</w:t>
      </w:r>
    </w:p>
    <w:p w:rsidR="00E578B8" w:rsidRDefault="00E578B8" w:rsidP="00335800">
      <w:pPr>
        <w:pStyle w:val="LabStepLevel2Numbered"/>
        <w:numPr>
          <w:ilvl w:val="0"/>
          <w:numId w:val="52"/>
        </w:numPr>
      </w:pPr>
      <w:r>
        <w:lastRenderedPageBreak/>
        <w:t xml:space="preserve">Click </w:t>
      </w:r>
      <w:r w:rsidRPr="00335800">
        <w:rPr>
          <w:b/>
        </w:rPr>
        <w:t xml:space="preserve">Start </w:t>
      </w:r>
      <w:r w:rsidR="002469B4">
        <w:rPr>
          <w:rStyle w:val="strongChar"/>
        </w:rPr>
        <w:t>»</w:t>
      </w:r>
      <w:r w:rsidRPr="00335800">
        <w:rPr>
          <w:b/>
        </w:rPr>
        <w:t xml:space="preserve"> All Programs </w:t>
      </w:r>
      <w:r w:rsidR="002469B4">
        <w:rPr>
          <w:rStyle w:val="strongChar"/>
        </w:rPr>
        <w:t>»</w:t>
      </w:r>
      <w:r w:rsidRPr="00335800">
        <w:rPr>
          <w:b/>
        </w:rPr>
        <w:t xml:space="preserve"> Microsoft SQL Server 2008 R2 </w:t>
      </w:r>
      <w:r w:rsidR="002469B4">
        <w:rPr>
          <w:rStyle w:val="strongChar"/>
        </w:rPr>
        <w:t>»</w:t>
      </w:r>
      <w:r w:rsidRPr="00335800">
        <w:rPr>
          <w:b/>
        </w:rPr>
        <w:t xml:space="preserve"> SQL Server Management Studio</w:t>
      </w:r>
      <w:r w:rsidRPr="00335800">
        <w:t>.</w:t>
      </w:r>
      <w:r>
        <w:t xml:space="preserve"> Note: SQL Server Management Studio may take a few moments to load for the first time.</w:t>
      </w:r>
    </w:p>
    <w:p w:rsidR="00E578B8" w:rsidRDefault="00E578B8" w:rsidP="00335800">
      <w:pPr>
        <w:pStyle w:val="LabStepLevel2Numbered"/>
      </w:pPr>
      <w:r>
        <w:t xml:space="preserve">Select </w:t>
      </w:r>
      <w:r>
        <w:rPr>
          <w:b/>
        </w:rPr>
        <w:t>Database Engine</w:t>
      </w:r>
      <w:r>
        <w:t xml:space="preserve"> for server type and </w:t>
      </w:r>
      <w:r>
        <w:rPr>
          <w:b/>
        </w:rPr>
        <w:t xml:space="preserve">(local) </w:t>
      </w:r>
      <w:r>
        <w:t xml:space="preserve">for the server name.  Leave the Authentication drop-down to </w:t>
      </w:r>
      <w:r>
        <w:rPr>
          <w:b/>
        </w:rPr>
        <w:t>Windows Authentication</w:t>
      </w:r>
      <w:r w:rsidRPr="00335800">
        <w:t>.</w:t>
      </w:r>
      <w:r>
        <w:t xml:space="preserve">  Click </w:t>
      </w:r>
      <w:r>
        <w:rPr>
          <w:b/>
        </w:rPr>
        <w:t>Connect</w:t>
      </w:r>
      <w:r>
        <w:t xml:space="preserve"> to log in.</w:t>
      </w:r>
    </w:p>
    <w:p w:rsidR="00E578B8" w:rsidRDefault="00E578B8" w:rsidP="00335800">
      <w:pPr>
        <w:pStyle w:val="LabStepLevel2Numbered"/>
      </w:pPr>
      <w:r>
        <w:t xml:space="preserve">Expand the Object Explorer tree through </w:t>
      </w:r>
      <w:r w:rsidRPr="00335800">
        <w:rPr>
          <w:b/>
        </w:rPr>
        <w:t xml:space="preserve">(local) </w:t>
      </w:r>
      <w:r w:rsidR="002469B4">
        <w:rPr>
          <w:rStyle w:val="strongChar"/>
        </w:rPr>
        <w:t>»</w:t>
      </w:r>
      <w:r w:rsidRPr="00335800">
        <w:rPr>
          <w:b/>
        </w:rPr>
        <w:t xml:space="preserve"> Databases</w:t>
      </w:r>
      <w:r>
        <w:t xml:space="preserve">.  Verify the database named </w:t>
      </w:r>
      <w:r w:rsidRPr="00335800">
        <w:rPr>
          <w:b/>
        </w:rPr>
        <w:t>wingtip_</w:t>
      </w:r>
      <w:r>
        <w:rPr>
          <w:b/>
        </w:rPr>
        <w:t>W</w:t>
      </w:r>
      <w:r w:rsidRPr="00335800">
        <w:rPr>
          <w:b/>
        </w:rPr>
        <w:t>iki</w:t>
      </w:r>
      <w:r>
        <w:t xml:space="preserve"> is listed as seen in the screenshot below.  </w:t>
      </w:r>
    </w:p>
    <w:p w:rsidR="00E578B8" w:rsidRDefault="007D79F5" w:rsidP="00335800">
      <w:pPr>
        <w:pStyle w:val="LabStepLevel2Numbered"/>
        <w:numPr>
          <w:ilvl w:val="0"/>
          <w:numId w:val="0"/>
        </w:numPr>
        <w:ind w:left="1080" w:hanging="360"/>
      </w:pPr>
      <w:r w:rsidRPr="007D79F5">
        <w:rPr>
          <w:noProof/>
        </w:rPr>
        <w:t xml:space="preserve"> </w:t>
      </w:r>
      <w:r w:rsidRPr="000478FF">
        <w:rPr>
          <w:noProof/>
        </w:rPr>
        <w:drawing>
          <wp:inline distT="0" distB="0" distL="0" distR="0" wp14:anchorId="24B81EB2" wp14:editId="467E628A">
            <wp:extent cx="2178958" cy="356091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75154" cy="3554694"/>
                    </a:xfrm>
                    <a:prstGeom prst="rect">
                      <a:avLst/>
                    </a:prstGeom>
                  </pic:spPr>
                </pic:pic>
              </a:graphicData>
            </a:graphic>
          </wp:inline>
        </w:drawing>
      </w:r>
    </w:p>
    <w:p w:rsidR="007B2379" w:rsidRDefault="007D79F5" w:rsidP="007B2379">
      <w:pPr>
        <w:pStyle w:val="LabStepNumbered"/>
        <w:numPr>
          <w:ilvl w:val="0"/>
          <w:numId w:val="13"/>
        </w:numPr>
        <w:ind w:left="360"/>
      </w:pPr>
      <w:r>
        <w:t>Open</w:t>
      </w:r>
      <w:r w:rsidR="00E578B8">
        <w:t xml:space="preserve"> </w:t>
      </w:r>
      <w:r w:rsidR="007C4ABF" w:rsidRPr="007C4ABF">
        <w:rPr>
          <w:b/>
        </w:rPr>
        <w:t>SharePoint 2010 Central Administration</w:t>
      </w:r>
      <w:r w:rsidR="007C4ABF">
        <w:t>.</w:t>
      </w:r>
      <w:r w:rsidR="007B2379">
        <w:t xml:space="preserve"> </w:t>
      </w:r>
    </w:p>
    <w:p w:rsidR="007C4ABF" w:rsidRDefault="007C4ABF" w:rsidP="007B2379">
      <w:pPr>
        <w:pStyle w:val="LabStepNumbered"/>
        <w:numPr>
          <w:ilvl w:val="0"/>
          <w:numId w:val="13"/>
        </w:numPr>
        <w:ind w:left="360"/>
      </w:pPr>
      <w:r>
        <w:t xml:space="preserve">Navigate to </w:t>
      </w:r>
      <w:r w:rsidR="00E7219D" w:rsidRPr="00E7219D">
        <w:rPr>
          <w:b/>
        </w:rPr>
        <w:t>Application Management</w:t>
      </w:r>
      <w:r w:rsidR="00E7219D">
        <w:t xml:space="preserve"> and then choose </w:t>
      </w:r>
      <w:r w:rsidR="00E7219D" w:rsidRPr="00E7219D">
        <w:rPr>
          <w:b/>
        </w:rPr>
        <w:t>Manage content databases</w:t>
      </w:r>
      <w:r>
        <w:t xml:space="preserve"> to check if the new content database is attached to the </w:t>
      </w:r>
      <w:r w:rsidRPr="00335800">
        <w:rPr>
          <w:rStyle w:val="InlindeCode"/>
        </w:rPr>
        <w:t>http://intranet.wingtip.com</w:t>
      </w:r>
      <w:r>
        <w:t xml:space="preserve"> web application.</w:t>
      </w:r>
    </w:p>
    <w:p w:rsidR="007C4ABF" w:rsidRDefault="007C4ABF" w:rsidP="007B2379">
      <w:pPr>
        <w:pStyle w:val="LabStepNumbered"/>
        <w:numPr>
          <w:ilvl w:val="0"/>
          <w:numId w:val="13"/>
        </w:numPr>
        <w:ind w:left="360"/>
      </w:pPr>
      <w:r>
        <w:t xml:space="preserve">Navigate </w:t>
      </w:r>
      <w:r w:rsidR="00E7219D">
        <w:t xml:space="preserve">back to </w:t>
      </w:r>
      <w:r w:rsidR="00E7219D" w:rsidRPr="00E7219D">
        <w:rPr>
          <w:b/>
        </w:rPr>
        <w:t>Application Management</w:t>
      </w:r>
      <w:r w:rsidR="00E7219D">
        <w:t xml:space="preserve"> and then choose </w:t>
      </w:r>
      <w:r w:rsidR="00E7219D">
        <w:rPr>
          <w:b/>
        </w:rPr>
        <w:t>View all site collections</w:t>
      </w:r>
      <w:r>
        <w:t xml:space="preserve"> to verify that the new site collection has been created.</w:t>
      </w:r>
    </w:p>
    <w:p w:rsidR="007C4ABF" w:rsidRPr="00335800" w:rsidRDefault="007C4ABF" w:rsidP="000478FF">
      <w:pPr>
        <w:pStyle w:val="LabStepNumbered"/>
        <w:numPr>
          <w:ilvl w:val="0"/>
          <w:numId w:val="13"/>
        </w:numPr>
        <w:ind w:left="360"/>
      </w:pPr>
      <w:r w:rsidRPr="00335800">
        <w:t xml:space="preserve">Open Internet Explorer and verify that the new site collection opens at </w:t>
      </w:r>
      <w:r w:rsidRPr="00335800">
        <w:rPr>
          <w:rStyle w:val="InlindeCode"/>
        </w:rPr>
        <w:t>http://intranet.wingtip.com/sites/wiki</w:t>
      </w:r>
      <w:r w:rsidR="000135C8" w:rsidRPr="00335800">
        <w:t xml:space="preserve"> for the Administrator account</w:t>
      </w:r>
      <w:r w:rsidR="0055663D" w:rsidRPr="00335800">
        <w:t>.</w:t>
      </w:r>
    </w:p>
    <w:p w:rsidR="00E7219D" w:rsidRDefault="00E7219D" w:rsidP="007B2379">
      <w:pPr>
        <w:pStyle w:val="LabStepNumbered"/>
        <w:numPr>
          <w:ilvl w:val="0"/>
          <w:numId w:val="13"/>
        </w:numPr>
        <w:ind w:left="360"/>
      </w:pPr>
      <w:r>
        <w:t>Everything should be created successfully.</w:t>
      </w:r>
    </w:p>
    <w:p w:rsidR="007C4ABF" w:rsidRDefault="007C4ABF" w:rsidP="00335800">
      <w:pPr>
        <w:pStyle w:val="LabExerciseCallout"/>
        <w:pBdr>
          <w:top w:val="dotted" w:sz="4" w:space="2" w:color="404040" w:themeColor="text1" w:themeTint="BF"/>
        </w:pBdr>
      </w:pPr>
      <w:r>
        <w:t>In this exercise you learned how to create a new content database, attach it to a web application and create a new site collection using PowerShell.</w:t>
      </w:r>
    </w:p>
    <w:p w:rsidR="002B05F9" w:rsidRDefault="002B05F9" w:rsidP="00DD24BB">
      <w:pPr>
        <w:pStyle w:val="Heading3"/>
      </w:pPr>
      <w:r>
        <w:t xml:space="preserve">Exercise </w:t>
      </w:r>
      <w:r w:rsidR="007B2379">
        <w:t>4</w:t>
      </w:r>
      <w:r>
        <w:t>: Working with the SharePoint 2010 Ribbon and In-place Editing</w:t>
      </w:r>
    </w:p>
    <w:p w:rsidR="002B05F9" w:rsidRDefault="002B05F9" w:rsidP="002B05F9">
      <w:pPr>
        <w:pStyle w:val="LabExerciseText"/>
      </w:pPr>
      <w:r>
        <w:t xml:space="preserve">In this exercise, you will complete work inside the top-level site of the site collection you created in the previous exercise at </w:t>
      </w:r>
      <w:r w:rsidRPr="00F222B7">
        <w:rPr>
          <w:rStyle w:val="InLineUrl"/>
        </w:rPr>
        <w:t>http://intranet.</w:t>
      </w:r>
      <w:r>
        <w:rPr>
          <w:rStyle w:val="InLineUrl"/>
        </w:rPr>
        <w:t>wingtip</w:t>
      </w:r>
      <w:r w:rsidRPr="00F222B7">
        <w:rPr>
          <w:rStyle w:val="InLineUrl"/>
        </w:rPr>
        <w:t>.com/sites/</w:t>
      </w:r>
      <w:r w:rsidR="004A41F7">
        <w:rPr>
          <w:rStyle w:val="InLineUrl"/>
        </w:rPr>
        <w:t>Sales</w:t>
      </w:r>
      <w:r>
        <w:t xml:space="preserve">. You will begin by adding and viewing items inside of some of the lists that are automatically created as part of a new Team </w:t>
      </w:r>
      <w:r w:rsidR="00380B62">
        <w:t xml:space="preserve">Site </w:t>
      </w:r>
      <w:r>
        <w:t>so you can experience the new paradigm for in-place editing. After that, you will work with a Web Part Page so you can experience how the SharePoint 2010 user interface has changed the way users manage Web Parts.</w:t>
      </w:r>
    </w:p>
    <w:p w:rsidR="002B05F9" w:rsidRDefault="002B05F9" w:rsidP="00335800">
      <w:pPr>
        <w:pStyle w:val="LabStepNumbered"/>
        <w:numPr>
          <w:ilvl w:val="0"/>
          <w:numId w:val="55"/>
        </w:numPr>
      </w:pPr>
      <w:r>
        <w:t xml:space="preserve">At this point you should be at the home page of the site created in the previous exercise at the URL </w:t>
      </w:r>
      <w:r w:rsidRPr="00335800">
        <w:rPr>
          <w:rStyle w:val="InlindeCode"/>
        </w:rPr>
        <w:t>http://intranet.wingtip.com/sites/</w:t>
      </w:r>
      <w:r w:rsidR="004A41F7" w:rsidRPr="00335800">
        <w:rPr>
          <w:rStyle w:val="InlindeCode"/>
        </w:rPr>
        <w:t>Sales</w:t>
      </w:r>
      <w:r w:rsidRPr="00335800">
        <w:rPr>
          <w:rStyle w:val="InlindeCode"/>
        </w:rPr>
        <w:t>/SitePages/Home.aspx</w:t>
      </w:r>
      <w:r>
        <w:t xml:space="preserve">. Note that the home page is not </w:t>
      </w:r>
      <w:r w:rsidRPr="007362BF">
        <w:rPr>
          <w:rStyle w:val="InlindeCode"/>
        </w:rPr>
        <w:t>default.aspx</w:t>
      </w:r>
      <w:r>
        <w:t xml:space="preserve"> but rather a wiki page named </w:t>
      </w:r>
      <w:r w:rsidRPr="002C1E8E">
        <w:rPr>
          <w:rStyle w:val="InlindeCode"/>
        </w:rPr>
        <w:t>Home.aspx</w:t>
      </w:r>
      <w:r>
        <w:t xml:space="preserve"> located inside a wiki page library named </w:t>
      </w:r>
      <w:r w:rsidRPr="00335800">
        <w:rPr>
          <w:rStyle w:val="InlindeCode"/>
        </w:rPr>
        <w:t>SitePages</w:t>
      </w:r>
      <w:r w:rsidRPr="001D7B2C">
        <w:t>.</w:t>
      </w:r>
    </w:p>
    <w:p w:rsidR="002B05F9" w:rsidRDefault="002B05F9" w:rsidP="00335800">
      <w:pPr>
        <w:pStyle w:val="LabStepNumbered"/>
        <w:numPr>
          <w:ilvl w:val="0"/>
          <w:numId w:val="55"/>
        </w:numPr>
      </w:pPr>
      <w:r>
        <w:lastRenderedPageBreak/>
        <w:t xml:space="preserve">Observe that the page </w:t>
      </w:r>
      <w:r w:rsidRPr="007362BF">
        <w:rPr>
          <w:rStyle w:val="InlindeCode"/>
        </w:rPr>
        <w:t>Home.aspx</w:t>
      </w:r>
      <w:r>
        <w:t xml:space="preserve"> already contains some generic content including large text block at the top of the page which reads "Welcome". Go into edit mode for the wiki page using the ribbon: </w:t>
      </w:r>
      <w:r w:rsidRPr="002C1E8E">
        <w:rPr>
          <w:rStyle w:val="strongChar"/>
        </w:rPr>
        <w:t xml:space="preserve">Site Actions </w:t>
      </w:r>
      <w:r>
        <w:rPr>
          <w:rStyle w:val="strongChar"/>
        </w:rPr>
        <w:t xml:space="preserve">» </w:t>
      </w:r>
      <w:r w:rsidRPr="002C1E8E">
        <w:rPr>
          <w:rStyle w:val="strongChar"/>
        </w:rPr>
        <w:t>Edit Page</w:t>
      </w:r>
      <w:r>
        <w:t xml:space="preserve">. </w:t>
      </w:r>
    </w:p>
    <w:p w:rsidR="002B05F9" w:rsidRDefault="002B05F9" w:rsidP="002B05F9">
      <w:pPr>
        <w:pStyle w:val="LabStepScreenshot"/>
      </w:pPr>
      <w:r w:rsidRPr="007362BF">
        <w:rPr>
          <w:rStyle w:val="LabStepScreenshotFrame"/>
        </w:rPr>
        <w:drawing>
          <wp:inline distT="0" distB="0" distL="0" distR="0" wp14:anchorId="799713BB" wp14:editId="33DCF7B4">
            <wp:extent cx="1227261" cy="177165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27261" cy="1771650"/>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pic:spPr>
                </pic:pic>
              </a:graphicData>
            </a:graphic>
          </wp:inline>
        </w:drawing>
      </w:r>
    </w:p>
    <w:p w:rsidR="002B05F9" w:rsidRDefault="002B05F9" w:rsidP="002B05F9">
      <w:pPr>
        <w:pStyle w:val="LabStepNumbered"/>
        <w:numPr>
          <w:ilvl w:val="0"/>
          <w:numId w:val="0"/>
        </w:numPr>
        <w:ind w:left="360"/>
      </w:pPr>
      <w:r>
        <w:t xml:space="preserve">Alternatively, you could use the small edit button just before the </w:t>
      </w:r>
      <w:r w:rsidRPr="00376C53">
        <w:rPr>
          <w:b/>
        </w:rPr>
        <w:t>Browse</w:t>
      </w:r>
      <w:r>
        <w:t xml:space="preserve"> tab.</w:t>
      </w:r>
    </w:p>
    <w:p w:rsidR="002B05F9" w:rsidRDefault="002B05F9" w:rsidP="002B05F9">
      <w:pPr>
        <w:pStyle w:val="LabStepScreenshot"/>
      </w:pPr>
      <w:r w:rsidRPr="007362BF">
        <w:rPr>
          <w:rStyle w:val="LabStepScreenshotFrame"/>
        </w:rPr>
        <w:drawing>
          <wp:inline distT="0" distB="0" distL="0" distR="0" wp14:anchorId="3F177727" wp14:editId="0242E6F1">
            <wp:extent cx="2606566" cy="1074932"/>
            <wp:effectExtent l="0" t="0" r="381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2612791" cy="1077499"/>
                    </a:xfrm>
                    <a:prstGeom prst="rect">
                      <a:avLst/>
                    </a:prstGeom>
                    <a:noFill/>
                    <a:ln w="9525">
                      <a:noFill/>
                      <a:miter lim="800000"/>
                      <a:headEnd/>
                      <a:tailEnd/>
                    </a:ln>
                  </pic:spPr>
                </pic:pic>
              </a:graphicData>
            </a:graphic>
          </wp:inline>
        </w:drawing>
      </w:r>
    </w:p>
    <w:p w:rsidR="002B05F9" w:rsidRDefault="002B05F9" w:rsidP="002B05F9">
      <w:pPr>
        <w:pStyle w:val="LabStepNumbered"/>
      </w:pPr>
      <w:r>
        <w:t xml:space="preserve">Once in edit mode, change the entire section of text that begins with </w:t>
      </w:r>
      <w:r w:rsidRPr="002C1E8E">
        <w:rPr>
          <w:rStyle w:val="strongChar"/>
        </w:rPr>
        <w:t>"Welcome…"</w:t>
      </w:r>
      <w:r w:rsidRPr="007508B5">
        <w:rPr>
          <w:rStyle w:val="Emphasis"/>
        </w:rPr>
        <w:t xml:space="preserve"> </w:t>
      </w:r>
      <w:r>
        <w:t xml:space="preserve">to </w:t>
      </w:r>
      <w:r w:rsidRPr="002C1E8E">
        <w:rPr>
          <w:rStyle w:val="strongChar"/>
        </w:rPr>
        <w:t>"</w:t>
      </w:r>
      <w:r>
        <w:rPr>
          <w:rStyle w:val="strongChar"/>
        </w:rPr>
        <w:t>Wingtip</w:t>
      </w:r>
      <w:r w:rsidRPr="002C1E8E">
        <w:rPr>
          <w:rStyle w:val="strongChar"/>
        </w:rPr>
        <w:t xml:space="preserve"> Sales Site"</w:t>
      </w:r>
      <w:r>
        <w:t>. Use the text formatting buttons in the ribbon to give your new text a font with a size and a color to your liking.</w:t>
      </w:r>
    </w:p>
    <w:p w:rsidR="002B05F9" w:rsidRDefault="002B05F9" w:rsidP="002B05F9">
      <w:pPr>
        <w:pStyle w:val="LabStepNumbered"/>
      </w:pPr>
      <w:r>
        <w:t xml:space="preserve">While still in edit mode, delete the graphic of the generic stock photo that has been placed on the right-hand side of the page. Now it’s time to add a different photo. Place you cursor on the page at the position where the old photo used to be. Using the ribbon, select the </w:t>
      </w:r>
      <w:r w:rsidRPr="007362BF">
        <w:rPr>
          <w:b/>
        </w:rPr>
        <w:t>Edit Tools »</w:t>
      </w:r>
      <w:r>
        <w:t xml:space="preserve"> </w:t>
      </w:r>
      <w:r w:rsidRPr="002C1E8E">
        <w:rPr>
          <w:rStyle w:val="strongChar"/>
        </w:rPr>
        <w:t>Insert</w:t>
      </w:r>
      <w:r>
        <w:t xml:space="preserve">. </w:t>
      </w:r>
    </w:p>
    <w:p w:rsidR="002B05F9" w:rsidRDefault="002B05F9" w:rsidP="002B05F9">
      <w:pPr>
        <w:pStyle w:val="LabStepScreenshot"/>
      </w:pPr>
      <w:r w:rsidRPr="007362BF">
        <w:rPr>
          <w:rStyle w:val="LabStepScreenshotFrame"/>
        </w:rPr>
        <w:drawing>
          <wp:inline distT="0" distB="0" distL="0" distR="0" wp14:anchorId="5BA261DF" wp14:editId="7F919C4D">
            <wp:extent cx="2524125" cy="818466"/>
            <wp:effectExtent l="38100" t="38100" r="28575" b="19734"/>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4125" cy="818466"/>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pic:spPr>
                </pic:pic>
              </a:graphicData>
            </a:graphic>
          </wp:inline>
        </w:drawing>
      </w:r>
    </w:p>
    <w:p w:rsidR="002B05F9" w:rsidRDefault="002B05F9" w:rsidP="002B05F9">
      <w:pPr>
        <w:pStyle w:val="LabStepNumbered"/>
      </w:pPr>
      <w:r>
        <w:t xml:space="preserve">Click on the </w:t>
      </w:r>
      <w:r w:rsidRPr="002C1E8E">
        <w:rPr>
          <w:rStyle w:val="strongChar"/>
        </w:rPr>
        <w:t>Picture</w:t>
      </w:r>
      <w:r>
        <w:t xml:space="preserve"> button </w:t>
      </w:r>
      <w:r w:rsidR="007934C0">
        <w:t xml:space="preserve">in the </w:t>
      </w:r>
      <w:r w:rsidR="007934C0" w:rsidRPr="00335800">
        <w:rPr>
          <w:b/>
        </w:rPr>
        <w:t>Insert</w:t>
      </w:r>
      <w:r w:rsidR="007934C0">
        <w:t xml:space="preserve"> tab in the ribbon </w:t>
      </w:r>
      <w:r>
        <w:t xml:space="preserve">to add a new picture to the page which should bring up the </w:t>
      </w:r>
      <w:r w:rsidRPr="002C1E8E">
        <w:rPr>
          <w:rStyle w:val="strongChar"/>
        </w:rPr>
        <w:t>Select Picture</w:t>
      </w:r>
      <w:r>
        <w:t xml:space="preserve"> dialog shown below.</w:t>
      </w:r>
    </w:p>
    <w:p w:rsidR="002B05F9" w:rsidRDefault="002B05F9" w:rsidP="002B05F9">
      <w:pPr>
        <w:pStyle w:val="LabStepScreenshot"/>
      </w:pPr>
      <w:r>
        <w:rPr>
          <w:noProof/>
        </w:rPr>
        <w:drawing>
          <wp:inline distT="0" distB="0" distL="0" distR="0" wp14:anchorId="10262339" wp14:editId="2221EEBE">
            <wp:extent cx="2588647" cy="1355834"/>
            <wp:effectExtent l="0" t="0" r="254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7429" cy="1355196"/>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pic:spPr>
                </pic:pic>
              </a:graphicData>
            </a:graphic>
          </wp:inline>
        </w:drawing>
      </w:r>
    </w:p>
    <w:p w:rsidR="002B05F9" w:rsidRDefault="002B05F9" w:rsidP="002B05F9">
      <w:pPr>
        <w:pStyle w:val="LabStepNumbered"/>
      </w:pPr>
      <w:r>
        <w:t>Note that the</w:t>
      </w:r>
      <w:r w:rsidRPr="007355A4">
        <w:rPr>
          <w:rStyle w:val="Emphasis"/>
        </w:rPr>
        <w:t xml:space="preserve"> </w:t>
      </w:r>
      <w:r w:rsidRPr="002C1E8E">
        <w:rPr>
          <w:rStyle w:val="strongChar"/>
        </w:rPr>
        <w:t>Add Picture</w:t>
      </w:r>
      <w:r>
        <w:t xml:space="preserve"> dialog will allow to select a graphic image which will be automatically uploaded and stored in a special document library named </w:t>
      </w:r>
      <w:r w:rsidRPr="002C1E8E">
        <w:rPr>
          <w:rStyle w:val="strongChar"/>
        </w:rPr>
        <w:t>Site Assets</w:t>
      </w:r>
      <w:r>
        <w:t xml:space="preserve">. Click the </w:t>
      </w:r>
      <w:r w:rsidRPr="002C1E8E">
        <w:rPr>
          <w:rStyle w:val="strongChar"/>
        </w:rPr>
        <w:t>Browse</w:t>
      </w:r>
      <w:r>
        <w:t xml:space="preserve"> button of the </w:t>
      </w:r>
      <w:r w:rsidRPr="00C52272">
        <w:rPr>
          <w:b/>
        </w:rPr>
        <w:t>Add Picture</w:t>
      </w:r>
      <w:r>
        <w:t xml:space="preserve"> dialog and navigate to and select the image at the following location:</w:t>
      </w:r>
    </w:p>
    <w:p w:rsidR="002B05F9" w:rsidRPr="00C52272" w:rsidRDefault="002B05F9" w:rsidP="002B05F9">
      <w:pPr>
        <w:pStyle w:val="LabStepCodeBlock"/>
      </w:pPr>
      <w:r>
        <w:t>[[Lab Files]]</w:t>
      </w:r>
      <w:r w:rsidRPr="00672154">
        <w:t>\</w:t>
      </w:r>
      <w:r>
        <w:t>Starter</w:t>
      </w:r>
      <w:r w:rsidR="005404F7">
        <w:t xml:space="preserve"> </w:t>
      </w:r>
      <w:r>
        <w:t>Files</w:t>
      </w:r>
      <w:r w:rsidRPr="00672154">
        <w:t>\JayHenningsen.jpg</w:t>
      </w:r>
    </w:p>
    <w:p w:rsidR="002B05F9" w:rsidRDefault="002B05F9" w:rsidP="002B05F9">
      <w:pPr>
        <w:pStyle w:val="LabStepNumbered"/>
      </w:pPr>
      <w:r>
        <w:t>Click the</w:t>
      </w:r>
      <w:r w:rsidRPr="007355A4">
        <w:rPr>
          <w:rStyle w:val="Emphasis"/>
        </w:rPr>
        <w:t xml:space="preserve"> </w:t>
      </w:r>
      <w:r w:rsidRPr="002C1E8E">
        <w:rPr>
          <w:rStyle w:val="strongChar"/>
        </w:rPr>
        <w:t>Save</w:t>
      </w:r>
      <w:r>
        <w:rPr>
          <w:rStyle w:val="Emphasis"/>
        </w:rPr>
        <w:t xml:space="preserve"> </w:t>
      </w:r>
      <w:r>
        <w:t>button in the next dialog.</w:t>
      </w:r>
    </w:p>
    <w:p w:rsidR="002B05F9" w:rsidRDefault="002B05F9" w:rsidP="002B05F9">
      <w:pPr>
        <w:pStyle w:val="LabStepNumbered"/>
      </w:pPr>
      <w:r>
        <w:t xml:space="preserve">Place the cursor after the picture and press </w:t>
      </w:r>
      <w:r w:rsidRPr="00335800">
        <w:rPr>
          <w:rStyle w:val="InlindeCode"/>
        </w:rPr>
        <w:t>[ENTER]</w:t>
      </w:r>
      <w:r>
        <w:t>.</w:t>
      </w:r>
    </w:p>
    <w:p w:rsidR="002B05F9" w:rsidRDefault="002B05F9" w:rsidP="002B05F9">
      <w:pPr>
        <w:pStyle w:val="LabStepNumbered"/>
      </w:pPr>
      <w:r>
        <w:t xml:space="preserve">Add the following text right below the picture: </w:t>
      </w:r>
      <w:r w:rsidRPr="00BA69F3">
        <w:rPr>
          <w:b/>
        </w:rPr>
        <w:t>Jay Henningsen – Director of Sales</w:t>
      </w:r>
    </w:p>
    <w:p w:rsidR="002B05F9" w:rsidRDefault="002B05F9" w:rsidP="002B05F9">
      <w:pPr>
        <w:pStyle w:val="LabStepNumbered"/>
      </w:pPr>
      <w:r>
        <w:t xml:space="preserve">Now that you have made some cosmetic changes to the home page, save your changes using the ribbon by selecting </w:t>
      </w:r>
      <w:r w:rsidRPr="007362BF">
        <w:rPr>
          <w:b/>
        </w:rPr>
        <w:t>Editing Tools » Format Text » Save</w:t>
      </w:r>
      <w:r>
        <w:rPr>
          <w:b/>
        </w:rPr>
        <w:t xml:space="preserve"> &amp; Close</w:t>
      </w:r>
      <w:r>
        <w:t>. Alternatively, you could use the small</w:t>
      </w:r>
      <w:r w:rsidRPr="00411688">
        <w:rPr>
          <w:rStyle w:val="Emphasis"/>
        </w:rPr>
        <w:t xml:space="preserve"> </w:t>
      </w:r>
      <w:r w:rsidRPr="002C1E8E">
        <w:rPr>
          <w:rStyle w:val="strongChar"/>
        </w:rPr>
        <w:t>Save</w:t>
      </w:r>
      <w:r>
        <w:t xml:space="preserve"> button next to the</w:t>
      </w:r>
      <w:r w:rsidRPr="00411688">
        <w:rPr>
          <w:rStyle w:val="Emphasis"/>
        </w:rPr>
        <w:t xml:space="preserve"> </w:t>
      </w:r>
      <w:r w:rsidRPr="002C1E8E">
        <w:rPr>
          <w:rStyle w:val="strongChar"/>
        </w:rPr>
        <w:t>Browse</w:t>
      </w:r>
      <w:r>
        <w:t xml:space="preserve"> tab.</w:t>
      </w:r>
    </w:p>
    <w:p w:rsidR="002B05F9" w:rsidRDefault="002B05F9" w:rsidP="002B05F9">
      <w:pPr>
        <w:pStyle w:val="LabStepScreenshot"/>
      </w:pPr>
      <w:r>
        <w:rPr>
          <w:noProof/>
        </w:rPr>
        <w:drawing>
          <wp:inline distT="0" distB="0" distL="0" distR="0" wp14:anchorId="0AD0A8DF" wp14:editId="01EB2F2F">
            <wp:extent cx="4114800" cy="870020"/>
            <wp:effectExtent l="0" t="0" r="0" b="6350"/>
            <wp:docPr id="8" name="Picture 8" descr="C:\Users\andrew\Documents\My CPT\Courses\GSA2010\_Manual Edits\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w\Documents\My CPT\Courses\GSA2010\_Manual Edits\01-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870020"/>
                    </a:xfrm>
                    <a:prstGeom prst="rect">
                      <a:avLst/>
                    </a:prstGeom>
                    <a:noFill/>
                    <a:ln>
                      <a:noFill/>
                    </a:ln>
                  </pic:spPr>
                </pic:pic>
              </a:graphicData>
            </a:graphic>
          </wp:inline>
        </w:drawing>
      </w:r>
    </w:p>
    <w:p w:rsidR="002B05F9" w:rsidRDefault="002B05F9" w:rsidP="002B05F9">
      <w:pPr>
        <w:pStyle w:val="LabStepNumbered"/>
      </w:pPr>
      <w:r>
        <w:t>Your changes should look as follows:</w:t>
      </w:r>
    </w:p>
    <w:p w:rsidR="002B05F9" w:rsidRDefault="002B05F9" w:rsidP="002B05F9">
      <w:pPr>
        <w:pStyle w:val="LabStepScreenshot"/>
      </w:pPr>
      <w:r>
        <w:rPr>
          <w:noProof/>
        </w:rPr>
        <w:drawing>
          <wp:inline distT="0" distB="0" distL="0" distR="0" wp14:anchorId="367DCC15" wp14:editId="130B0957">
            <wp:extent cx="4114800" cy="2911292"/>
            <wp:effectExtent l="0" t="0" r="0" b="3810"/>
            <wp:docPr id="11" name="Picture 11" descr="C:\Users\andrew\Documents\My CPT\Courses\GSA2010\_Manual Edits\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w\Documents\My CPT\Courses\GSA2010\_Manual Edits\01-1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2911292"/>
                    </a:xfrm>
                    <a:prstGeom prst="rect">
                      <a:avLst/>
                    </a:prstGeom>
                    <a:noFill/>
                    <a:ln>
                      <a:noFill/>
                    </a:ln>
                  </pic:spPr>
                </pic:pic>
              </a:graphicData>
            </a:graphic>
          </wp:inline>
        </w:drawing>
      </w:r>
    </w:p>
    <w:p w:rsidR="002B05F9" w:rsidRDefault="002B05F9" w:rsidP="002B05F9">
      <w:pPr>
        <w:pStyle w:val="LabStepNumbered"/>
      </w:pPr>
      <w:r>
        <w:t xml:space="preserve">Now it's time to explore some other parts of the new site. Drop down the </w:t>
      </w:r>
      <w:r w:rsidRPr="002C1E8E">
        <w:rPr>
          <w:rStyle w:val="strongChar"/>
        </w:rPr>
        <w:t>Site Actions</w:t>
      </w:r>
      <w:r>
        <w:t xml:space="preserve"> menu and see what menu items are available. Click on the menu item titled </w:t>
      </w:r>
      <w:r w:rsidRPr="002C1E8E">
        <w:rPr>
          <w:rStyle w:val="strongChar"/>
        </w:rPr>
        <w:t>Site Settings</w:t>
      </w:r>
      <w:r>
        <w:t xml:space="preserve"> to navigate to </w:t>
      </w:r>
      <w:r w:rsidRPr="002C1E8E">
        <w:rPr>
          <w:rStyle w:val="strongChar"/>
        </w:rPr>
        <w:t>Site Settings</w:t>
      </w:r>
      <w:r>
        <w:t xml:space="preserve"> page. Inspect all the various links to the various administration pages that have been designed for site collections owners and site administrators.</w:t>
      </w:r>
    </w:p>
    <w:p w:rsidR="002B05F9" w:rsidRDefault="002B05F9" w:rsidP="002B05F9">
      <w:pPr>
        <w:pStyle w:val="LabStepNumbered"/>
      </w:pPr>
      <w:r>
        <w:t>Click on the link on the</w:t>
      </w:r>
      <w:r w:rsidRPr="008F2804">
        <w:rPr>
          <w:rStyle w:val="Emphasis"/>
        </w:rPr>
        <w:t xml:space="preserve"> </w:t>
      </w:r>
      <w:r w:rsidRPr="002C1E8E">
        <w:rPr>
          <w:rStyle w:val="strongChar"/>
        </w:rPr>
        <w:t>Site Settings</w:t>
      </w:r>
      <w:r>
        <w:t xml:space="preserve"> page in the </w:t>
      </w:r>
      <w:r w:rsidRPr="002C1E8E">
        <w:rPr>
          <w:rStyle w:val="strongChar"/>
        </w:rPr>
        <w:t>Look and Feel</w:t>
      </w:r>
      <w:r>
        <w:t xml:space="preserve"> section titled </w:t>
      </w:r>
      <w:r w:rsidRPr="002C1E8E">
        <w:rPr>
          <w:rStyle w:val="strongChar"/>
        </w:rPr>
        <w:t xml:space="preserve">Title, description and </w:t>
      </w:r>
      <w:r w:rsidR="000135C8">
        <w:rPr>
          <w:rStyle w:val="strongChar"/>
        </w:rPr>
        <w:t>icon</w:t>
      </w:r>
      <w:r>
        <w:rPr>
          <w:rStyle w:val="strongChar"/>
        </w:rPr>
        <w:t>.</w:t>
      </w:r>
      <w:r>
        <w:t xml:space="preserve"> This hyperlink takes you to a page where you can see the title and description you entered for the site in the previous exercise. Enter a new value for the </w:t>
      </w:r>
      <w:r w:rsidRPr="002C1E8E">
        <w:rPr>
          <w:rStyle w:val="strongChar"/>
        </w:rPr>
        <w:t>Logo U</w:t>
      </w:r>
      <w:r>
        <w:rPr>
          <w:rStyle w:val="strongChar"/>
        </w:rPr>
        <w:t>RL</w:t>
      </w:r>
      <w:r>
        <w:t xml:space="preserve"> to assign the site a different site icon. You can use one of the following URLs which point to images that are part of the standard installation for SharePoint 2010.</w:t>
      </w:r>
    </w:p>
    <w:p w:rsidR="002B05F9" w:rsidRDefault="002B05F9" w:rsidP="002B05F9">
      <w:pPr>
        <w:pStyle w:val="LabStepCodeBlock"/>
      </w:pPr>
      <w:r w:rsidRPr="00BB0367">
        <w:t>/_layouts/images/search.png</w:t>
      </w:r>
    </w:p>
    <w:p w:rsidR="002B05F9" w:rsidRDefault="002B05F9" w:rsidP="002B05F9">
      <w:pPr>
        <w:pStyle w:val="LabStepCodeBlock"/>
      </w:pPr>
      <w:r w:rsidRPr="00BB0367">
        <w:t>/_layouts/images/unknownperson.png</w:t>
      </w:r>
    </w:p>
    <w:p w:rsidR="002B05F9" w:rsidRDefault="002B05F9" w:rsidP="002B05F9">
      <w:pPr>
        <w:pStyle w:val="LabStepCodeBlock"/>
      </w:pPr>
      <w:r w:rsidRPr="00BB0367">
        <w:t>/_layouts/images/</w:t>
      </w:r>
      <w:r>
        <w:t>gears_an.gif</w:t>
      </w:r>
    </w:p>
    <w:p w:rsidR="002B05F9" w:rsidRDefault="002B05F9" w:rsidP="002B05F9">
      <w:pPr>
        <w:pStyle w:val="LabStepScreenshot"/>
      </w:pPr>
      <w:r>
        <w:rPr>
          <w:noProof/>
        </w:rPr>
        <w:drawing>
          <wp:inline distT="0" distB="0" distL="0" distR="0" wp14:anchorId="29721291" wp14:editId="183F14DA">
            <wp:extent cx="4114800" cy="2915576"/>
            <wp:effectExtent l="0" t="0" r="0" b="0"/>
            <wp:docPr id="13" name="Picture 13" descr="C:\Users\andrew\Documents\My CPT\Courses\GSA2010\_Manual Edits\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w\Documents\My CPT\Courses\GSA2010\_Manual Edits\01-1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2915576"/>
                    </a:xfrm>
                    <a:prstGeom prst="rect">
                      <a:avLst/>
                    </a:prstGeom>
                    <a:noFill/>
                    <a:ln>
                      <a:noFill/>
                    </a:ln>
                  </pic:spPr>
                </pic:pic>
              </a:graphicData>
            </a:graphic>
          </wp:inline>
        </w:drawing>
      </w:r>
    </w:p>
    <w:p w:rsidR="002B05F9" w:rsidRDefault="002B05F9" w:rsidP="002B05F9">
      <w:pPr>
        <w:pStyle w:val="LabStepNumbered"/>
      </w:pPr>
      <w:r>
        <w:t xml:space="preserve">Now it is time to add a new item to a list so you can experience working with the new server-side ribbon and in-place editing. Click on the </w:t>
      </w:r>
      <w:r w:rsidRPr="002C1E8E">
        <w:rPr>
          <w:rStyle w:val="strongChar"/>
        </w:rPr>
        <w:t>Tasks</w:t>
      </w:r>
      <w:r>
        <w:t xml:space="preserve"> link in the </w:t>
      </w:r>
      <w:r w:rsidRPr="002C1E8E">
        <w:rPr>
          <w:rStyle w:val="strongChar"/>
        </w:rPr>
        <w:t>Lists</w:t>
      </w:r>
      <w:r>
        <w:t xml:space="preserve"> section of the</w:t>
      </w:r>
      <w:r w:rsidRPr="00CD777A">
        <w:rPr>
          <w:rStyle w:val="Emphasis"/>
        </w:rPr>
        <w:t xml:space="preserve"> </w:t>
      </w:r>
      <w:r w:rsidRPr="002C1E8E">
        <w:rPr>
          <w:rStyle w:val="strongChar"/>
        </w:rPr>
        <w:t>Quick Launch</w:t>
      </w:r>
      <w:r w:rsidRPr="007508B5">
        <w:rPr>
          <w:rStyle w:val="Emphasis"/>
        </w:rPr>
        <w:t xml:space="preserve"> </w:t>
      </w:r>
      <w:r>
        <w:t xml:space="preserve">bar to navigate to the </w:t>
      </w:r>
      <w:r w:rsidRPr="002C1E8E">
        <w:rPr>
          <w:rStyle w:val="strongChar"/>
        </w:rPr>
        <w:t>Tasks</w:t>
      </w:r>
      <w:r>
        <w:t xml:space="preserve"> list which was created as part of every new Team site. You should observe that there are no existing task items in this list. You should also observe the </w:t>
      </w:r>
      <w:r w:rsidRPr="002C1E8E">
        <w:rPr>
          <w:rStyle w:val="strongChar"/>
        </w:rPr>
        <w:t>Task</w:t>
      </w:r>
      <w:r>
        <w:t xml:space="preserve"> list has an associated server-side ribbon with a set of tabs including </w:t>
      </w:r>
      <w:r w:rsidRPr="002C1E8E">
        <w:rPr>
          <w:rStyle w:val="strongChar"/>
        </w:rPr>
        <w:t>Browse, Items</w:t>
      </w:r>
      <w:r w:rsidRPr="00944282">
        <w:t xml:space="preserve"> and </w:t>
      </w:r>
      <w:r w:rsidRPr="002C1E8E">
        <w:rPr>
          <w:rStyle w:val="strongChar"/>
        </w:rPr>
        <w:t>List</w:t>
      </w:r>
      <w:r>
        <w:t>. Click on each of these tabs to see how the ribbon changes to display a contextual set of controls for a given set of tasks.</w:t>
      </w:r>
    </w:p>
    <w:p w:rsidR="002B05F9" w:rsidRDefault="002B05F9" w:rsidP="002B05F9">
      <w:pPr>
        <w:pStyle w:val="LabStepNumbered"/>
      </w:pPr>
      <w:r>
        <w:t xml:space="preserve">Click on the </w:t>
      </w:r>
      <w:r w:rsidRPr="002C1E8E">
        <w:rPr>
          <w:rStyle w:val="strongChar"/>
        </w:rPr>
        <w:t>Items</w:t>
      </w:r>
      <w:r>
        <w:t xml:space="preserve"> tab of the Task list and then drop down the </w:t>
      </w:r>
      <w:r w:rsidRPr="002C1E8E">
        <w:rPr>
          <w:rStyle w:val="strongChar"/>
        </w:rPr>
        <w:t>New Item</w:t>
      </w:r>
      <w:r>
        <w:t xml:space="preserve"> menu and select </w:t>
      </w:r>
      <w:r w:rsidRPr="002C1E8E">
        <w:rPr>
          <w:rStyle w:val="strongChar"/>
        </w:rPr>
        <w:t>Task</w:t>
      </w:r>
      <w:r>
        <w:t>. This action will display an input form for you to enter the data for a new task item and to click OK to save the new task item back to the content database. The next step will provide you with the data for the new task. At this point it is important for you to observe that the new SharePoint 2010 user interface experience is allowing you to add and edit task items without making the user endure HTTP post backs as was required in the previous version of SharePoint.</w:t>
      </w:r>
    </w:p>
    <w:p w:rsidR="002B05F9" w:rsidRDefault="002B05F9" w:rsidP="002B05F9">
      <w:pPr>
        <w:pStyle w:val="LabStepScreenshot"/>
      </w:pPr>
      <w:r w:rsidRPr="000F2CB8">
        <w:rPr>
          <w:rStyle w:val="LabStepScreenshotFrame"/>
        </w:rPr>
        <w:drawing>
          <wp:inline distT="0" distB="0" distL="0" distR="0" wp14:anchorId="470FB04F" wp14:editId="3FEB9A9F">
            <wp:extent cx="4114800" cy="1407346"/>
            <wp:effectExtent l="0" t="0" r="0" b="2540"/>
            <wp:docPr id="14" name="Picture 14" descr="C:\Users\andrew\Documents\My CPT\Courses\GSA2010\_Manual Edits\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Documents\My CPT\Courses\GSA2010\_Manual Edits\01-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1407346"/>
                    </a:xfrm>
                    <a:prstGeom prst="rect">
                      <a:avLst/>
                    </a:prstGeom>
                    <a:noFill/>
                    <a:ln>
                      <a:noFill/>
                    </a:ln>
                  </pic:spPr>
                </pic:pic>
              </a:graphicData>
            </a:graphic>
          </wp:inline>
        </w:drawing>
      </w:r>
    </w:p>
    <w:p w:rsidR="002B05F9" w:rsidRDefault="002B05F9" w:rsidP="002B05F9">
      <w:pPr>
        <w:pStyle w:val="LabStepNumbered"/>
      </w:pPr>
      <w:r>
        <w:t>Create a new task using the following data.</w:t>
      </w:r>
    </w:p>
    <w:p w:rsidR="002B05F9" w:rsidRPr="00B057B3" w:rsidRDefault="002B05F9" w:rsidP="002B05F9">
      <w:pPr>
        <w:pStyle w:val="LabStepLevel2NoBullet"/>
      </w:pPr>
      <w:r w:rsidRPr="008A48D1">
        <w:rPr>
          <w:b/>
        </w:rPr>
        <w:t>Title</w:t>
      </w:r>
      <w:r w:rsidRPr="00B057B3">
        <w:t>: Learn</w:t>
      </w:r>
      <w:r>
        <w:t xml:space="preserve"> how to </w:t>
      </w:r>
      <w:r w:rsidR="00226496">
        <w:t>install and configure</w:t>
      </w:r>
      <w:r>
        <w:t xml:space="preserve"> SharePoint 2010</w:t>
      </w:r>
    </w:p>
    <w:p w:rsidR="002B05F9" w:rsidRPr="00B057B3" w:rsidRDefault="002B05F9" w:rsidP="002B05F9">
      <w:pPr>
        <w:pStyle w:val="LabStepLevel2NoBullet"/>
      </w:pPr>
      <w:r w:rsidRPr="009E2AD2">
        <w:rPr>
          <w:b/>
        </w:rPr>
        <w:t>Predecessors</w:t>
      </w:r>
      <w:r w:rsidRPr="00B057B3">
        <w:t>: none</w:t>
      </w:r>
    </w:p>
    <w:p w:rsidR="002B05F9" w:rsidRPr="00B057B3" w:rsidRDefault="002B05F9" w:rsidP="002B05F9">
      <w:pPr>
        <w:pStyle w:val="LabStepLevel2NoBullet"/>
      </w:pPr>
      <w:r w:rsidRPr="00B057B3">
        <w:rPr>
          <w:b/>
        </w:rPr>
        <w:t>Priority</w:t>
      </w:r>
      <w:r w:rsidRPr="00B057B3">
        <w:t>: (1) High</w:t>
      </w:r>
    </w:p>
    <w:p w:rsidR="002B05F9" w:rsidRPr="00B057B3" w:rsidRDefault="002B05F9" w:rsidP="002B05F9">
      <w:pPr>
        <w:pStyle w:val="LabStepLevel2NoBullet"/>
      </w:pPr>
      <w:r w:rsidRPr="00B057B3">
        <w:rPr>
          <w:b/>
        </w:rPr>
        <w:t>Status:</w:t>
      </w:r>
      <w:r w:rsidRPr="00B057B3">
        <w:t xml:space="preserve"> In Progress</w:t>
      </w:r>
    </w:p>
    <w:p w:rsidR="002B05F9" w:rsidRPr="00B057B3" w:rsidRDefault="002B05F9" w:rsidP="002B05F9">
      <w:pPr>
        <w:pStyle w:val="LabStepLevel2NoBullet"/>
      </w:pPr>
      <w:r w:rsidRPr="009E2AD2">
        <w:rPr>
          <w:b/>
        </w:rPr>
        <w:t>Complete</w:t>
      </w:r>
      <w:r w:rsidRPr="00B057B3">
        <w:t>: 2%</w:t>
      </w:r>
    </w:p>
    <w:p w:rsidR="002B05F9" w:rsidRPr="00B057B3" w:rsidRDefault="002B05F9" w:rsidP="002B05F9">
      <w:pPr>
        <w:pStyle w:val="LabStepLevel2NoBullet"/>
      </w:pPr>
      <w:r w:rsidRPr="00B057B3">
        <w:rPr>
          <w:b/>
        </w:rPr>
        <w:t>Assigned To</w:t>
      </w:r>
      <w:r w:rsidRPr="00B057B3">
        <w:t xml:space="preserve">: </w:t>
      </w:r>
      <w:r>
        <w:t>Wingtip</w:t>
      </w:r>
      <w:r w:rsidRPr="00B057B3">
        <w:t>\Administrator</w:t>
      </w:r>
    </w:p>
    <w:p w:rsidR="002B05F9" w:rsidRPr="00B057B3" w:rsidRDefault="002B05F9" w:rsidP="002B05F9">
      <w:pPr>
        <w:pStyle w:val="LabStepLevel2NoBullet"/>
      </w:pPr>
      <w:r w:rsidRPr="00B057B3">
        <w:rPr>
          <w:b/>
        </w:rPr>
        <w:t>Description</w:t>
      </w:r>
      <w:r w:rsidRPr="00B057B3">
        <w:t xml:space="preserve">: Find out how to </w:t>
      </w:r>
      <w:r w:rsidR="00226496">
        <w:t>install and configure SharePoint 2010</w:t>
      </w:r>
    </w:p>
    <w:p w:rsidR="002B05F9" w:rsidRPr="00B057B3" w:rsidRDefault="002B05F9" w:rsidP="002B05F9">
      <w:pPr>
        <w:pStyle w:val="LabStepLevel2NoBullet"/>
      </w:pPr>
      <w:r w:rsidRPr="00B057B3">
        <w:rPr>
          <w:b/>
        </w:rPr>
        <w:t>Start Date</w:t>
      </w:r>
      <w:r w:rsidR="00471066">
        <w:t>: 11/5/2010</w:t>
      </w:r>
    </w:p>
    <w:p w:rsidR="002B05F9" w:rsidRPr="00B057B3" w:rsidRDefault="002B05F9" w:rsidP="002B05F9">
      <w:pPr>
        <w:pStyle w:val="LabStepLevel2NoBullet"/>
      </w:pPr>
      <w:r>
        <w:rPr>
          <w:b/>
        </w:rPr>
        <w:t>Due</w:t>
      </w:r>
      <w:r w:rsidRPr="00B057B3">
        <w:rPr>
          <w:b/>
        </w:rPr>
        <w:t xml:space="preserve"> Date</w:t>
      </w:r>
      <w:r w:rsidRPr="00B057B3">
        <w:t xml:space="preserve">: </w:t>
      </w:r>
      <w:r w:rsidR="00471066">
        <w:t>10/6/2010</w:t>
      </w:r>
    </w:p>
    <w:p w:rsidR="002B05F9" w:rsidRDefault="002B05F9" w:rsidP="002B05F9">
      <w:pPr>
        <w:pStyle w:val="LabStepNumbered"/>
      </w:pPr>
      <w:r>
        <w:t>Create a second new task using the following data.</w:t>
      </w:r>
    </w:p>
    <w:p w:rsidR="002B05F9" w:rsidRPr="00B057B3" w:rsidRDefault="002B05F9" w:rsidP="002B05F9">
      <w:pPr>
        <w:pStyle w:val="LabStepLevel2NoBullet"/>
      </w:pPr>
      <w:r w:rsidRPr="008A48D1">
        <w:rPr>
          <w:b/>
        </w:rPr>
        <w:t>Title</w:t>
      </w:r>
      <w:r w:rsidRPr="00B057B3">
        <w:t xml:space="preserve">: </w:t>
      </w:r>
      <w:r w:rsidR="00226496">
        <w:t>Configure service applications</w:t>
      </w:r>
      <w:r w:rsidR="00471066">
        <w:t xml:space="preserve"> in</w:t>
      </w:r>
      <w:r>
        <w:t xml:space="preserve"> SharePoint 2010</w:t>
      </w:r>
    </w:p>
    <w:p w:rsidR="002B05F9" w:rsidRPr="00B057B3" w:rsidRDefault="002B05F9" w:rsidP="002B05F9">
      <w:pPr>
        <w:pStyle w:val="LabStepLevel2NoBullet"/>
      </w:pPr>
      <w:r w:rsidRPr="00B057B3">
        <w:rPr>
          <w:b/>
        </w:rPr>
        <w:t>Predecessors</w:t>
      </w:r>
      <w:r w:rsidRPr="00B057B3">
        <w:t>: Learn</w:t>
      </w:r>
      <w:r>
        <w:t xml:space="preserve"> how to </w:t>
      </w:r>
      <w:r w:rsidR="00226496">
        <w:t>install and configure</w:t>
      </w:r>
      <w:r>
        <w:t xml:space="preserve"> SharePoint 2010</w:t>
      </w:r>
    </w:p>
    <w:p w:rsidR="002B05F9" w:rsidRPr="00B057B3" w:rsidRDefault="002B05F9" w:rsidP="002B05F9">
      <w:pPr>
        <w:pStyle w:val="LabStepLevel2NoBullet"/>
      </w:pPr>
      <w:r w:rsidRPr="00B057B3">
        <w:rPr>
          <w:b/>
        </w:rPr>
        <w:t>Priority</w:t>
      </w:r>
      <w:r w:rsidRPr="00B057B3">
        <w:t>: (1) High</w:t>
      </w:r>
    </w:p>
    <w:p w:rsidR="002B05F9" w:rsidRPr="00B057B3" w:rsidRDefault="002B05F9" w:rsidP="002B05F9">
      <w:pPr>
        <w:pStyle w:val="LabStepLevel2NoBullet"/>
      </w:pPr>
      <w:r w:rsidRPr="00B057B3">
        <w:rPr>
          <w:b/>
        </w:rPr>
        <w:t>Status</w:t>
      </w:r>
      <w:r w:rsidRPr="00B057B3">
        <w:t>: Not Started</w:t>
      </w:r>
    </w:p>
    <w:p w:rsidR="002B05F9" w:rsidRPr="00B057B3" w:rsidRDefault="002B05F9" w:rsidP="002B05F9">
      <w:pPr>
        <w:pStyle w:val="LabStepLevel2NoBullet"/>
      </w:pPr>
      <w:r w:rsidRPr="009E2AD2">
        <w:rPr>
          <w:b/>
        </w:rPr>
        <w:t>Complete</w:t>
      </w:r>
      <w:r w:rsidRPr="00B057B3">
        <w:t>: 0%</w:t>
      </w:r>
    </w:p>
    <w:p w:rsidR="002B05F9" w:rsidRPr="00B057B3" w:rsidRDefault="002B05F9" w:rsidP="002B05F9">
      <w:pPr>
        <w:pStyle w:val="LabStepLevel2NoBullet"/>
      </w:pPr>
      <w:r w:rsidRPr="00B057B3">
        <w:rPr>
          <w:b/>
        </w:rPr>
        <w:t>Assigned To</w:t>
      </w:r>
      <w:r w:rsidRPr="00B057B3">
        <w:t xml:space="preserve">: </w:t>
      </w:r>
      <w:r>
        <w:t>Wingtip</w:t>
      </w:r>
      <w:r w:rsidRPr="00B057B3">
        <w:t>\Administrator</w:t>
      </w:r>
    </w:p>
    <w:p w:rsidR="002B05F9" w:rsidRPr="00B057B3" w:rsidRDefault="002B05F9" w:rsidP="002B05F9">
      <w:pPr>
        <w:pStyle w:val="LabStepLevel2NoBullet"/>
      </w:pPr>
      <w:r w:rsidRPr="00B057B3">
        <w:rPr>
          <w:b/>
        </w:rPr>
        <w:t>Description</w:t>
      </w:r>
      <w:r w:rsidRPr="00B057B3">
        <w:t xml:space="preserve">: </w:t>
      </w:r>
      <w:r w:rsidR="00226496">
        <w:t>Configure additional service applications</w:t>
      </w:r>
      <w:r w:rsidR="00471066">
        <w:t xml:space="preserve"> i</w:t>
      </w:r>
      <w:r>
        <w:t>n SharePoint 2010</w:t>
      </w:r>
    </w:p>
    <w:p w:rsidR="002B05F9" w:rsidRPr="00B057B3" w:rsidRDefault="002B05F9" w:rsidP="002B05F9">
      <w:pPr>
        <w:pStyle w:val="LabStepLevel2NoBullet"/>
      </w:pPr>
      <w:r w:rsidRPr="00B057B3">
        <w:rPr>
          <w:b/>
        </w:rPr>
        <w:t>Start Date</w:t>
      </w:r>
      <w:r w:rsidR="00471066">
        <w:t>: 11/6/2010</w:t>
      </w:r>
    </w:p>
    <w:p w:rsidR="002B05F9" w:rsidRPr="00B057B3" w:rsidRDefault="002B05F9" w:rsidP="002B05F9">
      <w:pPr>
        <w:pStyle w:val="LabStepLevel2NoBullet"/>
      </w:pPr>
      <w:r>
        <w:rPr>
          <w:b/>
        </w:rPr>
        <w:t>Due</w:t>
      </w:r>
      <w:r w:rsidRPr="00B057B3">
        <w:rPr>
          <w:b/>
        </w:rPr>
        <w:t xml:space="preserve"> Date</w:t>
      </w:r>
      <w:r w:rsidRPr="00B057B3">
        <w:t>: leave blank</w:t>
      </w:r>
    </w:p>
    <w:p w:rsidR="002B05F9" w:rsidRDefault="002B05F9" w:rsidP="002B05F9">
      <w:pPr>
        <w:pStyle w:val="LabStepNumbered"/>
      </w:pPr>
      <w:r>
        <w:t>Once you have entered the two tasks from the previous steps, experiment with the list view if items in the task list by hovering over individual items. Note that each item highlights as you hover over it and the UI gives you the ability to select it. Use the Edit Control Block (ECB) menu (the standard SharePoint item-hover menu) to go into edit mode for one of the tasks you have created as shown below. Make a simple edit to the task and save it to observe the in-place editing behavior.</w:t>
      </w:r>
    </w:p>
    <w:p w:rsidR="002B05F9" w:rsidRDefault="00471066" w:rsidP="002B05F9">
      <w:pPr>
        <w:pStyle w:val="LabStepScreenshot"/>
      </w:pPr>
      <w:r>
        <w:rPr>
          <w:noProof/>
        </w:rPr>
        <w:drawing>
          <wp:inline distT="0" distB="0" distL="0" distR="0" wp14:anchorId="4C978A05" wp14:editId="6C96CDDC">
            <wp:extent cx="3720662" cy="18173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0589" cy="1817329"/>
                    </a:xfrm>
                    <a:prstGeom prst="rect">
                      <a:avLst/>
                    </a:prstGeom>
                    <a:noFill/>
                    <a:ln>
                      <a:noFill/>
                    </a:ln>
                  </pic:spPr>
                </pic:pic>
              </a:graphicData>
            </a:graphic>
          </wp:inline>
        </w:drawing>
      </w:r>
    </w:p>
    <w:p w:rsidR="002B05F9" w:rsidRDefault="002B05F9" w:rsidP="002B05F9">
      <w:pPr>
        <w:pStyle w:val="LabStepNumbered"/>
      </w:pPr>
      <w:r>
        <w:t xml:space="preserve">Now it is time to add a Web Part to a Web Part Page using the new UI experience for managing Web Parts. Navigate to the home page of the site by first clicking the </w:t>
      </w:r>
      <w:r w:rsidRPr="008E0856">
        <w:rPr>
          <w:b/>
        </w:rPr>
        <w:t>Browse</w:t>
      </w:r>
      <w:r>
        <w:t xml:space="preserve"> tab to show the top navigation (</w:t>
      </w:r>
      <w:r w:rsidRPr="00BA69F3">
        <w:rPr>
          <w:i/>
        </w:rPr>
        <w:t>the horizontal navigation that starts with “Home”</w:t>
      </w:r>
      <w:r>
        <w:t xml:space="preserve">) bar and then by clicking on the </w:t>
      </w:r>
      <w:r w:rsidRPr="008E0856">
        <w:rPr>
          <w:b/>
        </w:rPr>
        <w:t>Home</w:t>
      </w:r>
      <w:r>
        <w:t xml:space="preserve"> button on the top navigation bar.</w:t>
      </w:r>
    </w:p>
    <w:p w:rsidR="002B05F9" w:rsidRDefault="002B05F9" w:rsidP="002B05F9">
      <w:pPr>
        <w:pStyle w:val="LabStepScreenshot"/>
      </w:pPr>
      <w:r w:rsidRPr="000F2CB8">
        <w:rPr>
          <w:rStyle w:val="LabStepScreenshotFrame"/>
        </w:rPr>
        <w:drawing>
          <wp:inline distT="0" distB="0" distL="0" distR="0" wp14:anchorId="70646E46" wp14:editId="57E76F49">
            <wp:extent cx="3258207" cy="932736"/>
            <wp:effectExtent l="0" t="0" r="0" b="1270"/>
            <wp:docPr id="18" name="Picture 18" descr="C:\Users\andrew\Documents\My CPT\Courses\GSA2010\_Manual Edits\01-1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Documents\My CPT\Courses\GSA2010\_Manual Edits\01-19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1517" cy="933684"/>
                    </a:xfrm>
                    <a:prstGeom prst="rect">
                      <a:avLst/>
                    </a:prstGeom>
                    <a:noFill/>
                    <a:ln>
                      <a:noFill/>
                    </a:ln>
                  </pic:spPr>
                </pic:pic>
              </a:graphicData>
            </a:graphic>
          </wp:inline>
        </w:drawing>
      </w:r>
    </w:p>
    <w:p w:rsidR="002B05F9" w:rsidRDefault="002B05F9" w:rsidP="002B05F9">
      <w:pPr>
        <w:pStyle w:val="LabStepNumbered"/>
        <w:numPr>
          <w:ilvl w:val="0"/>
          <w:numId w:val="0"/>
        </w:numPr>
        <w:ind w:left="432"/>
      </w:pPr>
      <w:r>
        <w:t>Alternatively, you could use the</w:t>
      </w:r>
      <w:r w:rsidRPr="00713581">
        <w:rPr>
          <w:rStyle w:val="Emphasis"/>
        </w:rPr>
        <w:t xml:space="preserve"> </w:t>
      </w:r>
      <w:r w:rsidRPr="002C1E8E">
        <w:rPr>
          <w:rStyle w:val="strongChar"/>
        </w:rPr>
        <w:t>Navigate Up</w:t>
      </w:r>
      <w:r>
        <w:t xml:space="preserve"> (</w:t>
      </w:r>
      <w:r w:rsidRPr="00BA69F3">
        <w:rPr>
          <w:i/>
        </w:rPr>
        <w:t>the folder icon next to the Browse tab</w:t>
      </w:r>
      <w:r>
        <w:t>) button.</w:t>
      </w:r>
    </w:p>
    <w:p w:rsidR="002B05F9" w:rsidRDefault="002B05F9" w:rsidP="002B05F9">
      <w:pPr>
        <w:pStyle w:val="LabStepScreenshot"/>
      </w:pPr>
      <w:r w:rsidRPr="000F2CB8">
        <w:rPr>
          <w:rStyle w:val="LabStepScreenshotFrame"/>
        </w:rPr>
        <w:drawing>
          <wp:inline distT="0" distB="0" distL="0" distR="0" wp14:anchorId="64A52719" wp14:editId="2ED9D348">
            <wp:extent cx="3258207" cy="932737"/>
            <wp:effectExtent l="0" t="0" r="0" b="1270"/>
            <wp:docPr id="19" name="Picture 19" descr="C:\Users\andrew\Documents\My CPT\Courses\GSA2010\_Manual Edits\01-1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w\Documents\My CPT\Courses\GSA2010\_Manual Edits\01-19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9022" cy="932970"/>
                    </a:xfrm>
                    <a:prstGeom prst="rect">
                      <a:avLst/>
                    </a:prstGeom>
                    <a:noFill/>
                    <a:ln>
                      <a:noFill/>
                    </a:ln>
                  </pic:spPr>
                </pic:pic>
              </a:graphicData>
            </a:graphic>
          </wp:inline>
        </w:drawing>
      </w:r>
    </w:p>
    <w:p w:rsidR="002B05F9" w:rsidRDefault="002B05F9" w:rsidP="002B05F9">
      <w:pPr>
        <w:pStyle w:val="LabStepNumbered"/>
        <w:numPr>
          <w:ilvl w:val="0"/>
          <w:numId w:val="0"/>
        </w:numPr>
        <w:ind w:left="360"/>
      </w:pPr>
      <w:r>
        <w:t xml:space="preserve">A treeview appears </w:t>
      </w:r>
      <w:r w:rsidRPr="008E0856">
        <w:t>containing</w:t>
      </w:r>
      <w:r>
        <w:t xml:space="preserve"> the site hierarchy. Select </w:t>
      </w:r>
      <w:r>
        <w:rPr>
          <w:rStyle w:val="strongChar"/>
        </w:rPr>
        <w:t>Wingtip</w:t>
      </w:r>
      <w:r w:rsidRPr="002C1E8E">
        <w:rPr>
          <w:rStyle w:val="strongChar"/>
        </w:rPr>
        <w:t xml:space="preserve"> Sales Site</w:t>
      </w:r>
      <w:r>
        <w:t xml:space="preserve"> from the treeview.</w:t>
      </w:r>
    </w:p>
    <w:p w:rsidR="002B05F9" w:rsidRDefault="002B05F9" w:rsidP="002B05F9">
      <w:pPr>
        <w:pStyle w:val="LabStepScreenshot"/>
      </w:pPr>
      <w:r w:rsidRPr="000F2CB8">
        <w:rPr>
          <w:rStyle w:val="LabStepScreenshotFrame"/>
        </w:rPr>
        <w:drawing>
          <wp:inline distT="0" distB="0" distL="0" distR="0" wp14:anchorId="758B4BE4" wp14:editId="7BEB68C1">
            <wp:extent cx="3258207" cy="1545619"/>
            <wp:effectExtent l="0" t="0" r="0" b="0"/>
            <wp:docPr id="23" name="Picture 23" descr="C:\Users\andrew\Documents\My CPT\Courses\GSA2010\_Manual Edits\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w\Documents\My CPT\Courses\GSA2010\_Manual Edits\01-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9666" cy="1551055"/>
                    </a:xfrm>
                    <a:prstGeom prst="rect">
                      <a:avLst/>
                    </a:prstGeom>
                    <a:noFill/>
                    <a:ln>
                      <a:noFill/>
                    </a:ln>
                  </pic:spPr>
                </pic:pic>
              </a:graphicData>
            </a:graphic>
          </wp:inline>
        </w:drawing>
      </w:r>
    </w:p>
    <w:p w:rsidR="002B05F9" w:rsidRDefault="002B05F9" w:rsidP="002B05F9">
      <w:pPr>
        <w:pStyle w:val="LabStepNumbered"/>
      </w:pPr>
      <w:r>
        <w:t xml:space="preserve">Note that the ribbon on the home page has two tabs titled </w:t>
      </w:r>
      <w:r w:rsidRPr="002C1E8E">
        <w:rPr>
          <w:rStyle w:val="strongChar"/>
        </w:rPr>
        <w:t>Browse</w:t>
      </w:r>
      <w:r w:rsidRPr="00957EB9">
        <w:rPr>
          <w:rStyle w:val="strongChar"/>
          <w:b w:val="0"/>
        </w:rPr>
        <w:t xml:space="preserve"> and </w:t>
      </w:r>
      <w:r w:rsidRPr="002C1E8E">
        <w:rPr>
          <w:rStyle w:val="strongChar"/>
        </w:rPr>
        <w:t>Page</w:t>
      </w:r>
      <w:r>
        <w:rPr>
          <w:rStyle w:val="strongChar"/>
        </w:rPr>
        <w:t xml:space="preserve">. </w:t>
      </w:r>
      <w:r w:rsidRPr="00957EB9">
        <w:rPr>
          <w:rStyle w:val="strongChar"/>
          <w:b w:val="0"/>
        </w:rPr>
        <w:t>Click on the</w:t>
      </w:r>
      <w:r>
        <w:rPr>
          <w:rStyle w:val="strongChar"/>
        </w:rPr>
        <w:t xml:space="preserve"> Page</w:t>
      </w:r>
      <w:r w:rsidRPr="00957EB9">
        <w:rPr>
          <w:rStyle w:val="strongChar"/>
          <w:b w:val="0"/>
        </w:rPr>
        <w:t xml:space="preserve"> tab </w:t>
      </w:r>
      <w:r>
        <w:t xml:space="preserve">and then click the </w:t>
      </w:r>
      <w:r w:rsidRPr="00BA69F3">
        <w:rPr>
          <w:b/>
        </w:rPr>
        <w:t>Edit</w:t>
      </w:r>
      <w:r>
        <w:t xml:space="preserve"> button. Once you place the page in edit mode you should see a new contextual tab with the caption of </w:t>
      </w:r>
      <w:r w:rsidRPr="002C1E8E">
        <w:rPr>
          <w:rStyle w:val="strongChar"/>
        </w:rPr>
        <w:t>Edit</w:t>
      </w:r>
      <w:r>
        <w:rPr>
          <w:rStyle w:val="strongChar"/>
        </w:rPr>
        <w:t>ing</w:t>
      </w:r>
      <w:r w:rsidRPr="002C1E8E">
        <w:rPr>
          <w:rStyle w:val="strongChar"/>
        </w:rPr>
        <w:t xml:space="preserve"> Tools</w:t>
      </w:r>
      <w:r>
        <w:t xml:space="preserve">. Now click on each of these tabs and see how the contextual controls on the ribbon change for each of these tabs. </w:t>
      </w:r>
    </w:p>
    <w:p w:rsidR="002B05F9" w:rsidRDefault="002B05F9" w:rsidP="002B05F9">
      <w:pPr>
        <w:pStyle w:val="LabStepNumbered"/>
        <w:numPr>
          <w:ilvl w:val="0"/>
          <w:numId w:val="0"/>
        </w:numPr>
        <w:ind w:left="360"/>
      </w:pPr>
    </w:p>
    <w:p w:rsidR="002B05F9" w:rsidRDefault="002B05F9" w:rsidP="002B05F9">
      <w:pPr>
        <w:pStyle w:val="LabStepNumbered"/>
        <w:numPr>
          <w:ilvl w:val="0"/>
          <w:numId w:val="0"/>
        </w:numPr>
        <w:ind w:left="432"/>
      </w:pPr>
      <w:r w:rsidRPr="005B769B">
        <w:rPr>
          <w:rStyle w:val="LabStepScreenshotFrame"/>
        </w:rPr>
        <w:drawing>
          <wp:inline distT="0" distB="0" distL="0" distR="0" wp14:anchorId="111EA8C8" wp14:editId="603DAD16">
            <wp:extent cx="4524628" cy="1000125"/>
            <wp:effectExtent l="19050" t="0" r="9272"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4525698" cy="1000362"/>
                    </a:xfrm>
                    <a:prstGeom prst="rect">
                      <a:avLst/>
                    </a:prstGeom>
                    <a:noFill/>
                    <a:ln w="9525">
                      <a:noFill/>
                      <a:miter lim="800000"/>
                      <a:headEnd/>
                      <a:tailEnd/>
                    </a:ln>
                  </pic:spPr>
                </pic:pic>
              </a:graphicData>
            </a:graphic>
          </wp:inline>
        </w:drawing>
      </w:r>
    </w:p>
    <w:p w:rsidR="002B05F9" w:rsidRDefault="002B05F9" w:rsidP="002B05F9">
      <w:pPr>
        <w:pStyle w:val="LabStepNumbered"/>
        <w:numPr>
          <w:ilvl w:val="0"/>
          <w:numId w:val="0"/>
        </w:numPr>
        <w:ind w:left="360" w:hanging="360"/>
      </w:pPr>
    </w:p>
    <w:p w:rsidR="002B05F9" w:rsidRDefault="002B05F9" w:rsidP="002B05F9">
      <w:pPr>
        <w:pStyle w:val="LabStepNumbered"/>
      </w:pPr>
      <w:r>
        <w:t xml:space="preserve">Click on the </w:t>
      </w:r>
      <w:r w:rsidRPr="002C1E8E">
        <w:rPr>
          <w:rStyle w:val="strongChar"/>
        </w:rPr>
        <w:t>Insert</w:t>
      </w:r>
      <w:r>
        <w:t xml:space="preserve"> tab that takes you into the mode for adding, modifying and deleting Web Parts from the page.</w:t>
      </w:r>
    </w:p>
    <w:p w:rsidR="002B05F9" w:rsidRDefault="002B05F9" w:rsidP="002B05F9">
      <w:pPr>
        <w:pStyle w:val="LabStepNumbered"/>
      </w:pPr>
      <w:r>
        <w:t>Delete the</w:t>
      </w:r>
      <w:r w:rsidRPr="00C35932">
        <w:rPr>
          <w:rStyle w:val="Emphasis"/>
        </w:rPr>
        <w:t xml:space="preserve"> </w:t>
      </w:r>
      <w:r w:rsidRPr="002C1E8E">
        <w:rPr>
          <w:rStyle w:val="strongChar"/>
        </w:rPr>
        <w:t>Shared Documents</w:t>
      </w:r>
      <w:r>
        <w:t xml:space="preserve"> Web Part in the </w:t>
      </w:r>
      <w:r w:rsidRPr="00335800">
        <w:t>Left</w:t>
      </w:r>
      <w:r>
        <w:t xml:space="preserve"> Web Part Zone by clicking on the </w:t>
      </w:r>
      <w:r w:rsidRPr="002C1E8E">
        <w:rPr>
          <w:rStyle w:val="strongChar"/>
        </w:rPr>
        <w:t>Delete</w:t>
      </w:r>
      <w:r>
        <w:t xml:space="preserve"> command inside the Web Part menu.</w:t>
      </w:r>
    </w:p>
    <w:p w:rsidR="002B05F9" w:rsidRDefault="002B05F9" w:rsidP="002B05F9">
      <w:pPr>
        <w:pStyle w:val="LabStepScreenshot"/>
      </w:pPr>
      <w:r>
        <w:rPr>
          <w:noProof/>
        </w:rPr>
        <w:drawing>
          <wp:inline distT="0" distB="0" distL="0" distR="0" wp14:anchorId="39261A2E" wp14:editId="05C733DA">
            <wp:extent cx="3174124" cy="992427"/>
            <wp:effectExtent l="0" t="0" r="762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1326" cy="1000932"/>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pic:spPr>
                </pic:pic>
              </a:graphicData>
            </a:graphic>
          </wp:inline>
        </w:drawing>
      </w:r>
    </w:p>
    <w:p w:rsidR="002B05F9" w:rsidRDefault="002B05F9" w:rsidP="002B05F9">
      <w:pPr>
        <w:pStyle w:val="LabStepNumbered"/>
      </w:pPr>
      <w:r>
        <w:t xml:space="preserve">Now add a new Web Part to display the tasks inside the </w:t>
      </w:r>
      <w:r w:rsidRPr="002C1E8E">
        <w:rPr>
          <w:rStyle w:val="strongChar"/>
        </w:rPr>
        <w:t>Tasks</w:t>
      </w:r>
      <w:r>
        <w:t xml:space="preserve"> list. Place your cursor below the welcome message and using the ribbon select </w:t>
      </w:r>
      <w:r w:rsidRPr="000F2CB8">
        <w:rPr>
          <w:b/>
        </w:rPr>
        <w:t>Editing Tools » Insert » Web Part</w:t>
      </w:r>
      <w:r>
        <w:t xml:space="preserve"> button which is shown in the following screenshot:</w:t>
      </w:r>
    </w:p>
    <w:p w:rsidR="002B05F9" w:rsidRDefault="002B05F9" w:rsidP="002B05F9">
      <w:pPr>
        <w:pStyle w:val="LabStepNumbered"/>
        <w:numPr>
          <w:ilvl w:val="0"/>
          <w:numId w:val="0"/>
        </w:numPr>
        <w:ind w:left="432"/>
      </w:pPr>
      <w:r>
        <w:rPr>
          <w:noProof/>
        </w:rPr>
        <w:drawing>
          <wp:inline distT="0" distB="0" distL="0" distR="0" wp14:anchorId="461CDD34" wp14:editId="5C5EF7C5">
            <wp:extent cx="3342289" cy="1079197"/>
            <wp:effectExtent l="0" t="0" r="0" b="698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44651" cy="1079960"/>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pic:spPr>
                </pic:pic>
              </a:graphicData>
            </a:graphic>
          </wp:inline>
        </w:drawing>
      </w:r>
    </w:p>
    <w:p w:rsidR="002B05F9" w:rsidRDefault="002B05F9" w:rsidP="002B05F9">
      <w:pPr>
        <w:pStyle w:val="LabStepNumbered"/>
      </w:pPr>
      <w:r>
        <w:t xml:space="preserve">At this point you should see the new SharePoint 2010 UI for adding new Web Parts to a page. Select </w:t>
      </w:r>
      <w:r w:rsidRPr="002C1E8E">
        <w:rPr>
          <w:rStyle w:val="strongChar"/>
        </w:rPr>
        <w:t>Lists and Libraries</w:t>
      </w:r>
      <w:r>
        <w:t xml:space="preserve"> in the left-hand section and then select </w:t>
      </w:r>
      <w:r w:rsidRPr="002C1E8E">
        <w:rPr>
          <w:rStyle w:val="strongChar"/>
        </w:rPr>
        <w:t>Tasks</w:t>
      </w:r>
      <w:r>
        <w:t xml:space="preserve"> in the right-hand section. Once you have selected the Tasks list, you can observe that the drop-down box on the far right bottom (shown below) has the </w:t>
      </w:r>
      <w:r w:rsidRPr="000F2CB8">
        <w:rPr>
          <w:b/>
        </w:rPr>
        <w:t>Rich Content</w:t>
      </w:r>
      <w:r>
        <w:t xml:space="preserve"> zone selected. Click the </w:t>
      </w:r>
      <w:r w:rsidRPr="002C1E8E">
        <w:rPr>
          <w:rStyle w:val="strongChar"/>
        </w:rPr>
        <w:t>Add</w:t>
      </w:r>
      <w:r w:rsidRPr="00B84304">
        <w:rPr>
          <w:rStyle w:val="InLineUrl"/>
        </w:rPr>
        <w:t xml:space="preserve"> </w:t>
      </w:r>
      <w:r>
        <w:t xml:space="preserve">button to add the Web Part instance to the page. </w:t>
      </w:r>
    </w:p>
    <w:p w:rsidR="002B05F9" w:rsidRPr="000F2CB8" w:rsidRDefault="002B05F9" w:rsidP="002B05F9">
      <w:pPr>
        <w:pStyle w:val="LabStepScreenshot"/>
        <w:rPr>
          <w:rStyle w:val="LabStepScreenshotFrame"/>
        </w:rPr>
      </w:pPr>
      <w:r w:rsidRPr="000F2CB8">
        <w:rPr>
          <w:rStyle w:val="LabStepScreenshotFrame"/>
        </w:rPr>
        <w:drawing>
          <wp:inline distT="0" distB="0" distL="0" distR="0" wp14:anchorId="42541F47" wp14:editId="3040B10C">
            <wp:extent cx="4114374" cy="1055077"/>
            <wp:effectExtent l="0" t="0" r="635" b="0"/>
            <wp:docPr id="24" name="Picture 24" descr="C:\Users\andrew\Documents\My CPT\Courses\GSA2010\_Manual Edits\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w\Documents\My CPT\Courses\GSA2010\_Manual Edits\01-2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10899" cy="1054186"/>
                    </a:xfrm>
                    <a:prstGeom prst="rect">
                      <a:avLst/>
                    </a:prstGeom>
                    <a:noFill/>
                    <a:ln>
                      <a:noFill/>
                    </a:ln>
                  </pic:spPr>
                </pic:pic>
              </a:graphicData>
            </a:graphic>
          </wp:inline>
        </w:drawing>
      </w:r>
    </w:p>
    <w:p w:rsidR="002B05F9" w:rsidRDefault="002B05F9" w:rsidP="002B05F9">
      <w:pPr>
        <w:pStyle w:val="LabStepNumbered"/>
      </w:pPr>
      <w:r>
        <w:t xml:space="preserve">Save your changes by selecting the </w:t>
      </w:r>
      <w:r w:rsidRPr="002C1E8E">
        <w:rPr>
          <w:rStyle w:val="strongChar"/>
        </w:rPr>
        <w:t>Save</w:t>
      </w:r>
      <w:r>
        <w:t xml:space="preserve"> </w:t>
      </w:r>
      <w:r w:rsidR="002A6123">
        <w:t>icon (</w:t>
      </w:r>
      <w:r w:rsidR="002A6123">
        <w:rPr>
          <w:noProof/>
        </w:rPr>
        <w:drawing>
          <wp:inline distT="0" distB="0" distL="0" distR="0" wp14:anchorId="3CD4F36C" wp14:editId="508B5CCF">
            <wp:extent cx="149438" cy="136442"/>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1320" cy="138161"/>
                    </a:xfrm>
                    <a:prstGeom prst="rect">
                      <a:avLst/>
                    </a:prstGeom>
                  </pic:spPr>
                </pic:pic>
              </a:graphicData>
            </a:graphic>
          </wp:inline>
        </w:drawing>
      </w:r>
      <w:r w:rsidR="002A6123">
        <w:t xml:space="preserve">) </w:t>
      </w:r>
      <w:r>
        <w:t xml:space="preserve">on the ribbon. </w:t>
      </w:r>
      <w:r w:rsidR="002A6123">
        <w:t xml:space="preserve">Alternatively, you can click on </w:t>
      </w:r>
      <w:r w:rsidR="004E4CCE">
        <w:t xml:space="preserve">the </w:t>
      </w:r>
      <w:r w:rsidR="004E4CCE">
        <w:rPr>
          <w:b/>
        </w:rPr>
        <w:t xml:space="preserve">Format Text </w:t>
      </w:r>
      <w:r w:rsidR="004E4CCE">
        <w:t xml:space="preserve">tab and click the </w:t>
      </w:r>
      <w:r w:rsidR="004E4CCE" w:rsidRPr="00335800">
        <w:rPr>
          <w:b/>
        </w:rPr>
        <w:t>Save &amp; Close</w:t>
      </w:r>
      <w:r w:rsidR="004E4CCE">
        <w:t xml:space="preserve"> button.</w:t>
      </w:r>
      <w:r w:rsidR="007934C0">
        <w:t xml:space="preserve"> </w:t>
      </w:r>
      <w:r>
        <w:t>Now that you have completed this exercise, you should have a page that looks like the one shown below.</w:t>
      </w:r>
    </w:p>
    <w:p w:rsidR="002B05F9" w:rsidRDefault="002B05F9" w:rsidP="002B05F9">
      <w:pPr>
        <w:pStyle w:val="LabStepScreenshot"/>
      </w:pPr>
      <w:r w:rsidRPr="000F2CB8">
        <w:rPr>
          <w:rStyle w:val="LabStepScreenshotFrame"/>
        </w:rPr>
        <w:drawing>
          <wp:inline distT="0" distB="0" distL="0" distR="0" wp14:anchorId="0D746498" wp14:editId="4543C434">
            <wp:extent cx="4190162" cy="2422994"/>
            <wp:effectExtent l="0" t="0" r="1270" b="0"/>
            <wp:docPr id="29" name="Picture 29" descr="C:\Users\andrew\Documents\My CPT\Courses\GSA2010\_Manual Edits\0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w\Documents\My CPT\Courses\GSA2010\_Manual Edits\01-2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90647" cy="2423275"/>
                    </a:xfrm>
                    <a:prstGeom prst="rect">
                      <a:avLst/>
                    </a:prstGeom>
                    <a:noFill/>
                    <a:ln>
                      <a:noFill/>
                    </a:ln>
                  </pic:spPr>
                </pic:pic>
              </a:graphicData>
            </a:graphic>
          </wp:inline>
        </w:drawing>
      </w:r>
    </w:p>
    <w:p w:rsidR="00933CA3" w:rsidRDefault="002B05F9" w:rsidP="002B05F9">
      <w:pPr>
        <w:pStyle w:val="LabExerciseCallout"/>
      </w:pPr>
      <w:r>
        <w:t>In this exercise you got some hands-on experience in working with improvements to the SharePoint user interface such as the new ribbon and adding Web Parts to a page.</w:t>
      </w:r>
    </w:p>
    <w:p w:rsidR="00946DD3" w:rsidRDefault="00B134CE" w:rsidP="00DD24BB">
      <w:pPr>
        <w:pStyle w:val="Heading3"/>
      </w:pPr>
      <w:r>
        <w:t>Exercise 5</w:t>
      </w:r>
      <w:r w:rsidR="00946DD3">
        <w:t>: Administering Sites and Site Collections</w:t>
      </w:r>
    </w:p>
    <w:p w:rsidR="00946DD3" w:rsidRDefault="00946DD3" w:rsidP="00946DD3">
      <w:pPr>
        <w:pStyle w:val="LabExerciseText"/>
      </w:pPr>
      <w:r>
        <w:t xml:space="preserve">In this exercise, you will </w:t>
      </w:r>
      <w:r w:rsidR="00E7219D">
        <w:t>see that there are different administration tasks that need to be fulfilled</w:t>
      </w:r>
      <w:r w:rsidR="00D13C68">
        <w:t xml:space="preserve"> both</w:t>
      </w:r>
      <w:r w:rsidR="00E7219D">
        <w:t xml:space="preserve"> at</w:t>
      </w:r>
      <w:r w:rsidR="004E4CCE">
        <w:t xml:space="preserve"> the</w:t>
      </w:r>
      <w:r w:rsidR="00E7219D">
        <w:t xml:space="preserve"> site collection</w:t>
      </w:r>
      <w:r w:rsidR="00D13C68">
        <w:t xml:space="preserve"> level </w:t>
      </w:r>
      <w:r w:rsidR="004E4CCE">
        <w:t xml:space="preserve">and </w:t>
      </w:r>
      <w:r w:rsidR="00E7219D">
        <w:t xml:space="preserve">at </w:t>
      </w:r>
      <w:r w:rsidR="004E4CCE">
        <w:t xml:space="preserve">the </w:t>
      </w:r>
      <w:r w:rsidR="00E7219D">
        <w:t>site level</w:t>
      </w:r>
      <w:r>
        <w:t>.</w:t>
      </w:r>
    </w:p>
    <w:p w:rsidR="00946DD3" w:rsidRDefault="00D13C68" w:rsidP="00B134CE">
      <w:pPr>
        <w:pStyle w:val="LabStepNumbered"/>
        <w:numPr>
          <w:ilvl w:val="0"/>
          <w:numId w:val="45"/>
        </w:numPr>
      </w:pPr>
      <w:r>
        <w:t>Navigate to the URL</w:t>
      </w:r>
      <w:r w:rsidR="00946DD3">
        <w:t xml:space="preserve"> </w:t>
      </w:r>
      <w:r w:rsidRPr="00335800">
        <w:rPr>
          <w:rStyle w:val="InlindeCode"/>
        </w:rPr>
        <w:t>http://intranet.wingtip.com/sites/Sales/SitePages/Home.aspx</w:t>
      </w:r>
      <w:r w:rsidR="00946DD3" w:rsidRPr="001D7B2C">
        <w:t>.</w:t>
      </w:r>
    </w:p>
    <w:p w:rsidR="00D13C68" w:rsidRDefault="00D13C68" w:rsidP="00946DD3">
      <w:pPr>
        <w:pStyle w:val="LabStepNumbered"/>
        <w:numPr>
          <w:ilvl w:val="0"/>
          <w:numId w:val="42"/>
        </w:numPr>
      </w:pPr>
      <w:r>
        <w:t xml:space="preserve">Choose the </w:t>
      </w:r>
      <w:r w:rsidRPr="00D13C68">
        <w:rPr>
          <w:b/>
        </w:rPr>
        <w:t>Site Actions</w:t>
      </w:r>
      <w:r>
        <w:t xml:space="preserve"> button and look at the different </w:t>
      </w:r>
      <w:r w:rsidR="00BC1F1E">
        <w:t xml:space="preserve">options that are there. </w:t>
      </w:r>
    </w:p>
    <w:p w:rsidR="00BC1F1E" w:rsidRDefault="00BC1F1E" w:rsidP="00335800">
      <w:pPr>
        <w:pStyle w:val="LabStepLevel2Numbered"/>
        <w:numPr>
          <w:ilvl w:val="0"/>
          <w:numId w:val="58"/>
        </w:numPr>
      </w:pPr>
      <w:r>
        <w:t xml:space="preserve">Using the </w:t>
      </w:r>
      <w:r w:rsidRPr="00D87AD8">
        <w:rPr>
          <w:b/>
        </w:rPr>
        <w:t>New Document Library</w:t>
      </w:r>
      <w:r>
        <w:t xml:space="preserve"> you can create a new document library</w:t>
      </w:r>
    </w:p>
    <w:p w:rsidR="00BC1F1E" w:rsidRDefault="00BC1F1E" w:rsidP="00335800">
      <w:pPr>
        <w:pStyle w:val="LabStepLevel2Numbered"/>
      </w:pPr>
      <w:r>
        <w:t xml:space="preserve">Using </w:t>
      </w:r>
      <w:r w:rsidRPr="00BC1F1E">
        <w:rPr>
          <w:b/>
        </w:rPr>
        <w:t>New Site</w:t>
      </w:r>
      <w:r>
        <w:t xml:space="preserve"> you can create a new sub site</w:t>
      </w:r>
    </w:p>
    <w:p w:rsidR="00BC1F1E" w:rsidRDefault="00BC1F1E" w:rsidP="00335800">
      <w:pPr>
        <w:pStyle w:val="LabStepLevel2Numbered"/>
      </w:pPr>
      <w:r>
        <w:t xml:space="preserve">Using </w:t>
      </w:r>
      <w:r w:rsidRPr="00BC1F1E">
        <w:rPr>
          <w:b/>
        </w:rPr>
        <w:t>More Options</w:t>
      </w:r>
      <w:r>
        <w:t xml:space="preserve"> you can create any type of list, library, site or workspace</w:t>
      </w:r>
    </w:p>
    <w:p w:rsidR="00BC1F1E" w:rsidRDefault="00BC1F1E" w:rsidP="00335800">
      <w:pPr>
        <w:pStyle w:val="LabStepLevel2Numbered"/>
      </w:pPr>
      <w:r>
        <w:t xml:space="preserve">Using Site </w:t>
      </w:r>
      <w:r w:rsidRPr="00BC1F1E">
        <w:rPr>
          <w:b/>
        </w:rPr>
        <w:t>Permissions</w:t>
      </w:r>
      <w:r>
        <w:t xml:space="preserve"> you can define the permissions for the current site</w:t>
      </w:r>
    </w:p>
    <w:p w:rsidR="00D13C68" w:rsidRDefault="00BC1F1E" w:rsidP="00335800">
      <w:pPr>
        <w:pStyle w:val="LabStepScreenshotLevel2"/>
      </w:pPr>
      <w:r w:rsidRPr="00335800">
        <w:rPr>
          <w:rStyle w:val="LabStepScreenshotFrame"/>
        </w:rPr>
        <w:drawing>
          <wp:inline distT="0" distB="0" distL="0" distR="0" wp14:anchorId="53CAE671" wp14:editId="29F757F1">
            <wp:extent cx="1557268" cy="2764221"/>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57221" cy="2764137"/>
                    </a:xfrm>
                    <a:prstGeom prst="rect">
                      <a:avLst/>
                    </a:prstGeom>
                    <a:noFill/>
                    <a:ln>
                      <a:noFill/>
                    </a:ln>
                  </pic:spPr>
                </pic:pic>
              </a:graphicData>
            </a:graphic>
          </wp:inline>
        </w:drawing>
      </w:r>
    </w:p>
    <w:p w:rsidR="00D13C68" w:rsidRDefault="00D13C68" w:rsidP="00946DD3">
      <w:pPr>
        <w:pStyle w:val="LabStepNumbered"/>
        <w:numPr>
          <w:ilvl w:val="0"/>
          <w:numId w:val="42"/>
        </w:numPr>
      </w:pPr>
      <w:r>
        <w:t xml:space="preserve">Choose </w:t>
      </w:r>
      <w:r w:rsidRPr="00BC1F1E">
        <w:rPr>
          <w:b/>
        </w:rPr>
        <w:t>Site Settings</w:t>
      </w:r>
      <w:r w:rsidR="00BC1F1E">
        <w:t xml:space="preserve">, which brings you to the </w:t>
      </w:r>
      <w:r w:rsidR="00BC1F1E" w:rsidRPr="00BC1F1E">
        <w:rPr>
          <w:b/>
        </w:rPr>
        <w:t>Site Settings</w:t>
      </w:r>
      <w:r w:rsidR="00BC1F1E">
        <w:t xml:space="preserve"> page. As you can see there are different categories </w:t>
      </w:r>
      <w:r w:rsidR="001A6765">
        <w:t xml:space="preserve">of site settings that can be managed. </w:t>
      </w:r>
    </w:p>
    <w:p w:rsidR="001A6765" w:rsidRDefault="001A6765" w:rsidP="001A6765">
      <w:pPr>
        <w:pStyle w:val="LabStepNumbered"/>
        <w:numPr>
          <w:ilvl w:val="0"/>
          <w:numId w:val="0"/>
        </w:numPr>
        <w:ind w:left="432"/>
      </w:pPr>
      <w:r>
        <w:t xml:space="preserve">If this is a root site, you have an additional section </w:t>
      </w:r>
      <w:r w:rsidRPr="001A6765">
        <w:rPr>
          <w:b/>
        </w:rPr>
        <w:t>Site Collection Administration</w:t>
      </w:r>
      <w:r>
        <w:t>, like in this case, where you can manage settings that are applicable through the whole site collection.</w:t>
      </w:r>
    </w:p>
    <w:p w:rsidR="00BC1F1E" w:rsidRDefault="00BC1F1E" w:rsidP="00BC1F1E">
      <w:pPr>
        <w:pStyle w:val="LabStepNumbered"/>
        <w:numPr>
          <w:ilvl w:val="0"/>
          <w:numId w:val="0"/>
        </w:numPr>
        <w:ind w:left="432"/>
      </w:pPr>
      <w:r w:rsidRPr="00335800">
        <w:rPr>
          <w:rStyle w:val="LabStepScreenshotFrame"/>
        </w:rPr>
        <w:drawing>
          <wp:inline distT="0" distB="0" distL="0" distR="0" wp14:anchorId="10F578B1" wp14:editId="3423E45C">
            <wp:extent cx="4225159" cy="192915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4818" cy="1928996"/>
                    </a:xfrm>
                    <a:prstGeom prst="rect">
                      <a:avLst/>
                    </a:prstGeom>
                    <a:noFill/>
                    <a:ln>
                      <a:noFill/>
                    </a:ln>
                  </pic:spPr>
                </pic:pic>
              </a:graphicData>
            </a:graphic>
          </wp:inline>
        </w:drawing>
      </w:r>
    </w:p>
    <w:p w:rsidR="00BC1F1E" w:rsidRDefault="00BC1F1E" w:rsidP="00BC1F1E">
      <w:pPr>
        <w:pStyle w:val="LabStepNumbered"/>
        <w:numPr>
          <w:ilvl w:val="0"/>
          <w:numId w:val="0"/>
        </w:numPr>
        <w:ind w:left="432"/>
      </w:pPr>
      <w:r w:rsidRPr="00335800">
        <w:rPr>
          <w:rStyle w:val="LabStepScreenshotFrame"/>
        </w:rPr>
        <w:drawing>
          <wp:inline distT="0" distB="0" distL="0" distR="0" wp14:anchorId="5FFC70E4" wp14:editId="7283C200">
            <wp:extent cx="3079531" cy="179332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9804" cy="1793479"/>
                    </a:xfrm>
                    <a:prstGeom prst="rect">
                      <a:avLst/>
                    </a:prstGeom>
                    <a:noFill/>
                    <a:ln>
                      <a:noFill/>
                    </a:ln>
                  </pic:spPr>
                </pic:pic>
              </a:graphicData>
            </a:graphic>
          </wp:inline>
        </w:drawing>
      </w:r>
    </w:p>
    <w:p w:rsidR="00D13C68" w:rsidRDefault="0070112C" w:rsidP="00946DD3">
      <w:pPr>
        <w:pStyle w:val="LabStepNumbered"/>
        <w:numPr>
          <w:ilvl w:val="0"/>
          <w:numId w:val="42"/>
        </w:numPr>
      </w:pPr>
      <w:r>
        <w:t xml:space="preserve">Click the </w:t>
      </w:r>
      <w:r w:rsidRPr="0070112C">
        <w:rPr>
          <w:b/>
        </w:rPr>
        <w:t>Site collection features</w:t>
      </w:r>
      <w:r>
        <w:t xml:space="preserve"> hyperlink under the </w:t>
      </w:r>
      <w:r w:rsidRPr="0070112C">
        <w:rPr>
          <w:b/>
        </w:rPr>
        <w:t>Site Collection Administration</w:t>
      </w:r>
      <w:r>
        <w:t xml:space="preserve"> section. In this page you can activate and/or deactivate features that are applicable at site collection level. You could</w:t>
      </w:r>
      <w:r w:rsidR="004E4CCE">
        <w:t>,</w:t>
      </w:r>
      <w:r>
        <w:t xml:space="preserve"> for example</w:t>
      </w:r>
      <w:r w:rsidR="004E4CCE">
        <w:t>,</w:t>
      </w:r>
      <w:r>
        <w:t xml:space="preserve"> activate the </w:t>
      </w:r>
      <w:r>
        <w:rPr>
          <w:b/>
        </w:rPr>
        <w:t>Search Server Web parts</w:t>
      </w:r>
      <w:r>
        <w:t xml:space="preserve"> feature if you intend to create a search center sub site. </w:t>
      </w:r>
    </w:p>
    <w:p w:rsidR="0070112C" w:rsidRDefault="0070112C" w:rsidP="00946DD3">
      <w:pPr>
        <w:pStyle w:val="LabStepNumbered"/>
        <w:numPr>
          <w:ilvl w:val="0"/>
          <w:numId w:val="42"/>
        </w:numPr>
      </w:pPr>
      <w:r>
        <w:t xml:space="preserve">Return to the </w:t>
      </w:r>
      <w:r w:rsidRPr="0070112C">
        <w:rPr>
          <w:b/>
        </w:rPr>
        <w:t>Site Settings</w:t>
      </w:r>
      <w:r>
        <w:t xml:space="preserve"> page and click the </w:t>
      </w:r>
      <w:r w:rsidRPr="0070112C">
        <w:rPr>
          <w:b/>
        </w:rPr>
        <w:t>Manage site features</w:t>
      </w:r>
      <w:r>
        <w:t xml:space="preserve"> hyperlink under the </w:t>
      </w:r>
      <w:r w:rsidRPr="0070112C">
        <w:rPr>
          <w:b/>
        </w:rPr>
        <w:t>Site Actions</w:t>
      </w:r>
      <w:r>
        <w:t xml:space="preserve"> section. Here you find all features that are applicable at site level.</w:t>
      </w:r>
    </w:p>
    <w:p w:rsidR="0070112C" w:rsidRDefault="0070112C" w:rsidP="00946DD3">
      <w:pPr>
        <w:pStyle w:val="LabStepNumbered"/>
        <w:numPr>
          <w:ilvl w:val="0"/>
          <w:numId w:val="42"/>
        </w:numPr>
      </w:pPr>
      <w:r>
        <w:t xml:space="preserve">Return to the </w:t>
      </w:r>
      <w:r w:rsidRPr="00A63425">
        <w:rPr>
          <w:b/>
        </w:rPr>
        <w:t>Site Settings</w:t>
      </w:r>
      <w:r>
        <w:t xml:space="preserve"> page and click the </w:t>
      </w:r>
      <w:r w:rsidRPr="00A63425">
        <w:rPr>
          <w:b/>
        </w:rPr>
        <w:t xml:space="preserve">Workflow </w:t>
      </w:r>
      <w:r w:rsidR="004E4CCE">
        <w:rPr>
          <w:b/>
        </w:rPr>
        <w:t>s</w:t>
      </w:r>
      <w:r w:rsidR="004E4CCE" w:rsidRPr="00A63425">
        <w:rPr>
          <w:b/>
        </w:rPr>
        <w:t>ettings</w:t>
      </w:r>
      <w:r w:rsidR="004E4CCE">
        <w:t xml:space="preserve"> </w:t>
      </w:r>
      <w:r>
        <w:t xml:space="preserve">hyperlink under the </w:t>
      </w:r>
      <w:r w:rsidRPr="00A63425">
        <w:rPr>
          <w:b/>
        </w:rPr>
        <w:t>Site Administration</w:t>
      </w:r>
      <w:r w:rsidR="00A63425">
        <w:t xml:space="preserve"> section.</w:t>
      </w:r>
    </w:p>
    <w:p w:rsidR="007934C0" w:rsidRDefault="00A63425" w:rsidP="00A63425">
      <w:pPr>
        <w:pStyle w:val="LabStepNumbered"/>
        <w:numPr>
          <w:ilvl w:val="0"/>
          <w:numId w:val="0"/>
        </w:numPr>
        <w:ind w:left="432"/>
      </w:pPr>
      <w:r>
        <w:t xml:space="preserve">This brings you to a page where you can manage site workflows. </w:t>
      </w:r>
      <w:r w:rsidR="004E4CCE">
        <w:t xml:space="preserve">Click the </w:t>
      </w:r>
      <w:r w:rsidR="004E4CCE">
        <w:rPr>
          <w:b/>
        </w:rPr>
        <w:t xml:space="preserve">Add a workflow </w:t>
      </w:r>
      <w:r w:rsidR="004E4CCE">
        <w:t>link and c</w:t>
      </w:r>
      <w:r>
        <w:t xml:space="preserve">hoose the </w:t>
      </w:r>
      <w:r w:rsidRPr="00A63425">
        <w:rPr>
          <w:b/>
        </w:rPr>
        <w:t>Schedule Web Analytics Reports</w:t>
      </w:r>
      <w:r>
        <w:t xml:space="preserve"> workflow</w:t>
      </w:r>
      <w:r w:rsidR="004E4CCE">
        <w:t>.</w:t>
      </w:r>
      <w:r>
        <w:t xml:space="preserve"> </w:t>
      </w:r>
      <w:r w:rsidR="004E4CCE">
        <w:t>G</w:t>
      </w:r>
      <w:r>
        <w:t xml:space="preserve">ive it the name </w:t>
      </w:r>
      <w:r w:rsidRPr="00A63425">
        <w:rPr>
          <w:b/>
        </w:rPr>
        <w:t>Wingtip Sales Analytics Reports</w:t>
      </w:r>
      <w:r>
        <w:t>.</w:t>
      </w:r>
    </w:p>
    <w:p w:rsidR="00A63425" w:rsidRDefault="00A63425" w:rsidP="00335800">
      <w:pPr>
        <w:pStyle w:val="LabStepScreenshot"/>
      </w:pPr>
      <w:r>
        <w:t xml:space="preserve"> </w:t>
      </w:r>
      <w:r w:rsidR="004E4CCE" w:rsidRPr="004E4CCE">
        <w:rPr>
          <w:noProof/>
        </w:rPr>
        <w:t xml:space="preserve"> </w:t>
      </w:r>
      <w:r w:rsidR="004E4CCE" w:rsidRPr="00335800">
        <w:rPr>
          <w:rStyle w:val="LabStepScreenshotFrame"/>
        </w:rPr>
        <w:drawing>
          <wp:inline distT="0" distB="0" distL="0" distR="0" wp14:anchorId="43B67EC6" wp14:editId="4B2A46AC">
            <wp:extent cx="4828500" cy="194584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42801" cy="1951605"/>
                    </a:xfrm>
                    <a:prstGeom prst="rect">
                      <a:avLst/>
                    </a:prstGeom>
                  </pic:spPr>
                </pic:pic>
              </a:graphicData>
            </a:graphic>
          </wp:inline>
        </w:drawing>
      </w:r>
    </w:p>
    <w:p w:rsidR="00A63425" w:rsidRDefault="00A63425" w:rsidP="00A63425">
      <w:pPr>
        <w:pStyle w:val="LabStepNumbered"/>
        <w:numPr>
          <w:ilvl w:val="0"/>
          <w:numId w:val="42"/>
        </w:numPr>
      </w:pPr>
      <w:r>
        <w:t xml:space="preserve">Leave all other settings unchanged and click the </w:t>
      </w:r>
      <w:r w:rsidRPr="00A63425">
        <w:rPr>
          <w:b/>
        </w:rPr>
        <w:t>Next</w:t>
      </w:r>
      <w:r>
        <w:t xml:space="preserve"> button.</w:t>
      </w:r>
    </w:p>
    <w:p w:rsidR="00A63425" w:rsidRDefault="00A63425" w:rsidP="00946DD3">
      <w:pPr>
        <w:pStyle w:val="LabStepNumbered"/>
        <w:numPr>
          <w:ilvl w:val="0"/>
          <w:numId w:val="42"/>
        </w:numPr>
      </w:pPr>
      <w:r>
        <w:t xml:space="preserve">This brings you to a page specific to the Analytics Reports workflow. Here you can fill out who must receive the reports. Fill out the </w:t>
      </w:r>
      <w:r w:rsidR="007934C0" w:rsidRPr="00335800">
        <w:rPr>
          <w:rStyle w:val="InlindeCode"/>
        </w:rPr>
        <w:t>WINGTIP</w:t>
      </w:r>
      <w:r w:rsidRPr="00335800">
        <w:rPr>
          <w:rStyle w:val="InlindeCode"/>
        </w:rPr>
        <w:t>\Administrator</w:t>
      </w:r>
      <w:r>
        <w:t xml:space="preserve"> account. </w:t>
      </w:r>
    </w:p>
    <w:p w:rsidR="00A63425" w:rsidRDefault="00A63425" w:rsidP="00946DD3">
      <w:pPr>
        <w:pStyle w:val="LabStepNumbered"/>
        <w:numPr>
          <w:ilvl w:val="0"/>
          <w:numId w:val="42"/>
        </w:numPr>
      </w:pPr>
      <w:r>
        <w:t>Specify a message like for example “</w:t>
      </w:r>
      <w:r w:rsidRPr="00A63425">
        <w:rPr>
          <w:b/>
        </w:rPr>
        <w:t>Here are the weekly reports again!</w:t>
      </w:r>
      <w:r>
        <w:t>”</w:t>
      </w:r>
    </w:p>
    <w:p w:rsidR="00A63425" w:rsidRDefault="00A63425" w:rsidP="00946DD3">
      <w:pPr>
        <w:pStyle w:val="LabStepNumbered"/>
        <w:numPr>
          <w:ilvl w:val="0"/>
          <w:numId w:val="42"/>
        </w:numPr>
      </w:pPr>
      <w:r>
        <w:t xml:space="preserve">You can also specify the frequency of the reports, which can be daily, weekly or monthly. Choose to send the reports </w:t>
      </w:r>
      <w:r w:rsidRPr="00335800">
        <w:rPr>
          <w:b/>
        </w:rPr>
        <w:t>weekly</w:t>
      </w:r>
      <w:r>
        <w:t>.</w:t>
      </w:r>
    </w:p>
    <w:p w:rsidR="00A63425" w:rsidRDefault="00A63425" w:rsidP="00946DD3">
      <w:pPr>
        <w:pStyle w:val="LabStepNumbered"/>
        <w:numPr>
          <w:ilvl w:val="0"/>
          <w:numId w:val="42"/>
        </w:numPr>
      </w:pPr>
      <w:r>
        <w:t>You can also indicate a start and an end date</w:t>
      </w:r>
      <w:r w:rsidR="004E4CCE">
        <w:t>,</w:t>
      </w:r>
      <w:r>
        <w:t xml:space="preserve"> but leave the defaults.</w:t>
      </w:r>
    </w:p>
    <w:p w:rsidR="00A63425" w:rsidRDefault="00A63425" w:rsidP="00946DD3">
      <w:pPr>
        <w:pStyle w:val="LabStepNumbered"/>
        <w:numPr>
          <w:ilvl w:val="0"/>
          <w:numId w:val="42"/>
        </w:numPr>
      </w:pPr>
      <w:r>
        <w:t xml:space="preserve">In the </w:t>
      </w:r>
      <w:r w:rsidRPr="00A63425">
        <w:rPr>
          <w:b/>
        </w:rPr>
        <w:t>Site Scope</w:t>
      </w:r>
      <w:r>
        <w:t xml:space="preserve"> section you can specify if the reports must be produced for the whole site collection or for this site only. Choose </w:t>
      </w:r>
      <w:r w:rsidRPr="00A63425">
        <w:rPr>
          <w:b/>
        </w:rPr>
        <w:t>This Site Collection</w:t>
      </w:r>
      <w:r>
        <w:t>.</w:t>
      </w:r>
    </w:p>
    <w:p w:rsidR="00A63425" w:rsidRDefault="00A63425" w:rsidP="00335800">
      <w:pPr>
        <w:pStyle w:val="LabStepScreenshot"/>
      </w:pPr>
      <w:r w:rsidRPr="00335800">
        <w:rPr>
          <w:rStyle w:val="LabStepScreenshotFrame"/>
        </w:rPr>
        <w:drawing>
          <wp:inline distT="0" distB="0" distL="0" distR="0" wp14:anchorId="2FE61F09" wp14:editId="2A415AFC">
            <wp:extent cx="4288221" cy="1965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8325" cy="1965788"/>
                    </a:xfrm>
                    <a:prstGeom prst="rect">
                      <a:avLst/>
                    </a:prstGeom>
                    <a:noFill/>
                    <a:ln>
                      <a:noFill/>
                    </a:ln>
                  </pic:spPr>
                </pic:pic>
              </a:graphicData>
            </a:graphic>
          </wp:inline>
        </w:drawing>
      </w:r>
    </w:p>
    <w:p w:rsidR="00A63425" w:rsidRDefault="004E4CCE" w:rsidP="00946DD3">
      <w:pPr>
        <w:pStyle w:val="LabStepNumbered"/>
        <w:numPr>
          <w:ilvl w:val="0"/>
          <w:numId w:val="42"/>
        </w:numPr>
      </w:pPr>
      <w:r>
        <w:t xml:space="preserve">The </w:t>
      </w:r>
      <w:r w:rsidR="00A63425">
        <w:t>last section is about the type of Web Analytics Reports that should be generated. Select them all.</w:t>
      </w:r>
    </w:p>
    <w:p w:rsidR="00A63425" w:rsidRDefault="004E4CCE" w:rsidP="00335800">
      <w:pPr>
        <w:pStyle w:val="LabStepScreenshot"/>
      </w:pPr>
      <w:r w:rsidRPr="004E4CCE">
        <w:rPr>
          <w:noProof/>
        </w:rPr>
        <w:t xml:space="preserve"> </w:t>
      </w:r>
      <w:r w:rsidRPr="00335800">
        <w:rPr>
          <w:rStyle w:val="LabStepScreenshotFrame"/>
        </w:rPr>
        <w:drawing>
          <wp:inline distT="0" distB="0" distL="0" distR="0" wp14:anchorId="284C50A9" wp14:editId="12BF3871">
            <wp:extent cx="4125342" cy="2326234"/>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26780" cy="2327045"/>
                    </a:xfrm>
                    <a:prstGeom prst="rect">
                      <a:avLst/>
                    </a:prstGeom>
                  </pic:spPr>
                </pic:pic>
              </a:graphicData>
            </a:graphic>
          </wp:inline>
        </w:drawing>
      </w:r>
    </w:p>
    <w:p w:rsidR="00A63425" w:rsidRDefault="00A63425" w:rsidP="00946DD3">
      <w:pPr>
        <w:pStyle w:val="LabStepNumbered"/>
        <w:numPr>
          <w:ilvl w:val="0"/>
          <w:numId w:val="42"/>
        </w:numPr>
      </w:pPr>
      <w:r>
        <w:t xml:space="preserve">Click the </w:t>
      </w:r>
      <w:r w:rsidRPr="00A63425">
        <w:rPr>
          <w:b/>
        </w:rPr>
        <w:t>Finish</w:t>
      </w:r>
      <w:r>
        <w:t xml:space="preserve"> button at the bottom of the page to start the workflow.</w:t>
      </w:r>
      <w:r w:rsidR="00F67194">
        <w:t xml:space="preserve"> The wingtip administrator will now receive the Web Analytics reports </w:t>
      </w:r>
      <w:r w:rsidR="007272FC">
        <w:t>on a weekly base.</w:t>
      </w:r>
    </w:p>
    <w:p w:rsidR="007272FC" w:rsidRDefault="007272FC" w:rsidP="007272FC">
      <w:pPr>
        <w:pStyle w:val="LabExerciseText"/>
      </w:pPr>
      <w:r>
        <w:t>This exercise walked you through the different administration tasks that are available on site collection level and on site level.</w:t>
      </w:r>
    </w:p>
    <w:p w:rsidR="008C05D5" w:rsidRDefault="008C05D5" w:rsidP="00DD24BB">
      <w:pPr>
        <w:pStyle w:val="Heading3"/>
      </w:pPr>
      <w:r>
        <w:t xml:space="preserve">Exercise 6: Manage </w:t>
      </w:r>
      <w:r w:rsidR="000573B6">
        <w:t xml:space="preserve">Site Collection Storage </w:t>
      </w:r>
      <w:r w:rsidR="00F90626">
        <w:t xml:space="preserve">and </w:t>
      </w:r>
      <w:r w:rsidR="000573B6">
        <w:t>Locks</w:t>
      </w:r>
    </w:p>
    <w:p w:rsidR="008C05D5" w:rsidRDefault="00936DC3" w:rsidP="008C05D5">
      <w:pPr>
        <w:pStyle w:val="LabExerciseText"/>
      </w:pPr>
      <w:r w:rsidRPr="00936DC3">
        <w:t>A quota template consists of the storage limit that specif</w:t>
      </w:r>
      <w:r w:rsidR="00982485">
        <w:t>ies</w:t>
      </w:r>
      <w:r w:rsidRPr="00936DC3">
        <w:t xml:space="preserve"> how much data can be stored in a site collection. When you save quota configurations as quota templates, you can simplify setting storage limits on new site collections. A quota template also defines when site collection administrators receive storage limit notifications.</w:t>
      </w:r>
    </w:p>
    <w:p w:rsidR="00936DC3" w:rsidRDefault="00936DC3" w:rsidP="008C05D5">
      <w:pPr>
        <w:pStyle w:val="LabExerciseText"/>
      </w:pPr>
      <w:r w:rsidRPr="00936DC3">
        <w:t>When you apply a quota template to a new site collection, the storage limit that you specify for that site collection applies to the top-level site and the sub</w:t>
      </w:r>
      <w:r>
        <w:t xml:space="preserve"> </w:t>
      </w:r>
      <w:r w:rsidRPr="00936DC3">
        <w:t>sites within that site collection. If versioning is enabled, versions in a site and content in the Recycle Bins count toward storage limits. You can also specify a percentage of storage limits for the second-stage Recycle Bin</w:t>
      </w:r>
    </w:p>
    <w:p w:rsidR="008C05D5" w:rsidRDefault="00936DC3" w:rsidP="008C05D5">
      <w:pPr>
        <w:pStyle w:val="LabStepNumbered"/>
        <w:numPr>
          <w:ilvl w:val="0"/>
          <w:numId w:val="48"/>
        </w:numPr>
      </w:pPr>
      <w:r>
        <w:t xml:space="preserve">In a first step you are going to </w:t>
      </w:r>
      <w:r w:rsidR="00A57E9D">
        <w:t>create a new</w:t>
      </w:r>
      <w:r>
        <w:t xml:space="preserve"> quota template</w:t>
      </w:r>
      <w:r w:rsidR="008C05D5" w:rsidRPr="001D7B2C">
        <w:t>.</w:t>
      </w:r>
    </w:p>
    <w:p w:rsidR="00936DC3" w:rsidRDefault="00936DC3" w:rsidP="00335800">
      <w:pPr>
        <w:pStyle w:val="LabStepLevel2Numbered"/>
        <w:numPr>
          <w:ilvl w:val="0"/>
          <w:numId w:val="59"/>
        </w:numPr>
      </w:pPr>
      <w:r>
        <w:t xml:space="preserve">Open </w:t>
      </w:r>
      <w:r w:rsidRPr="00335800">
        <w:rPr>
          <w:b/>
        </w:rPr>
        <w:t xml:space="preserve">SharePoint </w:t>
      </w:r>
      <w:r w:rsidR="007934C0" w:rsidRPr="00335800">
        <w:rPr>
          <w:b/>
        </w:rPr>
        <w:t xml:space="preserve">2010 </w:t>
      </w:r>
      <w:r w:rsidRPr="00335800">
        <w:rPr>
          <w:b/>
        </w:rPr>
        <w:t>Central Administration</w:t>
      </w:r>
      <w:r>
        <w:t>.</w:t>
      </w:r>
    </w:p>
    <w:p w:rsidR="00936DC3" w:rsidRDefault="00936DC3" w:rsidP="00335800">
      <w:pPr>
        <w:pStyle w:val="LabStepLevel2Numbered"/>
      </w:pPr>
      <w:r>
        <w:t xml:space="preserve">Click </w:t>
      </w:r>
      <w:r w:rsidRPr="00335800">
        <w:rPr>
          <w:b/>
        </w:rPr>
        <w:t>Application Management</w:t>
      </w:r>
      <w:r>
        <w:t>.</w:t>
      </w:r>
    </w:p>
    <w:p w:rsidR="00936DC3" w:rsidRDefault="00936DC3" w:rsidP="00335800">
      <w:pPr>
        <w:pStyle w:val="LabStepLevel2Numbered"/>
      </w:pPr>
      <w:r>
        <w:t xml:space="preserve">Under the </w:t>
      </w:r>
      <w:r w:rsidRPr="00936DC3">
        <w:rPr>
          <w:b/>
        </w:rPr>
        <w:t>Site Collection</w:t>
      </w:r>
      <w:r>
        <w:t xml:space="preserve"> section click the </w:t>
      </w:r>
      <w:r w:rsidRPr="00936DC3">
        <w:rPr>
          <w:b/>
        </w:rPr>
        <w:t>Specify quota templates</w:t>
      </w:r>
      <w:r>
        <w:t xml:space="preserve"> hyperlink.</w:t>
      </w:r>
    </w:p>
    <w:p w:rsidR="00936DC3" w:rsidRDefault="00936DC3" w:rsidP="00335800">
      <w:pPr>
        <w:pStyle w:val="LabStepScreenshotLevel2"/>
      </w:pPr>
      <w:r w:rsidRPr="00335800">
        <w:rPr>
          <w:rStyle w:val="LabStepScreenshotFrame"/>
        </w:rPr>
        <w:drawing>
          <wp:inline distT="0" distB="0" distL="0" distR="0" wp14:anchorId="4CE500BF" wp14:editId="085A73FC">
            <wp:extent cx="3804745" cy="2208721"/>
            <wp:effectExtent l="0" t="0" r="571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5663" cy="2209254"/>
                    </a:xfrm>
                    <a:prstGeom prst="rect">
                      <a:avLst/>
                    </a:prstGeom>
                    <a:noFill/>
                    <a:ln>
                      <a:noFill/>
                    </a:ln>
                  </pic:spPr>
                </pic:pic>
              </a:graphicData>
            </a:graphic>
          </wp:inline>
        </w:drawing>
      </w:r>
    </w:p>
    <w:p w:rsidR="00F90626" w:rsidRDefault="00F90626" w:rsidP="00335800">
      <w:pPr>
        <w:pStyle w:val="LabStepLevel2Numbered"/>
      </w:pPr>
      <w:r w:rsidRPr="00F90626">
        <w:t xml:space="preserve">On the </w:t>
      </w:r>
      <w:r w:rsidRPr="00F90626">
        <w:rPr>
          <w:b/>
        </w:rPr>
        <w:t>Quota Templates</w:t>
      </w:r>
      <w:r w:rsidRPr="00F90626">
        <w:t xml:space="preserve"> page</w:t>
      </w:r>
      <w:r>
        <w:t xml:space="preserve"> you can specify the following: </w:t>
      </w:r>
    </w:p>
    <w:p w:rsidR="00936DC3" w:rsidRPr="00335800" w:rsidRDefault="00F90626" w:rsidP="00F90626">
      <w:pPr>
        <w:pStyle w:val="LabStepNumbered"/>
        <w:numPr>
          <w:ilvl w:val="2"/>
          <w:numId w:val="48"/>
        </w:numPr>
        <w:rPr>
          <w:sz w:val="16"/>
        </w:rPr>
      </w:pPr>
      <w:r w:rsidRPr="00335800">
        <w:rPr>
          <w:sz w:val="16"/>
        </w:rPr>
        <w:t xml:space="preserve">In the </w:t>
      </w:r>
      <w:r w:rsidRPr="00335800">
        <w:rPr>
          <w:b/>
          <w:sz w:val="16"/>
        </w:rPr>
        <w:t>Template Name</w:t>
      </w:r>
      <w:r w:rsidRPr="00335800">
        <w:rPr>
          <w:sz w:val="16"/>
        </w:rPr>
        <w:t xml:space="preserve"> section, specify a new name like </w:t>
      </w:r>
      <w:r w:rsidRPr="00335800">
        <w:rPr>
          <w:b/>
          <w:sz w:val="16"/>
        </w:rPr>
        <w:t>Demo storage</w:t>
      </w:r>
      <w:r w:rsidRPr="00335800">
        <w:rPr>
          <w:sz w:val="16"/>
        </w:rPr>
        <w:t>.</w:t>
      </w:r>
    </w:p>
    <w:p w:rsidR="00F90626" w:rsidRPr="00335800" w:rsidRDefault="00F90626" w:rsidP="00F90626">
      <w:pPr>
        <w:pStyle w:val="LabStepNumbered"/>
        <w:numPr>
          <w:ilvl w:val="2"/>
          <w:numId w:val="48"/>
        </w:numPr>
        <w:rPr>
          <w:sz w:val="16"/>
        </w:rPr>
      </w:pPr>
      <w:r w:rsidRPr="00335800">
        <w:rPr>
          <w:sz w:val="16"/>
        </w:rPr>
        <w:t>In the Storage Limit Values section</w:t>
      </w:r>
    </w:p>
    <w:p w:rsidR="00F90626" w:rsidRPr="00335800" w:rsidRDefault="00F90626" w:rsidP="00F90626">
      <w:pPr>
        <w:pStyle w:val="LabStepNumbered"/>
        <w:numPr>
          <w:ilvl w:val="3"/>
          <w:numId w:val="48"/>
        </w:numPr>
        <w:rPr>
          <w:sz w:val="16"/>
        </w:rPr>
      </w:pPr>
      <w:r w:rsidRPr="00335800">
        <w:rPr>
          <w:sz w:val="16"/>
        </w:rPr>
        <w:t xml:space="preserve">Check the </w:t>
      </w:r>
      <w:r w:rsidRPr="00335800">
        <w:rPr>
          <w:b/>
          <w:sz w:val="16"/>
        </w:rPr>
        <w:t>Limit site storage to a maximum</w:t>
      </w:r>
      <w:r w:rsidRPr="00335800">
        <w:rPr>
          <w:sz w:val="16"/>
        </w:rPr>
        <w:t xml:space="preserve"> </w:t>
      </w:r>
      <w:r w:rsidRPr="00335800">
        <w:rPr>
          <w:b/>
          <w:sz w:val="16"/>
        </w:rPr>
        <w:t>of</w:t>
      </w:r>
      <w:r w:rsidRPr="00335800">
        <w:rPr>
          <w:sz w:val="16"/>
        </w:rPr>
        <w:t xml:space="preserve"> check box and specify a value </w:t>
      </w:r>
      <w:r w:rsidR="00D87AD8" w:rsidRPr="00335800">
        <w:rPr>
          <w:sz w:val="16"/>
        </w:rPr>
        <w:t>(</w:t>
      </w:r>
      <w:r w:rsidR="002469B4" w:rsidRPr="00335800">
        <w:rPr>
          <w:sz w:val="16"/>
        </w:rPr>
        <w:t>e.g</w:t>
      </w:r>
      <w:r w:rsidRPr="00335800">
        <w:rPr>
          <w:sz w:val="16"/>
        </w:rPr>
        <w:t xml:space="preserve">. </w:t>
      </w:r>
      <w:r w:rsidRPr="00335800">
        <w:rPr>
          <w:b/>
          <w:sz w:val="16"/>
        </w:rPr>
        <w:t>100 MB</w:t>
      </w:r>
      <w:r w:rsidR="00D87AD8" w:rsidRPr="00335800">
        <w:rPr>
          <w:sz w:val="16"/>
        </w:rPr>
        <w:t>).</w:t>
      </w:r>
    </w:p>
    <w:p w:rsidR="00F90626" w:rsidRPr="00335800" w:rsidRDefault="00F90626" w:rsidP="00D25886">
      <w:pPr>
        <w:pStyle w:val="LabStepNumbered"/>
        <w:numPr>
          <w:ilvl w:val="3"/>
          <w:numId w:val="48"/>
        </w:numPr>
        <w:rPr>
          <w:sz w:val="16"/>
        </w:rPr>
      </w:pPr>
      <w:r w:rsidRPr="00335800">
        <w:rPr>
          <w:sz w:val="16"/>
        </w:rPr>
        <w:t xml:space="preserve">Check the </w:t>
      </w:r>
      <w:r w:rsidRPr="00335800">
        <w:rPr>
          <w:b/>
          <w:sz w:val="16"/>
        </w:rPr>
        <w:t>Send a warning E-mail when Site Collection storage reaches</w:t>
      </w:r>
      <w:r w:rsidRPr="00335800">
        <w:rPr>
          <w:sz w:val="16"/>
        </w:rPr>
        <w:t xml:space="preserve"> check box and specify a value</w:t>
      </w:r>
      <w:r w:rsidR="00D87AD8" w:rsidRPr="00335800">
        <w:rPr>
          <w:sz w:val="16"/>
        </w:rPr>
        <w:t xml:space="preserve"> </w:t>
      </w:r>
      <w:r w:rsidR="002469B4" w:rsidRPr="00335800">
        <w:rPr>
          <w:sz w:val="16"/>
        </w:rPr>
        <w:t>(e.g</w:t>
      </w:r>
      <w:r w:rsidRPr="00335800">
        <w:rPr>
          <w:sz w:val="16"/>
        </w:rPr>
        <w:t xml:space="preserve">. </w:t>
      </w:r>
      <w:r w:rsidRPr="00335800">
        <w:rPr>
          <w:b/>
          <w:sz w:val="16"/>
        </w:rPr>
        <w:t>80 MB</w:t>
      </w:r>
      <w:r w:rsidR="002469B4" w:rsidRPr="00335800">
        <w:rPr>
          <w:sz w:val="16"/>
        </w:rPr>
        <w:t>)</w:t>
      </w:r>
      <w:r w:rsidR="00D87AD8" w:rsidRPr="00335800">
        <w:rPr>
          <w:sz w:val="16"/>
        </w:rPr>
        <w:t>.</w:t>
      </w:r>
      <w:r w:rsidR="00D25886" w:rsidRPr="00335800">
        <w:rPr>
          <w:sz w:val="16"/>
        </w:rPr>
        <w:t xml:space="preserve"> E-mail messages are sent daily until the storage level drops below the warning level. When a site collection meets the maximum limit, another e-mail message is sent to the owner and administrator, and no new content can be added to the site collection.</w:t>
      </w:r>
    </w:p>
    <w:p w:rsidR="00F90626" w:rsidRPr="00335800" w:rsidRDefault="00F90626" w:rsidP="00F90626">
      <w:pPr>
        <w:pStyle w:val="LabStepNumbered"/>
        <w:numPr>
          <w:ilvl w:val="2"/>
          <w:numId w:val="48"/>
        </w:numPr>
        <w:rPr>
          <w:sz w:val="16"/>
        </w:rPr>
      </w:pPr>
      <w:r w:rsidRPr="00335800">
        <w:rPr>
          <w:sz w:val="16"/>
        </w:rPr>
        <w:t>You can also specify limits for sandboxed solutions.</w:t>
      </w:r>
    </w:p>
    <w:p w:rsidR="00F90626" w:rsidRDefault="00F90626" w:rsidP="00335800">
      <w:pPr>
        <w:pStyle w:val="LabStepScreenshotLevel2"/>
        <w:ind w:left="2160"/>
      </w:pPr>
      <w:r w:rsidRPr="00335800">
        <w:rPr>
          <w:rStyle w:val="LabStepScreenshotFrame"/>
        </w:rPr>
        <w:drawing>
          <wp:inline distT="0" distB="0" distL="0" distR="0" wp14:anchorId="112040CC" wp14:editId="1D629912">
            <wp:extent cx="3804745" cy="2047207"/>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98135" cy="2043650"/>
                    </a:xfrm>
                    <a:prstGeom prst="rect">
                      <a:avLst/>
                    </a:prstGeom>
                    <a:noFill/>
                    <a:ln>
                      <a:noFill/>
                    </a:ln>
                  </pic:spPr>
                </pic:pic>
              </a:graphicData>
            </a:graphic>
          </wp:inline>
        </w:drawing>
      </w:r>
    </w:p>
    <w:p w:rsidR="00F90626" w:rsidRDefault="00F90626" w:rsidP="00335800">
      <w:pPr>
        <w:pStyle w:val="LabStepLevel2Numbered"/>
      </w:pPr>
      <w:r>
        <w:t xml:space="preserve">Click the </w:t>
      </w:r>
      <w:r w:rsidRPr="00F90626">
        <w:rPr>
          <w:b/>
        </w:rPr>
        <w:t>OK</w:t>
      </w:r>
      <w:r>
        <w:t xml:space="preserve"> button to store your quota template.</w:t>
      </w:r>
    </w:p>
    <w:p w:rsidR="00F90626" w:rsidRDefault="00F90626" w:rsidP="00335800">
      <w:pPr>
        <w:pStyle w:val="LabStepLevel2Numbered"/>
      </w:pPr>
      <w:r>
        <w:t>You can now create a new site collection</w:t>
      </w:r>
      <w:r w:rsidR="00241ED0">
        <w:t xml:space="preserve"> for the Marketing department</w:t>
      </w:r>
      <w:r>
        <w:t xml:space="preserve"> using this </w:t>
      </w:r>
      <w:r w:rsidR="00241ED0">
        <w:t xml:space="preserve">quota </w:t>
      </w:r>
      <w:r>
        <w:t>template.</w:t>
      </w:r>
    </w:p>
    <w:p w:rsidR="00824B2C" w:rsidRPr="00335800" w:rsidRDefault="00824B2C" w:rsidP="00335800">
      <w:pPr>
        <w:pStyle w:val="LabStepNumbered"/>
        <w:numPr>
          <w:ilvl w:val="0"/>
          <w:numId w:val="69"/>
        </w:numPr>
        <w:rPr>
          <w:sz w:val="16"/>
        </w:rPr>
      </w:pPr>
      <w:r w:rsidRPr="00335800">
        <w:rPr>
          <w:sz w:val="16"/>
        </w:rPr>
        <w:t>In SharePoint Central Administration click</w:t>
      </w:r>
      <w:r w:rsidRPr="00335800">
        <w:rPr>
          <w:b/>
          <w:sz w:val="16"/>
        </w:rPr>
        <w:t xml:space="preserve"> Application Management</w:t>
      </w:r>
      <w:r w:rsidRPr="00335800">
        <w:rPr>
          <w:sz w:val="16"/>
        </w:rPr>
        <w:t>.</w:t>
      </w:r>
    </w:p>
    <w:p w:rsidR="00D87AD8" w:rsidRPr="00335800" w:rsidRDefault="00D87AD8" w:rsidP="00335800">
      <w:pPr>
        <w:pStyle w:val="LabStepNumbered"/>
        <w:numPr>
          <w:ilvl w:val="0"/>
          <w:numId w:val="69"/>
        </w:numPr>
        <w:rPr>
          <w:sz w:val="16"/>
        </w:rPr>
      </w:pPr>
      <w:r w:rsidRPr="00335800">
        <w:rPr>
          <w:sz w:val="16"/>
        </w:rPr>
        <w:t xml:space="preserve">Under the Site Collections section, click the </w:t>
      </w:r>
      <w:r w:rsidRPr="00335800">
        <w:rPr>
          <w:b/>
          <w:sz w:val="16"/>
        </w:rPr>
        <w:t xml:space="preserve">Create site collections </w:t>
      </w:r>
      <w:r w:rsidRPr="00335800">
        <w:rPr>
          <w:sz w:val="16"/>
        </w:rPr>
        <w:t>hyperlink.</w:t>
      </w:r>
    </w:p>
    <w:p w:rsidR="00241ED0" w:rsidRPr="00335800" w:rsidRDefault="00824B2C" w:rsidP="00335800">
      <w:pPr>
        <w:pStyle w:val="LabStepNumbered"/>
        <w:numPr>
          <w:ilvl w:val="0"/>
          <w:numId w:val="69"/>
        </w:numPr>
        <w:rPr>
          <w:sz w:val="16"/>
        </w:rPr>
      </w:pPr>
      <w:r w:rsidRPr="00335800">
        <w:rPr>
          <w:sz w:val="16"/>
        </w:rPr>
        <w:t xml:space="preserve">Verify the Web Application is </w:t>
      </w:r>
      <w:r w:rsidR="007934C0" w:rsidRPr="00335800">
        <w:rPr>
          <w:rStyle w:val="InlindeCode"/>
          <w:sz w:val="14"/>
        </w:rPr>
        <w:t>http://intranet.wingtip.com</w:t>
      </w:r>
      <w:r w:rsidRPr="00335800">
        <w:rPr>
          <w:sz w:val="16"/>
        </w:rPr>
        <w:t xml:space="preserve"> and e</w:t>
      </w:r>
      <w:r w:rsidR="00241ED0" w:rsidRPr="00335800">
        <w:rPr>
          <w:sz w:val="16"/>
        </w:rPr>
        <w:t xml:space="preserve">nter </w:t>
      </w:r>
      <w:r w:rsidR="00241ED0" w:rsidRPr="00335800">
        <w:rPr>
          <w:b/>
          <w:sz w:val="16"/>
        </w:rPr>
        <w:t>Marketing</w:t>
      </w:r>
      <w:r w:rsidR="00241ED0" w:rsidRPr="00335800">
        <w:rPr>
          <w:sz w:val="16"/>
        </w:rPr>
        <w:t xml:space="preserve"> as title and as</w:t>
      </w:r>
      <w:r w:rsidR="00E21354">
        <w:rPr>
          <w:sz w:val="16"/>
        </w:rPr>
        <w:t xml:space="preserve"> the</w:t>
      </w:r>
      <w:r w:rsidR="00241ED0" w:rsidRPr="00335800">
        <w:rPr>
          <w:sz w:val="16"/>
        </w:rPr>
        <w:t xml:space="preserve"> URL for the site collection.</w:t>
      </w:r>
    </w:p>
    <w:p w:rsidR="00241ED0" w:rsidRPr="00335800" w:rsidRDefault="00241ED0" w:rsidP="00335800">
      <w:pPr>
        <w:pStyle w:val="LabStepNumbered"/>
        <w:numPr>
          <w:ilvl w:val="0"/>
          <w:numId w:val="69"/>
        </w:numPr>
        <w:rPr>
          <w:sz w:val="16"/>
        </w:rPr>
      </w:pPr>
      <w:r w:rsidRPr="00335800">
        <w:rPr>
          <w:sz w:val="16"/>
        </w:rPr>
        <w:t xml:space="preserve">Choose </w:t>
      </w:r>
      <w:r w:rsidRPr="00335800">
        <w:rPr>
          <w:b/>
          <w:sz w:val="16"/>
        </w:rPr>
        <w:t>Document Workspace</w:t>
      </w:r>
      <w:r w:rsidRPr="00335800">
        <w:rPr>
          <w:sz w:val="16"/>
        </w:rPr>
        <w:t xml:space="preserve"> as site collection template, but it can be any type of template.</w:t>
      </w:r>
    </w:p>
    <w:p w:rsidR="00241ED0" w:rsidRPr="00335800" w:rsidRDefault="00241ED0" w:rsidP="00335800">
      <w:pPr>
        <w:pStyle w:val="LabStepNumbered"/>
        <w:numPr>
          <w:ilvl w:val="0"/>
          <w:numId w:val="69"/>
        </w:numPr>
        <w:rPr>
          <w:sz w:val="16"/>
        </w:rPr>
      </w:pPr>
      <w:r w:rsidRPr="00335800">
        <w:rPr>
          <w:sz w:val="16"/>
        </w:rPr>
        <w:t xml:space="preserve">Define the </w:t>
      </w:r>
      <w:r w:rsidR="00824B2C" w:rsidRPr="00335800">
        <w:rPr>
          <w:b/>
          <w:sz w:val="16"/>
        </w:rPr>
        <w:t>WINGTIP</w:t>
      </w:r>
      <w:r w:rsidRPr="00335800">
        <w:rPr>
          <w:b/>
          <w:sz w:val="16"/>
        </w:rPr>
        <w:t>\Administrator</w:t>
      </w:r>
      <w:r w:rsidRPr="00335800">
        <w:rPr>
          <w:sz w:val="16"/>
        </w:rPr>
        <w:t xml:space="preserve"> as the primary administrator.</w:t>
      </w:r>
    </w:p>
    <w:p w:rsidR="00241ED0" w:rsidRPr="00335800" w:rsidRDefault="00241ED0" w:rsidP="00335800">
      <w:pPr>
        <w:pStyle w:val="LabStepNumbered"/>
        <w:numPr>
          <w:ilvl w:val="0"/>
          <w:numId w:val="69"/>
        </w:numPr>
        <w:rPr>
          <w:sz w:val="16"/>
        </w:rPr>
      </w:pPr>
      <w:r w:rsidRPr="00335800">
        <w:rPr>
          <w:sz w:val="16"/>
        </w:rPr>
        <w:t>In the Quota Template section select your newly created quota template.</w:t>
      </w:r>
    </w:p>
    <w:p w:rsidR="00241ED0" w:rsidRPr="00335800" w:rsidRDefault="00241ED0" w:rsidP="00241ED0">
      <w:pPr>
        <w:pStyle w:val="LabStepNumbered"/>
        <w:numPr>
          <w:ilvl w:val="0"/>
          <w:numId w:val="0"/>
        </w:numPr>
        <w:ind w:left="1872"/>
        <w:rPr>
          <w:sz w:val="16"/>
        </w:rPr>
      </w:pPr>
      <w:r w:rsidRPr="00335800">
        <w:rPr>
          <w:noProof/>
          <w:sz w:val="16"/>
        </w:rPr>
        <w:drawing>
          <wp:inline distT="0" distB="0" distL="0" distR="0" wp14:anchorId="6A96FB89" wp14:editId="3D3CB938">
            <wp:extent cx="3352800" cy="4983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6982" cy="515302"/>
                    </a:xfrm>
                    <a:prstGeom prst="rect">
                      <a:avLst/>
                    </a:prstGeom>
                    <a:noFill/>
                    <a:ln>
                      <a:noFill/>
                    </a:ln>
                  </pic:spPr>
                </pic:pic>
              </a:graphicData>
            </a:graphic>
          </wp:inline>
        </w:drawing>
      </w:r>
    </w:p>
    <w:p w:rsidR="00241ED0" w:rsidRDefault="00241ED0" w:rsidP="00335800">
      <w:pPr>
        <w:pStyle w:val="LabStepNumbered"/>
        <w:numPr>
          <w:ilvl w:val="0"/>
          <w:numId w:val="69"/>
        </w:numPr>
      </w:pPr>
      <w:r w:rsidRPr="00335800">
        <w:rPr>
          <w:sz w:val="16"/>
        </w:rPr>
        <w:t xml:space="preserve">Click the </w:t>
      </w:r>
      <w:r w:rsidRPr="00335800">
        <w:rPr>
          <w:b/>
          <w:sz w:val="16"/>
        </w:rPr>
        <w:t>OK</w:t>
      </w:r>
      <w:r w:rsidRPr="00335800">
        <w:rPr>
          <w:sz w:val="16"/>
        </w:rPr>
        <w:t xml:space="preserve"> button to create the site collection. You site collection is now limited in size to 100 MB.</w:t>
      </w:r>
    </w:p>
    <w:p w:rsidR="00241ED0" w:rsidRDefault="00241ED0" w:rsidP="00241ED0">
      <w:pPr>
        <w:pStyle w:val="LabStepNumbered"/>
        <w:numPr>
          <w:ilvl w:val="0"/>
          <w:numId w:val="0"/>
        </w:numPr>
        <w:ind w:left="1872"/>
      </w:pPr>
    </w:p>
    <w:p w:rsidR="00936DC3" w:rsidRDefault="00D25886" w:rsidP="00D25886">
      <w:pPr>
        <w:pStyle w:val="LabStepNumbered"/>
        <w:numPr>
          <w:ilvl w:val="0"/>
          <w:numId w:val="48"/>
        </w:numPr>
      </w:pPr>
      <w:r w:rsidRPr="00D25886">
        <w:t xml:space="preserve">Changing the quota template values does not change the values for any existing site collections that are based on that template. To change the storage limits for the site collection, you must do so manually. </w:t>
      </w:r>
    </w:p>
    <w:p w:rsidR="00D25886" w:rsidRDefault="00D25886" w:rsidP="00335800">
      <w:pPr>
        <w:pStyle w:val="LabStepLevel2Numbered"/>
        <w:numPr>
          <w:ilvl w:val="0"/>
          <w:numId w:val="60"/>
        </w:numPr>
      </w:pPr>
      <w:r>
        <w:t xml:space="preserve">In </w:t>
      </w:r>
      <w:r w:rsidRPr="00335800">
        <w:rPr>
          <w:b/>
        </w:rPr>
        <w:t xml:space="preserve">SharePoint </w:t>
      </w:r>
      <w:r w:rsidR="007934C0" w:rsidRPr="00335800">
        <w:rPr>
          <w:b/>
        </w:rPr>
        <w:t xml:space="preserve">2010 </w:t>
      </w:r>
      <w:r w:rsidRPr="00335800">
        <w:rPr>
          <w:b/>
        </w:rPr>
        <w:t>Central Administration</w:t>
      </w:r>
      <w:r>
        <w:t xml:space="preserve"> </w:t>
      </w:r>
      <w:r w:rsidRPr="00824B2C">
        <w:t>click</w:t>
      </w:r>
      <w:r w:rsidRPr="00335800">
        <w:rPr>
          <w:b/>
        </w:rPr>
        <w:t xml:space="preserve"> Application Management</w:t>
      </w:r>
      <w:r>
        <w:t>.</w:t>
      </w:r>
    </w:p>
    <w:p w:rsidR="00D25886" w:rsidRDefault="00D25886" w:rsidP="00335800">
      <w:pPr>
        <w:pStyle w:val="LabStepLevel2Numbered"/>
      </w:pPr>
      <w:r>
        <w:t xml:space="preserve">Under the </w:t>
      </w:r>
      <w:r w:rsidRPr="00335800">
        <w:rPr>
          <w:b/>
        </w:rPr>
        <w:t>Site Collection</w:t>
      </w:r>
      <w:r w:rsidR="0095571B">
        <w:t xml:space="preserve"> section</w:t>
      </w:r>
      <w:r w:rsidR="007934C0">
        <w:t>,</w:t>
      </w:r>
      <w:r>
        <w:t xml:space="preserve"> click the </w:t>
      </w:r>
      <w:r w:rsidRPr="00335800">
        <w:rPr>
          <w:b/>
        </w:rPr>
        <w:t>Configure quotas and locks</w:t>
      </w:r>
      <w:r>
        <w:t xml:space="preserve"> hyperlink.</w:t>
      </w:r>
    </w:p>
    <w:p w:rsidR="00D25886" w:rsidRDefault="00D25886" w:rsidP="00335800">
      <w:pPr>
        <w:pStyle w:val="LabStepLevel2Numbered"/>
      </w:pPr>
      <w:r>
        <w:t xml:space="preserve">In the </w:t>
      </w:r>
      <w:r w:rsidRPr="00D25886">
        <w:rPr>
          <w:b/>
        </w:rPr>
        <w:t>Site collection</w:t>
      </w:r>
      <w:r>
        <w:t xml:space="preserve"> section</w:t>
      </w:r>
      <w:r w:rsidR="00824B2C">
        <w:t>,</w:t>
      </w:r>
      <w:r>
        <w:t xml:space="preserve"> select the </w:t>
      </w:r>
      <w:r w:rsidR="00824B2C">
        <w:t xml:space="preserve">marketing </w:t>
      </w:r>
      <w:r>
        <w:t xml:space="preserve">site collection you just </w:t>
      </w:r>
      <w:r w:rsidR="00824B2C">
        <w:t>created</w:t>
      </w:r>
      <w:r>
        <w:t>.</w:t>
      </w:r>
    </w:p>
    <w:p w:rsidR="00D25886" w:rsidRDefault="00D25886" w:rsidP="00335800">
      <w:pPr>
        <w:pStyle w:val="LabStepLevel2Numbered"/>
      </w:pPr>
      <w:r>
        <w:t xml:space="preserve">In the </w:t>
      </w:r>
      <w:r w:rsidRPr="0095571B">
        <w:rPr>
          <w:b/>
        </w:rPr>
        <w:t>Site Lock Information</w:t>
      </w:r>
      <w:r>
        <w:t xml:space="preserve"> section you could specify</w:t>
      </w:r>
      <w:r w:rsidR="00684AD4">
        <w:t xml:space="preserve"> the type of lock for a site</w:t>
      </w:r>
      <w:r>
        <w:t>. This can be useful if</w:t>
      </w:r>
      <w:r w:rsidR="0095571B">
        <w:t xml:space="preserve"> the site collection is </w:t>
      </w:r>
      <w:r w:rsidR="006D1D77">
        <w:t>in violation with</w:t>
      </w:r>
      <w:r w:rsidRPr="00D25886">
        <w:t xml:space="preserve"> your site use policies. Depending on the type of lock, the result of a locked site collection is different</w:t>
      </w:r>
      <w:r w:rsidR="0095571B">
        <w:t>.</w:t>
      </w:r>
      <w:r>
        <w:t xml:space="preserve"> </w:t>
      </w:r>
      <w:r w:rsidR="006D1D77">
        <w:t>Leave these settings as is.</w:t>
      </w:r>
    </w:p>
    <w:p w:rsidR="0095571B" w:rsidRDefault="006D1D77" w:rsidP="00335800">
      <w:pPr>
        <w:pStyle w:val="LabStepScreenshotLevel2"/>
      </w:pPr>
      <w:r w:rsidRPr="00335800">
        <w:rPr>
          <w:rStyle w:val="LabStepScreenshotFrame"/>
        </w:rPr>
        <w:drawing>
          <wp:inline distT="0" distB="0" distL="0" distR="0" wp14:anchorId="5D9A7C3F" wp14:editId="0A9D741A">
            <wp:extent cx="3816626" cy="720565"/>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7566" cy="720742"/>
                    </a:xfrm>
                    <a:prstGeom prst="rect">
                      <a:avLst/>
                    </a:prstGeom>
                    <a:noFill/>
                    <a:ln>
                      <a:noFill/>
                    </a:ln>
                  </pic:spPr>
                </pic:pic>
              </a:graphicData>
            </a:graphic>
          </wp:inline>
        </w:drawing>
      </w:r>
    </w:p>
    <w:p w:rsidR="006D1D77" w:rsidRDefault="006D1D77" w:rsidP="00335800">
      <w:pPr>
        <w:pStyle w:val="LabStepLevel2Numbered"/>
      </w:pPr>
      <w:r>
        <w:t xml:space="preserve">In the </w:t>
      </w:r>
      <w:r w:rsidRPr="006D1D77">
        <w:rPr>
          <w:b/>
        </w:rPr>
        <w:t>Site Quota Information</w:t>
      </w:r>
      <w:r w:rsidR="0095571B">
        <w:t xml:space="preserve"> section</w:t>
      </w:r>
      <w:r>
        <w:t xml:space="preserve"> you can see that the site collection was created based on a quota template. The </w:t>
      </w:r>
      <w:r w:rsidR="0021167E">
        <w:t xml:space="preserve">ability </w:t>
      </w:r>
      <w:r>
        <w:t xml:space="preserve">to change the limits </w:t>
      </w:r>
      <w:r w:rsidR="0021167E">
        <w:t xml:space="preserve">is </w:t>
      </w:r>
      <w:r>
        <w:t xml:space="preserve">disabled. </w:t>
      </w:r>
    </w:p>
    <w:p w:rsidR="0095571B" w:rsidRDefault="006D1D77" w:rsidP="00335800">
      <w:pPr>
        <w:pStyle w:val="LabStepLevel2Numbered"/>
      </w:pPr>
      <w:r>
        <w:t xml:space="preserve">You can choose </w:t>
      </w:r>
      <w:r w:rsidRPr="006D1D77">
        <w:rPr>
          <w:b/>
        </w:rPr>
        <w:t>Individual Quota</w:t>
      </w:r>
      <w:r>
        <w:t xml:space="preserve"> from the dropdown list to be able to modify the limits. Set the storage limit to a maximum of </w:t>
      </w:r>
      <w:r w:rsidRPr="00335800">
        <w:rPr>
          <w:b/>
        </w:rPr>
        <w:t>120 MB</w:t>
      </w:r>
      <w:r>
        <w:t xml:space="preserve"> and the warning limit to </w:t>
      </w:r>
      <w:r w:rsidRPr="00335800">
        <w:rPr>
          <w:b/>
        </w:rPr>
        <w:t>100 MB</w:t>
      </w:r>
      <w:r>
        <w:t>.</w:t>
      </w:r>
    </w:p>
    <w:p w:rsidR="006D1D77" w:rsidRDefault="006D1D77" w:rsidP="00335800">
      <w:pPr>
        <w:pStyle w:val="LabStepScreenshotLevel2"/>
      </w:pPr>
      <w:r w:rsidRPr="00335800">
        <w:rPr>
          <w:rStyle w:val="LabStepScreenshotFrame"/>
        </w:rPr>
        <w:drawing>
          <wp:inline distT="0" distB="0" distL="0" distR="0" wp14:anchorId="557BBC8C" wp14:editId="06FD1C0F">
            <wp:extent cx="3810000" cy="128831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1288317"/>
                    </a:xfrm>
                    <a:prstGeom prst="rect">
                      <a:avLst/>
                    </a:prstGeom>
                    <a:noFill/>
                    <a:ln>
                      <a:noFill/>
                    </a:ln>
                  </pic:spPr>
                </pic:pic>
              </a:graphicData>
            </a:graphic>
          </wp:inline>
        </w:drawing>
      </w:r>
    </w:p>
    <w:p w:rsidR="00D25886" w:rsidRDefault="006D1D77" w:rsidP="00335800">
      <w:pPr>
        <w:pStyle w:val="LabStepLevel2Numbered"/>
      </w:pPr>
      <w:r>
        <w:t xml:space="preserve">Click the </w:t>
      </w:r>
      <w:r w:rsidRPr="006D1D77">
        <w:rPr>
          <w:b/>
        </w:rPr>
        <w:t>OK</w:t>
      </w:r>
      <w:r>
        <w:t xml:space="preserve"> button to save your changes.</w:t>
      </w:r>
    </w:p>
    <w:p w:rsidR="00BD2886" w:rsidRDefault="00BD2886" w:rsidP="00BD2886">
      <w:pPr>
        <w:pStyle w:val="LabStepNumbered"/>
        <w:numPr>
          <w:ilvl w:val="0"/>
          <w:numId w:val="0"/>
        </w:numPr>
        <w:ind w:left="1152"/>
      </w:pPr>
    </w:p>
    <w:p w:rsidR="00936DC3" w:rsidRPr="00936DC3" w:rsidRDefault="00936DC3" w:rsidP="00936DC3">
      <w:pPr>
        <w:pStyle w:val="LabExerciseText"/>
      </w:pPr>
      <w:r>
        <w:t>In this exercise you learned how to limit storage of site collections. Remember that modifications to a storage template only apply to new site collections.</w:t>
      </w:r>
    </w:p>
    <w:p w:rsidR="008C05D5" w:rsidRDefault="008C05D5" w:rsidP="00DD24BB">
      <w:pPr>
        <w:pStyle w:val="Heading3"/>
      </w:pPr>
      <w:r>
        <w:t xml:space="preserve">Exercise 7: Manage </w:t>
      </w:r>
      <w:r w:rsidR="000573B6">
        <w:t xml:space="preserve">Large Lists </w:t>
      </w:r>
      <w:r>
        <w:t xml:space="preserve">and </w:t>
      </w:r>
      <w:r w:rsidR="000573B6">
        <w:t>List Throttling</w:t>
      </w:r>
    </w:p>
    <w:p w:rsidR="003F565E" w:rsidRDefault="00357A67" w:rsidP="008C05D5">
      <w:pPr>
        <w:pStyle w:val="LabExerciseText"/>
      </w:pPr>
      <w:r>
        <w:t>SharePoint 2010 introduces a new feature called large list throttling</w:t>
      </w:r>
      <w:r w:rsidR="008C05D5">
        <w:t>.</w:t>
      </w:r>
      <w:r>
        <w:t xml:space="preserve"> </w:t>
      </w:r>
    </w:p>
    <w:p w:rsidR="003F565E" w:rsidRDefault="003F565E" w:rsidP="003F565E">
      <w:pPr>
        <w:pStyle w:val="LabExerciseText"/>
      </w:pPr>
      <w:r>
        <w:t>The throttling definition from the Microsoft SharePoint Evaluation Guide is as follows: “</w:t>
      </w:r>
      <w:r w:rsidRPr="003F565E">
        <w:rPr>
          <w:i/>
        </w:rPr>
        <w:t>Through throttling settings, SharePoint Server 2010 provides a way for administrators to determine the level at which the server will go into throttling mode. Every five seconds, a job runs that checks server resources compared to configured levels. By default, Server CPU, Memory, Request in Queue, and Request Wait Time are monitored. After three unsuccessful checks, the server enters a throttling period and will remain in this state until a successful check is completed. Requests that were generated prior to the server’s entering throttling mode will be completed. This will, in theory, keep users from losing any current work when the server begins to throttle requests. Any new HTTP GET and Search Robot requests will generate a 503 error message and will be logged in the event viewer. While the server is in a throttling period, no new timer jobs will be started</w:t>
      </w:r>
      <w:r>
        <w:t>”.</w:t>
      </w:r>
    </w:p>
    <w:p w:rsidR="008C05D5" w:rsidRDefault="00357A67" w:rsidP="008C05D5">
      <w:pPr>
        <w:pStyle w:val="LabExerciseText"/>
      </w:pPr>
      <w:r>
        <w:t xml:space="preserve">In SharePoint 2007 </w:t>
      </w:r>
      <w:r w:rsidRPr="00357A67">
        <w:t xml:space="preserve"> the max</w:t>
      </w:r>
      <w:r>
        <w:t>imum</w:t>
      </w:r>
      <w:r w:rsidRPr="00357A67">
        <w:t xml:space="preserve"> items that can be returned by a list view was about 2000 items and any query over that number can result in low perfo</w:t>
      </w:r>
      <w:r>
        <w:t>rmance and load on the server. B</w:t>
      </w:r>
      <w:r w:rsidRPr="00357A67">
        <w:t xml:space="preserve">ut </w:t>
      </w:r>
      <w:r>
        <w:t>in SharePoint 2010 the lists have</w:t>
      </w:r>
      <w:r w:rsidRPr="00357A67">
        <w:t xml:space="preserve"> been optimized to support millions of items and provide SharePoint Administrators control over how many items are being ret</w:t>
      </w:r>
      <w:r>
        <w:t xml:space="preserve">rieved from the lists at a time. </w:t>
      </w:r>
    </w:p>
    <w:p w:rsidR="00B1356E" w:rsidRDefault="00357A67" w:rsidP="00357A67">
      <w:pPr>
        <w:pStyle w:val="LabStepNumbered"/>
        <w:numPr>
          <w:ilvl w:val="0"/>
          <w:numId w:val="50"/>
        </w:numPr>
      </w:pPr>
      <w:r w:rsidRPr="00B1356E">
        <w:t xml:space="preserve">Before you can configure list throttling and thresholds, you have to create a list with a </w:t>
      </w:r>
      <w:r w:rsidR="00B1356E" w:rsidRPr="00B1356E">
        <w:t xml:space="preserve">large </w:t>
      </w:r>
      <w:r w:rsidRPr="00B1356E">
        <w:t>number of items</w:t>
      </w:r>
      <w:r w:rsidR="00B1356E">
        <w:t xml:space="preserve"> on the </w:t>
      </w:r>
      <w:r w:rsidR="00B1356E" w:rsidRPr="00B1356E">
        <w:rPr>
          <w:b/>
        </w:rPr>
        <w:t>Sales</w:t>
      </w:r>
      <w:r w:rsidR="00B1356E">
        <w:t xml:space="preserve"> team site</w:t>
      </w:r>
      <w:r w:rsidRPr="00B1356E">
        <w:t>.</w:t>
      </w:r>
      <w:r w:rsidR="00B1356E">
        <w:t xml:space="preserve"> </w:t>
      </w:r>
    </w:p>
    <w:p w:rsidR="000573B6" w:rsidRDefault="000573B6" w:rsidP="00335800">
      <w:pPr>
        <w:pStyle w:val="LabStepLevel2Numbered"/>
        <w:numPr>
          <w:ilvl w:val="0"/>
          <w:numId w:val="61"/>
        </w:numPr>
      </w:pPr>
      <w:r>
        <w:t xml:space="preserve">On the Webserver VM, navigate to </w:t>
      </w:r>
      <w:r w:rsidRPr="00335800">
        <w:rPr>
          <w:b/>
        </w:rPr>
        <w:t>[[LAB FILES]]\Starter Files\</w:t>
      </w:r>
      <w:r>
        <w:t xml:space="preserve"> and double-click on </w:t>
      </w:r>
      <w:r w:rsidRPr="00335800">
        <w:rPr>
          <w:rStyle w:val="InlindeCode"/>
        </w:rPr>
        <w:t>CreateLargeList.exe</w:t>
      </w:r>
      <w:r>
        <w:t xml:space="preserve">.  </w:t>
      </w:r>
    </w:p>
    <w:p w:rsidR="00B1356E" w:rsidRDefault="00B1356E" w:rsidP="00335800">
      <w:pPr>
        <w:pStyle w:val="LabStepLevel2Numbered"/>
      </w:pPr>
      <w:r>
        <w:t>You will be asked to enter the URL to your SharePoint site and the name of the list that will be created.</w:t>
      </w:r>
      <w:r w:rsidR="000573B6">
        <w:t xml:space="preserve"> </w:t>
      </w:r>
      <w:r w:rsidR="005F0181">
        <w:t xml:space="preserve"> Enter </w:t>
      </w:r>
      <w:r w:rsidR="007934C0" w:rsidRPr="00335800">
        <w:rPr>
          <w:rStyle w:val="InlindeCode"/>
        </w:rPr>
        <w:t>http://intranet.wingtip.com/sites/Sales</w:t>
      </w:r>
      <w:r w:rsidR="005F0181">
        <w:t xml:space="preserve"> for the URL and </w:t>
      </w:r>
      <w:r w:rsidR="005F0181">
        <w:rPr>
          <w:b/>
        </w:rPr>
        <w:t>largelist</w:t>
      </w:r>
      <w:r w:rsidR="005F0181">
        <w:t xml:space="preserve"> for the list name.</w:t>
      </w:r>
    </w:p>
    <w:p w:rsidR="00B1356E" w:rsidRPr="00B1356E" w:rsidRDefault="005F0181" w:rsidP="00B1356E">
      <w:pPr>
        <w:pStyle w:val="LabStepNumbered"/>
        <w:numPr>
          <w:ilvl w:val="0"/>
          <w:numId w:val="0"/>
        </w:numPr>
        <w:ind w:left="432" w:firstLine="288"/>
      </w:pPr>
      <w:r w:rsidRPr="005F0181">
        <w:rPr>
          <w:noProof/>
        </w:rPr>
        <w:t xml:space="preserve"> </w:t>
      </w:r>
      <w:r>
        <w:rPr>
          <w:noProof/>
        </w:rPr>
        <w:drawing>
          <wp:inline distT="0" distB="0" distL="0" distR="0" wp14:anchorId="372A0CB8" wp14:editId="6336BB32">
            <wp:extent cx="5204496" cy="25788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07865" cy="2580563"/>
                    </a:xfrm>
                    <a:prstGeom prst="rect">
                      <a:avLst/>
                    </a:prstGeom>
                  </pic:spPr>
                </pic:pic>
              </a:graphicData>
            </a:graphic>
          </wp:inline>
        </w:drawing>
      </w:r>
    </w:p>
    <w:p w:rsidR="00B1356E" w:rsidRDefault="00B1356E" w:rsidP="00335800">
      <w:pPr>
        <w:pStyle w:val="LabStepLevel2Numbered"/>
      </w:pPr>
      <w:r>
        <w:t xml:space="preserve">The execution takes a while because </w:t>
      </w:r>
      <w:r w:rsidR="00F2441E">
        <w:t>5</w:t>
      </w:r>
      <w:r w:rsidR="005F0181">
        <w:t xml:space="preserve">000 </w:t>
      </w:r>
      <w:r>
        <w:t>items are created in the list.</w:t>
      </w:r>
    </w:p>
    <w:p w:rsidR="00B1356E" w:rsidRDefault="00B1356E" w:rsidP="00357A67">
      <w:pPr>
        <w:pStyle w:val="LabStepNumbered"/>
        <w:numPr>
          <w:ilvl w:val="0"/>
          <w:numId w:val="50"/>
        </w:numPr>
      </w:pPr>
      <w:r>
        <w:t xml:space="preserve">When the execution is finished open Internet Explorer and navigate to the </w:t>
      </w:r>
      <w:r w:rsidRPr="00B1356E">
        <w:rPr>
          <w:b/>
        </w:rPr>
        <w:t>Sales</w:t>
      </w:r>
      <w:r>
        <w:t xml:space="preserve"> team site. The newly created list will not be visible on the Quick Launch so you have to navigate to it using the </w:t>
      </w:r>
      <w:r w:rsidRPr="00B1356E">
        <w:rPr>
          <w:b/>
        </w:rPr>
        <w:t>All Site Content</w:t>
      </w:r>
      <w:r>
        <w:t xml:space="preserve"> hyperlink on the </w:t>
      </w:r>
      <w:r w:rsidRPr="00B1356E">
        <w:rPr>
          <w:b/>
        </w:rPr>
        <w:t>Quick Launch</w:t>
      </w:r>
      <w:r>
        <w:t>. There you will find the list you just created. Open the list in list view.</w:t>
      </w:r>
      <w:r w:rsidR="00B562F5">
        <w:t xml:space="preserve"> You will not encounter performance problems because only a few items are listed.</w:t>
      </w:r>
    </w:p>
    <w:p w:rsidR="00B562F5" w:rsidRDefault="00B562F5" w:rsidP="00357A67">
      <w:pPr>
        <w:pStyle w:val="LabStepNumbered"/>
        <w:numPr>
          <w:ilvl w:val="0"/>
          <w:numId w:val="50"/>
        </w:numPr>
      </w:pPr>
      <w:r>
        <w:t xml:space="preserve">Navigate to the </w:t>
      </w:r>
      <w:r w:rsidRPr="00B562F5">
        <w:rPr>
          <w:b/>
        </w:rPr>
        <w:t>List Settings</w:t>
      </w:r>
      <w:r>
        <w:t xml:space="preserve"> page</w:t>
      </w:r>
      <w:r w:rsidR="00F2441E">
        <w:t xml:space="preserve"> via </w:t>
      </w:r>
      <w:r w:rsidR="00F2441E" w:rsidRPr="00335800">
        <w:rPr>
          <w:b/>
        </w:rPr>
        <w:t xml:space="preserve">List Tools </w:t>
      </w:r>
      <w:r w:rsidR="007934C0">
        <w:rPr>
          <w:b/>
        </w:rPr>
        <w:t>»</w:t>
      </w:r>
      <w:r w:rsidR="00F2441E" w:rsidRPr="00335800">
        <w:rPr>
          <w:b/>
        </w:rPr>
        <w:t xml:space="preserve"> List </w:t>
      </w:r>
      <w:r w:rsidR="007934C0">
        <w:rPr>
          <w:b/>
        </w:rPr>
        <w:t>»</w:t>
      </w:r>
      <w:r w:rsidR="00F2441E" w:rsidRPr="00335800">
        <w:rPr>
          <w:b/>
        </w:rPr>
        <w:t xml:space="preserve"> List Settings</w:t>
      </w:r>
      <w:r w:rsidR="00F2441E">
        <w:t xml:space="preserve"> on the Ribbon</w:t>
      </w:r>
      <w:r>
        <w:t>. There you will see a message that the list threshold is 5000 and that you reached the threshold.</w:t>
      </w:r>
    </w:p>
    <w:p w:rsidR="00B562F5" w:rsidRDefault="00F2441E" w:rsidP="00335800">
      <w:pPr>
        <w:pStyle w:val="LabStepScreenshot"/>
      </w:pPr>
      <w:r w:rsidRPr="00F2441E">
        <w:rPr>
          <w:noProof/>
        </w:rPr>
        <w:t xml:space="preserve"> </w:t>
      </w:r>
      <w:r w:rsidRPr="00335800">
        <w:rPr>
          <w:rStyle w:val="LabStepScreenshotFrame"/>
        </w:rPr>
        <w:drawing>
          <wp:inline distT="0" distB="0" distL="0" distR="0" wp14:anchorId="45B84A86" wp14:editId="4A0FDCF5">
            <wp:extent cx="4133088" cy="1209018"/>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30548" cy="1208275"/>
                    </a:xfrm>
                    <a:prstGeom prst="rect">
                      <a:avLst/>
                    </a:prstGeom>
                  </pic:spPr>
                </pic:pic>
              </a:graphicData>
            </a:graphic>
          </wp:inline>
        </w:drawing>
      </w:r>
    </w:p>
    <w:p w:rsidR="00B562F5" w:rsidRPr="00230011" w:rsidRDefault="00B562F5" w:rsidP="00357A67">
      <w:pPr>
        <w:pStyle w:val="LabStepNumbered"/>
        <w:numPr>
          <w:ilvl w:val="0"/>
          <w:numId w:val="50"/>
        </w:numPr>
      </w:pPr>
      <w:r w:rsidRPr="00230011">
        <w:t xml:space="preserve">You are able to add more items </w:t>
      </w:r>
      <w:r w:rsidR="00230011">
        <w:t>but the List View will not render them.</w:t>
      </w:r>
    </w:p>
    <w:p w:rsidR="008C05D5" w:rsidRDefault="00357A67" w:rsidP="00357A67">
      <w:pPr>
        <w:pStyle w:val="LabStepNumbered"/>
        <w:numPr>
          <w:ilvl w:val="0"/>
          <w:numId w:val="50"/>
        </w:numPr>
      </w:pPr>
      <w:r w:rsidRPr="00B562F5">
        <w:t xml:space="preserve">List throttling and threshold settings can be managed from within the </w:t>
      </w:r>
      <w:r w:rsidR="003F565E">
        <w:t>SharePoint Central Administration</w:t>
      </w:r>
      <w:r w:rsidR="008C05D5" w:rsidRPr="00B562F5">
        <w:t>.</w:t>
      </w:r>
    </w:p>
    <w:p w:rsidR="003F565E" w:rsidRDefault="003F565E" w:rsidP="00335800">
      <w:pPr>
        <w:pStyle w:val="LabStepLevel2Numbered"/>
        <w:numPr>
          <w:ilvl w:val="0"/>
          <w:numId w:val="62"/>
        </w:numPr>
      </w:pPr>
      <w:r>
        <w:t xml:space="preserve">Open </w:t>
      </w:r>
      <w:r w:rsidRPr="00335800">
        <w:rPr>
          <w:b/>
        </w:rPr>
        <w:t>SharePoint Central Administration</w:t>
      </w:r>
      <w:r>
        <w:t>.</w:t>
      </w:r>
    </w:p>
    <w:p w:rsidR="003F565E" w:rsidRDefault="003F565E" w:rsidP="00335800">
      <w:pPr>
        <w:pStyle w:val="LabStepLevel2Numbered"/>
        <w:numPr>
          <w:ilvl w:val="0"/>
          <w:numId w:val="62"/>
        </w:numPr>
      </w:pPr>
      <w:r>
        <w:t xml:space="preserve">Choose </w:t>
      </w:r>
      <w:r w:rsidRPr="00335800">
        <w:rPr>
          <w:b/>
        </w:rPr>
        <w:t>Application Management</w:t>
      </w:r>
      <w:r>
        <w:t>.</w:t>
      </w:r>
    </w:p>
    <w:p w:rsidR="003F565E" w:rsidRDefault="003F565E" w:rsidP="00335800">
      <w:pPr>
        <w:pStyle w:val="LabStepLevel2Numbered"/>
        <w:numPr>
          <w:ilvl w:val="0"/>
          <w:numId w:val="62"/>
        </w:numPr>
      </w:pPr>
      <w:r>
        <w:t xml:space="preserve">Choose </w:t>
      </w:r>
      <w:r w:rsidRPr="00335800">
        <w:rPr>
          <w:b/>
        </w:rPr>
        <w:t>Manage web applications</w:t>
      </w:r>
      <w:r>
        <w:t>.</w:t>
      </w:r>
    </w:p>
    <w:p w:rsidR="003F565E" w:rsidRDefault="003F565E" w:rsidP="00335800">
      <w:pPr>
        <w:pStyle w:val="LabStepLevel2Numbered"/>
        <w:numPr>
          <w:ilvl w:val="0"/>
          <w:numId w:val="62"/>
        </w:numPr>
      </w:pPr>
      <w:r>
        <w:t xml:space="preserve">Select </w:t>
      </w:r>
      <w:r w:rsidR="00F2441E">
        <w:t xml:space="preserve">the </w:t>
      </w:r>
      <w:r w:rsidR="00F2441E" w:rsidRPr="00335800">
        <w:rPr>
          <w:b/>
        </w:rPr>
        <w:t>Wingtip Intranet</w:t>
      </w:r>
      <w:r w:rsidR="00F2441E">
        <w:t xml:space="preserve"> </w:t>
      </w:r>
      <w:r>
        <w:t xml:space="preserve">web application and click the </w:t>
      </w:r>
      <w:r w:rsidRPr="00335800">
        <w:rPr>
          <w:b/>
        </w:rPr>
        <w:t>General Settings</w:t>
      </w:r>
      <w:r>
        <w:t xml:space="preserve"> button. </w:t>
      </w:r>
    </w:p>
    <w:p w:rsidR="003F565E" w:rsidRDefault="003F565E" w:rsidP="00335800">
      <w:pPr>
        <w:pStyle w:val="LabStepLevel2Numbered"/>
        <w:numPr>
          <w:ilvl w:val="0"/>
          <w:numId w:val="62"/>
        </w:numPr>
      </w:pPr>
      <w:r>
        <w:t xml:space="preserve">Choose the </w:t>
      </w:r>
      <w:r w:rsidRPr="00335800">
        <w:rPr>
          <w:b/>
        </w:rPr>
        <w:t>Resource Throttling</w:t>
      </w:r>
      <w:r>
        <w:t xml:space="preserve"> option.</w:t>
      </w:r>
    </w:p>
    <w:p w:rsidR="003F565E" w:rsidRDefault="003F565E" w:rsidP="00335800">
      <w:pPr>
        <w:pStyle w:val="LabStepScreenshotLevel2"/>
      </w:pPr>
      <w:r w:rsidRPr="00335800">
        <w:rPr>
          <w:rStyle w:val="LabStepScreenshotFrame"/>
        </w:rPr>
        <w:drawing>
          <wp:inline distT="0" distB="0" distL="0" distR="0" wp14:anchorId="5D9C7A85" wp14:editId="57152026">
            <wp:extent cx="3844371" cy="14478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4371" cy="1447800"/>
                    </a:xfrm>
                    <a:prstGeom prst="rect">
                      <a:avLst/>
                    </a:prstGeom>
                    <a:noFill/>
                    <a:ln>
                      <a:noFill/>
                    </a:ln>
                  </pic:spPr>
                </pic:pic>
              </a:graphicData>
            </a:graphic>
          </wp:inline>
        </w:drawing>
      </w:r>
    </w:p>
    <w:p w:rsidR="003F565E" w:rsidRDefault="00347557" w:rsidP="00335800">
      <w:pPr>
        <w:pStyle w:val="LabStepLevel2Numbered"/>
      </w:pPr>
      <w:r>
        <w:t>This brings you to a page where you can configure different settings concerning resource throttling:</w:t>
      </w:r>
    </w:p>
    <w:p w:rsidR="00347557" w:rsidRPr="00335800" w:rsidRDefault="00185942" w:rsidP="00347557">
      <w:pPr>
        <w:pStyle w:val="LabStepNumbered"/>
        <w:numPr>
          <w:ilvl w:val="2"/>
          <w:numId w:val="50"/>
        </w:numPr>
        <w:rPr>
          <w:sz w:val="16"/>
        </w:rPr>
      </w:pPr>
      <w:r w:rsidRPr="00335800">
        <w:rPr>
          <w:b/>
          <w:sz w:val="16"/>
        </w:rPr>
        <w:t>List View Threshold</w:t>
      </w:r>
      <w:r w:rsidRPr="00335800">
        <w:rPr>
          <w:sz w:val="16"/>
        </w:rPr>
        <w:t xml:space="preserve">: specifies the maximum number of items that a database operation can involve at one time. Operations that exceed this limit are prohibited. </w:t>
      </w:r>
      <w:r w:rsidR="009E630A" w:rsidRPr="00335800">
        <w:rPr>
          <w:sz w:val="16"/>
        </w:rPr>
        <w:t>The default is 5000.</w:t>
      </w:r>
    </w:p>
    <w:p w:rsidR="00185942" w:rsidRPr="00335800" w:rsidRDefault="00185942" w:rsidP="00347557">
      <w:pPr>
        <w:pStyle w:val="LabStepNumbered"/>
        <w:numPr>
          <w:ilvl w:val="2"/>
          <w:numId w:val="50"/>
        </w:numPr>
        <w:rPr>
          <w:sz w:val="16"/>
        </w:rPr>
      </w:pPr>
      <w:r w:rsidRPr="00335800">
        <w:rPr>
          <w:b/>
          <w:sz w:val="16"/>
        </w:rPr>
        <w:t>Object Model Override</w:t>
      </w:r>
      <w:r w:rsidRPr="00335800">
        <w:rPr>
          <w:sz w:val="16"/>
        </w:rPr>
        <w:t>: if you choose to allow object model override, developers can override the List View Threshold programmatically for specific queries.</w:t>
      </w:r>
      <w:r w:rsidR="009E630A" w:rsidRPr="00335800">
        <w:rPr>
          <w:sz w:val="16"/>
        </w:rPr>
        <w:t xml:space="preserve"> The default is Yes.</w:t>
      </w:r>
    </w:p>
    <w:p w:rsidR="00185942" w:rsidRPr="00335800" w:rsidRDefault="00185942" w:rsidP="00347557">
      <w:pPr>
        <w:pStyle w:val="LabStepNumbered"/>
        <w:numPr>
          <w:ilvl w:val="2"/>
          <w:numId w:val="50"/>
        </w:numPr>
        <w:rPr>
          <w:sz w:val="16"/>
        </w:rPr>
      </w:pPr>
      <w:r w:rsidRPr="00335800">
        <w:rPr>
          <w:b/>
          <w:sz w:val="16"/>
        </w:rPr>
        <w:t>List View Threshold for Auditors and Administrators</w:t>
      </w:r>
      <w:r w:rsidRPr="00335800">
        <w:rPr>
          <w:sz w:val="16"/>
        </w:rPr>
        <w:t>: specify the maximum number of items that an object model database query can involve at one time for users to whom you grant sufficient permissions through Security Policy.</w:t>
      </w:r>
      <w:r w:rsidR="009E630A" w:rsidRPr="00335800">
        <w:rPr>
          <w:sz w:val="16"/>
        </w:rPr>
        <w:t xml:space="preserve"> The default is 20,000.</w:t>
      </w:r>
    </w:p>
    <w:p w:rsidR="00185942" w:rsidRPr="00335800" w:rsidRDefault="00185942" w:rsidP="00347557">
      <w:pPr>
        <w:pStyle w:val="LabStepNumbered"/>
        <w:numPr>
          <w:ilvl w:val="2"/>
          <w:numId w:val="50"/>
        </w:numPr>
        <w:rPr>
          <w:sz w:val="16"/>
        </w:rPr>
      </w:pPr>
      <w:r w:rsidRPr="00335800">
        <w:rPr>
          <w:b/>
          <w:sz w:val="16"/>
        </w:rPr>
        <w:t>List View Lookup Threshold</w:t>
      </w:r>
      <w:r w:rsidRPr="00335800">
        <w:rPr>
          <w:sz w:val="16"/>
        </w:rPr>
        <w:t>: specify the maximum number of Lookup, Person\Group, or workflow status fields that a database query can involve at one time.</w:t>
      </w:r>
      <w:r w:rsidR="009E630A" w:rsidRPr="00335800">
        <w:rPr>
          <w:sz w:val="16"/>
        </w:rPr>
        <w:t xml:space="preserve"> The default is 8.</w:t>
      </w:r>
    </w:p>
    <w:p w:rsidR="00185942" w:rsidRPr="00335800" w:rsidRDefault="00185942" w:rsidP="00347557">
      <w:pPr>
        <w:pStyle w:val="LabStepNumbered"/>
        <w:numPr>
          <w:ilvl w:val="2"/>
          <w:numId w:val="50"/>
        </w:numPr>
        <w:rPr>
          <w:sz w:val="16"/>
        </w:rPr>
      </w:pPr>
      <w:r w:rsidRPr="00335800">
        <w:rPr>
          <w:b/>
          <w:sz w:val="16"/>
        </w:rPr>
        <w:t>Daily Time Window for Large Queries</w:t>
      </w:r>
      <w:r w:rsidRPr="00335800">
        <w:rPr>
          <w:sz w:val="16"/>
        </w:rPr>
        <w:t>: specify a daily time frame window when large queries can be executed. This time frame is preferable outside the working hours because large queries may cause excessive server load.</w:t>
      </w:r>
    </w:p>
    <w:p w:rsidR="009E630A" w:rsidRPr="00335800" w:rsidRDefault="009E630A" w:rsidP="00347557">
      <w:pPr>
        <w:pStyle w:val="LabStepNumbered"/>
        <w:numPr>
          <w:ilvl w:val="2"/>
          <w:numId w:val="50"/>
        </w:numPr>
        <w:rPr>
          <w:sz w:val="16"/>
        </w:rPr>
      </w:pPr>
      <w:r w:rsidRPr="00335800">
        <w:rPr>
          <w:b/>
          <w:sz w:val="16"/>
        </w:rPr>
        <w:t>List Unique Permissions Threshold</w:t>
      </w:r>
      <w:r w:rsidRPr="00335800">
        <w:rPr>
          <w:sz w:val="16"/>
        </w:rPr>
        <w:t>: specify the maximum number of unique permissions that a list can have at one time. The default is 50,000.</w:t>
      </w:r>
    </w:p>
    <w:p w:rsidR="009E630A" w:rsidRPr="00335800" w:rsidRDefault="009E630A" w:rsidP="00347557">
      <w:pPr>
        <w:pStyle w:val="LabStepNumbered"/>
        <w:numPr>
          <w:ilvl w:val="2"/>
          <w:numId w:val="50"/>
        </w:numPr>
        <w:rPr>
          <w:sz w:val="16"/>
        </w:rPr>
      </w:pPr>
      <w:r w:rsidRPr="00335800">
        <w:rPr>
          <w:b/>
          <w:sz w:val="16"/>
        </w:rPr>
        <w:t>Backward-Compatible Event Handlers</w:t>
      </w:r>
      <w:r w:rsidRPr="00335800">
        <w:rPr>
          <w:sz w:val="16"/>
        </w:rPr>
        <w:t>: turn on or off backward-compatible event handlers for this web application. They are turned off by default.</w:t>
      </w:r>
    </w:p>
    <w:p w:rsidR="009E630A" w:rsidRPr="00335800" w:rsidRDefault="009E630A" w:rsidP="00347557">
      <w:pPr>
        <w:pStyle w:val="LabStepNumbered"/>
        <w:numPr>
          <w:ilvl w:val="2"/>
          <w:numId w:val="50"/>
        </w:numPr>
        <w:rPr>
          <w:sz w:val="16"/>
        </w:rPr>
      </w:pPr>
      <w:r w:rsidRPr="00335800">
        <w:rPr>
          <w:b/>
          <w:sz w:val="16"/>
        </w:rPr>
        <w:t>HTTP Request Monitoring and Throttling</w:t>
      </w:r>
      <w:r w:rsidRPr="00335800">
        <w:rPr>
          <w:sz w:val="16"/>
        </w:rPr>
        <w:t>: turn on or off the HTTP request throttling job. This job monitors front-end web server performance. The default is on.</w:t>
      </w:r>
    </w:p>
    <w:p w:rsidR="009E630A" w:rsidRPr="00335800" w:rsidRDefault="009E630A" w:rsidP="00347557">
      <w:pPr>
        <w:pStyle w:val="LabStepNumbered"/>
        <w:numPr>
          <w:ilvl w:val="2"/>
          <w:numId w:val="50"/>
        </w:numPr>
        <w:rPr>
          <w:sz w:val="16"/>
        </w:rPr>
      </w:pPr>
      <w:r w:rsidRPr="00335800">
        <w:rPr>
          <w:b/>
          <w:sz w:val="16"/>
        </w:rPr>
        <w:t>Change Log</w:t>
      </w:r>
      <w:r w:rsidRPr="00335800">
        <w:rPr>
          <w:sz w:val="16"/>
        </w:rPr>
        <w:t>: specify how long entries are kept in the change logs. The default is 60 days.</w:t>
      </w:r>
    </w:p>
    <w:p w:rsidR="00185942" w:rsidRDefault="00675170" w:rsidP="00335800">
      <w:pPr>
        <w:pStyle w:val="LabStepLevel2Numbered"/>
      </w:pPr>
      <w:r>
        <w:t xml:space="preserve">Set the </w:t>
      </w:r>
      <w:r w:rsidRPr="00230011">
        <w:rPr>
          <w:b/>
        </w:rPr>
        <w:t>List View Threshold</w:t>
      </w:r>
      <w:r>
        <w:t xml:space="preserve"> to 8,000 and save your changes.</w:t>
      </w:r>
    </w:p>
    <w:p w:rsidR="00230011" w:rsidRDefault="00230011" w:rsidP="00335800">
      <w:pPr>
        <w:pStyle w:val="LabStepLevel2Numbered"/>
      </w:pPr>
      <w:r>
        <w:t xml:space="preserve">Return to the </w:t>
      </w:r>
      <w:r w:rsidRPr="00230011">
        <w:rPr>
          <w:b/>
        </w:rPr>
        <w:t>List Settings</w:t>
      </w:r>
      <w:r>
        <w:t xml:space="preserve"> of the large list to see the change in the threshold warning.</w:t>
      </w:r>
    </w:p>
    <w:p w:rsidR="00230011" w:rsidRDefault="00564D32" w:rsidP="00335800">
      <w:pPr>
        <w:pStyle w:val="LabStepScreenshotLevel2"/>
      </w:pPr>
      <w:r w:rsidRPr="00564D32">
        <w:t xml:space="preserve"> </w:t>
      </w:r>
      <w:r w:rsidRPr="00335800">
        <w:rPr>
          <w:rStyle w:val="LabStepScreenshotFrame"/>
        </w:rPr>
        <w:drawing>
          <wp:inline distT="0" distB="0" distL="0" distR="0" wp14:anchorId="607F37DB" wp14:editId="0B8EB589">
            <wp:extent cx="3446910" cy="1376488"/>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47619" cy="1376771"/>
                    </a:xfrm>
                    <a:prstGeom prst="rect">
                      <a:avLst/>
                    </a:prstGeom>
                  </pic:spPr>
                </pic:pic>
              </a:graphicData>
            </a:graphic>
          </wp:inline>
        </w:drawing>
      </w:r>
    </w:p>
    <w:p w:rsidR="00A931B4" w:rsidRDefault="00A931B4" w:rsidP="00A931B4">
      <w:pPr>
        <w:pStyle w:val="LabExerciseText"/>
      </w:pPr>
      <w:r>
        <w:t>In this exercise you learned about list throttling for large lists and how to configure these thresholds.</w:t>
      </w:r>
    </w:p>
    <w:p w:rsidR="002B05F9" w:rsidRDefault="008C05D5" w:rsidP="00DD24BB">
      <w:pPr>
        <w:pStyle w:val="Heading3"/>
      </w:pPr>
      <w:r>
        <w:t xml:space="preserve">Exercise </w:t>
      </w:r>
      <w:r w:rsidR="001D2026">
        <w:t>8</w:t>
      </w:r>
      <w:r w:rsidR="00F3254F">
        <w:t xml:space="preserve">: Using </w:t>
      </w:r>
      <w:r w:rsidR="002B05F9">
        <w:t xml:space="preserve">SharePoint Designer 2010 </w:t>
      </w:r>
    </w:p>
    <w:p w:rsidR="00B134CE" w:rsidRDefault="00B134CE" w:rsidP="00EB6C3C">
      <w:pPr>
        <w:pStyle w:val="LabExerciseText"/>
      </w:pPr>
      <w:r>
        <w:t>SharePoint Designer 2010 is a free tool that can be used to work on SharePoint 2010 sites.</w:t>
      </w:r>
      <w:r w:rsidR="00F90FE5">
        <w:t xml:space="preserve"> For those who worked with SharePoint Designer 2007, the tool is completely revamped.</w:t>
      </w:r>
      <w:r w:rsidR="002C02C5">
        <w:t xml:space="preserve"> It</w:t>
      </w:r>
      <w:r w:rsidR="002C02C5" w:rsidRPr="002C02C5">
        <w:t xml:space="preserve"> incorporated the ribbon, a navigation pane focusing on SharePoint artifacts, a breadcrumb with helpful navigation, and the concept of Gallery Pages, Settings Pages, and Editors. </w:t>
      </w:r>
      <w:r>
        <w:t>In this exercise you will learn how to work with SharePoint Designer 2010.</w:t>
      </w:r>
    </w:p>
    <w:p w:rsidR="00B134CE" w:rsidRDefault="00B40ED2" w:rsidP="00F3254F">
      <w:pPr>
        <w:pStyle w:val="LabStepNumbered"/>
        <w:numPr>
          <w:ilvl w:val="0"/>
          <w:numId w:val="49"/>
        </w:numPr>
      </w:pPr>
      <w:r>
        <w:t xml:space="preserve">On the </w:t>
      </w:r>
      <w:r w:rsidR="006716D8">
        <w:rPr>
          <w:b/>
        </w:rPr>
        <w:t>WingtipServer</w:t>
      </w:r>
      <w:r w:rsidR="006716D8">
        <w:t xml:space="preserve"> </w:t>
      </w:r>
      <w:r>
        <w:t>VM o</w:t>
      </w:r>
      <w:r w:rsidR="00B134CE">
        <w:t xml:space="preserve">pen </w:t>
      </w:r>
      <w:r w:rsidR="00B134CE" w:rsidRPr="00F3254F">
        <w:rPr>
          <w:b/>
        </w:rPr>
        <w:t>SharePoint Designer 2010</w:t>
      </w:r>
      <w:r w:rsidR="00B134CE">
        <w:t xml:space="preserve">, which you can find in </w:t>
      </w:r>
      <w:r w:rsidR="00B134CE" w:rsidRPr="00F3254F">
        <w:rPr>
          <w:b/>
        </w:rPr>
        <w:t>Start</w:t>
      </w:r>
      <w:r w:rsidR="00B134CE">
        <w:t xml:space="preserve"> </w:t>
      </w:r>
      <w:r w:rsidR="007934C0">
        <w:rPr>
          <w:b/>
        </w:rPr>
        <w:t>»</w:t>
      </w:r>
      <w:r w:rsidR="00B134CE" w:rsidRPr="00335800">
        <w:rPr>
          <w:b/>
        </w:rPr>
        <w:t xml:space="preserve"> </w:t>
      </w:r>
      <w:r w:rsidR="007C1C0A" w:rsidRPr="00335800">
        <w:rPr>
          <w:b/>
        </w:rPr>
        <w:t xml:space="preserve">All Programs </w:t>
      </w:r>
      <w:r w:rsidR="007934C0">
        <w:rPr>
          <w:b/>
        </w:rPr>
        <w:t>»</w:t>
      </w:r>
      <w:r w:rsidR="007C1C0A">
        <w:t xml:space="preserve"> </w:t>
      </w:r>
      <w:r w:rsidR="00B134CE" w:rsidRPr="00F3254F">
        <w:rPr>
          <w:b/>
        </w:rPr>
        <w:t>SharePoint</w:t>
      </w:r>
      <w:r w:rsidR="00B134CE">
        <w:t xml:space="preserve"> </w:t>
      </w:r>
      <w:r w:rsidR="007934C0">
        <w:rPr>
          <w:b/>
        </w:rPr>
        <w:t>»</w:t>
      </w:r>
      <w:r w:rsidR="00B134CE">
        <w:t xml:space="preserve"> </w:t>
      </w:r>
      <w:r w:rsidR="00B134CE" w:rsidRPr="00F3254F">
        <w:rPr>
          <w:b/>
        </w:rPr>
        <w:t>SharePoint Designer 2010</w:t>
      </w:r>
      <w:r w:rsidR="00B134CE" w:rsidRPr="001D7B2C">
        <w:t>.</w:t>
      </w:r>
    </w:p>
    <w:p w:rsidR="00F90FE5" w:rsidRDefault="00F90FE5" w:rsidP="00B134CE">
      <w:pPr>
        <w:pStyle w:val="LabStepNumbered"/>
        <w:numPr>
          <w:ilvl w:val="0"/>
          <w:numId w:val="13"/>
        </w:numPr>
      </w:pPr>
      <w:r>
        <w:t xml:space="preserve">Notice the opening screen of </w:t>
      </w:r>
      <w:r w:rsidRPr="00F90FE5">
        <w:rPr>
          <w:b/>
        </w:rPr>
        <w:t>SharePoint Designer 2010</w:t>
      </w:r>
      <w:r>
        <w:t>. You can open an existing site, but you can also create new sites based on a number of site templates.</w:t>
      </w:r>
    </w:p>
    <w:p w:rsidR="00F90FE5" w:rsidRDefault="00F90FE5" w:rsidP="00335800">
      <w:pPr>
        <w:pStyle w:val="LabStepScreenshot"/>
      </w:pPr>
      <w:r w:rsidRPr="00335800">
        <w:rPr>
          <w:rStyle w:val="LabStepScreenshotFrame"/>
        </w:rPr>
        <w:drawing>
          <wp:inline distT="0" distB="0" distL="0" distR="0" wp14:anchorId="7CD70E99" wp14:editId="61580EDF">
            <wp:extent cx="4336445" cy="3499945"/>
            <wp:effectExtent l="0" t="0" r="698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36683" cy="3500137"/>
                    </a:xfrm>
                    <a:prstGeom prst="rect">
                      <a:avLst/>
                    </a:prstGeom>
                    <a:noFill/>
                    <a:ln>
                      <a:noFill/>
                    </a:ln>
                  </pic:spPr>
                </pic:pic>
              </a:graphicData>
            </a:graphic>
          </wp:inline>
        </w:drawing>
      </w:r>
    </w:p>
    <w:p w:rsidR="00B134CE" w:rsidRDefault="00F90FE5" w:rsidP="00B134CE">
      <w:pPr>
        <w:pStyle w:val="LabStepNumbered"/>
        <w:numPr>
          <w:ilvl w:val="0"/>
          <w:numId w:val="13"/>
        </w:numPr>
      </w:pPr>
      <w:r>
        <w:t xml:space="preserve">Click the </w:t>
      </w:r>
      <w:r w:rsidRPr="00F90FE5">
        <w:rPr>
          <w:b/>
        </w:rPr>
        <w:t>Open Site</w:t>
      </w:r>
      <w:r>
        <w:t xml:space="preserve"> button and fill out the URL </w:t>
      </w:r>
      <w:r w:rsidR="007934C0" w:rsidRPr="00335800">
        <w:rPr>
          <w:rStyle w:val="InlindeCode"/>
        </w:rPr>
        <w:t>http://intranet.wingtip.com/sites/sales</w:t>
      </w:r>
      <w:r>
        <w:t>.</w:t>
      </w:r>
    </w:p>
    <w:p w:rsidR="00F90FE5" w:rsidRDefault="00F90FE5" w:rsidP="00EB6C3C">
      <w:pPr>
        <w:pStyle w:val="LabStepNumbered"/>
        <w:numPr>
          <w:ilvl w:val="0"/>
          <w:numId w:val="13"/>
        </w:numPr>
      </w:pPr>
      <w:r w:rsidRPr="00335800">
        <w:rPr>
          <w:b/>
        </w:rPr>
        <w:t>SharePoint</w:t>
      </w:r>
      <w:r>
        <w:t xml:space="preserve"> </w:t>
      </w:r>
      <w:r w:rsidRPr="00EB6C3C">
        <w:rPr>
          <w:b/>
        </w:rPr>
        <w:t>Designer 2010</w:t>
      </w:r>
      <w:r>
        <w:t xml:space="preserve"> opens the site </w:t>
      </w:r>
      <w:r w:rsidR="00EB6C3C">
        <w:t xml:space="preserve">with a </w:t>
      </w:r>
      <w:r w:rsidR="00EB6C3C" w:rsidRPr="002911AB">
        <w:rPr>
          <w:b/>
        </w:rPr>
        <w:t>Site Settings</w:t>
      </w:r>
      <w:r w:rsidR="00EB6C3C">
        <w:t xml:space="preserve"> p</w:t>
      </w:r>
      <w:r w:rsidR="00EB6C3C" w:rsidRPr="00EB6C3C">
        <w:t>age showing key site information</w:t>
      </w:r>
      <w:r w:rsidR="00EB6C3C">
        <w:t xml:space="preserve"> </w:t>
      </w:r>
      <w:r>
        <w:t xml:space="preserve">and offers a wide range of possibilities </w:t>
      </w:r>
      <w:r w:rsidR="00EB6C3C">
        <w:t>going from</w:t>
      </w:r>
      <w:r w:rsidR="00EB6C3C" w:rsidRPr="00EB6C3C">
        <w:t xml:space="preserve"> links to quick customizations, general settings, site permissions, and sub</w:t>
      </w:r>
      <w:r w:rsidR="00EB6C3C">
        <w:t xml:space="preserve"> </w:t>
      </w:r>
      <w:r w:rsidR="00EB6C3C" w:rsidRPr="00EB6C3C">
        <w:t>sites. The ribbon has commands to create artifacts and manage the site as a whole</w:t>
      </w:r>
      <w:r w:rsidR="00EB6C3C">
        <w:t>.</w:t>
      </w:r>
    </w:p>
    <w:p w:rsidR="00F90FE5" w:rsidRDefault="00F90FE5" w:rsidP="00335800">
      <w:pPr>
        <w:pStyle w:val="LabStepScreenshot"/>
      </w:pPr>
      <w:r>
        <w:rPr>
          <w:noProof/>
        </w:rPr>
        <w:drawing>
          <wp:inline distT="0" distB="0" distL="0" distR="0" wp14:anchorId="0A3F74A1" wp14:editId="3F6A0261">
            <wp:extent cx="4288221" cy="344543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87945" cy="3445211"/>
                    </a:xfrm>
                    <a:prstGeom prst="rect">
                      <a:avLst/>
                    </a:prstGeom>
                    <a:noFill/>
                    <a:ln>
                      <a:noFill/>
                    </a:ln>
                  </pic:spPr>
                </pic:pic>
              </a:graphicData>
            </a:graphic>
          </wp:inline>
        </w:drawing>
      </w:r>
    </w:p>
    <w:p w:rsidR="00F90FE5" w:rsidRDefault="002C02C5" w:rsidP="00B134CE">
      <w:pPr>
        <w:pStyle w:val="LabStepNumbered"/>
        <w:numPr>
          <w:ilvl w:val="0"/>
          <w:numId w:val="13"/>
        </w:numPr>
      </w:pPr>
      <w:r>
        <w:t xml:space="preserve">Take a look at the </w:t>
      </w:r>
      <w:r w:rsidRPr="002C02C5">
        <w:rPr>
          <w:b/>
        </w:rPr>
        <w:t>Site Information</w:t>
      </w:r>
      <w:r>
        <w:t xml:space="preserve"> section.</w:t>
      </w:r>
    </w:p>
    <w:p w:rsidR="00C57423" w:rsidRDefault="00C57423" w:rsidP="00B134CE">
      <w:pPr>
        <w:pStyle w:val="LabStepNumbered"/>
        <w:numPr>
          <w:ilvl w:val="0"/>
          <w:numId w:val="13"/>
        </w:numPr>
      </w:pPr>
      <w:r>
        <w:t xml:space="preserve">Click the </w:t>
      </w:r>
      <w:r w:rsidRPr="00C57423">
        <w:rPr>
          <w:b/>
        </w:rPr>
        <w:t>Wingtip Sales Site</w:t>
      </w:r>
      <w:r>
        <w:t xml:space="preserve"> hyperlink next to Title. A text box appears to make it easy on you to change the title of the site.</w:t>
      </w:r>
    </w:p>
    <w:p w:rsidR="002911AB" w:rsidRDefault="002911AB" w:rsidP="00B134CE">
      <w:pPr>
        <w:pStyle w:val="LabStepNumbered"/>
        <w:numPr>
          <w:ilvl w:val="0"/>
          <w:numId w:val="13"/>
        </w:numPr>
      </w:pPr>
      <w:r>
        <w:t>From here you can choose to make changes to the home page.</w:t>
      </w:r>
    </w:p>
    <w:p w:rsidR="00F90FE5" w:rsidRDefault="002C02C5" w:rsidP="00335800">
      <w:pPr>
        <w:pStyle w:val="LabStepLevel2Numbered"/>
        <w:numPr>
          <w:ilvl w:val="0"/>
          <w:numId w:val="63"/>
        </w:numPr>
      </w:pPr>
      <w:r>
        <w:t xml:space="preserve">Click the </w:t>
      </w:r>
      <w:r w:rsidRPr="00D87AD8">
        <w:rPr>
          <w:b/>
        </w:rPr>
        <w:t>Edit site home page</w:t>
      </w:r>
      <w:r>
        <w:t xml:space="preserve"> hyperlink</w:t>
      </w:r>
      <w:r w:rsidR="007C1C0A">
        <w:t xml:space="preserve"> in the </w:t>
      </w:r>
      <w:r w:rsidR="007C1C0A" w:rsidRPr="00335800">
        <w:rPr>
          <w:b/>
        </w:rPr>
        <w:t>Customization</w:t>
      </w:r>
      <w:r w:rsidR="007C1C0A">
        <w:t xml:space="preserve"> section</w:t>
      </w:r>
      <w:r>
        <w:t xml:space="preserve"> to make some changes to the home page.</w:t>
      </w:r>
    </w:p>
    <w:p w:rsidR="002C02C5" w:rsidRDefault="002C02C5" w:rsidP="00335800">
      <w:pPr>
        <w:pStyle w:val="LabStepScreenshotLevel2"/>
      </w:pPr>
      <w:r w:rsidRPr="00335800">
        <w:rPr>
          <w:rStyle w:val="LabStepScreenshotFrame"/>
        </w:rPr>
        <w:drawing>
          <wp:inline distT="0" distB="0" distL="0" distR="0" wp14:anchorId="60EA1E6D" wp14:editId="109E179D">
            <wp:extent cx="2942897" cy="2988831"/>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3058" cy="2988995"/>
                    </a:xfrm>
                    <a:prstGeom prst="rect">
                      <a:avLst/>
                    </a:prstGeom>
                    <a:noFill/>
                    <a:ln>
                      <a:noFill/>
                    </a:ln>
                  </pic:spPr>
                </pic:pic>
              </a:graphicData>
            </a:graphic>
          </wp:inline>
        </w:drawing>
      </w:r>
    </w:p>
    <w:p w:rsidR="002C02C5" w:rsidRDefault="00E36D2F" w:rsidP="00335800">
      <w:pPr>
        <w:pStyle w:val="LabStepLevel2Numbered"/>
      </w:pPr>
      <w:r>
        <w:t xml:space="preserve">Click on the </w:t>
      </w:r>
      <w:r w:rsidRPr="00E36D2F">
        <w:rPr>
          <w:b/>
        </w:rPr>
        <w:t>Save</w:t>
      </w:r>
      <w:r>
        <w:t xml:space="preserve"> button to save your changes.</w:t>
      </w:r>
      <w:r w:rsidR="007C1C0A">
        <w:t xml:space="preserve"> You might see a dialog stating that content embedded in a form may be changed by the server.  Click </w:t>
      </w:r>
      <w:r w:rsidR="007C1C0A" w:rsidRPr="00335800">
        <w:rPr>
          <w:b/>
        </w:rPr>
        <w:t>Yes</w:t>
      </w:r>
      <w:r w:rsidR="007C1C0A">
        <w:t xml:space="preserve"> to reload the page.</w:t>
      </w:r>
    </w:p>
    <w:p w:rsidR="00CD31A8" w:rsidRDefault="00CD31A8" w:rsidP="00335800">
      <w:pPr>
        <w:pStyle w:val="LabStepLevel2Numbered"/>
      </w:pPr>
      <w:r>
        <w:t>Open the site in Internet Explorer and verify that the changes are applied</w:t>
      </w:r>
    </w:p>
    <w:p w:rsidR="00E36D2F" w:rsidRDefault="00E36D2F" w:rsidP="00335800">
      <w:pPr>
        <w:pStyle w:val="LabStepLevel2Numbered"/>
      </w:pPr>
      <w:r>
        <w:t xml:space="preserve">Go back to the </w:t>
      </w:r>
      <w:r w:rsidRPr="00E36D2F">
        <w:rPr>
          <w:b/>
        </w:rPr>
        <w:t>Site Settings</w:t>
      </w:r>
      <w:r>
        <w:t xml:space="preserve"> page by clicking the </w:t>
      </w:r>
      <w:r w:rsidRPr="00E36D2F">
        <w:rPr>
          <w:b/>
        </w:rPr>
        <w:t>Wingtip Sales Site</w:t>
      </w:r>
      <w:r>
        <w:t xml:space="preserve"> tab.</w:t>
      </w:r>
    </w:p>
    <w:p w:rsidR="00E36D2F" w:rsidRDefault="00E36D2F" w:rsidP="00335800">
      <w:pPr>
        <w:pStyle w:val="LabStepLevel2Numbered"/>
      </w:pPr>
      <w:r>
        <w:t xml:space="preserve">Click the </w:t>
      </w:r>
      <w:r w:rsidRPr="00E36D2F">
        <w:rPr>
          <w:b/>
        </w:rPr>
        <w:t>Lists and Libraries</w:t>
      </w:r>
      <w:r>
        <w:t xml:space="preserve"> hyperlink in the </w:t>
      </w:r>
      <w:r w:rsidR="0039297C">
        <w:t>Site Objects</w:t>
      </w:r>
      <w:r w:rsidR="0039297C" w:rsidRPr="00335800">
        <w:t xml:space="preserve"> pane</w:t>
      </w:r>
      <w:r>
        <w:t xml:space="preserve"> to open the </w:t>
      </w:r>
      <w:r w:rsidRPr="00E36D2F">
        <w:rPr>
          <w:b/>
        </w:rPr>
        <w:t>List and Libraries Gallery</w:t>
      </w:r>
      <w:r>
        <w:t xml:space="preserve"> containing all the available templates. </w:t>
      </w:r>
    </w:p>
    <w:p w:rsidR="00E36D2F" w:rsidRDefault="004B01B2" w:rsidP="00B134CE">
      <w:pPr>
        <w:pStyle w:val="LabStepNumbered"/>
        <w:numPr>
          <w:ilvl w:val="0"/>
          <w:numId w:val="13"/>
        </w:numPr>
      </w:pPr>
      <w:r>
        <w:t xml:space="preserve">With </w:t>
      </w:r>
      <w:r w:rsidRPr="004B01B2">
        <w:rPr>
          <w:b/>
        </w:rPr>
        <w:t>SharePoint Designer 2010</w:t>
      </w:r>
      <w:r>
        <w:t xml:space="preserve"> it is easy to detect which style is applied where on the page by using the </w:t>
      </w:r>
      <w:r w:rsidRPr="004B01B2">
        <w:rPr>
          <w:b/>
        </w:rPr>
        <w:t>Skewer Click</w:t>
      </w:r>
      <w:r>
        <w:t xml:space="preserve"> button, located in the </w:t>
      </w:r>
      <w:r w:rsidRPr="004B01B2">
        <w:rPr>
          <w:b/>
        </w:rPr>
        <w:t>Edit</w:t>
      </w:r>
      <w:r>
        <w:rPr>
          <w:b/>
        </w:rPr>
        <w:t>ing</w:t>
      </w:r>
      <w:r>
        <w:t xml:space="preserve"> group of the ribbon</w:t>
      </w:r>
      <w:r w:rsidR="00CD31A8">
        <w:t xml:space="preserve"> on the </w:t>
      </w:r>
      <w:r w:rsidR="00CD31A8" w:rsidRPr="00CD31A8">
        <w:rPr>
          <w:b/>
        </w:rPr>
        <w:t>Home</w:t>
      </w:r>
      <w:r w:rsidR="00CD31A8">
        <w:t xml:space="preserve"> tab</w:t>
      </w:r>
      <w:r>
        <w:t>.</w:t>
      </w:r>
    </w:p>
    <w:p w:rsidR="004B01B2" w:rsidRDefault="004B01B2" w:rsidP="00335800">
      <w:pPr>
        <w:pStyle w:val="LabStepLevel2Numbered"/>
        <w:numPr>
          <w:ilvl w:val="0"/>
          <w:numId w:val="64"/>
        </w:numPr>
      </w:pPr>
      <w:r>
        <w:t xml:space="preserve">Click the </w:t>
      </w:r>
      <w:r w:rsidRPr="00D87AD8">
        <w:rPr>
          <w:b/>
        </w:rPr>
        <w:t>Master Pages</w:t>
      </w:r>
      <w:r>
        <w:t xml:space="preserve"> gallery in the </w:t>
      </w:r>
      <w:r w:rsidR="0039297C">
        <w:t>Site Objects pane</w:t>
      </w:r>
      <w:r>
        <w:t>.</w:t>
      </w:r>
    </w:p>
    <w:p w:rsidR="004B01B2" w:rsidRDefault="004B01B2" w:rsidP="00335800">
      <w:pPr>
        <w:pStyle w:val="LabStepLevel2Numbered"/>
        <w:numPr>
          <w:ilvl w:val="0"/>
          <w:numId w:val="64"/>
        </w:numPr>
      </w:pPr>
      <w:r>
        <w:t xml:space="preserve">Open the </w:t>
      </w:r>
      <w:r w:rsidRPr="00335800">
        <w:rPr>
          <w:rStyle w:val="InlindeCode"/>
        </w:rPr>
        <w:t>v4.master</w:t>
      </w:r>
      <w:r>
        <w:t>.</w:t>
      </w:r>
    </w:p>
    <w:p w:rsidR="00CD31A8" w:rsidRDefault="004B01B2" w:rsidP="00335800">
      <w:pPr>
        <w:pStyle w:val="LabStepLevel2Numbered"/>
        <w:numPr>
          <w:ilvl w:val="0"/>
          <w:numId w:val="64"/>
        </w:numPr>
      </w:pPr>
      <w:r>
        <w:t xml:space="preserve">This brings you to a page where you can view and manage settings for the master page. Click the </w:t>
      </w:r>
      <w:r w:rsidRPr="00D87AD8">
        <w:rPr>
          <w:b/>
        </w:rPr>
        <w:t>Edit file</w:t>
      </w:r>
      <w:r>
        <w:t xml:space="preserve"> hyperlink</w:t>
      </w:r>
      <w:r w:rsidR="0039297C">
        <w:t xml:space="preserve"> in the Customizations section</w:t>
      </w:r>
      <w:r>
        <w:t>.</w:t>
      </w:r>
    </w:p>
    <w:p w:rsidR="004B01B2" w:rsidRDefault="004B01B2" w:rsidP="00335800">
      <w:pPr>
        <w:pStyle w:val="LabStepLevel2Numbered"/>
        <w:numPr>
          <w:ilvl w:val="0"/>
          <w:numId w:val="64"/>
        </w:numPr>
      </w:pPr>
      <w:r>
        <w:t xml:space="preserve">Click the </w:t>
      </w:r>
      <w:r w:rsidRPr="00D87AD8">
        <w:rPr>
          <w:b/>
        </w:rPr>
        <w:t>Skewer Click</w:t>
      </w:r>
      <w:r>
        <w:t xml:space="preserve"> button in the </w:t>
      </w:r>
      <w:r w:rsidRPr="00D87AD8">
        <w:rPr>
          <w:b/>
        </w:rPr>
        <w:t>Editing</w:t>
      </w:r>
      <w:r>
        <w:t xml:space="preserve"> group.</w:t>
      </w:r>
    </w:p>
    <w:p w:rsidR="004B01B2" w:rsidRDefault="004B01B2" w:rsidP="00335800">
      <w:pPr>
        <w:pStyle w:val="LabStepScreenshotLevel2"/>
      </w:pPr>
      <w:r w:rsidRPr="00335800">
        <w:rPr>
          <w:rStyle w:val="LabStepScreenshotFrame"/>
        </w:rPr>
        <w:drawing>
          <wp:inline distT="0" distB="0" distL="0" distR="0" wp14:anchorId="1BFC979D" wp14:editId="445110A4">
            <wp:extent cx="4740166" cy="545383"/>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0770" cy="545452"/>
                    </a:xfrm>
                    <a:prstGeom prst="rect">
                      <a:avLst/>
                    </a:prstGeom>
                    <a:noFill/>
                    <a:ln>
                      <a:noFill/>
                    </a:ln>
                  </pic:spPr>
                </pic:pic>
              </a:graphicData>
            </a:graphic>
          </wp:inline>
        </w:drawing>
      </w:r>
    </w:p>
    <w:p w:rsidR="004B01B2" w:rsidRDefault="004B01B2" w:rsidP="00335800">
      <w:pPr>
        <w:pStyle w:val="LabStepLevel2Numbered"/>
      </w:pPr>
      <w:r>
        <w:t xml:space="preserve">Hover over any part of the master page, click once and look at the styles that appear.  </w:t>
      </w:r>
    </w:p>
    <w:p w:rsidR="004B01B2" w:rsidRDefault="004B01B2" w:rsidP="00335800">
      <w:pPr>
        <w:pStyle w:val="LabStepScreenshotLevel2"/>
      </w:pPr>
      <w:r w:rsidRPr="00335800">
        <w:rPr>
          <w:rStyle w:val="LabStepScreenshotFrame"/>
        </w:rPr>
        <w:drawing>
          <wp:inline distT="0" distB="0" distL="0" distR="0" wp14:anchorId="74F83CAA" wp14:editId="723C44D5">
            <wp:extent cx="3815255" cy="17419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4947" cy="1741854"/>
                    </a:xfrm>
                    <a:prstGeom prst="rect">
                      <a:avLst/>
                    </a:prstGeom>
                    <a:noFill/>
                    <a:ln>
                      <a:noFill/>
                    </a:ln>
                  </pic:spPr>
                </pic:pic>
              </a:graphicData>
            </a:graphic>
          </wp:inline>
        </w:drawing>
      </w:r>
    </w:p>
    <w:p w:rsidR="004B01B2" w:rsidRDefault="00CD31A8" w:rsidP="00335800">
      <w:pPr>
        <w:pStyle w:val="LabStepLevel2Numbered"/>
      </w:pPr>
      <w:r w:rsidRPr="00CD31A8">
        <w:t>Once the page is "skewered", you get a pop up list of all the tag layers at that point. Hovering over the different tags with the CSS Properties task pane open shows you what properties are applied in each tag.</w:t>
      </w:r>
      <w:r>
        <w:t xml:space="preserve"> Click the </w:t>
      </w:r>
      <w:r w:rsidRPr="00CD31A8">
        <w:rPr>
          <w:b/>
        </w:rPr>
        <w:t>View</w:t>
      </w:r>
      <w:r>
        <w:t xml:space="preserve"> tab, and choose </w:t>
      </w:r>
      <w:r w:rsidRPr="00CD31A8">
        <w:rPr>
          <w:b/>
        </w:rPr>
        <w:t>CSS Properties</w:t>
      </w:r>
      <w:r>
        <w:t xml:space="preserve"> from the </w:t>
      </w:r>
      <w:r w:rsidRPr="00CD31A8">
        <w:rPr>
          <w:b/>
        </w:rPr>
        <w:t>Task Panes</w:t>
      </w:r>
      <w:r>
        <w:t xml:space="preserve"> list.</w:t>
      </w:r>
    </w:p>
    <w:p w:rsidR="00CD31A8" w:rsidRDefault="00CD31A8" w:rsidP="00335800">
      <w:pPr>
        <w:pStyle w:val="LabStepScreenshotLevel2"/>
      </w:pPr>
      <w:r w:rsidRPr="00335800">
        <w:rPr>
          <w:rStyle w:val="LabStepScreenshotFrame"/>
        </w:rPr>
        <w:drawing>
          <wp:inline distT="0" distB="0" distL="0" distR="0" wp14:anchorId="0D29A1FB" wp14:editId="1137E4BE">
            <wp:extent cx="3804745" cy="3091736"/>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07656" cy="3094101"/>
                    </a:xfrm>
                    <a:prstGeom prst="rect">
                      <a:avLst/>
                    </a:prstGeom>
                    <a:noFill/>
                    <a:ln>
                      <a:noFill/>
                    </a:ln>
                  </pic:spPr>
                </pic:pic>
              </a:graphicData>
            </a:graphic>
          </wp:inline>
        </w:drawing>
      </w:r>
    </w:p>
    <w:p w:rsidR="00CD31A8" w:rsidRDefault="00CD31A8" w:rsidP="00335800">
      <w:pPr>
        <w:pStyle w:val="LabStepLevel2Numbered"/>
      </w:pPr>
      <w:r>
        <w:t xml:space="preserve">Return to the Home tab. again, click the </w:t>
      </w:r>
      <w:r w:rsidRPr="004B01B2">
        <w:rPr>
          <w:b/>
        </w:rPr>
        <w:t>Skewer Click</w:t>
      </w:r>
      <w:r>
        <w:t xml:space="preserve"> button in the </w:t>
      </w:r>
      <w:r w:rsidRPr="004B01B2">
        <w:rPr>
          <w:b/>
        </w:rPr>
        <w:t>Editing</w:t>
      </w:r>
      <w:r>
        <w:t xml:space="preserve"> group and then click the dark blue header. </w:t>
      </w:r>
    </w:p>
    <w:p w:rsidR="00CD31A8" w:rsidRDefault="00CD31A8" w:rsidP="00335800">
      <w:pPr>
        <w:pStyle w:val="LabStepScreenshotLevel2"/>
      </w:pPr>
      <w:r w:rsidRPr="00335800">
        <w:rPr>
          <w:rStyle w:val="LabStepScreenshotFrame"/>
        </w:rPr>
        <w:drawing>
          <wp:inline distT="0" distB="0" distL="0" distR="0" wp14:anchorId="284EF63C" wp14:editId="784931E3">
            <wp:extent cx="3804745" cy="2107826"/>
            <wp:effectExtent l="0" t="0" r="571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1365" cy="2117034"/>
                    </a:xfrm>
                    <a:prstGeom prst="rect">
                      <a:avLst/>
                    </a:prstGeom>
                    <a:noFill/>
                    <a:ln>
                      <a:noFill/>
                    </a:ln>
                  </pic:spPr>
                </pic:pic>
              </a:graphicData>
            </a:graphic>
          </wp:inline>
        </w:drawing>
      </w:r>
    </w:p>
    <w:p w:rsidR="00CD31A8" w:rsidRDefault="00CD31A8" w:rsidP="00335800">
      <w:pPr>
        <w:pStyle w:val="LabStepLevel2Numbered"/>
      </w:pPr>
      <w:r>
        <w:t xml:space="preserve">A list of styles appears in a popup. Hover over the different styles listed and see how the CSS properties change. When you come to the </w:t>
      </w:r>
      <w:r w:rsidRPr="00335800">
        <w:rPr>
          <w:rStyle w:val="InlindeCode"/>
        </w:rPr>
        <w:t>div#s4-ribbonrow.s4-pr</w:t>
      </w:r>
      <w:r>
        <w:t xml:space="preserve"> style you will see that </w:t>
      </w:r>
      <w:r w:rsidRPr="00CD31A8">
        <w:t xml:space="preserve">header is made up of a solid color with a transparent gradient rendered on top. </w:t>
      </w:r>
    </w:p>
    <w:p w:rsidR="004B01B2" w:rsidRDefault="002911AB" w:rsidP="00B134CE">
      <w:pPr>
        <w:pStyle w:val="LabStepNumbered"/>
        <w:numPr>
          <w:ilvl w:val="0"/>
          <w:numId w:val="13"/>
        </w:numPr>
      </w:pPr>
      <w:r>
        <w:t xml:space="preserve">Return to the </w:t>
      </w:r>
      <w:r w:rsidRPr="002911AB">
        <w:rPr>
          <w:b/>
        </w:rPr>
        <w:t>Site Settings</w:t>
      </w:r>
      <w:r>
        <w:t xml:space="preserve"> page. From within this p</w:t>
      </w:r>
      <w:r w:rsidRPr="00EB6C3C">
        <w:t>age</w:t>
      </w:r>
      <w:r>
        <w:t xml:space="preserve"> you can also manage permissions. </w:t>
      </w:r>
    </w:p>
    <w:p w:rsidR="002911AB" w:rsidRDefault="002911AB" w:rsidP="00335800">
      <w:pPr>
        <w:pStyle w:val="LabStepLevel2Numbered"/>
        <w:numPr>
          <w:ilvl w:val="0"/>
          <w:numId w:val="65"/>
        </w:numPr>
      </w:pPr>
      <w:r>
        <w:t xml:space="preserve">Click the </w:t>
      </w:r>
      <w:r w:rsidRPr="00D87AD8">
        <w:rPr>
          <w:b/>
        </w:rPr>
        <w:t>Wingtip Sales Site Members</w:t>
      </w:r>
      <w:r>
        <w:t>. A dialog will open, telling you which permissions are assigned at this group.</w:t>
      </w:r>
    </w:p>
    <w:p w:rsidR="002911AB" w:rsidRDefault="002911AB" w:rsidP="00335800">
      <w:pPr>
        <w:pStyle w:val="LabStepLevel2Numbered"/>
        <w:numPr>
          <w:ilvl w:val="0"/>
          <w:numId w:val="65"/>
        </w:numPr>
      </w:pPr>
      <w:r w:rsidRPr="00335800">
        <w:rPr>
          <w:b/>
        </w:rPr>
        <w:t>Close</w:t>
      </w:r>
      <w:r>
        <w:t xml:space="preserve"> the dialog.</w:t>
      </w:r>
    </w:p>
    <w:p w:rsidR="00C57423" w:rsidRDefault="00C57423" w:rsidP="00335800">
      <w:pPr>
        <w:pStyle w:val="LabStepLevel2Numbered"/>
        <w:numPr>
          <w:ilvl w:val="0"/>
          <w:numId w:val="65"/>
        </w:numPr>
      </w:pPr>
      <w:r>
        <w:t>Take a closer look at the different possibilities. Using the left button in the Permissions ribbon allows you to add new groups and users.</w:t>
      </w:r>
    </w:p>
    <w:p w:rsidR="00C57423" w:rsidRDefault="00C57423" w:rsidP="00335800">
      <w:pPr>
        <w:pStyle w:val="LabStepScreenshotLevel2"/>
      </w:pPr>
      <w:r w:rsidRPr="00335800">
        <w:rPr>
          <w:rStyle w:val="LabStepScreenshotFrame"/>
        </w:rPr>
        <w:drawing>
          <wp:inline distT="0" distB="0" distL="0" distR="0" wp14:anchorId="2B0BC65B" wp14:editId="7DC55251">
            <wp:extent cx="3815255" cy="18366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26280" cy="1841950"/>
                    </a:xfrm>
                    <a:prstGeom prst="rect">
                      <a:avLst/>
                    </a:prstGeom>
                    <a:noFill/>
                    <a:ln>
                      <a:noFill/>
                    </a:ln>
                  </pic:spPr>
                </pic:pic>
              </a:graphicData>
            </a:graphic>
          </wp:inline>
        </w:drawing>
      </w:r>
    </w:p>
    <w:p w:rsidR="002911AB" w:rsidRDefault="002911AB" w:rsidP="00335800">
      <w:pPr>
        <w:pStyle w:val="LabStepLevel2Numbered"/>
      </w:pPr>
      <w:r>
        <w:t xml:space="preserve">Click the </w:t>
      </w:r>
      <w:r w:rsidR="00C57423" w:rsidRPr="00C57423">
        <w:rPr>
          <w:b/>
        </w:rPr>
        <w:t>New</w:t>
      </w:r>
      <w:r w:rsidR="00C57423">
        <w:t xml:space="preserve"> button in the </w:t>
      </w:r>
      <w:r w:rsidR="00C57423" w:rsidRPr="00C57423">
        <w:rPr>
          <w:b/>
        </w:rPr>
        <w:t>Permissions</w:t>
      </w:r>
      <w:r w:rsidR="00C57423">
        <w:t xml:space="preserve"> section.</w:t>
      </w:r>
    </w:p>
    <w:p w:rsidR="00C57423" w:rsidRDefault="00C57423" w:rsidP="00335800">
      <w:pPr>
        <w:pStyle w:val="LabStepLevel2Numbered"/>
      </w:pPr>
      <w:r>
        <w:t xml:space="preserve">Add Teds account as a new user and choose to add it to the </w:t>
      </w:r>
      <w:r w:rsidRPr="00C57423">
        <w:rPr>
          <w:b/>
        </w:rPr>
        <w:t>Wingtip Sales Site Members</w:t>
      </w:r>
      <w:r>
        <w:t xml:space="preserve"> group.</w:t>
      </w:r>
    </w:p>
    <w:p w:rsidR="00C57423" w:rsidRDefault="00C57423" w:rsidP="00335800">
      <w:pPr>
        <w:pStyle w:val="LabStepScreenshotLevel2"/>
      </w:pPr>
      <w:r w:rsidRPr="00335800">
        <w:rPr>
          <w:rStyle w:val="LabStepScreenshotFrame"/>
        </w:rPr>
        <w:drawing>
          <wp:inline distT="0" distB="0" distL="0" distR="0" wp14:anchorId="15F3F5A6" wp14:editId="4B239D52">
            <wp:extent cx="3815255" cy="26333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5154" cy="2633321"/>
                    </a:xfrm>
                    <a:prstGeom prst="rect">
                      <a:avLst/>
                    </a:prstGeom>
                    <a:noFill/>
                    <a:ln>
                      <a:noFill/>
                    </a:ln>
                  </pic:spPr>
                </pic:pic>
              </a:graphicData>
            </a:graphic>
          </wp:inline>
        </w:drawing>
      </w:r>
    </w:p>
    <w:p w:rsidR="00C57423" w:rsidRDefault="00C57423" w:rsidP="00335800">
      <w:pPr>
        <w:pStyle w:val="LabStepLevel2Numbered"/>
      </w:pPr>
      <w:r>
        <w:t xml:space="preserve">Click the </w:t>
      </w:r>
      <w:r w:rsidRPr="00C57423">
        <w:rPr>
          <w:b/>
        </w:rPr>
        <w:t>OK</w:t>
      </w:r>
      <w:r>
        <w:t xml:space="preserve"> button. You will get a message box specifying that the user has been added successfully to the group. Click </w:t>
      </w:r>
      <w:r w:rsidRPr="00C57423">
        <w:rPr>
          <w:b/>
        </w:rPr>
        <w:t>Yes</w:t>
      </w:r>
      <w:r>
        <w:t xml:space="preserve"> to view the membership of this group.</w:t>
      </w:r>
    </w:p>
    <w:p w:rsidR="00C57423" w:rsidRDefault="00C57423" w:rsidP="00335800">
      <w:pPr>
        <w:pStyle w:val="LabStepLevel2Numbered"/>
      </w:pPr>
      <w:r>
        <w:t xml:space="preserve">This brings you to the </w:t>
      </w:r>
      <w:r w:rsidRPr="00DF499C">
        <w:rPr>
          <w:b/>
        </w:rPr>
        <w:t>Site Groups</w:t>
      </w:r>
      <w:r>
        <w:t xml:space="preserve"> page from where you can manage the different site groups, their properties, permissions and users.</w:t>
      </w:r>
      <w:r w:rsidR="00DF499C">
        <w:t xml:space="preserve"> The page even comes with a special </w:t>
      </w:r>
      <w:r w:rsidR="00DF499C" w:rsidRPr="00DF499C">
        <w:rPr>
          <w:b/>
        </w:rPr>
        <w:t>Group</w:t>
      </w:r>
      <w:r w:rsidR="00DF499C">
        <w:t xml:space="preserve"> ribbon.</w:t>
      </w:r>
    </w:p>
    <w:p w:rsidR="00DF499C" w:rsidRDefault="00DF499C" w:rsidP="00335800">
      <w:pPr>
        <w:pStyle w:val="LabStepScreenshotLevel2"/>
      </w:pPr>
      <w:r w:rsidRPr="00335800">
        <w:rPr>
          <w:rStyle w:val="LabStepScreenshotFrame"/>
        </w:rPr>
        <w:drawing>
          <wp:inline distT="0" distB="0" distL="0" distR="0" wp14:anchorId="30573F96" wp14:editId="1E2F2D71">
            <wp:extent cx="4267200" cy="2605401"/>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66942" cy="2605244"/>
                    </a:xfrm>
                    <a:prstGeom prst="rect">
                      <a:avLst/>
                    </a:prstGeom>
                    <a:noFill/>
                    <a:ln>
                      <a:noFill/>
                    </a:ln>
                  </pic:spPr>
                </pic:pic>
              </a:graphicData>
            </a:graphic>
          </wp:inline>
        </w:drawing>
      </w:r>
    </w:p>
    <w:p w:rsidR="00C57423" w:rsidRDefault="00DF499C" w:rsidP="00335800">
      <w:pPr>
        <w:pStyle w:val="LabStepLevel2Numbered"/>
      </w:pPr>
      <w:r>
        <w:t xml:space="preserve">Return to the </w:t>
      </w:r>
      <w:r w:rsidRPr="00DF499C">
        <w:rPr>
          <w:b/>
        </w:rPr>
        <w:t>Site Settings</w:t>
      </w:r>
      <w:r>
        <w:t xml:space="preserve"> page using the breadcrumb.</w:t>
      </w:r>
    </w:p>
    <w:p w:rsidR="00DF499C" w:rsidRDefault="00DF499C" w:rsidP="00335800">
      <w:pPr>
        <w:pStyle w:val="LabStepScreenshotLevel2"/>
      </w:pPr>
      <w:r w:rsidRPr="00335800">
        <w:rPr>
          <w:rStyle w:val="LabStepScreenshotFrame"/>
        </w:rPr>
        <w:drawing>
          <wp:inline distT="0" distB="0" distL="0" distR="0" wp14:anchorId="12EF1AA0" wp14:editId="79DD260B">
            <wp:extent cx="4267200" cy="317120"/>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66137" cy="317041"/>
                    </a:xfrm>
                    <a:prstGeom prst="rect">
                      <a:avLst/>
                    </a:prstGeom>
                    <a:noFill/>
                    <a:ln>
                      <a:noFill/>
                    </a:ln>
                  </pic:spPr>
                </pic:pic>
              </a:graphicData>
            </a:graphic>
          </wp:inline>
        </w:drawing>
      </w:r>
    </w:p>
    <w:p w:rsidR="00F3254F" w:rsidRDefault="00F3254F" w:rsidP="00DD24BB">
      <w:pPr>
        <w:pStyle w:val="Heading3"/>
      </w:pPr>
      <w:r>
        <w:t xml:space="preserve">Exercise 9: Limiting the use of SharePoint Designer 2010 </w:t>
      </w:r>
    </w:p>
    <w:p w:rsidR="00F3254F" w:rsidRDefault="00F3254F" w:rsidP="00F3254F">
      <w:pPr>
        <w:pStyle w:val="LabExerciseText"/>
      </w:pPr>
      <w:r>
        <w:t xml:space="preserve">SharePoint Designer 2010 is a </w:t>
      </w:r>
      <w:r w:rsidR="00325336">
        <w:t>tool that easily can be used by power users to perform quick customizations to a SharePoint site</w:t>
      </w:r>
      <w:r>
        <w:t>.</w:t>
      </w:r>
      <w:r w:rsidR="00325336">
        <w:t xml:space="preserve"> Although it seems attractive to allow these customizations done by a power user</w:t>
      </w:r>
      <w:r w:rsidR="00804020">
        <w:t>, it can also be very dangerous</w:t>
      </w:r>
      <w:r w:rsidR="00325336">
        <w:t xml:space="preserve"> because an inexperienced SharePoint Designer user can bring down a whole site with a careless edit. </w:t>
      </w:r>
    </w:p>
    <w:p w:rsidR="00804020" w:rsidRDefault="00804020" w:rsidP="00F3254F">
      <w:pPr>
        <w:pStyle w:val="LabStepNumbered"/>
        <w:numPr>
          <w:ilvl w:val="0"/>
          <w:numId w:val="30"/>
        </w:numPr>
      </w:pPr>
      <w:r>
        <w:t>In a first step we are going to make a change to the master page to bring the whole sales site down.</w:t>
      </w:r>
    </w:p>
    <w:p w:rsidR="00F3254F" w:rsidRDefault="00804020" w:rsidP="00335800">
      <w:pPr>
        <w:pStyle w:val="LabStepLevel2Numbered"/>
        <w:numPr>
          <w:ilvl w:val="0"/>
          <w:numId w:val="66"/>
        </w:numPr>
      </w:pPr>
      <w:r>
        <w:t>O</w:t>
      </w:r>
      <w:r w:rsidR="00F3254F">
        <w:t xml:space="preserve">pen </w:t>
      </w:r>
      <w:r w:rsidR="00F3254F" w:rsidRPr="00B134CE">
        <w:t>SharePoint Designer 2010</w:t>
      </w:r>
      <w:r w:rsidR="00F3254F">
        <w:t xml:space="preserve">, which you can find in </w:t>
      </w:r>
      <w:r w:rsidR="00F3254F" w:rsidRPr="00335800">
        <w:rPr>
          <w:b/>
        </w:rPr>
        <w:t>Start</w:t>
      </w:r>
      <w:r w:rsidR="00410678" w:rsidRPr="00335800">
        <w:rPr>
          <w:b/>
        </w:rPr>
        <w:t xml:space="preserve"> </w:t>
      </w:r>
      <w:r w:rsidR="007934C0">
        <w:rPr>
          <w:b/>
        </w:rPr>
        <w:t>»</w:t>
      </w:r>
      <w:r w:rsidR="00F3254F" w:rsidRPr="00335800">
        <w:rPr>
          <w:b/>
        </w:rPr>
        <w:t xml:space="preserve"> SharePoint </w:t>
      </w:r>
      <w:r w:rsidR="007934C0">
        <w:rPr>
          <w:b/>
        </w:rPr>
        <w:t>»</w:t>
      </w:r>
      <w:r w:rsidR="00F3254F" w:rsidRPr="00335800">
        <w:rPr>
          <w:b/>
        </w:rPr>
        <w:t xml:space="preserve"> SharePoint Designer 2010</w:t>
      </w:r>
      <w:r w:rsidR="00F3254F" w:rsidRPr="001D7B2C">
        <w:t>.</w:t>
      </w:r>
    </w:p>
    <w:p w:rsidR="00804020" w:rsidRDefault="00804020" w:rsidP="00335800">
      <w:pPr>
        <w:pStyle w:val="LabStepLevel2Numbered"/>
      </w:pPr>
      <w:r>
        <w:t xml:space="preserve">Open the </w:t>
      </w:r>
      <w:r w:rsidRPr="00804020">
        <w:rPr>
          <w:b/>
        </w:rPr>
        <w:t>Sales</w:t>
      </w:r>
      <w:r>
        <w:t xml:space="preserve"> </w:t>
      </w:r>
      <w:r w:rsidR="0012383F">
        <w:t xml:space="preserve">team </w:t>
      </w:r>
      <w:r>
        <w:t xml:space="preserve">site at </w:t>
      </w:r>
      <w:r w:rsidR="007934C0" w:rsidRPr="00335800">
        <w:rPr>
          <w:rStyle w:val="InlindeCode"/>
        </w:rPr>
        <w:t>http://intranet.wingtip.com/sites/sales</w:t>
      </w:r>
      <w:r>
        <w:t>.</w:t>
      </w:r>
    </w:p>
    <w:p w:rsidR="00804020" w:rsidRDefault="00804020" w:rsidP="00335800">
      <w:pPr>
        <w:pStyle w:val="LabStepLevel2Numbered"/>
      </w:pPr>
      <w:r>
        <w:t xml:space="preserve">Select the </w:t>
      </w:r>
      <w:r w:rsidRPr="00804020">
        <w:rPr>
          <w:b/>
        </w:rPr>
        <w:t>Master Pages</w:t>
      </w:r>
      <w:r>
        <w:t xml:space="preserve"> gallery on the </w:t>
      </w:r>
      <w:r w:rsidR="00410678">
        <w:t>Site Objects pane</w:t>
      </w:r>
      <w:r>
        <w:t>.</w:t>
      </w:r>
    </w:p>
    <w:p w:rsidR="00804020" w:rsidRDefault="00410678" w:rsidP="00335800">
      <w:pPr>
        <w:pStyle w:val="LabStepLevel2Numbered"/>
      </w:pPr>
      <w:r>
        <w:t>Right-mouse click</w:t>
      </w:r>
      <w:r w:rsidR="00804020">
        <w:t xml:space="preserve"> the </w:t>
      </w:r>
      <w:r w:rsidR="00804020" w:rsidRPr="00335800">
        <w:rPr>
          <w:rStyle w:val="InlindeCode"/>
        </w:rPr>
        <w:t>v4.master</w:t>
      </w:r>
      <w:r w:rsidR="00804020">
        <w:t xml:space="preserve"> master page </w:t>
      </w:r>
      <w:r>
        <w:t xml:space="preserve">and select </w:t>
      </w:r>
      <w:r>
        <w:rPr>
          <w:b/>
        </w:rPr>
        <w:t xml:space="preserve">Edit File in Advance Mode </w:t>
      </w:r>
      <w:r w:rsidR="00804020">
        <w:t>to open it in edit mode.</w:t>
      </w:r>
    </w:p>
    <w:p w:rsidR="00804020" w:rsidRDefault="00804020" w:rsidP="00335800">
      <w:pPr>
        <w:pStyle w:val="LabStepLevel2Numbered"/>
      </w:pPr>
      <w:r>
        <w:t xml:space="preserve">Click the </w:t>
      </w:r>
      <w:r w:rsidRPr="00804020">
        <w:rPr>
          <w:b/>
        </w:rPr>
        <w:t>Code View</w:t>
      </w:r>
      <w:r>
        <w:t xml:space="preserve"> button at the bottom of the page.</w:t>
      </w:r>
    </w:p>
    <w:p w:rsidR="00804020" w:rsidRDefault="00804020" w:rsidP="00335800">
      <w:pPr>
        <w:pStyle w:val="LabStepScreenshotLevel2"/>
      </w:pPr>
      <w:r w:rsidRPr="00335800">
        <w:rPr>
          <w:rStyle w:val="LabStepScreenshotFrame"/>
        </w:rPr>
        <w:drawing>
          <wp:inline distT="0" distB="0" distL="0" distR="0" wp14:anchorId="34095D7F" wp14:editId="6654A162">
            <wp:extent cx="3359888" cy="56293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59882" cy="562933"/>
                    </a:xfrm>
                    <a:prstGeom prst="rect">
                      <a:avLst/>
                    </a:prstGeom>
                    <a:noFill/>
                    <a:ln>
                      <a:noFill/>
                    </a:ln>
                  </pic:spPr>
                </pic:pic>
              </a:graphicData>
            </a:graphic>
          </wp:inline>
        </w:drawing>
      </w:r>
    </w:p>
    <w:p w:rsidR="00804020" w:rsidRDefault="00804020" w:rsidP="00335800">
      <w:pPr>
        <w:pStyle w:val="LabStepLevel2Numbered"/>
      </w:pPr>
      <w:r>
        <w:t xml:space="preserve">Locate the </w:t>
      </w:r>
      <w:r w:rsidRPr="00335800">
        <w:rPr>
          <w:rStyle w:val="InlindeCode"/>
        </w:rPr>
        <w:t>ScriptManager</w:t>
      </w:r>
      <w:r>
        <w:t xml:space="preserve"> control on line 38 and remove it from the master page</w:t>
      </w:r>
      <w:r w:rsidR="0012383F">
        <w:t xml:space="preserve"> by selecting the whole line and removing it</w:t>
      </w:r>
      <w:r>
        <w:t xml:space="preserve">. </w:t>
      </w:r>
    </w:p>
    <w:p w:rsidR="0012383F" w:rsidRDefault="0012383F" w:rsidP="00335800">
      <w:pPr>
        <w:pStyle w:val="LabStepLevel2Numbered"/>
      </w:pPr>
      <w:r>
        <w:t>Save your changes.</w:t>
      </w:r>
      <w:r w:rsidR="00410678">
        <w:t xml:space="preserve">  If you are prompted by a dialog stating changes made to the page will no longer be based on site definition, click </w:t>
      </w:r>
      <w:r w:rsidR="00410678" w:rsidRPr="00335800">
        <w:rPr>
          <w:b/>
        </w:rPr>
        <w:t>Yes</w:t>
      </w:r>
      <w:r w:rsidR="00410678">
        <w:t>.</w:t>
      </w:r>
    </w:p>
    <w:p w:rsidR="0012383F" w:rsidRDefault="0012383F" w:rsidP="00335800">
      <w:pPr>
        <w:pStyle w:val="LabStepLevel2Numbered"/>
      </w:pPr>
      <w:r>
        <w:t xml:space="preserve">Return to Internet Explorer and navigate to the </w:t>
      </w:r>
      <w:r w:rsidRPr="0012383F">
        <w:rPr>
          <w:b/>
        </w:rPr>
        <w:t>Sales</w:t>
      </w:r>
      <w:r>
        <w:t xml:space="preserve"> team site. Notice the unexpected error.</w:t>
      </w:r>
    </w:p>
    <w:p w:rsidR="0012383F" w:rsidRDefault="0012383F" w:rsidP="00335800">
      <w:pPr>
        <w:pStyle w:val="LabStepLevel2Numbered"/>
      </w:pPr>
      <w:r>
        <w:t xml:space="preserve">Return to </w:t>
      </w:r>
      <w:r w:rsidRPr="0012383F">
        <w:rPr>
          <w:b/>
        </w:rPr>
        <w:t>SharePoint Designer</w:t>
      </w:r>
      <w:r>
        <w:t xml:space="preserve">. You can restore the old version of the master page by right-clicking the </w:t>
      </w:r>
      <w:r w:rsidRPr="00335800">
        <w:rPr>
          <w:rStyle w:val="InlindeCode"/>
        </w:rPr>
        <w:t>v4.master</w:t>
      </w:r>
      <w:r>
        <w:t xml:space="preserve"> in the </w:t>
      </w:r>
      <w:r w:rsidRPr="0012383F">
        <w:rPr>
          <w:b/>
        </w:rPr>
        <w:t>Master Page</w:t>
      </w:r>
      <w:r>
        <w:t xml:space="preserve"> gallery and choosing </w:t>
      </w:r>
      <w:r w:rsidRPr="0012383F">
        <w:rPr>
          <w:b/>
        </w:rPr>
        <w:t>Reset to Site Definition</w:t>
      </w:r>
      <w:r>
        <w:t xml:space="preserve"> menu item.</w:t>
      </w:r>
    </w:p>
    <w:p w:rsidR="0012383F" w:rsidRDefault="0012383F" w:rsidP="00335800">
      <w:pPr>
        <w:pStyle w:val="LabStepScreenshotLevel2"/>
      </w:pPr>
      <w:r w:rsidRPr="00335800">
        <w:rPr>
          <w:rStyle w:val="LabStepScreenshotFrame"/>
        </w:rPr>
        <w:drawing>
          <wp:inline distT="0" distB="0" distL="0" distR="0" wp14:anchorId="57C01B0B" wp14:editId="7FDA6B28">
            <wp:extent cx="1584251" cy="24402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87617" cy="2445440"/>
                    </a:xfrm>
                    <a:prstGeom prst="rect">
                      <a:avLst/>
                    </a:prstGeom>
                    <a:noFill/>
                    <a:ln>
                      <a:noFill/>
                    </a:ln>
                  </pic:spPr>
                </pic:pic>
              </a:graphicData>
            </a:graphic>
          </wp:inline>
        </w:drawing>
      </w:r>
    </w:p>
    <w:p w:rsidR="0012383F" w:rsidRDefault="0012383F" w:rsidP="00335800">
      <w:pPr>
        <w:pStyle w:val="LabStepLevel2Numbered"/>
      </w:pPr>
      <w:r>
        <w:t xml:space="preserve">Click </w:t>
      </w:r>
      <w:r w:rsidRPr="0012383F">
        <w:rPr>
          <w:b/>
        </w:rPr>
        <w:t>Yes</w:t>
      </w:r>
      <w:r>
        <w:t xml:space="preserve"> when you get a message box.</w:t>
      </w:r>
    </w:p>
    <w:p w:rsidR="0012383F" w:rsidRDefault="0012383F" w:rsidP="00335800">
      <w:pPr>
        <w:pStyle w:val="LabStepLevel2Numbered"/>
      </w:pPr>
      <w:r>
        <w:t>Return to Internet Explorer and refresh the browser. You see your home page again.</w:t>
      </w:r>
    </w:p>
    <w:p w:rsidR="0012039C" w:rsidRDefault="0012039C" w:rsidP="00335800">
      <w:pPr>
        <w:pStyle w:val="LabStepLevel2Numbered"/>
      </w:pPr>
      <w:r w:rsidRPr="00335800">
        <w:rPr>
          <w:b/>
        </w:rPr>
        <w:t>Close</w:t>
      </w:r>
      <w:r>
        <w:t xml:space="preserve"> </w:t>
      </w:r>
      <w:r w:rsidRPr="0012039C">
        <w:t>SharePoint Designer</w:t>
      </w:r>
      <w:r>
        <w:t>.</w:t>
      </w:r>
    </w:p>
    <w:p w:rsidR="00804020" w:rsidRDefault="00804020" w:rsidP="00F3254F">
      <w:pPr>
        <w:pStyle w:val="LabStepNumbered"/>
        <w:numPr>
          <w:ilvl w:val="0"/>
          <w:numId w:val="30"/>
        </w:numPr>
      </w:pPr>
      <w:r>
        <w:t>You can restrict access the SharePoint Designer</w:t>
      </w:r>
      <w:r w:rsidR="00175A64">
        <w:t xml:space="preserve"> at site collection level.</w:t>
      </w:r>
    </w:p>
    <w:p w:rsidR="0012383F" w:rsidRDefault="002703D3" w:rsidP="00335800">
      <w:pPr>
        <w:pStyle w:val="LabStepLevel2Numbered"/>
        <w:numPr>
          <w:ilvl w:val="0"/>
          <w:numId w:val="67"/>
        </w:numPr>
      </w:pPr>
      <w:r>
        <w:t>In Internet Explorer, n</w:t>
      </w:r>
      <w:r w:rsidR="0012383F">
        <w:t xml:space="preserve">avigate to the </w:t>
      </w:r>
      <w:r w:rsidR="0012383F" w:rsidRPr="00D87AD8">
        <w:rPr>
          <w:b/>
        </w:rPr>
        <w:t>Site Settings</w:t>
      </w:r>
      <w:r w:rsidR="0012383F">
        <w:t xml:space="preserve"> page of the Sales team site.</w:t>
      </w:r>
    </w:p>
    <w:p w:rsidR="0012383F" w:rsidRDefault="0012383F" w:rsidP="00335800">
      <w:pPr>
        <w:pStyle w:val="LabStepScreenshotLevel2"/>
      </w:pPr>
      <w:r w:rsidRPr="00335800">
        <w:rPr>
          <w:rStyle w:val="LabStepScreenshotFrame"/>
        </w:rPr>
        <w:drawing>
          <wp:inline distT="0" distB="0" distL="0" distR="0" wp14:anchorId="794DC887" wp14:editId="3812CB92">
            <wp:extent cx="1268952" cy="1520456"/>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69066" cy="1520593"/>
                    </a:xfrm>
                    <a:prstGeom prst="rect">
                      <a:avLst/>
                    </a:prstGeom>
                    <a:noFill/>
                    <a:ln>
                      <a:noFill/>
                    </a:ln>
                  </pic:spPr>
                </pic:pic>
              </a:graphicData>
            </a:graphic>
          </wp:inline>
        </w:drawing>
      </w:r>
    </w:p>
    <w:p w:rsidR="0012383F" w:rsidRDefault="0012383F" w:rsidP="00335800">
      <w:pPr>
        <w:pStyle w:val="LabStepLevel2Numbered"/>
      </w:pPr>
      <w:r>
        <w:t xml:space="preserve">Click the </w:t>
      </w:r>
      <w:r w:rsidRPr="00335800">
        <w:rPr>
          <w:b/>
        </w:rPr>
        <w:t xml:space="preserve">SharePoint Designer </w:t>
      </w:r>
      <w:r w:rsidR="002703D3" w:rsidRPr="00335800">
        <w:rPr>
          <w:b/>
        </w:rPr>
        <w:t>Settings</w:t>
      </w:r>
      <w:r w:rsidR="002703D3">
        <w:t xml:space="preserve"> </w:t>
      </w:r>
      <w:r>
        <w:t xml:space="preserve">hyperlink you find under the </w:t>
      </w:r>
      <w:r w:rsidRPr="0012383F">
        <w:t>Site Collection Administration</w:t>
      </w:r>
      <w:r>
        <w:t xml:space="preserve"> section.</w:t>
      </w:r>
    </w:p>
    <w:p w:rsidR="0012383F" w:rsidRDefault="0012383F" w:rsidP="00335800">
      <w:pPr>
        <w:pStyle w:val="LabStepLevel2Numbered"/>
      </w:pPr>
      <w:r>
        <w:t>You are presented with a page where you can define different levels of restrictions.</w:t>
      </w:r>
    </w:p>
    <w:p w:rsidR="00175A64" w:rsidRPr="00335800" w:rsidRDefault="00175A64" w:rsidP="00175A64">
      <w:pPr>
        <w:pStyle w:val="LabStepNumbered"/>
        <w:numPr>
          <w:ilvl w:val="2"/>
          <w:numId w:val="30"/>
        </w:numPr>
        <w:rPr>
          <w:sz w:val="16"/>
        </w:rPr>
      </w:pPr>
      <w:r w:rsidRPr="00335800">
        <w:rPr>
          <w:sz w:val="16"/>
        </w:rPr>
        <w:t xml:space="preserve">The option </w:t>
      </w:r>
      <w:r w:rsidRPr="00335800">
        <w:rPr>
          <w:b/>
          <w:sz w:val="16"/>
        </w:rPr>
        <w:t>Enable SharePoint Designer</w:t>
      </w:r>
      <w:r w:rsidRPr="00335800">
        <w:rPr>
          <w:sz w:val="16"/>
        </w:rPr>
        <w:t xml:space="preserve"> is enabled by default. You can choose to completely disable the use of it. Remember that is only applicable on this site collection.</w:t>
      </w:r>
      <w:r w:rsidR="0012039C" w:rsidRPr="00335800">
        <w:rPr>
          <w:sz w:val="16"/>
        </w:rPr>
        <w:t xml:space="preserve"> Uncheck this option.</w:t>
      </w:r>
    </w:p>
    <w:p w:rsidR="0012039C" w:rsidRPr="00335800" w:rsidRDefault="0012039C" w:rsidP="0012039C">
      <w:pPr>
        <w:pStyle w:val="LabStepNumbered"/>
        <w:numPr>
          <w:ilvl w:val="2"/>
          <w:numId w:val="30"/>
        </w:numPr>
        <w:rPr>
          <w:sz w:val="16"/>
        </w:rPr>
      </w:pPr>
      <w:r w:rsidRPr="00335800">
        <w:rPr>
          <w:sz w:val="16"/>
        </w:rPr>
        <w:t>You can also restrict the tasks that can be performed by certain users.</w:t>
      </w:r>
    </w:p>
    <w:p w:rsidR="00175A64" w:rsidRPr="00335800" w:rsidRDefault="00175A64" w:rsidP="00335800">
      <w:pPr>
        <w:pStyle w:val="LabStepScreenshotLevel2"/>
      </w:pPr>
      <w:r w:rsidRPr="00335800">
        <w:rPr>
          <w:rStyle w:val="LabStepScreenshotFrame"/>
        </w:rPr>
        <w:drawing>
          <wp:inline distT="0" distB="0" distL="0" distR="0" wp14:anchorId="44186280" wp14:editId="7687A6C2">
            <wp:extent cx="4082902" cy="19280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82902" cy="1928037"/>
                    </a:xfrm>
                    <a:prstGeom prst="rect">
                      <a:avLst/>
                    </a:prstGeom>
                    <a:noFill/>
                    <a:ln>
                      <a:noFill/>
                    </a:ln>
                  </pic:spPr>
                </pic:pic>
              </a:graphicData>
            </a:graphic>
          </wp:inline>
        </w:drawing>
      </w:r>
    </w:p>
    <w:p w:rsidR="00175A64" w:rsidRPr="00335800" w:rsidRDefault="0012039C" w:rsidP="0012039C">
      <w:pPr>
        <w:pStyle w:val="LabStepNumbered"/>
        <w:numPr>
          <w:ilvl w:val="2"/>
          <w:numId w:val="30"/>
        </w:numPr>
        <w:rPr>
          <w:sz w:val="16"/>
        </w:rPr>
      </w:pPr>
      <w:r w:rsidRPr="00335800">
        <w:rPr>
          <w:sz w:val="16"/>
        </w:rPr>
        <w:t xml:space="preserve">Click the </w:t>
      </w:r>
      <w:r w:rsidRPr="00335800">
        <w:rPr>
          <w:b/>
          <w:sz w:val="16"/>
        </w:rPr>
        <w:t>OK</w:t>
      </w:r>
      <w:r w:rsidRPr="00335800">
        <w:rPr>
          <w:sz w:val="16"/>
        </w:rPr>
        <w:t xml:space="preserve"> button to save your changes.</w:t>
      </w:r>
    </w:p>
    <w:p w:rsidR="000B65FB" w:rsidRDefault="0012039C" w:rsidP="00335800">
      <w:pPr>
        <w:pStyle w:val="LabStepLevel2Numbered"/>
      </w:pPr>
      <w:r>
        <w:t xml:space="preserve">As </w:t>
      </w:r>
      <w:r w:rsidRPr="00C56036">
        <w:rPr>
          <w:b/>
        </w:rPr>
        <w:t>Administrator</w:t>
      </w:r>
      <w:r>
        <w:t xml:space="preserve"> you still have the right to make changes in </w:t>
      </w:r>
      <w:r w:rsidRPr="00C56036">
        <w:rPr>
          <w:b/>
        </w:rPr>
        <w:t>SharePoint Designer</w:t>
      </w:r>
      <w:r>
        <w:t xml:space="preserve">. You should completely log off and log on again with </w:t>
      </w:r>
      <w:r w:rsidR="00765D65">
        <w:t>different</w:t>
      </w:r>
      <w:r>
        <w:t xml:space="preserve"> credentials</w:t>
      </w:r>
      <w:r w:rsidR="00C56036">
        <w:t>.</w:t>
      </w:r>
    </w:p>
    <w:p w:rsidR="0012383F" w:rsidRDefault="00175A64" w:rsidP="00F3254F">
      <w:pPr>
        <w:pStyle w:val="LabStepNumbered"/>
        <w:numPr>
          <w:ilvl w:val="0"/>
          <w:numId w:val="30"/>
        </w:numPr>
      </w:pPr>
      <w:r>
        <w:t xml:space="preserve">You can also define the same restrictions at web application level. </w:t>
      </w:r>
    </w:p>
    <w:p w:rsidR="0012039C" w:rsidRDefault="0012039C" w:rsidP="00335800">
      <w:pPr>
        <w:pStyle w:val="LabStepLevel2Numbered"/>
        <w:numPr>
          <w:ilvl w:val="0"/>
          <w:numId w:val="68"/>
        </w:numPr>
      </w:pPr>
      <w:r>
        <w:t xml:space="preserve">Open </w:t>
      </w:r>
      <w:r w:rsidRPr="00335800">
        <w:rPr>
          <w:b/>
        </w:rPr>
        <w:t>SharePoint Central Administration</w:t>
      </w:r>
      <w:r>
        <w:t>.</w:t>
      </w:r>
    </w:p>
    <w:p w:rsidR="00C56036" w:rsidRDefault="00C56036" w:rsidP="00335800">
      <w:pPr>
        <w:pStyle w:val="LabStepLevel2Numbered"/>
      </w:pPr>
      <w:r>
        <w:t xml:space="preserve">Navigate to </w:t>
      </w:r>
      <w:r w:rsidRPr="00335800">
        <w:rPr>
          <w:b/>
        </w:rPr>
        <w:t>General Application Settings</w:t>
      </w:r>
      <w:r>
        <w:t>.</w:t>
      </w:r>
    </w:p>
    <w:p w:rsidR="00C56036" w:rsidRDefault="00C56036" w:rsidP="00335800">
      <w:pPr>
        <w:pStyle w:val="LabStepLevel2Numbered"/>
      </w:pPr>
      <w:r>
        <w:t xml:space="preserve">Click the </w:t>
      </w:r>
      <w:r w:rsidRPr="00C56036">
        <w:rPr>
          <w:b/>
        </w:rPr>
        <w:t>Configure SharePoint Designer</w:t>
      </w:r>
      <w:r>
        <w:t xml:space="preserve"> </w:t>
      </w:r>
      <w:r w:rsidRPr="00335800">
        <w:rPr>
          <w:b/>
        </w:rPr>
        <w:t>settings</w:t>
      </w:r>
      <w:r>
        <w:t xml:space="preserve"> hyperlink</w:t>
      </w:r>
      <w:r w:rsidR="002703D3">
        <w:t xml:space="preserve"> under the </w:t>
      </w:r>
      <w:r w:rsidR="002703D3" w:rsidRPr="00335800">
        <w:rPr>
          <w:b/>
        </w:rPr>
        <w:t>SharePoint Designer</w:t>
      </w:r>
      <w:r w:rsidR="002703D3">
        <w:t xml:space="preserve"> section</w:t>
      </w:r>
      <w:r>
        <w:t>.</w:t>
      </w:r>
    </w:p>
    <w:p w:rsidR="00C56036" w:rsidRDefault="00C56036" w:rsidP="00335800">
      <w:pPr>
        <w:pStyle w:val="LabStepScreenshotLevel2"/>
      </w:pPr>
      <w:r w:rsidRPr="00335800">
        <w:rPr>
          <w:rStyle w:val="LabStepScreenshotFrame"/>
        </w:rPr>
        <w:drawing>
          <wp:inline distT="0" distB="0" distL="0" distR="0" wp14:anchorId="4D154DA6" wp14:editId="4550A5CE">
            <wp:extent cx="3774558" cy="282930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75973" cy="2830365"/>
                    </a:xfrm>
                    <a:prstGeom prst="rect">
                      <a:avLst/>
                    </a:prstGeom>
                    <a:noFill/>
                    <a:ln>
                      <a:noFill/>
                    </a:ln>
                  </pic:spPr>
                </pic:pic>
              </a:graphicData>
            </a:graphic>
          </wp:inline>
        </w:drawing>
      </w:r>
    </w:p>
    <w:p w:rsidR="00C56036" w:rsidRDefault="00C56036" w:rsidP="00335800">
      <w:pPr>
        <w:pStyle w:val="LabStepLevel2Numbered"/>
      </w:pPr>
      <w:r>
        <w:t xml:space="preserve">You will see a page where you can disable the use of </w:t>
      </w:r>
      <w:r w:rsidRPr="00C56036">
        <w:rPr>
          <w:b/>
        </w:rPr>
        <w:t>SharePoint Designer</w:t>
      </w:r>
      <w:r>
        <w:t xml:space="preserve"> at </w:t>
      </w:r>
      <w:r w:rsidRPr="00C56036">
        <w:rPr>
          <w:b/>
        </w:rPr>
        <w:t>Web Application</w:t>
      </w:r>
      <w:r>
        <w:t xml:space="preserve"> level, or configure limited use.</w:t>
      </w:r>
    </w:p>
    <w:p w:rsidR="00B134CE" w:rsidRPr="00B134CE" w:rsidRDefault="00B134CE" w:rsidP="00226496"/>
    <w:sectPr w:rsidR="00B134CE" w:rsidRPr="00B134CE" w:rsidSect="00327411">
      <w:headerReference w:type="default" r:id="rId68"/>
      <w:footerReference w:type="default" r:id="rId69"/>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5DB" w:rsidRDefault="005205DB" w:rsidP="002754DA">
      <w:pPr>
        <w:spacing w:before="0" w:after="0"/>
      </w:pPr>
      <w:r>
        <w:separator/>
      </w:r>
    </w:p>
    <w:p w:rsidR="005205DB" w:rsidRDefault="005205DB"/>
    <w:p w:rsidR="005205DB" w:rsidRDefault="005205DB"/>
    <w:p w:rsidR="005205DB" w:rsidRDefault="005205DB"/>
    <w:p w:rsidR="005205DB" w:rsidRDefault="005205DB"/>
    <w:p w:rsidR="005205DB" w:rsidRDefault="005205DB"/>
    <w:p w:rsidR="005205DB" w:rsidRDefault="005205DB"/>
  </w:endnote>
  <w:endnote w:type="continuationSeparator" w:id="0">
    <w:p w:rsidR="005205DB" w:rsidRDefault="005205DB" w:rsidP="002754DA">
      <w:pPr>
        <w:spacing w:before="0" w:after="0"/>
      </w:pPr>
      <w:r>
        <w:continuationSeparator/>
      </w:r>
    </w:p>
    <w:p w:rsidR="005205DB" w:rsidRDefault="005205DB"/>
    <w:p w:rsidR="005205DB" w:rsidRDefault="005205DB"/>
    <w:p w:rsidR="005205DB" w:rsidRDefault="005205DB"/>
    <w:p w:rsidR="005205DB" w:rsidRDefault="005205DB"/>
    <w:p w:rsidR="005205DB" w:rsidRDefault="005205DB"/>
    <w:p w:rsidR="005205DB" w:rsidRDefault="005205DB"/>
  </w:endnote>
  <w:endnote w:type="continuationNotice" w:id="1">
    <w:p w:rsidR="005205DB" w:rsidRDefault="005205D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7390A" w:rsidTr="00F7390A">
      <w:tc>
        <w:tcPr>
          <w:tcW w:w="4788" w:type="dxa"/>
        </w:tcPr>
        <w:p w:rsidR="00F7390A" w:rsidRDefault="001E7C39" w:rsidP="00616305">
          <w:pPr>
            <w:pStyle w:val="Footer"/>
          </w:pPr>
          <w:r w:rsidRPr="00F62F1C">
            <w:t>© 2011 Critical Path Training, LLC - All Rights Reserved</w:t>
          </w:r>
        </w:p>
      </w:tc>
      <w:tc>
        <w:tcPr>
          <w:tcW w:w="4788" w:type="dxa"/>
        </w:tcPr>
        <w:p w:rsidR="00F7390A" w:rsidRPr="00F7390A" w:rsidRDefault="001E7C39" w:rsidP="00F7390A">
          <w:pPr>
            <w:pStyle w:val="Footer"/>
            <w:jc w:val="right"/>
          </w:pPr>
          <w:r w:rsidRPr="00F7390A">
            <w:t>07-</w:t>
          </w:r>
          <w:r w:rsidRPr="00F7390A">
            <w:fldChar w:fldCharType="begin"/>
          </w:r>
          <w:r w:rsidRPr="00F7390A">
            <w:instrText xml:space="preserve"> PAGE   \* MERGEFORMAT </w:instrText>
          </w:r>
          <w:r w:rsidRPr="00F7390A">
            <w:fldChar w:fldCharType="separate"/>
          </w:r>
          <w:r w:rsidR="00327411">
            <w:rPr>
              <w:noProof/>
            </w:rPr>
            <w:t>2</w:t>
          </w:r>
          <w:r w:rsidRPr="00F7390A">
            <w:fldChar w:fldCharType="end"/>
          </w:r>
        </w:p>
      </w:tc>
    </w:tr>
  </w:tbl>
  <w:p w:rsidR="000C147A" w:rsidRPr="00F62F1C" w:rsidRDefault="00327411" w:rsidP="00F739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5DB" w:rsidRDefault="005205DB" w:rsidP="002754DA">
      <w:pPr>
        <w:spacing w:before="0" w:after="0"/>
      </w:pPr>
      <w:r>
        <w:separator/>
      </w:r>
    </w:p>
    <w:p w:rsidR="005205DB" w:rsidRDefault="005205DB"/>
    <w:p w:rsidR="005205DB" w:rsidRDefault="005205DB"/>
    <w:p w:rsidR="005205DB" w:rsidRDefault="005205DB"/>
    <w:p w:rsidR="005205DB" w:rsidRDefault="005205DB"/>
    <w:p w:rsidR="005205DB" w:rsidRDefault="005205DB"/>
    <w:p w:rsidR="005205DB" w:rsidRDefault="005205DB"/>
  </w:footnote>
  <w:footnote w:type="continuationSeparator" w:id="0">
    <w:p w:rsidR="005205DB" w:rsidRDefault="005205DB" w:rsidP="002754DA">
      <w:pPr>
        <w:spacing w:before="0" w:after="0"/>
      </w:pPr>
      <w:r>
        <w:continuationSeparator/>
      </w:r>
    </w:p>
    <w:p w:rsidR="005205DB" w:rsidRDefault="005205DB"/>
    <w:p w:rsidR="005205DB" w:rsidRDefault="005205DB"/>
    <w:p w:rsidR="005205DB" w:rsidRDefault="005205DB"/>
    <w:p w:rsidR="005205DB" w:rsidRDefault="005205DB"/>
    <w:p w:rsidR="005205DB" w:rsidRDefault="005205DB"/>
    <w:p w:rsidR="005205DB" w:rsidRDefault="005205DB"/>
  </w:footnote>
  <w:footnote w:type="continuationNotice" w:id="1">
    <w:p w:rsidR="005205DB" w:rsidRDefault="005205DB">
      <w:pPr>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7390A" w:rsidTr="00F7390A">
      <w:trPr>
        <w:trHeight w:val="180"/>
      </w:trPr>
      <w:tc>
        <w:tcPr>
          <w:tcW w:w="4788" w:type="dxa"/>
        </w:tcPr>
        <w:p w:rsidR="00F7390A" w:rsidRDefault="001E7C39" w:rsidP="00BA62F8">
          <w:pPr>
            <w:pStyle w:val="Header"/>
          </w:pPr>
          <w:r>
            <w:t>07 - Managing Site Collection Growth using a Governance Plan</w:t>
          </w:r>
        </w:p>
      </w:tc>
      <w:tc>
        <w:tcPr>
          <w:tcW w:w="4788" w:type="dxa"/>
        </w:tcPr>
        <w:p w:rsidR="00F7390A" w:rsidRDefault="001E7C39" w:rsidP="00F7390A">
          <w:pPr>
            <w:pStyle w:val="Header"/>
            <w:jc w:val="right"/>
          </w:pPr>
          <w:r>
            <w:rPr>
              <w:noProof/>
            </w:rPr>
            <w:t>v1.3</w:t>
          </w:r>
        </w:p>
      </w:tc>
    </w:tr>
  </w:tbl>
  <w:p w:rsidR="000C147A" w:rsidRDefault="00327411" w:rsidP="00F739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CPT_Logo_Manual.jpg" style="width:10.7pt;height:10.7pt;visibility:visible;mso-wrap-style:square" o:bullet="t">
        <v:imagedata r:id="rId1" o:title="CPT_Logo_Manual"/>
      </v:shape>
    </w:pict>
  </w:numPicBullet>
  <w:abstractNum w:abstractNumId="0">
    <w:nsid w:val="FFFFFF7C"/>
    <w:multiLevelType w:val="singleLevel"/>
    <w:tmpl w:val="DAE2A3CE"/>
    <w:lvl w:ilvl="0">
      <w:start w:val="1"/>
      <w:numFmt w:val="decimal"/>
      <w:lvlText w:val="%1."/>
      <w:lvlJc w:val="left"/>
      <w:pPr>
        <w:tabs>
          <w:tab w:val="num" w:pos="1800"/>
        </w:tabs>
        <w:ind w:left="1800" w:hanging="360"/>
      </w:pPr>
    </w:lvl>
  </w:abstractNum>
  <w:abstractNum w:abstractNumId="1">
    <w:nsid w:val="FFFFFF7D"/>
    <w:multiLevelType w:val="singleLevel"/>
    <w:tmpl w:val="76366760"/>
    <w:lvl w:ilvl="0">
      <w:start w:val="1"/>
      <w:numFmt w:val="decimal"/>
      <w:lvlText w:val="%1."/>
      <w:lvlJc w:val="left"/>
      <w:pPr>
        <w:tabs>
          <w:tab w:val="num" w:pos="1440"/>
        </w:tabs>
        <w:ind w:left="1440" w:hanging="360"/>
      </w:pPr>
    </w:lvl>
  </w:abstractNum>
  <w:abstractNum w:abstractNumId="2">
    <w:nsid w:val="FFFFFF7E"/>
    <w:multiLevelType w:val="singleLevel"/>
    <w:tmpl w:val="21FC2C88"/>
    <w:lvl w:ilvl="0">
      <w:start w:val="1"/>
      <w:numFmt w:val="decimal"/>
      <w:lvlText w:val="%1."/>
      <w:lvlJc w:val="left"/>
      <w:pPr>
        <w:tabs>
          <w:tab w:val="num" w:pos="1080"/>
        </w:tabs>
        <w:ind w:left="1080" w:hanging="360"/>
      </w:pPr>
    </w:lvl>
  </w:abstractNum>
  <w:abstractNum w:abstractNumId="3">
    <w:nsid w:val="FFFFFF7F"/>
    <w:multiLevelType w:val="singleLevel"/>
    <w:tmpl w:val="9962AE5C"/>
    <w:lvl w:ilvl="0">
      <w:start w:val="1"/>
      <w:numFmt w:val="decimal"/>
      <w:lvlText w:val="%1."/>
      <w:lvlJc w:val="left"/>
      <w:pPr>
        <w:tabs>
          <w:tab w:val="num" w:pos="720"/>
        </w:tabs>
        <w:ind w:left="720" w:hanging="360"/>
      </w:pPr>
    </w:lvl>
  </w:abstractNum>
  <w:abstractNum w:abstractNumId="4">
    <w:nsid w:val="FFFFFF80"/>
    <w:multiLevelType w:val="singleLevel"/>
    <w:tmpl w:val="6C78CC5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7140BD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678CC9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796193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5AAB2D4"/>
    <w:lvl w:ilvl="0">
      <w:start w:val="1"/>
      <w:numFmt w:val="decimal"/>
      <w:lvlText w:val="%1."/>
      <w:lvlJc w:val="left"/>
      <w:pPr>
        <w:tabs>
          <w:tab w:val="num" w:pos="360"/>
        </w:tabs>
        <w:ind w:left="360" w:hanging="360"/>
      </w:pPr>
    </w:lvl>
  </w:abstractNum>
  <w:abstractNum w:abstractNumId="9">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11">
    <w:nsid w:val="2946127D"/>
    <w:multiLevelType w:val="multilevel"/>
    <w:tmpl w:val="A70A9C82"/>
    <w:numStyleLink w:val="LabStepsTemplate"/>
  </w:abstractNum>
  <w:abstractNum w:abstractNumId="12">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FB912AE"/>
    <w:multiLevelType w:val="hybridMultilevel"/>
    <w:tmpl w:val="1520F3F4"/>
    <w:lvl w:ilvl="0" w:tplc="7D76BED4">
      <w:start w:val="1"/>
      <w:numFmt w:val="decimal"/>
      <w:lvlText w:val="%1."/>
      <w:lvlJc w:val="left"/>
      <w:pPr>
        <w:ind w:left="360" w:hanging="360"/>
      </w:pPr>
    </w:lvl>
    <w:lvl w:ilvl="1" w:tplc="60E6F488">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nsid w:val="322616B1"/>
    <w:multiLevelType w:val="hybridMultilevel"/>
    <w:tmpl w:val="911C5A1A"/>
    <w:lvl w:ilvl="0" w:tplc="60E6F488">
      <w:start w:val="1"/>
      <w:numFmt w:val="low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8E0DEC"/>
    <w:multiLevelType w:val="hybridMultilevel"/>
    <w:tmpl w:val="B63475C8"/>
    <w:lvl w:ilvl="0" w:tplc="7D76BED4">
      <w:start w:val="1"/>
      <w:numFmt w:val="decimal"/>
      <w:lvlText w:val="%1."/>
      <w:lvlJc w:val="left"/>
      <w:pPr>
        <w:ind w:left="360" w:hanging="360"/>
      </w:pPr>
    </w:lvl>
    <w:lvl w:ilvl="1" w:tplc="60E6F488">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4C470FA4"/>
    <w:multiLevelType w:val="hybridMultilevel"/>
    <w:tmpl w:val="33B28030"/>
    <w:lvl w:ilvl="0" w:tplc="921834AE">
      <w:start w:val="1"/>
      <w:numFmt w:val="lowerLetter"/>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20">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21">
    <w:nsid w:val="55F566DB"/>
    <w:multiLevelType w:val="hybridMultilevel"/>
    <w:tmpl w:val="3934D568"/>
    <w:lvl w:ilvl="0" w:tplc="0409001B">
      <w:start w:val="1"/>
      <w:numFmt w:val="lowerRoman"/>
      <w:lvlText w:val="%1."/>
      <w:lvlJc w:val="right"/>
      <w:pPr>
        <w:ind w:left="1872"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D693EE2"/>
    <w:multiLevelType w:val="hybridMultilevel"/>
    <w:tmpl w:val="7A241A24"/>
    <w:lvl w:ilvl="0" w:tplc="7D76BED4">
      <w:start w:val="1"/>
      <w:numFmt w:val="decimal"/>
      <w:lvlText w:val="%1."/>
      <w:lvlJc w:val="left"/>
      <w:pPr>
        <w:ind w:left="360" w:hanging="360"/>
      </w:pPr>
    </w:lvl>
    <w:lvl w:ilvl="1" w:tplc="60E6F488">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nsid w:val="75B44004"/>
    <w:multiLevelType w:val="multilevel"/>
    <w:tmpl w:val="7A64E8E4"/>
    <w:lvl w:ilvl="0">
      <w:start w:val="1"/>
      <w:numFmt w:val="decimal"/>
      <w:lvlRestart w:val="0"/>
      <w:pStyle w:val="LabStepNumbered"/>
      <w:lvlText w:val="%1."/>
      <w:lvlJc w:val="left"/>
      <w:pPr>
        <w:tabs>
          <w:tab w:val="num" w:pos="360"/>
        </w:tabs>
        <w:ind w:left="360" w:hanging="360"/>
      </w:pPr>
      <w:rPr>
        <w:sz w:val="20"/>
      </w:rPr>
    </w:lvl>
    <w:lvl w:ilvl="1">
      <w:start w:val="1"/>
      <w:numFmt w:val="lowerLetter"/>
      <w:pStyle w:val="LabStepLevel2Numbered"/>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75E93C64"/>
    <w:multiLevelType w:val="hybridMultilevel"/>
    <w:tmpl w:val="0A28E540"/>
    <w:lvl w:ilvl="0" w:tplc="F21CA4EE">
      <w:start w:val="5"/>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18"/>
  </w:num>
  <w:num w:numId="2">
    <w:abstractNumId w:val="20"/>
  </w:num>
  <w:num w:numId="3">
    <w:abstractNumId w:val="19"/>
  </w:num>
  <w:num w:numId="4">
    <w:abstractNumId w:val="10"/>
  </w:num>
  <w:num w:numId="5">
    <w:abstractNumId w:val="15"/>
  </w:num>
  <w:num w:numId="6">
    <w:abstractNumId w:val="23"/>
  </w:num>
  <w:num w:numId="7">
    <w:abstractNumId w:val="13"/>
  </w:num>
  <w:num w:numId="8">
    <w:abstractNumId w:val="14"/>
  </w:num>
  <w:num w:numId="9">
    <w:abstractNumId w:val="12"/>
  </w:num>
  <w:num w:numId="10">
    <w:abstractNumId w:val="19"/>
    <w:lvlOverride w:ilvl="0">
      <w:startOverride w:val="1"/>
    </w:lvlOverride>
  </w:num>
  <w:num w:numId="11">
    <w:abstractNumId w:val="19"/>
    <w:lvlOverride w:ilvl="0">
      <w:startOverride w:val="1"/>
    </w:lvlOverride>
  </w:num>
  <w:num w:numId="12">
    <w:abstractNumId w:val="19"/>
    <w:lvlOverride w:ilvl="0">
      <w:startOverride w:val="1"/>
    </w:lvlOverride>
  </w:num>
  <w:num w:numId="13">
    <w:abstractNumId w:val="10"/>
  </w:num>
  <w:num w:numId="14">
    <w:abstractNumId w:val="19"/>
    <w:lvlOverride w:ilvl="0">
      <w:startOverride w:val="1"/>
    </w:lvlOverride>
  </w:num>
  <w:num w:numId="15">
    <w:abstractNumId w:val="26"/>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0"/>
    <w:lvlOverride w:ilvl="0">
      <w:startOverride w:val="8"/>
    </w:lvlOverride>
  </w:num>
  <w:num w:numId="29">
    <w:abstractNumId w:val="25"/>
  </w:num>
  <w:num w:numId="30">
    <w:abstractNumId w:val="10"/>
    <w:lvlOverride w:ilvl="0">
      <w:startOverride w:val="1"/>
    </w:lvlOverride>
  </w:num>
  <w:num w:numId="31">
    <w:abstractNumId w:val="19"/>
  </w:num>
  <w:num w:numId="32">
    <w:abstractNumId w:val="19"/>
    <w:lvlOverride w:ilvl="0">
      <w:startOverride w:val="1"/>
    </w:lvlOverride>
  </w:num>
  <w:num w:numId="33">
    <w:abstractNumId w:val="19"/>
  </w:num>
  <w:num w:numId="34">
    <w:abstractNumId w:val="19"/>
    <w:lvlOverride w:ilvl="0">
      <w:startOverride w:val="1"/>
    </w:lvlOverride>
  </w:num>
  <w:num w:numId="35">
    <w:abstractNumId w:val="19"/>
    <w:lvlOverride w:ilvl="0">
      <w:startOverride w:val="1"/>
    </w:lvlOverride>
  </w:num>
  <w:num w:numId="36">
    <w:abstractNumId w:val="10"/>
    <w:lvlOverride w:ilvl="0">
      <w:startOverride w:val="1"/>
    </w:lvlOverride>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0"/>
  </w:num>
  <w:num w:numId="43">
    <w:abstractNumId w:val="10"/>
    <w:lvlOverride w:ilvl="0">
      <w:startOverride w:val="1"/>
    </w:lvlOverride>
  </w:num>
  <w:num w:numId="44">
    <w:abstractNumId w:val="10"/>
    <w:lvlOverride w:ilvl="0">
      <w:startOverride w:val="1"/>
    </w:lvlOverride>
  </w:num>
  <w:num w:numId="45">
    <w:abstractNumId w:val="10"/>
    <w:lvlOverride w:ilvl="0">
      <w:startOverride w:val="1"/>
    </w:lvlOverride>
  </w:num>
  <w:num w:numId="46">
    <w:abstractNumId w:val="10"/>
    <w:lvlOverride w:ilvl="0">
      <w:startOverride w:val="1"/>
    </w:lvlOverride>
  </w:num>
  <w:num w:numId="47">
    <w:abstractNumId w:val="10"/>
    <w:lvlOverride w:ilvl="0">
      <w:startOverride w:val="1"/>
    </w:lvlOverride>
  </w:num>
  <w:num w:numId="48">
    <w:abstractNumId w:val="10"/>
    <w:lvlOverride w:ilvl="0">
      <w:startOverride w:val="1"/>
    </w:lvlOverride>
  </w:num>
  <w:num w:numId="49">
    <w:abstractNumId w:val="10"/>
    <w:lvlOverride w:ilvl="0">
      <w:startOverride w:val="1"/>
    </w:lvlOverride>
  </w:num>
  <w:num w:numId="50">
    <w:abstractNumId w:val="10"/>
    <w:lvlOverride w:ilvl="0">
      <w:startOverride w:val="1"/>
    </w:lvlOverride>
  </w:num>
  <w:num w:numId="51">
    <w:abstractNumId w:val="19"/>
    <w:lvlOverride w:ilvl="0">
      <w:startOverride w:val="1"/>
    </w:lvlOverride>
  </w:num>
  <w:num w:numId="52">
    <w:abstractNumId w:val="19"/>
    <w:lvlOverride w:ilvl="0">
      <w:startOverride w:val="1"/>
    </w:lvlOverride>
  </w:num>
  <w:num w:numId="53">
    <w:abstractNumId w:val="10"/>
  </w:num>
  <w:num w:numId="54">
    <w:abstractNumId w:val="10"/>
  </w:num>
  <w:num w:numId="55">
    <w:abstractNumId w:val="10"/>
    <w:lvlOverride w:ilvl="0">
      <w:startOverride w:val="1"/>
    </w:lvlOverride>
  </w:num>
  <w:num w:numId="56">
    <w:abstractNumId w:val="10"/>
  </w:num>
  <w:num w:numId="57">
    <w:abstractNumId w:val="10"/>
  </w:num>
  <w:num w:numId="58">
    <w:abstractNumId w:val="19"/>
    <w:lvlOverride w:ilvl="0">
      <w:startOverride w:val="1"/>
    </w:lvlOverride>
  </w:num>
  <w:num w:numId="59">
    <w:abstractNumId w:val="19"/>
    <w:lvlOverride w:ilvl="0">
      <w:startOverride w:val="1"/>
    </w:lvlOverride>
  </w:num>
  <w:num w:numId="60">
    <w:abstractNumId w:val="19"/>
    <w:lvlOverride w:ilvl="0">
      <w:startOverride w:val="1"/>
    </w:lvlOverride>
  </w:num>
  <w:num w:numId="61">
    <w:abstractNumId w:val="19"/>
    <w:lvlOverride w:ilvl="0">
      <w:startOverride w:val="1"/>
    </w:lvlOverride>
  </w:num>
  <w:num w:numId="62">
    <w:abstractNumId w:val="19"/>
    <w:lvlOverride w:ilvl="0">
      <w:startOverride w:val="1"/>
    </w:lvlOverride>
  </w:num>
  <w:num w:numId="63">
    <w:abstractNumId w:val="19"/>
    <w:lvlOverride w:ilvl="0">
      <w:startOverride w:val="1"/>
    </w:lvlOverride>
  </w:num>
  <w:num w:numId="64">
    <w:abstractNumId w:val="19"/>
    <w:lvlOverride w:ilvl="0">
      <w:startOverride w:val="1"/>
    </w:lvlOverride>
  </w:num>
  <w:num w:numId="65">
    <w:abstractNumId w:val="19"/>
    <w:lvlOverride w:ilvl="0">
      <w:startOverride w:val="1"/>
    </w:lvlOverride>
  </w:num>
  <w:num w:numId="66">
    <w:abstractNumId w:val="19"/>
    <w:lvlOverride w:ilvl="0">
      <w:startOverride w:val="1"/>
    </w:lvlOverride>
  </w:num>
  <w:num w:numId="67">
    <w:abstractNumId w:val="19"/>
    <w:lvlOverride w:ilvl="0">
      <w:startOverride w:val="1"/>
    </w:lvlOverride>
  </w:num>
  <w:num w:numId="68">
    <w:abstractNumId w:val="19"/>
    <w:lvlOverride w:ilvl="0">
      <w:startOverride w:val="1"/>
    </w:lvlOverride>
  </w:num>
  <w:num w:numId="69">
    <w:abstractNumId w:val="21"/>
  </w:num>
  <w:num w:numId="70">
    <w:abstractNumId w:val="10"/>
  </w:num>
  <w:num w:numId="71">
    <w:abstractNumId w:val="10"/>
    <w:lvlOverride w:ilvl="0">
      <w:startOverride w:val="1"/>
    </w:lvlOverride>
  </w:num>
  <w:num w:numId="72">
    <w:abstractNumId w:val="10"/>
  </w:num>
  <w:num w:numId="73">
    <w:abstractNumId w:val="10"/>
  </w:num>
  <w:num w:numId="74">
    <w:abstractNumId w:val="22"/>
  </w:num>
  <w:num w:numId="75">
    <w:abstractNumId w:val="16"/>
  </w:num>
  <w:num w:numId="76">
    <w:abstractNumId w:val="11"/>
  </w:num>
  <w:num w:numId="77">
    <w:abstractNumId w:val="17"/>
  </w:num>
  <w:num w:numId="78">
    <w:abstractNumId w:val="9"/>
  </w:num>
  <w:num w:numId="79">
    <w:abstractNumId w:val="2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doNotDisplayPageBoundaries/>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9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76D"/>
    <w:rsid w:val="000040C8"/>
    <w:rsid w:val="00012AC2"/>
    <w:rsid w:val="000135C8"/>
    <w:rsid w:val="00016123"/>
    <w:rsid w:val="00020937"/>
    <w:rsid w:val="00024303"/>
    <w:rsid w:val="000243F6"/>
    <w:rsid w:val="00030FBC"/>
    <w:rsid w:val="00046FD4"/>
    <w:rsid w:val="000478FF"/>
    <w:rsid w:val="00051385"/>
    <w:rsid w:val="000573B6"/>
    <w:rsid w:val="00063D96"/>
    <w:rsid w:val="00071B53"/>
    <w:rsid w:val="000808A8"/>
    <w:rsid w:val="00082C8E"/>
    <w:rsid w:val="0009276B"/>
    <w:rsid w:val="00097713"/>
    <w:rsid w:val="000A019A"/>
    <w:rsid w:val="000A06EB"/>
    <w:rsid w:val="000A0FB8"/>
    <w:rsid w:val="000A17D0"/>
    <w:rsid w:val="000A2ED1"/>
    <w:rsid w:val="000A49BE"/>
    <w:rsid w:val="000A4D31"/>
    <w:rsid w:val="000A7F3B"/>
    <w:rsid w:val="000B22E0"/>
    <w:rsid w:val="000B4798"/>
    <w:rsid w:val="000B65FB"/>
    <w:rsid w:val="000B66FD"/>
    <w:rsid w:val="000C54C2"/>
    <w:rsid w:val="000D1CE4"/>
    <w:rsid w:val="000D64CD"/>
    <w:rsid w:val="000E4786"/>
    <w:rsid w:val="000F1824"/>
    <w:rsid w:val="000F23A7"/>
    <w:rsid w:val="000F32B0"/>
    <w:rsid w:val="000F490D"/>
    <w:rsid w:val="000F5FA5"/>
    <w:rsid w:val="000F771E"/>
    <w:rsid w:val="0010247F"/>
    <w:rsid w:val="0011020C"/>
    <w:rsid w:val="00110EC0"/>
    <w:rsid w:val="001128F7"/>
    <w:rsid w:val="0012039C"/>
    <w:rsid w:val="00123729"/>
    <w:rsid w:val="0012383F"/>
    <w:rsid w:val="00123A37"/>
    <w:rsid w:val="0012467B"/>
    <w:rsid w:val="00130E9D"/>
    <w:rsid w:val="00140317"/>
    <w:rsid w:val="00141688"/>
    <w:rsid w:val="001504E1"/>
    <w:rsid w:val="00151E41"/>
    <w:rsid w:val="0015579D"/>
    <w:rsid w:val="0016348C"/>
    <w:rsid w:val="001657A8"/>
    <w:rsid w:val="0016603A"/>
    <w:rsid w:val="0016678F"/>
    <w:rsid w:val="00166BA8"/>
    <w:rsid w:val="0017437B"/>
    <w:rsid w:val="00175A64"/>
    <w:rsid w:val="001760F5"/>
    <w:rsid w:val="001846FE"/>
    <w:rsid w:val="00185942"/>
    <w:rsid w:val="0018615C"/>
    <w:rsid w:val="0019249E"/>
    <w:rsid w:val="001969F7"/>
    <w:rsid w:val="001A178B"/>
    <w:rsid w:val="001A3C36"/>
    <w:rsid w:val="001A4C05"/>
    <w:rsid w:val="001A6765"/>
    <w:rsid w:val="001B176D"/>
    <w:rsid w:val="001B40D9"/>
    <w:rsid w:val="001B60FC"/>
    <w:rsid w:val="001C2975"/>
    <w:rsid w:val="001C29DA"/>
    <w:rsid w:val="001C3C48"/>
    <w:rsid w:val="001C6B58"/>
    <w:rsid w:val="001D2026"/>
    <w:rsid w:val="001E47F0"/>
    <w:rsid w:val="001E5FC6"/>
    <w:rsid w:val="001E73CB"/>
    <w:rsid w:val="001E7C39"/>
    <w:rsid w:val="001F037E"/>
    <w:rsid w:val="00203F75"/>
    <w:rsid w:val="00207F56"/>
    <w:rsid w:val="0021167E"/>
    <w:rsid w:val="00216298"/>
    <w:rsid w:val="00222659"/>
    <w:rsid w:val="002243BC"/>
    <w:rsid w:val="00226496"/>
    <w:rsid w:val="00226C32"/>
    <w:rsid w:val="00230011"/>
    <w:rsid w:val="00231D57"/>
    <w:rsid w:val="00234111"/>
    <w:rsid w:val="002376C5"/>
    <w:rsid w:val="002413D2"/>
    <w:rsid w:val="00241ED0"/>
    <w:rsid w:val="00243A3C"/>
    <w:rsid w:val="002457B6"/>
    <w:rsid w:val="002469B4"/>
    <w:rsid w:val="00256CF6"/>
    <w:rsid w:val="002641F6"/>
    <w:rsid w:val="002646DD"/>
    <w:rsid w:val="00265968"/>
    <w:rsid w:val="00267B50"/>
    <w:rsid w:val="002703D3"/>
    <w:rsid w:val="00273F7D"/>
    <w:rsid w:val="002754DA"/>
    <w:rsid w:val="002820B9"/>
    <w:rsid w:val="00286AA7"/>
    <w:rsid w:val="002911AB"/>
    <w:rsid w:val="002914EA"/>
    <w:rsid w:val="002A3604"/>
    <w:rsid w:val="002A6123"/>
    <w:rsid w:val="002B05F9"/>
    <w:rsid w:val="002B7BDA"/>
    <w:rsid w:val="002B7F71"/>
    <w:rsid w:val="002C02C5"/>
    <w:rsid w:val="002C5CBE"/>
    <w:rsid w:val="002D26A5"/>
    <w:rsid w:val="002D7F00"/>
    <w:rsid w:val="002E035E"/>
    <w:rsid w:val="002E23B8"/>
    <w:rsid w:val="002E259F"/>
    <w:rsid w:val="002E66B3"/>
    <w:rsid w:val="002F2154"/>
    <w:rsid w:val="002F2748"/>
    <w:rsid w:val="0030388D"/>
    <w:rsid w:val="00306430"/>
    <w:rsid w:val="00306D58"/>
    <w:rsid w:val="00307288"/>
    <w:rsid w:val="003145C0"/>
    <w:rsid w:val="0031741B"/>
    <w:rsid w:val="00325336"/>
    <w:rsid w:val="00327411"/>
    <w:rsid w:val="00330571"/>
    <w:rsid w:val="00333042"/>
    <w:rsid w:val="00333214"/>
    <w:rsid w:val="00335800"/>
    <w:rsid w:val="00345534"/>
    <w:rsid w:val="00345A3F"/>
    <w:rsid w:val="00346CB5"/>
    <w:rsid w:val="00347557"/>
    <w:rsid w:val="003509B4"/>
    <w:rsid w:val="00357A67"/>
    <w:rsid w:val="00361340"/>
    <w:rsid w:val="00364378"/>
    <w:rsid w:val="0036531B"/>
    <w:rsid w:val="00366989"/>
    <w:rsid w:val="00367C9B"/>
    <w:rsid w:val="00376458"/>
    <w:rsid w:val="00380B62"/>
    <w:rsid w:val="0039297C"/>
    <w:rsid w:val="00393604"/>
    <w:rsid w:val="00396BC2"/>
    <w:rsid w:val="003A3061"/>
    <w:rsid w:val="003A6A8C"/>
    <w:rsid w:val="003A6D85"/>
    <w:rsid w:val="003B1609"/>
    <w:rsid w:val="003B49A6"/>
    <w:rsid w:val="003B509E"/>
    <w:rsid w:val="003B6B6E"/>
    <w:rsid w:val="003C6F9B"/>
    <w:rsid w:val="003D4A36"/>
    <w:rsid w:val="003D513A"/>
    <w:rsid w:val="003E3149"/>
    <w:rsid w:val="003E53A5"/>
    <w:rsid w:val="003E5414"/>
    <w:rsid w:val="003F2EDC"/>
    <w:rsid w:val="003F565E"/>
    <w:rsid w:val="0040424D"/>
    <w:rsid w:val="00410678"/>
    <w:rsid w:val="0041341A"/>
    <w:rsid w:val="00414108"/>
    <w:rsid w:val="004142B8"/>
    <w:rsid w:val="0041622F"/>
    <w:rsid w:val="00416416"/>
    <w:rsid w:val="00420D38"/>
    <w:rsid w:val="00427A68"/>
    <w:rsid w:val="0043037B"/>
    <w:rsid w:val="00432B75"/>
    <w:rsid w:val="004353B6"/>
    <w:rsid w:val="00445241"/>
    <w:rsid w:val="00445F5C"/>
    <w:rsid w:val="00446B8D"/>
    <w:rsid w:val="00456244"/>
    <w:rsid w:val="00465899"/>
    <w:rsid w:val="00471066"/>
    <w:rsid w:val="00474499"/>
    <w:rsid w:val="00474799"/>
    <w:rsid w:val="00481095"/>
    <w:rsid w:val="00481358"/>
    <w:rsid w:val="004838B2"/>
    <w:rsid w:val="004A11F4"/>
    <w:rsid w:val="004A41F7"/>
    <w:rsid w:val="004A7C45"/>
    <w:rsid w:val="004B01B2"/>
    <w:rsid w:val="004B75D9"/>
    <w:rsid w:val="004C5A1A"/>
    <w:rsid w:val="004C7D6E"/>
    <w:rsid w:val="004D09B2"/>
    <w:rsid w:val="004D3A39"/>
    <w:rsid w:val="004E1CBF"/>
    <w:rsid w:val="004E3B42"/>
    <w:rsid w:val="004E45B9"/>
    <w:rsid w:val="004E4CCE"/>
    <w:rsid w:val="004E558D"/>
    <w:rsid w:val="004E77D2"/>
    <w:rsid w:val="004F15AD"/>
    <w:rsid w:val="004F1E4C"/>
    <w:rsid w:val="004F54BD"/>
    <w:rsid w:val="00504620"/>
    <w:rsid w:val="0050658A"/>
    <w:rsid w:val="005065E6"/>
    <w:rsid w:val="0050746C"/>
    <w:rsid w:val="005106D7"/>
    <w:rsid w:val="00513EAD"/>
    <w:rsid w:val="0051400B"/>
    <w:rsid w:val="00514926"/>
    <w:rsid w:val="00515870"/>
    <w:rsid w:val="00515C63"/>
    <w:rsid w:val="005205DB"/>
    <w:rsid w:val="00523071"/>
    <w:rsid w:val="005248B7"/>
    <w:rsid w:val="0052554F"/>
    <w:rsid w:val="00536A2B"/>
    <w:rsid w:val="00536EA7"/>
    <w:rsid w:val="00537866"/>
    <w:rsid w:val="005404F7"/>
    <w:rsid w:val="00540A9A"/>
    <w:rsid w:val="00544B38"/>
    <w:rsid w:val="0055173A"/>
    <w:rsid w:val="00551DFA"/>
    <w:rsid w:val="0055663D"/>
    <w:rsid w:val="00560F81"/>
    <w:rsid w:val="00564D32"/>
    <w:rsid w:val="0057016A"/>
    <w:rsid w:val="005710D5"/>
    <w:rsid w:val="0057247C"/>
    <w:rsid w:val="00574574"/>
    <w:rsid w:val="00580480"/>
    <w:rsid w:val="00587876"/>
    <w:rsid w:val="00595CA0"/>
    <w:rsid w:val="005A0E17"/>
    <w:rsid w:val="005A3A17"/>
    <w:rsid w:val="005A3E02"/>
    <w:rsid w:val="005A4563"/>
    <w:rsid w:val="005A6D5F"/>
    <w:rsid w:val="005A7278"/>
    <w:rsid w:val="005A7501"/>
    <w:rsid w:val="005B6F90"/>
    <w:rsid w:val="005C03B9"/>
    <w:rsid w:val="005C15AA"/>
    <w:rsid w:val="005C1BF8"/>
    <w:rsid w:val="005C7872"/>
    <w:rsid w:val="005D035F"/>
    <w:rsid w:val="005D380A"/>
    <w:rsid w:val="005D3854"/>
    <w:rsid w:val="005D7516"/>
    <w:rsid w:val="005E054A"/>
    <w:rsid w:val="005E0D54"/>
    <w:rsid w:val="005E79AF"/>
    <w:rsid w:val="005E7C2F"/>
    <w:rsid w:val="005F0181"/>
    <w:rsid w:val="005F40DB"/>
    <w:rsid w:val="00602032"/>
    <w:rsid w:val="00603829"/>
    <w:rsid w:val="006060CB"/>
    <w:rsid w:val="00610403"/>
    <w:rsid w:val="00616305"/>
    <w:rsid w:val="006166D7"/>
    <w:rsid w:val="00620888"/>
    <w:rsid w:val="00621BF3"/>
    <w:rsid w:val="00625F0D"/>
    <w:rsid w:val="00626932"/>
    <w:rsid w:val="006300C1"/>
    <w:rsid w:val="006316FA"/>
    <w:rsid w:val="0063362B"/>
    <w:rsid w:val="00646E68"/>
    <w:rsid w:val="00650ACD"/>
    <w:rsid w:val="00654F8F"/>
    <w:rsid w:val="00657390"/>
    <w:rsid w:val="006579B0"/>
    <w:rsid w:val="006579F2"/>
    <w:rsid w:val="0066042A"/>
    <w:rsid w:val="006649DB"/>
    <w:rsid w:val="00667328"/>
    <w:rsid w:val="00667B58"/>
    <w:rsid w:val="006716D8"/>
    <w:rsid w:val="00675170"/>
    <w:rsid w:val="00676010"/>
    <w:rsid w:val="0067766A"/>
    <w:rsid w:val="00684AD4"/>
    <w:rsid w:val="006875EB"/>
    <w:rsid w:val="0069092F"/>
    <w:rsid w:val="0069598A"/>
    <w:rsid w:val="006A020F"/>
    <w:rsid w:val="006A105B"/>
    <w:rsid w:val="006A4CD9"/>
    <w:rsid w:val="006B07C3"/>
    <w:rsid w:val="006B25FA"/>
    <w:rsid w:val="006B6F43"/>
    <w:rsid w:val="006B7639"/>
    <w:rsid w:val="006C0157"/>
    <w:rsid w:val="006C5C78"/>
    <w:rsid w:val="006D1D77"/>
    <w:rsid w:val="006D2955"/>
    <w:rsid w:val="006E463E"/>
    <w:rsid w:val="006E5188"/>
    <w:rsid w:val="006F13F6"/>
    <w:rsid w:val="006F64F9"/>
    <w:rsid w:val="0070089C"/>
    <w:rsid w:val="0070112C"/>
    <w:rsid w:val="007073BC"/>
    <w:rsid w:val="00710324"/>
    <w:rsid w:val="007108D4"/>
    <w:rsid w:val="00711C05"/>
    <w:rsid w:val="00713668"/>
    <w:rsid w:val="00714CC8"/>
    <w:rsid w:val="007272FC"/>
    <w:rsid w:val="0072738D"/>
    <w:rsid w:val="00737FD5"/>
    <w:rsid w:val="007401C7"/>
    <w:rsid w:val="00740261"/>
    <w:rsid w:val="00740358"/>
    <w:rsid w:val="00740E96"/>
    <w:rsid w:val="007442CF"/>
    <w:rsid w:val="007508E5"/>
    <w:rsid w:val="007546AF"/>
    <w:rsid w:val="00754D76"/>
    <w:rsid w:val="00756C10"/>
    <w:rsid w:val="007600AD"/>
    <w:rsid w:val="00760D95"/>
    <w:rsid w:val="0076162E"/>
    <w:rsid w:val="00765D65"/>
    <w:rsid w:val="0077022F"/>
    <w:rsid w:val="00770735"/>
    <w:rsid w:val="00784F3E"/>
    <w:rsid w:val="00792AD0"/>
    <w:rsid w:val="007934C0"/>
    <w:rsid w:val="007A2E8C"/>
    <w:rsid w:val="007A3D0E"/>
    <w:rsid w:val="007A3F62"/>
    <w:rsid w:val="007A6FDB"/>
    <w:rsid w:val="007A7B3A"/>
    <w:rsid w:val="007B05A6"/>
    <w:rsid w:val="007B2379"/>
    <w:rsid w:val="007B63AE"/>
    <w:rsid w:val="007B648F"/>
    <w:rsid w:val="007C1C0A"/>
    <w:rsid w:val="007C4ABF"/>
    <w:rsid w:val="007D79F5"/>
    <w:rsid w:val="007E240B"/>
    <w:rsid w:val="007E6623"/>
    <w:rsid w:val="007F2CD4"/>
    <w:rsid w:val="0080252D"/>
    <w:rsid w:val="00804020"/>
    <w:rsid w:val="00812AF5"/>
    <w:rsid w:val="008209E0"/>
    <w:rsid w:val="00822589"/>
    <w:rsid w:val="00824B2C"/>
    <w:rsid w:val="00826FF7"/>
    <w:rsid w:val="0082729D"/>
    <w:rsid w:val="0083029D"/>
    <w:rsid w:val="00830A82"/>
    <w:rsid w:val="00841F3B"/>
    <w:rsid w:val="00843462"/>
    <w:rsid w:val="00845FAD"/>
    <w:rsid w:val="00851B56"/>
    <w:rsid w:val="00852A63"/>
    <w:rsid w:val="008530CC"/>
    <w:rsid w:val="00854CA2"/>
    <w:rsid w:val="00856645"/>
    <w:rsid w:val="00860A90"/>
    <w:rsid w:val="00861350"/>
    <w:rsid w:val="00865AE4"/>
    <w:rsid w:val="0086681C"/>
    <w:rsid w:val="00867DB1"/>
    <w:rsid w:val="008743F8"/>
    <w:rsid w:val="00880606"/>
    <w:rsid w:val="00880B6C"/>
    <w:rsid w:val="00884ABA"/>
    <w:rsid w:val="00893C82"/>
    <w:rsid w:val="008943B0"/>
    <w:rsid w:val="008A1B16"/>
    <w:rsid w:val="008A2F3E"/>
    <w:rsid w:val="008A7318"/>
    <w:rsid w:val="008B697B"/>
    <w:rsid w:val="008C05D5"/>
    <w:rsid w:val="008C1C05"/>
    <w:rsid w:val="008D054E"/>
    <w:rsid w:val="008D0899"/>
    <w:rsid w:val="008D1F91"/>
    <w:rsid w:val="008D261C"/>
    <w:rsid w:val="008D30B0"/>
    <w:rsid w:val="008D7F27"/>
    <w:rsid w:val="008E11E4"/>
    <w:rsid w:val="008E1CE8"/>
    <w:rsid w:val="008E3F36"/>
    <w:rsid w:val="00903B98"/>
    <w:rsid w:val="009052E5"/>
    <w:rsid w:val="00913DA3"/>
    <w:rsid w:val="00915A59"/>
    <w:rsid w:val="0091656E"/>
    <w:rsid w:val="00925E86"/>
    <w:rsid w:val="0093035C"/>
    <w:rsid w:val="00931ABE"/>
    <w:rsid w:val="00933CA3"/>
    <w:rsid w:val="00936DC3"/>
    <w:rsid w:val="00941497"/>
    <w:rsid w:val="009422EE"/>
    <w:rsid w:val="00944282"/>
    <w:rsid w:val="00946DD3"/>
    <w:rsid w:val="009537AB"/>
    <w:rsid w:val="0095571B"/>
    <w:rsid w:val="0096384D"/>
    <w:rsid w:val="00964D6A"/>
    <w:rsid w:val="00964DD3"/>
    <w:rsid w:val="00964DF1"/>
    <w:rsid w:val="00965C23"/>
    <w:rsid w:val="009722BE"/>
    <w:rsid w:val="009722D8"/>
    <w:rsid w:val="009753EF"/>
    <w:rsid w:val="00982485"/>
    <w:rsid w:val="00990EBF"/>
    <w:rsid w:val="00992238"/>
    <w:rsid w:val="009A5818"/>
    <w:rsid w:val="009C016D"/>
    <w:rsid w:val="009C6E7B"/>
    <w:rsid w:val="009D1F62"/>
    <w:rsid w:val="009D22E7"/>
    <w:rsid w:val="009D2A89"/>
    <w:rsid w:val="009E12D5"/>
    <w:rsid w:val="009E2AD2"/>
    <w:rsid w:val="009E630A"/>
    <w:rsid w:val="00A05D85"/>
    <w:rsid w:val="00A10BF8"/>
    <w:rsid w:val="00A11B89"/>
    <w:rsid w:val="00A136DF"/>
    <w:rsid w:val="00A15C8C"/>
    <w:rsid w:val="00A2063B"/>
    <w:rsid w:val="00A2430F"/>
    <w:rsid w:val="00A25FC5"/>
    <w:rsid w:val="00A27676"/>
    <w:rsid w:val="00A3093C"/>
    <w:rsid w:val="00A351D7"/>
    <w:rsid w:val="00A3536E"/>
    <w:rsid w:val="00A36AE5"/>
    <w:rsid w:val="00A4394E"/>
    <w:rsid w:val="00A46E44"/>
    <w:rsid w:val="00A53017"/>
    <w:rsid w:val="00A5490F"/>
    <w:rsid w:val="00A55EA3"/>
    <w:rsid w:val="00A57E9D"/>
    <w:rsid w:val="00A6100F"/>
    <w:rsid w:val="00A63425"/>
    <w:rsid w:val="00A6472F"/>
    <w:rsid w:val="00A64ABD"/>
    <w:rsid w:val="00A66755"/>
    <w:rsid w:val="00A66946"/>
    <w:rsid w:val="00A73931"/>
    <w:rsid w:val="00A811F8"/>
    <w:rsid w:val="00A92FAD"/>
    <w:rsid w:val="00A931B4"/>
    <w:rsid w:val="00AA081D"/>
    <w:rsid w:val="00AA1C5E"/>
    <w:rsid w:val="00AA381F"/>
    <w:rsid w:val="00AA6107"/>
    <w:rsid w:val="00AB05EA"/>
    <w:rsid w:val="00AB5D8A"/>
    <w:rsid w:val="00AC0809"/>
    <w:rsid w:val="00AC1A36"/>
    <w:rsid w:val="00AC45C6"/>
    <w:rsid w:val="00AD3847"/>
    <w:rsid w:val="00AF4F9B"/>
    <w:rsid w:val="00B02A23"/>
    <w:rsid w:val="00B02FFC"/>
    <w:rsid w:val="00B04598"/>
    <w:rsid w:val="00B04B5F"/>
    <w:rsid w:val="00B04B85"/>
    <w:rsid w:val="00B060A2"/>
    <w:rsid w:val="00B079D3"/>
    <w:rsid w:val="00B134CE"/>
    <w:rsid w:val="00B1356E"/>
    <w:rsid w:val="00B375FE"/>
    <w:rsid w:val="00B40ED2"/>
    <w:rsid w:val="00B410F6"/>
    <w:rsid w:val="00B431A1"/>
    <w:rsid w:val="00B56241"/>
    <w:rsid w:val="00B562F5"/>
    <w:rsid w:val="00B60011"/>
    <w:rsid w:val="00B7645C"/>
    <w:rsid w:val="00B80925"/>
    <w:rsid w:val="00B815CE"/>
    <w:rsid w:val="00B838CD"/>
    <w:rsid w:val="00B84304"/>
    <w:rsid w:val="00B9325A"/>
    <w:rsid w:val="00BA332D"/>
    <w:rsid w:val="00BA62F8"/>
    <w:rsid w:val="00BB42DB"/>
    <w:rsid w:val="00BB75B8"/>
    <w:rsid w:val="00BC1206"/>
    <w:rsid w:val="00BC1F1E"/>
    <w:rsid w:val="00BC22EE"/>
    <w:rsid w:val="00BC2C68"/>
    <w:rsid w:val="00BC689F"/>
    <w:rsid w:val="00BD1B4A"/>
    <w:rsid w:val="00BD2886"/>
    <w:rsid w:val="00BE166C"/>
    <w:rsid w:val="00BE20E7"/>
    <w:rsid w:val="00BE46C6"/>
    <w:rsid w:val="00BE5EE7"/>
    <w:rsid w:val="00BE673E"/>
    <w:rsid w:val="00BF4AAD"/>
    <w:rsid w:val="00C2110E"/>
    <w:rsid w:val="00C250B6"/>
    <w:rsid w:val="00C30E56"/>
    <w:rsid w:val="00C314DA"/>
    <w:rsid w:val="00C31F53"/>
    <w:rsid w:val="00C3211E"/>
    <w:rsid w:val="00C33D09"/>
    <w:rsid w:val="00C34D0A"/>
    <w:rsid w:val="00C37A3E"/>
    <w:rsid w:val="00C44632"/>
    <w:rsid w:val="00C53882"/>
    <w:rsid w:val="00C56036"/>
    <w:rsid w:val="00C57423"/>
    <w:rsid w:val="00C57A9B"/>
    <w:rsid w:val="00C62D6E"/>
    <w:rsid w:val="00C642C3"/>
    <w:rsid w:val="00C64693"/>
    <w:rsid w:val="00C65006"/>
    <w:rsid w:val="00C67AE3"/>
    <w:rsid w:val="00C70683"/>
    <w:rsid w:val="00C80B2F"/>
    <w:rsid w:val="00C81CBC"/>
    <w:rsid w:val="00C847ED"/>
    <w:rsid w:val="00C9096A"/>
    <w:rsid w:val="00C92469"/>
    <w:rsid w:val="00C92678"/>
    <w:rsid w:val="00C93E0C"/>
    <w:rsid w:val="00C97674"/>
    <w:rsid w:val="00CA17EE"/>
    <w:rsid w:val="00CA4AD0"/>
    <w:rsid w:val="00CB7A9C"/>
    <w:rsid w:val="00CB7CC1"/>
    <w:rsid w:val="00CC0113"/>
    <w:rsid w:val="00CC3062"/>
    <w:rsid w:val="00CD0AD0"/>
    <w:rsid w:val="00CD10A1"/>
    <w:rsid w:val="00CD31A8"/>
    <w:rsid w:val="00CD3FF3"/>
    <w:rsid w:val="00CE155F"/>
    <w:rsid w:val="00CF0D9B"/>
    <w:rsid w:val="00CF0EF1"/>
    <w:rsid w:val="00CF1297"/>
    <w:rsid w:val="00CF16A5"/>
    <w:rsid w:val="00D019D8"/>
    <w:rsid w:val="00D02569"/>
    <w:rsid w:val="00D057EA"/>
    <w:rsid w:val="00D120E3"/>
    <w:rsid w:val="00D123AB"/>
    <w:rsid w:val="00D12B10"/>
    <w:rsid w:val="00D1320B"/>
    <w:rsid w:val="00D13C68"/>
    <w:rsid w:val="00D15FEC"/>
    <w:rsid w:val="00D25886"/>
    <w:rsid w:val="00D277D4"/>
    <w:rsid w:val="00D30E87"/>
    <w:rsid w:val="00D33840"/>
    <w:rsid w:val="00D3469C"/>
    <w:rsid w:val="00D50509"/>
    <w:rsid w:val="00D56B22"/>
    <w:rsid w:val="00D64974"/>
    <w:rsid w:val="00D66469"/>
    <w:rsid w:val="00D753DF"/>
    <w:rsid w:val="00D7642E"/>
    <w:rsid w:val="00D77C67"/>
    <w:rsid w:val="00D8031B"/>
    <w:rsid w:val="00D83F37"/>
    <w:rsid w:val="00D84676"/>
    <w:rsid w:val="00D84A2F"/>
    <w:rsid w:val="00D8631E"/>
    <w:rsid w:val="00D8754C"/>
    <w:rsid w:val="00D87AD8"/>
    <w:rsid w:val="00D92006"/>
    <w:rsid w:val="00D950CC"/>
    <w:rsid w:val="00D97000"/>
    <w:rsid w:val="00DA2B99"/>
    <w:rsid w:val="00DA442B"/>
    <w:rsid w:val="00DA6D71"/>
    <w:rsid w:val="00DC2A0F"/>
    <w:rsid w:val="00DD096F"/>
    <w:rsid w:val="00DD1790"/>
    <w:rsid w:val="00DD24BB"/>
    <w:rsid w:val="00DD40A9"/>
    <w:rsid w:val="00DD5F52"/>
    <w:rsid w:val="00DD7D6E"/>
    <w:rsid w:val="00DE3383"/>
    <w:rsid w:val="00DE5625"/>
    <w:rsid w:val="00DE58D9"/>
    <w:rsid w:val="00DF0141"/>
    <w:rsid w:val="00DF0E38"/>
    <w:rsid w:val="00DF1432"/>
    <w:rsid w:val="00DF499C"/>
    <w:rsid w:val="00E056FD"/>
    <w:rsid w:val="00E07AF0"/>
    <w:rsid w:val="00E13222"/>
    <w:rsid w:val="00E132BC"/>
    <w:rsid w:val="00E15736"/>
    <w:rsid w:val="00E16B4C"/>
    <w:rsid w:val="00E16D0F"/>
    <w:rsid w:val="00E177CD"/>
    <w:rsid w:val="00E21354"/>
    <w:rsid w:val="00E22CFC"/>
    <w:rsid w:val="00E31785"/>
    <w:rsid w:val="00E338DA"/>
    <w:rsid w:val="00E36698"/>
    <w:rsid w:val="00E36D2F"/>
    <w:rsid w:val="00E403AC"/>
    <w:rsid w:val="00E42402"/>
    <w:rsid w:val="00E45125"/>
    <w:rsid w:val="00E51A44"/>
    <w:rsid w:val="00E52656"/>
    <w:rsid w:val="00E578B8"/>
    <w:rsid w:val="00E57901"/>
    <w:rsid w:val="00E60B87"/>
    <w:rsid w:val="00E65372"/>
    <w:rsid w:val="00E7219D"/>
    <w:rsid w:val="00E76745"/>
    <w:rsid w:val="00E816DC"/>
    <w:rsid w:val="00E83780"/>
    <w:rsid w:val="00E90829"/>
    <w:rsid w:val="00E95F93"/>
    <w:rsid w:val="00EA0CC6"/>
    <w:rsid w:val="00EB0E93"/>
    <w:rsid w:val="00EB6C3C"/>
    <w:rsid w:val="00EC02AD"/>
    <w:rsid w:val="00EC15A4"/>
    <w:rsid w:val="00ED1A11"/>
    <w:rsid w:val="00EE7A35"/>
    <w:rsid w:val="00EF0B37"/>
    <w:rsid w:val="00EF2815"/>
    <w:rsid w:val="00EF5D7A"/>
    <w:rsid w:val="00F10C41"/>
    <w:rsid w:val="00F218A1"/>
    <w:rsid w:val="00F22470"/>
    <w:rsid w:val="00F2353C"/>
    <w:rsid w:val="00F2441E"/>
    <w:rsid w:val="00F25E63"/>
    <w:rsid w:val="00F276BD"/>
    <w:rsid w:val="00F3254F"/>
    <w:rsid w:val="00F34436"/>
    <w:rsid w:val="00F34AAA"/>
    <w:rsid w:val="00F43BFB"/>
    <w:rsid w:val="00F5138E"/>
    <w:rsid w:val="00F56170"/>
    <w:rsid w:val="00F577F9"/>
    <w:rsid w:val="00F62F1C"/>
    <w:rsid w:val="00F64CF9"/>
    <w:rsid w:val="00F66F44"/>
    <w:rsid w:val="00F67194"/>
    <w:rsid w:val="00F72607"/>
    <w:rsid w:val="00F81057"/>
    <w:rsid w:val="00F84B8D"/>
    <w:rsid w:val="00F90626"/>
    <w:rsid w:val="00F90FE5"/>
    <w:rsid w:val="00F91AC3"/>
    <w:rsid w:val="00F938D8"/>
    <w:rsid w:val="00FA1908"/>
    <w:rsid w:val="00FA3EB4"/>
    <w:rsid w:val="00FA5E15"/>
    <w:rsid w:val="00FB067C"/>
    <w:rsid w:val="00FB07B8"/>
    <w:rsid w:val="00FB3F0A"/>
    <w:rsid w:val="00FC00E1"/>
    <w:rsid w:val="00FC79BD"/>
    <w:rsid w:val="00FD1FA2"/>
    <w:rsid w:val="00FD437B"/>
    <w:rsid w:val="00FD451A"/>
    <w:rsid w:val="00FE0728"/>
    <w:rsid w:val="00FE6386"/>
    <w:rsid w:val="00FE79FB"/>
    <w:rsid w:val="00FF0717"/>
    <w:rsid w:val="00FF11DD"/>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A2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411"/>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27411"/>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327411"/>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327411"/>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327411"/>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32741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32741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7411"/>
  </w:style>
  <w:style w:type="character" w:customStyle="1" w:styleId="Heading1Char">
    <w:name w:val="Heading 1 Char"/>
    <w:basedOn w:val="DefaultParagraphFont"/>
    <w:link w:val="Heading1"/>
    <w:uiPriority w:val="9"/>
    <w:rsid w:val="00327411"/>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327411"/>
    <w:rPr>
      <w:rFonts w:ascii="Arial Black" w:hAnsi="Arial Black"/>
      <w:sz w:val="28"/>
    </w:rPr>
  </w:style>
  <w:style w:type="character" w:customStyle="1" w:styleId="Heading4Char">
    <w:name w:val="Heading 4 Char"/>
    <w:basedOn w:val="DefaultParagraphFont"/>
    <w:link w:val="Heading4"/>
    <w:uiPriority w:val="9"/>
    <w:rsid w:val="00327411"/>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27411"/>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2741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411"/>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27411"/>
    <w:pPr>
      <w:tabs>
        <w:tab w:val="right" w:leader="dot" w:pos="10786"/>
      </w:tabs>
      <w:spacing w:before="80" w:after="0"/>
      <w:ind w:left="144"/>
    </w:pPr>
    <w:rPr>
      <w:b/>
    </w:rPr>
  </w:style>
  <w:style w:type="paragraph" w:styleId="TOC2">
    <w:name w:val="toc 2"/>
    <w:basedOn w:val="Normal"/>
    <w:next w:val="Normal"/>
    <w:autoRedefine/>
    <w:uiPriority w:val="39"/>
    <w:unhideWhenUsed/>
    <w:rsid w:val="00327411"/>
    <w:pPr>
      <w:tabs>
        <w:tab w:val="right" w:leader="dot" w:pos="10790"/>
      </w:tabs>
      <w:spacing w:before="40" w:after="40"/>
      <w:ind w:left="288"/>
    </w:pPr>
    <w:rPr>
      <w:sz w:val="18"/>
    </w:rPr>
  </w:style>
  <w:style w:type="character" w:styleId="Hyperlink">
    <w:name w:val="Hyperlink"/>
    <w:basedOn w:val="DefaultParagraphFont"/>
    <w:uiPriority w:val="99"/>
    <w:unhideWhenUsed/>
    <w:rsid w:val="00327411"/>
    <w:rPr>
      <w:color w:val="0000FF" w:themeColor="hyperlink"/>
      <w:u w:val="single"/>
    </w:rPr>
  </w:style>
  <w:style w:type="character" w:styleId="BookTitle">
    <w:name w:val="Book Title"/>
    <w:basedOn w:val="DefaultParagraphFont"/>
    <w:uiPriority w:val="33"/>
    <w:qFormat/>
    <w:rsid w:val="00327411"/>
    <w:rPr>
      <w:b/>
      <w:bCs/>
      <w:smallCaps/>
      <w:spacing w:val="5"/>
      <w:sz w:val="48"/>
    </w:rPr>
  </w:style>
  <w:style w:type="paragraph" w:styleId="Title">
    <w:name w:val="Title"/>
    <w:basedOn w:val="Normal"/>
    <w:next w:val="Normal"/>
    <w:link w:val="TitleChar"/>
    <w:uiPriority w:val="10"/>
    <w:unhideWhenUsed/>
    <w:qFormat/>
    <w:rsid w:val="00327411"/>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27411"/>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327411"/>
    <w:pPr>
      <w:spacing w:after="0" w:line="240" w:lineRule="auto"/>
    </w:pPr>
    <w:rPr>
      <w:rFonts w:eastAsiaTheme="minorEastAsia"/>
    </w:rPr>
  </w:style>
  <w:style w:type="character" w:customStyle="1" w:styleId="NoSpacingChar">
    <w:name w:val="No Spacing Char"/>
    <w:basedOn w:val="DefaultParagraphFont"/>
    <w:link w:val="NoSpacing"/>
    <w:uiPriority w:val="1"/>
    <w:rsid w:val="00327411"/>
    <w:rPr>
      <w:rFonts w:eastAsiaTheme="minorEastAsia"/>
    </w:rPr>
  </w:style>
  <w:style w:type="paragraph" w:styleId="Header">
    <w:name w:val="header"/>
    <w:basedOn w:val="Normal"/>
    <w:link w:val="HeaderChar"/>
    <w:uiPriority w:val="99"/>
    <w:unhideWhenUsed/>
    <w:rsid w:val="00327411"/>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27411"/>
    <w:rPr>
      <w:rFonts w:ascii="Arial" w:hAnsi="Arial"/>
      <w:color w:val="292929"/>
      <w:sz w:val="16"/>
    </w:rPr>
  </w:style>
  <w:style w:type="paragraph" w:styleId="Footer">
    <w:name w:val="footer"/>
    <w:basedOn w:val="Normal"/>
    <w:link w:val="FooterChar"/>
    <w:uiPriority w:val="99"/>
    <w:unhideWhenUsed/>
    <w:rsid w:val="00327411"/>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27411"/>
    <w:rPr>
      <w:rFonts w:ascii="Arial" w:hAnsi="Arial"/>
      <w:color w:val="292929"/>
      <w:sz w:val="16"/>
    </w:rPr>
  </w:style>
  <w:style w:type="paragraph" w:customStyle="1" w:styleId="LabExercise">
    <w:name w:val="Lab Exercise"/>
    <w:basedOn w:val="Normal"/>
    <w:next w:val="Normal"/>
    <w:qFormat/>
    <w:rsid w:val="00327411"/>
    <w:pPr>
      <w:spacing w:before="0" w:after="200" w:line="276" w:lineRule="auto"/>
    </w:pPr>
    <w:rPr>
      <w:b/>
    </w:rPr>
  </w:style>
  <w:style w:type="paragraph" w:styleId="ListParagraph">
    <w:name w:val="List Paragraph"/>
    <w:basedOn w:val="Normal"/>
    <w:next w:val="Normal"/>
    <w:uiPriority w:val="34"/>
    <w:qFormat/>
    <w:rsid w:val="00327411"/>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27411"/>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327411"/>
    <w:rPr>
      <w:rFonts w:ascii="Lucida Console" w:hAnsi="Lucida Console" w:cs="Courier New"/>
      <w:b/>
      <w:spacing w:val="-6"/>
      <w:sz w:val="18"/>
    </w:rPr>
  </w:style>
  <w:style w:type="paragraph" w:customStyle="1" w:styleId="NumberedBullet">
    <w:name w:val="Numbered Bullet"/>
    <w:basedOn w:val="ListParagraph"/>
    <w:unhideWhenUsed/>
    <w:qFormat/>
    <w:rsid w:val="00327411"/>
    <w:pPr>
      <w:tabs>
        <w:tab w:val="left" w:pos="144"/>
      </w:tabs>
      <w:spacing w:before="80" w:after="40" w:line="240" w:lineRule="auto"/>
      <w:ind w:hanging="360"/>
      <w:contextualSpacing w:val="0"/>
    </w:pPr>
  </w:style>
  <w:style w:type="paragraph" w:customStyle="1" w:styleId="LabStepScreenshot">
    <w:name w:val="Lab Step Screenshot"/>
    <w:basedOn w:val="Normal"/>
    <w:qFormat/>
    <w:rsid w:val="00327411"/>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327411"/>
    <w:pPr>
      <w:spacing w:before="0" w:after="0"/>
    </w:pPr>
    <w:rPr>
      <w:szCs w:val="20"/>
    </w:rPr>
  </w:style>
  <w:style w:type="character" w:customStyle="1" w:styleId="FootnoteTextChar">
    <w:name w:val="Footnote Text Char"/>
    <w:basedOn w:val="DefaultParagraphFont"/>
    <w:link w:val="FootnoteText"/>
    <w:uiPriority w:val="99"/>
    <w:semiHidden/>
    <w:rsid w:val="00327411"/>
    <w:rPr>
      <w:rFonts w:ascii="Arial" w:hAnsi="Arial"/>
      <w:color w:val="262626" w:themeColor="text1" w:themeTint="D9"/>
      <w:sz w:val="20"/>
      <w:szCs w:val="20"/>
    </w:rPr>
  </w:style>
  <w:style w:type="table" w:styleId="LightShading-Accent4">
    <w:name w:val="Light Shading Accent 4"/>
    <w:basedOn w:val="TableNormal"/>
    <w:uiPriority w:val="60"/>
    <w:rsid w:val="0032741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327411"/>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2741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2741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274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32741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327411"/>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27411"/>
    <w:pPr>
      <w:tabs>
        <w:tab w:val="num" w:pos="360"/>
      </w:tabs>
      <w:ind w:left="360" w:hanging="360"/>
      <w:contextualSpacing/>
    </w:pPr>
  </w:style>
  <w:style w:type="character" w:customStyle="1" w:styleId="InLineUrl">
    <w:name w:val="InLineUrl"/>
    <w:basedOn w:val="DefaultParagraphFont"/>
    <w:uiPriority w:val="1"/>
    <w:qFormat/>
    <w:rsid w:val="00327411"/>
    <w:rPr>
      <w:rFonts w:ascii="Arial" w:hAnsi="Arial"/>
      <w:b/>
      <w:sz w:val="16"/>
    </w:rPr>
  </w:style>
  <w:style w:type="paragraph" w:customStyle="1" w:styleId="LabStepNumbered">
    <w:name w:val="Lab Step Numbered"/>
    <w:link w:val="LabStepNumberedChar"/>
    <w:qFormat/>
    <w:rsid w:val="00327411"/>
    <w:pPr>
      <w:numPr>
        <w:numId w:val="79"/>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327411"/>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327411"/>
    <w:pPr>
      <w:numPr>
        <w:ilvl w:val="1"/>
      </w:numPr>
    </w:pPr>
    <w:rPr>
      <w:sz w:val="16"/>
    </w:rPr>
  </w:style>
  <w:style w:type="paragraph" w:customStyle="1" w:styleId="LabStepLevel2NoBullet">
    <w:name w:val="Lab Step Level 2 No Bullet"/>
    <w:basedOn w:val="LabStepLevel2Numbered"/>
    <w:qFormat/>
    <w:rsid w:val="00327411"/>
    <w:pPr>
      <w:numPr>
        <w:numId w:val="0"/>
      </w:numPr>
      <w:spacing w:before="40"/>
      <w:ind w:left="720"/>
    </w:pPr>
  </w:style>
  <w:style w:type="character" w:customStyle="1" w:styleId="LabStepScreenshotFrame">
    <w:name w:val="Lab Step Screenshot Frame"/>
    <w:basedOn w:val="DefaultParagraphFont"/>
    <w:uiPriority w:val="1"/>
    <w:qFormat/>
    <w:rsid w:val="00327411"/>
    <w:rPr>
      <w:noProof/>
      <w:bdr w:val="single" w:sz="2" w:space="0" w:color="DDDDDD"/>
    </w:rPr>
  </w:style>
  <w:style w:type="paragraph" w:customStyle="1" w:styleId="LabExerciseCallout">
    <w:name w:val="Lab Exercise Callout"/>
    <w:basedOn w:val="LabExerciseText"/>
    <w:qFormat/>
    <w:rsid w:val="00327411"/>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327411"/>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27411"/>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327411"/>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27411"/>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27411"/>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327411"/>
    <w:rPr>
      <w:rFonts w:ascii="Arial" w:hAnsi="Arial"/>
      <w:b/>
      <w:iCs/>
      <w:sz w:val="16"/>
    </w:rPr>
  </w:style>
  <w:style w:type="character" w:customStyle="1" w:styleId="InlindeCode">
    <w:name w:val="InlindeCode"/>
    <w:basedOn w:val="DefaultParagraphFont"/>
    <w:uiPriority w:val="1"/>
    <w:qFormat/>
    <w:rsid w:val="00327411"/>
    <w:rPr>
      <w:rFonts w:ascii="Lucida Console" w:hAnsi="Lucida Console"/>
      <w:b/>
      <w:sz w:val="16"/>
    </w:rPr>
  </w:style>
  <w:style w:type="table" w:customStyle="1" w:styleId="LabStepTable">
    <w:name w:val="Lab Step Table"/>
    <w:basedOn w:val="TableGrid"/>
    <w:uiPriority w:val="99"/>
    <w:rsid w:val="00327411"/>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27411"/>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327411"/>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327411"/>
    <w:pPr>
      <w:ind w:left="1152"/>
    </w:pPr>
  </w:style>
  <w:style w:type="paragraph" w:customStyle="1" w:styleId="LabStepScreenshotLevel2">
    <w:name w:val="Lab Step Screenshot Level 2"/>
    <w:basedOn w:val="LabStepScreenshot"/>
    <w:qFormat/>
    <w:rsid w:val="00327411"/>
    <w:pPr>
      <w:ind w:left="1152"/>
    </w:pPr>
    <w:rPr>
      <w:noProof/>
    </w:rPr>
  </w:style>
  <w:style w:type="paragraph" w:customStyle="1" w:styleId="LabStepTableTextHeader">
    <w:name w:val="Lab Step Table Text Header"/>
    <w:basedOn w:val="LabStepTableText"/>
    <w:next w:val="LabStepTableText"/>
    <w:qFormat/>
    <w:rsid w:val="00327411"/>
    <w:rPr>
      <w:b/>
    </w:rPr>
  </w:style>
  <w:style w:type="paragraph" w:customStyle="1" w:styleId="LabStepTableParagraph">
    <w:name w:val="Lab Step Table Paragraph"/>
    <w:basedOn w:val="LabStepNumbered"/>
    <w:qFormat/>
    <w:rsid w:val="00327411"/>
    <w:pPr>
      <w:numPr>
        <w:numId w:val="0"/>
      </w:numPr>
    </w:pPr>
  </w:style>
  <w:style w:type="paragraph" w:styleId="TOCHeading">
    <w:name w:val="TOC Heading"/>
    <w:basedOn w:val="Heading1"/>
    <w:next w:val="Normal"/>
    <w:uiPriority w:val="39"/>
    <w:semiHidden/>
    <w:unhideWhenUsed/>
    <w:qFormat/>
    <w:rsid w:val="00327411"/>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327411"/>
    <w:pPr>
      <w:numPr>
        <w:numId w:val="9"/>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27411"/>
    <w:rPr>
      <w:sz w:val="16"/>
      <w:szCs w:val="16"/>
    </w:rPr>
  </w:style>
  <w:style w:type="paragraph" w:styleId="CommentText">
    <w:name w:val="annotation text"/>
    <w:basedOn w:val="Normal"/>
    <w:link w:val="CommentTextChar"/>
    <w:uiPriority w:val="99"/>
    <w:semiHidden/>
    <w:unhideWhenUsed/>
    <w:rsid w:val="00327411"/>
    <w:rPr>
      <w:szCs w:val="20"/>
    </w:rPr>
  </w:style>
  <w:style w:type="character" w:customStyle="1" w:styleId="CommentTextChar">
    <w:name w:val="Comment Text Char"/>
    <w:basedOn w:val="DefaultParagraphFont"/>
    <w:link w:val="CommentText"/>
    <w:uiPriority w:val="99"/>
    <w:semiHidden/>
    <w:rsid w:val="00327411"/>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27411"/>
    <w:rPr>
      <w:b/>
      <w:bCs/>
    </w:rPr>
  </w:style>
  <w:style w:type="character" w:customStyle="1" w:styleId="CommentSubjectChar">
    <w:name w:val="Comment Subject Char"/>
    <w:basedOn w:val="CommentTextChar"/>
    <w:link w:val="CommentSubject"/>
    <w:uiPriority w:val="99"/>
    <w:semiHidden/>
    <w:rsid w:val="00327411"/>
    <w:rPr>
      <w:rFonts w:ascii="Arial" w:hAnsi="Arial"/>
      <w:b/>
      <w:bCs/>
      <w:color w:val="262626" w:themeColor="text1" w:themeTint="D9"/>
      <w:sz w:val="20"/>
      <w:szCs w:val="20"/>
    </w:rPr>
  </w:style>
  <w:style w:type="paragraph" w:customStyle="1" w:styleId="ppNumberList">
    <w:name w:val="pp Number List"/>
    <w:basedOn w:val="Normal"/>
    <w:rsid w:val="00B04B85"/>
    <w:pPr>
      <w:numPr>
        <w:ilvl w:val="1"/>
        <w:numId w:val="15"/>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B04B85"/>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B04B85"/>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B04B85"/>
    <w:pPr>
      <w:numPr>
        <w:ilvl w:val="3"/>
      </w:numPr>
      <w:ind w:left="2115" w:hanging="357"/>
    </w:pPr>
  </w:style>
  <w:style w:type="paragraph" w:customStyle="1" w:styleId="Strong1">
    <w:name w:val="Strong1"/>
    <w:basedOn w:val="LabStepNumbered"/>
    <w:link w:val="strongChar"/>
    <w:qFormat/>
    <w:rsid w:val="00327411"/>
    <w:pPr>
      <w:numPr>
        <w:numId w:val="0"/>
      </w:numPr>
      <w:ind w:left="757" w:hanging="360"/>
    </w:pPr>
    <w:rPr>
      <w:b/>
    </w:rPr>
  </w:style>
  <w:style w:type="character" w:customStyle="1" w:styleId="LabStepNumberedChar">
    <w:name w:val="Lab Step Numbered Char"/>
    <w:basedOn w:val="DefaultParagraphFont"/>
    <w:link w:val="LabStepNumbered"/>
    <w:rsid w:val="00327411"/>
    <w:rPr>
      <w:rFonts w:ascii="Arial" w:hAnsi="Arial"/>
      <w:color w:val="262626" w:themeColor="text1" w:themeTint="D9"/>
      <w:sz w:val="18"/>
    </w:rPr>
  </w:style>
  <w:style w:type="character" w:customStyle="1" w:styleId="strongChar">
    <w:name w:val="strong Char"/>
    <w:basedOn w:val="LabStepNumberedChar"/>
    <w:link w:val="Strong1"/>
    <w:rsid w:val="00327411"/>
    <w:rPr>
      <w:rFonts w:ascii="Arial" w:hAnsi="Arial"/>
      <w:b/>
      <w:color w:val="262626" w:themeColor="text1" w:themeTint="D9"/>
      <w:sz w:val="18"/>
    </w:rPr>
  </w:style>
  <w:style w:type="paragraph" w:styleId="Revision">
    <w:name w:val="Revision"/>
    <w:hidden/>
    <w:uiPriority w:val="99"/>
    <w:semiHidden/>
    <w:rsid w:val="00D87AD8"/>
    <w:pPr>
      <w:spacing w:after="0" w:line="240" w:lineRule="auto"/>
    </w:pPr>
    <w:rPr>
      <w:rFonts w:ascii="Verdana" w:hAnsi="Verdana"/>
      <w:sz w:val="18"/>
    </w:rPr>
  </w:style>
  <w:style w:type="character" w:styleId="Strong">
    <w:name w:val="Strong"/>
    <w:basedOn w:val="DefaultParagraphFont"/>
    <w:uiPriority w:val="22"/>
    <w:qFormat/>
    <w:rsid w:val="00327411"/>
    <w:rPr>
      <w:b/>
      <w:bCs/>
    </w:rPr>
  </w:style>
  <w:style w:type="paragraph" w:styleId="NormalWeb">
    <w:name w:val="Normal (Web)"/>
    <w:basedOn w:val="Normal"/>
    <w:uiPriority w:val="99"/>
    <w:semiHidden/>
    <w:unhideWhenUsed/>
    <w:rsid w:val="00327411"/>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327411"/>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327411"/>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27411"/>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327411"/>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327411"/>
    <w:pPr>
      <w:spacing w:before="240"/>
      <w:ind w:left="720" w:right="720"/>
    </w:pPr>
    <w:rPr>
      <w:color w:val="1C1C1C"/>
    </w:rPr>
  </w:style>
  <w:style w:type="paragraph" w:customStyle="1" w:styleId="SlidesNotes">
    <w:name w:val="Slides Notes"/>
    <w:basedOn w:val="Normal"/>
    <w:qFormat/>
    <w:rsid w:val="00327411"/>
    <w:pPr>
      <w:spacing w:before="240"/>
    </w:pPr>
  </w:style>
  <w:style w:type="paragraph" w:customStyle="1" w:styleId="LegalHeader">
    <w:name w:val="Legal Header"/>
    <w:basedOn w:val="Normal"/>
    <w:qFormat/>
    <w:rsid w:val="00327411"/>
    <w:pPr>
      <w:spacing w:before="600"/>
    </w:pPr>
    <w:rPr>
      <w:b/>
      <w:color w:val="auto"/>
      <w:u w:val="single"/>
    </w:rPr>
  </w:style>
  <w:style w:type="paragraph" w:customStyle="1" w:styleId="LegalBody">
    <w:name w:val="Legal Body"/>
    <w:basedOn w:val="Normal"/>
    <w:qFormat/>
    <w:rsid w:val="00327411"/>
    <w:rPr>
      <w:sz w:val="18"/>
    </w:rPr>
  </w:style>
  <w:style w:type="paragraph" w:customStyle="1" w:styleId="CourseInfo">
    <w:name w:val="Course Info"/>
    <w:basedOn w:val="Normal"/>
    <w:qFormat/>
    <w:rsid w:val="00327411"/>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paragraph" w:customStyle="1" w:styleId="CourseCode">
    <w:name w:val="Course Code"/>
    <w:basedOn w:val="Normal"/>
    <w:qFormat/>
    <w:rsid w:val="00327411"/>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27411"/>
    <w:pPr>
      <w:tabs>
        <w:tab w:val="right" w:leader="dot" w:pos="10790"/>
      </w:tabs>
      <w:spacing w:before="40" w:after="0"/>
      <w:ind w:left="432"/>
    </w:pPr>
    <w:rPr>
      <w:sz w:val="16"/>
    </w:rPr>
  </w:style>
  <w:style w:type="numbering" w:customStyle="1" w:styleId="LabStepsTemplate">
    <w:name w:val="LabStepsTemplate"/>
    <w:uiPriority w:val="99"/>
    <w:rsid w:val="00327411"/>
    <w:pPr>
      <w:numPr>
        <w:numId w:val="75"/>
      </w:numPr>
    </w:pPr>
  </w:style>
  <w:style w:type="paragraph" w:customStyle="1" w:styleId="ModuleDescription">
    <w:name w:val="Module Description"/>
    <w:basedOn w:val="Normal"/>
    <w:qFormat/>
    <w:rsid w:val="00327411"/>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327411"/>
    <w:pPr>
      <w:jc w:val="center"/>
    </w:pPr>
  </w:style>
  <w:style w:type="paragraph" w:customStyle="1" w:styleId="TopicsCoveredItem">
    <w:name w:val="Topics Covered Item"/>
    <w:basedOn w:val="Normal"/>
    <w:qFormat/>
    <w:rsid w:val="00327411"/>
    <w:pPr>
      <w:numPr>
        <w:numId w:val="77"/>
      </w:numPr>
      <w:spacing w:before="0" w:after="0"/>
      <w:contextualSpacing/>
    </w:pPr>
  </w:style>
  <w:style w:type="paragraph" w:customStyle="1" w:styleId="ModuleIntroHeader">
    <w:name w:val="Module Intro Header"/>
    <w:basedOn w:val="Normal"/>
    <w:qFormat/>
    <w:rsid w:val="00327411"/>
    <w:pPr>
      <w:pBdr>
        <w:bottom w:val="single" w:sz="8" w:space="1" w:color="auto"/>
      </w:pBdr>
      <w:spacing w:before="360"/>
      <w:ind w:left="288"/>
    </w:pPr>
    <w:rPr>
      <w:b/>
      <w:sz w:val="24"/>
    </w:rPr>
  </w:style>
  <w:style w:type="paragraph" w:customStyle="1" w:styleId="ModuleAgendaItem">
    <w:name w:val="Module Agenda Item"/>
    <w:basedOn w:val="Normal"/>
    <w:qFormat/>
    <w:rsid w:val="00327411"/>
    <w:pPr>
      <w:spacing w:before="0" w:after="0"/>
      <w:ind w:left="360" w:hanging="360"/>
      <w:contextualSpacing/>
    </w:pPr>
    <w:rPr>
      <w:sz w:val="24"/>
    </w:rPr>
  </w:style>
  <w:style w:type="paragraph" w:customStyle="1" w:styleId="LabExerciseItem">
    <w:name w:val="Lab Exercise Item"/>
    <w:basedOn w:val="Normal"/>
    <w:next w:val="Normal"/>
    <w:qFormat/>
    <w:rsid w:val="00327411"/>
    <w:pPr>
      <w:spacing w:before="0" w:after="0"/>
      <w:ind w:left="36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411"/>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27411"/>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327411"/>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327411"/>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327411"/>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32741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32741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7411"/>
  </w:style>
  <w:style w:type="character" w:customStyle="1" w:styleId="Heading1Char">
    <w:name w:val="Heading 1 Char"/>
    <w:basedOn w:val="DefaultParagraphFont"/>
    <w:link w:val="Heading1"/>
    <w:uiPriority w:val="9"/>
    <w:rsid w:val="00327411"/>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327411"/>
    <w:rPr>
      <w:rFonts w:ascii="Arial Black" w:hAnsi="Arial Black"/>
      <w:sz w:val="28"/>
    </w:rPr>
  </w:style>
  <w:style w:type="character" w:customStyle="1" w:styleId="Heading4Char">
    <w:name w:val="Heading 4 Char"/>
    <w:basedOn w:val="DefaultParagraphFont"/>
    <w:link w:val="Heading4"/>
    <w:uiPriority w:val="9"/>
    <w:rsid w:val="00327411"/>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27411"/>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2741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411"/>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27411"/>
    <w:pPr>
      <w:tabs>
        <w:tab w:val="right" w:leader="dot" w:pos="10786"/>
      </w:tabs>
      <w:spacing w:before="80" w:after="0"/>
      <w:ind w:left="144"/>
    </w:pPr>
    <w:rPr>
      <w:b/>
    </w:rPr>
  </w:style>
  <w:style w:type="paragraph" w:styleId="TOC2">
    <w:name w:val="toc 2"/>
    <w:basedOn w:val="Normal"/>
    <w:next w:val="Normal"/>
    <w:autoRedefine/>
    <w:uiPriority w:val="39"/>
    <w:unhideWhenUsed/>
    <w:rsid w:val="00327411"/>
    <w:pPr>
      <w:tabs>
        <w:tab w:val="right" w:leader="dot" w:pos="10790"/>
      </w:tabs>
      <w:spacing w:before="40" w:after="40"/>
      <w:ind w:left="288"/>
    </w:pPr>
    <w:rPr>
      <w:sz w:val="18"/>
    </w:rPr>
  </w:style>
  <w:style w:type="character" w:styleId="Hyperlink">
    <w:name w:val="Hyperlink"/>
    <w:basedOn w:val="DefaultParagraphFont"/>
    <w:uiPriority w:val="99"/>
    <w:unhideWhenUsed/>
    <w:rsid w:val="00327411"/>
    <w:rPr>
      <w:color w:val="0000FF" w:themeColor="hyperlink"/>
      <w:u w:val="single"/>
    </w:rPr>
  </w:style>
  <w:style w:type="character" w:styleId="BookTitle">
    <w:name w:val="Book Title"/>
    <w:basedOn w:val="DefaultParagraphFont"/>
    <w:uiPriority w:val="33"/>
    <w:qFormat/>
    <w:rsid w:val="00327411"/>
    <w:rPr>
      <w:b/>
      <w:bCs/>
      <w:smallCaps/>
      <w:spacing w:val="5"/>
      <w:sz w:val="48"/>
    </w:rPr>
  </w:style>
  <w:style w:type="paragraph" w:styleId="Title">
    <w:name w:val="Title"/>
    <w:basedOn w:val="Normal"/>
    <w:next w:val="Normal"/>
    <w:link w:val="TitleChar"/>
    <w:uiPriority w:val="10"/>
    <w:unhideWhenUsed/>
    <w:qFormat/>
    <w:rsid w:val="00327411"/>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27411"/>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327411"/>
    <w:pPr>
      <w:spacing w:after="0" w:line="240" w:lineRule="auto"/>
    </w:pPr>
    <w:rPr>
      <w:rFonts w:eastAsiaTheme="minorEastAsia"/>
    </w:rPr>
  </w:style>
  <w:style w:type="character" w:customStyle="1" w:styleId="NoSpacingChar">
    <w:name w:val="No Spacing Char"/>
    <w:basedOn w:val="DefaultParagraphFont"/>
    <w:link w:val="NoSpacing"/>
    <w:uiPriority w:val="1"/>
    <w:rsid w:val="00327411"/>
    <w:rPr>
      <w:rFonts w:eastAsiaTheme="minorEastAsia"/>
    </w:rPr>
  </w:style>
  <w:style w:type="paragraph" w:styleId="Header">
    <w:name w:val="header"/>
    <w:basedOn w:val="Normal"/>
    <w:link w:val="HeaderChar"/>
    <w:uiPriority w:val="99"/>
    <w:unhideWhenUsed/>
    <w:rsid w:val="00327411"/>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27411"/>
    <w:rPr>
      <w:rFonts w:ascii="Arial" w:hAnsi="Arial"/>
      <w:color w:val="292929"/>
      <w:sz w:val="16"/>
    </w:rPr>
  </w:style>
  <w:style w:type="paragraph" w:styleId="Footer">
    <w:name w:val="footer"/>
    <w:basedOn w:val="Normal"/>
    <w:link w:val="FooterChar"/>
    <w:uiPriority w:val="99"/>
    <w:unhideWhenUsed/>
    <w:rsid w:val="00327411"/>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27411"/>
    <w:rPr>
      <w:rFonts w:ascii="Arial" w:hAnsi="Arial"/>
      <w:color w:val="292929"/>
      <w:sz w:val="16"/>
    </w:rPr>
  </w:style>
  <w:style w:type="paragraph" w:customStyle="1" w:styleId="LabExercise">
    <w:name w:val="Lab Exercise"/>
    <w:basedOn w:val="Normal"/>
    <w:next w:val="Normal"/>
    <w:qFormat/>
    <w:rsid w:val="00327411"/>
    <w:pPr>
      <w:spacing w:before="0" w:after="200" w:line="276" w:lineRule="auto"/>
    </w:pPr>
    <w:rPr>
      <w:b/>
    </w:rPr>
  </w:style>
  <w:style w:type="paragraph" w:styleId="ListParagraph">
    <w:name w:val="List Paragraph"/>
    <w:basedOn w:val="Normal"/>
    <w:next w:val="Normal"/>
    <w:uiPriority w:val="34"/>
    <w:qFormat/>
    <w:rsid w:val="00327411"/>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27411"/>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327411"/>
    <w:rPr>
      <w:rFonts w:ascii="Lucida Console" w:hAnsi="Lucida Console" w:cs="Courier New"/>
      <w:b/>
      <w:spacing w:val="-6"/>
      <w:sz w:val="18"/>
    </w:rPr>
  </w:style>
  <w:style w:type="paragraph" w:customStyle="1" w:styleId="NumberedBullet">
    <w:name w:val="Numbered Bullet"/>
    <w:basedOn w:val="ListParagraph"/>
    <w:unhideWhenUsed/>
    <w:qFormat/>
    <w:rsid w:val="00327411"/>
    <w:pPr>
      <w:tabs>
        <w:tab w:val="left" w:pos="144"/>
      </w:tabs>
      <w:spacing w:before="80" w:after="40" w:line="240" w:lineRule="auto"/>
      <w:ind w:hanging="360"/>
      <w:contextualSpacing w:val="0"/>
    </w:pPr>
  </w:style>
  <w:style w:type="paragraph" w:customStyle="1" w:styleId="LabStepScreenshot">
    <w:name w:val="Lab Step Screenshot"/>
    <w:basedOn w:val="Normal"/>
    <w:qFormat/>
    <w:rsid w:val="00327411"/>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327411"/>
    <w:pPr>
      <w:spacing w:before="0" w:after="0"/>
    </w:pPr>
    <w:rPr>
      <w:szCs w:val="20"/>
    </w:rPr>
  </w:style>
  <w:style w:type="character" w:customStyle="1" w:styleId="FootnoteTextChar">
    <w:name w:val="Footnote Text Char"/>
    <w:basedOn w:val="DefaultParagraphFont"/>
    <w:link w:val="FootnoteText"/>
    <w:uiPriority w:val="99"/>
    <w:semiHidden/>
    <w:rsid w:val="00327411"/>
    <w:rPr>
      <w:rFonts w:ascii="Arial" w:hAnsi="Arial"/>
      <w:color w:val="262626" w:themeColor="text1" w:themeTint="D9"/>
      <w:sz w:val="20"/>
      <w:szCs w:val="20"/>
    </w:rPr>
  </w:style>
  <w:style w:type="table" w:styleId="LightShading-Accent4">
    <w:name w:val="Light Shading Accent 4"/>
    <w:basedOn w:val="TableNormal"/>
    <w:uiPriority w:val="60"/>
    <w:rsid w:val="0032741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327411"/>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2741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2741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274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32741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327411"/>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27411"/>
    <w:pPr>
      <w:tabs>
        <w:tab w:val="num" w:pos="360"/>
      </w:tabs>
      <w:ind w:left="360" w:hanging="360"/>
      <w:contextualSpacing/>
    </w:pPr>
  </w:style>
  <w:style w:type="character" w:customStyle="1" w:styleId="InLineUrl">
    <w:name w:val="InLineUrl"/>
    <w:basedOn w:val="DefaultParagraphFont"/>
    <w:uiPriority w:val="1"/>
    <w:qFormat/>
    <w:rsid w:val="00327411"/>
    <w:rPr>
      <w:rFonts w:ascii="Arial" w:hAnsi="Arial"/>
      <w:b/>
      <w:sz w:val="16"/>
    </w:rPr>
  </w:style>
  <w:style w:type="paragraph" w:customStyle="1" w:styleId="LabStepNumbered">
    <w:name w:val="Lab Step Numbered"/>
    <w:link w:val="LabStepNumberedChar"/>
    <w:qFormat/>
    <w:rsid w:val="00327411"/>
    <w:pPr>
      <w:numPr>
        <w:numId w:val="79"/>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327411"/>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327411"/>
    <w:pPr>
      <w:numPr>
        <w:ilvl w:val="1"/>
      </w:numPr>
    </w:pPr>
    <w:rPr>
      <w:sz w:val="16"/>
    </w:rPr>
  </w:style>
  <w:style w:type="paragraph" w:customStyle="1" w:styleId="LabStepLevel2NoBullet">
    <w:name w:val="Lab Step Level 2 No Bullet"/>
    <w:basedOn w:val="LabStepLevel2Numbered"/>
    <w:qFormat/>
    <w:rsid w:val="00327411"/>
    <w:pPr>
      <w:numPr>
        <w:numId w:val="0"/>
      </w:numPr>
      <w:spacing w:before="40"/>
      <w:ind w:left="720"/>
    </w:pPr>
  </w:style>
  <w:style w:type="character" w:customStyle="1" w:styleId="LabStepScreenshotFrame">
    <w:name w:val="Lab Step Screenshot Frame"/>
    <w:basedOn w:val="DefaultParagraphFont"/>
    <w:uiPriority w:val="1"/>
    <w:qFormat/>
    <w:rsid w:val="00327411"/>
    <w:rPr>
      <w:noProof/>
      <w:bdr w:val="single" w:sz="2" w:space="0" w:color="DDDDDD"/>
    </w:rPr>
  </w:style>
  <w:style w:type="paragraph" w:customStyle="1" w:styleId="LabExerciseCallout">
    <w:name w:val="Lab Exercise Callout"/>
    <w:basedOn w:val="LabExerciseText"/>
    <w:qFormat/>
    <w:rsid w:val="00327411"/>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327411"/>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27411"/>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327411"/>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27411"/>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27411"/>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327411"/>
    <w:rPr>
      <w:rFonts w:ascii="Arial" w:hAnsi="Arial"/>
      <w:b/>
      <w:iCs/>
      <w:sz w:val="16"/>
    </w:rPr>
  </w:style>
  <w:style w:type="character" w:customStyle="1" w:styleId="InlindeCode">
    <w:name w:val="InlindeCode"/>
    <w:basedOn w:val="DefaultParagraphFont"/>
    <w:uiPriority w:val="1"/>
    <w:qFormat/>
    <w:rsid w:val="00327411"/>
    <w:rPr>
      <w:rFonts w:ascii="Lucida Console" w:hAnsi="Lucida Console"/>
      <w:b/>
      <w:sz w:val="16"/>
    </w:rPr>
  </w:style>
  <w:style w:type="table" w:customStyle="1" w:styleId="LabStepTable">
    <w:name w:val="Lab Step Table"/>
    <w:basedOn w:val="TableGrid"/>
    <w:uiPriority w:val="99"/>
    <w:rsid w:val="00327411"/>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27411"/>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327411"/>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327411"/>
    <w:pPr>
      <w:ind w:left="1152"/>
    </w:pPr>
  </w:style>
  <w:style w:type="paragraph" w:customStyle="1" w:styleId="LabStepScreenshotLevel2">
    <w:name w:val="Lab Step Screenshot Level 2"/>
    <w:basedOn w:val="LabStepScreenshot"/>
    <w:qFormat/>
    <w:rsid w:val="00327411"/>
    <w:pPr>
      <w:ind w:left="1152"/>
    </w:pPr>
    <w:rPr>
      <w:noProof/>
    </w:rPr>
  </w:style>
  <w:style w:type="paragraph" w:customStyle="1" w:styleId="LabStepTableTextHeader">
    <w:name w:val="Lab Step Table Text Header"/>
    <w:basedOn w:val="LabStepTableText"/>
    <w:next w:val="LabStepTableText"/>
    <w:qFormat/>
    <w:rsid w:val="00327411"/>
    <w:rPr>
      <w:b/>
    </w:rPr>
  </w:style>
  <w:style w:type="paragraph" w:customStyle="1" w:styleId="LabStepTableParagraph">
    <w:name w:val="Lab Step Table Paragraph"/>
    <w:basedOn w:val="LabStepNumbered"/>
    <w:qFormat/>
    <w:rsid w:val="00327411"/>
    <w:pPr>
      <w:numPr>
        <w:numId w:val="0"/>
      </w:numPr>
    </w:pPr>
  </w:style>
  <w:style w:type="paragraph" w:styleId="TOCHeading">
    <w:name w:val="TOC Heading"/>
    <w:basedOn w:val="Heading1"/>
    <w:next w:val="Normal"/>
    <w:uiPriority w:val="39"/>
    <w:semiHidden/>
    <w:unhideWhenUsed/>
    <w:qFormat/>
    <w:rsid w:val="00327411"/>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327411"/>
    <w:pPr>
      <w:numPr>
        <w:numId w:val="9"/>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27411"/>
    <w:rPr>
      <w:sz w:val="16"/>
      <w:szCs w:val="16"/>
    </w:rPr>
  </w:style>
  <w:style w:type="paragraph" w:styleId="CommentText">
    <w:name w:val="annotation text"/>
    <w:basedOn w:val="Normal"/>
    <w:link w:val="CommentTextChar"/>
    <w:uiPriority w:val="99"/>
    <w:semiHidden/>
    <w:unhideWhenUsed/>
    <w:rsid w:val="00327411"/>
    <w:rPr>
      <w:szCs w:val="20"/>
    </w:rPr>
  </w:style>
  <w:style w:type="character" w:customStyle="1" w:styleId="CommentTextChar">
    <w:name w:val="Comment Text Char"/>
    <w:basedOn w:val="DefaultParagraphFont"/>
    <w:link w:val="CommentText"/>
    <w:uiPriority w:val="99"/>
    <w:semiHidden/>
    <w:rsid w:val="00327411"/>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27411"/>
    <w:rPr>
      <w:b/>
      <w:bCs/>
    </w:rPr>
  </w:style>
  <w:style w:type="character" w:customStyle="1" w:styleId="CommentSubjectChar">
    <w:name w:val="Comment Subject Char"/>
    <w:basedOn w:val="CommentTextChar"/>
    <w:link w:val="CommentSubject"/>
    <w:uiPriority w:val="99"/>
    <w:semiHidden/>
    <w:rsid w:val="00327411"/>
    <w:rPr>
      <w:rFonts w:ascii="Arial" w:hAnsi="Arial"/>
      <w:b/>
      <w:bCs/>
      <w:color w:val="262626" w:themeColor="text1" w:themeTint="D9"/>
      <w:sz w:val="20"/>
      <w:szCs w:val="20"/>
    </w:rPr>
  </w:style>
  <w:style w:type="paragraph" w:customStyle="1" w:styleId="ppNumberList">
    <w:name w:val="pp Number List"/>
    <w:basedOn w:val="Normal"/>
    <w:rsid w:val="00B04B85"/>
    <w:pPr>
      <w:numPr>
        <w:ilvl w:val="1"/>
        <w:numId w:val="15"/>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B04B85"/>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B04B85"/>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B04B85"/>
    <w:pPr>
      <w:numPr>
        <w:ilvl w:val="3"/>
      </w:numPr>
      <w:ind w:left="2115" w:hanging="357"/>
    </w:pPr>
  </w:style>
  <w:style w:type="paragraph" w:customStyle="1" w:styleId="Strong1">
    <w:name w:val="Strong1"/>
    <w:basedOn w:val="LabStepNumbered"/>
    <w:link w:val="strongChar"/>
    <w:qFormat/>
    <w:rsid w:val="00327411"/>
    <w:pPr>
      <w:numPr>
        <w:numId w:val="0"/>
      </w:numPr>
      <w:ind w:left="757" w:hanging="360"/>
    </w:pPr>
    <w:rPr>
      <w:b/>
    </w:rPr>
  </w:style>
  <w:style w:type="character" w:customStyle="1" w:styleId="LabStepNumberedChar">
    <w:name w:val="Lab Step Numbered Char"/>
    <w:basedOn w:val="DefaultParagraphFont"/>
    <w:link w:val="LabStepNumbered"/>
    <w:rsid w:val="00327411"/>
    <w:rPr>
      <w:rFonts w:ascii="Arial" w:hAnsi="Arial"/>
      <w:color w:val="262626" w:themeColor="text1" w:themeTint="D9"/>
      <w:sz w:val="18"/>
    </w:rPr>
  </w:style>
  <w:style w:type="character" w:customStyle="1" w:styleId="strongChar">
    <w:name w:val="strong Char"/>
    <w:basedOn w:val="LabStepNumberedChar"/>
    <w:link w:val="Strong1"/>
    <w:rsid w:val="00327411"/>
    <w:rPr>
      <w:rFonts w:ascii="Arial" w:hAnsi="Arial"/>
      <w:b/>
      <w:color w:val="262626" w:themeColor="text1" w:themeTint="D9"/>
      <w:sz w:val="18"/>
    </w:rPr>
  </w:style>
  <w:style w:type="paragraph" w:styleId="Revision">
    <w:name w:val="Revision"/>
    <w:hidden/>
    <w:uiPriority w:val="99"/>
    <w:semiHidden/>
    <w:rsid w:val="00D87AD8"/>
    <w:pPr>
      <w:spacing w:after="0" w:line="240" w:lineRule="auto"/>
    </w:pPr>
    <w:rPr>
      <w:rFonts w:ascii="Verdana" w:hAnsi="Verdana"/>
      <w:sz w:val="18"/>
    </w:rPr>
  </w:style>
  <w:style w:type="character" w:styleId="Strong">
    <w:name w:val="Strong"/>
    <w:basedOn w:val="DefaultParagraphFont"/>
    <w:uiPriority w:val="22"/>
    <w:qFormat/>
    <w:rsid w:val="00327411"/>
    <w:rPr>
      <w:b/>
      <w:bCs/>
    </w:rPr>
  </w:style>
  <w:style w:type="paragraph" w:styleId="NormalWeb">
    <w:name w:val="Normal (Web)"/>
    <w:basedOn w:val="Normal"/>
    <w:uiPriority w:val="99"/>
    <w:semiHidden/>
    <w:unhideWhenUsed/>
    <w:rsid w:val="00327411"/>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327411"/>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327411"/>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27411"/>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327411"/>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327411"/>
    <w:pPr>
      <w:spacing w:before="240"/>
      <w:ind w:left="720" w:right="720"/>
    </w:pPr>
    <w:rPr>
      <w:color w:val="1C1C1C"/>
    </w:rPr>
  </w:style>
  <w:style w:type="paragraph" w:customStyle="1" w:styleId="SlidesNotes">
    <w:name w:val="Slides Notes"/>
    <w:basedOn w:val="Normal"/>
    <w:qFormat/>
    <w:rsid w:val="00327411"/>
    <w:pPr>
      <w:spacing w:before="240"/>
    </w:pPr>
  </w:style>
  <w:style w:type="paragraph" w:customStyle="1" w:styleId="LegalHeader">
    <w:name w:val="Legal Header"/>
    <w:basedOn w:val="Normal"/>
    <w:qFormat/>
    <w:rsid w:val="00327411"/>
    <w:pPr>
      <w:spacing w:before="600"/>
    </w:pPr>
    <w:rPr>
      <w:b/>
      <w:color w:val="auto"/>
      <w:u w:val="single"/>
    </w:rPr>
  </w:style>
  <w:style w:type="paragraph" w:customStyle="1" w:styleId="LegalBody">
    <w:name w:val="Legal Body"/>
    <w:basedOn w:val="Normal"/>
    <w:qFormat/>
    <w:rsid w:val="00327411"/>
    <w:rPr>
      <w:sz w:val="18"/>
    </w:rPr>
  </w:style>
  <w:style w:type="paragraph" w:customStyle="1" w:styleId="CourseInfo">
    <w:name w:val="Course Info"/>
    <w:basedOn w:val="Normal"/>
    <w:qFormat/>
    <w:rsid w:val="00327411"/>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paragraph" w:customStyle="1" w:styleId="CourseCode">
    <w:name w:val="Course Code"/>
    <w:basedOn w:val="Normal"/>
    <w:qFormat/>
    <w:rsid w:val="00327411"/>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27411"/>
    <w:pPr>
      <w:tabs>
        <w:tab w:val="right" w:leader="dot" w:pos="10790"/>
      </w:tabs>
      <w:spacing w:before="40" w:after="0"/>
      <w:ind w:left="432"/>
    </w:pPr>
    <w:rPr>
      <w:sz w:val="16"/>
    </w:rPr>
  </w:style>
  <w:style w:type="numbering" w:customStyle="1" w:styleId="LabStepsTemplate">
    <w:name w:val="LabStepsTemplate"/>
    <w:uiPriority w:val="99"/>
    <w:rsid w:val="00327411"/>
    <w:pPr>
      <w:numPr>
        <w:numId w:val="75"/>
      </w:numPr>
    </w:pPr>
  </w:style>
  <w:style w:type="paragraph" w:customStyle="1" w:styleId="ModuleDescription">
    <w:name w:val="Module Description"/>
    <w:basedOn w:val="Normal"/>
    <w:qFormat/>
    <w:rsid w:val="00327411"/>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327411"/>
    <w:pPr>
      <w:jc w:val="center"/>
    </w:pPr>
  </w:style>
  <w:style w:type="paragraph" w:customStyle="1" w:styleId="TopicsCoveredItem">
    <w:name w:val="Topics Covered Item"/>
    <w:basedOn w:val="Normal"/>
    <w:qFormat/>
    <w:rsid w:val="00327411"/>
    <w:pPr>
      <w:numPr>
        <w:numId w:val="77"/>
      </w:numPr>
      <w:spacing w:before="0" w:after="0"/>
      <w:contextualSpacing/>
    </w:pPr>
  </w:style>
  <w:style w:type="paragraph" w:customStyle="1" w:styleId="ModuleIntroHeader">
    <w:name w:val="Module Intro Header"/>
    <w:basedOn w:val="Normal"/>
    <w:qFormat/>
    <w:rsid w:val="00327411"/>
    <w:pPr>
      <w:pBdr>
        <w:bottom w:val="single" w:sz="8" w:space="1" w:color="auto"/>
      </w:pBdr>
      <w:spacing w:before="360"/>
      <w:ind w:left="288"/>
    </w:pPr>
    <w:rPr>
      <w:b/>
      <w:sz w:val="24"/>
    </w:rPr>
  </w:style>
  <w:style w:type="paragraph" w:customStyle="1" w:styleId="ModuleAgendaItem">
    <w:name w:val="Module Agenda Item"/>
    <w:basedOn w:val="Normal"/>
    <w:qFormat/>
    <w:rsid w:val="00327411"/>
    <w:pPr>
      <w:spacing w:before="0" w:after="0"/>
      <w:ind w:left="360" w:hanging="360"/>
      <w:contextualSpacing/>
    </w:pPr>
    <w:rPr>
      <w:sz w:val="24"/>
    </w:rPr>
  </w:style>
  <w:style w:type="paragraph" w:customStyle="1" w:styleId="LabExerciseItem">
    <w:name w:val="Lab Exercise Item"/>
    <w:basedOn w:val="Normal"/>
    <w:next w:val="Normal"/>
    <w:qFormat/>
    <w:rsid w:val="00327411"/>
    <w:pPr>
      <w:spacing w:before="0" w:after="0"/>
      <w:ind w:left="36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1.xml"/><Relationship Id="rId7" Type="http://schemas.openxmlformats.org/officeDocument/2006/relationships/numbering" Target="numbering.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webSettings" Target="webSetting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styles" Target="style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settings" Target="setting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_dlc_DocId xmlns="c83d3ea4-1015-4b4b-bfa9-09fbcd7aa64d">3CC2HQU7XWNV-25-34</_dlc_DocId>
    <_dlc_DocIdUrl xmlns="c83d3ea4-1015-4b4b-bfa9-09fbcd7aa64d">
      <Url>http://intranet.sharepointblackops.com/Courses/2010-Administrator/_layouts/DocIdRedir.aspx?ID=3CC2HQU7XWNV-25-34</Url>
      <Description>3CC2HQU7XWNV-25-34</Description>
    </_dlc_DocIdUrl>
  </documentManagement>
</p:properties>
</file>

<file path=customXml/item5.xml><?xml version="1.0" encoding="utf-8"?>
<outs:outSpaceData xmlns:outs="http://schemas.microsoft.com/office/2009/outspace/metadata">
  <outs:relatedDates>
    <outs:relatedDate>
      <outs:type>3</outs:type>
      <outs:displayName>Last Modified</outs:displayName>
      <outs:dateTime>2009-11-08T22:13:00Z</outs:dateTime>
      <outs:isPinned>true</outs:isPinned>
    </outs:relatedDate>
    <outs:relatedDate>
      <outs:type>2</outs:type>
      <outs:displayName>Created</outs:displayName>
      <outs:dateTime>2009-11-08T16:33:00Z</outs:dateTime>
      <outs:isPinned>true</outs:isPinned>
    </outs:relatedDate>
    <outs:relatedDate>
      <outs:type>4</outs:type>
      <outs:displayName>Last Printed</outs:displayName>
      <outs:dateTime>2009-07-24T18:50:00Z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Critical Path Training</outs:displayName>
          <outs:accountName/>
        </outs:relatedPerson>
      </outs:people>
      <outs:source>0</outs:source>
      <outs:isPinned>true</outs:isPinned>
    </outs:relatedPeopleItem>
    <outs:relatedPeopleItem>
      <outs:category>Last modified by</outs:category>
      <outs:people>
        <outs:relatedPerson>
          <outs:displayName>Windows User</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0</outs:type>
      <outs:propertyId>8</outs:propertyId>
      <outs:propertyName/>
      <outs:isPinned>true</outs:isPinned>
    </outs:propertyMetadata>
  </propertyMetadataList>
  <outs:corruptMetadataWasLost/>
</outs:outSpaceData>
</file>

<file path=customXml/item6.xml><?xml version="1.0" encoding="utf-8"?>
<ct:contentTypeSchema xmlns:ct="http://schemas.microsoft.com/office/2006/metadata/contentType" xmlns:ma="http://schemas.microsoft.com/office/2006/metadata/properties/metaAttributes" ct:_="" ma:_="" ma:contentTypeName="Document" ma:contentTypeID="0x010100899C111BAF94F343954D24C51CA5B890" ma:contentTypeVersion="0" ma:contentTypeDescription="Create a new document." ma:contentTypeScope="" ma:versionID="3fd8132bd5b0bf82bcc496a9f1dcffc8">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9316EDB-49BA-4480-A4CC-06A2F75E0759}"/>
</file>

<file path=customXml/itemProps2.xml><?xml version="1.0" encoding="utf-8"?>
<ds:datastoreItem xmlns:ds="http://schemas.openxmlformats.org/officeDocument/2006/customXml" ds:itemID="{4AB4F019-59F6-4F32-9A99-4D00AA33EAC5}"/>
</file>

<file path=customXml/itemProps3.xml><?xml version="1.0" encoding="utf-8"?>
<ds:datastoreItem xmlns:ds="http://schemas.openxmlformats.org/officeDocument/2006/customXml" ds:itemID="{FE0D4B90-5111-4463-BB43-5C1547EC3529}"/>
</file>

<file path=customXml/itemProps4.xml><?xml version="1.0" encoding="utf-8"?>
<ds:datastoreItem xmlns:ds="http://schemas.openxmlformats.org/officeDocument/2006/customXml" ds:itemID="{39316EDB-49BA-4480-A4CC-06A2F75E0759}">
  <ds:schemaRefs>
    <ds:schemaRef ds:uri="http://schemas.microsoft.com/office/2006/metadata/properties"/>
    <ds:schemaRef ds:uri="c83d3ea4-1015-4b4b-bfa9-09fbcd7aa64d"/>
  </ds:schemaRefs>
</ds:datastoreItem>
</file>

<file path=customXml/itemProps5.xml><?xml version="1.0" encoding="utf-8"?>
<ds:datastoreItem xmlns:ds="http://schemas.openxmlformats.org/officeDocument/2006/customXml" ds:itemID="{CA5B5435-E5C4-427C-A557-819B37F153C8}"/>
</file>

<file path=customXml/itemProps6.xml><?xml version="1.0" encoding="utf-8"?>
<ds:datastoreItem xmlns:ds="http://schemas.openxmlformats.org/officeDocument/2006/customXml" ds:itemID="{7871B255-CB3E-4E93-A78B-2EFD7FD64322}"/>
</file>

<file path=docProps/app.xml><?xml version="1.0" encoding="utf-8"?>
<Properties xmlns="http://schemas.openxmlformats.org/officeDocument/2006/extended-properties" xmlns:vt="http://schemas.openxmlformats.org/officeDocument/2006/docPropsVTypes">
  <Template>CptCourseManual.dotx</Template>
  <TotalTime>2823</TotalTime>
  <Pages>17</Pages>
  <Words>5290</Words>
  <Characters>30157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Site Collections and Governance</vt:lpstr>
    </vt:vector>
  </TitlesOfParts>
  <Company>Critical Path Training, LLC</Company>
  <LinksUpToDate>false</LinksUpToDate>
  <CharactersWithSpaces>35377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Collections and Governance</dc:title>
  <dc:creator>Critical Path Training</dc:creator>
  <cp:lastModifiedBy>Windows User</cp:lastModifiedBy>
  <cp:revision>90</cp:revision>
  <cp:lastPrinted>2010-09-23T13:00:00Z</cp:lastPrinted>
  <dcterms:created xsi:type="dcterms:W3CDTF">2010-05-18T13:13:00Z</dcterms:created>
  <dcterms:modified xsi:type="dcterms:W3CDTF">2012-02-18T23:36:00Z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0x010100899C111BAF94F343954D24C51CA5B890</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y fmtid="{D5CDD505-2E9C-101B-9397-08002B2CF9AE}" pid="6" name="_dlc_DocIdItemGuid">
    <vt:lpwstr>dd21a3fa-61c6-4555-8b5c-73ff76c08d58</vt:lpwstr>
  </property>
</Properties>
</file>