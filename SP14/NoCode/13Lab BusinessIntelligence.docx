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829" w:rsidRDefault="00944EEE" w:rsidP="0016524E">
      <w:pPr>
        <w:pStyle w:val="Heading2"/>
      </w:pPr>
      <w:r>
        <w:t>Business Intelligence with SharePoint 2010</w:t>
      </w:r>
    </w:p>
    <w:p w:rsidR="00B04B85" w:rsidRPr="005C7841" w:rsidRDefault="00B04B85" w:rsidP="00B04B85">
      <w:pPr>
        <w:pStyle w:val="LabExerciseText"/>
      </w:pPr>
      <w:r w:rsidRPr="005C7841">
        <w:rPr>
          <w:b/>
        </w:rPr>
        <w:t>Lab Time</w:t>
      </w:r>
      <w:r w:rsidRPr="005C7841">
        <w:t>: 45 minutes</w:t>
      </w:r>
    </w:p>
    <w:p w:rsidR="00B04B85" w:rsidRPr="005C7841" w:rsidRDefault="00B04B85" w:rsidP="00B04B85">
      <w:pPr>
        <w:pStyle w:val="LabExerciseText"/>
      </w:pPr>
      <w:r w:rsidRPr="005C7841">
        <w:rPr>
          <w:b/>
        </w:rPr>
        <w:t>Lab Folder</w:t>
      </w:r>
      <w:r w:rsidRPr="005C7841">
        <w:t>: C:\Student\Labs\</w:t>
      </w:r>
      <w:bookmarkStart w:id="0" w:name="_GoBack"/>
      <w:bookmarkEnd w:id="0"/>
      <w:r w:rsidR="00944EEE">
        <w:t>BusinessIntelligence</w:t>
      </w:r>
    </w:p>
    <w:p w:rsidR="008A262E" w:rsidRDefault="008A262E" w:rsidP="008A262E">
      <w:pPr>
        <w:pStyle w:val="LabExerciseText"/>
      </w:pPr>
      <w:r w:rsidRPr="00AB0B53">
        <w:rPr>
          <w:b/>
        </w:rPr>
        <w:t>Lab Overview:</w:t>
      </w:r>
      <w:r>
        <w:t xml:space="preserve"> The purpose of this lab is to demonstrate the Business Intelligence (BI) capabilities of SharePoint Server 2010. You will begin by using the Chart Web Part to create graphical representations of data within SharePoint lists. Next, you will play the role of an analyst using Microsoft Excel 2010 to examine and data from SQL Server Analysis Services. After creating an Excel workbook that displays BI information, you will then publish the workbook with Excel Services to make it accessible to users using the browser. In the final exercise, you will work with a PerformancePoint Services site and the new Dashboard Designer to create a dashboard for the executive management team at Adventure Works.</w:t>
      </w:r>
    </w:p>
    <w:p w:rsidR="008A262E" w:rsidRDefault="008A262E" w:rsidP="008A262E">
      <w:pPr>
        <w:pStyle w:val="LabExerciseText"/>
      </w:pPr>
      <w:r>
        <w:t>In this lab, you will be working with sales data that has been generated from the Adventure Works database. The screenshot below will give you an idea of how the Adventure Works data on sales revenue spans across four years from 2001 to 2004 and is divided up between six different counties.</w:t>
      </w:r>
    </w:p>
    <w:p w:rsidR="008A262E" w:rsidRDefault="008A262E" w:rsidP="008A262E">
      <w:pPr>
        <w:pStyle w:val="LabExerciseText"/>
      </w:pPr>
      <w:r w:rsidRPr="008A6D1E">
        <w:rPr>
          <w:noProof/>
        </w:rPr>
        <w:drawing>
          <wp:inline distT="0" distB="0" distL="0" distR="0" wp14:anchorId="6AD53BBB" wp14:editId="116163E8">
            <wp:extent cx="3795499" cy="939550"/>
            <wp:effectExtent l="19050" t="0" r="0" b="0"/>
            <wp:docPr id="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794592" cy="939325"/>
                    </a:xfrm>
                    <a:prstGeom prst="rect">
                      <a:avLst/>
                    </a:prstGeom>
                    <a:noFill/>
                    <a:ln w="9525">
                      <a:noFill/>
                      <a:miter lim="800000"/>
                      <a:headEnd/>
                      <a:tailEnd/>
                    </a:ln>
                  </pic:spPr>
                </pic:pic>
              </a:graphicData>
            </a:graphic>
          </wp:inline>
        </w:drawing>
      </w:r>
    </w:p>
    <w:p w:rsidR="008A262E" w:rsidRDefault="008A262E" w:rsidP="008A262E">
      <w:pPr>
        <w:pStyle w:val="LabExerciseText"/>
      </w:pPr>
      <w:r>
        <w:t>In exercise 1, you will display this data using the Chart Web Part pulling the data from standard SharePoint lists within a SharePoint site. Note that you can also use the Chart Web Part to pull data from external lists in scenarios where the data lives in backend databases and line of business applications. The main reason that exercise 1 focusing on the Chart Web Part does not use external data is to save time so you can move on the exercises with Excel Services and PerformancePoint as well.</w:t>
      </w:r>
    </w:p>
    <w:p w:rsidR="008A262E" w:rsidRDefault="008A262E" w:rsidP="008A262E">
      <w:pPr>
        <w:pStyle w:val="LabExerciseText"/>
      </w:pPr>
      <w:r>
        <w:t xml:space="preserve">In exercises 2 and 3, you will pull the same data from a cube served up by SQL Server 2008 Analysis Services. This lab assumes that SQL Server 2008 Analysis Services has been properly installed in your environment and that the </w:t>
      </w:r>
      <w:proofErr w:type="spellStart"/>
      <w:r w:rsidRPr="007701CB">
        <w:rPr>
          <w:b/>
        </w:rPr>
        <w:t>AdventureWorks</w:t>
      </w:r>
      <w:proofErr w:type="spellEnd"/>
      <w:r w:rsidRPr="007701CB">
        <w:rPr>
          <w:b/>
        </w:rPr>
        <w:t xml:space="preserve"> 2008 Analysis Services Project</w:t>
      </w:r>
      <w:r>
        <w:t xml:space="preserve"> sample has been properly deployed.</w:t>
      </w:r>
    </w:p>
    <w:p w:rsidR="00B04B85" w:rsidRDefault="00B04B85" w:rsidP="00B04B85">
      <w:pPr>
        <w:pStyle w:val="LabSetup"/>
      </w:pPr>
      <w:r>
        <w:t>Lab Setup Requirements</w:t>
      </w:r>
    </w:p>
    <w:p w:rsidR="00B04B85" w:rsidRPr="002376C5" w:rsidRDefault="00B04B85" w:rsidP="00B04B85">
      <w:pPr>
        <w:pStyle w:val="LabSetupStep"/>
      </w:pPr>
      <w:r>
        <w:t xml:space="preserve">Before you begin this lab, you must run the batch file named </w:t>
      </w:r>
      <w:r w:rsidRPr="00B04B85">
        <w:rPr>
          <w:b/>
        </w:rPr>
        <w:t>SetupLab.bat</w:t>
      </w:r>
      <w:r>
        <w:t xml:space="preserve">. This batch file creates a new blank site collection at the location </w:t>
      </w:r>
      <w:r w:rsidRPr="00813C2C">
        <w:rPr>
          <w:b/>
        </w:rPr>
        <w:t>http://intranet.wingtip.com/</w:t>
      </w:r>
      <w:r w:rsidRPr="00BA1223">
        <w:rPr>
          <w:b/>
        </w:rPr>
        <w:t>sites/</w:t>
      </w:r>
      <w:r w:rsidR="00944EEE" w:rsidRPr="00BA1223">
        <w:rPr>
          <w:b/>
        </w:rPr>
        <w:t>BusinessIntelligence</w:t>
      </w:r>
      <w:r>
        <w:t xml:space="preserve">. </w:t>
      </w:r>
      <w:r w:rsidR="00E85B9E">
        <w:t xml:space="preserve">It also runs a utility to create two lists that will be used in exercise 1. </w:t>
      </w:r>
      <w:r>
        <w:t xml:space="preserve">This is the site you will use to </w:t>
      </w:r>
      <w:r w:rsidR="00BA1223">
        <w:t>create chart Web Parts, publish Excel Workbooks and create a Dashboard using Performance Point Services</w:t>
      </w:r>
      <w:r>
        <w:t>.</w:t>
      </w:r>
    </w:p>
    <w:p w:rsidR="008A262E" w:rsidRDefault="008A262E" w:rsidP="0016524E">
      <w:pPr>
        <w:pStyle w:val="Heading3"/>
      </w:pPr>
      <w:bookmarkStart w:id="1" w:name="_Toc225686426"/>
      <w:r w:rsidRPr="00FC79BD">
        <w:t xml:space="preserve">Exercise 1: </w:t>
      </w:r>
      <w:bookmarkEnd w:id="1"/>
      <w:r>
        <w:t xml:space="preserve">Using the </w:t>
      </w:r>
      <w:r w:rsidRPr="001C0E70">
        <w:t>Charting Web Parts</w:t>
      </w:r>
    </w:p>
    <w:p w:rsidR="008A262E" w:rsidRDefault="008A262E" w:rsidP="007701CB">
      <w:pPr>
        <w:pStyle w:val="LabExerciseText"/>
      </w:pPr>
      <w:r w:rsidRPr="00AB0146">
        <w:t xml:space="preserve">In this exercise you will </w:t>
      </w:r>
      <w:r>
        <w:t xml:space="preserve">use the Chart Web Part to provide a simple way to provide charts on a Web Part page so that users can visualize data in native lists within a SharePoint site as well as external lists created with the BCS. For the sake of time, this exercise will use a SharePoint list but keep in mind that the techniques you learn to display charts using the Chart Web Part can also be based on data from backend systems. </w:t>
      </w:r>
    </w:p>
    <w:bookmarkStart w:id="2" w:name="OLE_LINK1"/>
    <w:bookmarkStart w:id="3" w:name="OLE_LINK2"/>
    <w:p w:rsidR="00EC1C98" w:rsidRDefault="0086608B" w:rsidP="00EC1C98">
      <w:pPr>
        <w:pStyle w:val="LabStepScreenshot"/>
      </w:pPr>
      <w:r>
        <w:object w:dxaOrig="4322" w:dyaOrig="2162" w14:anchorId="665672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07.75pt" o:ole="">
            <v:imagedata r:id="rId15" o:title=""/>
          </v:shape>
          <o:OLEObject Type="Embed" ProgID="Photoshop.Image.11" ShapeID="_x0000_i1025" DrawAspect="Content" ObjectID="_1395741706" r:id="rId16">
            <o:FieldCodes>\s</o:FieldCodes>
          </o:OLEObject>
        </w:object>
      </w:r>
    </w:p>
    <w:p w:rsidR="00EC1C98" w:rsidRDefault="00EC1C98" w:rsidP="00EC1C98">
      <w:pPr>
        <w:pStyle w:val="LabStepNumbered"/>
      </w:pPr>
      <w:r>
        <w:t>Refresh the browser. After doing this, you should be able to v</w:t>
      </w:r>
      <w:r w:rsidR="00E85B9E">
        <w:t xml:space="preserve">erify that the site contains two lists named </w:t>
      </w:r>
      <w:r w:rsidR="00790187">
        <w:rPr>
          <w:b/>
        </w:rPr>
        <w:t>Sales b</w:t>
      </w:r>
      <w:r w:rsidR="00790187" w:rsidRPr="00790187">
        <w:rPr>
          <w:b/>
        </w:rPr>
        <w:t>y Country</w:t>
      </w:r>
      <w:r w:rsidR="00790187">
        <w:t xml:space="preserve"> and </w:t>
      </w:r>
      <w:r w:rsidR="00790187">
        <w:rPr>
          <w:b/>
        </w:rPr>
        <w:t>Sales b</w:t>
      </w:r>
      <w:r w:rsidR="00790187" w:rsidRPr="00790187">
        <w:rPr>
          <w:b/>
        </w:rPr>
        <w:t>y Year</w:t>
      </w:r>
      <w:r w:rsidR="00E85B9E">
        <w:t xml:space="preserve">. You should be able to navigate to these lists using links from the </w:t>
      </w:r>
      <w:r w:rsidR="00790187">
        <w:t>Quick Launch Bar.</w:t>
      </w:r>
      <w:bookmarkEnd w:id="2"/>
      <w:bookmarkEnd w:id="3"/>
    </w:p>
    <w:p w:rsidR="008A262E" w:rsidRDefault="0086608B" w:rsidP="00EC1C98">
      <w:pPr>
        <w:pStyle w:val="LabStepScreenshot"/>
      </w:pPr>
      <w:r>
        <w:object w:dxaOrig="4322" w:dyaOrig="2162" w14:anchorId="2D0C72BA">
          <v:shape id="_x0000_i1026" type="#_x0000_t75" style="width:3in;height:107.75pt" o:ole="">
            <v:imagedata r:id="rId17" o:title=""/>
          </v:shape>
          <o:OLEObject Type="Embed" ProgID="Photoshop.Image.11" ShapeID="_x0000_i1026" DrawAspect="Content" ObjectID="_1395741707" r:id="rId18">
            <o:FieldCodes>\s</o:FieldCodes>
          </o:OLEObject>
        </w:object>
      </w:r>
    </w:p>
    <w:p w:rsidR="008A262E" w:rsidRDefault="008A262E" w:rsidP="008A262E">
      <w:pPr>
        <w:pStyle w:val="LabStepNumbered"/>
      </w:pPr>
      <w:r>
        <w:t>The Chart Web Part is part of the Enterprise Edition of SharePoint Server 2010. Therefore, you must activate a specific feature of the Enterprise Edition before you can use the Chart Web Part.</w:t>
      </w:r>
    </w:p>
    <w:p w:rsidR="008A262E" w:rsidRDefault="008A262E" w:rsidP="007701CB">
      <w:pPr>
        <w:pStyle w:val="LabStepLevel2Numbered"/>
      </w:pPr>
      <w:r>
        <w:t xml:space="preserve">Select the </w:t>
      </w:r>
      <w:r w:rsidRPr="007701CB">
        <w:rPr>
          <w:b/>
        </w:rPr>
        <w:t>Site Actions » Site Settings</w:t>
      </w:r>
      <w:r w:rsidRPr="007701CB">
        <w:t>.</w:t>
      </w:r>
    </w:p>
    <w:p w:rsidR="008A262E" w:rsidRDefault="008A262E" w:rsidP="007701CB">
      <w:pPr>
        <w:pStyle w:val="LabStepLevel2Numbered"/>
      </w:pPr>
      <w:r>
        <w:t xml:space="preserve">Inside the </w:t>
      </w:r>
      <w:r w:rsidRPr="007701CB">
        <w:rPr>
          <w:b/>
        </w:rPr>
        <w:t>Site Collection Administration</w:t>
      </w:r>
      <w:r>
        <w:t xml:space="preserve"> section of the </w:t>
      </w:r>
      <w:r w:rsidRPr="007701CB">
        <w:t>Site Settings</w:t>
      </w:r>
      <w:r>
        <w:t xml:space="preserve"> page, select </w:t>
      </w:r>
      <w:r w:rsidR="008315E2" w:rsidRPr="007701CB">
        <w:rPr>
          <w:b/>
        </w:rPr>
        <w:t>S</w:t>
      </w:r>
      <w:r w:rsidRPr="007701CB">
        <w:rPr>
          <w:b/>
        </w:rPr>
        <w:t>ite collection features</w:t>
      </w:r>
      <w:r>
        <w:t>.</w:t>
      </w:r>
    </w:p>
    <w:p w:rsidR="008A262E" w:rsidRDefault="008A262E" w:rsidP="007701CB">
      <w:pPr>
        <w:pStyle w:val="LabStepLevel2Numbered"/>
      </w:pPr>
      <w:r w:rsidRPr="007701CB">
        <w:rPr>
          <w:b/>
        </w:rPr>
        <w:t>Activate</w:t>
      </w:r>
      <w:r>
        <w:t xml:space="preserve"> the feature titled </w:t>
      </w:r>
      <w:r w:rsidRPr="007701CB">
        <w:rPr>
          <w:b/>
        </w:rPr>
        <w:t xml:space="preserve">SharePoint Server Enterprise Site Collection </w:t>
      </w:r>
      <w:r w:rsidR="007701CB">
        <w:rPr>
          <w:b/>
        </w:rPr>
        <w:t>F</w:t>
      </w:r>
      <w:r w:rsidRPr="007701CB">
        <w:rPr>
          <w:b/>
        </w:rPr>
        <w:t>eatures</w:t>
      </w:r>
      <w:r w:rsidRPr="006F2DA2">
        <w:t>.</w:t>
      </w:r>
      <w:r>
        <w:t xml:space="preserve"> Activation of the feature is what makes the Chart Web Part available.</w:t>
      </w:r>
    </w:p>
    <w:p w:rsidR="007701CB" w:rsidRDefault="00EC1C98" w:rsidP="008A262E">
      <w:pPr>
        <w:pStyle w:val="LabStepNumbered"/>
      </w:pPr>
      <w:r>
        <w:t xml:space="preserve">Navigate to the home page of the site at </w:t>
      </w:r>
      <w:r w:rsidRPr="008B2E4C">
        <w:rPr>
          <w:b/>
        </w:rPr>
        <w:t>/Pages/default.aspx</w:t>
      </w:r>
      <w:r>
        <w:t xml:space="preserve">. </w:t>
      </w:r>
      <w:r w:rsidR="00CF3F03">
        <w:t>Check the page out and p</w:t>
      </w:r>
      <w:r w:rsidR="00BD2836" w:rsidRPr="00BD2836">
        <w:t xml:space="preserve">lace </w:t>
      </w:r>
      <w:r w:rsidR="00CF3F03">
        <w:t xml:space="preserve">it </w:t>
      </w:r>
      <w:r w:rsidR="00BD2836" w:rsidRPr="00BD2836">
        <w:t xml:space="preserve">into </w:t>
      </w:r>
      <w:r w:rsidR="007701CB" w:rsidRPr="007701CB">
        <w:rPr>
          <w:b/>
        </w:rPr>
        <w:t>E</w:t>
      </w:r>
      <w:r w:rsidR="00BD2836" w:rsidRPr="007701CB">
        <w:rPr>
          <w:b/>
        </w:rPr>
        <w:t>dit</w:t>
      </w:r>
      <w:r w:rsidR="00BD2836" w:rsidRPr="00BD2836">
        <w:t xml:space="preserve"> mode</w:t>
      </w:r>
      <w:r w:rsidR="007701CB">
        <w:t xml:space="preserve"> using the ribbon and </w:t>
      </w:r>
      <w:r w:rsidR="007701CB" w:rsidRPr="007701CB">
        <w:rPr>
          <w:b/>
        </w:rPr>
        <w:t>Page</w:t>
      </w:r>
      <w:r w:rsidR="007701CB">
        <w:t xml:space="preserve"> tab</w:t>
      </w:r>
      <w:r w:rsidR="00BD2836" w:rsidRPr="00BD2836">
        <w:t xml:space="preserve">. </w:t>
      </w:r>
    </w:p>
    <w:p w:rsidR="008A262E" w:rsidRDefault="00BD2836" w:rsidP="008A262E">
      <w:pPr>
        <w:pStyle w:val="LabStepNumbered"/>
      </w:pPr>
      <w:r>
        <w:t xml:space="preserve">Remove the information Web Part with the </w:t>
      </w:r>
      <w:r w:rsidRPr="007701CB">
        <w:rPr>
          <w:b/>
        </w:rPr>
        <w:t>Run Dashboard Designer</w:t>
      </w:r>
      <w:r>
        <w:t xml:space="preserve"> button at the top of the page by clicking the </w:t>
      </w:r>
      <w:r w:rsidRPr="007701CB">
        <w:rPr>
          <w:b/>
        </w:rPr>
        <w:t>Delete</w:t>
      </w:r>
      <w:r>
        <w:t xml:space="preserve"> menu command in its Web Part menu.</w:t>
      </w:r>
    </w:p>
    <w:p w:rsidR="00BD2836" w:rsidRPr="00BD2836" w:rsidRDefault="0086608B" w:rsidP="00BD2836">
      <w:pPr>
        <w:pStyle w:val="LabStepScreenshot"/>
      </w:pPr>
      <w:r>
        <w:object w:dxaOrig="4322" w:dyaOrig="1081" w14:anchorId="178AF76B">
          <v:shape id="_x0000_i1027" type="#_x0000_t75" style="width:3in;height:54.15pt" o:ole="">
            <v:imagedata r:id="rId19" o:title=""/>
          </v:shape>
          <o:OLEObject Type="Embed" ProgID="Photoshop.Image.11" ShapeID="_x0000_i1027" DrawAspect="Content" ObjectID="_1395741708" r:id="rId20">
            <o:FieldCodes>\s</o:FieldCodes>
          </o:OLEObject>
        </w:object>
      </w:r>
    </w:p>
    <w:p w:rsidR="008A262E" w:rsidRDefault="008A262E" w:rsidP="008A262E">
      <w:pPr>
        <w:pStyle w:val="LabStepNumbered"/>
      </w:pPr>
      <w:r>
        <w:t xml:space="preserve">Add an instance of the </w:t>
      </w:r>
      <w:r w:rsidRPr="007701CB">
        <w:rPr>
          <w:b/>
        </w:rPr>
        <w:t>Chart Web Part</w:t>
      </w:r>
      <w:r>
        <w:t xml:space="preserve"> to </w:t>
      </w:r>
      <w:r w:rsidR="008315E2" w:rsidRPr="008B2E4C">
        <w:rPr>
          <w:b/>
        </w:rPr>
        <w:t>Pages/</w:t>
      </w:r>
      <w:r w:rsidRPr="008B2E4C">
        <w:rPr>
          <w:b/>
        </w:rPr>
        <w:t>default.aspx</w:t>
      </w:r>
      <w:r w:rsidRPr="000D6375">
        <w:t xml:space="preserve"> using the following steps</w:t>
      </w:r>
      <w:r w:rsidR="007701CB">
        <w:t>:</w:t>
      </w:r>
    </w:p>
    <w:p w:rsidR="008A262E" w:rsidRPr="000D6375" w:rsidRDefault="00CF3F03" w:rsidP="00233078">
      <w:pPr>
        <w:pStyle w:val="LabStepLevel2Numbered"/>
        <w:numPr>
          <w:ilvl w:val="0"/>
          <w:numId w:val="16"/>
        </w:numPr>
      </w:pPr>
      <w:r>
        <w:t xml:space="preserve">While in </w:t>
      </w:r>
      <w:r w:rsidR="008A262E" w:rsidRPr="00006929">
        <w:t>edit mode</w:t>
      </w:r>
      <w:r>
        <w:t>, c</w:t>
      </w:r>
      <w:r w:rsidR="008A262E" w:rsidRPr="000D6375">
        <w:t xml:space="preserve">lick on the </w:t>
      </w:r>
      <w:r w:rsidRPr="007701CB">
        <w:rPr>
          <w:b/>
        </w:rPr>
        <w:t>Main</w:t>
      </w:r>
      <w:r>
        <w:t xml:space="preserve"> </w:t>
      </w:r>
      <w:r w:rsidR="008A262E" w:rsidRPr="00006929">
        <w:t xml:space="preserve">Web Part Zone to ensure it is selected. At this point, the </w:t>
      </w:r>
      <w:r w:rsidR="008A262E" w:rsidRPr="00DF63F3">
        <w:rPr>
          <w:b/>
        </w:rPr>
        <w:t xml:space="preserve">Page Tools </w:t>
      </w:r>
      <w:r w:rsidR="008A262E" w:rsidRPr="000D6375">
        <w:t xml:space="preserve">tab group should appear with the </w:t>
      </w:r>
      <w:r w:rsidR="008A262E" w:rsidRPr="00DF63F3">
        <w:rPr>
          <w:b/>
        </w:rPr>
        <w:t>Insert</w:t>
      </w:r>
      <w:r w:rsidR="008A262E" w:rsidRPr="00006929">
        <w:t xml:space="preserve"> tab.</w:t>
      </w:r>
    </w:p>
    <w:p w:rsidR="008A262E" w:rsidRPr="00006929" w:rsidRDefault="008A262E" w:rsidP="00233078">
      <w:pPr>
        <w:pStyle w:val="LabStepLevel2Numbered"/>
        <w:numPr>
          <w:ilvl w:val="0"/>
          <w:numId w:val="16"/>
        </w:numPr>
      </w:pPr>
      <w:r w:rsidRPr="000D6375">
        <w:t xml:space="preserve">Click on the </w:t>
      </w:r>
      <w:r w:rsidRPr="007701CB">
        <w:rPr>
          <w:b/>
        </w:rPr>
        <w:t>Insert</w:t>
      </w:r>
      <w:r w:rsidRPr="00006929">
        <w:t xml:space="preserve"> tab and then click the </w:t>
      </w:r>
      <w:r w:rsidRPr="00DF63F3">
        <w:rPr>
          <w:b/>
        </w:rPr>
        <w:t>Web Part</w:t>
      </w:r>
      <w:r w:rsidRPr="00006929">
        <w:t xml:space="preserve"> button.</w:t>
      </w:r>
    </w:p>
    <w:p w:rsidR="008A262E" w:rsidRPr="000D6375" w:rsidRDefault="008A262E" w:rsidP="00233078">
      <w:pPr>
        <w:pStyle w:val="LabStepLevel2Numbered"/>
        <w:numPr>
          <w:ilvl w:val="0"/>
          <w:numId w:val="16"/>
        </w:numPr>
      </w:pPr>
      <w:r w:rsidRPr="000D6375">
        <w:t xml:space="preserve">Select the </w:t>
      </w:r>
      <w:r w:rsidRPr="007701CB">
        <w:rPr>
          <w:b/>
        </w:rPr>
        <w:t>Chart Web Part</w:t>
      </w:r>
      <w:r w:rsidRPr="000D6375">
        <w:t xml:space="preserve"> from the </w:t>
      </w:r>
      <w:r w:rsidRPr="007701CB">
        <w:rPr>
          <w:b/>
        </w:rPr>
        <w:t>Miscellaneous</w:t>
      </w:r>
      <w:r w:rsidRPr="000D6375">
        <w:t xml:space="preserve"> folder and click the </w:t>
      </w:r>
      <w:r w:rsidRPr="007701CB">
        <w:rPr>
          <w:b/>
        </w:rPr>
        <w:t>Add</w:t>
      </w:r>
      <w:r w:rsidRPr="000D6375">
        <w:t xml:space="preserve"> button place it on the page.</w:t>
      </w:r>
    </w:p>
    <w:p w:rsidR="008A262E" w:rsidRDefault="008A262E" w:rsidP="008A262E">
      <w:pPr>
        <w:pStyle w:val="LabStepScreenshotLevel2"/>
      </w:pPr>
      <w:r w:rsidRPr="001C16F9">
        <w:rPr>
          <w:rStyle w:val="LabStepScreenshotFrame"/>
        </w:rPr>
        <w:drawing>
          <wp:inline distT="0" distB="0" distL="0" distR="0" wp14:anchorId="63724822" wp14:editId="324633D1">
            <wp:extent cx="2266122" cy="1529343"/>
            <wp:effectExtent l="0" t="0" r="0"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267771" cy="1530456"/>
                    </a:xfrm>
                    <a:prstGeom prst="rect">
                      <a:avLst/>
                    </a:prstGeom>
                    <a:noFill/>
                    <a:ln w="9525">
                      <a:noFill/>
                      <a:miter lim="800000"/>
                      <a:headEnd/>
                      <a:tailEnd/>
                    </a:ln>
                  </pic:spPr>
                </pic:pic>
              </a:graphicData>
            </a:graphic>
          </wp:inline>
        </w:drawing>
      </w:r>
    </w:p>
    <w:p w:rsidR="008A262E" w:rsidRDefault="008A262E" w:rsidP="008A262E">
      <w:pPr>
        <w:pStyle w:val="LabStepNumbered"/>
      </w:pPr>
      <w:r>
        <w:t xml:space="preserve">Once the Chart Web Part has been added to the page, you should see a link with the caption of </w:t>
      </w:r>
      <w:r w:rsidR="00CF3F03" w:rsidRPr="007701CB">
        <w:rPr>
          <w:b/>
        </w:rPr>
        <w:t>Data and Appearance</w:t>
      </w:r>
      <w:r w:rsidR="00CF3F03" w:rsidRPr="00CF3F03">
        <w:t>.</w:t>
      </w:r>
      <w:r>
        <w:t xml:space="preserve"> Click on this link to launch a wizard that will allow you to select a data source.</w:t>
      </w:r>
    </w:p>
    <w:p w:rsidR="008A262E" w:rsidRDefault="00CF3F03" w:rsidP="008A262E">
      <w:pPr>
        <w:pStyle w:val="LabStepScreenshot"/>
      </w:pPr>
      <w:r w:rsidRPr="007701CB">
        <w:rPr>
          <w:rStyle w:val="LabStepScreenshotFrame"/>
        </w:rPr>
        <w:lastRenderedPageBreak/>
        <w:drawing>
          <wp:inline distT="0" distB="0" distL="0" distR="0" wp14:anchorId="4A3EAF3E" wp14:editId="61D5C0F4">
            <wp:extent cx="2131216" cy="2393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1365" cy="239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A262E" w:rsidRDefault="008A262E" w:rsidP="008A262E">
      <w:pPr>
        <w:pStyle w:val="LabStepNumbered"/>
      </w:pPr>
      <w:r>
        <w:t>Follow these steps to move through the wizard and connect the Chart Web Part to a SharePoint list as its data source.</w:t>
      </w:r>
    </w:p>
    <w:p w:rsidR="008A262E" w:rsidRDefault="008A262E" w:rsidP="00233078">
      <w:pPr>
        <w:pStyle w:val="LabStepLevel2Numbered"/>
        <w:numPr>
          <w:ilvl w:val="0"/>
          <w:numId w:val="6"/>
        </w:numPr>
      </w:pPr>
      <w:r>
        <w:t xml:space="preserve">On the first page of the wizard, click the link which reads </w:t>
      </w:r>
      <w:r w:rsidRPr="007701CB">
        <w:rPr>
          <w:b/>
        </w:rPr>
        <w:t>Connect Chart To Data</w:t>
      </w:r>
      <w:r>
        <w:t>.</w:t>
      </w:r>
    </w:p>
    <w:p w:rsidR="008A262E" w:rsidRPr="007701CB" w:rsidRDefault="008A262E" w:rsidP="008A262E">
      <w:pPr>
        <w:pStyle w:val="LabStepLevel2Numbered"/>
        <w:ind w:left="1080" w:hanging="360"/>
        <w:rPr>
          <w:b/>
        </w:rPr>
      </w:pPr>
      <w:r>
        <w:t xml:space="preserve">The next page asks you to select a data source. Choose </w:t>
      </w:r>
      <w:r w:rsidRPr="007701CB">
        <w:rPr>
          <w:b/>
        </w:rPr>
        <w:t xml:space="preserve">Connect </w:t>
      </w:r>
      <w:r w:rsidR="00CF3F03" w:rsidRPr="007701CB">
        <w:rPr>
          <w:b/>
        </w:rPr>
        <w:t xml:space="preserve">to a </w:t>
      </w:r>
      <w:r w:rsidRPr="007701CB">
        <w:rPr>
          <w:b/>
        </w:rPr>
        <w:t>List</w:t>
      </w:r>
      <w:r>
        <w:t>.</w:t>
      </w:r>
    </w:p>
    <w:p w:rsidR="008A262E" w:rsidRDefault="008A262E" w:rsidP="008A262E">
      <w:pPr>
        <w:pStyle w:val="LabStepLevel2Numbered"/>
        <w:ind w:left="1080" w:hanging="360"/>
      </w:pPr>
      <w:r>
        <w:t xml:space="preserve">The next page asks you to pick a site and a list. Leave the current site as the selected site and make sure </w:t>
      </w:r>
      <w:r w:rsidRPr="007701CB">
        <w:rPr>
          <w:b/>
        </w:rPr>
        <w:t xml:space="preserve">Sales </w:t>
      </w:r>
      <w:r w:rsidR="00A34DDF" w:rsidRPr="007701CB">
        <w:rPr>
          <w:b/>
        </w:rPr>
        <w:t>b</w:t>
      </w:r>
      <w:r w:rsidRPr="007701CB">
        <w:rPr>
          <w:b/>
        </w:rPr>
        <w:t>y Country</w:t>
      </w:r>
      <w:r>
        <w:t xml:space="preserve"> is selected as the target list.</w:t>
      </w:r>
    </w:p>
    <w:p w:rsidR="008A262E" w:rsidRDefault="008A262E" w:rsidP="008A262E">
      <w:pPr>
        <w:pStyle w:val="LabStepLevel2Numbered"/>
        <w:ind w:left="1080" w:hanging="360"/>
      </w:pPr>
      <w:r>
        <w:t xml:space="preserve">The next page shows you the data from the list but requires no action. Click </w:t>
      </w:r>
      <w:r w:rsidRPr="007701CB">
        <w:rPr>
          <w:b/>
        </w:rPr>
        <w:t>Next</w:t>
      </w:r>
      <w:r>
        <w:t>.</w:t>
      </w:r>
    </w:p>
    <w:p w:rsidR="008A262E" w:rsidRDefault="008A262E" w:rsidP="008A262E">
      <w:pPr>
        <w:pStyle w:val="LabStepLevel2Numbered"/>
        <w:ind w:left="1080" w:hanging="360"/>
      </w:pPr>
      <w:r>
        <w:t xml:space="preserve">The next and final step of the wizard allows you to bind your chart to the data. Fill out this page as the screenshot shown below and click </w:t>
      </w:r>
      <w:r w:rsidRPr="007701CB">
        <w:rPr>
          <w:b/>
        </w:rPr>
        <w:t>Finish</w:t>
      </w:r>
      <w:r>
        <w:t>.</w:t>
      </w:r>
    </w:p>
    <w:p w:rsidR="008A262E" w:rsidRDefault="008A262E" w:rsidP="00A34DDF">
      <w:pPr>
        <w:pStyle w:val="LabStepScreenshotLevel2"/>
        <w:rPr>
          <w:rStyle w:val="LabStepScreenshotFrame"/>
        </w:rPr>
      </w:pPr>
      <w:r w:rsidRPr="00A34DDF">
        <w:drawing>
          <wp:inline distT="0" distB="0" distL="0" distR="0" wp14:anchorId="60582BE7" wp14:editId="31991FE6">
            <wp:extent cx="1733266" cy="1555726"/>
            <wp:effectExtent l="0" t="0" r="0" b="0"/>
            <wp:docPr id="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743728" cy="1565117"/>
                    </a:xfrm>
                    <a:prstGeom prst="rect">
                      <a:avLst/>
                    </a:prstGeom>
                    <a:noFill/>
                    <a:ln w="9525">
                      <a:noFill/>
                      <a:miter lim="800000"/>
                      <a:headEnd/>
                      <a:tailEnd/>
                    </a:ln>
                  </pic:spPr>
                </pic:pic>
              </a:graphicData>
            </a:graphic>
          </wp:inline>
        </w:drawing>
      </w:r>
    </w:p>
    <w:p w:rsidR="008A262E" w:rsidRPr="00D14B7B" w:rsidRDefault="008A262E" w:rsidP="008A262E">
      <w:pPr>
        <w:pStyle w:val="LabStepNumbered"/>
      </w:pPr>
      <w:r w:rsidRPr="00D14B7B">
        <w:t xml:space="preserve">At this point you should have a basic bar chart. Now you need to convert it into a </w:t>
      </w:r>
      <w:r>
        <w:t xml:space="preserve">pie </w:t>
      </w:r>
      <w:r w:rsidRPr="00D14B7B">
        <w:t xml:space="preserve">chart and make it look more polished. Click the </w:t>
      </w:r>
      <w:r w:rsidR="00E67249" w:rsidRPr="007701CB">
        <w:rPr>
          <w:b/>
        </w:rPr>
        <w:t>Data and Appearance</w:t>
      </w:r>
      <w:r w:rsidRPr="00D14B7B">
        <w:t xml:space="preserve"> link again and </w:t>
      </w:r>
      <w:r>
        <w:t>do the following:</w:t>
      </w:r>
    </w:p>
    <w:p w:rsidR="008A262E" w:rsidRPr="00D14B7B" w:rsidRDefault="008A262E" w:rsidP="00233078">
      <w:pPr>
        <w:pStyle w:val="LabStepLevel2Numbered"/>
        <w:numPr>
          <w:ilvl w:val="0"/>
          <w:numId w:val="10"/>
        </w:numPr>
      </w:pPr>
      <w:r w:rsidRPr="00D14B7B">
        <w:t xml:space="preserve">On the first page of the wizard click </w:t>
      </w:r>
      <w:r w:rsidRPr="007701CB">
        <w:rPr>
          <w:b/>
        </w:rPr>
        <w:t>Customize Your Chart</w:t>
      </w:r>
      <w:r w:rsidRPr="00D14B7B">
        <w:t>.</w:t>
      </w:r>
    </w:p>
    <w:p w:rsidR="008A262E" w:rsidRDefault="008A262E" w:rsidP="00233078">
      <w:pPr>
        <w:pStyle w:val="LabStepLevel2Numbered"/>
        <w:numPr>
          <w:ilvl w:val="0"/>
          <w:numId w:val="6"/>
        </w:numPr>
      </w:pPr>
      <w:r w:rsidRPr="00D14B7B">
        <w:t xml:space="preserve">The next page allows you to pick a chart type. Under </w:t>
      </w:r>
      <w:r w:rsidRPr="007701CB">
        <w:rPr>
          <w:b/>
        </w:rPr>
        <w:t>Chart Type Categories</w:t>
      </w:r>
      <w:r w:rsidRPr="00D14B7B">
        <w:t xml:space="preserve"> select </w:t>
      </w:r>
      <w:r w:rsidRPr="007701CB">
        <w:rPr>
          <w:b/>
        </w:rPr>
        <w:t>Pie</w:t>
      </w:r>
      <w:r w:rsidRPr="00D14B7B">
        <w:t xml:space="preserve">. Select the </w:t>
      </w:r>
      <w:r w:rsidRPr="007701CB">
        <w:rPr>
          <w:b/>
        </w:rPr>
        <w:t>2D Chart Types</w:t>
      </w:r>
      <w:r w:rsidRPr="00D14B7B">
        <w:t xml:space="preserve"> tab and select the first chart type with the caption of </w:t>
      </w:r>
      <w:r w:rsidRPr="007701CB">
        <w:rPr>
          <w:b/>
        </w:rPr>
        <w:t>Pie</w:t>
      </w:r>
      <w:r w:rsidRPr="00D14B7B">
        <w:t xml:space="preserve">. Click </w:t>
      </w:r>
      <w:r w:rsidRPr="007701CB">
        <w:rPr>
          <w:b/>
        </w:rPr>
        <w:t>Next</w:t>
      </w:r>
      <w:r w:rsidRPr="00D14B7B">
        <w:t>.</w:t>
      </w:r>
    </w:p>
    <w:p w:rsidR="008A262E" w:rsidRPr="00D14B7B" w:rsidRDefault="008A262E" w:rsidP="008A262E">
      <w:pPr>
        <w:pStyle w:val="LabStepScreenshotLevel2"/>
      </w:pPr>
      <w:r w:rsidRPr="00CC7D2F">
        <w:rPr>
          <w:rStyle w:val="LabStepScreenshotFrame"/>
        </w:rPr>
        <w:drawing>
          <wp:inline distT="0" distB="0" distL="0" distR="0" wp14:anchorId="5A69925F" wp14:editId="1F211BDB">
            <wp:extent cx="3200400" cy="1554235"/>
            <wp:effectExtent l="38100" t="38100" r="19050" b="26915"/>
            <wp:docPr id="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200400" cy="1554235"/>
                    </a:xfrm>
                    <a:prstGeom prst="rect">
                      <a:avLst/>
                    </a:prstGeom>
                    <a:noFill/>
                    <a:ln w="9525">
                      <a:noFill/>
                      <a:miter lim="800000"/>
                      <a:headEnd/>
                      <a:tailEnd/>
                    </a:ln>
                  </pic:spPr>
                </pic:pic>
              </a:graphicData>
            </a:graphic>
          </wp:inline>
        </w:drawing>
      </w:r>
    </w:p>
    <w:p w:rsidR="008A262E" w:rsidRPr="00D14B7B" w:rsidRDefault="008A262E" w:rsidP="008A262E">
      <w:pPr>
        <w:pStyle w:val="LabStepLevel2Numbered"/>
        <w:ind w:left="1080" w:hanging="360"/>
      </w:pPr>
      <w:r w:rsidRPr="00D14B7B">
        <w:t xml:space="preserve">The next page allows you to change visual aspects of the chart. Change the Chart </w:t>
      </w:r>
      <w:r w:rsidRPr="007701CB">
        <w:rPr>
          <w:b/>
        </w:rPr>
        <w:t>Width</w:t>
      </w:r>
      <w:r w:rsidRPr="00D14B7B">
        <w:t xml:space="preserve"> from </w:t>
      </w:r>
      <w:r w:rsidRPr="007701CB">
        <w:rPr>
          <w:b/>
        </w:rPr>
        <w:t>300px</w:t>
      </w:r>
      <w:r w:rsidRPr="00D14B7B">
        <w:t xml:space="preserve"> to </w:t>
      </w:r>
      <w:r w:rsidRPr="007701CB">
        <w:rPr>
          <w:b/>
        </w:rPr>
        <w:t>800px</w:t>
      </w:r>
      <w:r w:rsidRPr="00D14B7B">
        <w:t xml:space="preserve">. Change the Chart </w:t>
      </w:r>
      <w:r w:rsidR="00E67249" w:rsidRPr="007701CB">
        <w:rPr>
          <w:b/>
        </w:rPr>
        <w:t>Height</w:t>
      </w:r>
      <w:r w:rsidRPr="00D14B7B">
        <w:t xml:space="preserve"> from </w:t>
      </w:r>
      <w:r w:rsidRPr="007701CB">
        <w:rPr>
          <w:b/>
        </w:rPr>
        <w:t>300px</w:t>
      </w:r>
      <w:r w:rsidRPr="00D14B7B">
        <w:t xml:space="preserve"> to </w:t>
      </w:r>
      <w:r w:rsidRPr="007701CB">
        <w:rPr>
          <w:b/>
        </w:rPr>
        <w:t>400px</w:t>
      </w:r>
      <w:r w:rsidRPr="00D14B7B">
        <w:t>.</w:t>
      </w:r>
      <w:r>
        <w:t xml:space="preserve"> Click </w:t>
      </w:r>
      <w:r w:rsidRPr="007701CB">
        <w:rPr>
          <w:b/>
        </w:rPr>
        <w:t>Next</w:t>
      </w:r>
      <w:r>
        <w:t>.</w:t>
      </w:r>
    </w:p>
    <w:p w:rsidR="008A262E" w:rsidRDefault="008A262E" w:rsidP="008A262E">
      <w:pPr>
        <w:pStyle w:val="LabStepLevel2Numbered"/>
        <w:ind w:left="1080" w:hanging="360"/>
      </w:pPr>
      <w:r w:rsidRPr="00D14B7B">
        <w:lastRenderedPageBreak/>
        <w:t xml:space="preserve">On the next page, </w:t>
      </w:r>
      <w:r>
        <w:t xml:space="preserve">click the checkbox which reads </w:t>
      </w:r>
      <w:r w:rsidRPr="007701CB">
        <w:rPr>
          <w:b/>
        </w:rPr>
        <w:t>Show Legend</w:t>
      </w:r>
      <w:r>
        <w:t xml:space="preserve">. Add a legend title </w:t>
      </w:r>
      <w:r w:rsidRPr="00D14B7B">
        <w:t xml:space="preserve">of </w:t>
      </w:r>
      <w:r w:rsidRPr="007701CB">
        <w:rPr>
          <w:b/>
        </w:rPr>
        <w:t>"Sales By Country”.</w:t>
      </w:r>
    </w:p>
    <w:p w:rsidR="008A262E" w:rsidRDefault="008A262E" w:rsidP="008A262E">
      <w:pPr>
        <w:pStyle w:val="LabStepScreenshotLevel2"/>
      </w:pPr>
      <w:r w:rsidRPr="001F7318">
        <w:rPr>
          <w:rStyle w:val="LabStepScreenshotFrame"/>
        </w:rPr>
        <w:drawing>
          <wp:inline distT="0" distB="0" distL="0" distR="0" wp14:anchorId="54367620" wp14:editId="485E9419">
            <wp:extent cx="2743200" cy="2831123"/>
            <wp:effectExtent l="38100" t="38100" r="19050" b="26377"/>
            <wp:docPr id="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743200" cy="2831123"/>
                    </a:xfrm>
                    <a:prstGeom prst="rect">
                      <a:avLst/>
                    </a:prstGeom>
                    <a:noFill/>
                    <a:ln w="9525">
                      <a:noFill/>
                      <a:miter lim="800000"/>
                      <a:headEnd/>
                      <a:tailEnd/>
                    </a:ln>
                  </pic:spPr>
                </pic:pic>
              </a:graphicData>
            </a:graphic>
          </wp:inline>
        </w:drawing>
      </w:r>
    </w:p>
    <w:p w:rsidR="008A262E" w:rsidRPr="00D14B7B" w:rsidRDefault="008A262E" w:rsidP="008A262E">
      <w:pPr>
        <w:pStyle w:val="LabStepLevel2Numbered"/>
        <w:ind w:left="1080" w:hanging="360"/>
      </w:pPr>
      <w:r w:rsidRPr="00D14B7B">
        <w:t xml:space="preserve">Click </w:t>
      </w:r>
      <w:r w:rsidRPr="007701CB">
        <w:rPr>
          <w:b/>
        </w:rPr>
        <w:t>Finish</w:t>
      </w:r>
      <w:r w:rsidRPr="00D14B7B">
        <w:t xml:space="preserve"> to complete the wizard and to see the chart</w:t>
      </w:r>
      <w:r>
        <w:t xml:space="preserve"> which should look like the one shown below</w:t>
      </w:r>
      <w:r w:rsidRPr="00D14B7B">
        <w:t>.</w:t>
      </w:r>
    </w:p>
    <w:p w:rsidR="008A262E" w:rsidRDefault="008A262E" w:rsidP="008A262E">
      <w:pPr>
        <w:pStyle w:val="LabStepScreenshotLevel2"/>
        <w:rPr>
          <w:bdr w:val="single" w:sz="2" w:space="0" w:color="DDDDDD"/>
        </w:rPr>
      </w:pPr>
      <w:r w:rsidRPr="00E73360">
        <w:rPr>
          <w:rStyle w:val="LabStepScreenshotFrame"/>
        </w:rPr>
        <w:drawing>
          <wp:inline distT="0" distB="0" distL="0" distR="0" wp14:anchorId="6F646130" wp14:editId="78F17408">
            <wp:extent cx="2922043" cy="1279585"/>
            <wp:effectExtent l="19050" t="0" r="0" b="0"/>
            <wp:docPr id="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921808" cy="1279482"/>
                    </a:xfrm>
                    <a:prstGeom prst="rect">
                      <a:avLst/>
                    </a:prstGeom>
                    <a:noFill/>
                    <a:ln w="9525">
                      <a:noFill/>
                      <a:miter lim="800000"/>
                      <a:headEnd/>
                      <a:tailEnd/>
                    </a:ln>
                  </pic:spPr>
                </pic:pic>
              </a:graphicData>
            </a:graphic>
          </wp:inline>
        </w:drawing>
      </w:r>
    </w:p>
    <w:p w:rsidR="008A262E" w:rsidRDefault="008A262E" w:rsidP="008A262E">
      <w:pPr>
        <w:pStyle w:val="LabStepNumbered"/>
      </w:pPr>
      <w:r>
        <w:t xml:space="preserve">Now you will add a second instance of the Chart Web Part to </w:t>
      </w:r>
      <w:r w:rsidR="00E67249" w:rsidRPr="008B2E4C">
        <w:rPr>
          <w:b/>
        </w:rPr>
        <w:t>Pages\</w:t>
      </w:r>
      <w:r w:rsidRPr="008B2E4C">
        <w:rPr>
          <w:b/>
        </w:rPr>
        <w:t>default.aspx</w:t>
      </w:r>
      <w:r>
        <w:t xml:space="preserve"> so you can also chart the sales data inside the </w:t>
      </w:r>
      <w:r w:rsidRPr="007701CB">
        <w:rPr>
          <w:b/>
        </w:rPr>
        <w:t>Sales By Year</w:t>
      </w:r>
      <w:r>
        <w:t xml:space="preserve"> list.</w:t>
      </w:r>
    </w:p>
    <w:p w:rsidR="008A262E" w:rsidRDefault="008A262E" w:rsidP="00233078">
      <w:pPr>
        <w:pStyle w:val="LabStepLevel2Numbered"/>
        <w:numPr>
          <w:ilvl w:val="0"/>
          <w:numId w:val="11"/>
        </w:numPr>
      </w:pPr>
      <w:r>
        <w:t xml:space="preserve">Select </w:t>
      </w:r>
      <w:r w:rsidRPr="007701CB">
        <w:rPr>
          <w:b/>
        </w:rPr>
        <w:t>Site Actions » Edit Page</w:t>
      </w:r>
      <w:r>
        <w:t xml:space="preserve"> command to place </w:t>
      </w:r>
      <w:r w:rsidR="00E67249" w:rsidRPr="007701CB">
        <w:rPr>
          <w:b/>
        </w:rPr>
        <w:t>Pages\</w:t>
      </w:r>
      <w:r w:rsidRPr="007701CB">
        <w:rPr>
          <w:b/>
        </w:rPr>
        <w:t>default.aspx</w:t>
      </w:r>
      <w:r>
        <w:t xml:space="preserve"> into edit mode.</w:t>
      </w:r>
    </w:p>
    <w:p w:rsidR="008A262E" w:rsidRDefault="008A262E" w:rsidP="00233078">
      <w:pPr>
        <w:pStyle w:val="LabStepLevel2Numbered"/>
        <w:numPr>
          <w:ilvl w:val="0"/>
          <w:numId w:val="6"/>
        </w:numPr>
      </w:pPr>
      <w:r>
        <w:t xml:space="preserve">Click on the </w:t>
      </w:r>
      <w:r w:rsidR="00E67249" w:rsidRPr="007701CB">
        <w:rPr>
          <w:b/>
        </w:rPr>
        <w:t>Main</w:t>
      </w:r>
      <w:r>
        <w:t xml:space="preserve"> Web Part Zone to ensure it is selected. At this point, the </w:t>
      </w:r>
      <w:r w:rsidRPr="007701CB">
        <w:rPr>
          <w:b/>
        </w:rPr>
        <w:t>Page Tools</w:t>
      </w:r>
      <w:r>
        <w:t xml:space="preserve"> tab group should appear with the </w:t>
      </w:r>
      <w:r w:rsidRPr="007701CB">
        <w:rPr>
          <w:b/>
        </w:rPr>
        <w:t>Insert</w:t>
      </w:r>
      <w:r>
        <w:t xml:space="preserve"> tab.</w:t>
      </w:r>
    </w:p>
    <w:p w:rsidR="008A262E" w:rsidRDefault="008A262E" w:rsidP="00233078">
      <w:pPr>
        <w:pStyle w:val="LabStepLevel2Numbered"/>
        <w:numPr>
          <w:ilvl w:val="0"/>
          <w:numId w:val="6"/>
        </w:numPr>
      </w:pPr>
      <w:r>
        <w:t xml:space="preserve">Click on the </w:t>
      </w:r>
      <w:r w:rsidRPr="007701CB">
        <w:rPr>
          <w:b/>
        </w:rPr>
        <w:t>Insert</w:t>
      </w:r>
      <w:r>
        <w:t xml:space="preserve"> tab and then click the </w:t>
      </w:r>
      <w:r w:rsidRPr="007701CB">
        <w:rPr>
          <w:b/>
        </w:rPr>
        <w:t>Web Part</w:t>
      </w:r>
      <w:r>
        <w:t xml:space="preserve"> button.</w:t>
      </w:r>
    </w:p>
    <w:p w:rsidR="008A262E" w:rsidRDefault="008A262E" w:rsidP="00233078">
      <w:pPr>
        <w:pStyle w:val="LabStepLevel2Numbered"/>
        <w:numPr>
          <w:ilvl w:val="0"/>
          <w:numId w:val="6"/>
        </w:numPr>
      </w:pPr>
      <w:r>
        <w:t xml:space="preserve">Select the </w:t>
      </w:r>
      <w:r w:rsidRPr="007701CB">
        <w:rPr>
          <w:b/>
        </w:rPr>
        <w:t>Chart Web Part</w:t>
      </w:r>
      <w:r>
        <w:t xml:space="preserve"> from the </w:t>
      </w:r>
      <w:r w:rsidRPr="007701CB">
        <w:rPr>
          <w:b/>
        </w:rPr>
        <w:t>Miscellaneous</w:t>
      </w:r>
      <w:r>
        <w:t xml:space="preserve"> folder and click the </w:t>
      </w:r>
      <w:r w:rsidRPr="007701CB">
        <w:rPr>
          <w:b/>
        </w:rPr>
        <w:t>Add</w:t>
      </w:r>
      <w:r>
        <w:t xml:space="preserve"> button place it on the page.</w:t>
      </w:r>
    </w:p>
    <w:p w:rsidR="008A262E" w:rsidRDefault="008A262E" w:rsidP="008A262E">
      <w:pPr>
        <w:pStyle w:val="LabStepScreenshotLevel2"/>
      </w:pPr>
      <w:r w:rsidRPr="001C16F9">
        <w:rPr>
          <w:rStyle w:val="LabStepScreenshotFrame"/>
        </w:rPr>
        <w:drawing>
          <wp:inline distT="0" distB="0" distL="0" distR="0" wp14:anchorId="61FD5203" wp14:editId="4E4027B6">
            <wp:extent cx="2190750" cy="1483269"/>
            <wp:effectExtent l="0" t="0" r="0" b="0"/>
            <wp:docPr id="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200156" cy="1489638"/>
                    </a:xfrm>
                    <a:prstGeom prst="rect">
                      <a:avLst/>
                    </a:prstGeom>
                    <a:noFill/>
                    <a:ln w="9525">
                      <a:noFill/>
                      <a:miter lim="800000"/>
                      <a:headEnd/>
                      <a:tailEnd/>
                    </a:ln>
                  </pic:spPr>
                </pic:pic>
              </a:graphicData>
            </a:graphic>
          </wp:inline>
        </w:drawing>
      </w:r>
    </w:p>
    <w:p w:rsidR="008A262E" w:rsidRDefault="008A262E" w:rsidP="008A262E">
      <w:pPr>
        <w:pStyle w:val="LabStepNumbered"/>
      </w:pPr>
      <w:r>
        <w:t>At this point the new Chart Web Part instance should appear above the Chart Web Part you created with the pie chart.</w:t>
      </w:r>
    </w:p>
    <w:p w:rsidR="008A262E" w:rsidRDefault="008A262E" w:rsidP="00233078">
      <w:pPr>
        <w:pStyle w:val="LabStepLevel2Numbered"/>
        <w:numPr>
          <w:ilvl w:val="0"/>
          <w:numId w:val="12"/>
        </w:numPr>
      </w:pPr>
      <w:r>
        <w:t xml:space="preserve">Click on the </w:t>
      </w:r>
      <w:r w:rsidR="00E67249" w:rsidRPr="007701CB">
        <w:rPr>
          <w:b/>
        </w:rPr>
        <w:t>Data and Appearance</w:t>
      </w:r>
      <w:r>
        <w:t xml:space="preserve"> link on new Chart Web Part instance so you can select a data source.</w:t>
      </w:r>
    </w:p>
    <w:p w:rsidR="008A262E" w:rsidRDefault="008A262E" w:rsidP="00233078">
      <w:pPr>
        <w:pStyle w:val="LabStepLevel2Numbered"/>
        <w:numPr>
          <w:ilvl w:val="0"/>
          <w:numId w:val="6"/>
        </w:numPr>
      </w:pPr>
      <w:r>
        <w:t xml:space="preserve">On the first page of the wizard, click the link which reads </w:t>
      </w:r>
      <w:r w:rsidRPr="007701CB">
        <w:rPr>
          <w:b/>
        </w:rPr>
        <w:t>Connect Chart To Data</w:t>
      </w:r>
      <w:r>
        <w:t>.</w:t>
      </w:r>
    </w:p>
    <w:p w:rsidR="008A262E" w:rsidRPr="007701CB" w:rsidRDefault="008A262E" w:rsidP="00233078">
      <w:pPr>
        <w:pStyle w:val="LabStepLevel2Numbered"/>
        <w:numPr>
          <w:ilvl w:val="0"/>
          <w:numId w:val="6"/>
        </w:numPr>
        <w:rPr>
          <w:b/>
        </w:rPr>
      </w:pPr>
      <w:r>
        <w:t xml:space="preserve">The next page asks you to select a data source. Choose </w:t>
      </w:r>
      <w:r w:rsidRPr="007701CB">
        <w:rPr>
          <w:b/>
        </w:rPr>
        <w:t xml:space="preserve">Connect </w:t>
      </w:r>
      <w:r w:rsidR="00E67249" w:rsidRPr="007701CB">
        <w:rPr>
          <w:b/>
        </w:rPr>
        <w:t xml:space="preserve">to a </w:t>
      </w:r>
      <w:r w:rsidRPr="007701CB">
        <w:rPr>
          <w:b/>
        </w:rPr>
        <w:t>List</w:t>
      </w:r>
      <w:r w:rsidRPr="00267621">
        <w:t>.</w:t>
      </w:r>
    </w:p>
    <w:p w:rsidR="008A262E" w:rsidRDefault="008A262E" w:rsidP="00233078">
      <w:pPr>
        <w:pStyle w:val="LabStepLevel2Numbered"/>
        <w:numPr>
          <w:ilvl w:val="0"/>
          <w:numId w:val="6"/>
        </w:numPr>
      </w:pPr>
      <w:r>
        <w:lastRenderedPageBreak/>
        <w:t xml:space="preserve">The next page asks you to pick a site and a list. Leave the current site as the selected site and make sure </w:t>
      </w:r>
      <w:r w:rsidRPr="007701CB">
        <w:rPr>
          <w:b/>
        </w:rPr>
        <w:t xml:space="preserve">Sales By Year </w:t>
      </w:r>
      <w:r>
        <w:t>is selected as the target list.</w:t>
      </w:r>
    </w:p>
    <w:p w:rsidR="008A262E" w:rsidRDefault="008A262E" w:rsidP="00233078">
      <w:pPr>
        <w:pStyle w:val="LabStepLevel2Numbered"/>
        <w:numPr>
          <w:ilvl w:val="0"/>
          <w:numId w:val="6"/>
        </w:numPr>
      </w:pPr>
      <w:r>
        <w:t xml:space="preserve">The next page shows you the data from the list but requires no action. Click </w:t>
      </w:r>
      <w:r w:rsidRPr="007701CB">
        <w:rPr>
          <w:b/>
        </w:rPr>
        <w:t>Next</w:t>
      </w:r>
      <w:r>
        <w:t>.</w:t>
      </w:r>
    </w:p>
    <w:p w:rsidR="008A262E" w:rsidRDefault="008A262E" w:rsidP="00233078">
      <w:pPr>
        <w:pStyle w:val="LabStepLevel2Numbered"/>
        <w:numPr>
          <w:ilvl w:val="0"/>
          <w:numId w:val="6"/>
        </w:numPr>
      </w:pPr>
      <w:r>
        <w:t xml:space="preserve">The next and final step of the wizard allows you to bind your chart to the data. Fill out this page as the screenshot shown below and click </w:t>
      </w:r>
      <w:r w:rsidRPr="007701CB">
        <w:rPr>
          <w:b/>
        </w:rPr>
        <w:t>Finish</w:t>
      </w:r>
      <w:r>
        <w:t>.</w:t>
      </w:r>
    </w:p>
    <w:p w:rsidR="008A262E" w:rsidRDefault="008A262E" w:rsidP="008A262E">
      <w:pPr>
        <w:pStyle w:val="LabStepScreenshotLevel2"/>
        <w:rPr>
          <w:rStyle w:val="LabStepScreenshotFrame"/>
        </w:rPr>
      </w:pPr>
      <w:r w:rsidRPr="00986091">
        <w:rPr>
          <w:bdr w:val="single" w:sz="2" w:space="0" w:color="DDDDDD"/>
        </w:rPr>
        <w:drawing>
          <wp:inline distT="0" distB="0" distL="0" distR="0" wp14:anchorId="0E405D2B" wp14:editId="5642EB40">
            <wp:extent cx="2743200" cy="2409092"/>
            <wp:effectExtent l="38100" t="38100" r="19050" b="10258"/>
            <wp:docPr id="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743200" cy="2409092"/>
                    </a:xfrm>
                    <a:prstGeom prst="rect">
                      <a:avLst/>
                    </a:prstGeom>
                    <a:noFill/>
                    <a:ln w="9525">
                      <a:noFill/>
                      <a:miter lim="800000"/>
                      <a:headEnd/>
                      <a:tailEnd/>
                    </a:ln>
                  </pic:spPr>
                </pic:pic>
              </a:graphicData>
            </a:graphic>
          </wp:inline>
        </w:drawing>
      </w:r>
    </w:p>
    <w:p w:rsidR="008A262E" w:rsidRPr="00D14B7B" w:rsidRDefault="008A262E" w:rsidP="008A262E">
      <w:pPr>
        <w:pStyle w:val="LabStepNumbered"/>
      </w:pPr>
      <w:r w:rsidRPr="00D14B7B">
        <w:t xml:space="preserve">At this point you should have a basic bar chart. Now you need to convert it into a </w:t>
      </w:r>
      <w:r>
        <w:t xml:space="preserve">line </w:t>
      </w:r>
      <w:r w:rsidRPr="00D14B7B">
        <w:t xml:space="preserve">chart and make it look more polished. Click the </w:t>
      </w:r>
      <w:r w:rsidR="00E67249" w:rsidRPr="007701CB">
        <w:rPr>
          <w:b/>
        </w:rPr>
        <w:t>Data and Appearance</w:t>
      </w:r>
      <w:r w:rsidR="00E67249">
        <w:t xml:space="preserve"> </w:t>
      </w:r>
      <w:r w:rsidRPr="00D14B7B">
        <w:t>link again and follow these steps.</w:t>
      </w:r>
    </w:p>
    <w:p w:rsidR="008A262E" w:rsidRPr="00D14B7B" w:rsidRDefault="008A262E" w:rsidP="00233078">
      <w:pPr>
        <w:pStyle w:val="LabStepLevel2Numbered"/>
        <w:numPr>
          <w:ilvl w:val="0"/>
          <w:numId w:val="13"/>
        </w:numPr>
      </w:pPr>
      <w:r w:rsidRPr="00D14B7B">
        <w:t xml:space="preserve">On the first page of the wizard click </w:t>
      </w:r>
      <w:r w:rsidRPr="007701CB">
        <w:rPr>
          <w:b/>
        </w:rPr>
        <w:t>Customize Your Chart</w:t>
      </w:r>
      <w:r w:rsidRPr="00D14B7B">
        <w:t>.</w:t>
      </w:r>
    </w:p>
    <w:p w:rsidR="008A262E" w:rsidRDefault="008A262E" w:rsidP="00233078">
      <w:pPr>
        <w:pStyle w:val="LabStepLevel2Numbered"/>
        <w:numPr>
          <w:ilvl w:val="0"/>
          <w:numId w:val="6"/>
        </w:numPr>
      </w:pPr>
      <w:r w:rsidRPr="00D14B7B">
        <w:t xml:space="preserve">The next page allows you to pick a chart type. Under </w:t>
      </w:r>
      <w:r w:rsidRPr="007701CB">
        <w:rPr>
          <w:b/>
        </w:rPr>
        <w:t>Chart Type Categories</w:t>
      </w:r>
      <w:r w:rsidRPr="00D14B7B">
        <w:t xml:space="preserve"> select </w:t>
      </w:r>
      <w:r w:rsidRPr="007701CB">
        <w:rPr>
          <w:b/>
        </w:rPr>
        <w:t>Line</w:t>
      </w:r>
      <w:r w:rsidRPr="00D14B7B">
        <w:t xml:space="preserve">. Select the </w:t>
      </w:r>
      <w:r w:rsidRPr="007701CB">
        <w:rPr>
          <w:b/>
        </w:rPr>
        <w:t>2D Chart Types</w:t>
      </w:r>
      <w:r w:rsidRPr="00D14B7B">
        <w:t xml:space="preserve"> tab and select the chart type with the caption of </w:t>
      </w:r>
      <w:r w:rsidRPr="007701CB">
        <w:rPr>
          <w:b/>
        </w:rPr>
        <w:t>Line with no Margin</w:t>
      </w:r>
      <w:r w:rsidRPr="00D14B7B">
        <w:t xml:space="preserve">. Click </w:t>
      </w:r>
      <w:r w:rsidRPr="007701CB">
        <w:rPr>
          <w:b/>
        </w:rPr>
        <w:t>Next</w:t>
      </w:r>
      <w:r w:rsidRPr="00D14B7B">
        <w:t>.</w:t>
      </w:r>
    </w:p>
    <w:p w:rsidR="008A262E" w:rsidRDefault="008A262E" w:rsidP="008A262E">
      <w:pPr>
        <w:pStyle w:val="LabStepScreenshotLevel2"/>
      </w:pPr>
      <w:r w:rsidRPr="00986091">
        <w:rPr>
          <w:rStyle w:val="LabStepScreenshotFrame"/>
        </w:rPr>
        <w:drawing>
          <wp:inline distT="0" distB="0" distL="0" distR="0" wp14:anchorId="6047CBAB" wp14:editId="3D5D3BA8">
            <wp:extent cx="3200400" cy="1406627"/>
            <wp:effectExtent l="38100" t="38100" r="19050" b="22123"/>
            <wp:docPr id="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200400" cy="1406627"/>
                    </a:xfrm>
                    <a:prstGeom prst="rect">
                      <a:avLst/>
                    </a:prstGeom>
                    <a:noFill/>
                    <a:ln w="9525">
                      <a:noFill/>
                      <a:miter lim="800000"/>
                      <a:headEnd/>
                      <a:tailEnd/>
                    </a:ln>
                  </pic:spPr>
                </pic:pic>
              </a:graphicData>
            </a:graphic>
          </wp:inline>
        </w:drawing>
      </w:r>
    </w:p>
    <w:p w:rsidR="008A262E" w:rsidRPr="00D14B7B" w:rsidRDefault="008A262E" w:rsidP="008A262E">
      <w:pPr>
        <w:pStyle w:val="LabStepLevel2Numbered"/>
        <w:ind w:left="1080" w:hanging="360"/>
      </w:pPr>
      <w:r w:rsidRPr="00D14B7B">
        <w:t xml:space="preserve">The next page allows you to change visual aspects of the chart. Change the Chart </w:t>
      </w:r>
      <w:r w:rsidRPr="007701CB">
        <w:rPr>
          <w:b/>
        </w:rPr>
        <w:t>Width</w:t>
      </w:r>
      <w:r w:rsidRPr="00D14B7B">
        <w:t xml:space="preserve"> from </w:t>
      </w:r>
      <w:r w:rsidRPr="007701CB">
        <w:rPr>
          <w:b/>
        </w:rPr>
        <w:t>300px</w:t>
      </w:r>
      <w:r w:rsidRPr="00D14B7B">
        <w:t xml:space="preserve"> to </w:t>
      </w:r>
      <w:r w:rsidRPr="007701CB">
        <w:rPr>
          <w:b/>
        </w:rPr>
        <w:t>800px</w:t>
      </w:r>
      <w:r w:rsidRPr="00D14B7B">
        <w:t xml:space="preserve">. Change the Chart </w:t>
      </w:r>
      <w:r w:rsidR="00E67249" w:rsidRPr="007701CB">
        <w:rPr>
          <w:b/>
        </w:rPr>
        <w:t>Height</w:t>
      </w:r>
      <w:r w:rsidRPr="00D14B7B">
        <w:t xml:space="preserve"> from </w:t>
      </w:r>
      <w:r w:rsidRPr="007701CB">
        <w:rPr>
          <w:b/>
        </w:rPr>
        <w:t>300px</w:t>
      </w:r>
      <w:r w:rsidRPr="00D14B7B">
        <w:t xml:space="preserve"> to </w:t>
      </w:r>
      <w:r w:rsidRPr="007701CB">
        <w:rPr>
          <w:b/>
        </w:rPr>
        <w:t>400px</w:t>
      </w:r>
      <w:r w:rsidRPr="00D14B7B">
        <w:t>.</w:t>
      </w:r>
      <w:r>
        <w:t xml:space="preserve"> Click </w:t>
      </w:r>
      <w:r w:rsidRPr="007701CB">
        <w:rPr>
          <w:b/>
        </w:rPr>
        <w:t>Next</w:t>
      </w:r>
      <w:r>
        <w:t>.</w:t>
      </w:r>
    </w:p>
    <w:p w:rsidR="008A262E" w:rsidRDefault="008A262E" w:rsidP="008A262E">
      <w:pPr>
        <w:pStyle w:val="LabStepLevel2Numbered"/>
        <w:ind w:left="1080" w:hanging="360"/>
      </w:pPr>
      <w:r w:rsidRPr="00D14B7B">
        <w:t xml:space="preserve">On the next page, </w:t>
      </w:r>
      <w:r>
        <w:t xml:space="preserve">click the checkbox which reads </w:t>
      </w:r>
      <w:r w:rsidRPr="007701CB">
        <w:rPr>
          <w:b/>
        </w:rPr>
        <w:t>Show Legend</w:t>
      </w:r>
      <w:r>
        <w:t xml:space="preserve">. Add a legend title </w:t>
      </w:r>
      <w:r w:rsidRPr="00D14B7B">
        <w:t xml:space="preserve">of </w:t>
      </w:r>
      <w:r w:rsidRPr="007701CB">
        <w:rPr>
          <w:b/>
        </w:rPr>
        <w:t>"Sales By Country”</w:t>
      </w:r>
    </w:p>
    <w:p w:rsidR="008A262E" w:rsidRDefault="008A262E" w:rsidP="008A262E">
      <w:pPr>
        <w:pStyle w:val="LabStepScreenshotLevel2"/>
      </w:pPr>
      <w:r w:rsidRPr="00986091">
        <w:rPr>
          <w:rStyle w:val="LabStepScreenshotFrame"/>
        </w:rPr>
        <w:lastRenderedPageBreak/>
        <w:drawing>
          <wp:inline distT="0" distB="0" distL="0" distR="0" wp14:anchorId="3CC68262" wp14:editId="2684C817">
            <wp:extent cx="2743200" cy="2715350"/>
            <wp:effectExtent l="38100" t="38100" r="19050" b="2785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2743200" cy="2715350"/>
                    </a:xfrm>
                    <a:prstGeom prst="rect">
                      <a:avLst/>
                    </a:prstGeom>
                    <a:noFill/>
                    <a:ln w="9525">
                      <a:noFill/>
                      <a:miter lim="800000"/>
                      <a:headEnd/>
                      <a:tailEnd/>
                    </a:ln>
                  </pic:spPr>
                </pic:pic>
              </a:graphicData>
            </a:graphic>
          </wp:inline>
        </w:drawing>
      </w:r>
    </w:p>
    <w:p w:rsidR="008A262E" w:rsidRPr="00D14B7B" w:rsidRDefault="008A262E" w:rsidP="008A262E">
      <w:pPr>
        <w:pStyle w:val="LabStepLevel2Numbered"/>
        <w:ind w:left="1080" w:hanging="360"/>
      </w:pPr>
      <w:r w:rsidRPr="00D14B7B">
        <w:t xml:space="preserve">Click </w:t>
      </w:r>
      <w:r w:rsidRPr="007701CB">
        <w:rPr>
          <w:b/>
        </w:rPr>
        <w:t>Finish</w:t>
      </w:r>
      <w:r w:rsidRPr="00D14B7B">
        <w:t xml:space="preserve"> to complete the wizard and to see the chart</w:t>
      </w:r>
      <w:r>
        <w:t xml:space="preserve"> which should look like the one shown below</w:t>
      </w:r>
      <w:r w:rsidRPr="00D14B7B">
        <w:t>.</w:t>
      </w:r>
    </w:p>
    <w:p w:rsidR="008A262E" w:rsidRDefault="008A262E" w:rsidP="008A262E">
      <w:pPr>
        <w:pStyle w:val="LabStepScreenshotLevel2"/>
        <w:rPr>
          <w:bdr w:val="single" w:sz="2" w:space="0" w:color="DDDDDD"/>
        </w:rPr>
      </w:pPr>
      <w:r w:rsidRPr="00986091">
        <w:rPr>
          <w:rStyle w:val="LabStepScreenshotFrame"/>
        </w:rPr>
        <w:drawing>
          <wp:inline distT="0" distB="0" distL="0" distR="0" wp14:anchorId="4EFCCFB4" wp14:editId="53B912D1">
            <wp:extent cx="2614968" cy="1263901"/>
            <wp:effectExtent l="19050" t="0" r="0" b="0"/>
            <wp:docPr id="1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2614865" cy="1263851"/>
                    </a:xfrm>
                    <a:prstGeom prst="rect">
                      <a:avLst/>
                    </a:prstGeom>
                    <a:noFill/>
                    <a:ln w="9525">
                      <a:noFill/>
                      <a:miter lim="800000"/>
                      <a:headEnd/>
                      <a:tailEnd/>
                    </a:ln>
                  </pic:spPr>
                </pic:pic>
              </a:graphicData>
            </a:graphic>
          </wp:inline>
        </w:drawing>
      </w:r>
    </w:p>
    <w:p w:rsidR="008A262E" w:rsidRPr="00925DCD" w:rsidRDefault="008A262E" w:rsidP="007701CB">
      <w:pPr>
        <w:pStyle w:val="LabExerciseText"/>
        <w:rPr>
          <w:bdr w:val="single" w:sz="2" w:space="0" w:color="DDDDDD"/>
        </w:rPr>
      </w:pPr>
      <w:r>
        <w:rPr>
          <w:bdr w:val="single" w:sz="2" w:space="0" w:color="DDDDDD"/>
        </w:rPr>
        <w:t>In this exercise you added and customized two Chart Web Parts to the SharePoint site based off data in a SharePoint list.</w:t>
      </w:r>
    </w:p>
    <w:p w:rsidR="008A262E" w:rsidRDefault="008A262E" w:rsidP="0016524E">
      <w:pPr>
        <w:pStyle w:val="Heading3"/>
      </w:pPr>
      <w:bookmarkStart w:id="4" w:name="_Toc225686428"/>
      <w:r>
        <w:t>Exercise 2</w:t>
      </w:r>
      <w:r w:rsidRPr="00FC79BD">
        <w:t xml:space="preserve">: </w:t>
      </w:r>
      <w:bookmarkEnd w:id="4"/>
      <w:r>
        <w:t xml:space="preserve">Performing </w:t>
      </w:r>
      <w:r w:rsidRPr="001C0E70">
        <w:t>Analysis with Excel and Excel Services</w:t>
      </w:r>
    </w:p>
    <w:p w:rsidR="008A262E" w:rsidRDefault="008A262E" w:rsidP="007701CB">
      <w:pPr>
        <w:pStyle w:val="LabExerciseText"/>
      </w:pPr>
      <w:r w:rsidRPr="00AB0146">
        <w:t xml:space="preserve">In this exercise you will </w:t>
      </w:r>
      <w:r>
        <w:t xml:space="preserve">work with the Microsoft Office Excel 2010 client application. Throughout this exercise you will utilize the Excel client integration points into </w:t>
      </w:r>
      <w:r w:rsidR="008B2E4C">
        <w:t>SPF2010</w:t>
      </w:r>
      <w:r>
        <w:t xml:space="preserve"> sites and Excel Services. </w:t>
      </w:r>
    </w:p>
    <w:p w:rsidR="008A262E" w:rsidRDefault="008A262E" w:rsidP="00233078">
      <w:pPr>
        <w:pStyle w:val="LabStepNumbered"/>
        <w:numPr>
          <w:ilvl w:val="0"/>
          <w:numId w:val="7"/>
        </w:numPr>
      </w:pPr>
      <w:r>
        <w:t xml:space="preserve">In the browser, navigate to the site </w:t>
      </w:r>
      <w:r w:rsidRPr="008B2E4C">
        <w:rPr>
          <w:b/>
        </w:rPr>
        <w:t>http://</w:t>
      </w:r>
      <w:r w:rsidR="00BA1223" w:rsidRPr="008B2E4C">
        <w:rPr>
          <w:b/>
        </w:rPr>
        <w:t>intranet.wingtip.com</w:t>
      </w:r>
      <w:r w:rsidRPr="008B2E4C">
        <w:rPr>
          <w:b/>
        </w:rPr>
        <w:t>/sites/</w:t>
      </w:r>
      <w:r w:rsidR="00BA1223" w:rsidRPr="008B2E4C">
        <w:rPr>
          <w:b/>
        </w:rPr>
        <w:t>BusinessIntelligence</w:t>
      </w:r>
      <w:r>
        <w:t>.</w:t>
      </w:r>
      <w:r w:rsidR="00A34DDF">
        <w:t xml:space="preserve"> </w:t>
      </w:r>
      <w:r w:rsidR="00BA1223">
        <w:t xml:space="preserve">There should be a document library </w:t>
      </w:r>
      <w:r>
        <w:t xml:space="preserve">named </w:t>
      </w:r>
      <w:r w:rsidR="00BA1223" w:rsidRPr="007701CB">
        <w:rPr>
          <w:b/>
        </w:rPr>
        <w:t xml:space="preserve">Excel Workbooks. </w:t>
      </w:r>
      <w:r w:rsidR="00BA1223">
        <w:t xml:space="preserve">This is the location to which you will </w:t>
      </w:r>
      <w:r>
        <w:t>publish Excel workbooks</w:t>
      </w:r>
      <w:r w:rsidR="00BA1223">
        <w:t xml:space="preserve"> in this lab exercise</w:t>
      </w:r>
      <w:r>
        <w:t>.</w:t>
      </w:r>
    </w:p>
    <w:p w:rsidR="008A262E" w:rsidRDefault="008A262E" w:rsidP="008B2E4C">
      <w:pPr>
        <w:pStyle w:val="LabStepNumbered"/>
      </w:pPr>
      <w:r>
        <w:t xml:space="preserve">At this point, you should be at the page with the default view for the </w:t>
      </w:r>
      <w:r w:rsidRPr="007701CB">
        <w:rPr>
          <w:b/>
        </w:rPr>
        <w:t>Excel Workbooks</w:t>
      </w:r>
      <w:r w:rsidRPr="004E456F">
        <w:t xml:space="preserve"> document library.</w:t>
      </w:r>
      <w:r>
        <w:t xml:space="preserve"> </w:t>
      </w:r>
      <w:r w:rsidR="008B2E4C">
        <w:t xml:space="preserve">Create a new Excel workbook: </w:t>
      </w:r>
      <w:r w:rsidR="008B2E4C" w:rsidRPr="008B2E4C">
        <w:rPr>
          <w:b/>
        </w:rPr>
        <w:t>Start » All Programs » Microsoft Office 2010 » Microsoft Excel 2010</w:t>
      </w:r>
      <w:r w:rsidR="008B2E4C">
        <w:t>.</w:t>
      </w:r>
    </w:p>
    <w:p w:rsidR="008A262E" w:rsidRDefault="008A262E" w:rsidP="008A262E">
      <w:pPr>
        <w:pStyle w:val="LabStepNumbered"/>
      </w:pPr>
      <w:r>
        <w:t xml:space="preserve">Starting in cell </w:t>
      </w:r>
      <w:r w:rsidRPr="007701CB">
        <w:rPr>
          <w:b/>
        </w:rPr>
        <w:t xml:space="preserve">B:3, </w:t>
      </w:r>
      <w:r>
        <w:t xml:space="preserve">create a simple set of Adventure Works sales data from which you can create a pie chart. Make one column on the left with country names. Make a second column on the right with sales figures for these countries. Use the following screenshot to fill in the sample data. Also add a title to cell </w:t>
      </w:r>
      <w:r w:rsidRPr="007701CB">
        <w:rPr>
          <w:b/>
        </w:rPr>
        <w:t>B:2</w:t>
      </w:r>
      <w:r>
        <w:t xml:space="preserve"> and do a little formatting work to make the title stand out.</w:t>
      </w:r>
    </w:p>
    <w:p w:rsidR="008A262E" w:rsidRDefault="008A262E" w:rsidP="008A262E">
      <w:pPr>
        <w:pStyle w:val="LabStepScreenshot"/>
      </w:pPr>
      <w:r w:rsidRPr="008B2E4C">
        <w:rPr>
          <w:rStyle w:val="LabStepScreenshotFrame"/>
        </w:rPr>
        <w:drawing>
          <wp:inline distT="0" distB="0" distL="0" distR="0" wp14:anchorId="7E13C160" wp14:editId="56EE7DD4">
            <wp:extent cx="3041267" cy="1333500"/>
            <wp:effectExtent l="0" t="0" r="6985" b="0"/>
            <wp:docPr id="1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cstate="print"/>
                    <a:srcRect t="49275"/>
                    <a:stretch/>
                  </pic:blipFill>
                  <pic:spPr bwMode="auto">
                    <a:xfrm>
                      <a:off x="0" y="0"/>
                      <a:ext cx="3046978" cy="1336004"/>
                    </a:xfrm>
                    <a:prstGeom prst="rect">
                      <a:avLst/>
                    </a:prstGeom>
                    <a:noFill/>
                    <a:ln>
                      <a:noFill/>
                    </a:ln>
                    <a:extLst>
                      <a:ext uri="{53640926-AAD7-44D8-BBD7-CCE9431645EC}">
                        <a14:shadowObscured xmlns:a14="http://schemas.microsoft.com/office/drawing/2010/main"/>
                      </a:ext>
                    </a:extLst>
                  </pic:spPr>
                </pic:pic>
              </a:graphicData>
            </a:graphic>
          </wp:inline>
        </w:drawing>
      </w:r>
    </w:p>
    <w:p w:rsidR="008A262E" w:rsidRDefault="008A262E" w:rsidP="008A262E">
      <w:pPr>
        <w:pStyle w:val="LabStepNumbered"/>
      </w:pPr>
      <w:r>
        <w:t>Now create a chart from this data.</w:t>
      </w:r>
    </w:p>
    <w:p w:rsidR="008A262E" w:rsidRDefault="008A262E" w:rsidP="00233078">
      <w:pPr>
        <w:pStyle w:val="LabStepLevel2Numbered"/>
        <w:numPr>
          <w:ilvl w:val="0"/>
          <w:numId w:val="14"/>
        </w:numPr>
      </w:pPr>
      <w:r>
        <w:lastRenderedPageBreak/>
        <w:t>Select a range of cells which includes both columns of data.</w:t>
      </w:r>
    </w:p>
    <w:p w:rsidR="008A262E" w:rsidRDefault="008A262E" w:rsidP="00233078">
      <w:pPr>
        <w:pStyle w:val="LabStepLevel2Numbered"/>
        <w:numPr>
          <w:ilvl w:val="0"/>
          <w:numId w:val="6"/>
        </w:numPr>
      </w:pPr>
      <w:r>
        <w:t xml:space="preserve">Up on the ribbon, select the </w:t>
      </w:r>
      <w:r w:rsidRPr="007701CB">
        <w:rPr>
          <w:b/>
        </w:rPr>
        <w:t>Insert</w:t>
      </w:r>
      <w:r>
        <w:t xml:space="preserve"> tab.</w:t>
      </w:r>
    </w:p>
    <w:p w:rsidR="008A262E" w:rsidRDefault="008A262E" w:rsidP="00233078">
      <w:pPr>
        <w:pStyle w:val="LabStepLevel2Numbered"/>
        <w:numPr>
          <w:ilvl w:val="0"/>
          <w:numId w:val="6"/>
        </w:numPr>
      </w:pPr>
      <w:r>
        <w:t xml:space="preserve">Drop down the </w:t>
      </w:r>
      <w:r w:rsidRPr="007701CB">
        <w:rPr>
          <w:b/>
        </w:rPr>
        <w:t>Pie</w:t>
      </w:r>
      <w:r>
        <w:t xml:space="preserve"> menu and select the first Pie chart.</w:t>
      </w:r>
    </w:p>
    <w:p w:rsidR="008A262E" w:rsidRDefault="008A262E" w:rsidP="008A262E">
      <w:pPr>
        <w:pStyle w:val="LabStepScreenshotLevel2"/>
      </w:pPr>
      <w:r w:rsidRPr="008B2E4C">
        <w:rPr>
          <w:rStyle w:val="LabStepScreenshotFrame"/>
        </w:rPr>
        <w:drawing>
          <wp:inline distT="0" distB="0" distL="0" distR="0" wp14:anchorId="165E14E5" wp14:editId="325457BB">
            <wp:extent cx="4171950" cy="1958014"/>
            <wp:effectExtent l="0" t="0" r="0" b="4445"/>
            <wp:docPr id="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srcRect t="13833"/>
                    <a:stretch/>
                  </pic:blipFill>
                  <pic:spPr bwMode="auto">
                    <a:xfrm>
                      <a:off x="0" y="0"/>
                      <a:ext cx="4179519" cy="1961566"/>
                    </a:xfrm>
                    <a:prstGeom prst="rect">
                      <a:avLst/>
                    </a:prstGeom>
                    <a:noFill/>
                    <a:ln>
                      <a:noFill/>
                    </a:ln>
                    <a:extLst>
                      <a:ext uri="{53640926-AAD7-44D8-BBD7-CCE9431645EC}">
                        <a14:shadowObscured xmlns:a14="http://schemas.microsoft.com/office/drawing/2010/main"/>
                      </a:ext>
                    </a:extLst>
                  </pic:spPr>
                </pic:pic>
              </a:graphicData>
            </a:graphic>
          </wp:inline>
        </w:drawing>
      </w:r>
    </w:p>
    <w:p w:rsidR="008A262E" w:rsidRDefault="008A262E" w:rsidP="008A262E">
      <w:pPr>
        <w:pStyle w:val="LabStepNumbered"/>
      </w:pPr>
      <w:r>
        <w:t xml:space="preserve">Once you have created the chart, you will need to resize and relocate it. Spend about 60 seconds trying to make the workbook as a whole look as pretty as possible. </w:t>
      </w:r>
    </w:p>
    <w:p w:rsidR="008A262E" w:rsidRDefault="008A262E" w:rsidP="008A262E">
      <w:pPr>
        <w:pStyle w:val="LabStepScreenshot"/>
      </w:pPr>
      <w:r>
        <w:rPr>
          <w:noProof/>
        </w:rPr>
        <w:drawing>
          <wp:inline distT="0" distB="0" distL="0" distR="0" wp14:anchorId="68B65FCC" wp14:editId="3785FE29">
            <wp:extent cx="1857517" cy="1462281"/>
            <wp:effectExtent l="19050" t="0" r="9383" b="0"/>
            <wp:docPr id="1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1857737" cy="1462454"/>
                    </a:xfrm>
                    <a:prstGeom prst="rect">
                      <a:avLst/>
                    </a:prstGeom>
                    <a:noFill/>
                    <a:ln w="9525">
                      <a:noFill/>
                      <a:miter lim="800000"/>
                      <a:headEnd/>
                      <a:tailEnd/>
                    </a:ln>
                  </pic:spPr>
                </pic:pic>
              </a:graphicData>
            </a:graphic>
          </wp:inline>
        </w:drawing>
      </w:r>
    </w:p>
    <w:p w:rsidR="008A262E" w:rsidRDefault="008A262E" w:rsidP="008A262E">
      <w:pPr>
        <w:pStyle w:val="LabStepNumbered"/>
      </w:pPr>
      <w:r>
        <w:t xml:space="preserve">Now save your work using the standard Excel </w:t>
      </w:r>
      <w:r w:rsidRPr="007701CB">
        <w:rPr>
          <w:b/>
        </w:rPr>
        <w:t>Save</w:t>
      </w:r>
      <w:r>
        <w:t xml:space="preserve"> command. Make sure you save the new workbook in the </w:t>
      </w:r>
      <w:r w:rsidRPr="007701CB">
        <w:rPr>
          <w:b/>
        </w:rPr>
        <w:t>Excel Workbooks</w:t>
      </w:r>
      <w:r>
        <w:t xml:space="preserve"> document library with a name of </w:t>
      </w:r>
      <w:r w:rsidRPr="000D6375">
        <w:rPr>
          <w:rStyle w:val="InlindeCode"/>
        </w:rPr>
        <w:t>AdventureWorksSales.xls</w:t>
      </w:r>
      <w:r>
        <w:t>.</w:t>
      </w:r>
    </w:p>
    <w:p w:rsidR="00BB6AD0" w:rsidRDefault="008A262E" w:rsidP="00BB6AD0">
      <w:pPr>
        <w:pStyle w:val="LabStepNumbered"/>
      </w:pPr>
      <w:r>
        <w:t>Over the next few steps, you will publish the workbook into Excel Services. However, this step has been added to give you an understanding of trusted file locations. While you will not be required to take any actions to configure trusted file locations in this lab exercise, you can follow these steps so you can see where and how trusted file locations are configured.</w:t>
      </w:r>
    </w:p>
    <w:p w:rsidR="008A262E" w:rsidRPr="007701CB" w:rsidRDefault="007701CB" w:rsidP="00233078">
      <w:pPr>
        <w:pStyle w:val="LabStepLevel2Numbered"/>
        <w:numPr>
          <w:ilvl w:val="0"/>
          <w:numId w:val="15"/>
        </w:numPr>
        <w:ind w:left="990"/>
        <w:rPr>
          <w:b/>
        </w:rPr>
      </w:pPr>
      <w:r>
        <w:t xml:space="preserve">Open </w:t>
      </w:r>
      <w:r w:rsidRPr="007701CB">
        <w:rPr>
          <w:b/>
        </w:rPr>
        <w:t>Central Administration</w:t>
      </w:r>
      <w:r>
        <w:t>.</w:t>
      </w:r>
    </w:p>
    <w:p w:rsidR="008A262E" w:rsidRPr="00BB6AD0" w:rsidRDefault="008A262E" w:rsidP="00BB6AD0">
      <w:pPr>
        <w:pStyle w:val="LabStepLevel2Numbered"/>
      </w:pPr>
      <w:r w:rsidRPr="00BB6AD0">
        <w:t xml:space="preserve">In the </w:t>
      </w:r>
      <w:r w:rsidRPr="007701CB">
        <w:rPr>
          <w:b/>
        </w:rPr>
        <w:t>Application Management</w:t>
      </w:r>
      <w:r w:rsidRPr="00BB6AD0">
        <w:t xml:space="preserve"> section, click </w:t>
      </w:r>
      <w:r w:rsidRPr="007701CB">
        <w:rPr>
          <w:b/>
        </w:rPr>
        <w:t>Manage service applications</w:t>
      </w:r>
      <w:r w:rsidRPr="00BB6AD0">
        <w:t>.</w:t>
      </w:r>
    </w:p>
    <w:p w:rsidR="008A262E" w:rsidRPr="00BB6AD0" w:rsidRDefault="008A262E" w:rsidP="00BB6AD0">
      <w:pPr>
        <w:pStyle w:val="LabStepLevel2Numbered"/>
      </w:pPr>
      <w:r w:rsidRPr="00BB6AD0">
        <w:t xml:space="preserve">Click on the link titled </w:t>
      </w:r>
      <w:r w:rsidRPr="007701CB">
        <w:rPr>
          <w:b/>
        </w:rPr>
        <w:t>Excel Services</w:t>
      </w:r>
      <w:r w:rsidRPr="00BB6AD0">
        <w:t xml:space="preserve">. Doing this should </w:t>
      </w:r>
      <w:r w:rsidR="00A2418E">
        <w:t xml:space="preserve">highlight </w:t>
      </w:r>
      <w:r w:rsidRPr="00BB6AD0">
        <w:t>the row and enable service buttons in the ribbon.</w:t>
      </w:r>
    </w:p>
    <w:p w:rsidR="008A262E" w:rsidRPr="00BB6AD0" w:rsidRDefault="008A262E" w:rsidP="00BB6AD0">
      <w:pPr>
        <w:pStyle w:val="LabStepLevel2Numbered"/>
      </w:pPr>
      <w:r w:rsidRPr="00BB6AD0">
        <w:t xml:space="preserve">In the ribbon, click the </w:t>
      </w:r>
      <w:r w:rsidRPr="00A2418E">
        <w:rPr>
          <w:rStyle w:val="InlindeCode"/>
        </w:rPr>
        <w:t>Manage</w:t>
      </w:r>
      <w:r w:rsidRPr="00BB6AD0">
        <w:t xml:space="preserve"> button. This will take you to the main administrative page for Excel Services.</w:t>
      </w:r>
    </w:p>
    <w:p w:rsidR="008A262E" w:rsidRPr="00BB6AD0" w:rsidRDefault="008A262E" w:rsidP="00BB6AD0">
      <w:pPr>
        <w:pStyle w:val="LabStepLevel2Numbered"/>
      </w:pPr>
      <w:r w:rsidRPr="00BB6AD0">
        <w:t xml:space="preserve">Click on the </w:t>
      </w:r>
      <w:r w:rsidRPr="007701CB">
        <w:rPr>
          <w:b/>
        </w:rPr>
        <w:t>Trusted File Locations</w:t>
      </w:r>
      <w:r w:rsidRPr="00BB6AD0">
        <w:t xml:space="preserve"> link.</w:t>
      </w:r>
    </w:p>
    <w:p w:rsidR="008A262E" w:rsidRPr="00BB6AD0" w:rsidRDefault="008A262E" w:rsidP="00BB6AD0">
      <w:pPr>
        <w:pStyle w:val="LabStepLevel2Numbered"/>
      </w:pPr>
      <w:r w:rsidRPr="00BB6AD0">
        <w:t xml:space="preserve">On your VM, you should see that there is already a trusted file location configured with an URL of </w:t>
      </w:r>
      <w:r w:rsidRPr="008B2E4C">
        <w:rPr>
          <w:b/>
        </w:rPr>
        <w:t>http://</w:t>
      </w:r>
      <w:r w:rsidRPr="00BB6AD0">
        <w:t xml:space="preserve">. Click on this trusted file location so you can see its configured settings. Note that the checkbox with the caption of </w:t>
      </w:r>
      <w:r w:rsidRPr="007701CB">
        <w:rPr>
          <w:b/>
        </w:rPr>
        <w:t>Children Trusted</w:t>
      </w:r>
      <w:r w:rsidRPr="00BB6AD0">
        <w:t xml:space="preserve"> is checked. If you scroll down to the </w:t>
      </w:r>
      <w:r w:rsidRPr="007701CB">
        <w:rPr>
          <w:b/>
        </w:rPr>
        <w:t>External Data</w:t>
      </w:r>
      <w:r w:rsidRPr="00BB6AD0">
        <w:t xml:space="preserve"> section, you can there is a property named </w:t>
      </w:r>
      <w:r w:rsidRPr="007701CB">
        <w:rPr>
          <w:b/>
        </w:rPr>
        <w:t>Allow External Data</w:t>
      </w:r>
      <w:r w:rsidRPr="00BB6AD0">
        <w:t xml:space="preserve"> with a setting value of </w:t>
      </w:r>
      <w:r w:rsidRPr="007701CB">
        <w:rPr>
          <w:b/>
        </w:rPr>
        <w:t>Trusted data connection libraries and embedded</w:t>
      </w:r>
      <w:r w:rsidRPr="00BB6AD0">
        <w:t>. This allows users to publish workbooks with both kinds of data connections.</w:t>
      </w:r>
    </w:p>
    <w:p w:rsidR="008A262E" w:rsidRPr="00BB6AD0" w:rsidRDefault="007701CB" w:rsidP="007701CB">
      <w:pPr>
        <w:pStyle w:val="LabExerciseCallout"/>
      </w:pPr>
      <w:r w:rsidRPr="007701CB">
        <w:rPr>
          <w:b/>
        </w:rPr>
        <w:t xml:space="preserve">Note: </w:t>
      </w:r>
      <w:r w:rsidR="008A262E" w:rsidRPr="00BB6AD0">
        <w:t>There has been nothing for you to do in these last few steps other than observe because the VM you are using already has a trusted file location that will allow you to do your work. However, while Excel Services by default allows users to publish Excel workbooks anywhere in the farm using any type of connection, do not assume this will always be the case. In secure environments, the IT staff will remove this default trusted file location and only add trusted file locations at a much narrower scope and not allow for embedded connections.</w:t>
      </w:r>
    </w:p>
    <w:p w:rsidR="008A262E" w:rsidRDefault="008A262E" w:rsidP="008A262E">
      <w:pPr>
        <w:pStyle w:val="LabStepNumbered"/>
      </w:pPr>
      <w:r>
        <w:t>Now you will publish the workbook to Excel Services using the following steps.</w:t>
      </w:r>
    </w:p>
    <w:p w:rsidR="008A262E" w:rsidRDefault="008A262E" w:rsidP="008B2E4C">
      <w:pPr>
        <w:pStyle w:val="LabStepLevel2Numbered"/>
        <w:numPr>
          <w:ilvl w:val="0"/>
          <w:numId w:val="17"/>
        </w:numPr>
      </w:pPr>
      <w:r>
        <w:t xml:space="preserve">Select the </w:t>
      </w:r>
      <w:r w:rsidR="008B2E4C">
        <w:rPr>
          <w:b/>
        </w:rPr>
        <w:t xml:space="preserve">File </w:t>
      </w:r>
      <w:r>
        <w:t>button (i.e. the green button at the top-left of the screen)</w:t>
      </w:r>
      <w:r w:rsidR="008B2E4C">
        <w:t xml:space="preserve"> from the ribbon</w:t>
      </w:r>
      <w:r w:rsidR="007701CB">
        <w:t>.</w:t>
      </w:r>
    </w:p>
    <w:p w:rsidR="008A262E" w:rsidRDefault="008A262E" w:rsidP="00233078">
      <w:pPr>
        <w:pStyle w:val="LabStepLevel2Numbered"/>
        <w:numPr>
          <w:ilvl w:val="0"/>
          <w:numId w:val="17"/>
        </w:numPr>
      </w:pPr>
      <w:r>
        <w:t xml:space="preserve">In the left column, click on </w:t>
      </w:r>
      <w:r w:rsidR="0086608B">
        <w:rPr>
          <w:b/>
        </w:rPr>
        <w:t>Save &amp; Send</w:t>
      </w:r>
      <w:r w:rsidRPr="007701CB">
        <w:rPr>
          <w:b/>
        </w:rPr>
        <w:t>.</w:t>
      </w:r>
    </w:p>
    <w:p w:rsidR="008A262E" w:rsidRPr="007701CB" w:rsidRDefault="008A262E" w:rsidP="00233078">
      <w:pPr>
        <w:pStyle w:val="LabStepLevel2Numbered"/>
        <w:numPr>
          <w:ilvl w:val="0"/>
          <w:numId w:val="17"/>
        </w:numPr>
        <w:rPr>
          <w:b/>
        </w:rPr>
      </w:pPr>
      <w:r>
        <w:t xml:space="preserve">In the middle column click on </w:t>
      </w:r>
      <w:r w:rsidR="0086608B">
        <w:rPr>
          <w:b/>
        </w:rPr>
        <w:t>Save to SharePoint</w:t>
      </w:r>
      <w:r w:rsidRPr="007701CB">
        <w:rPr>
          <w:b/>
        </w:rPr>
        <w:t>.</w:t>
      </w:r>
    </w:p>
    <w:p w:rsidR="008A262E" w:rsidRPr="005D547E" w:rsidRDefault="008A262E" w:rsidP="00233078">
      <w:pPr>
        <w:pStyle w:val="LabStepLevel2Numbered"/>
        <w:numPr>
          <w:ilvl w:val="0"/>
          <w:numId w:val="17"/>
        </w:numPr>
      </w:pPr>
      <w:r>
        <w:t xml:space="preserve">In </w:t>
      </w:r>
      <w:r w:rsidRPr="005D547E">
        <w:t xml:space="preserve">the right </w:t>
      </w:r>
      <w:r>
        <w:t xml:space="preserve">column </w:t>
      </w:r>
      <w:r w:rsidR="0086608B">
        <w:t xml:space="preserve">the button </w:t>
      </w:r>
      <w:r w:rsidRPr="007701CB">
        <w:rPr>
          <w:b/>
        </w:rPr>
        <w:t xml:space="preserve">Publish </w:t>
      </w:r>
      <w:r w:rsidR="00BF563A">
        <w:rPr>
          <w:b/>
        </w:rPr>
        <w:t>Options</w:t>
      </w:r>
      <w:r w:rsidRPr="007701CB">
        <w:rPr>
          <w:b/>
        </w:rPr>
        <w:t>.</w:t>
      </w:r>
    </w:p>
    <w:p w:rsidR="008A262E" w:rsidRDefault="0086608B" w:rsidP="007701CB">
      <w:pPr>
        <w:pStyle w:val="LabStepScreenshotLevel2"/>
      </w:pPr>
      <w:r>
        <w:lastRenderedPageBreak/>
        <w:drawing>
          <wp:inline distT="0" distB="0" distL="0" distR="0" wp14:anchorId="2A7437B3" wp14:editId="47898879">
            <wp:extent cx="4352925" cy="155979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52925" cy="1559798"/>
                    </a:xfrm>
                    <a:prstGeom prst="rect">
                      <a:avLst/>
                    </a:prstGeom>
                  </pic:spPr>
                </pic:pic>
              </a:graphicData>
            </a:graphic>
          </wp:inline>
        </w:drawing>
      </w:r>
    </w:p>
    <w:p w:rsidR="008A262E" w:rsidRDefault="008A262E" w:rsidP="00233078">
      <w:pPr>
        <w:pStyle w:val="LabStepLevel2Numbered"/>
        <w:numPr>
          <w:ilvl w:val="0"/>
          <w:numId w:val="17"/>
        </w:numPr>
      </w:pPr>
      <w:r>
        <w:t xml:space="preserve">The </w:t>
      </w:r>
      <w:r w:rsidRPr="007701CB">
        <w:rPr>
          <w:b/>
        </w:rPr>
        <w:t>Save As</w:t>
      </w:r>
      <w:r>
        <w:t xml:space="preserve"> dialog appears. Note that unlike the usual Save As dialog. That this dialog has a button in the bottom section with the caption </w:t>
      </w:r>
      <w:r w:rsidRPr="007701CB">
        <w:rPr>
          <w:b/>
        </w:rPr>
        <w:t>Excel Services Options…</w:t>
      </w:r>
      <w:r w:rsidRPr="005D547E">
        <w:t>.</w:t>
      </w:r>
      <w:r>
        <w:t xml:space="preserve"> Click this button to display the </w:t>
      </w:r>
      <w:r w:rsidRPr="007701CB">
        <w:rPr>
          <w:b/>
        </w:rPr>
        <w:t>Excel Services Options</w:t>
      </w:r>
      <w:r>
        <w:t xml:space="preserve"> dialog.</w:t>
      </w:r>
    </w:p>
    <w:p w:rsidR="008A262E" w:rsidRDefault="008A262E" w:rsidP="007701CB">
      <w:pPr>
        <w:pStyle w:val="LabStepScreenshotLevel2"/>
      </w:pPr>
      <w:r>
        <w:drawing>
          <wp:inline distT="0" distB="0" distL="0" distR="0" wp14:anchorId="02455783" wp14:editId="393AEFFE">
            <wp:extent cx="3200400" cy="2816949"/>
            <wp:effectExtent l="38100" t="38100" r="19050" b="21501"/>
            <wp:docPr id="1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3200400" cy="2816949"/>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17"/>
        </w:numPr>
      </w:pPr>
      <w:r>
        <w:t xml:space="preserve">In the </w:t>
      </w:r>
      <w:r w:rsidRPr="008B2E4C">
        <w:rPr>
          <w:b/>
        </w:rPr>
        <w:t>Show</w:t>
      </w:r>
      <w:r>
        <w:t xml:space="preserve"> tab, change the value of the dropdown list from </w:t>
      </w:r>
      <w:r w:rsidRPr="007701CB">
        <w:rPr>
          <w:b/>
        </w:rPr>
        <w:t>Entire Workbook</w:t>
      </w:r>
      <w:r>
        <w:t xml:space="preserve"> to </w:t>
      </w:r>
      <w:r w:rsidRPr="007701CB">
        <w:rPr>
          <w:b/>
        </w:rPr>
        <w:t>Sheets</w:t>
      </w:r>
      <w:r>
        <w:t xml:space="preserve">. Unselect </w:t>
      </w:r>
      <w:r w:rsidRPr="007701CB">
        <w:rPr>
          <w:b/>
        </w:rPr>
        <w:t>Sheet2</w:t>
      </w:r>
      <w:r>
        <w:t xml:space="preserve"> and </w:t>
      </w:r>
      <w:r w:rsidRPr="007701CB">
        <w:rPr>
          <w:b/>
        </w:rPr>
        <w:t>Sheet3</w:t>
      </w:r>
      <w:r>
        <w:t xml:space="preserve"> so that only </w:t>
      </w:r>
      <w:r w:rsidRPr="007701CB">
        <w:rPr>
          <w:b/>
        </w:rPr>
        <w:t>Sheet1</w:t>
      </w:r>
      <w:r>
        <w:t xml:space="preserve"> is published. Click </w:t>
      </w:r>
      <w:r w:rsidRPr="007701CB">
        <w:rPr>
          <w:b/>
        </w:rPr>
        <w:t>OK</w:t>
      </w:r>
      <w:r>
        <w:t xml:space="preserve"> to save your changes and dismiss the </w:t>
      </w:r>
      <w:r w:rsidRPr="007701CB">
        <w:rPr>
          <w:b/>
        </w:rPr>
        <w:t>Excel Services Options</w:t>
      </w:r>
      <w:r>
        <w:t xml:space="preserve"> dialog.</w:t>
      </w:r>
    </w:p>
    <w:p w:rsidR="008A262E" w:rsidRPr="005D547E" w:rsidRDefault="008A262E" w:rsidP="007701CB">
      <w:pPr>
        <w:pStyle w:val="LabStepScreenshotLevel2"/>
      </w:pPr>
      <w:r>
        <w:drawing>
          <wp:inline distT="0" distB="0" distL="0" distR="0" wp14:anchorId="2515ADFB" wp14:editId="4BC04455">
            <wp:extent cx="3200400" cy="1971107"/>
            <wp:effectExtent l="38100" t="38100" r="19050" b="10093"/>
            <wp:docPr id="1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srcRect/>
                    <a:stretch>
                      <a:fillRect/>
                    </a:stretch>
                  </pic:blipFill>
                  <pic:spPr bwMode="auto">
                    <a:xfrm>
                      <a:off x="0" y="0"/>
                      <a:ext cx="3200400" cy="1971107"/>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17"/>
        </w:numPr>
      </w:pPr>
      <w:r>
        <w:t xml:space="preserve">Click </w:t>
      </w:r>
      <w:r w:rsidRPr="007701CB">
        <w:rPr>
          <w:b/>
        </w:rPr>
        <w:t>Save</w:t>
      </w:r>
      <w:r>
        <w:t xml:space="preserve"> in the </w:t>
      </w:r>
      <w:r w:rsidRPr="007701CB">
        <w:rPr>
          <w:b/>
        </w:rPr>
        <w:t>Save As</w:t>
      </w:r>
      <w:r>
        <w:t xml:space="preserve"> dialog to publish the workbook to Excel Services. If you receive a prompt asking you if you want to overwrite the existing file, confirm by clicking </w:t>
      </w:r>
      <w:r w:rsidRPr="007701CB">
        <w:rPr>
          <w:b/>
        </w:rPr>
        <w:t>OK</w:t>
      </w:r>
      <w:r>
        <w:t xml:space="preserve">. After you complete this step Excel will begin the publishing process. If this is the first time Excel Services has been started on </w:t>
      </w:r>
      <w:r w:rsidRPr="00300985">
        <w:t>your</w:t>
      </w:r>
      <w:r>
        <w:t xml:space="preserve"> VM, it may take a minute to complete. When the publishing process is completed, you should now see your workbook inside the browser.</w:t>
      </w:r>
    </w:p>
    <w:p w:rsidR="008A262E" w:rsidRDefault="008A262E" w:rsidP="007701CB">
      <w:pPr>
        <w:pStyle w:val="LabStepScreenshotLevel2"/>
      </w:pPr>
      <w:r w:rsidRPr="007701CB">
        <w:lastRenderedPageBreak/>
        <w:drawing>
          <wp:inline distT="0" distB="0" distL="0" distR="0" wp14:anchorId="2A0A5C07" wp14:editId="6A7948A4">
            <wp:extent cx="3657600" cy="2239108"/>
            <wp:effectExtent l="38100" t="38100" r="19050" b="27842"/>
            <wp:docPr id="19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srcRect/>
                    <a:stretch>
                      <a:fillRect/>
                    </a:stretch>
                  </pic:blipFill>
                  <pic:spPr bwMode="auto">
                    <a:xfrm>
                      <a:off x="0" y="0"/>
                      <a:ext cx="3657600" cy="2239108"/>
                    </a:xfrm>
                    <a:prstGeom prst="rect">
                      <a:avLst/>
                    </a:prstGeom>
                    <a:noFill/>
                    <a:ln w="9525">
                      <a:noFill/>
                      <a:miter lim="800000"/>
                      <a:headEnd/>
                      <a:tailEnd/>
                    </a:ln>
                  </pic:spPr>
                </pic:pic>
              </a:graphicData>
            </a:graphic>
          </wp:inline>
        </w:drawing>
      </w:r>
    </w:p>
    <w:p w:rsidR="008A262E" w:rsidRDefault="008A262E" w:rsidP="008A262E">
      <w:pPr>
        <w:pStyle w:val="LabStepNumbered"/>
      </w:pPr>
      <w:r>
        <w:t>Now it is time to create a second Excel workbook to publish to Excel Services. This example will involve pulling data from a data source using a connection to SQL Server Analysis Services.</w:t>
      </w:r>
    </w:p>
    <w:p w:rsidR="008A262E" w:rsidRDefault="008A262E" w:rsidP="00233078">
      <w:pPr>
        <w:pStyle w:val="LabStepLevel2Numbered"/>
        <w:numPr>
          <w:ilvl w:val="0"/>
          <w:numId w:val="18"/>
        </w:numPr>
      </w:pPr>
      <w:r>
        <w:t xml:space="preserve">Navigate back to the </w:t>
      </w:r>
      <w:r w:rsidRPr="007701CB">
        <w:rPr>
          <w:b/>
        </w:rPr>
        <w:t>Excel Workbooks</w:t>
      </w:r>
      <w:r w:rsidRPr="004E456F">
        <w:t xml:space="preserve"> document library.</w:t>
      </w:r>
    </w:p>
    <w:p w:rsidR="008A262E" w:rsidRDefault="008A262E" w:rsidP="00233078">
      <w:pPr>
        <w:pStyle w:val="LabStepLevel2Numbered"/>
        <w:numPr>
          <w:ilvl w:val="0"/>
          <w:numId w:val="18"/>
        </w:numPr>
      </w:pPr>
      <w:r>
        <w:t xml:space="preserve">Click on the </w:t>
      </w:r>
      <w:r w:rsidRPr="007701CB">
        <w:rPr>
          <w:b/>
        </w:rPr>
        <w:t>Documents</w:t>
      </w:r>
      <w:r>
        <w:t xml:space="preserve"> tab in the contextual </w:t>
      </w:r>
      <w:r w:rsidRPr="007701CB">
        <w:rPr>
          <w:b/>
        </w:rPr>
        <w:t>Library Tools</w:t>
      </w:r>
      <w:r>
        <w:t xml:space="preserve"> menu of the ribbon.</w:t>
      </w:r>
    </w:p>
    <w:p w:rsidR="008A262E" w:rsidRDefault="008A262E" w:rsidP="00233078">
      <w:pPr>
        <w:pStyle w:val="LabStepLevel2Numbered"/>
        <w:numPr>
          <w:ilvl w:val="0"/>
          <w:numId w:val="18"/>
        </w:numPr>
      </w:pPr>
      <w:r>
        <w:t xml:space="preserve">Click on the </w:t>
      </w:r>
      <w:r w:rsidRPr="007701CB">
        <w:rPr>
          <w:b/>
        </w:rPr>
        <w:t>New Document</w:t>
      </w:r>
      <w:r>
        <w:t xml:space="preserve"> button. This should launch the Excel 2010 client and give you a new empty workbook as a starting point. </w:t>
      </w:r>
    </w:p>
    <w:p w:rsidR="008A262E" w:rsidRDefault="008A262E" w:rsidP="00233078">
      <w:pPr>
        <w:pStyle w:val="LabStepLevel2Numbered"/>
        <w:numPr>
          <w:ilvl w:val="0"/>
          <w:numId w:val="18"/>
        </w:numPr>
      </w:pPr>
      <w:r>
        <w:t xml:space="preserve">From within Excel, save the workbook back to the document library with a name of </w:t>
      </w:r>
      <w:r w:rsidRPr="000D6375">
        <w:rPr>
          <w:rStyle w:val="InlindeCode"/>
        </w:rPr>
        <w:t>PivotTable.xlsx</w:t>
      </w:r>
      <w:r w:rsidRPr="00C81E9A">
        <w:t>.</w:t>
      </w:r>
      <w:r>
        <w:t xml:space="preserve"> Note that this step is asking you to initially save the workbook using the standard Excel </w:t>
      </w:r>
      <w:r w:rsidRPr="007701CB">
        <w:rPr>
          <w:b/>
        </w:rPr>
        <w:t>Save As</w:t>
      </w:r>
      <w:r>
        <w:t xml:space="preserve"> command and not the Excel Services Publishing option.</w:t>
      </w:r>
    </w:p>
    <w:p w:rsidR="008A262E" w:rsidRDefault="008A262E" w:rsidP="008A262E">
      <w:pPr>
        <w:pStyle w:val="LabStepNumbered"/>
      </w:pPr>
      <w:r>
        <w:t>Now it’s time to c</w:t>
      </w:r>
      <w:r w:rsidRPr="00446672">
        <w:t xml:space="preserve">reate a </w:t>
      </w:r>
      <w:r>
        <w:t xml:space="preserve">new </w:t>
      </w:r>
      <w:r w:rsidRPr="00446672">
        <w:t xml:space="preserve">PivotTable </w:t>
      </w:r>
      <w:r>
        <w:t xml:space="preserve">Report </w:t>
      </w:r>
      <w:r w:rsidRPr="00446672">
        <w:t xml:space="preserve">based on </w:t>
      </w:r>
      <w:r>
        <w:t xml:space="preserve">a cube that has been created from the Adventure </w:t>
      </w:r>
      <w:r w:rsidRPr="00446672">
        <w:t xml:space="preserve">Works </w:t>
      </w:r>
      <w:r>
        <w:t>database to track Internet sales figures. Begin by creating a data source to point to Analysis services.</w:t>
      </w:r>
    </w:p>
    <w:p w:rsidR="008A262E" w:rsidRDefault="008A262E" w:rsidP="00233078">
      <w:pPr>
        <w:pStyle w:val="LabStepLevel2Numbered"/>
        <w:numPr>
          <w:ilvl w:val="0"/>
          <w:numId w:val="19"/>
        </w:numPr>
      </w:pPr>
      <w:r w:rsidRPr="00C81E9A">
        <w:t xml:space="preserve">Inside Excel, make sure </w:t>
      </w:r>
      <w:r w:rsidRPr="000D6375">
        <w:rPr>
          <w:rStyle w:val="InlindeCode"/>
        </w:rPr>
        <w:t>PivotTable.xlsx</w:t>
      </w:r>
      <w:r w:rsidRPr="00C81E9A">
        <w:t xml:space="preserve"> is the active worksheet and that </w:t>
      </w:r>
      <w:r w:rsidRPr="007701CB">
        <w:rPr>
          <w:b/>
        </w:rPr>
        <w:t>A:1</w:t>
      </w:r>
      <w:r w:rsidRPr="00C81E9A">
        <w:t xml:space="preserve"> is the selected </w:t>
      </w:r>
      <w:r>
        <w:t xml:space="preserve">as the active </w:t>
      </w:r>
      <w:r w:rsidRPr="00C81E9A">
        <w:t>cell.</w:t>
      </w:r>
    </w:p>
    <w:p w:rsidR="008A262E" w:rsidRDefault="008A262E" w:rsidP="00233078">
      <w:pPr>
        <w:pStyle w:val="LabStepLevel2Numbered"/>
        <w:numPr>
          <w:ilvl w:val="0"/>
          <w:numId w:val="19"/>
        </w:numPr>
      </w:pPr>
      <w:r>
        <w:t xml:space="preserve">In the ribbon, select the </w:t>
      </w:r>
      <w:r w:rsidRPr="007701CB">
        <w:rPr>
          <w:b/>
        </w:rPr>
        <w:t>Data</w:t>
      </w:r>
      <w:r>
        <w:t xml:space="preserve"> Tab</w:t>
      </w:r>
    </w:p>
    <w:p w:rsidR="008A262E" w:rsidRDefault="008A262E" w:rsidP="00233078">
      <w:pPr>
        <w:pStyle w:val="LabStepLevel2Numbered"/>
        <w:numPr>
          <w:ilvl w:val="0"/>
          <w:numId w:val="19"/>
        </w:numPr>
      </w:pPr>
      <w:r>
        <w:t xml:space="preserve">In the </w:t>
      </w:r>
      <w:r w:rsidRPr="007701CB">
        <w:rPr>
          <w:b/>
        </w:rPr>
        <w:t>Get External Data</w:t>
      </w:r>
      <w:r>
        <w:t xml:space="preserve"> group, click on the Drop-down with the caption </w:t>
      </w:r>
      <w:r w:rsidRPr="007701CB">
        <w:rPr>
          <w:b/>
        </w:rPr>
        <w:t>From Other Sources</w:t>
      </w:r>
      <w:r>
        <w:t>.</w:t>
      </w:r>
    </w:p>
    <w:p w:rsidR="008A262E" w:rsidRDefault="008A262E" w:rsidP="00233078">
      <w:pPr>
        <w:pStyle w:val="LabStepLevel2Numbered"/>
        <w:numPr>
          <w:ilvl w:val="0"/>
          <w:numId w:val="19"/>
        </w:numPr>
      </w:pPr>
      <w:r>
        <w:t xml:space="preserve">In the next dialog select </w:t>
      </w:r>
      <w:r w:rsidRPr="007701CB">
        <w:rPr>
          <w:b/>
        </w:rPr>
        <w:t>From Analysis Services</w:t>
      </w:r>
      <w:r>
        <w:t>.</w:t>
      </w:r>
    </w:p>
    <w:p w:rsidR="008A262E" w:rsidRDefault="008A262E" w:rsidP="00233078">
      <w:pPr>
        <w:pStyle w:val="LabStepLevel2Numbered"/>
        <w:numPr>
          <w:ilvl w:val="0"/>
          <w:numId w:val="19"/>
        </w:numPr>
      </w:pPr>
      <w:r>
        <w:t xml:space="preserve">For server name, enter </w:t>
      </w:r>
      <w:proofErr w:type="spellStart"/>
      <w:r w:rsidR="00A2418E" w:rsidRPr="007701CB">
        <w:rPr>
          <w:b/>
        </w:rPr>
        <w:t>WingtipServer</w:t>
      </w:r>
      <w:proofErr w:type="spellEnd"/>
      <w:r>
        <w:t>.</w:t>
      </w:r>
    </w:p>
    <w:p w:rsidR="008A262E" w:rsidRDefault="008A262E" w:rsidP="00233078">
      <w:pPr>
        <w:pStyle w:val="LabStepLevel2Numbered"/>
        <w:numPr>
          <w:ilvl w:val="0"/>
          <w:numId w:val="19"/>
        </w:numPr>
      </w:pPr>
      <w:r>
        <w:t xml:space="preserve">Make sure that the drop-down says </w:t>
      </w:r>
      <w:r w:rsidRPr="007701CB">
        <w:rPr>
          <w:b/>
        </w:rPr>
        <w:t xml:space="preserve">Adventure Works DW </w:t>
      </w:r>
      <w:r>
        <w:t xml:space="preserve">and that the </w:t>
      </w:r>
      <w:r w:rsidRPr="007701CB">
        <w:rPr>
          <w:b/>
        </w:rPr>
        <w:t>Connect to a specific cube or table</w:t>
      </w:r>
      <w:r>
        <w:t xml:space="preserve"> checkbox is checked. Select the cube named </w:t>
      </w:r>
      <w:r w:rsidRPr="007701CB">
        <w:rPr>
          <w:b/>
        </w:rPr>
        <w:t>Adventure Works</w:t>
      </w:r>
      <w:r>
        <w:t xml:space="preserve"> in the list control and click </w:t>
      </w:r>
      <w:r w:rsidRPr="007701CB">
        <w:rPr>
          <w:b/>
        </w:rPr>
        <w:t>Next</w:t>
      </w:r>
      <w:r w:rsidRPr="00041DBF">
        <w:t>.</w:t>
      </w:r>
    </w:p>
    <w:p w:rsidR="008A262E" w:rsidRDefault="008A262E" w:rsidP="004D395E">
      <w:pPr>
        <w:pStyle w:val="LabStepScreenshotLevel2"/>
      </w:pPr>
      <w:r w:rsidRPr="004D395E">
        <w:rPr>
          <w:rStyle w:val="LabStepScreenshotFrame"/>
        </w:rPr>
        <w:drawing>
          <wp:inline distT="0" distB="0" distL="0" distR="0" wp14:anchorId="49E49C16" wp14:editId="6244D008">
            <wp:extent cx="3657600" cy="2565991"/>
            <wp:effectExtent l="38100" t="38100" r="19050" b="24809"/>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657600" cy="2565991"/>
                    </a:xfrm>
                    <a:prstGeom prst="rect">
                      <a:avLst/>
                    </a:prstGeom>
                  </pic:spPr>
                </pic:pic>
              </a:graphicData>
            </a:graphic>
          </wp:inline>
        </w:drawing>
      </w:r>
    </w:p>
    <w:p w:rsidR="008A262E" w:rsidRDefault="008A262E" w:rsidP="00233078">
      <w:pPr>
        <w:pStyle w:val="LabStepLevel2Numbered"/>
        <w:numPr>
          <w:ilvl w:val="0"/>
          <w:numId w:val="19"/>
        </w:numPr>
      </w:pPr>
      <w:r>
        <w:t xml:space="preserve">The final screen will have a caption of </w:t>
      </w:r>
      <w:r w:rsidRPr="007701CB">
        <w:rPr>
          <w:b/>
        </w:rPr>
        <w:t>Save Data Connection File and Finish</w:t>
      </w:r>
      <w:r>
        <w:t xml:space="preserve">. Change the </w:t>
      </w:r>
      <w:r w:rsidRPr="007701CB">
        <w:rPr>
          <w:b/>
        </w:rPr>
        <w:t>File Name</w:t>
      </w:r>
      <w:r>
        <w:t xml:space="preserve"> to </w:t>
      </w:r>
      <w:proofErr w:type="spellStart"/>
      <w:r w:rsidRPr="000D6375">
        <w:rPr>
          <w:rStyle w:val="InlindeCode"/>
        </w:rPr>
        <w:t>AdventureWorksCube.odc</w:t>
      </w:r>
      <w:proofErr w:type="spellEnd"/>
      <w:r>
        <w:t xml:space="preserve">. Change the </w:t>
      </w:r>
      <w:r w:rsidRPr="007701CB">
        <w:rPr>
          <w:b/>
        </w:rPr>
        <w:t>Friendly Name</w:t>
      </w:r>
      <w:r>
        <w:t xml:space="preserve"> to </w:t>
      </w:r>
      <w:r w:rsidRPr="007701CB">
        <w:rPr>
          <w:b/>
        </w:rPr>
        <w:t>Adventure Works Cube</w:t>
      </w:r>
      <w:r>
        <w:t xml:space="preserve">. Before you click finish, click on the button at the </w:t>
      </w:r>
      <w:r w:rsidRPr="007701CB">
        <w:rPr>
          <w:b/>
        </w:rPr>
        <w:t>Authentication Settings…</w:t>
      </w:r>
      <w:r>
        <w:t xml:space="preserve"> button at the bottom to display the </w:t>
      </w:r>
      <w:r w:rsidRPr="007701CB">
        <w:rPr>
          <w:b/>
        </w:rPr>
        <w:t>Excel Services Authentication Settings</w:t>
      </w:r>
      <w:r>
        <w:t xml:space="preserve"> dialog.</w:t>
      </w:r>
    </w:p>
    <w:p w:rsidR="008A262E" w:rsidRDefault="008A262E" w:rsidP="004D395E">
      <w:pPr>
        <w:pStyle w:val="LabStepScreenshotLevel2"/>
      </w:pPr>
      <w:r>
        <w:lastRenderedPageBreak/>
        <w:drawing>
          <wp:inline distT="0" distB="0" distL="0" distR="0" wp14:anchorId="04EDAD29" wp14:editId="2D18A0BD">
            <wp:extent cx="3200400" cy="2661557"/>
            <wp:effectExtent l="38100" t="38100" r="19050" b="24493"/>
            <wp:docPr id="2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srcRect/>
                    <a:stretch>
                      <a:fillRect/>
                    </a:stretch>
                  </pic:blipFill>
                  <pic:spPr bwMode="auto">
                    <a:xfrm>
                      <a:off x="0" y="0"/>
                      <a:ext cx="3200400" cy="2661557"/>
                    </a:xfrm>
                    <a:prstGeom prst="rect">
                      <a:avLst/>
                    </a:prstGeom>
                    <a:noFill/>
                    <a:ln w="9525">
                      <a:noFill/>
                      <a:miter lim="800000"/>
                      <a:headEnd/>
                      <a:tailEnd/>
                    </a:ln>
                  </pic:spPr>
                </pic:pic>
              </a:graphicData>
            </a:graphic>
          </wp:inline>
        </w:drawing>
      </w:r>
    </w:p>
    <w:p w:rsidR="008A262E" w:rsidRPr="007701CB" w:rsidRDefault="008A262E" w:rsidP="00233078">
      <w:pPr>
        <w:pStyle w:val="LabStepLevel2Numbered"/>
        <w:numPr>
          <w:ilvl w:val="0"/>
          <w:numId w:val="19"/>
        </w:numPr>
        <w:rPr>
          <w:i/>
        </w:rPr>
      </w:pPr>
      <w:r>
        <w:t xml:space="preserve">In the </w:t>
      </w:r>
      <w:r w:rsidRPr="007701CB">
        <w:rPr>
          <w:b/>
        </w:rPr>
        <w:t>Excel Services Authentication Settings</w:t>
      </w:r>
      <w:r>
        <w:t xml:space="preserve"> dialog, change the authentication setting to </w:t>
      </w:r>
      <w:r w:rsidRPr="007701CB">
        <w:rPr>
          <w:b/>
        </w:rPr>
        <w:t>None</w:t>
      </w:r>
      <w:r>
        <w:t xml:space="preserve">. Click </w:t>
      </w:r>
      <w:r w:rsidRPr="007701CB">
        <w:rPr>
          <w:b/>
        </w:rPr>
        <w:t>OK</w:t>
      </w:r>
      <w:r>
        <w:t xml:space="preserve"> to save your changes. </w:t>
      </w:r>
    </w:p>
    <w:p w:rsidR="008A262E" w:rsidRDefault="008A262E" w:rsidP="004D395E">
      <w:pPr>
        <w:pStyle w:val="LabStepScreenshotLevel2"/>
      </w:pPr>
      <w:r>
        <w:drawing>
          <wp:inline distT="0" distB="0" distL="0" distR="0" wp14:anchorId="24DB37E5" wp14:editId="08FC1FBD">
            <wp:extent cx="2743200" cy="2589451"/>
            <wp:effectExtent l="38100" t="38100" r="19050" b="20399"/>
            <wp:docPr id="20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srcRect/>
                    <a:stretch>
                      <a:fillRect/>
                    </a:stretch>
                  </pic:blipFill>
                  <pic:spPr bwMode="auto">
                    <a:xfrm>
                      <a:off x="0" y="0"/>
                      <a:ext cx="2743200" cy="2589451"/>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19"/>
        </w:numPr>
      </w:pPr>
      <w:r>
        <w:t xml:space="preserve">Click </w:t>
      </w:r>
      <w:r w:rsidRPr="007701CB">
        <w:rPr>
          <w:b/>
        </w:rPr>
        <w:t>Finish</w:t>
      </w:r>
      <w:r>
        <w:t xml:space="preserve"> to complete the </w:t>
      </w:r>
      <w:r w:rsidRPr="007701CB">
        <w:rPr>
          <w:b/>
        </w:rPr>
        <w:t>Data Connection Wizard</w:t>
      </w:r>
      <w:r>
        <w:t>. If you get prompted that a file for that connection already exists, simply click yes.</w:t>
      </w:r>
    </w:p>
    <w:p w:rsidR="008A262E" w:rsidRDefault="008A262E" w:rsidP="00233078">
      <w:pPr>
        <w:pStyle w:val="LabStepLevel2Numbered"/>
        <w:numPr>
          <w:ilvl w:val="0"/>
          <w:numId w:val="19"/>
        </w:numPr>
      </w:pPr>
      <w:r>
        <w:t xml:space="preserve">Now you should be prompted by Excel to select how you wish to view the data in the </w:t>
      </w:r>
      <w:r w:rsidRPr="007701CB">
        <w:rPr>
          <w:b/>
        </w:rPr>
        <w:t>Import Data</w:t>
      </w:r>
      <w:r>
        <w:t xml:space="preserve"> dialog. Make sure that </w:t>
      </w:r>
      <w:r w:rsidRPr="007701CB">
        <w:rPr>
          <w:b/>
        </w:rPr>
        <w:t>PivotTable Report</w:t>
      </w:r>
      <w:r>
        <w:t xml:space="preserve"> is selected. Select </w:t>
      </w:r>
      <w:r w:rsidRPr="007701CB">
        <w:rPr>
          <w:b/>
        </w:rPr>
        <w:t>OK</w:t>
      </w:r>
      <w:r>
        <w:t>.</w:t>
      </w:r>
    </w:p>
    <w:p w:rsidR="008A262E" w:rsidRDefault="008A262E" w:rsidP="004D395E">
      <w:pPr>
        <w:pStyle w:val="LabStepScreenshotLevel2"/>
      </w:pPr>
      <w:r>
        <w:drawing>
          <wp:inline distT="0" distB="0" distL="0" distR="0" wp14:anchorId="4B5A5D71" wp14:editId="64BF9256">
            <wp:extent cx="2286000" cy="1894562"/>
            <wp:effectExtent l="38100" t="38100" r="19050" b="10438"/>
            <wp:docPr id="2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2286000" cy="1894562"/>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19"/>
        </w:numPr>
      </w:pPr>
      <w:r>
        <w:lastRenderedPageBreak/>
        <w:t>At this point, the connection has now been established between the workbook and the Adventure Works cube and you are ready to begin your work configuring a Pivot table.</w:t>
      </w:r>
    </w:p>
    <w:p w:rsidR="008A262E" w:rsidRPr="00543D3E" w:rsidRDefault="008A262E" w:rsidP="004D395E">
      <w:pPr>
        <w:pStyle w:val="LabStepScreenshotLevel2"/>
      </w:pPr>
      <w:r w:rsidRPr="004D395E">
        <w:drawing>
          <wp:inline distT="0" distB="0" distL="0" distR="0" wp14:anchorId="245DE8BA" wp14:editId="41B5E83C">
            <wp:extent cx="3522544" cy="2437496"/>
            <wp:effectExtent l="19050" t="0" r="1706" b="0"/>
            <wp:docPr id="20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srcRect/>
                    <a:stretch>
                      <a:fillRect/>
                    </a:stretch>
                  </pic:blipFill>
                  <pic:spPr bwMode="auto">
                    <a:xfrm>
                      <a:off x="0" y="0"/>
                      <a:ext cx="3522895" cy="2437739"/>
                    </a:xfrm>
                    <a:prstGeom prst="rect">
                      <a:avLst/>
                    </a:prstGeom>
                    <a:noFill/>
                    <a:ln w="9525">
                      <a:noFill/>
                      <a:miter lim="800000"/>
                      <a:headEnd/>
                      <a:tailEnd/>
                    </a:ln>
                  </pic:spPr>
                </pic:pic>
              </a:graphicData>
            </a:graphic>
          </wp:inline>
        </w:drawing>
      </w:r>
    </w:p>
    <w:p w:rsidR="008A262E" w:rsidRPr="00B20B64" w:rsidRDefault="008A262E" w:rsidP="008A262E">
      <w:pPr>
        <w:pStyle w:val="LabStepNumbered"/>
        <w:rPr>
          <w:rFonts w:eastAsia="Calibri" w:cs="Times New Roman"/>
        </w:rPr>
      </w:pPr>
      <w:r>
        <w:t xml:space="preserve">Now turn your attention to the </w:t>
      </w:r>
      <w:r w:rsidRPr="007701CB">
        <w:rPr>
          <w:b/>
        </w:rPr>
        <w:t>PivotTable Field List</w:t>
      </w:r>
      <w:r w:rsidRPr="00B20B64">
        <w:rPr>
          <w:rFonts w:eastAsia="Calibri" w:cs="Times New Roman"/>
        </w:rPr>
        <w:t xml:space="preserve"> inside the task pane on the right side of the screen</w:t>
      </w:r>
      <w:r>
        <w:t xml:space="preserve">. Locate the dropdown list right under the caption </w:t>
      </w:r>
      <w:r w:rsidRPr="007701CB">
        <w:rPr>
          <w:b/>
        </w:rPr>
        <w:t>Show fields related to</w:t>
      </w:r>
      <w:r>
        <w:t xml:space="preserve">. This allows you to select a measure group. Select </w:t>
      </w:r>
      <w:r w:rsidRPr="007701CB">
        <w:rPr>
          <w:b/>
        </w:rPr>
        <w:t>Internet Sales</w:t>
      </w:r>
      <w:r w:rsidRPr="00B20B64">
        <w:rPr>
          <w:rFonts w:eastAsia="Calibri" w:cs="Times New Roman"/>
        </w:rPr>
        <w:t xml:space="preserve"> from the dropdown list.</w:t>
      </w:r>
      <w:r>
        <w:rPr>
          <w:rFonts w:eastAsia="Calibri" w:cs="Times New Roman"/>
        </w:rPr>
        <w:t xml:space="preserve"> </w:t>
      </w:r>
      <w:r>
        <w:t xml:space="preserve">Inside the </w:t>
      </w:r>
      <w:r w:rsidRPr="007701CB">
        <w:rPr>
          <w:b/>
        </w:rPr>
        <w:t>Internet Sales</w:t>
      </w:r>
      <w:r w:rsidRPr="00B20B64">
        <w:rPr>
          <w:rFonts w:eastAsia="Calibri" w:cs="Times New Roman"/>
        </w:rPr>
        <w:t xml:space="preserve"> measure group, locate th</w:t>
      </w:r>
      <w:r>
        <w:t xml:space="preserve">e set of items under </w:t>
      </w:r>
      <w:r w:rsidRPr="007701CB">
        <w:rPr>
          <w:b/>
        </w:rPr>
        <w:t>Σ Internet Sales.</w:t>
      </w:r>
      <w:r w:rsidRPr="00B20B64">
        <w:rPr>
          <w:rFonts w:eastAsia="Calibri" w:cs="Times New Roman"/>
        </w:rPr>
        <w:t xml:space="preserve"> Select </w:t>
      </w:r>
      <w:r>
        <w:t xml:space="preserve">the checkbox next to </w:t>
      </w:r>
      <w:r w:rsidRPr="007701CB">
        <w:rPr>
          <w:b/>
        </w:rPr>
        <w:t>Internet Sales Amount</w:t>
      </w:r>
      <w:r w:rsidRPr="00B20B64">
        <w:rPr>
          <w:rFonts w:eastAsia="Calibri" w:cs="Times New Roman"/>
        </w:rPr>
        <w:t xml:space="preserve"> which will add the </w:t>
      </w:r>
      <w:r w:rsidRPr="007701CB">
        <w:rPr>
          <w:b/>
        </w:rPr>
        <w:t>Internet Sales Amount</w:t>
      </w:r>
      <w:r w:rsidRPr="00B20B64">
        <w:rPr>
          <w:rFonts w:eastAsia="Calibri" w:cs="Times New Roman"/>
        </w:rPr>
        <w:t xml:space="preserve"> measure to the PivotTable report.</w:t>
      </w:r>
    </w:p>
    <w:p w:rsidR="008A262E" w:rsidRDefault="008A262E" w:rsidP="008A262E">
      <w:pPr>
        <w:pStyle w:val="LabStepScreenshot"/>
      </w:pPr>
      <w:r w:rsidRPr="00722B8C">
        <w:rPr>
          <w:rStyle w:val="LabStepScreenshotFrame"/>
        </w:rPr>
        <w:drawing>
          <wp:inline distT="0" distB="0" distL="0" distR="0" wp14:anchorId="7A9B1644" wp14:editId="2AB2320E">
            <wp:extent cx="1463476" cy="2067827"/>
            <wp:effectExtent l="19050" t="0" r="3374" b="0"/>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1467630" cy="2073696"/>
                    </a:xfrm>
                    <a:prstGeom prst="rect">
                      <a:avLst/>
                    </a:prstGeom>
                    <a:noFill/>
                    <a:ln w="9525">
                      <a:noFill/>
                      <a:miter lim="800000"/>
                      <a:headEnd/>
                      <a:tailEnd/>
                    </a:ln>
                  </pic:spPr>
                </pic:pic>
              </a:graphicData>
            </a:graphic>
          </wp:inline>
        </w:drawing>
      </w:r>
    </w:p>
    <w:p w:rsidR="008A262E" w:rsidRDefault="008A262E" w:rsidP="008A262E">
      <w:pPr>
        <w:pStyle w:val="LabStepNumbered"/>
        <w:rPr>
          <w:rFonts w:eastAsia="Calibri" w:cs="Times New Roman"/>
        </w:rPr>
      </w:pPr>
      <w:r>
        <w:t xml:space="preserve">Scroll down the list of fields and locate the </w:t>
      </w:r>
      <w:r w:rsidRPr="007701CB">
        <w:rPr>
          <w:b/>
        </w:rPr>
        <w:t>Customer</w:t>
      </w:r>
      <w:r w:rsidRPr="004F1581">
        <w:rPr>
          <w:rFonts w:eastAsia="Calibri" w:cs="Times New Roman"/>
        </w:rPr>
        <w:t xml:space="preserve"> </w:t>
      </w:r>
      <w:r>
        <w:rPr>
          <w:rFonts w:eastAsia="Calibri" w:cs="Times New Roman"/>
        </w:rPr>
        <w:t>section. C</w:t>
      </w:r>
      <w:r>
        <w:t xml:space="preserve">heck the checkbox next to </w:t>
      </w:r>
      <w:r w:rsidRPr="007701CB">
        <w:rPr>
          <w:b/>
        </w:rPr>
        <w:t>Customer Geography</w:t>
      </w:r>
      <w:r w:rsidRPr="004F1581">
        <w:rPr>
          <w:rFonts w:eastAsia="Calibri" w:cs="Times New Roman"/>
        </w:rPr>
        <w:t xml:space="preserve"> to add </w:t>
      </w:r>
      <w:r>
        <w:rPr>
          <w:rFonts w:eastAsia="Calibri" w:cs="Times New Roman"/>
        </w:rPr>
        <w:t xml:space="preserve">its </w:t>
      </w:r>
      <w:r w:rsidRPr="004F1581">
        <w:rPr>
          <w:rFonts w:eastAsia="Calibri" w:cs="Times New Roman"/>
        </w:rPr>
        <w:t>hierarchy to the rows of the PivotTable report.</w:t>
      </w:r>
    </w:p>
    <w:p w:rsidR="008A262E" w:rsidRPr="00722B8C" w:rsidRDefault="008A262E" w:rsidP="008A262E">
      <w:pPr>
        <w:pStyle w:val="LabStepScreenshot"/>
        <w:rPr>
          <w:rStyle w:val="LabStepScreenshotFrame"/>
        </w:rPr>
      </w:pPr>
      <w:r w:rsidRPr="00722B8C">
        <w:rPr>
          <w:rStyle w:val="LabStepScreenshotFrame"/>
        </w:rPr>
        <w:drawing>
          <wp:inline distT="0" distB="0" distL="0" distR="0" wp14:anchorId="11370699" wp14:editId="0704E850">
            <wp:extent cx="1591385" cy="334190"/>
            <wp:effectExtent l="19050" t="0" r="8815" b="0"/>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1593749" cy="334686"/>
                    </a:xfrm>
                    <a:prstGeom prst="rect">
                      <a:avLst/>
                    </a:prstGeom>
                    <a:noFill/>
                    <a:ln w="9525">
                      <a:noFill/>
                      <a:miter lim="800000"/>
                      <a:headEnd/>
                      <a:tailEnd/>
                    </a:ln>
                  </pic:spPr>
                </pic:pic>
              </a:graphicData>
            </a:graphic>
          </wp:inline>
        </w:drawing>
      </w:r>
    </w:p>
    <w:p w:rsidR="008A262E" w:rsidRDefault="008A262E" w:rsidP="008A262E">
      <w:pPr>
        <w:pStyle w:val="LabStepNumbered"/>
      </w:pPr>
      <w:r>
        <w:t xml:space="preserve">Scroll down the list of fields and locate the </w:t>
      </w:r>
      <w:r w:rsidRPr="007701CB">
        <w:rPr>
          <w:b/>
        </w:rPr>
        <w:t>Date</w:t>
      </w:r>
      <w:r w:rsidRPr="004F1581">
        <w:rPr>
          <w:rFonts w:eastAsia="Calibri" w:cs="Times New Roman"/>
        </w:rPr>
        <w:t xml:space="preserve"> folder</w:t>
      </w:r>
      <w:r>
        <w:rPr>
          <w:rFonts w:eastAsia="Calibri" w:cs="Times New Roman"/>
        </w:rPr>
        <w:t xml:space="preserve">. Locate and expand the inner folder named </w:t>
      </w:r>
      <w:r w:rsidRPr="007701CB">
        <w:rPr>
          <w:b/>
        </w:rPr>
        <w:t>Calendar</w:t>
      </w:r>
      <w:r>
        <w:rPr>
          <w:rFonts w:eastAsia="Calibri" w:cs="Times New Roman"/>
        </w:rPr>
        <w:t xml:space="preserve">. Check the checkbox for </w:t>
      </w:r>
      <w:proofErr w:type="spellStart"/>
      <w:r w:rsidRPr="007701CB">
        <w:rPr>
          <w:b/>
        </w:rPr>
        <w:t>Date.Calendar</w:t>
      </w:r>
      <w:proofErr w:type="spellEnd"/>
      <w:r>
        <w:rPr>
          <w:rFonts w:eastAsia="Calibri" w:cs="Times New Roman"/>
        </w:rPr>
        <w:t>.</w:t>
      </w:r>
    </w:p>
    <w:p w:rsidR="008A262E" w:rsidRDefault="008A262E" w:rsidP="008A262E">
      <w:pPr>
        <w:pStyle w:val="LabStepScreenshot"/>
      </w:pPr>
      <w:r w:rsidRPr="00722B8C">
        <w:rPr>
          <w:rStyle w:val="LabStepScreenshotFrame"/>
        </w:rPr>
        <w:drawing>
          <wp:inline distT="0" distB="0" distL="0" distR="0" wp14:anchorId="6250F889" wp14:editId="575B97CE">
            <wp:extent cx="1461732" cy="894938"/>
            <wp:effectExtent l="19050" t="0" r="5118"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1462701" cy="895531"/>
                    </a:xfrm>
                    <a:prstGeom prst="rect">
                      <a:avLst/>
                    </a:prstGeom>
                    <a:noFill/>
                    <a:ln w="9525">
                      <a:noFill/>
                      <a:miter lim="800000"/>
                      <a:headEnd/>
                      <a:tailEnd/>
                    </a:ln>
                  </pic:spPr>
                </pic:pic>
              </a:graphicData>
            </a:graphic>
          </wp:inline>
        </w:drawing>
      </w:r>
    </w:p>
    <w:p w:rsidR="008A262E" w:rsidRDefault="008A262E" w:rsidP="008A262E">
      <w:pPr>
        <w:pStyle w:val="LabStepNumbered"/>
      </w:pPr>
      <w:r>
        <w:t>At this point, your PivotTable Report should l</w:t>
      </w:r>
      <w:r w:rsidR="004D395E">
        <w:t>ook something like this:</w:t>
      </w:r>
    </w:p>
    <w:p w:rsidR="008A262E" w:rsidRDefault="008A262E" w:rsidP="008A262E">
      <w:pPr>
        <w:pStyle w:val="LabStepScreenshot"/>
        <w:pBdr>
          <w:top w:val="single" w:sz="4" w:space="4" w:color="FFFFFF"/>
          <w:left w:val="single" w:sz="4" w:space="4" w:color="FFFFFF"/>
          <w:bottom w:val="single" w:sz="4" w:space="4" w:color="FFFFFF"/>
          <w:right w:val="single" w:sz="4" w:space="4" w:color="FFFFFF"/>
        </w:pBdr>
        <w:rPr>
          <w:rFonts w:eastAsia="Calibri" w:cs="Times New Roman"/>
        </w:rPr>
      </w:pPr>
      <w:r w:rsidRPr="00722B8C">
        <w:rPr>
          <w:rStyle w:val="LabStepScreenshotFrame"/>
        </w:rPr>
        <w:lastRenderedPageBreak/>
        <w:drawing>
          <wp:inline distT="0" distB="0" distL="0" distR="0" wp14:anchorId="6FDB9339" wp14:editId="55ABE64B">
            <wp:extent cx="4328557" cy="1328269"/>
            <wp:effectExtent l="19050" t="0" r="0"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4328308" cy="1328193"/>
                    </a:xfrm>
                    <a:prstGeom prst="rect">
                      <a:avLst/>
                    </a:prstGeom>
                    <a:noFill/>
                    <a:ln w="9525">
                      <a:noFill/>
                      <a:miter lim="800000"/>
                      <a:headEnd/>
                      <a:tailEnd/>
                    </a:ln>
                  </pic:spPr>
                </pic:pic>
              </a:graphicData>
            </a:graphic>
          </wp:inline>
        </w:drawing>
      </w:r>
    </w:p>
    <w:p w:rsidR="008A262E" w:rsidRDefault="008A262E" w:rsidP="008A262E">
      <w:pPr>
        <w:pStyle w:val="LabStepNumbered"/>
        <w:rPr>
          <w:rFonts w:eastAsia="Calibri" w:cs="Times New Roman"/>
        </w:rPr>
      </w:pPr>
      <w:r>
        <w:t xml:space="preserve">Creating a filter to drill down on data from 2002 by using </w:t>
      </w:r>
      <w:r w:rsidRPr="00876F88">
        <w:rPr>
          <w:rFonts w:eastAsia="Calibri" w:cs="Times New Roman"/>
        </w:rPr>
        <w:t>the drop-down in the cell marked</w:t>
      </w:r>
      <w:r>
        <w:t xml:space="preserve"> </w:t>
      </w:r>
      <w:r w:rsidRPr="007701CB">
        <w:rPr>
          <w:b/>
        </w:rPr>
        <w:t>Column Labels</w:t>
      </w:r>
      <w:r w:rsidRPr="00876F88">
        <w:rPr>
          <w:rFonts w:eastAsia="Calibri" w:cs="Times New Roman"/>
        </w:rPr>
        <w:t xml:space="preserve"> to filter the Calendar Date Hierarchy. You can create this filter to only show </w:t>
      </w:r>
      <w:r>
        <w:t xml:space="preserve">Calendar Year </w:t>
      </w:r>
      <w:r w:rsidRPr="007701CB">
        <w:rPr>
          <w:b/>
        </w:rPr>
        <w:t xml:space="preserve">(CY) 2002 </w:t>
      </w:r>
      <w:r w:rsidRPr="00876F88">
        <w:rPr>
          <w:rFonts w:eastAsia="Calibri" w:cs="Times New Roman"/>
        </w:rPr>
        <w:t>b</w:t>
      </w:r>
      <w:r>
        <w:rPr>
          <w:rFonts w:eastAsia="Calibri" w:cs="Times New Roman"/>
        </w:rPr>
        <w:t xml:space="preserve">y un-checking CY 2001, CY 2003 and </w:t>
      </w:r>
      <w:r w:rsidRPr="00876F88">
        <w:rPr>
          <w:rFonts w:eastAsia="Calibri" w:cs="Times New Roman"/>
        </w:rPr>
        <w:t>CY 2004</w:t>
      </w:r>
      <w:r>
        <w:rPr>
          <w:rFonts w:eastAsia="Calibri" w:cs="Times New Roman"/>
        </w:rPr>
        <w:t>.</w:t>
      </w:r>
    </w:p>
    <w:p w:rsidR="008A262E" w:rsidRPr="00876F88" w:rsidRDefault="008A262E" w:rsidP="008A262E">
      <w:pPr>
        <w:pStyle w:val="LabStepScreenshot"/>
      </w:pPr>
      <w:r>
        <w:rPr>
          <w:noProof/>
        </w:rPr>
        <w:drawing>
          <wp:inline distT="0" distB="0" distL="0" distR="0" wp14:anchorId="3EAEBD5D" wp14:editId="50A364C3">
            <wp:extent cx="1523649" cy="1979776"/>
            <wp:effectExtent l="19050" t="0" r="351" b="0"/>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srcRect/>
                    <a:stretch>
                      <a:fillRect/>
                    </a:stretch>
                  </pic:blipFill>
                  <pic:spPr bwMode="auto">
                    <a:xfrm>
                      <a:off x="0" y="0"/>
                      <a:ext cx="1523519" cy="1979607"/>
                    </a:xfrm>
                    <a:prstGeom prst="rect">
                      <a:avLst/>
                    </a:prstGeom>
                    <a:noFill/>
                    <a:ln w="9525">
                      <a:noFill/>
                      <a:miter lim="800000"/>
                      <a:headEnd/>
                      <a:tailEnd/>
                    </a:ln>
                  </pic:spPr>
                </pic:pic>
              </a:graphicData>
            </a:graphic>
          </wp:inline>
        </w:drawing>
      </w:r>
    </w:p>
    <w:p w:rsidR="008A262E" w:rsidRDefault="008A262E" w:rsidP="008A262E">
      <w:pPr>
        <w:pStyle w:val="LabStepNumbered"/>
      </w:pPr>
      <w:r>
        <w:t xml:space="preserve">Now you must drill down into monthly sales figures for 2002. Right-click on </w:t>
      </w:r>
      <w:r w:rsidRPr="007701CB">
        <w:rPr>
          <w:b/>
        </w:rPr>
        <w:t xml:space="preserve">CY 2002 </w:t>
      </w:r>
      <w:r>
        <w:t xml:space="preserve">in the PivotTable and select </w:t>
      </w:r>
      <w:r w:rsidRPr="007701CB">
        <w:rPr>
          <w:b/>
        </w:rPr>
        <w:t>Expand/Collapse » Expand to Month.</w:t>
      </w:r>
    </w:p>
    <w:p w:rsidR="008A262E" w:rsidRDefault="008A262E" w:rsidP="008A262E">
      <w:pPr>
        <w:pStyle w:val="LabStepNumbered"/>
      </w:pPr>
      <w:r>
        <w:t>Now you are required to hide columns that show totals so only monthly totals show.</w:t>
      </w:r>
    </w:p>
    <w:p w:rsidR="008A262E" w:rsidRDefault="008A262E" w:rsidP="00233078">
      <w:pPr>
        <w:pStyle w:val="LabStepLevel2Numbered"/>
        <w:numPr>
          <w:ilvl w:val="0"/>
          <w:numId w:val="20"/>
        </w:numPr>
      </w:pPr>
      <w:r>
        <w:t xml:space="preserve">Right click on </w:t>
      </w:r>
      <w:r w:rsidRPr="004D395E">
        <w:rPr>
          <w:b/>
        </w:rPr>
        <w:t>January 2002</w:t>
      </w:r>
      <w:r>
        <w:t xml:space="preserve"> within the PivotTable and click on </w:t>
      </w:r>
      <w:r w:rsidRPr="004D395E">
        <w:rPr>
          <w:b/>
        </w:rPr>
        <w:t>Show/Hide Fields » Calendar Year</w:t>
      </w:r>
      <w:r>
        <w:t xml:space="preserve"> which will toggle that column to a hidden state.</w:t>
      </w:r>
    </w:p>
    <w:p w:rsidR="008A262E" w:rsidRDefault="008A262E" w:rsidP="00233078">
      <w:pPr>
        <w:pStyle w:val="LabStepLevel2Numbered"/>
        <w:numPr>
          <w:ilvl w:val="0"/>
          <w:numId w:val="20"/>
        </w:numPr>
      </w:pPr>
      <w:r>
        <w:t xml:space="preserve">Right click on </w:t>
      </w:r>
      <w:r w:rsidRPr="004D395E">
        <w:rPr>
          <w:b/>
        </w:rPr>
        <w:t>January 2002</w:t>
      </w:r>
      <w:r>
        <w:t xml:space="preserve"> a second time and this time select </w:t>
      </w:r>
      <w:r w:rsidRPr="004D395E">
        <w:rPr>
          <w:b/>
        </w:rPr>
        <w:t>Show/Hide Fields » Calendar Semester</w:t>
      </w:r>
      <w:r>
        <w:t xml:space="preserve"> to hide the totals column for </w:t>
      </w:r>
      <w:r w:rsidRPr="004D395E">
        <w:rPr>
          <w:b/>
        </w:rPr>
        <w:t>Calendar Semester</w:t>
      </w:r>
      <w:r>
        <w:t xml:space="preserve">. </w:t>
      </w:r>
    </w:p>
    <w:p w:rsidR="008A262E" w:rsidRDefault="008A262E" w:rsidP="00233078">
      <w:pPr>
        <w:pStyle w:val="LabStepLevel2Numbered"/>
        <w:numPr>
          <w:ilvl w:val="0"/>
          <w:numId w:val="20"/>
        </w:numPr>
      </w:pPr>
      <w:r>
        <w:t xml:space="preserve">Right click on </w:t>
      </w:r>
      <w:r w:rsidRPr="004D395E">
        <w:rPr>
          <w:b/>
        </w:rPr>
        <w:t>January 2002</w:t>
      </w:r>
      <w:r>
        <w:t xml:space="preserve"> a third time and select </w:t>
      </w:r>
      <w:r w:rsidRPr="004D395E">
        <w:rPr>
          <w:b/>
        </w:rPr>
        <w:t xml:space="preserve">Show/Hide Fields » Calendar Quarter </w:t>
      </w:r>
      <w:r>
        <w:t>to hide the totals column for</w:t>
      </w:r>
      <w:r w:rsidRPr="004D395E">
        <w:rPr>
          <w:b/>
        </w:rPr>
        <w:t xml:space="preserve"> Calendar Quarter</w:t>
      </w:r>
      <w:r>
        <w:t>.</w:t>
      </w:r>
    </w:p>
    <w:p w:rsidR="008A262E" w:rsidRDefault="008A262E" w:rsidP="00233078">
      <w:pPr>
        <w:pStyle w:val="LabStepLevel2Numbered"/>
        <w:numPr>
          <w:ilvl w:val="0"/>
          <w:numId w:val="20"/>
        </w:numPr>
      </w:pPr>
      <w:r>
        <w:t>You should now see a PivotTable Report that looks like the one below.</w:t>
      </w:r>
    </w:p>
    <w:p w:rsidR="008A262E" w:rsidRDefault="008A262E" w:rsidP="00300985">
      <w:pPr>
        <w:pStyle w:val="LabStepScreenshotLevel2"/>
      </w:pPr>
      <w:r w:rsidRPr="00CA62ED">
        <w:rPr>
          <w:rStyle w:val="LabStepScreenshotFrame"/>
        </w:rPr>
        <w:drawing>
          <wp:inline distT="0" distB="0" distL="0" distR="0" wp14:anchorId="275D6DB9" wp14:editId="464726BA">
            <wp:extent cx="4641660" cy="650895"/>
            <wp:effectExtent l="19050" t="0" r="6540" b="0"/>
            <wp:docPr id="2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srcRect/>
                    <a:stretch>
                      <a:fillRect/>
                    </a:stretch>
                  </pic:blipFill>
                  <pic:spPr bwMode="auto">
                    <a:xfrm>
                      <a:off x="0" y="0"/>
                      <a:ext cx="4641498" cy="650872"/>
                    </a:xfrm>
                    <a:prstGeom prst="rect">
                      <a:avLst/>
                    </a:prstGeom>
                    <a:noFill/>
                    <a:ln w="9525">
                      <a:noFill/>
                      <a:miter lim="800000"/>
                      <a:headEnd/>
                      <a:tailEnd/>
                    </a:ln>
                  </pic:spPr>
                </pic:pic>
              </a:graphicData>
            </a:graphic>
          </wp:inline>
        </w:drawing>
      </w:r>
    </w:p>
    <w:p w:rsidR="008A262E" w:rsidRDefault="008A262E" w:rsidP="008A262E">
      <w:pPr>
        <w:pStyle w:val="LabStepNumbered"/>
      </w:pPr>
      <w:r>
        <w:t>Now it’s time to c</w:t>
      </w:r>
      <w:r w:rsidRPr="008F5CDC">
        <w:t xml:space="preserve">reate </w:t>
      </w:r>
      <w:proofErr w:type="spellStart"/>
      <w:r w:rsidR="004D395E">
        <w:t>s</w:t>
      </w:r>
      <w:r w:rsidRPr="008F5CDC">
        <w:t>parklines</w:t>
      </w:r>
      <w:proofErr w:type="spellEnd"/>
      <w:r>
        <w:t xml:space="preserve"> to compliment the PivotTable Report.</w:t>
      </w:r>
    </w:p>
    <w:p w:rsidR="008A262E" w:rsidRDefault="008A262E" w:rsidP="00233078">
      <w:pPr>
        <w:pStyle w:val="LabStepLevel2Numbered"/>
        <w:numPr>
          <w:ilvl w:val="0"/>
          <w:numId w:val="21"/>
        </w:numPr>
      </w:pPr>
      <w:r w:rsidRPr="008F5CDC">
        <w:t xml:space="preserve">Copy the names of the countries in cells </w:t>
      </w:r>
      <w:r w:rsidRPr="000D6375">
        <w:rPr>
          <w:rStyle w:val="InlindeCode"/>
        </w:rPr>
        <w:t>[A3:A8]</w:t>
      </w:r>
      <w:r w:rsidRPr="008F5CDC">
        <w:t xml:space="preserve"> and paste them into cells </w:t>
      </w:r>
      <w:r w:rsidRPr="000D6375">
        <w:rPr>
          <w:rStyle w:val="InlindeCode"/>
        </w:rPr>
        <w:t>[A12:A17]</w:t>
      </w:r>
      <w:r w:rsidRPr="004D395E">
        <w:rPr>
          <w:b/>
        </w:rPr>
        <w:t>.</w:t>
      </w:r>
    </w:p>
    <w:p w:rsidR="008A262E" w:rsidRDefault="008A262E" w:rsidP="00233078">
      <w:pPr>
        <w:pStyle w:val="LabStepLevel2Numbered"/>
        <w:numPr>
          <w:ilvl w:val="0"/>
          <w:numId w:val="21"/>
        </w:numPr>
      </w:pPr>
      <w:r>
        <w:t xml:space="preserve">Select cells </w:t>
      </w:r>
      <w:r w:rsidRPr="000D6375">
        <w:rPr>
          <w:rStyle w:val="InlindeCode"/>
        </w:rPr>
        <w:t>[B12:B17]</w:t>
      </w:r>
      <w:r w:rsidRPr="004D395E">
        <w:rPr>
          <w:b/>
        </w:rPr>
        <w:t>.</w:t>
      </w:r>
    </w:p>
    <w:p w:rsidR="008A262E" w:rsidRDefault="008A262E" w:rsidP="00233078">
      <w:pPr>
        <w:pStyle w:val="LabStepLevel2Numbered"/>
        <w:numPr>
          <w:ilvl w:val="0"/>
          <w:numId w:val="21"/>
        </w:numPr>
      </w:pPr>
      <w:r>
        <w:t xml:space="preserve">In the ribbon, go to the </w:t>
      </w:r>
      <w:r w:rsidRPr="004D395E">
        <w:rPr>
          <w:b/>
        </w:rPr>
        <w:t>Insert</w:t>
      </w:r>
      <w:r>
        <w:t xml:space="preserve"> tab. Select </w:t>
      </w:r>
      <w:r w:rsidRPr="004D395E">
        <w:rPr>
          <w:b/>
        </w:rPr>
        <w:t>Line</w:t>
      </w:r>
      <w:r>
        <w:t xml:space="preserve"> from the </w:t>
      </w:r>
      <w:proofErr w:type="spellStart"/>
      <w:r w:rsidRPr="004D395E">
        <w:rPr>
          <w:b/>
        </w:rPr>
        <w:t>Sparklines</w:t>
      </w:r>
      <w:proofErr w:type="spellEnd"/>
      <w:r>
        <w:t xml:space="preserve"> group.</w:t>
      </w:r>
    </w:p>
    <w:p w:rsidR="008A262E" w:rsidRDefault="008A262E" w:rsidP="00233078">
      <w:pPr>
        <w:pStyle w:val="LabStepLevel2Numbered"/>
        <w:numPr>
          <w:ilvl w:val="0"/>
          <w:numId w:val="21"/>
        </w:numPr>
      </w:pPr>
      <w:r>
        <w:t xml:space="preserve">In the dialog box, select the data of the PivotTable – </w:t>
      </w:r>
      <w:r w:rsidRPr="000D6375">
        <w:rPr>
          <w:rStyle w:val="InlindeCode"/>
        </w:rPr>
        <w:t>[B3:M8]</w:t>
      </w:r>
      <w:r>
        <w:t>.</w:t>
      </w:r>
    </w:p>
    <w:p w:rsidR="008A262E" w:rsidRDefault="008A262E" w:rsidP="00233078">
      <w:pPr>
        <w:pStyle w:val="LabStepLevel2Numbered"/>
        <w:numPr>
          <w:ilvl w:val="0"/>
          <w:numId w:val="21"/>
        </w:numPr>
      </w:pPr>
      <w:r>
        <w:t xml:space="preserve">Click </w:t>
      </w:r>
      <w:r w:rsidRPr="004D395E">
        <w:rPr>
          <w:b/>
        </w:rPr>
        <w:t>OK</w:t>
      </w:r>
      <w:r>
        <w:t>.</w:t>
      </w:r>
    </w:p>
    <w:p w:rsidR="008A262E" w:rsidRDefault="008A262E" w:rsidP="008A262E">
      <w:pPr>
        <w:pStyle w:val="LabStepNumbered"/>
      </w:pPr>
      <w:r>
        <w:t xml:space="preserve">Now format the </w:t>
      </w:r>
      <w:proofErr w:type="spellStart"/>
      <w:r w:rsidR="004D395E">
        <w:t>s</w:t>
      </w:r>
      <w:r>
        <w:t>parklines</w:t>
      </w:r>
      <w:proofErr w:type="spellEnd"/>
      <w:r>
        <w:t xml:space="preserve"> to add a high point marker and a low point marker.</w:t>
      </w:r>
    </w:p>
    <w:p w:rsidR="008A262E" w:rsidRDefault="008A262E" w:rsidP="00233078">
      <w:pPr>
        <w:pStyle w:val="LabStepLevel2Numbered"/>
        <w:numPr>
          <w:ilvl w:val="0"/>
          <w:numId w:val="22"/>
        </w:numPr>
      </w:pPr>
      <w:r>
        <w:t xml:space="preserve">In the ribbon, go to the Sparkline Tools </w:t>
      </w:r>
      <w:r w:rsidRPr="004D395E">
        <w:rPr>
          <w:b/>
        </w:rPr>
        <w:t>Design</w:t>
      </w:r>
      <w:r>
        <w:t xml:space="preserve"> tab and locate the </w:t>
      </w:r>
      <w:r w:rsidRPr="004D395E">
        <w:rPr>
          <w:b/>
        </w:rPr>
        <w:t>Marker Colors</w:t>
      </w:r>
      <w:r>
        <w:t xml:space="preserve"> button which has the icon with four colored squares.</w:t>
      </w:r>
    </w:p>
    <w:p w:rsidR="008A262E" w:rsidRDefault="008A262E" w:rsidP="00233078">
      <w:pPr>
        <w:pStyle w:val="LabStepLevel2Numbered"/>
        <w:numPr>
          <w:ilvl w:val="0"/>
          <w:numId w:val="22"/>
        </w:numPr>
      </w:pPr>
      <w:r>
        <w:t xml:space="preserve">Select </w:t>
      </w:r>
      <w:r w:rsidRPr="004D395E">
        <w:rPr>
          <w:b/>
        </w:rPr>
        <w:t>Marker Colors » High Point</w:t>
      </w:r>
      <w:r w:rsidRPr="004D395E">
        <w:rPr>
          <w:rFonts w:cs="Verdana"/>
        </w:rPr>
        <w:t xml:space="preserve"> » and select a color of Green.</w:t>
      </w:r>
    </w:p>
    <w:p w:rsidR="008A262E" w:rsidRPr="00F10989" w:rsidRDefault="008A262E" w:rsidP="00233078">
      <w:pPr>
        <w:pStyle w:val="LabStepLevel2Numbered"/>
        <w:numPr>
          <w:ilvl w:val="0"/>
          <w:numId w:val="22"/>
        </w:numPr>
      </w:pPr>
      <w:r>
        <w:t xml:space="preserve">Select </w:t>
      </w:r>
      <w:r w:rsidRPr="004D395E">
        <w:rPr>
          <w:b/>
        </w:rPr>
        <w:t>Marker Colors » Low Point</w:t>
      </w:r>
      <w:r>
        <w:t xml:space="preserve"> </w:t>
      </w:r>
      <w:r w:rsidRPr="004D395E">
        <w:rPr>
          <w:rFonts w:cs="Verdana"/>
        </w:rPr>
        <w:t>» and select a color of Yellow.</w:t>
      </w:r>
    </w:p>
    <w:p w:rsidR="008A262E" w:rsidRDefault="008A262E" w:rsidP="00233078">
      <w:pPr>
        <w:pStyle w:val="LabStepLevel2Numbered"/>
        <w:numPr>
          <w:ilvl w:val="0"/>
          <w:numId w:val="22"/>
        </w:numPr>
      </w:pPr>
      <w:r w:rsidRPr="004D395E">
        <w:rPr>
          <w:rFonts w:cs="Verdana"/>
        </w:rPr>
        <w:t xml:space="preserve">You </w:t>
      </w:r>
      <w:proofErr w:type="spellStart"/>
      <w:r w:rsidR="004D395E">
        <w:rPr>
          <w:rFonts w:cs="Verdana"/>
        </w:rPr>
        <w:t>s</w:t>
      </w:r>
      <w:r w:rsidRPr="004D395E">
        <w:rPr>
          <w:rFonts w:cs="Verdana"/>
        </w:rPr>
        <w:t>parklines</w:t>
      </w:r>
      <w:proofErr w:type="spellEnd"/>
      <w:r w:rsidRPr="004D395E">
        <w:rPr>
          <w:rFonts w:cs="Verdana"/>
        </w:rPr>
        <w:t xml:space="preserve"> should appear as the ones below.</w:t>
      </w:r>
    </w:p>
    <w:p w:rsidR="008A262E" w:rsidRDefault="008A262E" w:rsidP="008A262E">
      <w:pPr>
        <w:pStyle w:val="LabStepScreenshotLevel2"/>
      </w:pPr>
      <w:r w:rsidRPr="00D9483D">
        <w:rPr>
          <w:rStyle w:val="LabStepScreenshotFrame"/>
        </w:rPr>
        <w:lastRenderedPageBreak/>
        <w:drawing>
          <wp:inline distT="0" distB="0" distL="0" distR="0" wp14:anchorId="32A58337" wp14:editId="12A7A010">
            <wp:extent cx="1104900" cy="1162050"/>
            <wp:effectExtent l="19050" t="0" r="0" b="0"/>
            <wp:docPr id="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1104900" cy="1162050"/>
                    </a:xfrm>
                    <a:prstGeom prst="rect">
                      <a:avLst/>
                    </a:prstGeom>
                    <a:noFill/>
                  </pic:spPr>
                </pic:pic>
              </a:graphicData>
            </a:graphic>
          </wp:inline>
        </w:drawing>
      </w:r>
    </w:p>
    <w:p w:rsidR="008A262E" w:rsidRDefault="008A262E" w:rsidP="008A262E">
      <w:pPr>
        <w:pStyle w:val="LabStepNumbered"/>
      </w:pPr>
      <w:r>
        <w:t>Now publish the workbook.</w:t>
      </w:r>
    </w:p>
    <w:p w:rsidR="008A262E" w:rsidRDefault="008A262E" w:rsidP="00233078">
      <w:pPr>
        <w:pStyle w:val="LabStepLevel2Numbered"/>
        <w:numPr>
          <w:ilvl w:val="0"/>
          <w:numId w:val="23"/>
        </w:numPr>
      </w:pPr>
      <w:r>
        <w:t xml:space="preserve">Select the </w:t>
      </w:r>
      <w:r w:rsidR="008B2E4C" w:rsidRPr="008B2E4C">
        <w:rPr>
          <w:b/>
        </w:rPr>
        <w:t>File</w:t>
      </w:r>
      <w:r w:rsidR="008B2E4C">
        <w:t xml:space="preserve"> button.</w:t>
      </w:r>
    </w:p>
    <w:p w:rsidR="008A262E" w:rsidRDefault="008A262E" w:rsidP="00233078">
      <w:pPr>
        <w:pStyle w:val="LabStepLevel2Numbered"/>
        <w:numPr>
          <w:ilvl w:val="0"/>
          <w:numId w:val="23"/>
        </w:numPr>
      </w:pPr>
      <w:r>
        <w:t xml:space="preserve">In the left column, click on </w:t>
      </w:r>
      <w:r w:rsidR="00BF563A">
        <w:rPr>
          <w:b/>
        </w:rPr>
        <w:t>Save &amp; Send</w:t>
      </w:r>
      <w:r w:rsidRPr="004D395E">
        <w:rPr>
          <w:b/>
        </w:rPr>
        <w:t>.</w:t>
      </w:r>
    </w:p>
    <w:p w:rsidR="008A262E" w:rsidRPr="004D395E" w:rsidRDefault="008A262E" w:rsidP="00233078">
      <w:pPr>
        <w:pStyle w:val="LabStepLevel2Numbered"/>
        <w:numPr>
          <w:ilvl w:val="0"/>
          <w:numId w:val="23"/>
        </w:numPr>
        <w:rPr>
          <w:b/>
        </w:rPr>
      </w:pPr>
      <w:r>
        <w:t xml:space="preserve">In the middle column click on </w:t>
      </w:r>
      <w:r w:rsidR="00BF563A">
        <w:rPr>
          <w:b/>
        </w:rPr>
        <w:t>Save to SharePoint</w:t>
      </w:r>
      <w:r w:rsidRPr="004D395E">
        <w:rPr>
          <w:b/>
        </w:rPr>
        <w:t>.</w:t>
      </w:r>
    </w:p>
    <w:p w:rsidR="008A262E" w:rsidRPr="005D547E" w:rsidRDefault="008A262E" w:rsidP="00233078">
      <w:pPr>
        <w:pStyle w:val="LabStepLevel2Numbered"/>
        <w:numPr>
          <w:ilvl w:val="0"/>
          <w:numId w:val="23"/>
        </w:numPr>
      </w:pPr>
      <w:r>
        <w:t xml:space="preserve">In </w:t>
      </w:r>
      <w:r w:rsidRPr="005D547E">
        <w:t xml:space="preserve">the right </w:t>
      </w:r>
      <w:r>
        <w:t xml:space="preserve">column click </w:t>
      </w:r>
      <w:r w:rsidRPr="004D395E">
        <w:rPr>
          <w:b/>
        </w:rPr>
        <w:t xml:space="preserve">Publish </w:t>
      </w:r>
      <w:r w:rsidR="00BF563A">
        <w:rPr>
          <w:b/>
        </w:rPr>
        <w:t>Options</w:t>
      </w:r>
      <w:r w:rsidRPr="004D395E">
        <w:rPr>
          <w:b/>
        </w:rPr>
        <w:t>.</w:t>
      </w:r>
    </w:p>
    <w:p w:rsidR="008A262E" w:rsidRDefault="008A262E" w:rsidP="00233078">
      <w:pPr>
        <w:pStyle w:val="LabStepLevel2Numbered"/>
        <w:numPr>
          <w:ilvl w:val="0"/>
          <w:numId w:val="23"/>
        </w:numPr>
      </w:pPr>
      <w:r>
        <w:t xml:space="preserve">The </w:t>
      </w:r>
      <w:r w:rsidR="00BF563A">
        <w:rPr>
          <w:b/>
        </w:rPr>
        <w:t>Publish Options</w:t>
      </w:r>
      <w:r>
        <w:t xml:space="preserve"> dialog appears. Click </w:t>
      </w:r>
      <w:r w:rsidRPr="004D395E">
        <w:rPr>
          <w:b/>
        </w:rPr>
        <w:t>OK</w:t>
      </w:r>
      <w:r>
        <w:t xml:space="preserve"> to publish your workbook to the </w:t>
      </w:r>
      <w:r w:rsidRPr="004D395E">
        <w:rPr>
          <w:b/>
        </w:rPr>
        <w:t>Excel Workbook</w:t>
      </w:r>
      <w:r>
        <w:t xml:space="preserve"> document library.</w:t>
      </w:r>
    </w:p>
    <w:p w:rsidR="008A262E" w:rsidRDefault="008A262E" w:rsidP="008A262E">
      <w:pPr>
        <w:pStyle w:val="LabStepScreenshotLevel2"/>
      </w:pPr>
      <w:r w:rsidRPr="003F0A4A">
        <w:rPr>
          <w:rStyle w:val="LabStepScreenshotFrame"/>
        </w:rPr>
        <w:drawing>
          <wp:inline distT="0" distB="0" distL="0" distR="0" wp14:anchorId="43B43970" wp14:editId="740C5D4B">
            <wp:extent cx="3379242" cy="2225838"/>
            <wp:effectExtent l="19050" t="0" r="0" b="0"/>
            <wp:docPr id="2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3379242" cy="2225838"/>
                    </a:xfrm>
                    <a:prstGeom prst="rect">
                      <a:avLst/>
                    </a:prstGeom>
                    <a:noFill/>
                    <a:ln w="9525">
                      <a:noFill/>
                      <a:miter lim="800000"/>
                      <a:headEnd/>
                      <a:tailEnd/>
                    </a:ln>
                  </pic:spPr>
                </pic:pic>
              </a:graphicData>
            </a:graphic>
          </wp:inline>
        </w:drawing>
      </w:r>
    </w:p>
    <w:p w:rsidR="008A262E" w:rsidRDefault="008A262E" w:rsidP="0016524E">
      <w:pPr>
        <w:pStyle w:val="Heading3"/>
      </w:pPr>
      <w:r>
        <w:t>Exercise 3</w:t>
      </w:r>
      <w:r w:rsidRPr="00FC79BD">
        <w:t xml:space="preserve">: </w:t>
      </w:r>
      <w:r>
        <w:t>Building a Dashboard with Performance</w:t>
      </w:r>
      <w:r w:rsidRPr="001C0E70">
        <w:t>Point Services</w:t>
      </w:r>
    </w:p>
    <w:p w:rsidR="008A262E" w:rsidRDefault="008A262E" w:rsidP="004D395E">
      <w:pPr>
        <w:pStyle w:val="LabExerciseText"/>
      </w:pPr>
      <w:r w:rsidRPr="00AB0146">
        <w:t xml:space="preserve">In this exercise you will </w:t>
      </w:r>
      <w:r>
        <w:t>use the Dashboard Designer to create a KPI, a scorecard and a report from the same SQL Service Analysis Services cube that you used in the previous exercise. You will then create a dashboard that assembles all these pieces onto a single page and then you will deploy the dashboard to a SharePoint site.</w:t>
      </w:r>
    </w:p>
    <w:p w:rsidR="008A262E" w:rsidRDefault="008A262E" w:rsidP="00233078">
      <w:pPr>
        <w:pStyle w:val="LabStepNumbered"/>
        <w:numPr>
          <w:ilvl w:val="0"/>
          <w:numId w:val="9"/>
        </w:numPr>
      </w:pPr>
      <w:r>
        <w:t xml:space="preserve">You will begin by using </w:t>
      </w:r>
      <w:r w:rsidRPr="007701CB">
        <w:rPr>
          <w:b/>
        </w:rPr>
        <w:t>Central Administration</w:t>
      </w:r>
      <w:r>
        <w:t xml:space="preserve"> to make a change to the </w:t>
      </w:r>
      <w:r w:rsidRPr="007701CB">
        <w:rPr>
          <w:b/>
        </w:rPr>
        <w:t>PerformancePoint Services</w:t>
      </w:r>
      <w:r>
        <w:t xml:space="preserve"> configuration setting.</w:t>
      </w:r>
    </w:p>
    <w:p w:rsidR="00A2418E" w:rsidRPr="007701CB" w:rsidRDefault="004D395E" w:rsidP="00233078">
      <w:pPr>
        <w:pStyle w:val="LabStepLevel2Numbered"/>
        <w:numPr>
          <w:ilvl w:val="0"/>
          <w:numId w:val="24"/>
        </w:numPr>
      </w:pPr>
      <w:r>
        <w:t xml:space="preserve">Open </w:t>
      </w:r>
      <w:r w:rsidR="008A262E" w:rsidRPr="004D395E">
        <w:rPr>
          <w:b/>
        </w:rPr>
        <w:t>Central Administration</w:t>
      </w:r>
      <w:r w:rsidR="00A2418E" w:rsidRPr="00BB6AD0">
        <w:t>.</w:t>
      </w:r>
      <w:r w:rsidR="00A2418E" w:rsidRPr="007701CB">
        <w:t xml:space="preserve"> </w:t>
      </w:r>
    </w:p>
    <w:p w:rsidR="00A2418E" w:rsidRPr="00BB6AD0" w:rsidRDefault="00A2418E" w:rsidP="00233078">
      <w:pPr>
        <w:pStyle w:val="LabStepLevel2Numbered"/>
        <w:numPr>
          <w:ilvl w:val="0"/>
          <w:numId w:val="24"/>
        </w:numPr>
      </w:pPr>
      <w:r w:rsidRPr="00BB6AD0">
        <w:t xml:space="preserve">In the </w:t>
      </w:r>
      <w:r w:rsidRPr="004D395E">
        <w:rPr>
          <w:b/>
        </w:rPr>
        <w:t>Application Management</w:t>
      </w:r>
      <w:r w:rsidRPr="00BB6AD0">
        <w:t xml:space="preserve"> section, click </w:t>
      </w:r>
      <w:r w:rsidRPr="004D395E">
        <w:rPr>
          <w:b/>
        </w:rPr>
        <w:t>Manage service applications</w:t>
      </w:r>
      <w:r w:rsidRPr="00BB6AD0">
        <w:t>.</w:t>
      </w:r>
    </w:p>
    <w:p w:rsidR="008A262E" w:rsidRPr="00160988" w:rsidRDefault="008A262E" w:rsidP="00233078">
      <w:pPr>
        <w:pStyle w:val="LabStepLevel2Numbered"/>
        <w:numPr>
          <w:ilvl w:val="0"/>
          <w:numId w:val="24"/>
        </w:numPr>
      </w:pPr>
      <w:r>
        <w:t xml:space="preserve">You should now be at the </w:t>
      </w:r>
      <w:r w:rsidRPr="004D395E">
        <w:rPr>
          <w:b/>
        </w:rPr>
        <w:t>Manage Service Applications</w:t>
      </w:r>
      <w:r w:rsidRPr="007701CB">
        <w:t xml:space="preserve"> </w:t>
      </w:r>
      <w:r w:rsidRPr="00160988">
        <w:t>page</w:t>
      </w:r>
      <w:r>
        <w:t xml:space="preserve"> as shown in the following screenshot.</w:t>
      </w:r>
      <w:r w:rsidRPr="00160988">
        <w:t xml:space="preserve"> </w:t>
      </w:r>
      <w:r>
        <w:t>L</w:t>
      </w:r>
      <w:r w:rsidRPr="00160988">
        <w:t xml:space="preserve">ook down the list of managed service applications and </w:t>
      </w:r>
      <w:r>
        <w:t xml:space="preserve">click on </w:t>
      </w:r>
      <w:r w:rsidRPr="00160988">
        <w:t xml:space="preserve">the one titled </w:t>
      </w:r>
      <w:r w:rsidRPr="004D395E">
        <w:rPr>
          <w:b/>
        </w:rPr>
        <w:t>PerformancePoint Service</w:t>
      </w:r>
      <w:r w:rsidR="00A2418E" w:rsidRPr="004D395E">
        <w:rPr>
          <w:b/>
        </w:rPr>
        <w:t xml:space="preserve"> Application</w:t>
      </w:r>
      <w:r w:rsidRPr="00160988">
        <w:t>.</w:t>
      </w:r>
      <w:r>
        <w:t xml:space="preserve"> When you click this item, it will change color to show it is the selected item. Now go up to the ribbon on the page and click on the </w:t>
      </w:r>
      <w:r w:rsidRPr="004D395E">
        <w:rPr>
          <w:b/>
        </w:rPr>
        <w:t>Manage</w:t>
      </w:r>
      <w:r>
        <w:t xml:space="preserve"> button in the </w:t>
      </w:r>
      <w:r w:rsidRPr="004D395E">
        <w:rPr>
          <w:b/>
        </w:rPr>
        <w:t>Service Applications</w:t>
      </w:r>
      <w:r>
        <w:t xml:space="preserve"> </w:t>
      </w:r>
      <w:r w:rsidR="004D395E">
        <w:t xml:space="preserve">ribbon </w:t>
      </w:r>
      <w:r>
        <w:t>tab so that you can navigate to the main configuration pa</w:t>
      </w:r>
      <w:r w:rsidR="0046602B">
        <w:t xml:space="preserve">ge for </w:t>
      </w:r>
      <w:r w:rsidR="0046602B" w:rsidRPr="004D395E">
        <w:rPr>
          <w:b/>
        </w:rPr>
        <w:t>PerformancePoint Service Application</w:t>
      </w:r>
      <w:r>
        <w:t>.</w:t>
      </w:r>
    </w:p>
    <w:p w:rsidR="008A262E" w:rsidRDefault="008A262E" w:rsidP="00233078">
      <w:pPr>
        <w:pStyle w:val="LabStepLevel2Numbered"/>
        <w:numPr>
          <w:ilvl w:val="0"/>
          <w:numId w:val="24"/>
        </w:numPr>
      </w:pPr>
      <w:r>
        <w:t>You should now be at the main configuration pa</w:t>
      </w:r>
      <w:r w:rsidR="0046602B">
        <w:t xml:space="preserve">ge for </w:t>
      </w:r>
      <w:r w:rsidR="0046602B" w:rsidRPr="004D395E">
        <w:rPr>
          <w:b/>
        </w:rPr>
        <w:t>PerformancePoint Service Application</w:t>
      </w:r>
      <w:r>
        <w:t xml:space="preserve">. Click on the </w:t>
      </w:r>
      <w:r w:rsidRPr="0046602B">
        <w:t>link titled</w:t>
      </w:r>
      <w:r w:rsidRPr="007701CB">
        <w:t xml:space="preserve"> </w:t>
      </w:r>
      <w:r w:rsidR="0046602B" w:rsidRPr="004D395E">
        <w:rPr>
          <w:b/>
        </w:rPr>
        <w:t>PerformancePoint Service</w:t>
      </w:r>
      <w:r w:rsidRPr="004D395E">
        <w:rPr>
          <w:b/>
        </w:rPr>
        <w:t xml:space="preserve"> </w:t>
      </w:r>
      <w:r w:rsidR="0046602B" w:rsidRPr="004D395E">
        <w:rPr>
          <w:b/>
        </w:rPr>
        <w:t>Application Settings</w:t>
      </w:r>
      <w:r>
        <w:t>.</w:t>
      </w:r>
    </w:p>
    <w:p w:rsidR="008A262E" w:rsidRDefault="0046602B" w:rsidP="004D395E">
      <w:pPr>
        <w:pStyle w:val="LabStepScreenshotLevel2"/>
      </w:pPr>
      <w:r w:rsidRPr="0046602B">
        <w:rPr>
          <w:rStyle w:val="LabStepScreenshotFrame"/>
        </w:rPr>
        <w:drawing>
          <wp:inline distT="0" distB="0" distL="0" distR="0" wp14:anchorId="15F9385A" wp14:editId="14F38015">
            <wp:extent cx="3697357" cy="128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97752" cy="1287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A262E" w:rsidRDefault="008A262E" w:rsidP="00233078">
      <w:pPr>
        <w:pStyle w:val="LabStepLevel2Numbered"/>
        <w:numPr>
          <w:ilvl w:val="0"/>
          <w:numId w:val="24"/>
        </w:numPr>
      </w:pPr>
      <w:r>
        <w:lastRenderedPageBreak/>
        <w:t xml:space="preserve">You should now be at the </w:t>
      </w:r>
      <w:r w:rsidR="0046602B" w:rsidRPr="004D395E">
        <w:rPr>
          <w:b/>
        </w:rPr>
        <w:t>PerformancePoint Service Application</w:t>
      </w:r>
      <w:r w:rsidRPr="004D395E">
        <w:rPr>
          <w:b/>
        </w:rPr>
        <w:t xml:space="preserve"> Settings</w:t>
      </w:r>
      <w:r w:rsidRPr="00B23885">
        <w:t xml:space="preserve"> page</w:t>
      </w:r>
      <w:r>
        <w:t xml:space="preserve"> as shown in the following screenshot. Look down the page to get an idea of the types of settings that are tracked by PerformancePoint Services. The one thing you need to do on this page is to change the </w:t>
      </w:r>
      <w:r w:rsidRPr="004D395E">
        <w:rPr>
          <w:b/>
        </w:rPr>
        <w:t>User Name</w:t>
      </w:r>
      <w:r>
        <w:t xml:space="preserve"> setting inside the </w:t>
      </w:r>
      <w:r w:rsidRPr="004D395E">
        <w:rPr>
          <w:b/>
        </w:rPr>
        <w:t>Unattended Service Account</w:t>
      </w:r>
      <w:r>
        <w:t xml:space="preserve"> section. If the </w:t>
      </w:r>
      <w:r w:rsidRPr="004D395E">
        <w:rPr>
          <w:b/>
        </w:rPr>
        <w:t>User Name</w:t>
      </w:r>
      <w:r>
        <w:t xml:space="preserve"> is already set to </w:t>
      </w:r>
      <w:r w:rsidR="0046602B" w:rsidRPr="004D395E">
        <w:rPr>
          <w:b/>
        </w:rPr>
        <w:t>WINGTIP</w:t>
      </w:r>
      <w:r w:rsidRPr="004D395E">
        <w:rPr>
          <w:b/>
        </w:rPr>
        <w:t>\Administrator</w:t>
      </w:r>
      <w:r>
        <w:t xml:space="preserve">, you do not have to do anything. If the </w:t>
      </w:r>
      <w:r w:rsidRPr="004D395E">
        <w:rPr>
          <w:b/>
        </w:rPr>
        <w:t>User Name</w:t>
      </w:r>
      <w:r>
        <w:t xml:space="preserve"> is set to something else, configure as </w:t>
      </w:r>
      <w:r w:rsidR="0046602B" w:rsidRPr="007701CB">
        <w:t>WINGTIP</w:t>
      </w:r>
      <w:r w:rsidRPr="007701CB">
        <w:t>\Administrator</w:t>
      </w:r>
      <w:r>
        <w:t xml:space="preserve"> </w:t>
      </w:r>
      <w:r w:rsidR="004D395E">
        <w:t>account</w:t>
      </w:r>
      <w:r>
        <w:t>.</w:t>
      </w:r>
    </w:p>
    <w:p w:rsidR="008A262E" w:rsidRDefault="0046602B" w:rsidP="004D395E">
      <w:pPr>
        <w:pStyle w:val="LabStepScreenshotLevel2"/>
      </w:pPr>
      <w:r w:rsidRPr="0046602B">
        <w:rPr>
          <w:rStyle w:val="LabStepScreenshotFrame"/>
        </w:rPr>
        <w:drawing>
          <wp:inline distT="0" distB="0" distL="0" distR="0" wp14:anchorId="5C855F9F" wp14:editId="03B2473C">
            <wp:extent cx="4467942" cy="13278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8220" cy="1327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4D395E" w:rsidRDefault="008A262E" w:rsidP="00233078">
      <w:pPr>
        <w:pStyle w:val="LabStepLevel2Numbered"/>
        <w:numPr>
          <w:ilvl w:val="0"/>
          <w:numId w:val="24"/>
        </w:numPr>
      </w:pPr>
      <w:r>
        <w:t xml:space="preserve">Click the </w:t>
      </w:r>
      <w:r w:rsidRPr="004D395E">
        <w:rPr>
          <w:b/>
        </w:rPr>
        <w:t>OK</w:t>
      </w:r>
      <w:r>
        <w:t xml:space="preserve"> button on the </w:t>
      </w:r>
      <w:r w:rsidR="0046602B" w:rsidRPr="004D395E">
        <w:rPr>
          <w:b/>
        </w:rPr>
        <w:t>PerformancePoint Service</w:t>
      </w:r>
      <w:r w:rsidRPr="004D395E">
        <w:rPr>
          <w:b/>
        </w:rPr>
        <w:t xml:space="preserve"> </w:t>
      </w:r>
      <w:r w:rsidR="0046602B" w:rsidRPr="004D395E">
        <w:rPr>
          <w:b/>
        </w:rPr>
        <w:t xml:space="preserve">Application </w:t>
      </w:r>
      <w:r w:rsidRPr="004D395E">
        <w:rPr>
          <w:b/>
        </w:rPr>
        <w:t>Settings</w:t>
      </w:r>
      <w:r w:rsidRPr="00B23885">
        <w:t xml:space="preserve"> page</w:t>
      </w:r>
      <w:r>
        <w:t xml:space="preserve"> to save changes.</w:t>
      </w:r>
      <w:r w:rsidR="0046602B">
        <w:t xml:space="preserve"> </w:t>
      </w:r>
    </w:p>
    <w:p w:rsidR="008A262E" w:rsidRDefault="0046602B" w:rsidP="004D395E">
      <w:pPr>
        <w:pStyle w:val="LabExerciseCallout"/>
      </w:pPr>
      <w:r w:rsidRPr="004D395E">
        <w:rPr>
          <w:b/>
        </w:rPr>
        <w:t>Note</w:t>
      </w:r>
      <w:r w:rsidR="004D395E" w:rsidRPr="004D395E">
        <w:rPr>
          <w:b/>
        </w:rPr>
        <w:t>:</w:t>
      </w:r>
      <w:r>
        <w:t xml:space="preserve"> </w:t>
      </w:r>
      <w:r w:rsidR="004D395E">
        <w:t>I</w:t>
      </w:r>
      <w:r>
        <w:t xml:space="preserve">f you get errors while trying to make this update, it is likely that the </w:t>
      </w:r>
      <w:r w:rsidRPr="004D395E">
        <w:rPr>
          <w:b/>
        </w:rPr>
        <w:t xml:space="preserve">Secure Store </w:t>
      </w:r>
      <w:r w:rsidR="004D395E" w:rsidRPr="004D395E">
        <w:rPr>
          <w:b/>
        </w:rPr>
        <w:t>S</w:t>
      </w:r>
      <w:r w:rsidRPr="004D395E">
        <w:rPr>
          <w:b/>
        </w:rPr>
        <w:t>ervice</w:t>
      </w:r>
      <w:r>
        <w:t xml:space="preserve"> application is no</w:t>
      </w:r>
      <w:r w:rsidR="004D395E">
        <w:t>t</w:t>
      </w:r>
      <w:r>
        <w:t xml:space="preserve"> yet configured </w:t>
      </w:r>
      <w:r w:rsidR="00036BE2">
        <w:t>with a key.</w:t>
      </w:r>
      <w:r w:rsidR="004D395E">
        <w:t xml:space="preserve"> Simply navigate back to the </w:t>
      </w:r>
      <w:r w:rsidR="004D395E" w:rsidRPr="004D395E">
        <w:rPr>
          <w:b/>
        </w:rPr>
        <w:t>Manage service applications page</w:t>
      </w:r>
      <w:r w:rsidR="004D395E">
        <w:t xml:space="preserve">, select the </w:t>
      </w:r>
      <w:r w:rsidR="004D395E" w:rsidRPr="004D395E">
        <w:rPr>
          <w:b/>
        </w:rPr>
        <w:t>Secure Store Service</w:t>
      </w:r>
      <w:r w:rsidR="004D395E">
        <w:t xml:space="preserve"> and click the </w:t>
      </w:r>
      <w:r w:rsidR="004D395E" w:rsidRPr="004D395E">
        <w:rPr>
          <w:b/>
        </w:rPr>
        <w:t>Generate New Key</w:t>
      </w:r>
      <w:r w:rsidR="004D395E">
        <w:t xml:space="preserve"> button. When prompted for a password, use the same password used throughout the labs.</w:t>
      </w:r>
    </w:p>
    <w:p w:rsidR="008A262E" w:rsidRDefault="008A262E" w:rsidP="00233078">
      <w:pPr>
        <w:pStyle w:val="LabStepNumbered"/>
        <w:numPr>
          <w:ilvl w:val="0"/>
          <w:numId w:val="7"/>
        </w:numPr>
      </w:pPr>
      <w:r>
        <w:t xml:space="preserve">Using the browser, navigate to the site created at </w:t>
      </w:r>
      <w:r w:rsidRPr="008B2E4C">
        <w:rPr>
          <w:b/>
        </w:rPr>
        <w:t>http://</w:t>
      </w:r>
      <w:r w:rsidR="00036BE2" w:rsidRPr="008B2E4C">
        <w:rPr>
          <w:b/>
        </w:rPr>
        <w:t>intranet</w:t>
      </w:r>
      <w:r w:rsidRPr="008B2E4C">
        <w:rPr>
          <w:b/>
        </w:rPr>
        <w:t>.</w:t>
      </w:r>
      <w:r w:rsidR="00036BE2" w:rsidRPr="008B2E4C">
        <w:rPr>
          <w:b/>
        </w:rPr>
        <w:t>wingtip</w:t>
      </w:r>
      <w:r w:rsidRPr="008B2E4C">
        <w:rPr>
          <w:b/>
        </w:rPr>
        <w:t>.com/sites/</w:t>
      </w:r>
      <w:r w:rsidR="00036BE2" w:rsidRPr="008B2E4C">
        <w:rPr>
          <w:b/>
        </w:rPr>
        <w:t>BusinessIntelligence</w:t>
      </w:r>
      <w:r>
        <w:t xml:space="preserve">. Note that this site has been created from the </w:t>
      </w:r>
      <w:r w:rsidR="00036BE2">
        <w:t xml:space="preserve">Business Intelligence Center </w:t>
      </w:r>
      <w:r>
        <w:t>site template.</w:t>
      </w:r>
    </w:p>
    <w:p w:rsidR="008A262E" w:rsidRDefault="00036BE2" w:rsidP="00233078">
      <w:pPr>
        <w:pStyle w:val="LabStepNumbered"/>
        <w:numPr>
          <w:ilvl w:val="0"/>
          <w:numId w:val="7"/>
        </w:numPr>
      </w:pPr>
      <w:r>
        <w:t>Now it is time to l</w:t>
      </w:r>
      <w:r w:rsidR="008A262E">
        <w:t xml:space="preserve">aunch the </w:t>
      </w:r>
      <w:r w:rsidR="008A262E" w:rsidRPr="007701CB">
        <w:rPr>
          <w:b/>
        </w:rPr>
        <w:t>Dashboard Designer</w:t>
      </w:r>
      <w:r w:rsidR="008A262E">
        <w:t xml:space="preserve"> application.</w:t>
      </w:r>
      <w:r>
        <w:t xml:space="preserve"> Do this by first clicking the </w:t>
      </w:r>
      <w:r w:rsidRPr="007701CB">
        <w:rPr>
          <w:b/>
        </w:rPr>
        <w:t>PerformancePoint Content</w:t>
      </w:r>
      <w:r>
        <w:t xml:space="preserve"> link in the Quick Launch Bar and then clicking the </w:t>
      </w:r>
      <w:r w:rsidRPr="007701CB">
        <w:rPr>
          <w:b/>
        </w:rPr>
        <w:t>Add new item</w:t>
      </w:r>
      <w:r>
        <w:t xml:space="preserve"> link. Following these steps should launch the </w:t>
      </w:r>
      <w:r w:rsidRPr="007701CB">
        <w:rPr>
          <w:b/>
        </w:rPr>
        <w:t>Dashboard Designer</w:t>
      </w:r>
      <w:r>
        <w:t xml:space="preserve"> rich client application.</w:t>
      </w:r>
    </w:p>
    <w:p w:rsidR="008A262E" w:rsidRDefault="008B2E4C" w:rsidP="008A262E">
      <w:pPr>
        <w:pStyle w:val="LabStepScreenshot"/>
      </w:pPr>
      <w:r>
        <w:rPr>
          <w:noProof/>
        </w:rPr>
        <w:drawing>
          <wp:inline distT="0" distB="0" distL="0" distR="0">
            <wp:extent cx="4267200" cy="3200400"/>
            <wp:effectExtent l="0" t="0" r="0" b="0"/>
            <wp:docPr id="3" name="Picture 3" descr="C:\Users\andrew\Documents\My CPT\Courses\GSA2010\_Manual Edits\16-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Documents\My CPT\Courses\GSA2010\_Manual Edits\16-03-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8A262E" w:rsidRDefault="008A262E" w:rsidP="00233078">
      <w:pPr>
        <w:pStyle w:val="LabStepNumbered"/>
        <w:numPr>
          <w:ilvl w:val="0"/>
          <w:numId w:val="7"/>
        </w:numPr>
      </w:pPr>
      <w:r>
        <w:t>Create a new data source to a SQL Server Analysis cube.</w:t>
      </w:r>
    </w:p>
    <w:p w:rsidR="008A262E" w:rsidRDefault="008A262E" w:rsidP="00233078">
      <w:pPr>
        <w:pStyle w:val="LabStepLevel2Numbered"/>
        <w:numPr>
          <w:ilvl w:val="0"/>
          <w:numId w:val="25"/>
        </w:numPr>
      </w:pPr>
      <w:r>
        <w:t xml:space="preserve">Right-click on the </w:t>
      </w:r>
      <w:r w:rsidRPr="003E2F5C">
        <w:rPr>
          <w:b/>
        </w:rPr>
        <w:t xml:space="preserve">Data </w:t>
      </w:r>
      <w:r w:rsidR="00BE7005">
        <w:rPr>
          <w:b/>
        </w:rPr>
        <w:t>Connections</w:t>
      </w:r>
      <w:r>
        <w:t xml:space="preserve"> folder on the left-hand side of the page and select </w:t>
      </w:r>
      <w:r w:rsidRPr="003E2F5C">
        <w:rPr>
          <w:b/>
        </w:rPr>
        <w:t>New Data Source</w:t>
      </w:r>
      <w:r w:rsidRPr="00531A0A">
        <w:t xml:space="preserve"> to bring up </w:t>
      </w:r>
      <w:r>
        <w:t xml:space="preserve">the </w:t>
      </w:r>
      <w:r w:rsidRPr="003E2F5C">
        <w:rPr>
          <w:b/>
        </w:rPr>
        <w:t>Select a Data Source Template</w:t>
      </w:r>
      <w:r>
        <w:t xml:space="preserve"> dialog.</w:t>
      </w:r>
    </w:p>
    <w:p w:rsidR="008A262E" w:rsidRDefault="008A262E" w:rsidP="00233078">
      <w:pPr>
        <w:pStyle w:val="LabStepLevel2Numbered"/>
        <w:numPr>
          <w:ilvl w:val="0"/>
          <w:numId w:val="25"/>
        </w:numPr>
      </w:pPr>
      <w:r>
        <w:t xml:space="preserve">In the </w:t>
      </w:r>
      <w:r w:rsidRPr="003E2F5C">
        <w:rPr>
          <w:b/>
        </w:rPr>
        <w:t>Select a Data Source Template</w:t>
      </w:r>
      <w:r>
        <w:t xml:space="preserve"> dialog, select the </w:t>
      </w:r>
      <w:r w:rsidRPr="003E2F5C">
        <w:rPr>
          <w:b/>
        </w:rPr>
        <w:t>Multidimensional</w:t>
      </w:r>
      <w:r>
        <w:t xml:space="preserve"> category and then the </w:t>
      </w:r>
      <w:r w:rsidRPr="003E2F5C">
        <w:rPr>
          <w:b/>
        </w:rPr>
        <w:t>Analysis Services</w:t>
      </w:r>
      <w:r>
        <w:t xml:space="preserve"> template and then click </w:t>
      </w:r>
      <w:r w:rsidRPr="003E2F5C">
        <w:rPr>
          <w:b/>
        </w:rPr>
        <w:t>OK</w:t>
      </w:r>
      <w:r>
        <w:t>.</w:t>
      </w:r>
    </w:p>
    <w:p w:rsidR="008A262E" w:rsidRDefault="008B2E4C" w:rsidP="003E2F5C">
      <w:pPr>
        <w:pStyle w:val="LabStepScreenshotLevel2"/>
      </w:pPr>
      <w:r>
        <w:lastRenderedPageBreak/>
        <w:drawing>
          <wp:inline distT="0" distB="0" distL="0" distR="0">
            <wp:extent cx="3415306" cy="2524125"/>
            <wp:effectExtent l="0" t="0" r="0" b="0"/>
            <wp:docPr id="5" name="Picture 5" descr="C:\Users\andrew\Documents\My CPT\Courses\GSA2010\_Manual Edits\16-0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w\Documents\My CPT\Courses\GSA2010\_Manual Edits\16-03-0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6603" cy="2525083"/>
                    </a:xfrm>
                    <a:prstGeom prst="rect">
                      <a:avLst/>
                    </a:prstGeom>
                    <a:noFill/>
                    <a:ln>
                      <a:noFill/>
                    </a:ln>
                  </pic:spPr>
                </pic:pic>
              </a:graphicData>
            </a:graphic>
          </wp:inline>
        </w:drawing>
      </w:r>
    </w:p>
    <w:p w:rsidR="008A262E" w:rsidRPr="008B2E4C" w:rsidRDefault="008A262E" w:rsidP="008B2E4C">
      <w:pPr>
        <w:pStyle w:val="LabStepLevel2Numbered"/>
        <w:numPr>
          <w:ilvl w:val="0"/>
          <w:numId w:val="25"/>
        </w:numPr>
        <w:rPr>
          <w:rStyle w:val="LabStepScreenshotFrame"/>
          <w:noProof w:val="0"/>
          <w:bdr w:val="none" w:sz="0" w:space="0" w:color="auto"/>
        </w:rPr>
      </w:pPr>
      <w:r>
        <w:t xml:space="preserve">Once the data source has been created, rename it to </w:t>
      </w:r>
      <w:proofErr w:type="spellStart"/>
      <w:r w:rsidRPr="003E2F5C">
        <w:rPr>
          <w:b/>
        </w:rPr>
        <w:t>AdventureWorks</w:t>
      </w:r>
      <w:proofErr w:type="spellEnd"/>
      <w:r>
        <w:t>.</w:t>
      </w:r>
    </w:p>
    <w:p w:rsidR="008A262E" w:rsidRDefault="008A262E" w:rsidP="008A262E">
      <w:pPr>
        <w:pStyle w:val="LabStepNumbered"/>
      </w:pPr>
      <w:r>
        <w:t xml:space="preserve">Now you will configure the connection for this data source. Select the </w:t>
      </w:r>
      <w:r w:rsidRPr="007701CB">
        <w:rPr>
          <w:b/>
        </w:rPr>
        <w:t>Editor</w:t>
      </w:r>
      <w:r>
        <w:t xml:space="preserve"> tab in the Workspace on the right-hand side of the screen, go through the following steps to configure the connection for the </w:t>
      </w:r>
      <w:proofErr w:type="spellStart"/>
      <w:r w:rsidRPr="007701CB">
        <w:rPr>
          <w:b/>
        </w:rPr>
        <w:t>AdventureWorks</w:t>
      </w:r>
      <w:proofErr w:type="spellEnd"/>
      <w:r>
        <w:t xml:space="preserve"> data source.</w:t>
      </w:r>
    </w:p>
    <w:p w:rsidR="008A262E" w:rsidRPr="008B2E4C" w:rsidRDefault="008B2E4C" w:rsidP="008B2E4C">
      <w:pPr>
        <w:pStyle w:val="LabStepLevel2NoBullet"/>
      </w:pPr>
      <w:r w:rsidRPr="008B2E4C">
        <w:rPr>
          <w:b/>
        </w:rPr>
        <w:t xml:space="preserve">Connection Settings: </w:t>
      </w:r>
      <w:r w:rsidR="008A262E" w:rsidRPr="008B2E4C">
        <w:t>Use Standard Connection</w:t>
      </w:r>
    </w:p>
    <w:p w:rsidR="008A262E" w:rsidRDefault="008A262E" w:rsidP="008B2E4C">
      <w:pPr>
        <w:pStyle w:val="LabStepLevel2NoBullet"/>
      </w:pPr>
      <w:r w:rsidRPr="003E2F5C">
        <w:rPr>
          <w:b/>
        </w:rPr>
        <w:t>Server</w:t>
      </w:r>
      <w:r w:rsidR="008B2E4C">
        <w:t xml:space="preserve">: </w:t>
      </w:r>
      <w:proofErr w:type="spellStart"/>
      <w:r w:rsidR="00036BE2" w:rsidRPr="008B2E4C">
        <w:t>WingtipServer</w:t>
      </w:r>
      <w:proofErr w:type="spellEnd"/>
    </w:p>
    <w:p w:rsidR="008A262E" w:rsidRDefault="008A262E" w:rsidP="008B2E4C">
      <w:pPr>
        <w:pStyle w:val="LabStepLevel2NoBullet"/>
      </w:pPr>
      <w:r w:rsidRPr="003E2F5C">
        <w:rPr>
          <w:b/>
        </w:rPr>
        <w:t>Database</w:t>
      </w:r>
      <w:r w:rsidR="008B2E4C">
        <w:t xml:space="preserve">: </w:t>
      </w:r>
      <w:r w:rsidRPr="008B2E4C">
        <w:t>Adventure Works DW</w:t>
      </w:r>
      <w:r w:rsidR="00A61827">
        <w:t xml:space="preserve"> </w:t>
      </w:r>
      <w:r w:rsidR="00C04B8D">
        <w:t>2008</w:t>
      </w:r>
      <w:r w:rsidR="00A61827">
        <w:t>R2</w:t>
      </w:r>
    </w:p>
    <w:p w:rsidR="008A262E" w:rsidRPr="008B2E4C" w:rsidRDefault="008A262E" w:rsidP="008B2E4C">
      <w:pPr>
        <w:pStyle w:val="LabStepLevel2NoBullet"/>
      </w:pPr>
      <w:r w:rsidRPr="003E2F5C">
        <w:rPr>
          <w:b/>
        </w:rPr>
        <w:t>Cube</w:t>
      </w:r>
      <w:r w:rsidR="008B2E4C">
        <w:t xml:space="preserve">: </w:t>
      </w:r>
      <w:r w:rsidRPr="008B2E4C">
        <w:t>Adventure Works</w:t>
      </w:r>
    </w:p>
    <w:p w:rsidR="008A262E" w:rsidRDefault="008A262E" w:rsidP="008B2E4C">
      <w:pPr>
        <w:pStyle w:val="LabStepLevel2NoBullet"/>
      </w:pPr>
      <w:r w:rsidRPr="003E2F5C">
        <w:rPr>
          <w:b/>
        </w:rPr>
        <w:t>Authentication</w:t>
      </w:r>
      <w:r w:rsidR="008B2E4C">
        <w:t xml:space="preserve">: </w:t>
      </w:r>
      <w:r w:rsidRPr="008B2E4C">
        <w:t>Unattended Service Account</w:t>
      </w:r>
    </w:p>
    <w:p w:rsidR="008A262E" w:rsidRDefault="008A262E" w:rsidP="00603B30">
      <w:pPr>
        <w:pStyle w:val="LabStepNumbered"/>
      </w:pPr>
      <w:r w:rsidRPr="006644E3">
        <w:t xml:space="preserve">Click on the </w:t>
      </w:r>
      <w:r w:rsidRPr="003E2F5C">
        <w:rPr>
          <w:b/>
        </w:rPr>
        <w:t>Test Data Source</w:t>
      </w:r>
      <w:r w:rsidRPr="007701CB">
        <w:t xml:space="preserve"> </w:t>
      </w:r>
      <w:r w:rsidRPr="006644E3">
        <w:t>button to verify all the connection settings</w:t>
      </w:r>
      <w:r>
        <w:t>.</w:t>
      </w:r>
    </w:p>
    <w:p w:rsidR="008A262E" w:rsidRPr="003F2F56" w:rsidRDefault="00603B30" w:rsidP="003E2F5C">
      <w:pPr>
        <w:pStyle w:val="LabStepScreenshotLevel2"/>
      </w:pPr>
      <w:r>
        <w:drawing>
          <wp:inline distT="0" distB="0" distL="0" distR="0">
            <wp:extent cx="4591050" cy="4288010"/>
            <wp:effectExtent l="0" t="0" r="0" b="0"/>
            <wp:docPr id="6" name="Picture 6" descr="C:\Users\andrew\Documents\My CPT\Courses\GSA2010\_Manual Edits\16-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w\Documents\My CPT\Courses\GSA2010\_Manual Edits\16-03-0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050" cy="4288010"/>
                    </a:xfrm>
                    <a:prstGeom prst="rect">
                      <a:avLst/>
                    </a:prstGeom>
                    <a:noFill/>
                    <a:ln>
                      <a:noFill/>
                    </a:ln>
                  </pic:spPr>
                </pic:pic>
              </a:graphicData>
            </a:graphic>
          </wp:inline>
        </w:drawing>
      </w:r>
    </w:p>
    <w:p w:rsidR="008A262E" w:rsidRDefault="008A262E" w:rsidP="00233078">
      <w:pPr>
        <w:pStyle w:val="LabStepNumbered"/>
        <w:numPr>
          <w:ilvl w:val="0"/>
          <w:numId w:val="7"/>
        </w:numPr>
      </w:pPr>
      <w:r>
        <w:lastRenderedPageBreak/>
        <w:t xml:space="preserve">Click on the </w:t>
      </w:r>
      <w:r w:rsidRPr="007701CB">
        <w:rPr>
          <w:b/>
        </w:rPr>
        <w:t>Time</w:t>
      </w:r>
      <w:r>
        <w:t xml:space="preserve"> tab in the Workspace and follow these steps.</w:t>
      </w:r>
    </w:p>
    <w:p w:rsidR="008A262E" w:rsidRDefault="008A262E" w:rsidP="00233078">
      <w:pPr>
        <w:pStyle w:val="LabStepLevel2Numbered"/>
        <w:numPr>
          <w:ilvl w:val="0"/>
          <w:numId w:val="27"/>
        </w:numPr>
      </w:pPr>
      <w:r>
        <w:t xml:space="preserve">In the </w:t>
      </w:r>
      <w:r w:rsidRPr="003E2F5C">
        <w:rPr>
          <w:b/>
        </w:rPr>
        <w:t>Reference Data Mapping</w:t>
      </w:r>
      <w:r>
        <w:t xml:space="preserve"> section, click the down arrow of the </w:t>
      </w:r>
      <w:r w:rsidRPr="003E2F5C">
        <w:rPr>
          <w:b/>
        </w:rPr>
        <w:t>Time dimension</w:t>
      </w:r>
      <w:r>
        <w:t xml:space="preserve"> dropdown list and select </w:t>
      </w:r>
      <w:proofErr w:type="spellStart"/>
      <w:r w:rsidRPr="003E2F5C">
        <w:rPr>
          <w:b/>
        </w:rPr>
        <w:t>Date.Date.Calendar</w:t>
      </w:r>
      <w:proofErr w:type="spellEnd"/>
      <w:r>
        <w:t>.</w:t>
      </w:r>
    </w:p>
    <w:p w:rsidR="008A262E" w:rsidRDefault="008A262E" w:rsidP="00603B30">
      <w:pPr>
        <w:pStyle w:val="LabStepLevel2Numbered"/>
        <w:numPr>
          <w:ilvl w:val="0"/>
          <w:numId w:val="27"/>
        </w:numPr>
      </w:pPr>
      <w:r w:rsidRPr="00D61D32">
        <w:t>I</w:t>
      </w:r>
      <w:r>
        <w:t xml:space="preserve">n the </w:t>
      </w:r>
      <w:r w:rsidRPr="003E2F5C">
        <w:rPr>
          <w:b/>
        </w:rPr>
        <w:t>Reference Member</w:t>
      </w:r>
      <w:r>
        <w:t xml:space="preserve"> section c</w:t>
      </w:r>
      <w:r w:rsidRPr="00D61D32">
        <w:t xml:space="preserve">lick on the </w:t>
      </w:r>
      <w:r w:rsidRPr="003E2F5C">
        <w:rPr>
          <w:b/>
        </w:rPr>
        <w:t>Browse</w:t>
      </w:r>
      <w:r w:rsidRPr="00D61D32">
        <w:t xml:space="preserve"> button</w:t>
      </w:r>
      <w:r>
        <w:t xml:space="preserve"> which will bring up the </w:t>
      </w:r>
      <w:r w:rsidRPr="003E2F5C">
        <w:rPr>
          <w:b/>
        </w:rPr>
        <w:t>Select Members</w:t>
      </w:r>
      <w:r>
        <w:t xml:space="preserve"> dialog. </w:t>
      </w:r>
      <w:r w:rsidRPr="00D61D32">
        <w:t xml:space="preserve">Expand the </w:t>
      </w:r>
      <w:r w:rsidRPr="003E2F5C">
        <w:rPr>
          <w:b/>
        </w:rPr>
        <w:t>All Periods</w:t>
      </w:r>
      <w:r w:rsidRPr="00D61D32">
        <w:t xml:space="preserve"> node, then the </w:t>
      </w:r>
      <w:r w:rsidRPr="003E2F5C">
        <w:rPr>
          <w:b/>
        </w:rPr>
        <w:t>CY 200</w:t>
      </w:r>
      <w:r w:rsidR="00603B30">
        <w:rPr>
          <w:b/>
        </w:rPr>
        <w:t>8</w:t>
      </w:r>
      <w:r w:rsidRPr="00D61D32">
        <w:t xml:space="preserve"> node, then the </w:t>
      </w:r>
      <w:r w:rsidRPr="003E2F5C">
        <w:rPr>
          <w:b/>
        </w:rPr>
        <w:t>H1 CY 200</w:t>
      </w:r>
      <w:r w:rsidR="00603B30">
        <w:rPr>
          <w:b/>
        </w:rPr>
        <w:t>8</w:t>
      </w:r>
      <w:r w:rsidRPr="00D61D32">
        <w:t xml:space="preserve"> node, then the </w:t>
      </w:r>
      <w:r w:rsidRPr="003E2F5C">
        <w:rPr>
          <w:b/>
        </w:rPr>
        <w:t>Q1 CY 200</w:t>
      </w:r>
      <w:r w:rsidR="00603B30">
        <w:rPr>
          <w:b/>
        </w:rPr>
        <w:t>8</w:t>
      </w:r>
      <w:r w:rsidRPr="00D61D32">
        <w:t xml:space="preserve"> node, then the </w:t>
      </w:r>
      <w:r w:rsidRPr="003E2F5C">
        <w:rPr>
          <w:b/>
        </w:rPr>
        <w:t>January 200</w:t>
      </w:r>
      <w:r w:rsidR="00603B30">
        <w:rPr>
          <w:b/>
        </w:rPr>
        <w:t>8</w:t>
      </w:r>
      <w:r w:rsidRPr="00D61D32">
        <w:t xml:space="preserve"> node, and select the </w:t>
      </w:r>
      <w:r w:rsidRPr="003E2F5C">
        <w:rPr>
          <w:b/>
        </w:rPr>
        <w:t>January 1, 200</w:t>
      </w:r>
      <w:r w:rsidR="00603B30">
        <w:rPr>
          <w:b/>
        </w:rPr>
        <w:t>8</w:t>
      </w:r>
      <w:r w:rsidRPr="00D61D32">
        <w:t xml:space="preserve"> node</w:t>
      </w:r>
      <w:r>
        <w:t xml:space="preserve"> and click </w:t>
      </w:r>
      <w:r w:rsidRPr="003E2F5C">
        <w:rPr>
          <w:b/>
        </w:rPr>
        <w:t>OK</w:t>
      </w:r>
      <w:r w:rsidRPr="00D61D32">
        <w:t>.</w:t>
      </w:r>
    </w:p>
    <w:p w:rsidR="008A262E" w:rsidRDefault="008A262E" w:rsidP="00233078">
      <w:pPr>
        <w:pStyle w:val="LabStepLevel2Numbered"/>
        <w:numPr>
          <w:ilvl w:val="0"/>
          <w:numId w:val="27"/>
        </w:numPr>
      </w:pPr>
      <w:r>
        <w:t xml:space="preserve">For the Hierarchy level </w:t>
      </w:r>
      <w:r w:rsidRPr="00006929">
        <w:t>select</w:t>
      </w:r>
      <w:r>
        <w:t xml:space="preserve"> a value of </w:t>
      </w:r>
      <w:r w:rsidRPr="003E2F5C">
        <w:rPr>
          <w:b/>
        </w:rPr>
        <w:t>Day</w:t>
      </w:r>
      <w:r>
        <w:t>.</w:t>
      </w:r>
    </w:p>
    <w:p w:rsidR="008A262E" w:rsidRDefault="008A262E" w:rsidP="00233078">
      <w:pPr>
        <w:pStyle w:val="LabStepLevel2Numbered"/>
        <w:numPr>
          <w:ilvl w:val="0"/>
          <w:numId w:val="27"/>
        </w:numPr>
      </w:pPr>
      <w:r>
        <w:t xml:space="preserve">In this step you will set a reference date. This is required because the </w:t>
      </w:r>
      <w:proofErr w:type="spellStart"/>
      <w:r>
        <w:t>AdventureWorks</w:t>
      </w:r>
      <w:proofErr w:type="spellEnd"/>
      <w:r>
        <w:t xml:space="preserve"> database do not have data through the current time period. Enter a data of </w:t>
      </w:r>
      <w:r w:rsidRPr="003E2F5C">
        <w:rPr>
          <w:b/>
        </w:rPr>
        <w:t>1/1/2009</w:t>
      </w:r>
      <w:r>
        <w:t xml:space="preserve"> so that the first day of 20</w:t>
      </w:r>
      <w:r w:rsidR="00603B30">
        <w:t>09 maps to the first day of 2008</w:t>
      </w:r>
      <w:r>
        <w:t xml:space="preserve">. In later steps, this will allow you to see values to things such as month-to-date </w:t>
      </w:r>
      <w:r w:rsidR="00603B30">
        <w:t>sales figures as if it were 2008</w:t>
      </w:r>
      <w:r>
        <w:t>.</w:t>
      </w:r>
    </w:p>
    <w:p w:rsidR="008A262E" w:rsidRDefault="008A262E" w:rsidP="003E2F5C">
      <w:pPr>
        <w:pStyle w:val="LabStepScreenshotLevel2"/>
      </w:pPr>
      <w:r w:rsidRPr="00DD0171">
        <w:rPr>
          <w:rStyle w:val="LabStepScreenshotFrame"/>
        </w:rPr>
        <w:drawing>
          <wp:inline distT="0" distB="0" distL="0" distR="0" wp14:anchorId="0FD59FE5" wp14:editId="1163BFE1">
            <wp:extent cx="2280598" cy="1297714"/>
            <wp:effectExtent l="19050" t="0" r="5402" b="0"/>
            <wp:docPr id="2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srcRect/>
                    <a:stretch>
                      <a:fillRect/>
                    </a:stretch>
                  </pic:blipFill>
                  <pic:spPr bwMode="auto">
                    <a:xfrm>
                      <a:off x="0" y="0"/>
                      <a:ext cx="2287099" cy="1301413"/>
                    </a:xfrm>
                    <a:prstGeom prst="rect">
                      <a:avLst/>
                    </a:prstGeom>
                    <a:noFill/>
                    <a:ln w="9525">
                      <a:noFill/>
                      <a:miter lim="800000"/>
                      <a:headEnd/>
                      <a:tailEnd/>
                    </a:ln>
                  </pic:spPr>
                </pic:pic>
              </a:graphicData>
            </a:graphic>
          </wp:inline>
        </w:drawing>
      </w:r>
    </w:p>
    <w:p w:rsidR="008A262E" w:rsidRDefault="008A262E" w:rsidP="00233078">
      <w:pPr>
        <w:pStyle w:val="LabStepNumbered"/>
        <w:numPr>
          <w:ilvl w:val="0"/>
          <w:numId w:val="7"/>
        </w:numPr>
      </w:pPr>
      <w:r>
        <w:t xml:space="preserve">In the </w:t>
      </w:r>
      <w:r w:rsidRPr="007701CB">
        <w:rPr>
          <w:b/>
        </w:rPr>
        <w:t>Time Member Associations</w:t>
      </w:r>
      <w:r>
        <w:t xml:space="preserve"> section, map the appropriate time aggregations by assigning the following </w:t>
      </w:r>
      <w:r w:rsidRPr="007701CB">
        <w:rPr>
          <w:b/>
        </w:rPr>
        <w:t>Member Level</w:t>
      </w:r>
      <w:r>
        <w:t xml:space="preserve"> settings to the corresponding </w:t>
      </w:r>
      <w:r w:rsidRPr="007701CB">
        <w:rPr>
          <w:b/>
        </w:rPr>
        <w:t>Time Aggregation</w:t>
      </w:r>
      <w:r>
        <w:t xml:space="preserve"> values.</w:t>
      </w:r>
    </w:p>
    <w:p w:rsidR="008A262E" w:rsidRPr="007701CB" w:rsidRDefault="008A262E" w:rsidP="003E2F5C">
      <w:pPr>
        <w:pStyle w:val="LabStepLevel2NoBullet"/>
      </w:pPr>
      <w:r w:rsidRPr="003E2F5C">
        <w:rPr>
          <w:b/>
        </w:rPr>
        <w:t>Calendar Year:</w:t>
      </w:r>
      <w:r w:rsidRPr="007701CB">
        <w:t xml:space="preserve"> Year</w:t>
      </w:r>
    </w:p>
    <w:p w:rsidR="008A262E" w:rsidRPr="007701CB" w:rsidRDefault="008A262E" w:rsidP="003E2F5C">
      <w:pPr>
        <w:pStyle w:val="LabStepLevel2NoBullet"/>
      </w:pPr>
      <w:r w:rsidRPr="003E2F5C">
        <w:rPr>
          <w:b/>
        </w:rPr>
        <w:t xml:space="preserve">Calendar Semester: </w:t>
      </w:r>
      <w:r w:rsidRPr="007701CB">
        <w:t>Semester</w:t>
      </w:r>
    </w:p>
    <w:p w:rsidR="008A262E" w:rsidRPr="007701CB" w:rsidRDefault="008A262E" w:rsidP="003E2F5C">
      <w:pPr>
        <w:pStyle w:val="LabStepLevel2NoBullet"/>
      </w:pPr>
      <w:r w:rsidRPr="003E2F5C">
        <w:rPr>
          <w:b/>
        </w:rPr>
        <w:t xml:space="preserve">Calendar Quarter: </w:t>
      </w:r>
      <w:r w:rsidRPr="007701CB">
        <w:t>Quarter</w:t>
      </w:r>
    </w:p>
    <w:p w:rsidR="008A262E" w:rsidRPr="007701CB" w:rsidRDefault="008A262E" w:rsidP="003E2F5C">
      <w:pPr>
        <w:pStyle w:val="LabStepLevel2NoBullet"/>
      </w:pPr>
      <w:r w:rsidRPr="003E2F5C">
        <w:rPr>
          <w:b/>
        </w:rPr>
        <w:t>Month:</w:t>
      </w:r>
      <w:r w:rsidRPr="007701CB">
        <w:t xml:space="preserve"> Month</w:t>
      </w:r>
    </w:p>
    <w:p w:rsidR="008A262E" w:rsidRPr="007701CB" w:rsidRDefault="008A262E" w:rsidP="003E2F5C">
      <w:pPr>
        <w:pStyle w:val="LabStepLevel2NoBullet"/>
      </w:pPr>
      <w:r w:rsidRPr="003E2F5C">
        <w:rPr>
          <w:b/>
        </w:rPr>
        <w:t>Date:</w:t>
      </w:r>
      <w:r w:rsidRPr="007701CB">
        <w:t xml:space="preserve"> Day</w:t>
      </w:r>
    </w:p>
    <w:p w:rsidR="008A262E" w:rsidRDefault="008A262E" w:rsidP="008A262E">
      <w:pPr>
        <w:pStyle w:val="LabStepScreenshot"/>
      </w:pPr>
      <w:r w:rsidRPr="00DD0171">
        <w:rPr>
          <w:rStyle w:val="LabStepScreenshotFrame"/>
        </w:rPr>
        <w:drawing>
          <wp:inline distT="0" distB="0" distL="0" distR="0" wp14:anchorId="3AC4CA3E" wp14:editId="2A8F8C82">
            <wp:extent cx="2608144" cy="673013"/>
            <wp:effectExtent l="19050" t="0" r="1706" b="0"/>
            <wp:docPr id="2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srcRect/>
                    <a:stretch>
                      <a:fillRect/>
                    </a:stretch>
                  </pic:blipFill>
                  <pic:spPr bwMode="auto">
                    <a:xfrm>
                      <a:off x="0" y="0"/>
                      <a:ext cx="2635931" cy="680183"/>
                    </a:xfrm>
                    <a:prstGeom prst="rect">
                      <a:avLst/>
                    </a:prstGeom>
                    <a:noFill/>
                    <a:ln w="9525">
                      <a:noFill/>
                      <a:miter lim="800000"/>
                      <a:headEnd/>
                      <a:tailEnd/>
                    </a:ln>
                  </pic:spPr>
                </pic:pic>
              </a:graphicData>
            </a:graphic>
          </wp:inline>
        </w:drawing>
      </w:r>
    </w:p>
    <w:p w:rsidR="008A262E" w:rsidRDefault="008A262E" w:rsidP="00233078">
      <w:pPr>
        <w:pStyle w:val="LabStepNumbered"/>
        <w:numPr>
          <w:ilvl w:val="0"/>
          <w:numId w:val="7"/>
        </w:numPr>
      </w:pPr>
      <w:r>
        <w:t xml:space="preserve">Right-click on the </w:t>
      </w:r>
      <w:proofErr w:type="spellStart"/>
      <w:r w:rsidRPr="007701CB">
        <w:rPr>
          <w:b/>
        </w:rPr>
        <w:t>AdventureWorks</w:t>
      </w:r>
      <w:proofErr w:type="spellEnd"/>
      <w:r>
        <w:t xml:space="preserve"> data source in the Workspace Browser and click </w:t>
      </w:r>
      <w:r w:rsidRPr="007701CB">
        <w:rPr>
          <w:b/>
        </w:rPr>
        <w:t>Save</w:t>
      </w:r>
      <w:r>
        <w:t xml:space="preserve"> to save your work.</w:t>
      </w:r>
    </w:p>
    <w:p w:rsidR="008A262E" w:rsidRDefault="008A262E" w:rsidP="00233078">
      <w:pPr>
        <w:pStyle w:val="LabStepNumbered"/>
        <w:numPr>
          <w:ilvl w:val="0"/>
          <w:numId w:val="7"/>
        </w:numPr>
      </w:pPr>
      <w:r>
        <w:t>Now you will create your first KPI.</w:t>
      </w:r>
    </w:p>
    <w:p w:rsidR="008A262E" w:rsidRDefault="008A262E" w:rsidP="00233078">
      <w:pPr>
        <w:pStyle w:val="LabStepLevel2Numbered"/>
        <w:numPr>
          <w:ilvl w:val="0"/>
          <w:numId w:val="28"/>
        </w:numPr>
      </w:pPr>
      <w:r>
        <w:t xml:space="preserve">Right-click on the </w:t>
      </w:r>
      <w:r w:rsidR="00603B30">
        <w:rPr>
          <w:b/>
        </w:rPr>
        <w:t>PerformancePoint</w:t>
      </w:r>
      <w:r w:rsidRPr="003E2F5C">
        <w:rPr>
          <w:b/>
        </w:rPr>
        <w:t xml:space="preserve"> Content</w:t>
      </w:r>
      <w:r>
        <w:t xml:space="preserve"> node in the </w:t>
      </w:r>
      <w:r w:rsidRPr="00603B30">
        <w:rPr>
          <w:b/>
        </w:rPr>
        <w:t>Workspace Browser</w:t>
      </w:r>
      <w:r>
        <w:t xml:space="preserve">. </w:t>
      </w:r>
      <w:r w:rsidR="00603B30">
        <w:t xml:space="preserve">Using the ribbon select </w:t>
      </w:r>
      <w:r w:rsidR="00603B30" w:rsidRPr="00603B30">
        <w:rPr>
          <w:b/>
        </w:rPr>
        <w:t>Create » KPI</w:t>
      </w:r>
      <w:r w:rsidR="00603B30">
        <w:t>. Or you can use the context menu to do the same thing:</w:t>
      </w:r>
    </w:p>
    <w:p w:rsidR="00603B30" w:rsidRDefault="00603B30" w:rsidP="00603B30">
      <w:pPr>
        <w:pStyle w:val="LabStepScreenshotLevel2"/>
      </w:pPr>
      <w:r w:rsidRPr="00603B30">
        <w:rPr>
          <w:rStyle w:val="LabStepScreenshotFrame"/>
        </w:rPr>
        <w:drawing>
          <wp:inline distT="0" distB="0" distL="0" distR="0" wp14:anchorId="2D701A24" wp14:editId="40A7A77A">
            <wp:extent cx="4572000" cy="2114764"/>
            <wp:effectExtent l="0" t="0" r="0" b="0"/>
            <wp:docPr id="8" name="Picture 8" descr="C:\Users\andrew\Documents\My CPT\Courses\GSA2010\_Manual Edits\16-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w\Documents\My CPT\Courses\GSA2010\_Manual Edits\16-03-0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2114764"/>
                    </a:xfrm>
                    <a:prstGeom prst="rect">
                      <a:avLst/>
                    </a:prstGeom>
                    <a:noFill/>
                    <a:ln>
                      <a:noFill/>
                    </a:ln>
                  </pic:spPr>
                </pic:pic>
              </a:graphicData>
            </a:graphic>
          </wp:inline>
        </w:drawing>
      </w:r>
    </w:p>
    <w:p w:rsidR="00603B30" w:rsidRDefault="00603B30" w:rsidP="00233078">
      <w:pPr>
        <w:pStyle w:val="LabStepLevel2Numbered"/>
        <w:numPr>
          <w:ilvl w:val="0"/>
          <w:numId w:val="28"/>
        </w:numPr>
      </w:pPr>
      <w:r>
        <w:t xml:space="preserve">When prompted, name the KPI </w:t>
      </w:r>
      <w:r w:rsidRPr="00603B30">
        <w:rPr>
          <w:b/>
        </w:rPr>
        <w:t>Performance</w:t>
      </w:r>
      <w:r w:rsidRPr="00603B30">
        <w:t>.</w:t>
      </w:r>
    </w:p>
    <w:p w:rsidR="008A262E" w:rsidRPr="00FC7EF4" w:rsidRDefault="008A262E" w:rsidP="00233078">
      <w:pPr>
        <w:pStyle w:val="LabStepLevel2Numbered"/>
        <w:numPr>
          <w:ilvl w:val="0"/>
          <w:numId w:val="28"/>
        </w:numPr>
      </w:pPr>
      <w:r w:rsidRPr="00FC7EF4">
        <w:t xml:space="preserve">In the Workspace click on the </w:t>
      </w:r>
      <w:r w:rsidRPr="003E2F5C">
        <w:rPr>
          <w:b/>
        </w:rPr>
        <w:t>Editor</w:t>
      </w:r>
      <w:r w:rsidRPr="00FC7EF4">
        <w:t xml:space="preserve"> tab.</w:t>
      </w:r>
    </w:p>
    <w:p w:rsidR="008A262E" w:rsidRPr="00FC7EF4" w:rsidRDefault="008A262E" w:rsidP="00233078">
      <w:pPr>
        <w:pStyle w:val="LabStepLevel2Numbered"/>
        <w:numPr>
          <w:ilvl w:val="0"/>
          <w:numId w:val="28"/>
        </w:numPr>
      </w:pPr>
      <w:r w:rsidRPr="00FC7EF4">
        <w:t xml:space="preserve">Observe that in the </w:t>
      </w:r>
      <w:r w:rsidRPr="003E2F5C">
        <w:rPr>
          <w:b/>
        </w:rPr>
        <w:t>Actual and Targets</w:t>
      </w:r>
      <w:r w:rsidRPr="00FC7EF4">
        <w:t xml:space="preserve"> section there are already two indicator rows. The first is indicator row an actual indicator with a default name of </w:t>
      </w:r>
      <w:r w:rsidRPr="003E2F5C">
        <w:rPr>
          <w:b/>
        </w:rPr>
        <w:t>Actual</w:t>
      </w:r>
      <w:r w:rsidRPr="00FC7EF4">
        <w:t xml:space="preserve"> and the other is a target indicator with a default name of </w:t>
      </w:r>
      <w:r w:rsidRPr="003E2F5C">
        <w:rPr>
          <w:b/>
        </w:rPr>
        <w:t>Target</w:t>
      </w:r>
      <w:r w:rsidRPr="00FC7EF4">
        <w:t>.</w:t>
      </w:r>
    </w:p>
    <w:p w:rsidR="008A262E" w:rsidRDefault="008A262E" w:rsidP="00233078">
      <w:pPr>
        <w:pStyle w:val="LabStepLevel2Numbered"/>
        <w:numPr>
          <w:ilvl w:val="0"/>
          <w:numId w:val="28"/>
        </w:numPr>
      </w:pPr>
      <w:r w:rsidRPr="00FC7EF4">
        <w:t>Right-click on</w:t>
      </w:r>
      <w:r>
        <w:t xml:space="preserve"> the new KPI inside the </w:t>
      </w:r>
      <w:r w:rsidRPr="003E2F5C">
        <w:rPr>
          <w:b/>
        </w:rPr>
        <w:t>Workspace Browser</w:t>
      </w:r>
      <w:r>
        <w:t xml:space="preserve"> and click the </w:t>
      </w:r>
      <w:r w:rsidRPr="003E2F5C">
        <w:rPr>
          <w:b/>
        </w:rPr>
        <w:t>Save</w:t>
      </w:r>
      <w:r w:rsidR="00603B30">
        <w:t xml:space="preserve"> command.</w:t>
      </w:r>
    </w:p>
    <w:p w:rsidR="008A262E" w:rsidRDefault="008A262E" w:rsidP="00233078">
      <w:pPr>
        <w:pStyle w:val="LabStepNumbered"/>
        <w:numPr>
          <w:ilvl w:val="0"/>
          <w:numId w:val="7"/>
        </w:numPr>
      </w:pPr>
      <w:r>
        <w:lastRenderedPageBreak/>
        <w:t xml:space="preserve">Modify the </w:t>
      </w:r>
      <w:r w:rsidRPr="007701CB">
        <w:rPr>
          <w:b/>
        </w:rPr>
        <w:t>Actual</w:t>
      </w:r>
      <w:r>
        <w:t xml:space="preserve"> indicator to track month-to-date performance. </w:t>
      </w:r>
    </w:p>
    <w:p w:rsidR="008A262E" w:rsidRDefault="008A262E" w:rsidP="00233078">
      <w:pPr>
        <w:pStyle w:val="LabStepLevel2Numbered"/>
        <w:numPr>
          <w:ilvl w:val="0"/>
          <w:numId w:val="29"/>
        </w:numPr>
      </w:pPr>
      <w:r>
        <w:t xml:space="preserve">Click inside the </w:t>
      </w:r>
      <w:r w:rsidRPr="003E2F5C">
        <w:rPr>
          <w:b/>
        </w:rPr>
        <w:t>Name</w:t>
      </w:r>
      <w:r>
        <w:t xml:space="preserve"> column replace with text </w:t>
      </w:r>
      <w:r w:rsidRPr="000D6375">
        <w:rPr>
          <w:rStyle w:val="InlindeCode"/>
        </w:rPr>
        <w:t>Actual</w:t>
      </w:r>
      <w:r>
        <w:t xml:space="preserve"> with the text </w:t>
      </w:r>
      <w:r w:rsidRPr="000D6375">
        <w:rPr>
          <w:rStyle w:val="InlindeCode"/>
        </w:rPr>
        <w:t>MTD</w:t>
      </w:r>
      <w:r>
        <w:rPr>
          <w:rStyle w:val="InlindeCode"/>
        </w:rPr>
        <w:t>.</w:t>
      </w:r>
    </w:p>
    <w:p w:rsidR="008A262E" w:rsidRPr="00FD11D4" w:rsidRDefault="008A262E" w:rsidP="00233078">
      <w:pPr>
        <w:pStyle w:val="LabStepLevel2Numbered"/>
        <w:numPr>
          <w:ilvl w:val="0"/>
          <w:numId w:val="29"/>
        </w:numPr>
      </w:pPr>
      <w:r>
        <w:t xml:space="preserve">Click in the </w:t>
      </w:r>
      <w:r w:rsidRPr="003E2F5C">
        <w:rPr>
          <w:b/>
        </w:rPr>
        <w:t>Data Mappings</w:t>
      </w:r>
      <w:r w:rsidR="003E2F5C">
        <w:t xml:space="preserve"> cell which as a value of </w:t>
      </w:r>
      <w:r w:rsidR="003E2F5C" w:rsidRPr="003E2F5C">
        <w:rPr>
          <w:b/>
        </w:rPr>
        <w:t>1 (Fixed Values)</w:t>
      </w:r>
      <w:r>
        <w:t xml:space="preserve">. </w:t>
      </w:r>
      <w:r w:rsidRPr="003E2F5C">
        <w:rPr>
          <w:rFonts w:cs="Verdana"/>
        </w:rPr>
        <w:t xml:space="preserve">The </w:t>
      </w:r>
      <w:r w:rsidRPr="003E2F5C">
        <w:rPr>
          <w:b/>
        </w:rPr>
        <w:t>Fixed Values Data Source Mapping</w:t>
      </w:r>
      <w:r w:rsidRPr="003E2F5C">
        <w:rPr>
          <w:rFonts w:cs="Verdana"/>
        </w:rPr>
        <w:t xml:space="preserve"> dialog will appear. </w:t>
      </w:r>
    </w:p>
    <w:p w:rsidR="008A262E" w:rsidRPr="003E2F5C" w:rsidRDefault="008A262E" w:rsidP="00233078">
      <w:pPr>
        <w:pStyle w:val="LabStepLevel2Numbered"/>
        <w:numPr>
          <w:ilvl w:val="0"/>
          <w:numId w:val="29"/>
        </w:numPr>
        <w:rPr>
          <w:rFonts w:cs="Verdana"/>
        </w:rPr>
      </w:pPr>
      <w:r>
        <w:t xml:space="preserve">Click on the </w:t>
      </w:r>
      <w:r w:rsidRPr="003E2F5C">
        <w:rPr>
          <w:b/>
        </w:rPr>
        <w:t>Change Source...</w:t>
      </w:r>
      <w:r>
        <w:t xml:space="preserve"> button. </w:t>
      </w:r>
      <w:r w:rsidRPr="003E2F5C">
        <w:rPr>
          <w:rFonts w:cs="Verdana"/>
        </w:rPr>
        <w:t xml:space="preserve">The </w:t>
      </w:r>
      <w:r w:rsidRPr="003E2F5C">
        <w:rPr>
          <w:b/>
        </w:rPr>
        <w:t>Select a Data Source</w:t>
      </w:r>
      <w:r w:rsidRPr="003E2F5C">
        <w:rPr>
          <w:rFonts w:cs="Verdana"/>
        </w:rPr>
        <w:t xml:space="preserve"> dialog will appear.</w:t>
      </w:r>
    </w:p>
    <w:p w:rsidR="008A262E" w:rsidRDefault="008A262E" w:rsidP="00233078">
      <w:pPr>
        <w:pStyle w:val="LabStepLevel2Numbered"/>
        <w:numPr>
          <w:ilvl w:val="0"/>
          <w:numId w:val="29"/>
        </w:numPr>
      </w:pPr>
      <w:r>
        <w:t xml:space="preserve">Select the </w:t>
      </w:r>
      <w:r w:rsidRPr="003E2F5C">
        <w:rPr>
          <w:b/>
        </w:rPr>
        <w:t>Workspace</w:t>
      </w:r>
      <w:r>
        <w:t xml:space="preserve"> tab inside the </w:t>
      </w:r>
      <w:r w:rsidRPr="003E2F5C">
        <w:rPr>
          <w:b/>
        </w:rPr>
        <w:t>Select a Data Source</w:t>
      </w:r>
      <w:r w:rsidRPr="003E2F5C">
        <w:rPr>
          <w:rFonts w:cs="Verdana"/>
        </w:rPr>
        <w:t xml:space="preserve"> dialog.</w:t>
      </w:r>
    </w:p>
    <w:p w:rsidR="008A262E" w:rsidRDefault="008A262E" w:rsidP="00233078">
      <w:pPr>
        <w:pStyle w:val="LabStepLevel2Numbered"/>
        <w:numPr>
          <w:ilvl w:val="0"/>
          <w:numId w:val="29"/>
        </w:numPr>
      </w:pPr>
      <w:r>
        <w:t xml:space="preserve">Locate and select the </w:t>
      </w:r>
      <w:proofErr w:type="spellStart"/>
      <w:r w:rsidRPr="003E2F5C">
        <w:rPr>
          <w:b/>
        </w:rPr>
        <w:t>AdventureWorks</w:t>
      </w:r>
      <w:proofErr w:type="spellEnd"/>
      <w:r>
        <w:t xml:space="preserve"> data source.</w:t>
      </w:r>
    </w:p>
    <w:p w:rsidR="008A262E" w:rsidRDefault="008A262E" w:rsidP="003E2F5C">
      <w:pPr>
        <w:pStyle w:val="LabStepScreenshotLevel2"/>
      </w:pPr>
      <w:r>
        <w:drawing>
          <wp:inline distT="0" distB="0" distL="0" distR="0" wp14:anchorId="750C340A" wp14:editId="703567E1">
            <wp:extent cx="3200400" cy="1974846"/>
            <wp:effectExtent l="38100" t="38100" r="19050" b="25404"/>
            <wp:docPr id="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3200400" cy="1974846"/>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29"/>
        </w:numPr>
      </w:pPr>
      <w:r>
        <w:t xml:space="preserve">Click </w:t>
      </w:r>
      <w:r w:rsidRPr="003E2F5C">
        <w:rPr>
          <w:b/>
        </w:rPr>
        <w:t>OK</w:t>
      </w:r>
      <w:r w:rsidRPr="00FD11D4">
        <w:t>.</w:t>
      </w:r>
      <w:r>
        <w:t xml:space="preserve"> The </w:t>
      </w:r>
      <w:r w:rsidRPr="003E2F5C">
        <w:rPr>
          <w:b/>
        </w:rPr>
        <w:t>Dimensional Data Source Mapping</w:t>
      </w:r>
      <w:r w:rsidRPr="003E2F5C">
        <w:rPr>
          <w:rFonts w:cs="Verdana"/>
        </w:rPr>
        <w:t xml:space="preserve"> dialog will take focus. </w:t>
      </w:r>
      <w:r>
        <w:t xml:space="preserve">In the </w:t>
      </w:r>
      <w:r w:rsidRPr="003E2F5C">
        <w:rPr>
          <w:b/>
        </w:rPr>
        <w:t>Select a Measure</w:t>
      </w:r>
      <w:r>
        <w:t xml:space="preserve"> drop down box, select the </w:t>
      </w:r>
      <w:r w:rsidRPr="003E2F5C">
        <w:rPr>
          <w:b/>
        </w:rPr>
        <w:t>Reseller Sales Amount</w:t>
      </w:r>
      <w:r>
        <w:t xml:space="preserve"> measure.</w:t>
      </w:r>
    </w:p>
    <w:p w:rsidR="008A262E" w:rsidRDefault="008A262E" w:rsidP="00CF011F">
      <w:pPr>
        <w:pStyle w:val="LabStepLevel2Numbered"/>
        <w:numPr>
          <w:ilvl w:val="0"/>
          <w:numId w:val="29"/>
        </w:numPr>
      </w:pPr>
      <w:r>
        <w:t xml:space="preserve">In the </w:t>
      </w:r>
      <w:r w:rsidRPr="003E2F5C">
        <w:rPr>
          <w:b/>
        </w:rPr>
        <w:t>Select Dimension</w:t>
      </w:r>
      <w:r>
        <w:t xml:space="preserve"> section, click the </w:t>
      </w:r>
      <w:r w:rsidRPr="003E2F5C">
        <w:rPr>
          <w:b/>
        </w:rPr>
        <w:t>New Time Intelligence Filter</w:t>
      </w:r>
      <w:r>
        <w:t xml:space="preserve"> button and the </w:t>
      </w:r>
      <w:r w:rsidRPr="003E2F5C">
        <w:rPr>
          <w:b/>
        </w:rPr>
        <w:t>Time Formula Editor</w:t>
      </w:r>
      <w:r w:rsidRPr="003E2F5C">
        <w:rPr>
          <w:rFonts w:cs="Verdana"/>
        </w:rPr>
        <w:t xml:space="preserve"> dialog will appear. </w:t>
      </w:r>
      <w:r>
        <w:t xml:space="preserve">In the </w:t>
      </w:r>
      <w:r w:rsidRPr="003E2F5C">
        <w:rPr>
          <w:b/>
        </w:rPr>
        <w:t>Time Formula</w:t>
      </w:r>
      <w:r>
        <w:t xml:space="preserve"> text box, type in the text </w:t>
      </w:r>
      <w:r w:rsidRPr="000D6375">
        <w:rPr>
          <w:rStyle w:val="InlindeCode"/>
        </w:rPr>
        <w:t>Month</w:t>
      </w:r>
      <w:r w:rsidR="00CF011F">
        <w:rPr>
          <w:rStyle w:val="InlindeCode"/>
        </w:rPr>
        <w:t>-20</w:t>
      </w:r>
      <w:r>
        <w:t xml:space="preserve">. Click the </w:t>
      </w:r>
      <w:r w:rsidRPr="003E2F5C">
        <w:rPr>
          <w:b/>
        </w:rPr>
        <w:t>Preview</w:t>
      </w:r>
      <w:r>
        <w:t xml:space="preserve"> button to </w:t>
      </w:r>
      <w:r w:rsidR="00CF011F">
        <w:t xml:space="preserve">preview the </w:t>
      </w:r>
      <w:r>
        <w:t>formula.</w:t>
      </w:r>
    </w:p>
    <w:p w:rsidR="008A262E" w:rsidRPr="000E6586" w:rsidRDefault="008A262E" w:rsidP="00233078">
      <w:pPr>
        <w:pStyle w:val="LabStepLevel2Numbered"/>
        <w:numPr>
          <w:ilvl w:val="0"/>
          <w:numId w:val="29"/>
        </w:numPr>
      </w:pPr>
      <w:r>
        <w:t xml:space="preserve">Click </w:t>
      </w:r>
      <w:r w:rsidRPr="003E2F5C">
        <w:rPr>
          <w:b/>
        </w:rPr>
        <w:t>OK</w:t>
      </w:r>
      <w:r>
        <w:t xml:space="preserve"> to accept changes and dismiss the </w:t>
      </w:r>
      <w:r w:rsidRPr="003E2F5C">
        <w:rPr>
          <w:b/>
        </w:rPr>
        <w:t>Time Formula Editor</w:t>
      </w:r>
      <w:r w:rsidRPr="003E2F5C">
        <w:rPr>
          <w:rFonts w:cs="Verdana"/>
        </w:rPr>
        <w:t xml:space="preserve"> dialog</w:t>
      </w:r>
    </w:p>
    <w:p w:rsidR="008A262E" w:rsidRPr="00A05E17" w:rsidRDefault="008A262E" w:rsidP="00233078">
      <w:pPr>
        <w:pStyle w:val="LabStepLevel2Numbered"/>
        <w:numPr>
          <w:ilvl w:val="0"/>
          <w:numId w:val="29"/>
        </w:numPr>
      </w:pPr>
      <w:r>
        <w:t xml:space="preserve">Click </w:t>
      </w:r>
      <w:r w:rsidRPr="003E2F5C">
        <w:rPr>
          <w:b/>
        </w:rPr>
        <w:t>OK</w:t>
      </w:r>
      <w:r>
        <w:t xml:space="preserve"> again to accept changes and dismiss the </w:t>
      </w:r>
      <w:r w:rsidRPr="003E2F5C">
        <w:rPr>
          <w:b/>
        </w:rPr>
        <w:t>Dimensional Data Source Mapping</w:t>
      </w:r>
      <w:r w:rsidRPr="003E2F5C">
        <w:rPr>
          <w:rFonts w:cs="Verdana"/>
        </w:rPr>
        <w:t xml:space="preserve"> dialog.</w:t>
      </w:r>
    </w:p>
    <w:p w:rsidR="008A262E" w:rsidRDefault="008A262E" w:rsidP="003E2F5C">
      <w:pPr>
        <w:pStyle w:val="LabStepScreenshotLevel2"/>
      </w:pPr>
      <w:r>
        <w:drawing>
          <wp:inline distT="0" distB="0" distL="0" distR="0" wp14:anchorId="2EFB937E" wp14:editId="0456126F">
            <wp:extent cx="2743200" cy="2012042"/>
            <wp:effectExtent l="38100" t="38100" r="19050" b="26308"/>
            <wp:docPr id="3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srcRect/>
                    <a:stretch>
                      <a:fillRect/>
                    </a:stretch>
                  </pic:blipFill>
                  <pic:spPr bwMode="auto">
                    <a:xfrm>
                      <a:off x="0" y="0"/>
                      <a:ext cx="2743200" cy="2012042"/>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29"/>
        </w:numPr>
      </w:pPr>
      <w:r>
        <w:t xml:space="preserve">In the </w:t>
      </w:r>
      <w:r w:rsidRPr="003E2F5C">
        <w:rPr>
          <w:b/>
        </w:rPr>
        <w:t>Number Format</w:t>
      </w:r>
      <w:r>
        <w:t xml:space="preserve"> column of the </w:t>
      </w:r>
      <w:r w:rsidRPr="003E2F5C">
        <w:rPr>
          <w:b/>
        </w:rPr>
        <w:t>MTD</w:t>
      </w:r>
      <w:r w:rsidRPr="000C469C">
        <w:t xml:space="preserve"> indicator</w:t>
      </w:r>
      <w:r>
        <w:t xml:space="preserve">, click the </w:t>
      </w:r>
      <w:r w:rsidRPr="00603B30">
        <w:rPr>
          <w:b/>
        </w:rPr>
        <w:t>"(Default)"</w:t>
      </w:r>
      <w:r>
        <w:t xml:space="preserve"> text. </w:t>
      </w:r>
      <w:r w:rsidRPr="003E2F5C">
        <w:rPr>
          <w:rFonts w:cs="Verdana"/>
        </w:rPr>
        <w:t xml:space="preserve">The </w:t>
      </w:r>
      <w:r w:rsidRPr="003E2F5C">
        <w:rPr>
          <w:b/>
        </w:rPr>
        <w:t>Format Numbers</w:t>
      </w:r>
      <w:r>
        <w:t xml:space="preserve"> dialog will appear. In the </w:t>
      </w:r>
      <w:r w:rsidRPr="003E2F5C">
        <w:rPr>
          <w:b/>
        </w:rPr>
        <w:t>Format</w:t>
      </w:r>
      <w:r>
        <w:t xml:space="preserve"> dropdown box select </w:t>
      </w:r>
      <w:r w:rsidRPr="003E2F5C">
        <w:rPr>
          <w:b/>
        </w:rPr>
        <w:t>Currency</w:t>
      </w:r>
      <w:r>
        <w:t xml:space="preserve"> and then click </w:t>
      </w:r>
      <w:r w:rsidRPr="003E2F5C">
        <w:rPr>
          <w:b/>
        </w:rPr>
        <w:t>OK</w:t>
      </w:r>
      <w:r>
        <w:t>.</w:t>
      </w:r>
    </w:p>
    <w:p w:rsidR="008A262E" w:rsidRDefault="008A262E" w:rsidP="003E2F5C">
      <w:pPr>
        <w:pStyle w:val="LabStepScreenshotLevel2"/>
      </w:pPr>
      <w:r w:rsidRPr="00A05E17">
        <w:rPr>
          <w:rStyle w:val="LabStepScreenshotFrame"/>
        </w:rPr>
        <w:drawing>
          <wp:inline distT="0" distB="0" distL="0" distR="0" wp14:anchorId="750DCEA3" wp14:editId="2DBD4AC3">
            <wp:extent cx="3959272" cy="864781"/>
            <wp:effectExtent l="19050" t="0" r="3128" b="0"/>
            <wp:docPr id="3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3959675" cy="864869"/>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29"/>
        </w:numPr>
      </w:pPr>
      <w:r>
        <w:t xml:space="preserve">Save your work by right-clicking the </w:t>
      </w:r>
      <w:r w:rsidRPr="003E2F5C">
        <w:rPr>
          <w:b/>
        </w:rPr>
        <w:t>Performance</w:t>
      </w:r>
      <w:r>
        <w:t xml:space="preserve"> KPI and clicking </w:t>
      </w:r>
      <w:r w:rsidRPr="003E2F5C">
        <w:rPr>
          <w:b/>
        </w:rPr>
        <w:t>Save</w:t>
      </w:r>
      <w:r>
        <w:t>.</w:t>
      </w:r>
    </w:p>
    <w:p w:rsidR="008A262E" w:rsidRDefault="008A262E" w:rsidP="00233078">
      <w:pPr>
        <w:pStyle w:val="LabStepNumbered"/>
        <w:numPr>
          <w:ilvl w:val="0"/>
          <w:numId w:val="7"/>
        </w:numPr>
        <w:spacing w:after="0"/>
        <w:outlineLvl w:val="8"/>
      </w:pPr>
      <w:r>
        <w:t>Create a second actual indicator to track quarter-to-date performance. Many of the steps here will be identical to what you did when configuring the first actual indicator.</w:t>
      </w:r>
    </w:p>
    <w:p w:rsidR="008A262E" w:rsidRDefault="008A262E" w:rsidP="00233078">
      <w:pPr>
        <w:pStyle w:val="LabStepLevel2Numbered"/>
        <w:numPr>
          <w:ilvl w:val="0"/>
          <w:numId w:val="30"/>
        </w:numPr>
      </w:pPr>
      <w:r>
        <w:t xml:space="preserve">In the </w:t>
      </w:r>
      <w:r w:rsidRPr="003E2F5C">
        <w:rPr>
          <w:b/>
        </w:rPr>
        <w:t>Workspace</w:t>
      </w:r>
      <w:r>
        <w:t xml:space="preserve"> pane, click on the </w:t>
      </w:r>
      <w:r w:rsidRPr="003E2F5C">
        <w:rPr>
          <w:b/>
        </w:rPr>
        <w:t>New Actual</w:t>
      </w:r>
      <w:r>
        <w:t xml:space="preserve"> button to create a new actual indicator.</w:t>
      </w:r>
    </w:p>
    <w:p w:rsidR="008A262E" w:rsidRDefault="008A262E" w:rsidP="00233078">
      <w:pPr>
        <w:pStyle w:val="LabStepLevel2Numbered"/>
        <w:numPr>
          <w:ilvl w:val="0"/>
          <w:numId w:val="30"/>
        </w:numPr>
      </w:pPr>
      <w:r>
        <w:lastRenderedPageBreak/>
        <w:t xml:space="preserve">Click inside the </w:t>
      </w:r>
      <w:r w:rsidRPr="003E2F5C">
        <w:rPr>
          <w:b/>
        </w:rPr>
        <w:t>Name</w:t>
      </w:r>
      <w:r>
        <w:t xml:space="preserve"> column replace with text </w:t>
      </w:r>
      <w:r w:rsidRPr="000D6375">
        <w:rPr>
          <w:rStyle w:val="InlindeCode"/>
        </w:rPr>
        <w:t>Actual</w:t>
      </w:r>
      <w:r>
        <w:t xml:space="preserve"> with the text </w:t>
      </w:r>
      <w:r w:rsidRPr="000D6375">
        <w:rPr>
          <w:rStyle w:val="InlindeCode"/>
        </w:rPr>
        <w:t>QTD</w:t>
      </w:r>
      <w:r>
        <w:t>.</w:t>
      </w:r>
    </w:p>
    <w:p w:rsidR="008A262E" w:rsidRPr="00FD11D4" w:rsidRDefault="008A262E" w:rsidP="00233078">
      <w:pPr>
        <w:pStyle w:val="LabStepLevel2Numbered"/>
        <w:numPr>
          <w:ilvl w:val="0"/>
          <w:numId w:val="30"/>
        </w:numPr>
      </w:pPr>
      <w:r>
        <w:t xml:space="preserve">Click in the </w:t>
      </w:r>
      <w:r w:rsidRPr="003E2F5C">
        <w:rPr>
          <w:b/>
        </w:rPr>
        <w:t>Data Mappings</w:t>
      </w:r>
      <w:r>
        <w:t xml:space="preserve"> cell which as a value of </w:t>
      </w:r>
      <w:r w:rsidRPr="00603B30">
        <w:rPr>
          <w:b/>
        </w:rPr>
        <w:t>"1 (Fixed Values)"</w:t>
      </w:r>
      <w:r>
        <w:t xml:space="preserve">. </w:t>
      </w:r>
      <w:r w:rsidRPr="003E2F5C">
        <w:rPr>
          <w:rFonts w:cs="Verdana"/>
        </w:rPr>
        <w:t xml:space="preserve">The </w:t>
      </w:r>
      <w:r w:rsidRPr="003E2F5C">
        <w:rPr>
          <w:b/>
        </w:rPr>
        <w:t>Fixed Values Data Source Mapping</w:t>
      </w:r>
      <w:r w:rsidRPr="003E2F5C">
        <w:rPr>
          <w:rFonts w:cs="Verdana"/>
        </w:rPr>
        <w:t xml:space="preserve"> dialog will appear. </w:t>
      </w:r>
    </w:p>
    <w:p w:rsidR="008A262E" w:rsidRPr="003E2F5C" w:rsidRDefault="008A262E" w:rsidP="00233078">
      <w:pPr>
        <w:pStyle w:val="LabStepLevel2Numbered"/>
        <w:numPr>
          <w:ilvl w:val="0"/>
          <w:numId w:val="30"/>
        </w:numPr>
        <w:rPr>
          <w:rFonts w:cs="Verdana"/>
        </w:rPr>
      </w:pPr>
      <w:r>
        <w:t xml:space="preserve">Click on the </w:t>
      </w:r>
      <w:r w:rsidRPr="003E2F5C">
        <w:rPr>
          <w:b/>
        </w:rPr>
        <w:t>Change Source...</w:t>
      </w:r>
      <w:r>
        <w:t xml:space="preserve"> button. </w:t>
      </w:r>
      <w:r w:rsidRPr="003E2F5C">
        <w:rPr>
          <w:rFonts w:cs="Verdana"/>
        </w:rPr>
        <w:t xml:space="preserve">The </w:t>
      </w:r>
      <w:r w:rsidRPr="003E2F5C">
        <w:rPr>
          <w:b/>
        </w:rPr>
        <w:t>Select a Data Source</w:t>
      </w:r>
      <w:r w:rsidRPr="003E2F5C">
        <w:rPr>
          <w:rFonts w:cs="Verdana"/>
        </w:rPr>
        <w:t xml:space="preserve"> dialog will appear.</w:t>
      </w:r>
    </w:p>
    <w:p w:rsidR="008A262E" w:rsidRDefault="008A262E" w:rsidP="00233078">
      <w:pPr>
        <w:pStyle w:val="LabStepLevel2Numbered"/>
        <w:numPr>
          <w:ilvl w:val="0"/>
          <w:numId w:val="30"/>
        </w:numPr>
      </w:pPr>
      <w:r>
        <w:t xml:space="preserve">Select the </w:t>
      </w:r>
      <w:r w:rsidRPr="003E2F5C">
        <w:rPr>
          <w:b/>
        </w:rPr>
        <w:t>Workspace</w:t>
      </w:r>
      <w:r>
        <w:t xml:space="preserve"> tab inside the </w:t>
      </w:r>
      <w:r w:rsidRPr="003E2F5C">
        <w:rPr>
          <w:b/>
        </w:rPr>
        <w:t>Select a Data Source</w:t>
      </w:r>
      <w:r w:rsidRPr="003E2F5C">
        <w:rPr>
          <w:rFonts w:cs="Verdana"/>
        </w:rPr>
        <w:t xml:space="preserve"> dialog.</w:t>
      </w:r>
    </w:p>
    <w:p w:rsidR="008A262E" w:rsidRDefault="008A262E" w:rsidP="00233078">
      <w:pPr>
        <w:pStyle w:val="LabStepLevel2Numbered"/>
        <w:numPr>
          <w:ilvl w:val="0"/>
          <w:numId w:val="30"/>
        </w:numPr>
      </w:pPr>
      <w:r>
        <w:t xml:space="preserve">Locate and select the </w:t>
      </w:r>
      <w:proofErr w:type="spellStart"/>
      <w:r w:rsidRPr="003E2F5C">
        <w:rPr>
          <w:b/>
        </w:rPr>
        <w:t>AdventureWorks</w:t>
      </w:r>
      <w:proofErr w:type="spellEnd"/>
      <w:r>
        <w:t xml:space="preserve"> data source.</w:t>
      </w:r>
    </w:p>
    <w:p w:rsidR="008A262E" w:rsidRPr="003E2F5C" w:rsidRDefault="008A262E" w:rsidP="00233078">
      <w:pPr>
        <w:pStyle w:val="LabStepLevel2Numbered"/>
        <w:numPr>
          <w:ilvl w:val="0"/>
          <w:numId w:val="30"/>
        </w:numPr>
        <w:rPr>
          <w:rFonts w:cs="Verdana"/>
        </w:rPr>
      </w:pPr>
      <w:r>
        <w:t xml:space="preserve">Click </w:t>
      </w:r>
      <w:r w:rsidRPr="003E2F5C">
        <w:rPr>
          <w:b/>
        </w:rPr>
        <w:t>OK</w:t>
      </w:r>
      <w:r w:rsidRPr="00FD11D4">
        <w:t>.</w:t>
      </w:r>
      <w:r>
        <w:t xml:space="preserve"> The </w:t>
      </w:r>
      <w:r w:rsidRPr="003E2F5C">
        <w:rPr>
          <w:b/>
        </w:rPr>
        <w:t>Dimensional Data Source Mapping</w:t>
      </w:r>
      <w:r w:rsidRPr="003E2F5C">
        <w:rPr>
          <w:rFonts w:cs="Verdana"/>
        </w:rPr>
        <w:t xml:space="preserve"> dialog will appear.</w:t>
      </w:r>
    </w:p>
    <w:p w:rsidR="008A262E" w:rsidRDefault="008A262E" w:rsidP="00233078">
      <w:pPr>
        <w:pStyle w:val="LabStepLevel2Numbered"/>
        <w:numPr>
          <w:ilvl w:val="0"/>
          <w:numId w:val="30"/>
        </w:numPr>
      </w:pPr>
      <w:r>
        <w:t xml:space="preserve">In the </w:t>
      </w:r>
      <w:r w:rsidRPr="003E2F5C">
        <w:rPr>
          <w:b/>
        </w:rPr>
        <w:t>Select a Measure</w:t>
      </w:r>
      <w:r>
        <w:t xml:space="preserve"> drop down box, select the </w:t>
      </w:r>
      <w:r w:rsidRPr="003E2F5C">
        <w:rPr>
          <w:b/>
        </w:rPr>
        <w:t>Reseller Sales Amount</w:t>
      </w:r>
      <w:r>
        <w:t xml:space="preserve"> measure</w:t>
      </w:r>
    </w:p>
    <w:p w:rsidR="008A262E" w:rsidRPr="003E2F5C" w:rsidRDefault="008A262E" w:rsidP="00233078">
      <w:pPr>
        <w:pStyle w:val="LabStepLevel2Numbered"/>
        <w:numPr>
          <w:ilvl w:val="0"/>
          <w:numId w:val="30"/>
        </w:numPr>
        <w:rPr>
          <w:rFonts w:cs="Verdana"/>
        </w:rPr>
      </w:pPr>
      <w:r>
        <w:t xml:space="preserve">In the </w:t>
      </w:r>
      <w:r w:rsidRPr="003E2F5C">
        <w:rPr>
          <w:b/>
        </w:rPr>
        <w:t>Select Dimension</w:t>
      </w:r>
      <w:r>
        <w:t xml:space="preserve"> section, click the </w:t>
      </w:r>
      <w:r w:rsidRPr="003E2F5C">
        <w:rPr>
          <w:b/>
        </w:rPr>
        <w:t>New Time Intelligence Filter</w:t>
      </w:r>
      <w:r>
        <w:t xml:space="preserve"> button and the </w:t>
      </w:r>
      <w:r w:rsidRPr="003E2F5C">
        <w:rPr>
          <w:b/>
        </w:rPr>
        <w:t>Time Formula Editor</w:t>
      </w:r>
      <w:r w:rsidRPr="003E2F5C">
        <w:rPr>
          <w:rFonts w:cs="Verdana"/>
        </w:rPr>
        <w:t xml:space="preserve"> dialog will appear.</w:t>
      </w:r>
    </w:p>
    <w:p w:rsidR="008A262E" w:rsidRDefault="008A262E" w:rsidP="00233078">
      <w:pPr>
        <w:pStyle w:val="LabStepLevel2Numbered"/>
        <w:numPr>
          <w:ilvl w:val="0"/>
          <w:numId w:val="30"/>
        </w:numPr>
      </w:pPr>
      <w:r>
        <w:t xml:space="preserve">In the </w:t>
      </w:r>
      <w:r w:rsidRPr="003E2F5C">
        <w:rPr>
          <w:b/>
        </w:rPr>
        <w:t>Time Formula</w:t>
      </w:r>
      <w:r>
        <w:t xml:space="preserve"> text box, type in the text </w:t>
      </w:r>
      <w:r w:rsidR="00CF011F">
        <w:rPr>
          <w:rStyle w:val="InlindeCode"/>
        </w:rPr>
        <w:t>Quarter-7</w:t>
      </w:r>
      <w:r>
        <w:t xml:space="preserve">. Click the </w:t>
      </w:r>
      <w:r w:rsidRPr="003E2F5C">
        <w:rPr>
          <w:b/>
        </w:rPr>
        <w:t>Preview</w:t>
      </w:r>
      <w:r>
        <w:t xml:space="preserve"> button to </w:t>
      </w:r>
      <w:r w:rsidR="00CF011F">
        <w:t xml:space="preserve">preview </w:t>
      </w:r>
      <w:r>
        <w:t>the formula.</w:t>
      </w:r>
    </w:p>
    <w:p w:rsidR="008A262E" w:rsidRPr="000E6586" w:rsidRDefault="008A262E" w:rsidP="00233078">
      <w:pPr>
        <w:pStyle w:val="LabStepLevel2Numbered"/>
        <w:numPr>
          <w:ilvl w:val="0"/>
          <w:numId w:val="30"/>
        </w:numPr>
      </w:pPr>
      <w:r>
        <w:t xml:space="preserve">Click </w:t>
      </w:r>
      <w:r w:rsidRPr="003E2F5C">
        <w:rPr>
          <w:b/>
        </w:rPr>
        <w:t>OK</w:t>
      </w:r>
      <w:r>
        <w:t xml:space="preserve"> to accept changes and dismiss the </w:t>
      </w:r>
      <w:r w:rsidRPr="003E2F5C">
        <w:rPr>
          <w:b/>
        </w:rPr>
        <w:t>Time Formula Editor</w:t>
      </w:r>
      <w:r w:rsidRPr="003E2F5C">
        <w:rPr>
          <w:rFonts w:cs="Verdana"/>
        </w:rPr>
        <w:t xml:space="preserve"> dialog</w:t>
      </w:r>
    </w:p>
    <w:p w:rsidR="008A262E" w:rsidRDefault="008A262E" w:rsidP="00233078">
      <w:pPr>
        <w:pStyle w:val="LabStepLevel2Numbered"/>
        <w:numPr>
          <w:ilvl w:val="0"/>
          <w:numId w:val="30"/>
        </w:numPr>
      </w:pPr>
      <w:r>
        <w:t xml:space="preserve">Click </w:t>
      </w:r>
      <w:r w:rsidRPr="003E2F5C">
        <w:rPr>
          <w:b/>
        </w:rPr>
        <w:t>OK</w:t>
      </w:r>
      <w:r>
        <w:t xml:space="preserve"> again to accept changes and dismiss the </w:t>
      </w:r>
      <w:r w:rsidRPr="003E2F5C">
        <w:rPr>
          <w:b/>
        </w:rPr>
        <w:t>Dimensional Data Source Mapping</w:t>
      </w:r>
      <w:r w:rsidRPr="003E2F5C">
        <w:rPr>
          <w:rFonts w:cs="Verdana"/>
        </w:rPr>
        <w:t xml:space="preserve"> dialog.</w:t>
      </w:r>
    </w:p>
    <w:p w:rsidR="008A262E" w:rsidRDefault="008A262E" w:rsidP="00233078">
      <w:pPr>
        <w:pStyle w:val="LabStepLevel2Numbered"/>
        <w:numPr>
          <w:ilvl w:val="0"/>
          <w:numId w:val="30"/>
        </w:numPr>
      </w:pPr>
      <w:r>
        <w:t xml:space="preserve">In the </w:t>
      </w:r>
      <w:r w:rsidRPr="003E2F5C">
        <w:rPr>
          <w:b/>
        </w:rPr>
        <w:t>Number Format</w:t>
      </w:r>
      <w:r>
        <w:t xml:space="preserve"> column of the </w:t>
      </w:r>
      <w:r w:rsidRPr="003E2F5C">
        <w:rPr>
          <w:b/>
        </w:rPr>
        <w:t>QTD</w:t>
      </w:r>
      <w:r w:rsidRPr="000C469C">
        <w:t xml:space="preserve"> indicator</w:t>
      </w:r>
      <w:r>
        <w:t xml:space="preserve">, click the "(Default)" text. </w:t>
      </w:r>
      <w:r w:rsidRPr="003E2F5C">
        <w:rPr>
          <w:rFonts w:cs="Verdana"/>
        </w:rPr>
        <w:t xml:space="preserve">The </w:t>
      </w:r>
      <w:r w:rsidRPr="003E2F5C">
        <w:rPr>
          <w:b/>
        </w:rPr>
        <w:t>Format Numbers</w:t>
      </w:r>
      <w:r>
        <w:t xml:space="preserve"> dialog will appear. In the </w:t>
      </w:r>
      <w:r w:rsidRPr="003E2F5C">
        <w:rPr>
          <w:b/>
        </w:rPr>
        <w:t>Format</w:t>
      </w:r>
      <w:r>
        <w:t xml:space="preserve"> dropdown box select </w:t>
      </w:r>
      <w:r w:rsidRPr="003E2F5C">
        <w:rPr>
          <w:b/>
        </w:rPr>
        <w:t>Currency</w:t>
      </w:r>
      <w:r>
        <w:t xml:space="preserve"> and then click </w:t>
      </w:r>
      <w:r w:rsidRPr="003E2F5C">
        <w:rPr>
          <w:b/>
        </w:rPr>
        <w:t>OK</w:t>
      </w:r>
      <w:r>
        <w:t>.</w:t>
      </w:r>
    </w:p>
    <w:p w:rsidR="008A262E" w:rsidRDefault="008A262E" w:rsidP="008A262E">
      <w:pPr>
        <w:pStyle w:val="LabStepScreenshotLevel2"/>
      </w:pPr>
      <w:r w:rsidRPr="00266290">
        <w:rPr>
          <w:rStyle w:val="LabStepScreenshotFrame"/>
        </w:rPr>
        <w:drawing>
          <wp:inline distT="0" distB="0" distL="0" distR="0" wp14:anchorId="51E9E4F1" wp14:editId="1500E40B">
            <wp:extent cx="3911505" cy="750123"/>
            <wp:effectExtent l="19050" t="0" r="0" b="0"/>
            <wp:docPr id="3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3912318" cy="750279"/>
                    </a:xfrm>
                    <a:prstGeom prst="rect">
                      <a:avLst/>
                    </a:prstGeom>
                    <a:noFill/>
                    <a:ln w="9525">
                      <a:noFill/>
                      <a:miter lim="800000"/>
                      <a:headEnd/>
                      <a:tailEnd/>
                    </a:ln>
                  </pic:spPr>
                </pic:pic>
              </a:graphicData>
            </a:graphic>
          </wp:inline>
        </w:drawing>
      </w:r>
    </w:p>
    <w:p w:rsidR="008A262E" w:rsidRDefault="008A262E" w:rsidP="00233078">
      <w:pPr>
        <w:pStyle w:val="LabStepNumbered"/>
        <w:numPr>
          <w:ilvl w:val="0"/>
          <w:numId w:val="7"/>
        </w:numPr>
        <w:spacing w:after="0"/>
        <w:outlineLvl w:val="8"/>
      </w:pPr>
      <w:r>
        <w:t xml:space="preserve">Create a third actual indicator to track year-to-date performance. </w:t>
      </w:r>
    </w:p>
    <w:p w:rsidR="008A262E" w:rsidRDefault="008A262E" w:rsidP="00233078">
      <w:pPr>
        <w:pStyle w:val="LabStepLevel2Numbered"/>
        <w:numPr>
          <w:ilvl w:val="0"/>
          <w:numId w:val="31"/>
        </w:numPr>
      </w:pPr>
      <w:r>
        <w:t xml:space="preserve">In the </w:t>
      </w:r>
      <w:r w:rsidRPr="003E2F5C">
        <w:rPr>
          <w:b/>
        </w:rPr>
        <w:t>Workspace</w:t>
      </w:r>
      <w:r>
        <w:t xml:space="preserve"> pane, click on the </w:t>
      </w:r>
      <w:r w:rsidRPr="003E2F5C">
        <w:rPr>
          <w:b/>
        </w:rPr>
        <w:t>New Actual</w:t>
      </w:r>
      <w:r>
        <w:t xml:space="preserve"> button to create a row for a new actual</w:t>
      </w:r>
    </w:p>
    <w:p w:rsidR="008A262E" w:rsidRDefault="008A262E" w:rsidP="00233078">
      <w:pPr>
        <w:pStyle w:val="LabStepLevel2Numbered"/>
        <w:numPr>
          <w:ilvl w:val="0"/>
          <w:numId w:val="31"/>
        </w:numPr>
      </w:pPr>
      <w:r>
        <w:t xml:space="preserve">Click inside the </w:t>
      </w:r>
      <w:r w:rsidRPr="003E2F5C">
        <w:rPr>
          <w:b/>
        </w:rPr>
        <w:t>Name</w:t>
      </w:r>
      <w:r>
        <w:t xml:space="preserve"> column replace with text </w:t>
      </w:r>
      <w:r w:rsidRPr="000D6375">
        <w:rPr>
          <w:rStyle w:val="InlindeCode"/>
        </w:rPr>
        <w:t>Actual</w:t>
      </w:r>
      <w:r>
        <w:t xml:space="preserve"> with the text </w:t>
      </w:r>
      <w:r w:rsidRPr="000D6375">
        <w:rPr>
          <w:rStyle w:val="InlindeCode"/>
        </w:rPr>
        <w:t>YTD</w:t>
      </w:r>
      <w:r>
        <w:rPr>
          <w:rStyle w:val="InlindeCode"/>
        </w:rPr>
        <w:t>.</w:t>
      </w:r>
    </w:p>
    <w:p w:rsidR="008A262E" w:rsidRPr="00FD11D4" w:rsidRDefault="008A262E" w:rsidP="00233078">
      <w:pPr>
        <w:pStyle w:val="LabStepLevel2Numbered"/>
        <w:numPr>
          <w:ilvl w:val="0"/>
          <w:numId w:val="31"/>
        </w:numPr>
      </w:pPr>
      <w:r>
        <w:t xml:space="preserve">Click in the </w:t>
      </w:r>
      <w:r w:rsidRPr="003E2F5C">
        <w:rPr>
          <w:b/>
        </w:rPr>
        <w:t>Data Mappings</w:t>
      </w:r>
      <w:r>
        <w:t xml:space="preserve"> cell which as a value of </w:t>
      </w:r>
      <w:r w:rsidRPr="00603B30">
        <w:rPr>
          <w:b/>
        </w:rPr>
        <w:t>"1 (Fixed Values)"</w:t>
      </w:r>
      <w:r>
        <w:t xml:space="preserve">. </w:t>
      </w:r>
      <w:r w:rsidRPr="003E2F5C">
        <w:rPr>
          <w:rFonts w:cs="Verdana"/>
        </w:rPr>
        <w:t xml:space="preserve">The </w:t>
      </w:r>
      <w:r w:rsidRPr="003E2F5C">
        <w:rPr>
          <w:b/>
        </w:rPr>
        <w:t>Fixed Values Data Source Mapping</w:t>
      </w:r>
      <w:r w:rsidRPr="003E2F5C">
        <w:rPr>
          <w:rFonts w:cs="Verdana"/>
        </w:rPr>
        <w:t xml:space="preserve"> dialog will appear. </w:t>
      </w:r>
    </w:p>
    <w:p w:rsidR="008A262E" w:rsidRPr="003E2F5C" w:rsidRDefault="008A262E" w:rsidP="00233078">
      <w:pPr>
        <w:pStyle w:val="LabStepLevel2Numbered"/>
        <w:numPr>
          <w:ilvl w:val="0"/>
          <w:numId w:val="31"/>
        </w:numPr>
        <w:rPr>
          <w:rFonts w:cs="Verdana"/>
        </w:rPr>
      </w:pPr>
      <w:r>
        <w:t xml:space="preserve">Click on the </w:t>
      </w:r>
      <w:r w:rsidRPr="003E2F5C">
        <w:rPr>
          <w:b/>
        </w:rPr>
        <w:t>Change Source...</w:t>
      </w:r>
      <w:r>
        <w:t xml:space="preserve"> button. </w:t>
      </w:r>
      <w:r w:rsidRPr="003E2F5C">
        <w:rPr>
          <w:rFonts w:cs="Verdana"/>
        </w:rPr>
        <w:t xml:space="preserve">The </w:t>
      </w:r>
      <w:r w:rsidRPr="003E2F5C">
        <w:rPr>
          <w:b/>
        </w:rPr>
        <w:t>Select a Data Source</w:t>
      </w:r>
      <w:r w:rsidRPr="003E2F5C">
        <w:rPr>
          <w:rFonts w:cs="Verdana"/>
        </w:rPr>
        <w:t xml:space="preserve"> dialog will appear.</w:t>
      </w:r>
    </w:p>
    <w:p w:rsidR="008A262E" w:rsidRDefault="008A262E" w:rsidP="00233078">
      <w:pPr>
        <w:pStyle w:val="LabStepLevel2Numbered"/>
        <w:numPr>
          <w:ilvl w:val="0"/>
          <w:numId w:val="31"/>
        </w:numPr>
      </w:pPr>
      <w:r>
        <w:t xml:space="preserve">Select the </w:t>
      </w:r>
      <w:r w:rsidRPr="003E2F5C">
        <w:rPr>
          <w:b/>
        </w:rPr>
        <w:t>Workspace</w:t>
      </w:r>
      <w:r>
        <w:t xml:space="preserve"> tab inside the </w:t>
      </w:r>
      <w:r w:rsidRPr="003E2F5C">
        <w:rPr>
          <w:b/>
        </w:rPr>
        <w:t>Select a Data Source</w:t>
      </w:r>
      <w:r w:rsidRPr="003E2F5C">
        <w:rPr>
          <w:rFonts w:cs="Verdana"/>
        </w:rPr>
        <w:t xml:space="preserve"> dialog.</w:t>
      </w:r>
    </w:p>
    <w:p w:rsidR="008A262E" w:rsidRDefault="008A262E" w:rsidP="00233078">
      <w:pPr>
        <w:pStyle w:val="LabStepLevel2Numbered"/>
        <w:numPr>
          <w:ilvl w:val="0"/>
          <w:numId w:val="31"/>
        </w:numPr>
      </w:pPr>
      <w:r>
        <w:t xml:space="preserve">Locate and select the </w:t>
      </w:r>
      <w:proofErr w:type="spellStart"/>
      <w:r w:rsidRPr="003E2F5C">
        <w:rPr>
          <w:b/>
        </w:rPr>
        <w:t>AdventureWorks</w:t>
      </w:r>
      <w:proofErr w:type="spellEnd"/>
      <w:r>
        <w:t xml:space="preserve"> data source.</w:t>
      </w:r>
    </w:p>
    <w:p w:rsidR="008A262E" w:rsidRPr="003E2F5C" w:rsidRDefault="008A262E" w:rsidP="00233078">
      <w:pPr>
        <w:pStyle w:val="LabStepLevel2Numbered"/>
        <w:numPr>
          <w:ilvl w:val="0"/>
          <w:numId w:val="31"/>
        </w:numPr>
        <w:rPr>
          <w:rFonts w:cs="Verdana"/>
        </w:rPr>
      </w:pPr>
      <w:r>
        <w:t xml:space="preserve">Click </w:t>
      </w:r>
      <w:r w:rsidRPr="003E2F5C">
        <w:rPr>
          <w:b/>
        </w:rPr>
        <w:t>OK</w:t>
      </w:r>
      <w:r w:rsidRPr="00FD11D4">
        <w:t>.</w:t>
      </w:r>
      <w:r>
        <w:t xml:space="preserve"> The </w:t>
      </w:r>
      <w:r w:rsidRPr="003E2F5C">
        <w:rPr>
          <w:b/>
        </w:rPr>
        <w:t>Dimensional Data Source Mapping</w:t>
      </w:r>
      <w:r w:rsidRPr="003E2F5C">
        <w:rPr>
          <w:rFonts w:cs="Verdana"/>
        </w:rPr>
        <w:t xml:space="preserve"> dialog will appear.</w:t>
      </w:r>
    </w:p>
    <w:p w:rsidR="008A262E" w:rsidRDefault="008A262E" w:rsidP="00233078">
      <w:pPr>
        <w:pStyle w:val="LabStepLevel2Numbered"/>
        <w:numPr>
          <w:ilvl w:val="0"/>
          <w:numId w:val="31"/>
        </w:numPr>
      </w:pPr>
      <w:r>
        <w:t xml:space="preserve">In the </w:t>
      </w:r>
      <w:r w:rsidRPr="003E2F5C">
        <w:rPr>
          <w:b/>
        </w:rPr>
        <w:t>Select a Measure</w:t>
      </w:r>
      <w:r>
        <w:t xml:space="preserve"> drop down box, select the </w:t>
      </w:r>
      <w:r w:rsidRPr="003E2F5C">
        <w:rPr>
          <w:b/>
        </w:rPr>
        <w:t>Reseller Sales Amount</w:t>
      </w:r>
      <w:r>
        <w:t xml:space="preserve"> measure</w:t>
      </w:r>
    </w:p>
    <w:p w:rsidR="008A262E" w:rsidRPr="003E2F5C" w:rsidRDefault="008A262E" w:rsidP="00233078">
      <w:pPr>
        <w:pStyle w:val="LabStepLevel2Numbered"/>
        <w:numPr>
          <w:ilvl w:val="0"/>
          <w:numId w:val="31"/>
        </w:numPr>
        <w:rPr>
          <w:rFonts w:cs="Verdana"/>
        </w:rPr>
      </w:pPr>
      <w:r>
        <w:t xml:space="preserve">In the </w:t>
      </w:r>
      <w:r w:rsidRPr="003E2F5C">
        <w:rPr>
          <w:b/>
        </w:rPr>
        <w:t>Select Dimension</w:t>
      </w:r>
      <w:r>
        <w:t xml:space="preserve"> section, click the </w:t>
      </w:r>
      <w:r w:rsidRPr="003E2F5C">
        <w:rPr>
          <w:b/>
        </w:rPr>
        <w:t>New Time Intelligence Filter</w:t>
      </w:r>
      <w:r>
        <w:t xml:space="preserve"> button and the </w:t>
      </w:r>
      <w:r w:rsidRPr="003E2F5C">
        <w:rPr>
          <w:b/>
        </w:rPr>
        <w:t>Time Formula Editor</w:t>
      </w:r>
      <w:r w:rsidRPr="003E2F5C">
        <w:rPr>
          <w:rFonts w:cs="Verdana"/>
        </w:rPr>
        <w:t xml:space="preserve"> dialog will appear.</w:t>
      </w:r>
    </w:p>
    <w:p w:rsidR="008A262E" w:rsidRDefault="008A262E" w:rsidP="00233078">
      <w:pPr>
        <w:pStyle w:val="LabStepLevel2Numbered"/>
        <w:numPr>
          <w:ilvl w:val="0"/>
          <w:numId w:val="31"/>
        </w:numPr>
      </w:pPr>
      <w:r>
        <w:t xml:space="preserve">In the </w:t>
      </w:r>
      <w:r w:rsidRPr="003E2F5C">
        <w:rPr>
          <w:b/>
        </w:rPr>
        <w:t>Time Formula</w:t>
      </w:r>
      <w:r>
        <w:t xml:space="preserve"> text box, type in the text </w:t>
      </w:r>
      <w:r w:rsidR="00CF011F">
        <w:rPr>
          <w:rStyle w:val="InlindeCode"/>
        </w:rPr>
        <w:t>Year-2</w:t>
      </w:r>
      <w:r>
        <w:t xml:space="preserve">. Click the </w:t>
      </w:r>
      <w:r w:rsidRPr="003E2F5C">
        <w:rPr>
          <w:b/>
        </w:rPr>
        <w:t>Preview</w:t>
      </w:r>
      <w:r>
        <w:t xml:space="preserve"> button to </w:t>
      </w:r>
      <w:r w:rsidR="00CF011F">
        <w:t xml:space="preserve">preview </w:t>
      </w:r>
      <w:r>
        <w:t>the formula.</w:t>
      </w:r>
    </w:p>
    <w:p w:rsidR="008A262E" w:rsidRPr="000E6586" w:rsidRDefault="008A262E" w:rsidP="00233078">
      <w:pPr>
        <w:pStyle w:val="LabStepLevel2Numbered"/>
        <w:numPr>
          <w:ilvl w:val="0"/>
          <w:numId w:val="31"/>
        </w:numPr>
      </w:pPr>
      <w:r>
        <w:t xml:space="preserve">Click </w:t>
      </w:r>
      <w:r w:rsidRPr="003E2F5C">
        <w:rPr>
          <w:b/>
        </w:rPr>
        <w:t>OK</w:t>
      </w:r>
      <w:r>
        <w:t xml:space="preserve"> to accept changes and dismiss the </w:t>
      </w:r>
      <w:r w:rsidRPr="003E2F5C">
        <w:rPr>
          <w:b/>
        </w:rPr>
        <w:t>Time Formula Editor</w:t>
      </w:r>
      <w:r w:rsidRPr="003E2F5C">
        <w:rPr>
          <w:rFonts w:cs="Verdana"/>
        </w:rPr>
        <w:t xml:space="preserve"> dialog</w:t>
      </w:r>
    </w:p>
    <w:p w:rsidR="008A262E" w:rsidRDefault="008A262E" w:rsidP="00233078">
      <w:pPr>
        <w:pStyle w:val="LabStepLevel2Numbered"/>
        <w:numPr>
          <w:ilvl w:val="0"/>
          <w:numId w:val="31"/>
        </w:numPr>
      </w:pPr>
      <w:r>
        <w:t xml:space="preserve">Click </w:t>
      </w:r>
      <w:r w:rsidRPr="003E2F5C">
        <w:rPr>
          <w:b/>
        </w:rPr>
        <w:t>OK</w:t>
      </w:r>
      <w:r>
        <w:t xml:space="preserve"> again to accept changes and dismiss the </w:t>
      </w:r>
      <w:r w:rsidRPr="003E2F5C">
        <w:rPr>
          <w:b/>
        </w:rPr>
        <w:t>Dimensional Data Source Mapping</w:t>
      </w:r>
      <w:r w:rsidRPr="003E2F5C">
        <w:rPr>
          <w:rFonts w:cs="Verdana"/>
        </w:rPr>
        <w:t xml:space="preserve"> dialog.</w:t>
      </w:r>
    </w:p>
    <w:p w:rsidR="008A262E" w:rsidRDefault="008A262E" w:rsidP="00233078">
      <w:pPr>
        <w:pStyle w:val="LabStepLevel2Numbered"/>
        <w:numPr>
          <w:ilvl w:val="0"/>
          <w:numId w:val="31"/>
        </w:numPr>
      </w:pPr>
      <w:r>
        <w:t xml:space="preserve">In the </w:t>
      </w:r>
      <w:r w:rsidRPr="003E2F5C">
        <w:rPr>
          <w:b/>
        </w:rPr>
        <w:t>Number Format</w:t>
      </w:r>
      <w:r>
        <w:t xml:space="preserve"> column of the </w:t>
      </w:r>
      <w:r w:rsidRPr="003E2F5C">
        <w:rPr>
          <w:b/>
        </w:rPr>
        <w:t>QTD</w:t>
      </w:r>
      <w:r w:rsidRPr="000C469C">
        <w:t xml:space="preserve"> indicator</w:t>
      </w:r>
      <w:r>
        <w:t xml:space="preserve">, click the </w:t>
      </w:r>
      <w:r w:rsidRPr="00603B30">
        <w:rPr>
          <w:b/>
        </w:rPr>
        <w:t>"(Default)"</w:t>
      </w:r>
      <w:r>
        <w:t xml:space="preserve"> text. </w:t>
      </w:r>
      <w:r w:rsidRPr="003E2F5C">
        <w:rPr>
          <w:rFonts w:cs="Verdana"/>
        </w:rPr>
        <w:t xml:space="preserve">The </w:t>
      </w:r>
      <w:r w:rsidRPr="003E2F5C">
        <w:rPr>
          <w:b/>
        </w:rPr>
        <w:t>Format Numbers</w:t>
      </w:r>
      <w:r>
        <w:t xml:space="preserve"> dialog will appear. In the </w:t>
      </w:r>
      <w:r w:rsidRPr="003E2F5C">
        <w:rPr>
          <w:b/>
        </w:rPr>
        <w:t>Format</w:t>
      </w:r>
      <w:r>
        <w:t xml:space="preserve"> dropdown box select </w:t>
      </w:r>
      <w:r w:rsidRPr="003E2F5C">
        <w:rPr>
          <w:b/>
        </w:rPr>
        <w:t>Currency</w:t>
      </w:r>
      <w:r>
        <w:t xml:space="preserve"> and then click </w:t>
      </w:r>
      <w:r w:rsidRPr="003E2F5C">
        <w:rPr>
          <w:b/>
        </w:rPr>
        <w:t>OK</w:t>
      </w:r>
      <w:r>
        <w:t>. At this point, your screen should look like this:</w:t>
      </w:r>
    </w:p>
    <w:p w:rsidR="008A262E" w:rsidRDefault="008A262E" w:rsidP="008A262E">
      <w:pPr>
        <w:pStyle w:val="LabStepScreenshotLevel2"/>
      </w:pPr>
      <w:r w:rsidRPr="004D5A1A">
        <w:rPr>
          <w:rStyle w:val="LabStepScreenshotFrame"/>
        </w:rPr>
        <w:drawing>
          <wp:inline distT="0" distB="0" distL="0" distR="0" wp14:anchorId="5E394273" wp14:editId="55B7286B">
            <wp:extent cx="4114800" cy="966866"/>
            <wp:effectExtent l="38100" t="38100" r="19050" b="23734"/>
            <wp:docPr id="3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a:off x="0" y="0"/>
                      <a:ext cx="4114800" cy="966866"/>
                    </a:xfrm>
                    <a:prstGeom prst="rect">
                      <a:avLst/>
                    </a:prstGeom>
                    <a:noFill/>
                    <a:ln w="9525">
                      <a:noFill/>
                      <a:miter lim="800000"/>
                      <a:headEnd/>
                      <a:tailEnd/>
                    </a:ln>
                  </pic:spPr>
                </pic:pic>
              </a:graphicData>
            </a:graphic>
          </wp:inline>
        </w:drawing>
      </w:r>
    </w:p>
    <w:p w:rsidR="008A262E" w:rsidRDefault="008A262E" w:rsidP="00233078">
      <w:pPr>
        <w:pStyle w:val="LabStepNumbered"/>
        <w:numPr>
          <w:ilvl w:val="0"/>
          <w:numId w:val="7"/>
        </w:numPr>
      </w:pPr>
      <w:r>
        <w:t xml:space="preserve">Modify the </w:t>
      </w:r>
      <w:r w:rsidRPr="007701CB">
        <w:rPr>
          <w:b/>
        </w:rPr>
        <w:t>Target</w:t>
      </w:r>
      <w:r>
        <w:t xml:space="preserve"> indicator to track target amount for the year.</w:t>
      </w:r>
    </w:p>
    <w:p w:rsidR="008A262E" w:rsidRDefault="008A262E" w:rsidP="00233078">
      <w:pPr>
        <w:pStyle w:val="LabStepLevel2Numbered"/>
        <w:numPr>
          <w:ilvl w:val="0"/>
          <w:numId w:val="32"/>
        </w:numPr>
      </w:pPr>
      <w:r>
        <w:t xml:space="preserve">Click the </w:t>
      </w:r>
      <w:r w:rsidRPr="003E2F5C">
        <w:rPr>
          <w:b/>
        </w:rPr>
        <w:t>Name</w:t>
      </w:r>
      <w:r>
        <w:t xml:space="preserve"> column and change the indicator name from </w:t>
      </w:r>
      <w:r w:rsidRPr="003E2F5C">
        <w:rPr>
          <w:b/>
        </w:rPr>
        <w:t>Target</w:t>
      </w:r>
      <w:r>
        <w:t xml:space="preserve"> to </w:t>
      </w:r>
      <w:r w:rsidRPr="003E2F5C">
        <w:rPr>
          <w:b/>
        </w:rPr>
        <w:t>Target for the year</w:t>
      </w:r>
      <w:r w:rsidRPr="000C469C">
        <w:t>.</w:t>
      </w:r>
    </w:p>
    <w:p w:rsidR="008A262E" w:rsidRDefault="008A262E" w:rsidP="00233078">
      <w:pPr>
        <w:pStyle w:val="LabStepLevel2Numbered"/>
        <w:numPr>
          <w:ilvl w:val="0"/>
          <w:numId w:val="32"/>
        </w:numPr>
      </w:pPr>
      <w:r>
        <w:t xml:space="preserve">In the </w:t>
      </w:r>
      <w:r w:rsidRPr="003E2F5C">
        <w:rPr>
          <w:b/>
        </w:rPr>
        <w:t>Compare To</w:t>
      </w:r>
      <w:r>
        <w:t xml:space="preserve"> column click on the drop down box and select the </w:t>
      </w:r>
      <w:r w:rsidRPr="003E2F5C">
        <w:rPr>
          <w:b/>
        </w:rPr>
        <w:t>YTD</w:t>
      </w:r>
      <w:r w:rsidRPr="000C469C">
        <w:t xml:space="preserve"> actual indicator</w:t>
      </w:r>
      <w:r w:rsidRPr="00AA22F3">
        <w:t>.</w:t>
      </w:r>
      <w:r>
        <w:t xml:space="preserve"> </w:t>
      </w:r>
    </w:p>
    <w:p w:rsidR="008A262E" w:rsidRDefault="008A262E" w:rsidP="00233078">
      <w:pPr>
        <w:pStyle w:val="LabStepLevel2Numbered"/>
        <w:numPr>
          <w:ilvl w:val="0"/>
          <w:numId w:val="32"/>
        </w:numPr>
      </w:pPr>
      <w:r>
        <w:t xml:space="preserve">Click on the </w:t>
      </w:r>
      <w:r w:rsidRPr="003E2F5C">
        <w:rPr>
          <w:b/>
        </w:rPr>
        <w:t>Number Format</w:t>
      </w:r>
      <w:r>
        <w:t xml:space="preserve"> column and choose </w:t>
      </w:r>
      <w:r w:rsidRPr="003E2F5C">
        <w:rPr>
          <w:b/>
        </w:rPr>
        <w:t>Currency</w:t>
      </w:r>
      <w:r>
        <w:t xml:space="preserve"> formatting.</w:t>
      </w:r>
    </w:p>
    <w:p w:rsidR="008A262E" w:rsidRDefault="008A262E" w:rsidP="00233078">
      <w:pPr>
        <w:pStyle w:val="LabStepLevel2Numbered"/>
        <w:numPr>
          <w:ilvl w:val="0"/>
          <w:numId w:val="32"/>
        </w:numPr>
      </w:pPr>
      <w:r>
        <w:t xml:space="preserve">In the </w:t>
      </w:r>
      <w:r w:rsidRPr="003E2F5C">
        <w:rPr>
          <w:b/>
        </w:rPr>
        <w:t>Data Mappings</w:t>
      </w:r>
      <w:r>
        <w:t xml:space="preserve"> colu</w:t>
      </w:r>
      <w:r w:rsidR="003E2F5C">
        <w:t xml:space="preserve">mn select the </w:t>
      </w:r>
      <w:r w:rsidR="003E2F5C" w:rsidRPr="003E2F5C">
        <w:rPr>
          <w:b/>
        </w:rPr>
        <w:t>1 (Fixed values)</w:t>
      </w:r>
      <w:r>
        <w:t xml:space="preserve"> text. The </w:t>
      </w:r>
      <w:r w:rsidRPr="003E2F5C">
        <w:rPr>
          <w:b/>
        </w:rPr>
        <w:t>Fixed Values Data Source Mapping</w:t>
      </w:r>
      <w:r>
        <w:t xml:space="preserve"> dialog will appear. </w:t>
      </w:r>
    </w:p>
    <w:p w:rsidR="008A262E" w:rsidRDefault="008A262E" w:rsidP="00233078">
      <w:pPr>
        <w:pStyle w:val="LabStepLevel2Numbered"/>
        <w:numPr>
          <w:ilvl w:val="0"/>
          <w:numId w:val="32"/>
        </w:numPr>
      </w:pPr>
      <w:r>
        <w:t xml:space="preserve">Click the </w:t>
      </w:r>
      <w:r w:rsidRPr="003E2F5C">
        <w:rPr>
          <w:b/>
        </w:rPr>
        <w:t>Change Source...</w:t>
      </w:r>
      <w:r>
        <w:t xml:space="preserve"> button. The </w:t>
      </w:r>
      <w:r w:rsidRPr="003E2F5C">
        <w:rPr>
          <w:b/>
        </w:rPr>
        <w:t>Select a Data Source</w:t>
      </w:r>
      <w:r>
        <w:t xml:space="preserve"> dialog will appear.</w:t>
      </w:r>
    </w:p>
    <w:p w:rsidR="008A262E" w:rsidRDefault="008A262E" w:rsidP="00233078">
      <w:pPr>
        <w:pStyle w:val="LabStepLevel2Numbered"/>
        <w:numPr>
          <w:ilvl w:val="0"/>
          <w:numId w:val="32"/>
        </w:numPr>
      </w:pPr>
      <w:r>
        <w:t xml:space="preserve">Select the </w:t>
      </w:r>
      <w:r w:rsidRPr="003E2F5C">
        <w:rPr>
          <w:b/>
        </w:rPr>
        <w:t>Calculated Metrics</w:t>
      </w:r>
      <w:r>
        <w:t xml:space="preserve"> tab and then select the </w:t>
      </w:r>
      <w:r w:rsidRPr="003E2F5C">
        <w:rPr>
          <w:b/>
        </w:rPr>
        <w:t>Blank Calculation</w:t>
      </w:r>
      <w:r>
        <w:t xml:space="preserve"> template. Click </w:t>
      </w:r>
      <w:r w:rsidRPr="003E2F5C">
        <w:rPr>
          <w:b/>
        </w:rPr>
        <w:t>OK</w:t>
      </w:r>
      <w:r>
        <w:t>.</w:t>
      </w:r>
    </w:p>
    <w:p w:rsidR="008A262E" w:rsidRDefault="008A262E" w:rsidP="003E2F5C">
      <w:pPr>
        <w:pStyle w:val="LabStepScreenshotLevel2"/>
      </w:pPr>
      <w:r>
        <w:lastRenderedPageBreak/>
        <w:drawing>
          <wp:inline distT="0" distB="0" distL="0" distR="0" wp14:anchorId="6E966743" wp14:editId="1B045FBE">
            <wp:extent cx="2743200" cy="1696949"/>
            <wp:effectExtent l="38100" t="38100" r="19050" b="17551"/>
            <wp:docPr id="3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2743200" cy="1696949"/>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2"/>
        </w:numPr>
      </w:pPr>
      <w:r>
        <w:t xml:space="preserve">Select the </w:t>
      </w:r>
      <w:r w:rsidRPr="003E2F5C">
        <w:rPr>
          <w:b/>
        </w:rPr>
        <w:t>Value2</w:t>
      </w:r>
      <w:r>
        <w:t xml:space="preserve"> row and click the </w:t>
      </w:r>
      <w:r w:rsidRPr="003E2F5C">
        <w:rPr>
          <w:b/>
        </w:rPr>
        <w:t>Delete</w:t>
      </w:r>
      <w:r>
        <w:t xml:space="preserve"> button to remove it.</w:t>
      </w:r>
    </w:p>
    <w:p w:rsidR="008A262E" w:rsidRDefault="008A262E" w:rsidP="00233078">
      <w:pPr>
        <w:pStyle w:val="LabStepLevel2Numbered"/>
        <w:numPr>
          <w:ilvl w:val="0"/>
          <w:numId w:val="32"/>
        </w:numPr>
      </w:pPr>
      <w:r>
        <w:t xml:space="preserve">Click on the </w:t>
      </w:r>
      <w:r w:rsidRPr="003E2F5C">
        <w:rPr>
          <w:b/>
        </w:rPr>
        <w:t>Name</w:t>
      </w:r>
      <w:r>
        <w:t xml:space="preserve"> </w:t>
      </w:r>
      <w:r w:rsidRPr="000D6375">
        <w:rPr>
          <w:rStyle w:val="InlindeCode"/>
        </w:rPr>
        <w:t>Value1</w:t>
      </w:r>
      <w:r>
        <w:t xml:space="preserve"> and change its value to </w:t>
      </w:r>
      <w:proofErr w:type="spellStart"/>
      <w:r w:rsidRPr="000D6375">
        <w:rPr>
          <w:rStyle w:val="InlindeCode"/>
        </w:rPr>
        <w:t>LastYearSales</w:t>
      </w:r>
      <w:proofErr w:type="spellEnd"/>
      <w:r>
        <w:t>.</w:t>
      </w:r>
    </w:p>
    <w:p w:rsidR="008A262E" w:rsidRDefault="008A262E" w:rsidP="00233078">
      <w:pPr>
        <w:pStyle w:val="LabStepLevel2Numbered"/>
        <w:numPr>
          <w:ilvl w:val="0"/>
          <w:numId w:val="32"/>
        </w:numPr>
      </w:pPr>
      <w:r>
        <w:t xml:space="preserve">Click on the </w:t>
      </w:r>
      <w:r w:rsidRPr="003E2F5C">
        <w:rPr>
          <w:b/>
        </w:rPr>
        <w:t>Source</w:t>
      </w:r>
      <w:r>
        <w:t xml:space="preserve"> text </w:t>
      </w:r>
      <w:r w:rsidRPr="00603B30">
        <w:rPr>
          <w:b/>
        </w:rPr>
        <w:t>"1 (Fixed values)"</w:t>
      </w:r>
      <w:r>
        <w:t xml:space="preserve">. The </w:t>
      </w:r>
      <w:r w:rsidRPr="003E2F5C">
        <w:rPr>
          <w:b/>
        </w:rPr>
        <w:t>Fixed Values Data Source Mapping</w:t>
      </w:r>
      <w:r>
        <w:t xml:space="preserve"> dialog will appear.</w:t>
      </w:r>
    </w:p>
    <w:p w:rsidR="008A262E" w:rsidRDefault="008A262E" w:rsidP="00233078">
      <w:pPr>
        <w:pStyle w:val="LabStepLevel2Numbered"/>
        <w:numPr>
          <w:ilvl w:val="0"/>
          <w:numId w:val="32"/>
        </w:numPr>
      </w:pPr>
      <w:r>
        <w:t xml:space="preserve">Click </w:t>
      </w:r>
      <w:r w:rsidRPr="003E2F5C">
        <w:rPr>
          <w:b/>
        </w:rPr>
        <w:t>Change Source</w:t>
      </w:r>
      <w:r>
        <w:t xml:space="preserve"> button. The </w:t>
      </w:r>
      <w:r w:rsidRPr="003E2F5C">
        <w:rPr>
          <w:b/>
        </w:rPr>
        <w:t>Select a Data Source</w:t>
      </w:r>
      <w:r>
        <w:t xml:space="preserve"> dialog will appear.</w:t>
      </w:r>
    </w:p>
    <w:p w:rsidR="008A262E" w:rsidRDefault="008A262E" w:rsidP="00233078">
      <w:pPr>
        <w:pStyle w:val="LabStepLevel2Numbered"/>
        <w:numPr>
          <w:ilvl w:val="0"/>
          <w:numId w:val="32"/>
        </w:numPr>
      </w:pPr>
      <w:r>
        <w:t xml:space="preserve">Click on the </w:t>
      </w:r>
      <w:r w:rsidRPr="003E2F5C">
        <w:rPr>
          <w:b/>
        </w:rPr>
        <w:t>Workspace</w:t>
      </w:r>
      <w:r>
        <w:t xml:space="preserve"> tab. Select the </w:t>
      </w:r>
      <w:proofErr w:type="spellStart"/>
      <w:r w:rsidRPr="003E2F5C">
        <w:rPr>
          <w:b/>
        </w:rPr>
        <w:t>AdventureWorks</w:t>
      </w:r>
      <w:proofErr w:type="spellEnd"/>
      <w:r>
        <w:t xml:space="preserve"> data source and click </w:t>
      </w:r>
      <w:r w:rsidRPr="003E2F5C">
        <w:rPr>
          <w:b/>
        </w:rPr>
        <w:t>OK</w:t>
      </w:r>
      <w:r>
        <w:t xml:space="preserve">. Now the </w:t>
      </w:r>
      <w:r w:rsidRPr="003E2F5C">
        <w:rPr>
          <w:b/>
        </w:rPr>
        <w:t>Dimensional Data Source Mapping</w:t>
      </w:r>
      <w:r>
        <w:t xml:space="preserve"> dialog will appear.</w:t>
      </w:r>
    </w:p>
    <w:p w:rsidR="008A262E" w:rsidRDefault="008A262E" w:rsidP="00233078">
      <w:pPr>
        <w:pStyle w:val="LabStepLevel2Numbered"/>
        <w:numPr>
          <w:ilvl w:val="0"/>
          <w:numId w:val="32"/>
        </w:numPr>
      </w:pPr>
      <w:r>
        <w:t xml:space="preserve">Expand the </w:t>
      </w:r>
      <w:r w:rsidRPr="003E2F5C">
        <w:rPr>
          <w:b/>
        </w:rPr>
        <w:t>Select a Measure</w:t>
      </w:r>
      <w:r>
        <w:t xml:space="preserve"> drop down box and select </w:t>
      </w:r>
      <w:r w:rsidRPr="003E2F5C">
        <w:rPr>
          <w:b/>
        </w:rPr>
        <w:t>Reseller Sales Amount</w:t>
      </w:r>
      <w:r>
        <w:t>.</w:t>
      </w:r>
    </w:p>
    <w:p w:rsidR="008A262E" w:rsidRDefault="008A262E" w:rsidP="00233078">
      <w:pPr>
        <w:pStyle w:val="LabStepLevel2Numbered"/>
        <w:numPr>
          <w:ilvl w:val="0"/>
          <w:numId w:val="32"/>
        </w:numPr>
      </w:pPr>
      <w:r>
        <w:t xml:space="preserve">In the </w:t>
      </w:r>
      <w:r w:rsidRPr="003E2F5C">
        <w:rPr>
          <w:b/>
        </w:rPr>
        <w:t>Select a dimension</w:t>
      </w:r>
      <w:r>
        <w:t xml:space="preserve"> section click the </w:t>
      </w:r>
      <w:r w:rsidRPr="003E2F5C">
        <w:rPr>
          <w:b/>
        </w:rPr>
        <w:t>New Time Intelligence Filter</w:t>
      </w:r>
      <w:r>
        <w:t xml:space="preserve"> button. The </w:t>
      </w:r>
      <w:r w:rsidRPr="003E2F5C">
        <w:rPr>
          <w:b/>
        </w:rPr>
        <w:t>Time Formula Editor</w:t>
      </w:r>
      <w:r>
        <w:t xml:space="preserve"> dialog will appear.</w:t>
      </w:r>
    </w:p>
    <w:p w:rsidR="008A262E" w:rsidRDefault="008A262E" w:rsidP="00233078">
      <w:pPr>
        <w:pStyle w:val="LabStepLevel2Numbered"/>
        <w:numPr>
          <w:ilvl w:val="0"/>
          <w:numId w:val="32"/>
        </w:numPr>
      </w:pPr>
      <w:r>
        <w:t xml:space="preserve">In the </w:t>
      </w:r>
      <w:r w:rsidRPr="003E2F5C">
        <w:rPr>
          <w:b/>
        </w:rPr>
        <w:t>Time Formula</w:t>
      </w:r>
      <w:r>
        <w:t xml:space="preserve"> text box type the formula </w:t>
      </w:r>
      <w:r w:rsidRPr="000D6375">
        <w:rPr>
          <w:rStyle w:val="InlindeCode"/>
        </w:rPr>
        <w:t>Year-1</w:t>
      </w:r>
      <w:r>
        <w:t xml:space="preserve">. Click the </w:t>
      </w:r>
      <w:r w:rsidRPr="003E2F5C">
        <w:rPr>
          <w:b/>
        </w:rPr>
        <w:t>Preview</w:t>
      </w:r>
      <w:r>
        <w:t xml:space="preserve"> button to ensure that a valid formula is returned</w:t>
      </w:r>
      <w:r w:rsidR="00603B30">
        <w:t>.</w:t>
      </w:r>
    </w:p>
    <w:p w:rsidR="008A262E" w:rsidRDefault="00603B30" w:rsidP="003E2F5C">
      <w:pPr>
        <w:pStyle w:val="LabStepScreenshotLevel2"/>
      </w:pPr>
      <w:r>
        <w:drawing>
          <wp:inline distT="0" distB="0" distL="0" distR="0">
            <wp:extent cx="2466975" cy="2642685"/>
            <wp:effectExtent l="0" t="0" r="0" b="5715"/>
            <wp:docPr id="13" name="Picture 13" descr="C:\Users\andrew\Documents\My CPT\Courses\GSA2010\_Manual Edits\16-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w\Documents\My CPT\Courses\GSA2010\_Manual Edits\16-03-1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66975" cy="2642685"/>
                    </a:xfrm>
                    <a:prstGeom prst="rect">
                      <a:avLst/>
                    </a:prstGeom>
                    <a:noFill/>
                    <a:ln>
                      <a:noFill/>
                    </a:ln>
                  </pic:spPr>
                </pic:pic>
              </a:graphicData>
            </a:graphic>
          </wp:inline>
        </w:drawing>
      </w:r>
    </w:p>
    <w:p w:rsidR="008A262E" w:rsidRDefault="008A262E" w:rsidP="00233078">
      <w:pPr>
        <w:pStyle w:val="LabStepLevel2Numbered"/>
        <w:numPr>
          <w:ilvl w:val="0"/>
          <w:numId w:val="32"/>
        </w:numPr>
      </w:pPr>
      <w:r>
        <w:t xml:space="preserve">Click </w:t>
      </w:r>
      <w:r w:rsidRPr="003E2F5C">
        <w:rPr>
          <w:b/>
        </w:rPr>
        <w:t>OK</w:t>
      </w:r>
      <w:r>
        <w:t xml:space="preserve"> to save your changes and dismiss the </w:t>
      </w:r>
      <w:r w:rsidRPr="003E2F5C">
        <w:rPr>
          <w:b/>
        </w:rPr>
        <w:t>Time Formula Editor</w:t>
      </w:r>
      <w:r>
        <w:t xml:space="preserve"> dialog.</w:t>
      </w:r>
    </w:p>
    <w:p w:rsidR="008A262E" w:rsidRDefault="008A262E" w:rsidP="00233078">
      <w:pPr>
        <w:pStyle w:val="LabStepLevel2Numbered"/>
        <w:numPr>
          <w:ilvl w:val="0"/>
          <w:numId w:val="32"/>
        </w:numPr>
      </w:pPr>
      <w:r>
        <w:t xml:space="preserve">Click </w:t>
      </w:r>
      <w:r w:rsidRPr="003E2F5C">
        <w:rPr>
          <w:b/>
        </w:rPr>
        <w:t>OK</w:t>
      </w:r>
      <w:r>
        <w:t xml:space="preserve"> to save your changes and dismiss the </w:t>
      </w:r>
      <w:r w:rsidRPr="003E2F5C">
        <w:rPr>
          <w:b/>
        </w:rPr>
        <w:t>Dimensional Data Source Mapping</w:t>
      </w:r>
      <w:r>
        <w:t xml:space="preserve"> dialog</w:t>
      </w:r>
    </w:p>
    <w:p w:rsidR="008A262E" w:rsidRDefault="008A262E" w:rsidP="00233078">
      <w:pPr>
        <w:pStyle w:val="LabStepLevel2Numbered"/>
        <w:numPr>
          <w:ilvl w:val="0"/>
          <w:numId w:val="32"/>
        </w:numPr>
      </w:pPr>
      <w:r>
        <w:t xml:space="preserve">At this point, you should be back at the </w:t>
      </w:r>
      <w:r w:rsidRPr="003E2F5C">
        <w:rPr>
          <w:b/>
        </w:rPr>
        <w:t>Calculated Metrics Data Source Mapping</w:t>
      </w:r>
      <w:r>
        <w:t xml:space="preserve"> dialog. Locate the </w:t>
      </w:r>
      <w:r w:rsidRPr="003E2F5C">
        <w:rPr>
          <w:b/>
        </w:rPr>
        <w:t>Formula</w:t>
      </w:r>
      <w:r>
        <w:t xml:space="preserve"> text box and type </w:t>
      </w:r>
      <w:proofErr w:type="spellStart"/>
      <w:r w:rsidRPr="000D6375">
        <w:rPr>
          <w:rStyle w:val="InlindeCode"/>
        </w:rPr>
        <w:t>LastYearsSales</w:t>
      </w:r>
      <w:proofErr w:type="spellEnd"/>
      <w:r w:rsidRPr="000D6375">
        <w:rPr>
          <w:rStyle w:val="InlindeCode"/>
        </w:rPr>
        <w:t>*1.25</w:t>
      </w:r>
      <w:r>
        <w:t xml:space="preserve">. </w:t>
      </w:r>
    </w:p>
    <w:p w:rsidR="008A262E" w:rsidRDefault="00603B30" w:rsidP="003E2F5C">
      <w:pPr>
        <w:pStyle w:val="LabStepScreenshotLevel2"/>
      </w:pPr>
      <w:r>
        <w:lastRenderedPageBreak/>
        <w:drawing>
          <wp:inline distT="0" distB="0" distL="0" distR="0">
            <wp:extent cx="4600575" cy="3385736"/>
            <wp:effectExtent l="0" t="0" r="0" b="5715"/>
            <wp:docPr id="14" name="Picture 14" descr="C:\Users\andrew\Documents\My CPT\Courses\GSA2010\_Manual Edits\16-03-1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drew\Documents\My CPT\Courses\GSA2010\_Manual Edits\16-03-13q.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2830" cy="3387396"/>
                    </a:xfrm>
                    <a:prstGeom prst="rect">
                      <a:avLst/>
                    </a:prstGeom>
                    <a:noFill/>
                    <a:ln>
                      <a:noFill/>
                    </a:ln>
                  </pic:spPr>
                </pic:pic>
              </a:graphicData>
            </a:graphic>
          </wp:inline>
        </w:drawing>
      </w:r>
    </w:p>
    <w:p w:rsidR="008A262E" w:rsidRDefault="008A262E" w:rsidP="00233078">
      <w:pPr>
        <w:pStyle w:val="LabStepLevel2Numbered"/>
        <w:numPr>
          <w:ilvl w:val="0"/>
          <w:numId w:val="32"/>
        </w:numPr>
      </w:pPr>
      <w:r>
        <w:t xml:space="preserve">Click </w:t>
      </w:r>
      <w:r w:rsidRPr="003E2F5C">
        <w:rPr>
          <w:b/>
        </w:rPr>
        <w:t>OK</w:t>
      </w:r>
      <w:r>
        <w:t xml:space="preserve"> to save your changes and dismiss the </w:t>
      </w:r>
      <w:r w:rsidRPr="003E2F5C">
        <w:rPr>
          <w:b/>
        </w:rPr>
        <w:t>Calculated Metrics Data Source Mapping</w:t>
      </w:r>
      <w:r>
        <w:t xml:space="preserve"> dialog.</w:t>
      </w:r>
    </w:p>
    <w:p w:rsidR="008A262E" w:rsidRDefault="008A262E" w:rsidP="00233078">
      <w:pPr>
        <w:pStyle w:val="LabStepLevel2Numbered"/>
        <w:numPr>
          <w:ilvl w:val="0"/>
          <w:numId w:val="32"/>
        </w:numPr>
      </w:pPr>
      <w:r>
        <w:t xml:space="preserve">Within the Workspace View, make sure target indicator named </w:t>
      </w:r>
      <w:r w:rsidRPr="003E2F5C">
        <w:rPr>
          <w:b/>
        </w:rPr>
        <w:t>Target for the year</w:t>
      </w:r>
      <w:r>
        <w:t xml:space="preserve"> as shown in the screenshot below. Look below in the </w:t>
      </w:r>
      <w:r w:rsidRPr="003E2F5C">
        <w:rPr>
          <w:b/>
        </w:rPr>
        <w:t>Thresholds</w:t>
      </w:r>
      <w:r>
        <w:t xml:space="preserve"> section and you should see target values for </w:t>
      </w:r>
      <w:r w:rsidRPr="003E2F5C">
        <w:rPr>
          <w:b/>
        </w:rPr>
        <w:t>Best</w:t>
      </w:r>
      <w:r>
        <w:t xml:space="preserve">, </w:t>
      </w:r>
      <w:r w:rsidRPr="003E2F5C">
        <w:rPr>
          <w:b/>
        </w:rPr>
        <w:t>Threshold</w:t>
      </w:r>
      <w:r>
        <w:t xml:space="preserve"> 2, </w:t>
      </w:r>
      <w:r w:rsidRPr="003E2F5C">
        <w:rPr>
          <w:b/>
        </w:rPr>
        <w:t>Threshold 1</w:t>
      </w:r>
      <w:r>
        <w:t xml:space="preserve"> and </w:t>
      </w:r>
      <w:r w:rsidRPr="003E2F5C">
        <w:rPr>
          <w:b/>
        </w:rPr>
        <w:t>Worst</w:t>
      </w:r>
      <w:r>
        <w:t xml:space="preserve">. Change the </w:t>
      </w:r>
      <w:r w:rsidRPr="003E2F5C">
        <w:rPr>
          <w:b/>
        </w:rPr>
        <w:t>Best</w:t>
      </w:r>
      <w:r>
        <w:t xml:space="preserve"> threshold to </w:t>
      </w:r>
      <w:r w:rsidRPr="003E2F5C">
        <w:rPr>
          <w:b/>
        </w:rPr>
        <w:t>135%</w:t>
      </w:r>
      <w:r>
        <w:t xml:space="preserve"> and change the </w:t>
      </w:r>
      <w:r w:rsidRPr="003E2F5C">
        <w:rPr>
          <w:b/>
        </w:rPr>
        <w:t>Threshold 2</w:t>
      </w:r>
      <w:r>
        <w:t xml:space="preserve"> threshold to </w:t>
      </w:r>
      <w:r w:rsidRPr="003E2F5C">
        <w:rPr>
          <w:b/>
        </w:rPr>
        <w:t>85%</w:t>
      </w:r>
      <w:r>
        <w:t>. Leave the other two thresholds at their default values.</w:t>
      </w:r>
    </w:p>
    <w:p w:rsidR="008A262E" w:rsidRDefault="008A262E" w:rsidP="003E2F5C">
      <w:pPr>
        <w:pStyle w:val="LabStepScreenshotLevel2"/>
      </w:pPr>
      <w:r w:rsidRPr="003A0353">
        <w:rPr>
          <w:rStyle w:val="LabStepScreenshotFrame"/>
        </w:rPr>
        <w:drawing>
          <wp:inline distT="0" distB="0" distL="0" distR="0" wp14:anchorId="0A0ACCEB" wp14:editId="5B6405F2">
            <wp:extent cx="3162300" cy="1317963"/>
            <wp:effectExtent l="19050" t="0" r="0" b="0"/>
            <wp:docPr id="3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srcRect/>
                    <a:stretch>
                      <a:fillRect/>
                    </a:stretch>
                  </pic:blipFill>
                  <pic:spPr bwMode="auto">
                    <a:xfrm>
                      <a:off x="0" y="0"/>
                      <a:ext cx="3178561" cy="1324740"/>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2"/>
        </w:numPr>
      </w:pPr>
      <w:r>
        <w:t xml:space="preserve">Right-click the </w:t>
      </w:r>
      <w:r w:rsidRPr="003E2F5C">
        <w:rPr>
          <w:b/>
        </w:rPr>
        <w:t>Performance</w:t>
      </w:r>
      <w:r>
        <w:t xml:space="preserve"> KPI in the Workspace Browser pane and click </w:t>
      </w:r>
      <w:r w:rsidRPr="003E2F5C">
        <w:rPr>
          <w:b/>
        </w:rPr>
        <w:t>Save</w:t>
      </w:r>
      <w:r>
        <w:t>.</w:t>
      </w:r>
    </w:p>
    <w:p w:rsidR="008A262E" w:rsidRDefault="008A262E" w:rsidP="003E2F5C">
      <w:pPr>
        <w:pStyle w:val="LabStepNumbered"/>
        <w:numPr>
          <w:ilvl w:val="0"/>
          <w:numId w:val="0"/>
        </w:numPr>
        <w:ind w:left="432"/>
      </w:pPr>
      <w:r>
        <w:t>Now, you will move on to create a scorecard to expose your KPI.</w:t>
      </w:r>
    </w:p>
    <w:p w:rsidR="008A262E" w:rsidRDefault="008A262E" w:rsidP="00233078">
      <w:pPr>
        <w:pStyle w:val="LabStepNumbered"/>
        <w:numPr>
          <w:ilvl w:val="0"/>
          <w:numId w:val="7"/>
        </w:numPr>
        <w:spacing w:after="0"/>
        <w:outlineLvl w:val="3"/>
      </w:pPr>
      <w:r>
        <w:t xml:space="preserve">Right-click on the </w:t>
      </w:r>
      <w:r w:rsidR="00603B30">
        <w:rPr>
          <w:b/>
        </w:rPr>
        <w:t>PerformancePoint</w:t>
      </w:r>
      <w:r w:rsidRPr="007701CB">
        <w:rPr>
          <w:b/>
        </w:rPr>
        <w:t xml:space="preserve"> Content</w:t>
      </w:r>
      <w:r>
        <w:t xml:space="preserve"> node in the Workspace Browser pane. Expand the </w:t>
      </w:r>
      <w:r w:rsidRPr="007701CB">
        <w:rPr>
          <w:b/>
        </w:rPr>
        <w:t>New</w:t>
      </w:r>
      <w:r>
        <w:t xml:space="preserve"> node and select </w:t>
      </w:r>
      <w:r w:rsidRPr="007701CB">
        <w:rPr>
          <w:b/>
        </w:rPr>
        <w:t>Scorecard</w:t>
      </w:r>
      <w:r>
        <w:t xml:space="preserve"> to create a new scorecard. The </w:t>
      </w:r>
      <w:r w:rsidRPr="007701CB">
        <w:rPr>
          <w:b/>
        </w:rPr>
        <w:t>Select a Scorecard Template</w:t>
      </w:r>
      <w:r w:rsidRPr="00C65C52">
        <w:rPr>
          <w:rFonts w:cs="Verdana"/>
        </w:rPr>
        <w:t xml:space="preserve"> dialog will appear.</w:t>
      </w:r>
      <w:r>
        <w:rPr>
          <w:rFonts w:cs="Verdana"/>
        </w:rPr>
        <w:t xml:space="preserve"> </w:t>
      </w:r>
      <w:r>
        <w:t xml:space="preserve">Uncheck the </w:t>
      </w:r>
      <w:r w:rsidRPr="007701CB">
        <w:rPr>
          <w:b/>
        </w:rPr>
        <w:t>Use wizards to create scorecards</w:t>
      </w:r>
      <w:r>
        <w:t xml:space="preserve"> and click </w:t>
      </w:r>
      <w:r w:rsidRPr="007701CB">
        <w:rPr>
          <w:b/>
        </w:rPr>
        <w:t>OK</w:t>
      </w:r>
      <w:r>
        <w:t>.</w:t>
      </w:r>
    </w:p>
    <w:p w:rsidR="008A262E" w:rsidRDefault="008A262E" w:rsidP="00233078">
      <w:pPr>
        <w:pStyle w:val="LabStepNumbered"/>
        <w:numPr>
          <w:ilvl w:val="0"/>
          <w:numId w:val="7"/>
        </w:numPr>
        <w:spacing w:after="0"/>
        <w:outlineLvl w:val="1"/>
      </w:pPr>
      <w:r>
        <w:t xml:space="preserve">Click on the </w:t>
      </w:r>
      <w:r w:rsidRPr="007701CB">
        <w:rPr>
          <w:b/>
        </w:rPr>
        <w:t>Properties</w:t>
      </w:r>
      <w:r>
        <w:t xml:space="preserve"> tab in the Workspace pane. In the </w:t>
      </w:r>
      <w:r w:rsidRPr="007701CB">
        <w:rPr>
          <w:b/>
        </w:rPr>
        <w:t>General Properties</w:t>
      </w:r>
      <w:r>
        <w:t xml:space="preserve"> section select the </w:t>
      </w:r>
      <w:r w:rsidRPr="007701CB">
        <w:rPr>
          <w:b/>
        </w:rPr>
        <w:t>Name</w:t>
      </w:r>
      <w:r>
        <w:t xml:space="preserve"> text box and replace the name </w:t>
      </w:r>
      <w:r w:rsidRPr="007C2D38">
        <w:rPr>
          <w:b/>
        </w:rPr>
        <w:t>New Scorecard</w:t>
      </w:r>
      <w:r>
        <w:t xml:space="preserve"> with </w:t>
      </w:r>
      <w:r w:rsidRPr="007C2D38">
        <w:rPr>
          <w:b/>
        </w:rPr>
        <w:t>Performance By Country</w:t>
      </w:r>
      <w:r>
        <w:t>.</w:t>
      </w:r>
    </w:p>
    <w:p w:rsidR="008A262E" w:rsidRDefault="008A262E" w:rsidP="00233078">
      <w:pPr>
        <w:pStyle w:val="LabStepNumbered"/>
        <w:numPr>
          <w:ilvl w:val="0"/>
          <w:numId w:val="7"/>
        </w:numPr>
        <w:spacing w:after="0"/>
        <w:outlineLvl w:val="1"/>
      </w:pPr>
      <w:r>
        <w:t xml:space="preserve">Right click on the </w:t>
      </w:r>
      <w:r w:rsidRPr="007701CB">
        <w:rPr>
          <w:b/>
        </w:rPr>
        <w:t>Performance By Country</w:t>
      </w:r>
      <w:r>
        <w:t xml:space="preserve"> scorecard in the Workspace Browser pane and select </w:t>
      </w:r>
      <w:r w:rsidRPr="007701CB">
        <w:rPr>
          <w:b/>
        </w:rPr>
        <w:t>Save</w:t>
      </w:r>
      <w:r>
        <w:t>.</w:t>
      </w:r>
    </w:p>
    <w:p w:rsidR="008A262E" w:rsidRDefault="008A262E" w:rsidP="00233078">
      <w:pPr>
        <w:pStyle w:val="LabStepNumbered"/>
        <w:numPr>
          <w:ilvl w:val="0"/>
          <w:numId w:val="7"/>
        </w:numPr>
        <w:spacing w:after="0"/>
        <w:outlineLvl w:val="1"/>
      </w:pPr>
      <w:r>
        <w:t xml:space="preserve">Click on the </w:t>
      </w:r>
      <w:r w:rsidRPr="007701CB">
        <w:rPr>
          <w:b/>
        </w:rPr>
        <w:t>Editor</w:t>
      </w:r>
      <w:r>
        <w:t xml:space="preserve"> tab in the Workspace </w:t>
      </w:r>
      <w:r w:rsidR="00603B30">
        <w:t>P</w:t>
      </w:r>
      <w:r>
        <w:t xml:space="preserve">ane. Locate the </w:t>
      </w:r>
      <w:r w:rsidRPr="007701CB">
        <w:rPr>
          <w:b/>
        </w:rPr>
        <w:t>Details</w:t>
      </w:r>
      <w:r>
        <w:t xml:space="preserve"> pane on the right-hand side of Dashboard Designer. Inside the </w:t>
      </w:r>
      <w:r w:rsidRPr="007701CB">
        <w:rPr>
          <w:b/>
        </w:rPr>
        <w:t>Details</w:t>
      </w:r>
      <w:r>
        <w:t xml:space="preserve"> </w:t>
      </w:r>
      <w:r w:rsidR="001E395F">
        <w:t>pane</w:t>
      </w:r>
      <w:r>
        <w:t xml:space="preserve">, expand the </w:t>
      </w:r>
      <w:r w:rsidRPr="007701CB">
        <w:rPr>
          <w:b/>
        </w:rPr>
        <w:t>KPIs</w:t>
      </w:r>
      <w:r>
        <w:t xml:space="preserve"> node until you locate the </w:t>
      </w:r>
      <w:r w:rsidRPr="007701CB">
        <w:rPr>
          <w:b/>
        </w:rPr>
        <w:t>Performance</w:t>
      </w:r>
      <w:r>
        <w:t xml:space="preserve"> KPI. Left-click and drag the </w:t>
      </w:r>
      <w:r w:rsidRPr="007701CB">
        <w:rPr>
          <w:b/>
        </w:rPr>
        <w:t>Performance</w:t>
      </w:r>
      <w:r>
        <w:t xml:space="preserve"> KPI to the </w:t>
      </w:r>
      <w:r w:rsidRPr="007701CB">
        <w:rPr>
          <w:b/>
        </w:rPr>
        <w:t>Performance By Country</w:t>
      </w:r>
      <w:r>
        <w:t xml:space="preserve"> scorecard designer area to the left that is labeled </w:t>
      </w:r>
      <w:r w:rsidRPr="007701CB">
        <w:rPr>
          <w:b/>
        </w:rPr>
        <w:t>Drop items here</w:t>
      </w:r>
      <w:r>
        <w:t>.</w:t>
      </w:r>
    </w:p>
    <w:p w:rsidR="008A262E" w:rsidRDefault="008A262E" w:rsidP="008A262E">
      <w:pPr>
        <w:pStyle w:val="LabStepScreenshot"/>
      </w:pPr>
      <w:r w:rsidRPr="000B513E">
        <w:rPr>
          <w:rStyle w:val="LabStepScreenshotFrame"/>
        </w:rPr>
        <w:drawing>
          <wp:inline distT="0" distB="0" distL="0" distR="0" wp14:anchorId="2745060F" wp14:editId="1E062B91">
            <wp:extent cx="2608580" cy="877609"/>
            <wp:effectExtent l="19050" t="0" r="1270" b="0"/>
            <wp:docPr id="3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srcRect/>
                    <a:stretch>
                      <a:fillRect/>
                    </a:stretch>
                  </pic:blipFill>
                  <pic:spPr bwMode="auto">
                    <a:xfrm>
                      <a:off x="0" y="0"/>
                      <a:ext cx="2633628" cy="886036"/>
                    </a:xfrm>
                    <a:prstGeom prst="rect">
                      <a:avLst/>
                    </a:prstGeom>
                    <a:noFill/>
                    <a:ln w="9525">
                      <a:noFill/>
                      <a:miter lim="800000"/>
                      <a:headEnd/>
                      <a:tailEnd/>
                    </a:ln>
                  </pic:spPr>
                </pic:pic>
              </a:graphicData>
            </a:graphic>
          </wp:inline>
        </w:drawing>
      </w:r>
    </w:p>
    <w:p w:rsidR="008A262E" w:rsidRDefault="008A262E" w:rsidP="00233078">
      <w:pPr>
        <w:pStyle w:val="LabStepNumbered"/>
        <w:numPr>
          <w:ilvl w:val="0"/>
          <w:numId w:val="7"/>
        </w:numPr>
        <w:spacing w:after="0"/>
        <w:outlineLvl w:val="1"/>
        <w:rPr>
          <w:rFonts w:cs="Verdana"/>
        </w:rPr>
      </w:pPr>
      <w:r>
        <w:lastRenderedPageBreak/>
        <w:t xml:space="preserve">Up in the ribbon, select the </w:t>
      </w:r>
      <w:r w:rsidRPr="007701CB">
        <w:rPr>
          <w:b/>
        </w:rPr>
        <w:t>Edit</w:t>
      </w:r>
      <w:r>
        <w:t xml:space="preserve"> tab of Dashboard Designer. Inside the </w:t>
      </w:r>
      <w:r w:rsidRPr="007701CB">
        <w:rPr>
          <w:b/>
        </w:rPr>
        <w:t>Edit</w:t>
      </w:r>
      <w:r>
        <w:t xml:space="preserve"> tab within the </w:t>
      </w:r>
      <w:r w:rsidRPr="007701CB">
        <w:rPr>
          <w:b/>
        </w:rPr>
        <w:t>View</w:t>
      </w:r>
      <w:r>
        <w:t xml:space="preserve"> group, locate and click the </w:t>
      </w:r>
      <w:r w:rsidRPr="007701CB">
        <w:rPr>
          <w:b/>
        </w:rPr>
        <w:t>Update</w:t>
      </w:r>
      <w:r>
        <w:t xml:space="preserve"> button. </w:t>
      </w:r>
      <w:r w:rsidRPr="00C65C52">
        <w:rPr>
          <w:rFonts w:cs="Verdana"/>
        </w:rPr>
        <w:t xml:space="preserve">The </w:t>
      </w:r>
      <w:r w:rsidRPr="007701CB">
        <w:rPr>
          <w:b/>
        </w:rPr>
        <w:t>Performance</w:t>
      </w:r>
      <w:r w:rsidRPr="00C65C52">
        <w:rPr>
          <w:rFonts w:cs="Verdana"/>
        </w:rPr>
        <w:t xml:space="preserve"> KPI should render displaying data in each of the cells</w:t>
      </w:r>
      <w:r>
        <w:rPr>
          <w:rFonts w:cs="Verdana"/>
        </w:rPr>
        <w:t>.</w:t>
      </w:r>
    </w:p>
    <w:p w:rsidR="008A262E" w:rsidRPr="00C65C52" w:rsidRDefault="001E395F" w:rsidP="008A262E">
      <w:pPr>
        <w:pStyle w:val="LabStepScreenshot"/>
      </w:pPr>
      <w:r w:rsidRPr="001E395F">
        <w:rPr>
          <w:rStyle w:val="LabStepScreenshotFrame"/>
        </w:rPr>
        <w:drawing>
          <wp:inline distT="0" distB="0" distL="0" distR="0" wp14:anchorId="36CAF2BB" wp14:editId="22CEC474">
            <wp:extent cx="4829175" cy="2147782"/>
            <wp:effectExtent l="0" t="0" r="0" b="5080"/>
            <wp:docPr id="15" name="Picture 15" descr="C:\Users\andrew\Documents\My CPT\Courses\GSA2010\_Manual Edits\16-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w\Documents\My CPT\Courses\GSA2010\_Manual Edits\16-03-1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8325" cy="2151851"/>
                    </a:xfrm>
                    <a:prstGeom prst="rect">
                      <a:avLst/>
                    </a:prstGeom>
                    <a:noFill/>
                    <a:ln>
                      <a:noFill/>
                    </a:ln>
                  </pic:spPr>
                </pic:pic>
              </a:graphicData>
            </a:graphic>
          </wp:inline>
        </w:drawing>
      </w:r>
    </w:p>
    <w:p w:rsidR="008A262E" w:rsidRDefault="008A262E" w:rsidP="00233078">
      <w:pPr>
        <w:pStyle w:val="LabStepNumbered"/>
        <w:numPr>
          <w:ilvl w:val="0"/>
          <w:numId w:val="7"/>
        </w:numPr>
        <w:spacing w:after="0"/>
        <w:outlineLvl w:val="1"/>
      </w:pPr>
      <w:r>
        <w:t xml:space="preserve">Locate the </w:t>
      </w:r>
      <w:r w:rsidRPr="007701CB">
        <w:rPr>
          <w:b/>
        </w:rPr>
        <w:t>Data Source</w:t>
      </w:r>
      <w:r>
        <w:t xml:space="preserve"> pane in the bottom right side of Dashboard Designer and make sure the </w:t>
      </w:r>
      <w:proofErr w:type="spellStart"/>
      <w:r w:rsidRPr="007701CB">
        <w:rPr>
          <w:b/>
        </w:rPr>
        <w:t>AdventureWorks</w:t>
      </w:r>
      <w:proofErr w:type="spellEnd"/>
      <w:r>
        <w:t xml:space="preserve"> data source is selected in the dropdown list.</w:t>
      </w:r>
    </w:p>
    <w:p w:rsidR="008A262E" w:rsidRDefault="001E395F" w:rsidP="008A262E">
      <w:pPr>
        <w:pStyle w:val="LabStepScreenshot"/>
      </w:pPr>
      <w:r>
        <w:rPr>
          <w:noProof/>
        </w:rPr>
        <w:drawing>
          <wp:inline distT="0" distB="0" distL="0" distR="0">
            <wp:extent cx="4610100" cy="3259485"/>
            <wp:effectExtent l="0" t="0" r="0" b="0"/>
            <wp:docPr id="16" name="Picture 16" descr="C:\Users\andrew\Documents\My CPT\Courses\GSA2010\_Manual Edits\16-0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w\Documents\My CPT\Courses\GSA2010\_Manual Edits\16-03-1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2060" cy="3260871"/>
                    </a:xfrm>
                    <a:prstGeom prst="rect">
                      <a:avLst/>
                    </a:prstGeom>
                    <a:noFill/>
                    <a:ln>
                      <a:noFill/>
                    </a:ln>
                  </pic:spPr>
                </pic:pic>
              </a:graphicData>
            </a:graphic>
          </wp:inline>
        </w:drawing>
      </w:r>
    </w:p>
    <w:p w:rsidR="008A262E" w:rsidRDefault="008A262E" w:rsidP="00233078">
      <w:pPr>
        <w:pStyle w:val="LabStepNumbered"/>
        <w:numPr>
          <w:ilvl w:val="0"/>
          <w:numId w:val="7"/>
        </w:numPr>
        <w:spacing w:after="0"/>
        <w:outlineLvl w:val="1"/>
      </w:pPr>
      <w:r>
        <w:t xml:space="preserve">Expand the </w:t>
      </w:r>
      <w:r w:rsidRPr="007701CB">
        <w:rPr>
          <w:b/>
        </w:rPr>
        <w:t>Dimensions</w:t>
      </w:r>
      <w:r>
        <w:t xml:space="preserve"> node in the Details pane and locate the </w:t>
      </w:r>
      <w:r w:rsidRPr="007701CB">
        <w:rPr>
          <w:b/>
        </w:rPr>
        <w:t>Geography</w:t>
      </w:r>
      <w:r>
        <w:t xml:space="preserve"> dimension.</w:t>
      </w:r>
    </w:p>
    <w:p w:rsidR="008A262E" w:rsidRDefault="008A262E" w:rsidP="008A262E">
      <w:pPr>
        <w:pStyle w:val="LabStepScreenshot"/>
      </w:pPr>
      <w:r w:rsidRPr="008D3838">
        <w:rPr>
          <w:rStyle w:val="LabStepScreenshotFrame"/>
        </w:rPr>
        <w:drawing>
          <wp:inline distT="0" distB="0" distL="0" distR="0" wp14:anchorId="4E4C0305" wp14:editId="551CB586">
            <wp:extent cx="768281" cy="1104900"/>
            <wp:effectExtent l="19050" t="0" r="0" b="0"/>
            <wp:docPr id="3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cstate="print"/>
                    <a:srcRect/>
                    <a:stretch>
                      <a:fillRect/>
                    </a:stretch>
                  </pic:blipFill>
                  <pic:spPr bwMode="auto">
                    <a:xfrm>
                      <a:off x="0" y="0"/>
                      <a:ext cx="777252" cy="1117802"/>
                    </a:xfrm>
                    <a:prstGeom prst="rect">
                      <a:avLst/>
                    </a:prstGeom>
                    <a:noFill/>
                    <a:ln w="9525">
                      <a:noFill/>
                      <a:miter lim="800000"/>
                      <a:headEnd/>
                      <a:tailEnd/>
                    </a:ln>
                  </pic:spPr>
                </pic:pic>
              </a:graphicData>
            </a:graphic>
          </wp:inline>
        </w:drawing>
      </w:r>
    </w:p>
    <w:p w:rsidR="008A262E" w:rsidRDefault="008A262E" w:rsidP="00233078">
      <w:pPr>
        <w:pStyle w:val="LabStepNumbered"/>
        <w:numPr>
          <w:ilvl w:val="0"/>
          <w:numId w:val="7"/>
        </w:numPr>
        <w:spacing w:after="0"/>
        <w:outlineLvl w:val="1"/>
      </w:pPr>
      <w:r>
        <w:t xml:space="preserve">Drag the </w:t>
      </w:r>
      <w:r w:rsidRPr="007701CB">
        <w:rPr>
          <w:b/>
        </w:rPr>
        <w:t>Geography</w:t>
      </w:r>
      <w:r>
        <w:t xml:space="preserve"> Dimension into the Workspace and release it when the right side of the </w:t>
      </w:r>
      <w:r w:rsidRPr="007701CB">
        <w:rPr>
          <w:b/>
        </w:rPr>
        <w:t>Performance</w:t>
      </w:r>
      <w:r>
        <w:t xml:space="preserve"> cell is highlighted. The </w:t>
      </w:r>
      <w:r w:rsidRPr="007701CB">
        <w:rPr>
          <w:b/>
        </w:rPr>
        <w:t>Select Members</w:t>
      </w:r>
      <w:r>
        <w:t xml:space="preserve"> dialog will appear.</w:t>
      </w:r>
    </w:p>
    <w:p w:rsidR="008A262E" w:rsidRDefault="001E395F" w:rsidP="008A262E">
      <w:pPr>
        <w:pStyle w:val="LabStepScreenshot"/>
      </w:pPr>
      <w:r w:rsidRPr="001E395F">
        <w:rPr>
          <w:rStyle w:val="LabStepScreenshotFrame"/>
        </w:rPr>
        <w:lastRenderedPageBreak/>
        <w:drawing>
          <wp:inline distT="0" distB="0" distL="0" distR="0" wp14:anchorId="18F0B49B" wp14:editId="654D4F9C">
            <wp:extent cx="4391025" cy="2085975"/>
            <wp:effectExtent l="0" t="0" r="9525" b="9525"/>
            <wp:docPr id="17" name="Picture 17" descr="C:\Users\andrew\Documents\My CPT\Courses\GSA2010\_Manual Edits\16-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Documents\My CPT\Courses\GSA2010\_Manual Edits\16-03-2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91025" cy="2085975"/>
                    </a:xfrm>
                    <a:prstGeom prst="rect">
                      <a:avLst/>
                    </a:prstGeom>
                    <a:noFill/>
                    <a:ln>
                      <a:noFill/>
                    </a:ln>
                  </pic:spPr>
                </pic:pic>
              </a:graphicData>
            </a:graphic>
          </wp:inline>
        </w:drawing>
      </w:r>
    </w:p>
    <w:p w:rsidR="008A262E" w:rsidRDefault="008A262E" w:rsidP="00233078">
      <w:pPr>
        <w:pStyle w:val="LabStepNumbered"/>
        <w:numPr>
          <w:ilvl w:val="0"/>
          <w:numId w:val="7"/>
        </w:numPr>
        <w:spacing w:after="0"/>
        <w:outlineLvl w:val="1"/>
      </w:pPr>
      <w:r>
        <w:t xml:space="preserve">Right click the </w:t>
      </w:r>
      <w:r w:rsidRPr="007701CB">
        <w:rPr>
          <w:b/>
        </w:rPr>
        <w:t>All Geographies</w:t>
      </w:r>
      <w:r>
        <w:t xml:space="preserve"> member. Expand the </w:t>
      </w:r>
      <w:proofErr w:type="spellStart"/>
      <w:r w:rsidRPr="007701CB">
        <w:rPr>
          <w:b/>
        </w:rPr>
        <w:t>Autoselect</w:t>
      </w:r>
      <w:proofErr w:type="spellEnd"/>
      <w:r w:rsidRPr="007701CB">
        <w:rPr>
          <w:b/>
        </w:rPr>
        <w:t xml:space="preserve"> Members</w:t>
      </w:r>
      <w:r>
        <w:t xml:space="preserve"> menu. Click </w:t>
      </w:r>
      <w:r w:rsidR="007C2D38">
        <w:t xml:space="preserve">the menu item with the caption </w:t>
      </w:r>
      <w:r w:rsidRPr="007C2D38">
        <w:rPr>
          <w:b/>
        </w:rPr>
        <w:t>Select Country</w:t>
      </w:r>
      <w:r w:rsidR="0097778A">
        <w:rPr>
          <w:b/>
        </w:rPr>
        <w:t xml:space="preserve"> </w:t>
      </w:r>
      <w:r w:rsidR="0097778A">
        <w:t xml:space="preserve">and click </w:t>
      </w:r>
      <w:r w:rsidR="0097778A" w:rsidRPr="0097778A">
        <w:rPr>
          <w:b/>
        </w:rPr>
        <w:t>OK</w:t>
      </w:r>
      <w:r>
        <w:t>.</w:t>
      </w:r>
    </w:p>
    <w:p w:rsidR="008A262E" w:rsidRDefault="008A262E" w:rsidP="008A262E">
      <w:pPr>
        <w:pStyle w:val="LabStepScreenshot"/>
      </w:pPr>
      <w:r w:rsidRPr="007C2D38">
        <w:rPr>
          <w:rStyle w:val="LabStepScreenshotFrame"/>
        </w:rPr>
        <w:drawing>
          <wp:inline distT="0" distB="0" distL="0" distR="0" wp14:anchorId="3A984C10" wp14:editId="7FAACEE9">
            <wp:extent cx="2021290" cy="849464"/>
            <wp:effectExtent l="19050" t="0" r="0" b="0"/>
            <wp:docPr id="3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a:stretch>
                      <a:fillRect/>
                    </a:stretch>
                  </pic:blipFill>
                  <pic:spPr bwMode="auto">
                    <a:xfrm>
                      <a:off x="0" y="0"/>
                      <a:ext cx="2020612" cy="849179"/>
                    </a:xfrm>
                    <a:prstGeom prst="rect">
                      <a:avLst/>
                    </a:prstGeom>
                    <a:noFill/>
                    <a:ln w="9525">
                      <a:noFill/>
                      <a:miter lim="800000"/>
                      <a:headEnd/>
                      <a:tailEnd/>
                    </a:ln>
                  </pic:spPr>
                </pic:pic>
              </a:graphicData>
            </a:graphic>
          </wp:inline>
        </w:drawing>
      </w:r>
    </w:p>
    <w:p w:rsidR="008A262E" w:rsidRDefault="008A262E" w:rsidP="00233078">
      <w:pPr>
        <w:pStyle w:val="LabStepNumbered"/>
        <w:numPr>
          <w:ilvl w:val="0"/>
          <w:numId w:val="7"/>
        </w:numPr>
        <w:spacing w:after="0"/>
        <w:outlineLvl w:val="1"/>
        <w:rPr>
          <w:rFonts w:cs="Verdana"/>
        </w:rPr>
      </w:pPr>
      <w:r>
        <w:t xml:space="preserve">Up in the ribbon, select the </w:t>
      </w:r>
      <w:r w:rsidRPr="007701CB">
        <w:rPr>
          <w:b/>
        </w:rPr>
        <w:t>Edit</w:t>
      </w:r>
      <w:r>
        <w:t xml:space="preserve"> tab of Dashboard Designer. Inside the </w:t>
      </w:r>
      <w:r w:rsidRPr="007701CB">
        <w:rPr>
          <w:b/>
        </w:rPr>
        <w:t>Edit</w:t>
      </w:r>
      <w:r>
        <w:t xml:space="preserve"> tab within the </w:t>
      </w:r>
      <w:r w:rsidRPr="007701CB">
        <w:rPr>
          <w:b/>
        </w:rPr>
        <w:t>View</w:t>
      </w:r>
      <w:r>
        <w:t xml:space="preserve"> group, locate and click the </w:t>
      </w:r>
      <w:r w:rsidRPr="007701CB">
        <w:rPr>
          <w:b/>
        </w:rPr>
        <w:t>Update</w:t>
      </w:r>
      <w:r>
        <w:t xml:space="preserve"> button. </w:t>
      </w:r>
      <w:r w:rsidRPr="00C65C52">
        <w:rPr>
          <w:rFonts w:cs="Verdana"/>
        </w:rPr>
        <w:t xml:space="preserve">The </w:t>
      </w:r>
      <w:r w:rsidRPr="007701CB">
        <w:rPr>
          <w:b/>
        </w:rPr>
        <w:t>Performance</w:t>
      </w:r>
      <w:r w:rsidRPr="00C65C52">
        <w:rPr>
          <w:rFonts w:cs="Verdana"/>
        </w:rPr>
        <w:t xml:space="preserve"> KPI should render displaying data in each of the cells</w:t>
      </w:r>
      <w:r>
        <w:rPr>
          <w:rFonts w:cs="Verdana"/>
        </w:rPr>
        <w:t>.</w:t>
      </w:r>
    </w:p>
    <w:p w:rsidR="008A262E" w:rsidRDefault="008A262E" w:rsidP="008A262E">
      <w:pPr>
        <w:pStyle w:val="LabStepScreenshot"/>
      </w:pPr>
      <w:r w:rsidRPr="000B513E">
        <w:rPr>
          <w:rStyle w:val="LabStepScreenshotFrame"/>
        </w:rPr>
        <w:drawing>
          <wp:inline distT="0" distB="0" distL="0" distR="0" wp14:anchorId="56D0BD53" wp14:editId="20FBFC96">
            <wp:extent cx="2840156" cy="1358232"/>
            <wp:effectExtent l="19050" t="0" r="0" b="0"/>
            <wp:docPr id="3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srcRect/>
                    <a:stretch>
                      <a:fillRect/>
                    </a:stretch>
                  </pic:blipFill>
                  <pic:spPr bwMode="auto">
                    <a:xfrm>
                      <a:off x="0" y="0"/>
                      <a:ext cx="2841553" cy="1358900"/>
                    </a:xfrm>
                    <a:prstGeom prst="rect">
                      <a:avLst/>
                    </a:prstGeom>
                    <a:noFill/>
                    <a:ln w="9525">
                      <a:noFill/>
                      <a:miter lim="800000"/>
                      <a:headEnd/>
                      <a:tailEnd/>
                    </a:ln>
                  </pic:spPr>
                </pic:pic>
              </a:graphicData>
            </a:graphic>
          </wp:inline>
        </w:drawing>
      </w:r>
    </w:p>
    <w:p w:rsidR="008A262E" w:rsidRPr="00150641" w:rsidRDefault="008A262E" w:rsidP="008A262E">
      <w:pPr>
        <w:pStyle w:val="LabStepNumbered"/>
        <w:rPr>
          <w:rFonts w:cs="Verdana"/>
        </w:rPr>
      </w:pPr>
      <w:r>
        <w:t xml:space="preserve">Now you will create a Report which display a chart. </w:t>
      </w:r>
    </w:p>
    <w:p w:rsidR="008A262E" w:rsidRPr="007C2D38" w:rsidRDefault="008A262E" w:rsidP="00233078">
      <w:pPr>
        <w:pStyle w:val="LabStepLevel2Numbered"/>
        <w:numPr>
          <w:ilvl w:val="0"/>
          <w:numId w:val="33"/>
        </w:numPr>
        <w:rPr>
          <w:rFonts w:cs="Verdana"/>
        </w:rPr>
      </w:pPr>
      <w:r>
        <w:t xml:space="preserve">In the Workspace </w:t>
      </w:r>
      <w:r w:rsidRPr="00D67D6D">
        <w:t>Browser</w:t>
      </w:r>
      <w:r>
        <w:t xml:space="preserve"> pane, right click on the </w:t>
      </w:r>
      <w:r w:rsidR="009A25C3">
        <w:rPr>
          <w:b/>
        </w:rPr>
        <w:t>PerformancePoint</w:t>
      </w:r>
      <w:r w:rsidRPr="007C2D38">
        <w:rPr>
          <w:b/>
        </w:rPr>
        <w:t xml:space="preserve"> Content</w:t>
      </w:r>
      <w:r>
        <w:t xml:space="preserve"> node, expand the </w:t>
      </w:r>
      <w:r w:rsidRPr="007C2D38">
        <w:rPr>
          <w:b/>
        </w:rPr>
        <w:t>New</w:t>
      </w:r>
      <w:r>
        <w:t xml:space="preserve"> menu and select </w:t>
      </w:r>
      <w:r w:rsidRPr="007C2D38">
        <w:rPr>
          <w:b/>
        </w:rPr>
        <w:t>Report</w:t>
      </w:r>
      <w:r>
        <w:t xml:space="preserve">. The </w:t>
      </w:r>
      <w:r w:rsidRPr="007C2D38">
        <w:rPr>
          <w:b/>
        </w:rPr>
        <w:t>Select a Report Template</w:t>
      </w:r>
      <w:r w:rsidRPr="007C2D38">
        <w:rPr>
          <w:rFonts w:cs="Verdana"/>
        </w:rPr>
        <w:t xml:space="preserve"> dialog appears.</w:t>
      </w:r>
    </w:p>
    <w:p w:rsidR="008A262E" w:rsidRDefault="008A262E" w:rsidP="00233078">
      <w:pPr>
        <w:pStyle w:val="LabStepLevel2Numbered"/>
        <w:numPr>
          <w:ilvl w:val="0"/>
          <w:numId w:val="33"/>
        </w:numPr>
      </w:pPr>
      <w:r>
        <w:t xml:space="preserve">Select the </w:t>
      </w:r>
      <w:r w:rsidRPr="007C2D38">
        <w:rPr>
          <w:b/>
        </w:rPr>
        <w:t xml:space="preserve">Analytic Chart </w:t>
      </w:r>
      <w:r>
        <w:t xml:space="preserve">template and click </w:t>
      </w:r>
      <w:r w:rsidRPr="007C2D38">
        <w:rPr>
          <w:b/>
        </w:rPr>
        <w:t>OK</w:t>
      </w:r>
      <w:r>
        <w:t>.</w:t>
      </w:r>
    </w:p>
    <w:p w:rsidR="009A25C3" w:rsidRDefault="009A25C3" w:rsidP="00233078">
      <w:pPr>
        <w:pStyle w:val="LabStepLevel2Numbered"/>
        <w:numPr>
          <w:ilvl w:val="0"/>
          <w:numId w:val="33"/>
        </w:numPr>
      </w:pPr>
      <w:r>
        <w:t xml:space="preserve">When prompted for a </w:t>
      </w:r>
      <w:r w:rsidRPr="009A25C3">
        <w:rPr>
          <w:b/>
        </w:rPr>
        <w:t>data source</w:t>
      </w:r>
      <w:r>
        <w:t xml:space="preserve">, pick </w:t>
      </w:r>
      <w:proofErr w:type="spellStart"/>
      <w:r w:rsidRPr="009A25C3">
        <w:rPr>
          <w:b/>
        </w:rPr>
        <w:t>AdventureWorks</w:t>
      </w:r>
      <w:proofErr w:type="spellEnd"/>
      <w:r>
        <w:t xml:space="preserve"> &amp; click </w:t>
      </w:r>
      <w:r w:rsidRPr="009A25C3">
        <w:rPr>
          <w:b/>
        </w:rPr>
        <w:t>Finish</w:t>
      </w:r>
      <w:r>
        <w:t>.</w:t>
      </w:r>
    </w:p>
    <w:p w:rsidR="008A262E" w:rsidRDefault="008A262E" w:rsidP="00233078">
      <w:pPr>
        <w:pStyle w:val="LabStepLevel2Numbered"/>
        <w:numPr>
          <w:ilvl w:val="0"/>
          <w:numId w:val="33"/>
        </w:numPr>
      </w:pPr>
      <w:r>
        <w:t xml:space="preserve">In the Workspace </w:t>
      </w:r>
      <w:r w:rsidRPr="00D67D6D">
        <w:t>select</w:t>
      </w:r>
      <w:r>
        <w:t xml:space="preserve"> the </w:t>
      </w:r>
      <w:r w:rsidRPr="007C2D38">
        <w:rPr>
          <w:b/>
        </w:rPr>
        <w:t>Properties</w:t>
      </w:r>
      <w:r>
        <w:t xml:space="preserve"> tab. </w:t>
      </w:r>
      <w:r w:rsidR="009A25C3">
        <w:t xml:space="preserve">When prompted </w:t>
      </w:r>
      <w:r w:rsidRPr="007C2D38">
        <w:rPr>
          <w:b/>
        </w:rPr>
        <w:t>Name</w:t>
      </w:r>
      <w:r>
        <w:t xml:space="preserve"> </w:t>
      </w:r>
      <w:r w:rsidR="009A25C3">
        <w:t xml:space="preserve">to </w:t>
      </w:r>
      <w:r w:rsidRPr="009A25C3">
        <w:rPr>
          <w:b/>
        </w:rPr>
        <w:t>Performance By Year</w:t>
      </w:r>
      <w:r>
        <w:t>.</w:t>
      </w:r>
    </w:p>
    <w:p w:rsidR="008A262E" w:rsidRDefault="008A262E" w:rsidP="00233078">
      <w:pPr>
        <w:pStyle w:val="LabStepLevel2Numbered"/>
        <w:numPr>
          <w:ilvl w:val="0"/>
          <w:numId w:val="33"/>
        </w:numPr>
      </w:pPr>
      <w:r>
        <w:t xml:space="preserve">Right click on the </w:t>
      </w:r>
      <w:r w:rsidRPr="007C2D38">
        <w:rPr>
          <w:b/>
        </w:rPr>
        <w:t>Performance By Year</w:t>
      </w:r>
      <w:r>
        <w:t xml:space="preserve"> report and click </w:t>
      </w:r>
      <w:r w:rsidRPr="007C2D38">
        <w:rPr>
          <w:b/>
        </w:rPr>
        <w:t>Save</w:t>
      </w:r>
      <w:r>
        <w:t>.</w:t>
      </w:r>
    </w:p>
    <w:p w:rsidR="008A262E" w:rsidRDefault="008A262E" w:rsidP="00233078">
      <w:pPr>
        <w:pStyle w:val="LabStepLevel2Numbered"/>
        <w:numPr>
          <w:ilvl w:val="0"/>
          <w:numId w:val="33"/>
        </w:numPr>
      </w:pPr>
      <w:r>
        <w:t xml:space="preserve">In the Workspace Browser pane, ensure that the </w:t>
      </w:r>
      <w:r w:rsidRPr="007C2D38">
        <w:rPr>
          <w:b/>
        </w:rPr>
        <w:t>Performance By Year</w:t>
      </w:r>
      <w:r>
        <w:t xml:space="preserve"> report is selected. Click the </w:t>
      </w:r>
      <w:r w:rsidRPr="007C2D38">
        <w:rPr>
          <w:b/>
        </w:rPr>
        <w:t>Design</w:t>
      </w:r>
      <w:r>
        <w:t xml:space="preserve"> tab in the Workspace pane.</w:t>
      </w:r>
    </w:p>
    <w:p w:rsidR="008A262E" w:rsidRDefault="008A262E" w:rsidP="00233078">
      <w:pPr>
        <w:pStyle w:val="LabStepLevel2Numbered"/>
        <w:numPr>
          <w:ilvl w:val="0"/>
          <w:numId w:val="33"/>
        </w:numPr>
      </w:pPr>
      <w:r>
        <w:t xml:space="preserve">In the </w:t>
      </w:r>
      <w:r w:rsidRPr="007C2D38">
        <w:rPr>
          <w:b/>
        </w:rPr>
        <w:t>Details</w:t>
      </w:r>
      <w:r>
        <w:t xml:space="preserve"> pane on the right-hand side of the screen, expand the </w:t>
      </w:r>
      <w:r w:rsidRPr="007C2D38">
        <w:rPr>
          <w:b/>
        </w:rPr>
        <w:t>Measures</w:t>
      </w:r>
      <w:r>
        <w:t xml:space="preserve"> node.</w:t>
      </w:r>
    </w:p>
    <w:p w:rsidR="008A262E" w:rsidRDefault="008A262E" w:rsidP="00233078">
      <w:pPr>
        <w:pStyle w:val="LabStepLevel2Numbered"/>
        <w:numPr>
          <w:ilvl w:val="0"/>
          <w:numId w:val="33"/>
        </w:numPr>
      </w:pPr>
      <w:r>
        <w:t xml:space="preserve">Locate the </w:t>
      </w:r>
      <w:r w:rsidRPr="007C2D38">
        <w:rPr>
          <w:b/>
        </w:rPr>
        <w:t>Reseller Sales Amount</w:t>
      </w:r>
      <w:r>
        <w:t xml:space="preserve"> measure and drag and drop in into the </w:t>
      </w:r>
      <w:r w:rsidRPr="007C2D38">
        <w:rPr>
          <w:b/>
        </w:rPr>
        <w:t>Bottom Axis</w:t>
      </w:r>
      <w:r>
        <w:t>.</w:t>
      </w:r>
    </w:p>
    <w:p w:rsidR="008A262E" w:rsidRDefault="008A262E" w:rsidP="00233078">
      <w:pPr>
        <w:pStyle w:val="LabStepLevel2Numbered"/>
        <w:numPr>
          <w:ilvl w:val="0"/>
          <w:numId w:val="33"/>
        </w:numPr>
      </w:pPr>
      <w:r>
        <w:t xml:space="preserve">Collapse the </w:t>
      </w:r>
      <w:r w:rsidRPr="007C2D38">
        <w:rPr>
          <w:b/>
        </w:rPr>
        <w:t>Measures</w:t>
      </w:r>
      <w:r>
        <w:t xml:space="preserve"> node in the </w:t>
      </w:r>
      <w:r w:rsidRPr="007C2D38">
        <w:rPr>
          <w:b/>
        </w:rPr>
        <w:t>Details</w:t>
      </w:r>
      <w:r>
        <w:t xml:space="preserve"> pane and expand the </w:t>
      </w:r>
      <w:r w:rsidRPr="007C2D38">
        <w:rPr>
          <w:b/>
        </w:rPr>
        <w:t>Dimensions</w:t>
      </w:r>
      <w:r>
        <w:t xml:space="preserve"> node.</w:t>
      </w:r>
    </w:p>
    <w:p w:rsidR="008A262E" w:rsidRDefault="008A262E" w:rsidP="00233078">
      <w:pPr>
        <w:pStyle w:val="LabStepLevel2Numbered"/>
        <w:numPr>
          <w:ilvl w:val="0"/>
          <w:numId w:val="33"/>
        </w:numPr>
      </w:pPr>
      <w:r w:rsidRPr="00E450AB">
        <w:t>Within the</w:t>
      </w:r>
      <w:r w:rsidRPr="007C2D38">
        <w:rPr>
          <w:b/>
        </w:rPr>
        <w:t xml:space="preserve"> Geography</w:t>
      </w:r>
      <w:r>
        <w:t xml:space="preserve"> dimension, locate the </w:t>
      </w:r>
      <w:r w:rsidRPr="007C2D38">
        <w:rPr>
          <w:b/>
        </w:rPr>
        <w:t>Country</w:t>
      </w:r>
      <w:r>
        <w:t xml:space="preserve"> dimension. Drag and drop the </w:t>
      </w:r>
      <w:r w:rsidRPr="007C2D38">
        <w:rPr>
          <w:b/>
        </w:rPr>
        <w:t>Country</w:t>
      </w:r>
      <w:r>
        <w:t xml:space="preserve"> dimension to the Series axis</w:t>
      </w:r>
    </w:p>
    <w:p w:rsidR="008A262E" w:rsidRDefault="008A262E" w:rsidP="00233078">
      <w:pPr>
        <w:pStyle w:val="LabStepLevel2Numbered"/>
        <w:numPr>
          <w:ilvl w:val="0"/>
          <w:numId w:val="33"/>
        </w:numPr>
      </w:pPr>
      <w:r>
        <w:t xml:space="preserve">Up in the ribbon, select the </w:t>
      </w:r>
      <w:r w:rsidRPr="007C2D38">
        <w:rPr>
          <w:b/>
        </w:rPr>
        <w:t>Edit</w:t>
      </w:r>
      <w:r>
        <w:t xml:space="preserve"> tab. Drop down the </w:t>
      </w:r>
      <w:r w:rsidRPr="007C2D38">
        <w:rPr>
          <w:b/>
        </w:rPr>
        <w:t>Report type</w:t>
      </w:r>
      <w:r>
        <w:t xml:space="preserve"> button and select the </w:t>
      </w:r>
      <w:r w:rsidRPr="007C2D38">
        <w:rPr>
          <w:b/>
        </w:rPr>
        <w:t>Pie Chart</w:t>
      </w:r>
      <w:r>
        <w:t xml:space="preserve"> option</w:t>
      </w:r>
    </w:p>
    <w:p w:rsidR="008A262E" w:rsidRDefault="008A262E" w:rsidP="00233078">
      <w:pPr>
        <w:pStyle w:val="LabStepLevel2Numbered"/>
        <w:numPr>
          <w:ilvl w:val="0"/>
          <w:numId w:val="33"/>
        </w:numPr>
      </w:pPr>
      <w:r>
        <w:t xml:space="preserve">Right click on the </w:t>
      </w:r>
      <w:r w:rsidRPr="007C2D38">
        <w:rPr>
          <w:b/>
        </w:rPr>
        <w:t>Performance By Year</w:t>
      </w:r>
      <w:r>
        <w:t xml:space="preserve"> report and click </w:t>
      </w:r>
      <w:r w:rsidRPr="007C2D38">
        <w:rPr>
          <w:b/>
        </w:rPr>
        <w:t>Save</w:t>
      </w:r>
      <w:r>
        <w:t>.</w:t>
      </w:r>
    </w:p>
    <w:p w:rsidR="008A262E" w:rsidRDefault="008A262E" w:rsidP="008A262E">
      <w:pPr>
        <w:pStyle w:val="LabStepNumbered"/>
      </w:pPr>
      <w:r>
        <w:t>Now, it’s time to create a dashboard.</w:t>
      </w:r>
    </w:p>
    <w:p w:rsidR="008A262E" w:rsidRPr="00CA0F18" w:rsidRDefault="009A25C3" w:rsidP="009A25C3">
      <w:pPr>
        <w:pStyle w:val="LabStepLevel2Numbered"/>
        <w:numPr>
          <w:ilvl w:val="0"/>
          <w:numId w:val="34"/>
        </w:numPr>
      </w:pPr>
      <w:r>
        <w:t xml:space="preserve">Using the ribbon select </w:t>
      </w:r>
      <w:r w:rsidRPr="009A25C3">
        <w:rPr>
          <w:b/>
        </w:rPr>
        <w:t>Create » Dashboard</w:t>
      </w:r>
      <w:r>
        <w:t>.</w:t>
      </w:r>
      <w:r w:rsidR="008A262E">
        <w:t xml:space="preserve"> The </w:t>
      </w:r>
      <w:r w:rsidR="008A262E" w:rsidRPr="007C2D38">
        <w:rPr>
          <w:b/>
        </w:rPr>
        <w:t>Dashboard Page Template</w:t>
      </w:r>
      <w:r w:rsidR="008A262E" w:rsidRPr="007C2D38">
        <w:rPr>
          <w:rFonts w:cs="Verdana"/>
        </w:rPr>
        <w:t xml:space="preserve"> dialog will appear.</w:t>
      </w:r>
    </w:p>
    <w:p w:rsidR="008A262E" w:rsidRDefault="008A262E" w:rsidP="00233078">
      <w:pPr>
        <w:pStyle w:val="LabStepLevel2Numbered"/>
        <w:numPr>
          <w:ilvl w:val="0"/>
          <w:numId w:val="34"/>
        </w:numPr>
      </w:pPr>
      <w:r>
        <w:t xml:space="preserve">Select the </w:t>
      </w:r>
      <w:r w:rsidRPr="007C2D38">
        <w:rPr>
          <w:b/>
        </w:rPr>
        <w:t>2 Column</w:t>
      </w:r>
      <w:r w:rsidR="009A25C3">
        <w:rPr>
          <w:b/>
        </w:rPr>
        <w:t>s</w:t>
      </w:r>
      <w:r>
        <w:t xml:space="preserve"> template and click </w:t>
      </w:r>
      <w:r w:rsidRPr="007C2D38">
        <w:rPr>
          <w:b/>
        </w:rPr>
        <w:t>OK</w:t>
      </w:r>
      <w:r>
        <w:t>.</w:t>
      </w:r>
    </w:p>
    <w:p w:rsidR="008A262E" w:rsidRDefault="008A262E" w:rsidP="007C2D38">
      <w:pPr>
        <w:pStyle w:val="LabStepScreenshotLevel2"/>
      </w:pPr>
      <w:r w:rsidRPr="007C2D38">
        <w:rPr>
          <w:rStyle w:val="LabStepScreenshotFrame"/>
        </w:rPr>
        <w:lastRenderedPageBreak/>
        <w:drawing>
          <wp:inline distT="0" distB="0" distL="0" distR="0" wp14:anchorId="26718498" wp14:editId="6BF8712A">
            <wp:extent cx="2019300" cy="1480834"/>
            <wp:effectExtent l="19050" t="0" r="0" b="0"/>
            <wp:docPr id="3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cstate="print"/>
                    <a:srcRect/>
                    <a:stretch>
                      <a:fillRect/>
                    </a:stretch>
                  </pic:blipFill>
                  <pic:spPr bwMode="auto">
                    <a:xfrm>
                      <a:off x="0" y="0"/>
                      <a:ext cx="2026725" cy="1486279"/>
                    </a:xfrm>
                    <a:prstGeom prst="rect">
                      <a:avLst/>
                    </a:prstGeom>
                    <a:noFill/>
                    <a:ln w="9525">
                      <a:noFill/>
                      <a:miter lim="800000"/>
                      <a:headEnd/>
                      <a:tailEnd/>
                    </a:ln>
                  </pic:spPr>
                </pic:pic>
              </a:graphicData>
            </a:graphic>
          </wp:inline>
        </w:drawing>
      </w:r>
    </w:p>
    <w:p w:rsidR="008A262E" w:rsidRDefault="009A25C3" w:rsidP="00233078">
      <w:pPr>
        <w:pStyle w:val="LabStepLevel2Numbered"/>
        <w:numPr>
          <w:ilvl w:val="0"/>
          <w:numId w:val="34"/>
        </w:numPr>
      </w:pPr>
      <w:r>
        <w:t xml:space="preserve">When prompted set the </w:t>
      </w:r>
      <w:r w:rsidRPr="009A25C3">
        <w:rPr>
          <w:b/>
        </w:rPr>
        <w:t>Name</w:t>
      </w:r>
      <w:r>
        <w:t xml:space="preserve"> to</w:t>
      </w:r>
      <w:r w:rsidR="008A262E">
        <w:t xml:space="preserve"> </w:t>
      </w:r>
      <w:r w:rsidR="008A262E" w:rsidRPr="007C2D38">
        <w:rPr>
          <w:b/>
        </w:rPr>
        <w:t>Performance Dashboard</w:t>
      </w:r>
      <w:r w:rsidR="008A262E">
        <w:t xml:space="preserve"> and </w:t>
      </w:r>
      <w:r w:rsidRPr="009A25C3">
        <w:rPr>
          <w:b/>
        </w:rPr>
        <w:t>S</w:t>
      </w:r>
      <w:r w:rsidR="008A262E" w:rsidRPr="009A25C3">
        <w:rPr>
          <w:b/>
        </w:rPr>
        <w:t>ave</w:t>
      </w:r>
      <w:r w:rsidR="008A262E">
        <w:t xml:space="preserve"> your work.</w:t>
      </w:r>
    </w:p>
    <w:p w:rsidR="008A262E" w:rsidRDefault="008A262E" w:rsidP="008A262E">
      <w:pPr>
        <w:pStyle w:val="LabStepNumbered"/>
      </w:pPr>
      <w:r>
        <w:t xml:space="preserve">Now it’s </w:t>
      </w:r>
      <w:r w:rsidR="00765E26">
        <w:t>time to configure the dashboard:</w:t>
      </w:r>
    </w:p>
    <w:p w:rsidR="008A262E" w:rsidRDefault="008A262E" w:rsidP="00233078">
      <w:pPr>
        <w:pStyle w:val="LabStepLevel2Numbered"/>
        <w:numPr>
          <w:ilvl w:val="0"/>
          <w:numId w:val="35"/>
        </w:numPr>
      </w:pPr>
      <w:r>
        <w:t xml:space="preserve">In the Workspace Browser pane, ensure that </w:t>
      </w:r>
      <w:r w:rsidRPr="007C2D38">
        <w:rPr>
          <w:b/>
        </w:rPr>
        <w:t>Performance Dashboard</w:t>
      </w:r>
      <w:r>
        <w:t xml:space="preserve"> is selected.</w:t>
      </w:r>
    </w:p>
    <w:p w:rsidR="008A262E" w:rsidRDefault="008A262E" w:rsidP="00233078">
      <w:pPr>
        <w:pStyle w:val="LabStepLevel2Numbered"/>
        <w:numPr>
          <w:ilvl w:val="0"/>
          <w:numId w:val="35"/>
        </w:numPr>
      </w:pPr>
      <w:r>
        <w:t xml:space="preserve">In the Workspace, select the </w:t>
      </w:r>
      <w:r w:rsidRPr="007C2D38">
        <w:rPr>
          <w:b/>
        </w:rPr>
        <w:t>Editor</w:t>
      </w:r>
      <w:r>
        <w:t xml:space="preserve"> tab.</w:t>
      </w:r>
    </w:p>
    <w:p w:rsidR="008A262E" w:rsidRDefault="008A262E" w:rsidP="00233078">
      <w:pPr>
        <w:pStyle w:val="LabStepLevel2Numbered"/>
        <w:numPr>
          <w:ilvl w:val="0"/>
          <w:numId w:val="35"/>
        </w:numPr>
      </w:pPr>
      <w:r>
        <w:t xml:space="preserve">Inside the </w:t>
      </w:r>
      <w:r w:rsidRPr="007C2D38">
        <w:rPr>
          <w:b/>
        </w:rPr>
        <w:t>Pages</w:t>
      </w:r>
      <w:r>
        <w:t xml:space="preserve"> section you should see a single page named </w:t>
      </w:r>
      <w:r w:rsidRPr="007C2D38">
        <w:rPr>
          <w:b/>
        </w:rPr>
        <w:t>Page1</w:t>
      </w:r>
      <w:r>
        <w:t xml:space="preserve">. Rename this page to </w:t>
      </w:r>
      <w:r w:rsidRPr="007C2D38">
        <w:rPr>
          <w:b/>
        </w:rPr>
        <w:t>Performance</w:t>
      </w:r>
      <w:r>
        <w:t>.</w:t>
      </w:r>
    </w:p>
    <w:p w:rsidR="008A262E" w:rsidRDefault="008A262E" w:rsidP="00233078">
      <w:pPr>
        <w:pStyle w:val="LabStepLevel2Numbered"/>
        <w:numPr>
          <w:ilvl w:val="0"/>
          <w:numId w:val="35"/>
        </w:numPr>
      </w:pPr>
      <w:r>
        <w:t xml:space="preserve">In the </w:t>
      </w:r>
      <w:r w:rsidRPr="007C2D38">
        <w:rPr>
          <w:b/>
        </w:rPr>
        <w:t>Details</w:t>
      </w:r>
      <w:r>
        <w:t xml:space="preserve"> pane, expand the </w:t>
      </w:r>
      <w:r w:rsidRPr="007C2D38">
        <w:rPr>
          <w:b/>
        </w:rPr>
        <w:t>Scorecards</w:t>
      </w:r>
      <w:r>
        <w:t xml:space="preserve"> node until you locate the </w:t>
      </w:r>
      <w:r w:rsidRPr="007C2D38">
        <w:rPr>
          <w:b/>
        </w:rPr>
        <w:t>Performance by Country</w:t>
      </w:r>
      <w:r>
        <w:t xml:space="preserve"> scorecard. Drag and drop the </w:t>
      </w:r>
      <w:r w:rsidRPr="007C2D38">
        <w:rPr>
          <w:b/>
        </w:rPr>
        <w:t>Performance By Country</w:t>
      </w:r>
      <w:r>
        <w:t xml:space="preserve"> scorecard on the </w:t>
      </w:r>
      <w:r w:rsidRPr="007C2D38">
        <w:rPr>
          <w:b/>
        </w:rPr>
        <w:t>Right Column</w:t>
      </w:r>
      <w:r>
        <w:t xml:space="preserve"> zone of the dashboard designer.</w:t>
      </w:r>
    </w:p>
    <w:p w:rsidR="008A262E" w:rsidRDefault="008A262E" w:rsidP="00233078">
      <w:pPr>
        <w:pStyle w:val="LabStepLevel2Numbered"/>
        <w:numPr>
          <w:ilvl w:val="0"/>
          <w:numId w:val="35"/>
        </w:numPr>
      </w:pPr>
      <w:r>
        <w:t xml:space="preserve">In the </w:t>
      </w:r>
      <w:r w:rsidRPr="007C2D38">
        <w:rPr>
          <w:b/>
        </w:rPr>
        <w:t>Details</w:t>
      </w:r>
      <w:r>
        <w:t xml:space="preserve"> pane, collapse the </w:t>
      </w:r>
      <w:r w:rsidRPr="007C2D38">
        <w:rPr>
          <w:b/>
        </w:rPr>
        <w:t>Scorecards</w:t>
      </w:r>
      <w:r>
        <w:t xml:space="preserve"> node and expand the </w:t>
      </w:r>
      <w:r w:rsidRPr="007C2D38">
        <w:rPr>
          <w:b/>
        </w:rPr>
        <w:t>Reports</w:t>
      </w:r>
      <w:r>
        <w:t xml:space="preserve"> node.</w:t>
      </w:r>
    </w:p>
    <w:p w:rsidR="008A262E" w:rsidRDefault="008A262E" w:rsidP="00233078">
      <w:pPr>
        <w:pStyle w:val="LabStepLevel2Numbered"/>
        <w:numPr>
          <w:ilvl w:val="0"/>
          <w:numId w:val="35"/>
        </w:numPr>
      </w:pPr>
      <w:r>
        <w:t xml:space="preserve">Locate the </w:t>
      </w:r>
      <w:r w:rsidRPr="007C2D38">
        <w:rPr>
          <w:b/>
        </w:rPr>
        <w:t>Performance By Year</w:t>
      </w:r>
      <w:r>
        <w:t xml:space="preserve"> report. Drag and drop the </w:t>
      </w:r>
      <w:r w:rsidRPr="007C2D38">
        <w:rPr>
          <w:b/>
        </w:rPr>
        <w:t>Performance By Year</w:t>
      </w:r>
      <w:r>
        <w:t xml:space="preserve"> report into the </w:t>
      </w:r>
      <w:r w:rsidRPr="00E02DB3">
        <w:rPr>
          <w:b/>
        </w:rPr>
        <w:t>Left Column</w:t>
      </w:r>
      <w:r>
        <w:t xml:space="preserve"> zone.</w:t>
      </w:r>
    </w:p>
    <w:p w:rsidR="008A262E" w:rsidRDefault="008A262E" w:rsidP="007C2D38">
      <w:pPr>
        <w:pStyle w:val="LabStepScreenshotLevel2"/>
      </w:pPr>
      <w:r w:rsidRPr="00E92B9E">
        <w:rPr>
          <w:rStyle w:val="LabStepScreenshotFrame"/>
        </w:rPr>
        <w:drawing>
          <wp:inline distT="0" distB="0" distL="0" distR="0" wp14:anchorId="351A5012" wp14:editId="4D7E8719">
            <wp:extent cx="2902254" cy="1066800"/>
            <wp:effectExtent l="19050" t="0" r="0" b="0"/>
            <wp:docPr id="3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srcRect/>
                    <a:stretch>
                      <a:fillRect/>
                    </a:stretch>
                  </pic:blipFill>
                  <pic:spPr bwMode="auto">
                    <a:xfrm>
                      <a:off x="0" y="0"/>
                      <a:ext cx="2904361" cy="1067575"/>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5"/>
        </w:numPr>
      </w:pPr>
      <w:r w:rsidRPr="00E92B9E">
        <w:t>Right-click on</w:t>
      </w:r>
      <w:r w:rsidRPr="007C2D38">
        <w:rPr>
          <w:b/>
        </w:rPr>
        <w:t xml:space="preserve"> Performance Dashboard</w:t>
      </w:r>
      <w:r>
        <w:t xml:space="preserve"> and click </w:t>
      </w:r>
      <w:r w:rsidRPr="007C2D38">
        <w:rPr>
          <w:b/>
        </w:rPr>
        <w:t>Save</w:t>
      </w:r>
      <w:r>
        <w:t>.</w:t>
      </w:r>
    </w:p>
    <w:p w:rsidR="008A262E" w:rsidRDefault="008A262E" w:rsidP="008A262E">
      <w:pPr>
        <w:pStyle w:val="LabStepNumbered"/>
      </w:pPr>
      <w:r>
        <w:t xml:space="preserve">In the Workspace Browser pane, right click the </w:t>
      </w:r>
      <w:r w:rsidRPr="007701CB">
        <w:rPr>
          <w:b/>
        </w:rPr>
        <w:t>Untitled Workspace</w:t>
      </w:r>
      <w:r>
        <w:t xml:space="preserve"> node. Select the </w:t>
      </w:r>
      <w:r w:rsidRPr="007701CB">
        <w:rPr>
          <w:b/>
        </w:rPr>
        <w:t>Save</w:t>
      </w:r>
      <w:r>
        <w:t xml:space="preserve"> option. In the </w:t>
      </w:r>
      <w:r w:rsidRPr="007701CB">
        <w:rPr>
          <w:b/>
        </w:rPr>
        <w:t>File Name</w:t>
      </w:r>
      <w:r w:rsidR="007C2D38">
        <w:t xml:space="preserve"> text box type in </w:t>
      </w:r>
      <w:r w:rsidR="00E02DB3">
        <w:rPr>
          <w:b/>
        </w:rPr>
        <w:t>PerformancePoint</w:t>
      </w:r>
      <w:r w:rsidR="007C2D38" w:rsidRPr="007C2D38">
        <w:rPr>
          <w:b/>
        </w:rPr>
        <w:t xml:space="preserve"> Lab</w:t>
      </w:r>
      <w:r>
        <w:t xml:space="preserve"> and click </w:t>
      </w:r>
      <w:r w:rsidRPr="007701CB">
        <w:rPr>
          <w:b/>
        </w:rPr>
        <w:t>Save</w:t>
      </w:r>
      <w:r>
        <w:t>.</w:t>
      </w:r>
    </w:p>
    <w:p w:rsidR="008A262E" w:rsidRDefault="008A262E" w:rsidP="008A262E">
      <w:pPr>
        <w:pStyle w:val="LabStepNumbered"/>
      </w:pPr>
      <w:r>
        <w:t>Now, it is time to deploy what you have done into SharePoint.</w:t>
      </w:r>
    </w:p>
    <w:p w:rsidR="008A262E" w:rsidRPr="007C2D38" w:rsidRDefault="008A262E" w:rsidP="00233078">
      <w:pPr>
        <w:pStyle w:val="LabStepLevel2Numbered"/>
        <w:numPr>
          <w:ilvl w:val="0"/>
          <w:numId w:val="36"/>
        </w:numPr>
        <w:rPr>
          <w:rFonts w:cs="Verdana"/>
        </w:rPr>
      </w:pPr>
      <w:r>
        <w:t xml:space="preserve">In the Workspace Browser pane, right click </w:t>
      </w:r>
      <w:r w:rsidRPr="007C2D38">
        <w:rPr>
          <w:b/>
        </w:rPr>
        <w:t>Performance Dashboard</w:t>
      </w:r>
      <w:r>
        <w:t xml:space="preserve"> and select the </w:t>
      </w:r>
      <w:r w:rsidRPr="007C2D38">
        <w:rPr>
          <w:b/>
        </w:rPr>
        <w:t>Deploy to SharePoint...</w:t>
      </w:r>
      <w:r>
        <w:t xml:space="preserve"> option.</w:t>
      </w:r>
    </w:p>
    <w:p w:rsidR="008A262E" w:rsidRPr="00DB7692" w:rsidRDefault="008A262E" w:rsidP="007C2D38">
      <w:pPr>
        <w:pStyle w:val="LabStepScreenshotLevel2"/>
      </w:pPr>
      <w:r>
        <w:drawing>
          <wp:inline distT="0" distB="0" distL="0" distR="0" wp14:anchorId="0A11ABA4" wp14:editId="62F27915">
            <wp:extent cx="1192399" cy="990600"/>
            <wp:effectExtent l="19050" t="0" r="7751" b="0"/>
            <wp:docPr id="3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cstate="print"/>
                    <a:srcRect/>
                    <a:stretch>
                      <a:fillRect/>
                    </a:stretch>
                  </pic:blipFill>
                  <pic:spPr bwMode="auto">
                    <a:xfrm>
                      <a:off x="0" y="0"/>
                      <a:ext cx="1202402" cy="998910"/>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6"/>
        </w:numPr>
      </w:pPr>
      <w:r w:rsidRPr="007C2D38">
        <w:rPr>
          <w:rFonts w:cs="Verdana"/>
        </w:rPr>
        <w:t xml:space="preserve">The </w:t>
      </w:r>
      <w:r w:rsidRPr="007C2D38">
        <w:rPr>
          <w:b/>
        </w:rPr>
        <w:t>Deploy To</w:t>
      </w:r>
      <w:r w:rsidRPr="007C2D38">
        <w:rPr>
          <w:rFonts w:cs="Verdana"/>
        </w:rPr>
        <w:t xml:space="preserve"> dialog will open and ask you to select one the of the document libraries in the site at </w:t>
      </w:r>
      <w:r w:rsidRPr="008B2E4C">
        <w:rPr>
          <w:b/>
        </w:rPr>
        <w:t>http://</w:t>
      </w:r>
      <w:r w:rsidR="00036BE2" w:rsidRPr="008B2E4C">
        <w:rPr>
          <w:b/>
        </w:rPr>
        <w:t>intranet</w:t>
      </w:r>
      <w:r w:rsidRPr="008B2E4C">
        <w:rPr>
          <w:b/>
        </w:rPr>
        <w:t>.</w:t>
      </w:r>
      <w:r w:rsidR="00036BE2" w:rsidRPr="008B2E4C">
        <w:rPr>
          <w:b/>
        </w:rPr>
        <w:t>wingtip</w:t>
      </w:r>
      <w:r w:rsidRPr="008B2E4C">
        <w:rPr>
          <w:b/>
        </w:rPr>
        <w:t>com/sites/</w:t>
      </w:r>
      <w:r w:rsidR="00036BE2" w:rsidRPr="008B2E4C">
        <w:rPr>
          <w:b/>
        </w:rPr>
        <w:t>BusinessInteligence</w:t>
      </w:r>
      <w:r w:rsidRPr="007C2D38">
        <w:rPr>
          <w:rFonts w:cs="Verdana"/>
        </w:rPr>
        <w:t xml:space="preserve">. </w:t>
      </w:r>
      <w:r>
        <w:t xml:space="preserve">Select the </w:t>
      </w:r>
      <w:r w:rsidRPr="007C2D38">
        <w:rPr>
          <w:b/>
        </w:rPr>
        <w:t>Dashboards</w:t>
      </w:r>
      <w:r>
        <w:t xml:space="preserve"> document library and ensure th</w:t>
      </w:r>
      <w:r w:rsidR="007C2D38">
        <w:t xml:space="preserve">at the Master Page selected is </w:t>
      </w:r>
      <w:r w:rsidRPr="007C2D38">
        <w:rPr>
          <w:b/>
        </w:rPr>
        <w:t>v4</w:t>
      </w:r>
      <w:r>
        <w:t xml:space="preserve">. Click </w:t>
      </w:r>
      <w:r w:rsidRPr="00DF63F3">
        <w:rPr>
          <w:b/>
        </w:rPr>
        <w:t>OK</w:t>
      </w:r>
      <w:r>
        <w:t>.</w:t>
      </w:r>
    </w:p>
    <w:p w:rsidR="008A262E" w:rsidRDefault="008A262E" w:rsidP="007C2D38">
      <w:pPr>
        <w:pStyle w:val="LabStepScreenshotLevel2"/>
      </w:pPr>
      <w:r>
        <w:lastRenderedPageBreak/>
        <w:drawing>
          <wp:inline distT="0" distB="0" distL="0" distR="0" wp14:anchorId="59239B93" wp14:editId="4614302B">
            <wp:extent cx="1428750" cy="1530511"/>
            <wp:effectExtent l="19050" t="0" r="0" b="0"/>
            <wp:docPr id="3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1438383" cy="1540830"/>
                    </a:xfrm>
                    <a:prstGeom prst="rect">
                      <a:avLst/>
                    </a:prstGeom>
                    <a:noFill/>
                    <a:ln w="9525">
                      <a:noFill/>
                      <a:miter lim="800000"/>
                      <a:headEnd/>
                      <a:tailEnd/>
                    </a:ln>
                  </pic:spPr>
                </pic:pic>
              </a:graphicData>
            </a:graphic>
          </wp:inline>
        </w:drawing>
      </w:r>
    </w:p>
    <w:p w:rsidR="008A262E" w:rsidRDefault="008A262E" w:rsidP="00233078">
      <w:pPr>
        <w:pStyle w:val="LabStepLevel2Numbered"/>
        <w:numPr>
          <w:ilvl w:val="0"/>
          <w:numId w:val="36"/>
        </w:numPr>
      </w:pPr>
      <w:r>
        <w:t>An Internet Explorer window should open and will render the dashboard.</w:t>
      </w:r>
    </w:p>
    <w:p w:rsidR="008A262E" w:rsidRDefault="00AB7BD6" w:rsidP="007C2D38">
      <w:pPr>
        <w:pStyle w:val="LabStepScreenshotLevel2"/>
      </w:pPr>
      <w:r>
        <w:drawing>
          <wp:inline distT="0" distB="0" distL="0" distR="0">
            <wp:extent cx="4991100" cy="2885480"/>
            <wp:effectExtent l="0" t="0" r="0" b="0"/>
            <wp:docPr id="19" name="Picture 19" descr="C:\Users\andrew\Documents\My CPT\Courses\GSA2010\_Manual Edits\16-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rew\Documents\My CPT\Courses\GSA2010\_Manual Edits\16-03-2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1100" cy="2885480"/>
                    </a:xfrm>
                    <a:prstGeom prst="rect">
                      <a:avLst/>
                    </a:prstGeom>
                    <a:noFill/>
                    <a:ln>
                      <a:noFill/>
                    </a:ln>
                  </pic:spPr>
                </pic:pic>
              </a:graphicData>
            </a:graphic>
          </wp:inline>
        </w:drawing>
      </w:r>
    </w:p>
    <w:p w:rsidR="00B04B85" w:rsidRPr="00B04B85" w:rsidRDefault="008A262E" w:rsidP="00AB7BD6">
      <w:pPr>
        <w:pStyle w:val="LabExerciseText"/>
      </w:pPr>
      <w:r>
        <w:t>In this exercise you used the PerformancePoint Dashboard Designer to create some new KPIs and add them to a scorecard in a SharePoint site.</w:t>
      </w:r>
    </w:p>
    <w:sectPr w:rsidR="00B04B85" w:rsidRPr="00B04B85" w:rsidSect="0016524E">
      <w:footerReference w:type="default" r:id="rId80"/>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A65" w:rsidRDefault="00820A65" w:rsidP="002754DA">
      <w:pPr>
        <w:spacing w:before="0" w:after="0"/>
      </w:pPr>
      <w:r>
        <w:separator/>
      </w:r>
    </w:p>
    <w:p w:rsidR="00820A65" w:rsidRDefault="00820A65"/>
    <w:p w:rsidR="00820A65" w:rsidRDefault="00820A65"/>
    <w:p w:rsidR="00820A65" w:rsidRDefault="00820A65"/>
    <w:p w:rsidR="00820A65" w:rsidRDefault="00820A65"/>
    <w:p w:rsidR="00820A65" w:rsidRDefault="00820A65"/>
    <w:p w:rsidR="00820A65" w:rsidRDefault="00820A65"/>
  </w:endnote>
  <w:endnote w:type="continuationSeparator" w:id="0">
    <w:p w:rsidR="00820A65" w:rsidRDefault="00820A65" w:rsidP="002754DA">
      <w:pPr>
        <w:spacing w:before="0" w:after="0"/>
      </w:pPr>
      <w:r>
        <w:continuationSeparator/>
      </w:r>
    </w:p>
    <w:p w:rsidR="00820A65" w:rsidRDefault="00820A65"/>
    <w:p w:rsidR="00820A65" w:rsidRDefault="00820A65"/>
    <w:p w:rsidR="00820A65" w:rsidRDefault="00820A65"/>
    <w:p w:rsidR="00820A65" w:rsidRDefault="00820A65"/>
    <w:p w:rsidR="00820A65" w:rsidRDefault="00820A65"/>
    <w:p w:rsidR="00820A65" w:rsidRDefault="00820A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7390A" w:rsidTr="00F7390A">
      <w:tc>
        <w:tcPr>
          <w:tcW w:w="4788" w:type="dxa"/>
        </w:tcPr>
        <w:p w:rsidR="00F7390A" w:rsidRDefault="00A66BDF" w:rsidP="00616305">
          <w:pPr>
            <w:pStyle w:val="Footer"/>
          </w:pPr>
          <w:r w:rsidRPr="00F62F1C">
            <w:t>© 2010 Critical Path Training, LLC - All Rights Reserved</w:t>
          </w:r>
        </w:p>
      </w:tc>
      <w:tc>
        <w:tcPr>
          <w:tcW w:w="4788" w:type="dxa"/>
        </w:tcPr>
        <w:p w:rsidR="00F7390A" w:rsidRPr="00F7390A" w:rsidRDefault="00A66BDF" w:rsidP="00F7390A">
          <w:pPr>
            <w:pStyle w:val="Footer"/>
            <w:jc w:val="right"/>
          </w:pPr>
          <w:r w:rsidRPr="00F7390A">
            <w:t>12-</w:t>
          </w:r>
          <w:r w:rsidRPr="00F7390A">
            <w:fldChar w:fldCharType="begin"/>
          </w:r>
          <w:r w:rsidRPr="00F7390A">
            <w:instrText xml:space="preserve"> PAGE   \* MERGEFORMAT </w:instrText>
          </w:r>
          <w:r w:rsidRPr="00F7390A">
            <w:fldChar w:fldCharType="separate"/>
          </w:r>
          <w:r w:rsidR="006A7E6C">
            <w:rPr>
              <w:noProof/>
            </w:rPr>
            <w:t>1</w:t>
          </w:r>
          <w:r w:rsidRPr="00F7390A">
            <w:fldChar w:fldCharType="end"/>
          </w:r>
        </w:p>
      </w:tc>
    </w:tr>
  </w:tbl>
  <w:p w:rsidR="000C147A" w:rsidRPr="00F62F1C" w:rsidRDefault="00820A65" w:rsidP="00F739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A65" w:rsidRDefault="00820A65" w:rsidP="002754DA">
      <w:pPr>
        <w:spacing w:before="0" w:after="0"/>
      </w:pPr>
      <w:r>
        <w:separator/>
      </w:r>
    </w:p>
    <w:p w:rsidR="00820A65" w:rsidRDefault="00820A65"/>
    <w:p w:rsidR="00820A65" w:rsidRDefault="00820A65"/>
    <w:p w:rsidR="00820A65" w:rsidRDefault="00820A65"/>
    <w:p w:rsidR="00820A65" w:rsidRDefault="00820A65"/>
    <w:p w:rsidR="00820A65" w:rsidRDefault="00820A65"/>
    <w:p w:rsidR="00820A65" w:rsidRDefault="00820A65"/>
  </w:footnote>
  <w:footnote w:type="continuationSeparator" w:id="0">
    <w:p w:rsidR="00820A65" w:rsidRDefault="00820A65" w:rsidP="002754DA">
      <w:pPr>
        <w:spacing w:before="0" w:after="0"/>
      </w:pPr>
      <w:r>
        <w:continuationSeparator/>
      </w:r>
    </w:p>
    <w:p w:rsidR="00820A65" w:rsidRDefault="00820A65"/>
    <w:p w:rsidR="00820A65" w:rsidRDefault="00820A65"/>
    <w:p w:rsidR="00820A65" w:rsidRDefault="00820A65"/>
    <w:p w:rsidR="00820A65" w:rsidRDefault="00820A65"/>
    <w:p w:rsidR="00820A65" w:rsidRDefault="00820A65"/>
    <w:p w:rsidR="00820A65" w:rsidRDefault="00820A6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6"/>
  </w:num>
  <w:num w:numId="2">
    <w:abstractNumId w:val="8"/>
  </w:num>
  <w:num w:numId="3">
    <w:abstractNumId w:val="7"/>
  </w:num>
  <w:num w:numId="4">
    <w:abstractNumId w:val="1"/>
  </w:num>
  <w:num w:numId="5">
    <w:abstractNumId w:val="3"/>
  </w:num>
  <w:num w:numId="6">
    <w:abstractNumId w:val="7"/>
    <w:lvlOverride w:ilvl="0">
      <w:startOverride w:val="1"/>
    </w:lvlOverride>
  </w:num>
  <w:num w:numId="7">
    <w:abstractNumId w:val="1"/>
    <w:lvlOverride w:ilvl="0">
      <w:startOverride w:val="1"/>
    </w:lvlOverride>
  </w:num>
  <w:num w:numId="8">
    <w:abstractNumId w:val="11"/>
  </w:num>
  <w:num w:numId="9">
    <w:abstractNumId w:val="1"/>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7"/>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9"/>
  </w:num>
  <w:num w:numId="38">
    <w:abstractNumId w:val="4"/>
  </w:num>
  <w:num w:numId="39">
    <w:abstractNumId w:val="2"/>
  </w:num>
  <w:num w:numId="40">
    <w:abstractNumId w:val="5"/>
  </w:num>
  <w:num w:numId="41">
    <w:abstractNumId w:val="0"/>
  </w:num>
  <w:num w:numId="42">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9"/>
  <w:proofState w:spelling="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76D"/>
    <w:rsid w:val="000040C8"/>
    <w:rsid w:val="00012AC2"/>
    <w:rsid w:val="00016123"/>
    <w:rsid w:val="00020937"/>
    <w:rsid w:val="00024303"/>
    <w:rsid w:val="000243F6"/>
    <w:rsid w:val="00030FBC"/>
    <w:rsid w:val="00036BE2"/>
    <w:rsid w:val="00051385"/>
    <w:rsid w:val="00063D96"/>
    <w:rsid w:val="00082C8E"/>
    <w:rsid w:val="0009276B"/>
    <w:rsid w:val="00097713"/>
    <w:rsid w:val="000A019A"/>
    <w:rsid w:val="000A06EB"/>
    <w:rsid w:val="000A0FB8"/>
    <w:rsid w:val="000A17D0"/>
    <w:rsid w:val="000A2ED1"/>
    <w:rsid w:val="000A49BE"/>
    <w:rsid w:val="000A4D31"/>
    <w:rsid w:val="000A7F3B"/>
    <w:rsid w:val="000B4798"/>
    <w:rsid w:val="000B66FD"/>
    <w:rsid w:val="000C54C2"/>
    <w:rsid w:val="000D1CE4"/>
    <w:rsid w:val="000E4786"/>
    <w:rsid w:val="000F23A7"/>
    <w:rsid w:val="000F32B0"/>
    <w:rsid w:val="000F771E"/>
    <w:rsid w:val="0010247F"/>
    <w:rsid w:val="0011020C"/>
    <w:rsid w:val="00110EC0"/>
    <w:rsid w:val="001128F7"/>
    <w:rsid w:val="00123729"/>
    <w:rsid w:val="00123A37"/>
    <w:rsid w:val="0012467B"/>
    <w:rsid w:val="00140317"/>
    <w:rsid w:val="00141688"/>
    <w:rsid w:val="00151E41"/>
    <w:rsid w:val="0015579D"/>
    <w:rsid w:val="001621DD"/>
    <w:rsid w:val="0016348C"/>
    <w:rsid w:val="0016524E"/>
    <w:rsid w:val="001657A8"/>
    <w:rsid w:val="0016603A"/>
    <w:rsid w:val="00166BA8"/>
    <w:rsid w:val="001760F5"/>
    <w:rsid w:val="001846FE"/>
    <w:rsid w:val="0019249E"/>
    <w:rsid w:val="001969F7"/>
    <w:rsid w:val="001A178B"/>
    <w:rsid w:val="001A3C36"/>
    <w:rsid w:val="001B176D"/>
    <w:rsid w:val="001B40D9"/>
    <w:rsid w:val="001B60FC"/>
    <w:rsid w:val="001C2975"/>
    <w:rsid w:val="001C29DA"/>
    <w:rsid w:val="001C3C48"/>
    <w:rsid w:val="001C6B58"/>
    <w:rsid w:val="001E395F"/>
    <w:rsid w:val="001E47F0"/>
    <w:rsid w:val="001E5FC6"/>
    <w:rsid w:val="001E73CB"/>
    <w:rsid w:val="00207F56"/>
    <w:rsid w:val="00215206"/>
    <w:rsid w:val="00216298"/>
    <w:rsid w:val="00222659"/>
    <w:rsid w:val="002243BC"/>
    <w:rsid w:val="00226C32"/>
    <w:rsid w:val="00231D57"/>
    <w:rsid w:val="00233078"/>
    <w:rsid w:val="00234111"/>
    <w:rsid w:val="002376C5"/>
    <w:rsid w:val="00243A3C"/>
    <w:rsid w:val="00256CF6"/>
    <w:rsid w:val="002646DD"/>
    <w:rsid w:val="00265968"/>
    <w:rsid w:val="00273F7D"/>
    <w:rsid w:val="002754DA"/>
    <w:rsid w:val="002820B9"/>
    <w:rsid w:val="00286AA7"/>
    <w:rsid w:val="002914EA"/>
    <w:rsid w:val="002A3604"/>
    <w:rsid w:val="002B7BDA"/>
    <w:rsid w:val="002B7F71"/>
    <w:rsid w:val="002C06B6"/>
    <w:rsid w:val="002C5CBE"/>
    <w:rsid w:val="002D26A5"/>
    <w:rsid w:val="002D7F00"/>
    <w:rsid w:val="002E035E"/>
    <w:rsid w:val="002E259F"/>
    <w:rsid w:val="002E66B3"/>
    <w:rsid w:val="002F2154"/>
    <w:rsid w:val="002F2748"/>
    <w:rsid w:val="00300985"/>
    <w:rsid w:val="0030388D"/>
    <w:rsid w:val="00306430"/>
    <w:rsid w:val="00307288"/>
    <w:rsid w:val="003145C0"/>
    <w:rsid w:val="0031741B"/>
    <w:rsid w:val="00333042"/>
    <w:rsid w:val="00345A3F"/>
    <w:rsid w:val="00346CB5"/>
    <w:rsid w:val="003509B4"/>
    <w:rsid w:val="00361340"/>
    <w:rsid w:val="00364378"/>
    <w:rsid w:val="0036531B"/>
    <w:rsid w:val="00367C9B"/>
    <w:rsid w:val="00376458"/>
    <w:rsid w:val="00396BC2"/>
    <w:rsid w:val="003A6D85"/>
    <w:rsid w:val="003B1609"/>
    <w:rsid w:val="003B509E"/>
    <w:rsid w:val="003B6B6E"/>
    <w:rsid w:val="003C6F9B"/>
    <w:rsid w:val="003D4A36"/>
    <w:rsid w:val="003D513A"/>
    <w:rsid w:val="003E2F5C"/>
    <w:rsid w:val="003E3149"/>
    <w:rsid w:val="003E53A5"/>
    <w:rsid w:val="003E5414"/>
    <w:rsid w:val="003F2EDC"/>
    <w:rsid w:val="00411155"/>
    <w:rsid w:val="0041341A"/>
    <w:rsid w:val="00414108"/>
    <w:rsid w:val="004142B8"/>
    <w:rsid w:val="00416416"/>
    <w:rsid w:val="00420D38"/>
    <w:rsid w:val="00427A68"/>
    <w:rsid w:val="00432B75"/>
    <w:rsid w:val="00445241"/>
    <w:rsid w:val="00445F5C"/>
    <w:rsid w:val="00446B8D"/>
    <w:rsid w:val="00465899"/>
    <w:rsid w:val="0046602B"/>
    <w:rsid w:val="00474799"/>
    <w:rsid w:val="00481358"/>
    <w:rsid w:val="004838B2"/>
    <w:rsid w:val="004A11F4"/>
    <w:rsid w:val="004A7C45"/>
    <w:rsid w:val="004B6887"/>
    <w:rsid w:val="004B75D9"/>
    <w:rsid w:val="004C5A1A"/>
    <w:rsid w:val="004C7D6E"/>
    <w:rsid w:val="004D395E"/>
    <w:rsid w:val="004D3A39"/>
    <w:rsid w:val="004E1CBF"/>
    <w:rsid w:val="004E3B42"/>
    <w:rsid w:val="004E45B9"/>
    <w:rsid w:val="004E558D"/>
    <w:rsid w:val="004E77D2"/>
    <w:rsid w:val="004F1E4C"/>
    <w:rsid w:val="004F54BD"/>
    <w:rsid w:val="00504620"/>
    <w:rsid w:val="0050658A"/>
    <w:rsid w:val="005065E6"/>
    <w:rsid w:val="0050746C"/>
    <w:rsid w:val="005100A2"/>
    <w:rsid w:val="005106D7"/>
    <w:rsid w:val="00513EAD"/>
    <w:rsid w:val="0051400B"/>
    <w:rsid w:val="00515870"/>
    <w:rsid w:val="00515C63"/>
    <w:rsid w:val="00536A2B"/>
    <w:rsid w:val="00536EA7"/>
    <w:rsid w:val="00537866"/>
    <w:rsid w:val="00540A9A"/>
    <w:rsid w:val="00544B38"/>
    <w:rsid w:val="0055173A"/>
    <w:rsid w:val="00551DFA"/>
    <w:rsid w:val="0055499F"/>
    <w:rsid w:val="00560F81"/>
    <w:rsid w:val="0057016A"/>
    <w:rsid w:val="005710D5"/>
    <w:rsid w:val="0057247C"/>
    <w:rsid w:val="00574574"/>
    <w:rsid w:val="00580480"/>
    <w:rsid w:val="005A0E17"/>
    <w:rsid w:val="005A3A17"/>
    <w:rsid w:val="005A3E02"/>
    <w:rsid w:val="005A4563"/>
    <w:rsid w:val="005A6D5F"/>
    <w:rsid w:val="005A7278"/>
    <w:rsid w:val="005B6F90"/>
    <w:rsid w:val="005C03B9"/>
    <w:rsid w:val="005C1BF8"/>
    <w:rsid w:val="005C7872"/>
    <w:rsid w:val="005D035F"/>
    <w:rsid w:val="005D380A"/>
    <w:rsid w:val="005D3854"/>
    <w:rsid w:val="005D7516"/>
    <w:rsid w:val="005E054A"/>
    <w:rsid w:val="005E0D54"/>
    <w:rsid w:val="005E706F"/>
    <w:rsid w:val="005E79AF"/>
    <w:rsid w:val="005E7C2F"/>
    <w:rsid w:val="005F40DB"/>
    <w:rsid w:val="00603829"/>
    <w:rsid w:val="00603B30"/>
    <w:rsid w:val="00610403"/>
    <w:rsid w:val="00616305"/>
    <w:rsid w:val="006166D7"/>
    <w:rsid w:val="00620888"/>
    <w:rsid w:val="00621BF3"/>
    <w:rsid w:val="00625F0D"/>
    <w:rsid w:val="00626932"/>
    <w:rsid w:val="006300C1"/>
    <w:rsid w:val="006316FA"/>
    <w:rsid w:val="0063362B"/>
    <w:rsid w:val="00646E68"/>
    <w:rsid w:val="00650ACD"/>
    <w:rsid w:val="00654F8F"/>
    <w:rsid w:val="006579B0"/>
    <w:rsid w:val="006579F2"/>
    <w:rsid w:val="0066042A"/>
    <w:rsid w:val="006649DB"/>
    <w:rsid w:val="00667328"/>
    <w:rsid w:val="00667B58"/>
    <w:rsid w:val="00676D40"/>
    <w:rsid w:val="0067766A"/>
    <w:rsid w:val="0069092F"/>
    <w:rsid w:val="0069598A"/>
    <w:rsid w:val="006A020F"/>
    <w:rsid w:val="006A0B5A"/>
    <w:rsid w:val="006A105B"/>
    <w:rsid w:val="006A7E6C"/>
    <w:rsid w:val="006B07C3"/>
    <w:rsid w:val="006B25FA"/>
    <w:rsid w:val="006B6F43"/>
    <w:rsid w:val="006C0157"/>
    <w:rsid w:val="006C5C78"/>
    <w:rsid w:val="006C7ED7"/>
    <w:rsid w:val="006E463E"/>
    <w:rsid w:val="006E5188"/>
    <w:rsid w:val="006F13F6"/>
    <w:rsid w:val="006F64F9"/>
    <w:rsid w:val="0070089C"/>
    <w:rsid w:val="007073BC"/>
    <w:rsid w:val="00710324"/>
    <w:rsid w:val="007108D4"/>
    <w:rsid w:val="00711C05"/>
    <w:rsid w:val="00713668"/>
    <w:rsid w:val="0072738D"/>
    <w:rsid w:val="00737FD5"/>
    <w:rsid w:val="00740261"/>
    <w:rsid w:val="00740358"/>
    <w:rsid w:val="007442CF"/>
    <w:rsid w:val="007508E5"/>
    <w:rsid w:val="00752296"/>
    <w:rsid w:val="00754D76"/>
    <w:rsid w:val="00756C10"/>
    <w:rsid w:val="007600AD"/>
    <w:rsid w:val="0076162E"/>
    <w:rsid w:val="00765E26"/>
    <w:rsid w:val="007701CB"/>
    <w:rsid w:val="00770735"/>
    <w:rsid w:val="00790187"/>
    <w:rsid w:val="00792AD0"/>
    <w:rsid w:val="007A2E8C"/>
    <w:rsid w:val="007A3D0E"/>
    <w:rsid w:val="007A6FDB"/>
    <w:rsid w:val="007A7B3A"/>
    <w:rsid w:val="007B05A6"/>
    <w:rsid w:val="007B63AE"/>
    <w:rsid w:val="007B648F"/>
    <w:rsid w:val="007C2D38"/>
    <w:rsid w:val="007E240B"/>
    <w:rsid w:val="007F2CD4"/>
    <w:rsid w:val="0080252D"/>
    <w:rsid w:val="00812AF5"/>
    <w:rsid w:val="00813C2C"/>
    <w:rsid w:val="00820A65"/>
    <w:rsid w:val="00826FF7"/>
    <w:rsid w:val="0082729D"/>
    <w:rsid w:val="0083029D"/>
    <w:rsid w:val="00830A82"/>
    <w:rsid w:val="008315E2"/>
    <w:rsid w:val="00841CFF"/>
    <w:rsid w:val="00841F3B"/>
    <w:rsid w:val="00845FAD"/>
    <w:rsid w:val="008530CC"/>
    <w:rsid w:val="00854CA2"/>
    <w:rsid w:val="00856645"/>
    <w:rsid w:val="00865AE4"/>
    <w:rsid w:val="0086608B"/>
    <w:rsid w:val="0086681C"/>
    <w:rsid w:val="00867DB1"/>
    <w:rsid w:val="008743F8"/>
    <w:rsid w:val="00880606"/>
    <w:rsid w:val="00893C82"/>
    <w:rsid w:val="008943B0"/>
    <w:rsid w:val="008A1B16"/>
    <w:rsid w:val="008A262E"/>
    <w:rsid w:val="008A7318"/>
    <w:rsid w:val="008B2E4C"/>
    <w:rsid w:val="008B697B"/>
    <w:rsid w:val="008C1C05"/>
    <w:rsid w:val="008C6077"/>
    <w:rsid w:val="008D054E"/>
    <w:rsid w:val="008D0899"/>
    <w:rsid w:val="008D261C"/>
    <w:rsid w:val="008D30B0"/>
    <w:rsid w:val="008D7F27"/>
    <w:rsid w:val="008E1CE8"/>
    <w:rsid w:val="008E3F36"/>
    <w:rsid w:val="00903B98"/>
    <w:rsid w:val="009052E5"/>
    <w:rsid w:val="00915A59"/>
    <w:rsid w:val="0091656E"/>
    <w:rsid w:val="00921672"/>
    <w:rsid w:val="00925E86"/>
    <w:rsid w:val="0093035C"/>
    <w:rsid w:val="00931ABE"/>
    <w:rsid w:val="00941497"/>
    <w:rsid w:val="009422EE"/>
    <w:rsid w:val="00944282"/>
    <w:rsid w:val="00944EEE"/>
    <w:rsid w:val="009537AB"/>
    <w:rsid w:val="0096384D"/>
    <w:rsid w:val="00964D6A"/>
    <w:rsid w:val="00964DF1"/>
    <w:rsid w:val="00965C23"/>
    <w:rsid w:val="009753EF"/>
    <w:rsid w:val="0097778A"/>
    <w:rsid w:val="00990EBF"/>
    <w:rsid w:val="00992238"/>
    <w:rsid w:val="009A25C3"/>
    <w:rsid w:val="009A5818"/>
    <w:rsid w:val="009C016D"/>
    <w:rsid w:val="009C6E7B"/>
    <w:rsid w:val="009D22E7"/>
    <w:rsid w:val="009D2A89"/>
    <w:rsid w:val="009E2AD2"/>
    <w:rsid w:val="00A05D85"/>
    <w:rsid w:val="00A10BF8"/>
    <w:rsid w:val="00A136DF"/>
    <w:rsid w:val="00A15C8C"/>
    <w:rsid w:val="00A2063B"/>
    <w:rsid w:val="00A2418E"/>
    <w:rsid w:val="00A2430F"/>
    <w:rsid w:val="00A25FC5"/>
    <w:rsid w:val="00A27676"/>
    <w:rsid w:val="00A3093C"/>
    <w:rsid w:val="00A34DDF"/>
    <w:rsid w:val="00A351D7"/>
    <w:rsid w:val="00A36AE5"/>
    <w:rsid w:val="00A4394E"/>
    <w:rsid w:val="00A46E44"/>
    <w:rsid w:val="00A53017"/>
    <w:rsid w:val="00A5490F"/>
    <w:rsid w:val="00A55EA3"/>
    <w:rsid w:val="00A6100F"/>
    <w:rsid w:val="00A61827"/>
    <w:rsid w:val="00A6472F"/>
    <w:rsid w:val="00A66755"/>
    <w:rsid w:val="00A66BDF"/>
    <w:rsid w:val="00A73931"/>
    <w:rsid w:val="00A811F8"/>
    <w:rsid w:val="00A84BA7"/>
    <w:rsid w:val="00AA081D"/>
    <w:rsid w:val="00AA1C5E"/>
    <w:rsid w:val="00AA381F"/>
    <w:rsid w:val="00AA6107"/>
    <w:rsid w:val="00AB05EA"/>
    <w:rsid w:val="00AB5D8A"/>
    <w:rsid w:val="00AB7BD6"/>
    <w:rsid w:val="00AC0809"/>
    <w:rsid w:val="00AD3847"/>
    <w:rsid w:val="00AF4F9B"/>
    <w:rsid w:val="00B04598"/>
    <w:rsid w:val="00B04B5F"/>
    <w:rsid w:val="00B04B85"/>
    <w:rsid w:val="00B079D3"/>
    <w:rsid w:val="00B375FE"/>
    <w:rsid w:val="00B410F6"/>
    <w:rsid w:val="00B431A1"/>
    <w:rsid w:val="00B558BD"/>
    <w:rsid w:val="00B56241"/>
    <w:rsid w:val="00B60011"/>
    <w:rsid w:val="00B7645C"/>
    <w:rsid w:val="00B80925"/>
    <w:rsid w:val="00B815CE"/>
    <w:rsid w:val="00B838CD"/>
    <w:rsid w:val="00B84304"/>
    <w:rsid w:val="00BA1223"/>
    <w:rsid w:val="00BA332D"/>
    <w:rsid w:val="00BA62F8"/>
    <w:rsid w:val="00BB42DB"/>
    <w:rsid w:val="00BB6AD0"/>
    <w:rsid w:val="00BC1206"/>
    <w:rsid w:val="00BC22EE"/>
    <w:rsid w:val="00BC2C68"/>
    <w:rsid w:val="00BC689F"/>
    <w:rsid w:val="00BD1B4A"/>
    <w:rsid w:val="00BD2836"/>
    <w:rsid w:val="00BD3F32"/>
    <w:rsid w:val="00BE20E7"/>
    <w:rsid w:val="00BE5EE7"/>
    <w:rsid w:val="00BE7005"/>
    <w:rsid w:val="00BF4AAD"/>
    <w:rsid w:val="00BF563A"/>
    <w:rsid w:val="00C04B8D"/>
    <w:rsid w:val="00C30E56"/>
    <w:rsid w:val="00C314DA"/>
    <w:rsid w:val="00C3211E"/>
    <w:rsid w:val="00C33D09"/>
    <w:rsid w:val="00C34D0A"/>
    <w:rsid w:val="00C37A3E"/>
    <w:rsid w:val="00C44632"/>
    <w:rsid w:val="00C53882"/>
    <w:rsid w:val="00C62D6E"/>
    <w:rsid w:val="00C642C3"/>
    <w:rsid w:val="00C64693"/>
    <w:rsid w:val="00C65006"/>
    <w:rsid w:val="00C67AE3"/>
    <w:rsid w:val="00C70683"/>
    <w:rsid w:val="00C80B2F"/>
    <w:rsid w:val="00C81CBC"/>
    <w:rsid w:val="00C847ED"/>
    <w:rsid w:val="00C9096A"/>
    <w:rsid w:val="00C92469"/>
    <w:rsid w:val="00C92678"/>
    <w:rsid w:val="00C93E0C"/>
    <w:rsid w:val="00C97674"/>
    <w:rsid w:val="00CB2765"/>
    <w:rsid w:val="00CB7A9C"/>
    <w:rsid w:val="00CB7CC1"/>
    <w:rsid w:val="00CC0113"/>
    <w:rsid w:val="00CD0AD0"/>
    <w:rsid w:val="00CD10A1"/>
    <w:rsid w:val="00CD3FF3"/>
    <w:rsid w:val="00CE155F"/>
    <w:rsid w:val="00CF011F"/>
    <w:rsid w:val="00CF0D9B"/>
    <w:rsid w:val="00CF0EF1"/>
    <w:rsid w:val="00CF16A5"/>
    <w:rsid w:val="00CF3F03"/>
    <w:rsid w:val="00D019D8"/>
    <w:rsid w:val="00D02569"/>
    <w:rsid w:val="00D057EA"/>
    <w:rsid w:val="00D123AB"/>
    <w:rsid w:val="00D12B10"/>
    <w:rsid w:val="00D1320B"/>
    <w:rsid w:val="00D15FEC"/>
    <w:rsid w:val="00D277D4"/>
    <w:rsid w:val="00D30E87"/>
    <w:rsid w:val="00D33840"/>
    <w:rsid w:val="00D3469C"/>
    <w:rsid w:val="00D50509"/>
    <w:rsid w:val="00D56B22"/>
    <w:rsid w:val="00D64974"/>
    <w:rsid w:val="00D66469"/>
    <w:rsid w:val="00D753DF"/>
    <w:rsid w:val="00D8031B"/>
    <w:rsid w:val="00D83F37"/>
    <w:rsid w:val="00D84676"/>
    <w:rsid w:val="00D84A2F"/>
    <w:rsid w:val="00D8754C"/>
    <w:rsid w:val="00D92006"/>
    <w:rsid w:val="00D950CC"/>
    <w:rsid w:val="00D97000"/>
    <w:rsid w:val="00DA2B99"/>
    <w:rsid w:val="00DA442B"/>
    <w:rsid w:val="00DA6D71"/>
    <w:rsid w:val="00DC2A0F"/>
    <w:rsid w:val="00DD1790"/>
    <w:rsid w:val="00DD40A9"/>
    <w:rsid w:val="00DD5F52"/>
    <w:rsid w:val="00DD7D6E"/>
    <w:rsid w:val="00DE5625"/>
    <w:rsid w:val="00DE58D9"/>
    <w:rsid w:val="00DF0141"/>
    <w:rsid w:val="00DF0E38"/>
    <w:rsid w:val="00DF63F3"/>
    <w:rsid w:val="00E00C79"/>
    <w:rsid w:val="00E02DB3"/>
    <w:rsid w:val="00E056FD"/>
    <w:rsid w:val="00E07AF0"/>
    <w:rsid w:val="00E13222"/>
    <w:rsid w:val="00E132BC"/>
    <w:rsid w:val="00E15736"/>
    <w:rsid w:val="00E16B4C"/>
    <w:rsid w:val="00E177CD"/>
    <w:rsid w:val="00E22CFC"/>
    <w:rsid w:val="00E338DA"/>
    <w:rsid w:val="00E36698"/>
    <w:rsid w:val="00E42402"/>
    <w:rsid w:val="00E45125"/>
    <w:rsid w:val="00E51A44"/>
    <w:rsid w:val="00E52656"/>
    <w:rsid w:val="00E57901"/>
    <w:rsid w:val="00E60B87"/>
    <w:rsid w:val="00E67249"/>
    <w:rsid w:val="00E7595A"/>
    <w:rsid w:val="00E76745"/>
    <w:rsid w:val="00E816DC"/>
    <w:rsid w:val="00E83780"/>
    <w:rsid w:val="00E85B9E"/>
    <w:rsid w:val="00E90829"/>
    <w:rsid w:val="00E95F93"/>
    <w:rsid w:val="00EA0CC6"/>
    <w:rsid w:val="00EB0E93"/>
    <w:rsid w:val="00EC02AD"/>
    <w:rsid w:val="00EC15A4"/>
    <w:rsid w:val="00EC1C98"/>
    <w:rsid w:val="00ED1A11"/>
    <w:rsid w:val="00EE7A35"/>
    <w:rsid w:val="00EF0B37"/>
    <w:rsid w:val="00F10C41"/>
    <w:rsid w:val="00F218A1"/>
    <w:rsid w:val="00F22470"/>
    <w:rsid w:val="00F2353C"/>
    <w:rsid w:val="00F276BD"/>
    <w:rsid w:val="00F34AAA"/>
    <w:rsid w:val="00F43BFB"/>
    <w:rsid w:val="00F5138E"/>
    <w:rsid w:val="00F56170"/>
    <w:rsid w:val="00F577F9"/>
    <w:rsid w:val="00F62F1C"/>
    <w:rsid w:val="00F64CF9"/>
    <w:rsid w:val="00F66F44"/>
    <w:rsid w:val="00F72607"/>
    <w:rsid w:val="00F81057"/>
    <w:rsid w:val="00F84B8D"/>
    <w:rsid w:val="00F938D8"/>
    <w:rsid w:val="00FA3EB4"/>
    <w:rsid w:val="00FA5E15"/>
    <w:rsid w:val="00FB067C"/>
    <w:rsid w:val="00FB07B8"/>
    <w:rsid w:val="00FB3F0A"/>
    <w:rsid w:val="00FC00E1"/>
    <w:rsid w:val="00FC79BD"/>
    <w:rsid w:val="00FC7EF4"/>
    <w:rsid w:val="00FD1FA2"/>
    <w:rsid w:val="00FE0728"/>
    <w:rsid w:val="00FE6386"/>
    <w:rsid w:val="00FE79FB"/>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24E"/>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6524E"/>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16524E"/>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16524E"/>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16524E"/>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16524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24E"/>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16524E"/>
    <w:rPr>
      <w:rFonts w:ascii="Arial Black" w:hAnsi="Arial Black"/>
      <w:sz w:val="28"/>
    </w:rPr>
  </w:style>
  <w:style w:type="character" w:customStyle="1" w:styleId="Heading4Char">
    <w:name w:val="Heading 4 Char"/>
    <w:basedOn w:val="DefaultParagraphFont"/>
    <w:link w:val="Heading4"/>
    <w:uiPriority w:val="9"/>
    <w:rsid w:val="0016524E"/>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6524E"/>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6524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24E"/>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6524E"/>
    <w:pPr>
      <w:tabs>
        <w:tab w:val="right" w:leader="dot" w:pos="10786"/>
      </w:tabs>
      <w:spacing w:before="80" w:after="0"/>
      <w:ind w:left="144"/>
    </w:pPr>
    <w:rPr>
      <w:b/>
    </w:rPr>
  </w:style>
  <w:style w:type="paragraph" w:styleId="TOC2">
    <w:name w:val="toc 2"/>
    <w:basedOn w:val="Normal"/>
    <w:next w:val="Normal"/>
    <w:autoRedefine/>
    <w:uiPriority w:val="39"/>
    <w:unhideWhenUsed/>
    <w:rsid w:val="0016524E"/>
    <w:pPr>
      <w:tabs>
        <w:tab w:val="right" w:leader="dot" w:pos="10790"/>
      </w:tabs>
      <w:spacing w:before="40" w:after="40"/>
      <w:ind w:left="288"/>
    </w:pPr>
    <w:rPr>
      <w:sz w:val="18"/>
    </w:rPr>
  </w:style>
  <w:style w:type="character" w:styleId="Hyperlink">
    <w:name w:val="Hyperlink"/>
    <w:basedOn w:val="DefaultParagraphFont"/>
    <w:uiPriority w:val="99"/>
    <w:unhideWhenUsed/>
    <w:rsid w:val="0016524E"/>
    <w:rPr>
      <w:color w:val="0000FF" w:themeColor="hyperlink"/>
      <w:u w:val="single"/>
    </w:rPr>
  </w:style>
  <w:style w:type="character" w:styleId="BookTitle">
    <w:name w:val="Book Title"/>
    <w:basedOn w:val="DefaultParagraphFont"/>
    <w:uiPriority w:val="33"/>
    <w:qFormat/>
    <w:rsid w:val="0016524E"/>
    <w:rPr>
      <w:b/>
      <w:bCs/>
      <w:smallCaps/>
      <w:spacing w:val="5"/>
      <w:sz w:val="48"/>
    </w:rPr>
  </w:style>
  <w:style w:type="paragraph" w:styleId="Title">
    <w:name w:val="Title"/>
    <w:basedOn w:val="Normal"/>
    <w:next w:val="Normal"/>
    <w:link w:val="TitleChar"/>
    <w:uiPriority w:val="10"/>
    <w:unhideWhenUsed/>
    <w:qFormat/>
    <w:rsid w:val="0016524E"/>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6524E"/>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16524E"/>
    <w:pPr>
      <w:spacing w:after="0" w:line="240" w:lineRule="auto"/>
    </w:pPr>
    <w:rPr>
      <w:rFonts w:eastAsiaTheme="minorEastAsia"/>
    </w:rPr>
  </w:style>
  <w:style w:type="character" w:customStyle="1" w:styleId="NoSpacingChar">
    <w:name w:val="No Spacing Char"/>
    <w:basedOn w:val="DefaultParagraphFont"/>
    <w:link w:val="NoSpacing"/>
    <w:uiPriority w:val="1"/>
    <w:rsid w:val="0016524E"/>
    <w:rPr>
      <w:rFonts w:eastAsiaTheme="minorEastAsia"/>
    </w:rPr>
  </w:style>
  <w:style w:type="paragraph" w:styleId="Header">
    <w:name w:val="header"/>
    <w:basedOn w:val="Normal"/>
    <w:link w:val="HeaderChar"/>
    <w:uiPriority w:val="99"/>
    <w:unhideWhenUsed/>
    <w:rsid w:val="0016524E"/>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6524E"/>
    <w:rPr>
      <w:rFonts w:ascii="Arial" w:hAnsi="Arial"/>
      <w:color w:val="292929"/>
      <w:sz w:val="16"/>
    </w:rPr>
  </w:style>
  <w:style w:type="paragraph" w:styleId="Footer">
    <w:name w:val="footer"/>
    <w:basedOn w:val="Normal"/>
    <w:link w:val="FooterChar"/>
    <w:uiPriority w:val="99"/>
    <w:unhideWhenUsed/>
    <w:rsid w:val="0016524E"/>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6524E"/>
    <w:rPr>
      <w:rFonts w:ascii="Arial" w:hAnsi="Arial"/>
      <w:color w:val="292929"/>
      <w:sz w:val="16"/>
    </w:rPr>
  </w:style>
  <w:style w:type="paragraph" w:customStyle="1" w:styleId="LabExercise">
    <w:name w:val="Lab Exercise"/>
    <w:basedOn w:val="Normal"/>
    <w:next w:val="Normal"/>
    <w:qFormat/>
    <w:rsid w:val="0016524E"/>
    <w:pPr>
      <w:spacing w:before="0" w:after="200" w:line="276" w:lineRule="auto"/>
    </w:pPr>
    <w:rPr>
      <w:b/>
    </w:rPr>
  </w:style>
  <w:style w:type="paragraph" w:styleId="ListParagraph">
    <w:name w:val="List Paragraph"/>
    <w:basedOn w:val="Normal"/>
    <w:next w:val="Normal"/>
    <w:uiPriority w:val="34"/>
    <w:qFormat/>
    <w:rsid w:val="0016524E"/>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6524E"/>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16524E"/>
    <w:rPr>
      <w:rFonts w:ascii="Lucida Console" w:hAnsi="Lucida Console" w:cs="Courier New"/>
      <w:b/>
      <w:spacing w:val="-6"/>
      <w:sz w:val="18"/>
    </w:rPr>
  </w:style>
  <w:style w:type="paragraph" w:customStyle="1" w:styleId="NumberedBullet">
    <w:name w:val="Numbered Bullet"/>
    <w:basedOn w:val="ListParagraph"/>
    <w:unhideWhenUsed/>
    <w:qFormat/>
    <w:rsid w:val="0016524E"/>
    <w:pPr>
      <w:tabs>
        <w:tab w:val="left" w:pos="144"/>
      </w:tabs>
      <w:spacing w:before="80" w:after="40" w:line="240" w:lineRule="auto"/>
      <w:ind w:hanging="360"/>
      <w:contextualSpacing w:val="0"/>
    </w:pPr>
  </w:style>
  <w:style w:type="paragraph" w:customStyle="1" w:styleId="LabStepScreenshot">
    <w:name w:val="Lab Step Screenshot"/>
    <w:basedOn w:val="Normal"/>
    <w:qFormat/>
    <w:rsid w:val="0016524E"/>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16524E"/>
    <w:pPr>
      <w:spacing w:before="0" w:after="0"/>
    </w:pPr>
    <w:rPr>
      <w:szCs w:val="20"/>
    </w:rPr>
  </w:style>
  <w:style w:type="character" w:customStyle="1" w:styleId="FootnoteTextChar">
    <w:name w:val="Footnote Text Char"/>
    <w:basedOn w:val="DefaultParagraphFont"/>
    <w:link w:val="FootnoteText"/>
    <w:uiPriority w:val="99"/>
    <w:semiHidden/>
    <w:rsid w:val="0016524E"/>
    <w:rPr>
      <w:rFonts w:ascii="Arial" w:hAnsi="Arial"/>
      <w:color w:val="262626" w:themeColor="text1" w:themeTint="D9"/>
      <w:sz w:val="20"/>
      <w:szCs w:val="20"/>
    </w:rPr>
  </w:style>
  <w:style w:type="table" w:styleId="LightShading-Accent4">
    <w:name w:val="Light Shading Accent 4"/>
    <w:basedOn w:val="TableNormal"/>
    <w:uiPriority w:val="60"/>
    <w:rsid w:val="0016524E"/>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16524E"/>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6524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6524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6524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16524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16524E"/>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6524E"/>
    <w:pPr>
      <w:tabs>
        <w:tab w:val="num" w:pos="360"/>
      </w:tabs>
      <w:ind w:left="360" w:hanging="360"/>
      <w:contextualSpacing/>
    </w:pPr>
  </w:style>
  <w:style w:type="character" w:customStyle="1" w:styleId="InLineUrl">
    <w:name w:val="InLineUrl"/>
    <w:basedOn w:val="DefaultParagraphFont"/>
    <w:uiPriority w:val="1"/>
    <w:qFormat/>
    <w:rsid w:val="0016524E"/>
    <w:rPr>
      <w:rFonts w:ascii="Arial" w:hAnsi="Arial"/>
      <w:b/>
      <w:sz w:val="16"/>
    </w:rPr>
  </w:style>
  <w:style w:type="paragraph" w:customStyle="1" w:styleId="LabStepNumbered">
    <w:name w:val="Lab Step Numbered"/>
    <w:link w:val="LabStepNumberedChar"/>
    <w:qFormat/>
    <w:rsid w:val="0016524E"/>
    <w:pPr>
      <w:numPr>
        <w:numId w:val="42"/>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16524E"/>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16524E"/>
    <w:pPr>
      <w:numPr>
        <w:ilvl w:val="1"/>
      </w:numPr>
    </w:pPr>
    <w:rPr>
      <w:sz w:val="16"/>
    </w:rPr>
  </w:style>
  <w:style w:type="paragraph" w:customStyle="1" w:styleId="LabStepLevel2NoBullet">
    <w:name w:val="Lab Step Level 2 No Bullet"/>
    <w:basedOn w:val="LabStepLevel2Numbered"/>
    <w:qFormat/>
    <w:rsid w:val="0016524E"/>
    <w:pPr>
      <w:numPr>
        <w:numId w:val="0"/>
      </w:numPr>
      <w:spacing w:before="40"/>
      <w:ind w:left="720"/>
    </w:pPr>
  </w:style>
  <w:style w:type="character" w:customStyle="1" w:styleId="LabStepScreenshotFrame">
    <w:name w:val="Lab Step Screenshot Frame"/>
    <w:basedOn w:val="DefaultParagraphFont"/>
    <w:uiPriority w:val="1"/>
    <w:qFormat/>
    <w:rsid w:val="0016524E"/>
    <w:rPr>
      <w:noProof/>
      <w:bdr w:val="single" w:sz="2" w:space="0" w:color="DDDDDD"/>
    </w:rPr>
  </w:style>
  <w:style w:type="paragraph" w:customStyle="1" w:styleId="LabExerciseCallout">
    <w:name w:val="Lab Exercise Callout"/>
    <w:basedOn w:val="LabExerciseText"/>
    <w:qFormat/>
    <w:rsid w:val="0016524E"/>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16524E"/>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16524E"/>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16524E"/>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6524E"/>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6524E"/>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16524E"/>
    <w:rPr>
      <w:rFonts w:ascii="Arial" w:hAnsi="Arial"/>
      <w:b/>
      <w:iCs/>
      <w:sz w:val="16"/>
    </w:rPr>
  </w:style>
  <w:style w:type="character" w:customStyle="1" w:styleId="InlindeCode">
    <w:name w:val="InlindeCode"/>
    <w:basedOn w:val="DefaultParagraphFont"/>
    <w:uiPriority w:val="1"/>
    <w:qFormat/>
    <w:rsid w:val="0016524E"/>
    <w:rPr>
      <w:rFonts w:ascii="Lucida Console" w:hAnsi="Lucida Console"/>
      <w:b/>
      <w:sz w:val="16"/>
    </w:rPr>
  </w:style>
  <w:style w:type="table" w:customStyle="1" w:styleId="LabStepTable">
    <w:name w:val="Lab Step Table"/>
    <w:basedOn w:val="TableGrid"/>
    <w:uiPriority w:val="99"/>
    <w:rsid w:val="0016524E"/>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16524E"/>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16524E"/>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16524E"/>
    <w:pPr>
      <w:ind w:left="1152"/>
    </w:pPr>
  </w:style>
  <w:style w:type="paragraph" w:customStyle="1" w:styleId="LabStepScreenshotLevel2">
    <w:name w:val="Lab Step Screenshot Level 2"/>
    <w:basedOn w:val="LabStepScreenshot"/>
    <w:qFormat/>
    <w:rsid w:val="0016524E"/>
    <w:pPr>
      <w:ind w:left="1152"/>
    </w:pPr>
    <w:rPr>
      <w:noProof/>
    </w:rPr>
  </w:style>
  <w:style w:type="paragraph" w:customStyle="1" w:styleId="LabStepTableTextHeader">
    <w:name w:val="Lab Step Table Text Header"/>
    <w:basedOn w:val="LabStepTableText"/>
    <w:next w:val="LabStepTableText"/>
    <w:qFormat/>
    <w:rsid w:val="0016524E"/>
    <w:rPr>
      <w:b/>
    </w:rPr>
  </w:style>
  <w:style w:type="paragraph" w:customStyle="1" w:styleId="LabStepTableParagraph">
    <w:name w:val="Lab Step Table Paragraph"/>
    <w:basedOn w:val="LabStepNumbered"/>
    <w:qFormat/>
    <w:rsid w:val="0016524E"/>
    <w:pPr>
      <w:numPr>
        <w:numId w:val="0"/>
      </w:numPr>
    </w:pPr>
  </w:style>
  <w:style w:type="paragraph" w:styleId="TOCHeading">
    <w:name w:val="TOC Heading"/>
    <w:basedOn w:val="Heading1"/>
    <w:next w:val="Normal"/>
    <w:uiPriority w:val="39"/>
    <w:semiHidden/>
    <w:unhideWhenUsed/>
    <w:qFormat/>
    <w:rsid w:val="0016524E"/>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16524E"/>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6524E"/>
    <w:rPr>
      <w:sz w:val="16"/>
      <w:szCs w:val="16"/>
    </w:rPr>
  </w:style>
  <w:style w:type="paragraph" w:styleId="CommentText">
    <w:name w:val="annotation text"/>
    <w:basedOn w:val="Normal"/>
    <w:link w:val="CommentTextChar"/>
    <w:uiPriority w:val="99"/>
    <w:semiHidden/>
    <w:unhideWhenUsed/>
    <w:rsid w:val="0016524E"/>
    <w:rPr>
      <w:szCs w:val="20"/>
    </w:rPr>
  </w:style>
  <w:style w:type="character" w:customStyle="1" w:styleId="CommentTextChar">
    <w:name w:val="Comment Text Char"/>
    <w:basedOn w:val="DefaultParagraphFont"/>
    <w:link w:val="CommentText"/>
    <w:uiPriority w:val="99"/>
    <w:semiHidden/>
    <w:rsid w:val="0016524E"/>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6524E"/>
    <w:rPr>
      <w:b/>
      <w:bCs/>
    </w:rPr>
  </w:style>
  <w:style w:type="character" w:customStyle="1" w:styleId="CommentSubjectChar">
    <w:name w:val="Comment Subject Char"/>
    <w:basedOn w:val="CommentTextChar"/>
    <w:link w:val="CommentSubject"/>
    <w:uiPriority w:val="99"/>
    <w:semiHidden/>
    <w:rsid w:val="0016524E"/>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16524E"/>
    <w:pPr>
      <w:numPr>
        <w:numId w:val="0"/>
      </w:numPr>
      <w:ind w:left="757" w:hanging="360"/>
    </w:pPr>
    <w:rPr>
      <w:b/>
    </w:rPr>
  </w:style>
  <w:style w:type="character" w:customStyle="1" w:styleId="LabStepNumberedChar">
    <w:name w:val="Lab Step Numbered Char"/>
    <w:basedOn w:val="DefaultParagraphFont"/>
    <w:link w:val="LabStepNumbered"/>
    <w:rsid w:val="0016524E"/>
    <w:rPr>
      <w:rFonts w:ascii="Arial" w:hAnsi="Arial"/>
      <w:color w:val="262626" w:themeColor="text1" w:themeTint="D9"/>
      <w:sz w:val="18"/>
    </w:rPr>
  </w:style>
  <w:style w:type="character" w:customStyle="1" w:styleId="strongChar">
    <w:name w:val="strong Char"/>
    <w:basedOn w:val="LabStepNumberedChar"/>
    <w:link w:val="Strong1"/>
    <w:rsid w:val="0016524E"/>
    <w:rPr>
      <w:rFonts w:ascii="Arial" w:hAnsi="Arial"/>
      <w:b/>
      <w:color w:val="262626" w:themeColor="text1" w:themeTint="D9"/>
      <w:sz w:val="18"/>
    </w:rPr>
  </w:style>
  <w:style w:type="character" w:styleId="Strong">
    <w:name w:val="Strong"/>
    <w:basedOn w:val="DefaultParagraphFont"/>
    <w:uiPriority w:val="22"/>
    <w:qFormat/>
    <w:rsid w:val="0016524E"/>
    <w:rPr>
      <w:b/>
      <w:bCs/>
    </w:rPr>
  </w:style>
  <w:style w:type="paragraph" w:styleId="NormalWeb">
    <w:name w:val="Normal (Web)"/>
    <w:basedOn w:val="Normal"/>
    <w:uiPriority w:val="99"/>
    <w:semiHidden/>
    <w:unhideWhenUsed/>
    <w:rsid w:val="0016524E"/>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16524E"/>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16524E"/>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6524E"/>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16524E"/>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16524E"/>
    <w:pPr>
      <w:spacing w:before="240"/>
      <w:ind w:left="720" w:right="720"/>
    </w:pPr>
    <w:rPr>
      <w:color w:val="1C1C1C"/>
    </w:rPr>
  </w:style>
  <w:style w:type="paragraph" w:customStyle="1" w:styleId="SlidesNotes">
    <w:name w:val="Slides Notes"/>
    <w:basedOn w:val="Normal"/>
    <w:qFormat/>
    <w:rsid w:val="0016524E"/>
    <w:pPr>
      <w:spacing w:before="240"/>
    </w:pPr>
  </w:style>
  <w:style w:type="paragraph" w:customStyle="1" w:styleId="LegalHeader">
    <w:name w:val="Legal Header"/>
    <w:basedOn w:val="Normal"/>
    <w:qFormat/>
    <w:rsid w:val="0016524E"/>
    <w:pPr>
      <w:spacing w:before="600"/>
    </w:pPr>
    <w:rPr>
      <w:b/>
      <w:color w:val="auto"/>
      <w:u w:val="single"/>
    </w:rPr>
  </w:style>
  <w:style w:type="paragraph" w:customStyle="1" w:styleId="LegalBody">
    <w:name w:val="Legal Body"/>
    <w:basedOn w:val="Normal"/>
    <w:qFormat/>
    <w:rsid w:val="0016524E"/>
    <w:rPr>
      <w:sz w:val="18"/>
    </w:rPr>
  </w:style>
  <w:style w:type="paragraph" w:customStyle="1" w:styleId="CourseInfo">
    <w:name w:val="Course Info"/>
    <w:basedOn w:val="Normal"/>
    <w:qFormat/>
    <w:rsid w:val="0016524E"/>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16524E"/>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6524E"/>
    <w:pPr>
      <w:tabs>
        <w:tab w:val="right" w:leader="dot" w:pos="10790"/>
      </w:tabs>
      <w:spacing w:before="40" w:after="0"/>
      <w:ind w:left="432"/>
    </w:pPr>
    <w:rPr>
      <w:sz w:val="16"/>
    </w:rPr>
  </w:style>
  <w:style w:type="numbering" w:customStyle="1" w:styleId="LabStepsTemplate">
    <w:name w:val="LabStepsTemplate"/>
    <w:uiPriority w:val="99"/>
    <w:rsid w:val="0016524E"/>
    <w:pPr>
      <w:numPr>
        <w:numId w:val="38"/>
      </w:numPr>
    </w:pPr>
  </w:style>
  <w:style w:type="paragraph" w:customStyle="1" w:styleId="ModuleDescription">
    <w:name w:val="Module Description"/>
    <w:basedOn w:val="Normal"/>
    <w:qFormat/>
    <w:rsid w:val="0016524E"/>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16524E"/>
    <w:pPr>
      <w:jc w:val="center"/>
    </w:pPr>
  </w:style>
  <w:style w:type="paragraph" w:customStyle="1" w:styleId="TopicsCoveredItem">
    <w:name w:val="Topics Covered Item"/>
    <w:basedOn w:val="Normal"/>
    <w:qFormat/>
    <w:rsid w:val="0016524E"/>
    <w:pPr>
      <w:numPr>
        <w:numId w:val="40"/>
      </w:numPr>
      <w:spacing w:before="0" w:after="0"/>
      <w:contextualSpacing/>
    </w:pPr>
  </w:style>
  <w:style w:type="paragraph" w:customStyle="1" w:styleId="ModuleIntroHeader">
    <w:name w:val="Module Intro Header"/>
    <w:basedOn w:val="Normal"/>
    <w:qFormat/>
    <w:rsid w:val="0016524E"/>
    <w:pPr>
      <w:pBdr>
        <w:bottom w:val="single" w:sz="8" w:space="1" w:color="auto"/>
      </w:pBdr>
      <w:spacing w:before="360"/>
      <w:ind w:left="288"/>
    </w:pPr>
    <w:rPr>
      <w:b/>
      <w:sz w:val="24"/>
    </w:rPr>
  </w:style>
  <w:style w:type="paragraph" w:customStyle="1" w:styleId="ModuleAgendaItem">
    <w:name w:val="Module Agenda Item"/>
    <w:basedOn w:val="Normal"/>
    <w:qFormat/>
    <w:rsid w:val="0016524E"/>
    <w:pPr>
      <w:spacing w:before="0" w:after="0"/>
      <w:ind w:left="360" w:hanging="360"/>
      <w:contextualSpacing/>
    </w:pPr>
    <w:rPr>
      <w:sz w:val="24"/>
    </w:rPr>
  </w:style>
  <w:style w:type="paragraph" w:customStyle="1" w:styleId="LabExerciseItem">
    <w:name w:val="Lab Exercise Item"/>
    <w:basedOn w:val="Normal"/>
    <w:next w:val="Normal"/>
    <w:qFormat/>
    <w:rsid w:val="0016524E"/>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24E"/>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6524E"/>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16524E"/>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16524E"/>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16524E"/>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16524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24E"/>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16524E"/>
    <w:rPr>
      <w:rFonts w:ascii="Arial Black" w:hAnsi="Arial Black"/>
      <w:sz w:val="28"/>
    </w:rPr>
  </w:style>
  <w:style w:type="character" w:customStyle="1" w:styleId="Heading4Char">
    <w:name w:val="Heading 4 Char"/>
    <w:basedOn w:val="DefaultParagraphFont"/>
    <w:link w:val="Heading4"/>
    <w:uiPriority w:val="9"/>
    <w:rsid w:val="0016524E"/>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6524E"/>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6524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24E"/>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6524E"/>
    <w:pPr>
      <w:tabs>
        <w:tab w:val="right" w:leader="dot" w:pos="10786"/>
      </w:tabs>
      <w:spacing w:before="80" w:after="0"/>
      <w:ind w:left="144"/>
    </w:pPr>
    <w:rPr>
      <w:b/>
    </w:rPr>
  </w:style>
  <w:style w:type="paragraph" w:styleId="TOC2">
    <w:name w:val="toc 2"/>
    <w:basedOn w:val="Normal"/>
    <w:next w:val="Normal"/>
    <w:autoRedefine/>
    <w:uiPriority w:val="39"/>
    <w:unhideWhenUsed/>
    <w:rsid w:val="0016524E"/>
    <w:pPr>
      <w:tabs>
        <w:tab w:val="right" w:leader="dot" w:pos="10790"/>
      </w:tabs>
      <w:spacing w:before="40" w:after="40"/>
      <w:ind w:left="288"/>
    </w:pPr>
    <w:rPr>
      <w:sz w:val="18"/>
    </w:rPr>
  </w:style>
  <w:style w:type="character" w:styleId="Hyperlink">
    <w:name w:val="Hyperlink"/>
    <w:basedOn w:val="DefaultParagraphFont"/>
    <w:uiPriority w:val="99"/>
    <w:unhideWhenUsed/>
    <w:rsid w:val="0016524E"/>
    <w:rPr>
      <w:color w:val="0000FF" w:themeColor="hyperlink"/>
      <w:u w:val="single"/>
    </w:rPr>
  </w:style>
  <w:style w:type="character" w:styleId="BookTitle">
    <w:name w:val="Book Title"/>
    <w:basedOn w:val="DefaultParagraphFont"/>
    <w:uiPriority w:val="33"/>
    <w:qFormat/>
    <w:rsid w:val="0016524E"/>
    <w:rPr>
      <w:b/>
      <w:bCs/>
      <w:smallCaps/>
      <w:spacing w:val="5"/>
      <w:sz w:val="48"/>
    </w:rPr>
  </w:style>
  <w:style w:type="paragraph" w:styleId="Title">
    <w:name w:val="Title"/>
    <w:basedOn w:val="Normal"/>
    <w:next w:val="Normal"/>
    <w:link w:val="TitleChar"/>
    <w:uiPriority w:val="10"/>
    <w:unhideWhenUsed/>
    <w:qFormat/>
    <w:rsid w:val="0016524E"/>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6524E"/>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16524E"/>
    <w:pPr>
      <w:spacing w:after="0" w:line="240" w:lineRule="auto"/>
    </w:pPr>
    <w:rPr>
      <w:rFonts w:eastAsiaTheme="minorEastAsia"/>
    </w:rPr>
  </w:style>
  <w:style w:type="character" w:customStyle="1" w:styleId="NoSpacingChar">
    <w:name w:val="No Spacing Char"/>
    <w:basedOn w:val="DefaultParagraphFont"/>
    <w:link w:val="NoSpacing"/>
    <w:uiPriority w:val="1"/>
    <w:rsid w:val="0016524E"/>
    <w:rPr>
      <w:rFonts w:eastAsiaTheme="minorEastAsia"/>
    </w:rPr>
  </w:style>
  <w:style w:type="paragraph" w:styleId="Header">
    <w:name w:val="header"/>
    <w:basedOn w:val="Normal"/>
    <w:link w:val="HeaderChar"/>
    <w:uiPriority w:val="99"/>
    <w:unhideWhenUsed/>
    <w:rsid w:val="0016524E"/>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6524E"/>
    <w:rPr>
      <w:rFonts w:ascii="Arial" w:hAnsi="Arial"/>
      <w:color w:val="292929"/>
      <w:sz w:val="16"/>
    </w:rPr>
  </w:style>
  <w:style w:type="paragraph" w:styleId="Footer">
    <w:name w:val="footer"/>
    <w:basedOn w:val="Normal"/>
    <w:link w:val="FooterChar"/>
    <w:uiPriority w:val="99"/>
    <w:unhideWhenUsed/>
    <w:rsid w:val="0016524E"/>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6524E"/>
    <w:rPr>
      <w:rFonts w:ascii="Arial" w:hAnsi="Arial"/>
      <w:color w:val="292929"/>
      <w:sz w:val="16"/>
    </w:rPr>
  </w:style>
  <w:style w:type="paragraph" w:customStyle="1" w:styleId="LabExercise">
    <w:name w:val="Lab Exercise"/>
    <w:basedOn w:val="Normal"/>
    <w:next w:val="Normal"/>
    <w:qFormat/>
    <w:rsid w:val="0016524E"/>
    <w:pPr>
      <w:spacing w:before="0" w:after="200" w:line="276" w:lineRule="auto"/>
    </w:pPr>
    <w:rPr>
      <w:b/>
    </w:rPr>
  </w:style>
  <w:style w:type="paragraph" w:styleId="ListParagraph">
    <w:name w:val="List Paragraph"/>
    <w:basedOn w:val="Normal"/>
    <w:next w:val="Normal"/>
    <w:uiPriority w:val="34"/>
    <w:qFormat/>
    <w:rsid w:val="0016524E"/>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6524E"/>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16524E"/>
    <w:rPr>
      <w:rFonts w:ascii="Lucida Console" w:hAnsi="Lucida Console" w:cs="Courier New"/>
      <w:b/>
      <w:spacing w:val="-6"/>
      <w:sz w:val="18"/>
    </w:rPr>
  </w:style>
  <w:style w:type="paragraph" w:customStyle="1" w:styleId="NumberedBullet">
    <w:name w:val="Numbered Bullet"/>
    <w:basedOn w:val="ListParagraph"/>
    <w:unhideWhenUsed/>
    <w:qFormat/>
    <w:rsid w:val="0016524E"/>
    <w:pPr>
      <w:tabs>
        <w:tab w:val="left" w:pos="144"/>
      </w:tabs>
      <w:spacing w:before="80" w:after="40" w:line="240" w:lineRule="auto"/>
      <w:ind w:hanging="360"/>
      <w:contextualSpacing w:val="0"/>
    </w:pPr>
  </w:style>
  <w:style w:type="paragraph" w:customStyle="1" w:styleId="LabStepScreenshot">
    <w:name w:val="Lab Step Screenshot"/>
    <w:basedOn w:val="Normal"/>
    <w:qFormat/>
    <w:rsid w:val="0016524E"/>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16524E"/>
    <w:pPr>
      <w:spacing w:before="0" w:after="0"/>
    </w:pPr>
    <w:rPr>
      <w:szCs w:val="20"/>
    </w:rPr>
  </w:style>
  <w:style w:type="character" w:customStyle="1" w:styleId="FootnoteTextChar">
    <w:name w:val="Footnote Text Char"/>
    <w:basedOn w:val="DefaultParagraphFont"/>
    <w:link w:val="FootnoteText"/>
    <w:uiPriority w:val="99"/>
    <w:semiHidden/>
    <w:rsid w:val="0016524E"/>
    <w:rPr>
      <w:rFonts w:ascii="Arial" w:hAnsi="Arial"/>
      <w:color w:val="262626" w:themeColor="text1" w:themeTint="D9"/>
      <w:sz w:val="20"/>
      <w:szCs w:val="20"/>
    </w:rPr>
  </w:style>
  <w:style w:type="table" w:styleId="LightShading-Accent4">
    <w:name w:val="Light Shading Accent 4"/>
    <w:basedOn w:val="TableNormal"/>
    <w:uiPriority w:val="60"/>
    <w:rsid w:val="0016524E"/>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16524E"/>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6524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6524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6524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16524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16524E"/>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6524E"/>
    <w:pPr>
      <w:tabs>
        <w:tab w:val="num" w:pos="360"/>
      </w:tabs>
      <w:ind w:left="360" w:hanging="360"/>
      <w:contextualSpacing/>
    </w:pPr>
  </w:style>
  <w:style w:type="character" w:customStyle="1" w:styleId="InLineUrl">
    <w:name w:val="InLineUrl"/>
    <w:basedOn w:val="DefaultParagraphFont"/>
    <w:uiPriority w:val="1"/>
    <w:qFormat/>
    <w:rsid w:val="0016524E"/>
    <w:rPr>
      <w:rFonts w:ascii="Arial" w:hAnsi="Arial"/>
      <w:b/>
      <w:sz w:val="16"/>
    </w:rPr>
  </w:style>
  <w:style w:type="paragraph" w:customStyle="1" w:styleId="LabStepNumbered">
    <w:name w:val="Lab Step Numbered"/>
    <w:link w:val="LabStepNumberedChar"/>
    <w:qFormat/>
    <w:rsid w:val="0016524E"/>
    <w:pPr>
      <w:numPr>
        <w:numId w:val="42"/>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16524E"/>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16524E"/>
    <w:pPr>
      <w:numPr>
        <w:ilvl w:val="1"/>
      </w:numPr>
    </w:pPr>
    <w:rPr>
      <w:sz w:val="16"/>
    </w:rPr>
  </w:style>
  <w:style w:type="paragraph" w:customStyle="1" w:styleId="LabStepLevel2NoBullet">
    <w:name w:val="Lab Step Level 2 No Bullet"/>
    <w:basedOn w:val="LabStepLevel2Numbered"/>
    <w:qFormat/>
    <w:rsid w:val="0016524E"/>
    <w:pPr>
      <w:numPr>
        <w:numId w:val="0"/>
      </w:numPr>
      <w:spacing w:before="40"/>
      <w:ind w:left="720"/>
    </w:pPr>
  </w:style>
  <w:style w:type="character" w:customStyle="1" w:styleId="LabStepScreenshotFrame">
    <w:name w:val="Lab Step Screenshot Frame"/>
    <w:basedOn w:val="DefaultParagraphFont"/>
    <w:uiPriority w:val="1"/>
    <w:qFormat/>
    <w:rsid w:val="0016524E"/>
    <w:rPr>
      <w:noProof/>
      <w:bdr w:val="single" w:sz="2" w:space="0" w:color="DDDDDD"/>
    </w:rPr>
  </w:style>
  <w:style w:type="paragraph" w:customStyle="1" w:styleId="LabExerciseCallout">
    <w:name w:val="Lab Exercise Callout"/>
    <w:basedOn w:val="LabExerciseText"/>
    <w:qFormat/>
    <w:rsid w:val="0016524E"/>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16524E"/>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16524E"/>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16524E"/>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6524E"/>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6524E"/>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16524E"/>
    <w:rPr>
      <w:rFonts w:ascii="Arial" w:hAnsi="Arial"/>
      <w:b/>
      <w:iCs/>
      <w:sz w:val="16"/>
    </w:rPr>
  </w:style>
  <w:style w:type="character" w:customStyle="1" w:styleId="InlindeCode">
    <w:name w:val="InlindeCode"/>
    <w:basedOn w:val="DefaultParagraphFont"/>
    <w:uiPriority w:val="1"/>
    <w:qFormat/>
    <w:rsid w:val="0016524E"/>
    <w:rPr>
      <w:rFonts w:ascii="Lucida Console" w:hAnsi="Lucida Console"/>
      <w:b/>
      <w:sz w:val="16"/>
    </w:rPr>
  </w:style>
  <w:style w:type="table" w:customStyle="1" w:styleId="LabStepTable">
    <w:name w:val="Lab Step Table"/>
    <w:basedOn w:val="TableGrid"/>
    <w:uiPriority w:val="99"/>
    <w:rsid w:val="0016524E"/>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16524E"/>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16524E"/>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16524E"/>
    <w:pPr>
      <w:ind w:left="1152"/>
    </w:pPr>
  </w:style>
  <w:style w:type="paragraph" w:customStyle="1" w:styleId="LabStepScreenshotLevel2">
    <w:name w:val="Lab Step Screenshot Level 2"/>
    <w:basedOn w:val="LabStepScreenshot"/>
    <w:qFormat/>
    <w:rsid w:val="0016524E"/>
    <w:pPr>
      <w:ind w:left="1152"/>
    </w:pPr>
    <w:rPr>
      <w:noProof/>
    </w:rPr>
  </w:style>
  <w:style w:type="paragraph" w:customStyle="1" w:styleId="LabStepTableTextHeader">
    <w:name w:val="Lab Step Table Text Header"/>
    <w:basedOn w:val="LabStepTableText"/>
    <w:next w:val="LabStepTableText"/>
    <w:qFormat/>
    <w:rsid w:val="0016524E"/>
    <w:rPr>
      <w:b/>
    </w:rPr>
  </w:style>
  <w:style w:type="paragraph" w:customStyle="1" w:styleId="LabStepTableParagraph">
    <w:name w:val="Lab Step Table Paragraph"/>
    <w:basedOn w:val="LabStepNumbered"/>
    <w:qFormat/>
    <w:rsid w:val="0016524E"/>
    <w:pPr>
      <w:numPr>
        <w:numId w:val="0"/>
      </w:numPr>
    </w:pPr>
  </w:style>
  <w:style w:type="paragraph" w:styleId="TOCHeading">
    <w:name w:val="TOC Heading"/>
    <w:basedOn w:val="Heading1"/>
    <w:next w:val="Normal"/>
    <w:uiPriority w:val="39"/>
    <w:semiHidden/>
    <w:unhideWhenUsed/>
    <w:qFormat/>
    <w:rsid w:val="0016524E"/>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16524E"/>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6524E"/>
    <w:rPr>
      <w:sz w:val="16"/>
      <w:szCs w:val="16"/>
    </w:rPr>
  </w:style>
  <w:style w:type="paragraph" w:styleId="CommentText">
    <w:name w:val="annotation text"/>
    <w:basedOn w:val="Normal"/>
    <w:link w:val="CommentTextChar"/>
    <w:uiPriority w:val="99"/>
    <w:semiHidden/>
    <w:unhideWhenUsed/>
    <w:rsid w:val="0016524E"/>
    <w:rPr>
      <w:szCs w:val="20"/>
    </w:rPr>
  </w:style>
  <w:style w:type="character" w:customStyle="1" w:styleId="CommentTextChar">
    <w:name w:val="Comment Text Char"/>
    <w:basedOn w:val="DefaultParagraphFont"/>
    <w:link w:val="CommentText"/>
    <w:uiPriority w:val="99"/>
    <w:semiHidden/>
    <w:rsid w:val="0016524E"/>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6524E"/>
    <w:rPr>
      <w:b/>
      <w:bCs/>
    </w:rPr>
  </w:style>
  <w:style w:type="character" w:customStyle="1" w:styleId="CommentSubjectChar">
    <w:name w:val="Comment Subject Char"/>
    <w:basedOn w:val="CommentTextChar"/>
    <w:link w:val="CommentSubject"/>
    <w:uiPriority w:val="99"/>
    <w:semiHidden/>
    <w:rsid w:val="0016524E"/>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16524E"/>
    <w:pPr>
      <w:numPr>
        <w:numId w:val="0"/>
      </w:numPr>
      <w:ind w:left="757" w:hanging="360"/>
    </w:pPr>
    <w:rPr>
      <w:b/>
    </w:rPr>
  </w:style>
  <w:style w:type="character" w:customStyle="1" w:styleId="LabStepNumberedChar">
    <w:name w:val="Lab Step Numbered Char"/>
    <w:basedOn w:val="DefaultParagraphFont"/>
    <w:link w:val="LabStepNumbered"/>
    <w:rsid w:val="0016524E"/>
    <w:rPr>
      <w:rFonts w:ascii="Arial" w:hAnsi="Arial"/>
      <w:color w:val="262626" w:themeColor="text1" w:themeTint="D9"/>
      <w:sz w:val="18"/>
    </w:rPr>
  </w:style>
  <w:style w:type="character" w:customStyle="1" w:styleId="strongChar">
    <w:name w:val="strong Char"/>
    <w:basedOn w:val="LabStepNumberedChar"/>
    <w:link w:val="Strong1"/>
    <w:rsid w:val="0016524E"/>
    <w:rPr>
      <w:rFonts w:ascii="Arial" w:hAnsi="Arial"/>
      <w:b/>
      <w:color w:val="262626" w:themeColor="text1" w:themeTint="D9"/>
      <w:sz w:val="18"/>
    </w:rPr>
  </w:style>
  <w:style w:type="character" w:styleId="Strong">
    <w:name w:val="Strong"/>
    <w:basedOn w:val="DefaultParagraphFont"/>
    <w:uiPriority w:val="22"/>
    <w:qFormat/>
    <w:rsid w:val="0016524E"/>
    <w:rPr>
      <w:b/>
      <w:bCs/>
    </w:rPr>
  </w:style>
  <w:style w:type="paragraph" w:styleId="NormalWeb">
    <w:name w:val="Normal (Web)"/>
    <w:basedOn w:val="Normal"/>
    <w:uiPriority w:val="99"/>
    <w:semiHidden/>
    <w:unhideWhenUsed/>
    <w:rsid w:val="0016524E"/>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16524E"/>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16524E"/>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6524E"/>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16524E"/>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16524E"/>
    <w:pPr>
      <w:spacing w:before="240"/>
      <w:ind w:left="720" w:right="720"/>
    </w:pPr>
    <w:rPr>
      <w:color w:val="1C1C1C"/>
    </w:rPr>
  </w:style>
  <w:style w:type="paragraph" w:customStyle="1" w:styleId="SlidesNotes">
    <w:name w:val="Slides Notes"/>
    <w:basedOn w:val="Normal"/>
    <w:qFormat/>
    <w:rsid w:val="0016524E"/>
    <w:pPr>
      <w:spacing w:before="240"/>
    </w:pPr>
  </w:style>
  <w:style w:type="paragraph" w:customStyle="1" w:styleId="LegalHeader">
    <w:name w:val="Legal Header"/>
    <w:basedOn w:val="Normal"/>
    <w:qFormat/>
    <w:rsid w:val="0016524E"/>
    <w:pPr>
      <w:spacing w:before="600"/>
    </w:pPr>
    <w:rPr>
      <w:b/>
      <w:color w:val="auto"/>
      <w:u w:val="single"/>
    </w:rPr>
  </w:style>
  <w:style w:type="paragraph" w:customStyle="1" w:styleId="LegalBody">
    <w:name w:val="Legal Body"/>
    <w:basedOn w:val="Normal"/>
    <w:qFormat/>
    <w:rsid w:val="0016524E"/>
    <w:rPr>
      <w:sz w:val="18"/>
    </w:rPr>
  </w:style>
  <w:style w:type="paragraph" w:customStyle="1" w:styleId="CourseInfo">
    <w:name w:val="Course Info"/>
    <w:basedOn w:val="Normal"/>
    <w:qFormat/>
    <w:rsid w:val="0016524E"/>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16524E"/>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6524E"/>
    <w:pPr>
      <w:tabs>
        <w:tab w:val="right" w:leader="dot" w:pos="10790"/>
      </w:tabs>
      <w:spacing w:before="40" w:after="0"/>
      <w:ind w:left="432"/>
    </w:pPr>
    <w:rPr>
      <w:sz w:val="16"/>
    </w:rPr>
  </w:style>
  <w:style w:type="numbering" w:customStyle="1" w:styleId="LabStepsTemplate">
    <w:name w:val="LabStepsTemplate"/>
    <w:uiPriority w:val="99"/>
    <w:rsid w:val="0016524E"/>
    <w:pPr>
      <w:numPr>
        <w:numId w:val="38"/>
      </w:numPr>
    </w:pPr>
  </w:style>
  <w:style w:type="paragraph" w:customStyle="1" w:styleId="ModuleDescription">
    <w:name w:val="Module Description"/>
    <w:basedOn w:val="Normal"/>
    <w:qFormat/>
    <w:rsid w:val="0016524E"/>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16524E"/>
    <w:pPr>
      <w:jc w:val="center"/>
    </w:pPr>
  </w:style>
  <w:style w:type="paragraph" w:customStyle="1" w:styleId="TopicsCoveredItem">
    <w:name w:val="Topics Covered Item"/>
    <w:basedOn w:val="Normal"/>
    <w:qFormat/>
    <w:rsid w:val="0016524E"/>
    <w:pPr>
      <w:numPr>
        <w:numId w:val="40"/>
      </w:numPr>
      <w:spacing w:before="0" w:after="0"/>
      <w:contextualSpacing/>
    </w:pPr>
  </w:style>
  <w:style w:type="paragraph" w:customStyle="1" w:styleId="ModuleIntroHeader">
    <w:name w:val="Module Intro Header"/>
    <w:basedOn w:val="Normal"/>
    <w:qFormat/>
    <w:rsid w:val="0016524E"/>
    <w:pPr>
      <w:pBdr>
        <w:bottom w:val="single" w:sz="8" w:space="1" w:color="auto"/>
      </w:pBdr>
      <w:spacing w:before="360"/>
      <w:ind w:left="288"/>
    </w:pPr>
    <w:rPr>
      <w:b/>
      <w:sz w:val="24"/>
    </w:rPr>
  </w:style>
  <w:style w:type="paragraph" w:customStyle="1" w:styleId="ModuleAgendaItem">
    <w:name w:val="Module Agenda Item"/>
    <w:basedOn w:val="Normal"/>
    <w:qFormat/>
    <w:rsid w:val="0016524E"/>
    <w:pPr>
      <w:spacing w:before="0" w:after="0"/>
      <w:ind w:left="360" w:hanging="360"/>
      <w:contextualSpacing/>
    </w:pPr>
    <w:rPr>
      <w:sz w:val="24"/>
    </w:rPr>
  </w:style>
  <w:style w:type="paragraph" w:customStyle="1" w:styleId="LabExerciseItem">
    <w:name w:val="Lab Exercise Item"/>
    <w:basedOn w:val="Normal"/>
    <w:next w:val="Normal"/>
    <w:qFormat/>
    <w:rsid w:val="0016524E"/>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oleObject" Target="embeddings/oleObject1.bin"/><Relationship Id="rId11" Type="http://schemas.openxmlformats.org/officeDocument/2006/relationships/webSettings" Target="webSetting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customXml" Target="../customXml/item5.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image" Target="media/image1.w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styles" Target="styl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oleObject" Target="embeddings/oleObject3.bin"/><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settings" Target="setting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oleObject" Target="embeddings/oleObject2.bin"/><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numbering" Target="numbering.xml"/><Relationship Id="rId71" Type="http://schemas.openxmlformats.org/officeDocument/2006/relationships/image" Target="media/image55.png"/><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uts:outSpaceData xmlns:outs="http://schemas.microsoft.com/office/2009/outspace/metadata">
  <outs:relatedDates>
    <outs:relatedDate>
      <outs:type>3</outs:type>
      <outs:displayName>Last Modified</outs:displayName>
      <outs:dateTime>2009-11-08T22:13:00Z</outs:dateTime>
      <outs:isPinned>true</outs:isPinned>
    </outs:relatedDate>
    <outs:relatedDate>
      <outs:type>2</outs:type>
      <outs:displayName>Created</outs:displayName>
      <outs:dateTime>2009-11-08T16:33:00Z</outs:dateTime>
      <outs:isPinned>true</outs:isPinned>
    </outs:relatedDate>
    <outs:relatedDate>
      <outs:type>4</outs:type>
      <outs:displayName>Last Printed</outs:displayName>
      <outs:dateTime>2009-07-24T18:50:00Z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Critical Path Training</outs:displayName>
          <outs:accountName/>
        </outs:relatedPerson>
      </outs:people>
      <outs:source>0</outs:source>
      <outs:isPinned>true</outs:isPinned>
    </outs:relatedPeopleItem>
    <outs:relatedPeopleItem>
      <outs:category>Last modified by</outs:category>
      <outs:people>
        <outs:relatedPerson>
          <outs:displayName>Windows User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0</outs:type>
      <outs:propertyId>8</outs:propertyId>
      <outs:propertyName/>
      <outs:isPinned>true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4F371A5D7D7DE4A8979C003A11B1BB6" ma:contentTypeVersion="0" ma:contentTypeDescription="Create a new document." ma:contentTypeScope="" ma:versionID="b1c18d612d2d1f0016585f32229c1a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5B5435-E5C4-427C-A557-819B37F153C8}"/>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EC74B25-9262-42A0-9139-DAE3B13EEFBD}"/>
</file>

<file path=customXml/itemProps4.xml><?xml version="1.0" encoding="utf-8"?>
<ds:datastoreItem xmlns:ds="http://schemas.openxmlformats.org/officeDocument/2006/customXml" ds:itemID="{B2CEE042-DB79-4D2D-9A73-A4E2552DE360}"/>
</file>

<file path=customXml/itemProps5.xml><?xml version="1.0" encoding="utf-8"?>
<ds:datastoreItem xmlns:ds="http://schemas.openxmlformats.org/officeDocument/2006/customXml" ds:itemID="{39316EDB-49BA-4480-A4CC-06A2F75E0759}"/>
</file>

<file path=customXml/itemProps6.xml><?xml version="1.0" encoding="utf-8"?>
<ds:datastoreItem xmlns:ds="http://schemas.openxmlformats.org/officeDocument/2006/customXml" ds:itemID="{4AB4F019-59F6-4F32-9A99-4D00AA33EAC5}"/>
</file>

<file path=docProps/app.xml><?xml version="1.0" encoding="utf-8"?>
<Properties xmlns="http://schemas.openxmlformats.org/officeDocument/2006/extended-properties" xmlns:vt="http://schemas.openxmlformats.org/officeDocument/2006/docPropsVTypes">
  <Template>CptCourseManual.dotx</Template>
  <TotalTime>108</TotalTime>
  <Pages>24</Pages>
  <Words>5179</Words>
  <Characters>29524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SharePoint BI</vt:lpstr>
    </vt:vector>
  </TitlesOfParts>
  <Company>Critical Path Training, LLC</Company>
  <LinksUpToDate>false</LinksUpToDate>
  <CharactersWithSpaces>34634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BI</dc:title>
  <dc:creator>Critical Path Training</dc:creator>
  <cp:lastModifiedBy>Windows User</cp:lastModifiedBy>
  <cp:revision>19</cp:revision>
  <cp:lastPrinted>2009-07-24T18:50:00Z</cp:lastPrinted>
  <dcterms:created xsi:type="dcterms:W3CDTF">2010-05-11T21:24:00Z</dcterms:created>
  <dcterms:modified xsi:type="dcterms:W3CDTF">2012-04-12T18:15:00Z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0x01010034F371A5D7D7DE4A8979C003A11B1BB6</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0b3e9721-b936-498b-a8fd-b105a4e2c16f</vt:lpwstr>
  </property>
</Properties>
</file>