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963698" w14:textId="680D8601" w:rsidR="00EB1ADF" w:rsidRDefault="00A441D5" w:rsidP="0048025F">
      <w:pPr>
        <w:pStyle w:val="Heading2"/>
      </w:pPr>
      <w:r>
        <w:t>Creating Dashboards with PerformancePoint Services</w:t>
      </w:r>
    </w:p>
    <w:p w14:paraId="5DB94341" w14:textId="0E9B15E9" w:rsidR="00EB1ADF" w:rsidRPr="005C7841" w:rsidRDefault="00EB1ADF" w:rsidP="0048025F">
      <w:pPr>
        <w:pStyle w:val="LabExerciseCallout"/>
      </w:pPr>
      <w:r w:rsidRPr="005C7841">
        <w:rPr>
          <w:b/>
        </w:rPr>
        <w:t>Lab Time</w:t>
      </w:r>
      <w:r w:rsidRPr="005C7841">
        <w:t xml:space="preserve">: </w:t>
      </w:r>
      <w:r w:rsidR="00EA77D4">
        <w:t>60</w:t>
      </w:r>
      <w:r w:rsidRPr="005C7841">
        <w:t xml:space="preserve"> minutes</w:t>
      </w:r>
    </w:p>
    <w:p w14:paraId="2755ECE1" w14:textId="42885CC1" w:rsidR="00EB1ADF" w:rsidRPr="005C7841" w:rsidRDefault="00EB1ADF" w:rsidP="0048025F">
      <w:pPr>
        <w:pStyle w:val="LabExerciseCallout"/>
      </w:pPr>
      <w:r w:rsidRPr="005C7841">
        <w:rPr>
          <w:b/>
        </w:rPr>
        <w:t>Lab Folder</w:t>
      </w:r>
      <w:r w:rsidRPr="005C7841">
        <w:t xml:space="preserve">: </w:t>
      </w:r>
      <w:r w:rsidR="005D0755">
        <w:t>C:\Student\Modules\</w:t>
      </w:r>
      <w:r w:rsidR="00F550AA">
        <w:t>PerformancePoint</w:t>
      </w:r>
      <w:r w:rsidR="001C292C">
        <w:t>\Lab</w:t>
      </w:r>
    </w:p>
    <w:p w14:paraId="266D4C88" w14:textId="11FF0E0E" w:rsidR="00EB1ADF" w:rsidRDefault="00EB1ADF" w:rsidP="0048025F">
      <w:pPr>
        <w:pStyle w:val="LabExerciseCallout"/>
      </w:pPr>
      <w:r w:rsidRPr="005C7841">
        <w:rPr>
          <w:b/>
        </w:rPr>
        <w:t>Lab Overview</w:t>
      </w:r>
      <w:r w:rsidRPr="005C7841">
        <w:t xml:space="preserve">: </w:t>
      </w:r>
      <w:r w:rsidR="00EA77D4">
        <w:rPr>
          <w:rFonts w:cs="Arial"/>
          <w:lang w:val="en"/>
        </w:rPr>
        <w:t xml:space="preserve">In this </w:t>
      </w:r>
      <w:r w:rsidR="004D525D">
        <w:rPr>
          <w:rFonts w:cs="Arial"/>
          <w:lang w:val="en"/>
        </w:rPr>
        <w:t>module</w:t>
      </w:r>
      <w:r w:rsidR="005D0755">
        <w:rPr>
          <w:rFonts w:cs="Arial"/>
          <w:lang w:val="en"/>
        </w:rPr>
        <w:t xml:space="preserve"> you will</w:t>
      </w:r>
      <w:r w:rsidR="000E09D8">
        <w:rPr>
          <w:rFonts w:cs="Arial"/>
          <w:lang w:val="en"/>
        </w:rPr>
        <w:t xml:space="preserve"> </w:t>
      </w:r>
      <w:r w:rsidR="000E09D8" w:rsidRPr="000E09D8">
        <w:rPr>
          <w:rFonts w:cs="Arial"/>
          <w:lang w:val="en"/>
        </w:rPr>
        <w:t xml:space="preserve">work with a PerformancePoint Services </w:t>
      </w:r>
      <w:r w:rsidR="000E09D8">
        <w:rPr>
          <w:rFonts w:cs="Arial"/>
          <w:lang w:val="en"/>
        </w:rPr>
        <w:t xml:space="preserve">and </w:t>
      </w:r>
      <w:r w:rsidR="000E09D8" w:rsidRPr="000E09D8">
        <w:rPr>
          <w:rFonts w:cs="Arial"/>
          <w:lang w:val="en"/>
        </w:rPr>
        <w:t xml:space="preserve">the Dashboard Designer </w:t>
      </w:r>
      <w:r w:rsidR="000E09D8">
        <w:rPr>
          <w:rFonts w:cs="Arial"/>
          <w:lang w:val="en"/>
        </w:rPr>
        <w:t xml:space="preserve">within a BI center site </w:t>
      </w:r>
      <w:r w:rsidR="000E09D8" w:rsidRPr="000E09D8">
        <w:rPr>
          <w:rFonts w:cs="Arial"/>
          <w:lang w:val="en"/>
        </w:rPr>
        <w:t xml:space="preserve">to create a dashboard </w:t>
      </w:r>
      <w:r w:rsidR="000E09D8">
        <w:rPr>
          <w:rFonts w:cs="Arial"/>
          <w:lang w:val="en"/>
        </w:rPr>
        <w:t xml:space="preserve">based on the Wingtip Sales Cube that you created in </w:t>
      </w:r>
      <w:r w:rsidR="00EE2628">
        <w:rPr>
          <w:rFonts w:cs="Arial"/>
          <w:lang w:val="en"/>
        </w:rPr>
        <w:t>the previous lab.</w:t>
      </w:r>
    </w:p>
    <w:p w14:paraId="4A1DBA3F" w14:textId="442067D9" w:rsidR="00EB1ADF" w:rsidRPr="00AB0146" w:rsidRDefault="00EB1ADF" w:rsidP="00EB1ADF">
      <w:pPr>
        <w:pStyle w:val="Heading3"/>
      </w:pPr>
      <w:r>
        <w:t xml:space="preserve">Exercise 1: </w:t>
      </w:r>
      <w:r w:rsidR="00EA5029">
        <w:t>Install ADO.NET MD version 10</w:t>
      </w:r>
    </w:p>
    <w:p w14:paraId="707EA7F1" w14:textId="7F1C29E3" w:rsidR="00EA77D4" w:rsidRDefault="00EA77D4" w:rsidP="0061366A">
      <w:pPr>
        <w:pStyle w:val="LabExerciseLeadIn"/>
      </w:pPr>
      <w:r>
        <w:t>In this exercise you will</w:t>
      </w:r>
      <w:r w:rsidR="00EE2628">
        <w:t xml:space="preserve"> install ADO.NET MD on the SharePoint Server which is a prerequisite to running the Dashboard Designer.</w:t>
      </w:r>
    </w:p>
    <w:p w14:paraId="2A3CD37D" w14:textId="0F954CC3" w:rsidR="00EA5029" w:rsidRDefault="00EA5029" w:rsidP="00EE2628">
      <w:pPr>
        <w:pStyle w:val="LabStepNumbered"/>
      </w:pPr>
      <w:r>
        <w:t xml:space="preserve">Look </w:t>
      </w:r>
      <w:r w:rsidR="00EE2628">
        <w:t xml:space="preserve">in the folder at </w:t>
      </w:r>
      <w:r w:rsidR="00EE2628" w:rsidRPr="00EE2628">
        <w:rPr>
          <w:b/>
        </w:rPr>
        <w:t>C:\Student\Modules\PerformancePoint\Lab</w:t>
      </w:r>
      <w:r w:rsidR="00EE2628">
        <w:t xml:space="preserve"> and locate the installation file named </w:t>
      </w:r>
      <w:r w:rsidR="00EE2628" w:rsidRPr="00EE2628">
        <w:rPr>
          <w:b/>
        </w:rPr>
        <w:t>SQLSERVER2008_ASADOMD10.msi</w:t>
      </w:r>
      <w:r w:rsidR="00EE2628">
        <w:t xml:space="preserve">. Right-click this file and click </w:t>
      </w:r>
      <w:proofErr w:type="gramStart"/>
      <w:r w:rsidR="00EE2628" w:rsidRPr="00EE2628">
        <w:rPr>
          <w:b/>
        </w:rPr>
        <w:t>Install</w:t>
      </w:r>
      <w:proofErr w:type="gramEnd"/>
      <w:r w:rsidR="00EE2628">
        <w:t xml:space="preserve"> to begin the installation process.</w:t>
      </w:r>
    </w:p>
    <w:p w14:paraId="21CF109A" w14:textId="3588A6F3" w:rsidR="00EA5029" w:rsidRDefault="00EA5029" w:rsidP="00EA5029">
      <w:pPr>
        <w:pStyle w:val="LabStepScreenshot"/>
      </w:pPr>
      <w:r>
        <w:rPr>
          <w:noProof/>
        </w:rPr>
        <w:drawing>
          <wp:inline distT="0" distB="0" distL="0" distR="0" wp14:anchorId="6E496253" wp14:editId="79D59A14">
            <wp:extent cx="5095037" cy="1516380"/>
            <wp:effectExtent l="19050" t="19050" r="10795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019" cy="15256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EE6AEA" w14:textId="53A11DE9" w:rsidR="00EA5029" w:rsidRDefault="00EA5029" w:rsidP="00EA5029">
      <w:pPr>
        <w:pStyle w:val="LabStepNumbered"/>
      </w:pPr>
      <w:r>
        <w:t>Step through the install</w:t>
      </w:r>
      <w:r w:rsidR="00FC2892">
        <w:t>ation</w:t>
      </w:r>
      <w:r>
        <w:t xml:space="preserve"> </w:t>
      </w:r>
      <w:r w:rsidR="00EE2628">
        <w:t xml:space="preserve">process </w:t>
      </w:r>
      <w:r w:rsidR="00FC2892">
        <w:t xml:space="preserve">and take </w:t>
      </w:r>
      <w:r>
        <w:t xml:space="preserve">all the default </w:t>
      </w:r>
      <w:r w:rsidR="00FC2892">
        <w:t xml:space="preserve">installation </w:t>
      </w:r>
      <w:r>
        <w:t>options</w:t>
      </w:r>
      <w:r w:rsidR="00EE2628">
        <w:t xml:space="preserve"> along the way</w:t>
      </w:r>
      <w:r>
        <w:t>.</w:t>
      </w:r>
    </w:p>
    <w:p w14:paraId="400730C5" w14:textId="77777777" w:rsidR="00EE2628" w:rsidRDefault="00EA5029" w:rsidP="00EA5029">
      <w:pPr>
        <w:pStyle w:val="LabStepNumbered"/>
      </w:pPr>
      <w:r>
        <w:t xml:space="preserve">When </w:t>
      </w:r>
      <w:r w:rsidR="00EE2628">
        <w:t xml:space="preserve">the installation </w:t>
      </w:r>
      <w:r>
        <w:t>is done, reboot the student VM</w:t>
      </w:r>
      <w:r w:rsidR="00EE2628">
        <w:t>.</w:t>
      </w:r>
    </w:p>
    <w:p w14:paraId="3661F410" w14:textId="60468928" w:rsidR="00EA5029" w:rsidRDefault="00EE2628" w:rsidP="00EA5029">
      <w:pPr>
        <w:pStyle w:val="LabStepNumbered"/>
      </w:pPr>
      <w:r>
        <w:t xml:space="preserve">When the student VM has restarted, </w:t>
      </w:r>
      <w:r w:rsidR="00EA5029">
        <w:t>log in again.</w:t>
      </w:r>
    </w:p>
    <w:p w14:paraId="4ABC5C6B" w14:textId="3A08E85C" w:rsidR="00A0485C" w:rsidRDefault="00A0485C" w:rsidP="003F3C48">
      <w:pPr>
        <w:pStyle w:val="Heading3"/>
      </w:pPr>
      <w:r>
        <w:t>Exercise 2: Configure the Performance Point Service Application</w:t>
      </w:r>
    </w:p>
    <w:p w14:paraId="3401899C" w14:textId="02C6EC9D" w:rsidR="00A0485C" w:rsidRPr="00A0485C" w:rsidRDefault="00A0485C" w:rsidP="00A0485C">
      <w:pPr>
        <w:pStyle w:val="LabExerciseLeadIn"/>
      </w:pPr>
      <w:r>
        <w:t>In this exercise you will make an important configuration to the PerformancePoint Service application service in Central Administration.</w:t>
      </w:r>
    </w:p>
    <w:p w14:paraId="373425D2" w14:textId="22C8A64D" w:rsidR="00A0485C" w:rsidRPr="007701CB" w:rsidRDefault="00EE2628" w:rsidP="00D40CFF">
      <w:pPr>
        <w:pStyle w:val="LabStepNumbered"/>
        <w:numPr>
          <w:ilvl w:val="0"/>
          <w:numId w:val="9"/>
        </w:numPr>
      </w:pPr>
      <w:r>
        <w:t xml:space="preserve">Launch the browser and navigate to </w:t>
      </w:r>
      <w:r w:rsidR="00A0485C" w:rsidRPr="00EE2628">
        <w:rPr>
          <w:b/>
        </w:rPr>
        <w:t>Central Administration</w:t>
      </w:r>
      <w:r w:rsidR="00A0485C" w:rsidRPr="00BB6AD0">
        <w:t>.</w:t>
      </w:r>
      <w:r w:rsidR="00A0485C" w:rsidRPr="007701CB">
        <w:t xml:space="preserve"> </w:t>
      </w:r>
    </w:p>
    <w:p w14:paraId="669BB3D7" w14:textId="77777777" w:rsidR="00A0485C" w:rsidRPr="00BB6AD0" w:rsidRDefault="00A0485C" w:rsidP="00A0485C">
      <w:pPr>
        <w:pStyle w:val="LabStepNumbered"/>
      </w:pPr>
      <w:r w:rsidRPr="00BB6AD0">
        <w:t xml:space="preserve">In the </w:t>
      </w:r>
      <w:r w:rsidRPr="00A0485C">
        <w:rPr>
          <w:b/>
        </w:rPr>
        <w:t>Application Management</w:t>
      </w:r>
      <w:r w:rsidRPr="00BB6AD0">
        <w:t xml:space="preserve"> section, click </w:t>
      </w:r>
      <w:r w:rsidRPr="00A0485C">
        <w:rPr>
          <w:b/>
        </w:rPr>
        <w:t>Manage service applications</w:t>
      </w:r>
      <w:r w:rsidRPr="00BB6AD0">
        <w:t>.</w:t>
      </w:r>
    </w:p>
    <w:p w14:paraId="7E4F350A" w14:textId="6D13386A" w:rsidR="00A0485C" w:rsidRDefault="00A0485C" w:rsidP="00A0485C">
      <w:pPr>
        <w:pStyle w:val="LabStepNumbered"/>
      </w:pPr>
      <w:r>
        <w:t xml:space="preserve">You should now be at the </w:t>
      </w:r>
      <w:r w:rsidRPr="001E2E6A">
        <w:rPr>
          <w:b/>
        </w:rPr>
        <w:t>Manage Service Applications</w:t>
      </w:r>
      <w:r w:rsidRPr="007701CB">
        <w:t xml:space="preserve"> </w:t>
      </w:r>
      <w:r w:rsidRPr="00160988">
        <w:t>page</w:t>
      </w:r>
      <w:r>
        <w:t xml:space="preserve"> as shown in the following screenshot.</w:t>
      </w:r>
      <w:r w:rsidRPr="00160988">
        <w:t xml:space="preserve"> </w:t>
      </w:r>
      <w:r>
        <w:t>L</w:t>
      </w:r>
      <w:r w:rsidRPr="00160988">
        <w:t xml:space="preserve">ook down the list of managed service applications and </w:t>
      </w:r>
      <w:r>
        <w:t xml:space="preserve">click on </w:t>
      </w:r>
      <w:r w:rsidRPr="00160988">
        <w:t xml:space="preserve">the one titled </w:t>
      </w:r>
      <w:r w:rsidRPr="001E2E6A">
        <w:rPr>
          <w:b/>
        </w:rPr>
        <w:t>PerformancePoint Service Application</w:t>
      </w:r>
      <w:r>
        <w:t xml:space="preserve"> to </w:t>
      </w:r>
      <w:r w:rsidR="001E2E6A">
        <w:t xml:space="preserve">navigate to </w:t>
      </w:r>
      <w:r>
        <w:t xml:space="preserve">the main configuration page for </w:t>
      </w:r>
      <w:r w:rsidRPr="001E2E6A">
        <w:rPr>
          <w:b/>
        </w:rPr>
        <w:t>PerformancePoint Service Application</w:t>
      </w:r>
      <w:r>
        <w:t>.</w:t>
      </w:r>
    </w:p>
    <w:p w14:paraId="04BC9C30" w14:textId="5A4B4BF7" w:rsidR="00A0485C" w:rsidRPr="00160988" w:rsidRDefault="00A0485C" w:rsidP="00A0485C">
      <w:pPr>
        <w:pStyle w:val="LabStepScreenshot"/>
      </w:pPr>
      <w:r>
        <w:rPr>
          <w:noProof/>
        </w:rPr>
        <w:drawing>
          <wp:inline distT="0" distB="0" distL="0" distR="0" wp14:anchorId="54E3185A" wp14:editId="2DFA03F8">
            <wp:extent cx="5273040" cy="2135024"/>
            <wp:effectExtent l="19050" t="19050" r="22860" b="177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727" cy="21385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B2BD17" w14:textId="77777777" w:rsidR="00A0485C" w:rsidRDefault="00A0485C" w:rsidP="001E2E6A">
      <w:pPr>
        <w:pStyle w:val="LabStepNumbered"/>
      </w:pPr>
      <w:r>
        <w:lastRenderedPageBreak/>
        <w:t xml:space="preserve">You should now be at the main configuration page for </w:t>
      </w:r>
      <w:r w:rsidRPr="004D395E">
        <w:t>PerformancePoint Service Application</w:t>
      </w:r>
      <w:r>
        <w:t xml:space="preserve">. Click on the </w:t>
      </w:r>
      <w:r w:rsidRPr="0046602B">
        <w:t>link titled</w:t>
      </w:r>
      <w:r w:rsidRPr="007701CB">
        <w:t xml:space="preserve"> </w:t>
      </w:r>
      <w:r w:rsidRPr="004D395E">
        <w:t>PerformancePoint Service Application Settings</w:t>
      </w:r>
      <w:r>
        <w:t>.</w:t>
      </w:r>
    </w:p>
    <w:p w14:paraId="470CE9F5" w14:textId="79A45D6A" w:rsidR="00A0485C" w:rsidRDefault="00A0485C" w:rsidP="00A0485C">
      <w:pPr>
        <w:pStyle w:val="LabStepScreenshot"/>
      </w:pPr>
      <w:r>
        <w:drawing>
          <wp:inline distT="0" distB="0" distL="0" distR="0" wp14:anchorId="4A960F9B" wp14:editId="4D807B94">
            <wp:extent cx="5806440" cy="1260864"/>
            <wp:effectExtent l="19050" t="19050" r="22860" b="158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17" cy="12640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78243C" w14:textId="5511AF56" w:rsidR="00A0485C" w:rsidRDefault="00A0485C" w:rsidP="00A0485C">
      <w:pPr>
        <w:pStyle w:val="LabStepNumbered"/>
      </w:pPr>
      <w:r>
        <w:t xml:space="preserve">You should now be at the </w:t>
      </w:r>
      <w:r w:rsidRPr="004D395E">
        <w:rPr>
          <w:b/>
        </w:rPr>
        <w:t>PerformancePoint Service Application Settings</w:t>
      </w:r>
      <w:r w:rsidRPr="00B23885">
        <w:t xml:space="preserve"> page</w:t>
      </w:r>
      <w:r>
        <w:t xml:space="preserve"> as shown in the following screenshot. Look down the page to get an idea of the types of settings that are tracked by PerformancePoint Services. </w:t>
      </w:r>
      <w:r w:rsidR="001E2E6A">
        <w:t xml:space="preserve">Click the </w:t>
      </w:r>
      <w:r w:rsidR="001E2E6A" w:rsidRPr="001E2E6A">
        <w:rPr>
          <w:b/>
        </w:rPr>
        <w:t>Change User</w:t>
      </w:r>
      <w:r w:rsidR="001E2E6A">
        <w:t xml:space="preserve"> button.</w:t>
      </w:r>
    </w:p>
    <w:p w14:paraId="7D12EF87" w14:textId="691AB6A2" w:rsidR="00A0485C" w:rsidRDefault="00A0485C" w:rsidP="00EE2628">
      <w:pPr>
        <w:pStyle w:val="LabStepScreenshot"/>
      </w:pPr>
      <w:r>
        <w:drawing>
          <wp:inline distT="0" distB="0" distL="0" distR="0" wp14:anchorId="23A4AA07" wp14:editId="3A452E1F">
            <wp:extent cx="5644055" cy="1374915"/>
            <wp:effectExtent l="19050" t="19050" r="13970" b="158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94" cy="13823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C9E37A" w14:textId="1B53656C" w:rsidR="00EE2628" w:rsidRDefault="001E2E6A" w:rsidP="00EE2628">
      <w:pPr>
        <w:pStyle w:val="LabStepNumbered"/>
      </w:pPr>
      <w:r>
        <w:t xml:space="preserve">Add a User Name of </w:t>
      </w:r>
      <w:r w:rsidRPr="001E2E6A">
        <w:rPr>
          <w:b/>
        </w:rPr>
        <w:t>WINGTIP\</w:t>
      </w:r>
      <w:proofErr w:type="spellStart"/>
      <w:r w:rsidRPr="001E2E6A">
        <w:rPr>
          <w:b/>
        </w:rPr>
        <w:t>SP_Services</w:t>
      </w:r>
      <w:proofErr w:type="spellEnd"/>
      <w:r>
        <w:t xml:space="preserve"> and a password of </w:t>
      </w:r>
      <w:r w:rsidRPr="001E2E6A">
        <w:rPr>
          <w:b/>
        </w:rPr>
        <w:t>Password1</w:t>
      </w:r>
      <w:r>
        <w:t>.</w:t>
      </w:r>
    </w:p>
    <w:p w14:paraId="7F28AFEF" w14:textId="57FB9A93" w:rsidR="00EE2628" w:rsidRDefault="00EE2628" w:rsidP="00EE2628">
      <w:pPr>
        <w:pStyle w:val="LabStepScreenshot"/>
      </w:pPr>
      <w:r>
        <w:rPr>
          <w:noProof/>
        </w:rPr>
        <w:drawing>
          <wp:inline distT="0" distB="0" distL="0" distR="0" wp14:anchorId="219D3E8C" wp14:editId="743CE62C">
            <wp:extent cx="5312979" cy="1607486"/>
            <wp:effectExtent l="19050" t="19050" r="21590" b="1206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147" cy="1622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7C1729" w14:textId="77777777" w:rsidR="00A0485C" w:rsidRDefault="00A0485C" w:rsidP="00EE2628">
      <w:pPr>
        <w:pStyle w:val="LabStepNumbered"/>
      </w:pPr>
      <w:r>
        <w:t xml:space="preserve">Click the </w:t>
      </w:r>
      <w:r w:rsidRPr="004D395E">
        <w:rPr>
          <w:b/>
        </w:rPr>
        <w:t>OK</w:t>
      </w:r>
      <w:r>
        <w:t xml:space="preserve"> button on the </w:t>
      </w:r>
      <w:r w:rsidRPr="004D395E">
        <w:rPr>
          <w:b/>
        </w:rPr>
        <w:t>PerformancePoint Service Application Settings</w:t>
      </w:r>
      <w:r w:rsidRPr="00B23885">
        <w:t xml:space="preserve"> page</w:t>
      </w:r>
      <w:r>
        <w:t xml:space="preserve"> to save changes. </w:t>
      </w:r>
    </w:p>
    <w:p w14:paraId="373260B2" w14:textId="026E18F2" w:rsidR="00A0485C" w:rsidRPr="00A0485C" w:rsidRDefault="001E2E6A" w:rsidP="001E2E6A">
      <w:pPr>
        <w:pStyle w:val="LabExerciseCallout"/>
      </w:pPr>
      <w:r>
        <w:t xml:space="preserve">Now the </w:t>
      </w:r>
      <w:r w:rsidR="00FC2892">
        <w:t>configuration is complete</w:t>
      </w:r>
      <w:r>
        <w:t xml:space="preserve"> and you can begin working with the Dashboard Designer.</w:t>
      </w:r>
    </w:p>
    <w:p w14:paraId="64954E21" w14:textId="4ABD92D4" w:rsidR="003F3C48" w:rsidRPr="00AB0146" w:rsidRDefault="00A0485C" w:rsidP="003F3C48">
      <w:pPr>
        <w:pStyle w:val="Heading3"/>
      </w:pPr>
      <w:r>
        <w:t>Exercise 3</w:t>
      </w:r>
      <w:r w:rsidR="003F3C48">
        <w:t xml:space="preserve">: </w:t>
      </w:r>
      <w:r w:rsidR="00EA5029">
        <w:t xml:space="preserve">Use the Dashboard Designer to Create </w:t>
      </w:r>
      <w:r w:rsidR="00FC2892">
        <w:t>an Analytic Chart</w:t>
      </w:r>
    </w:p>
    <w:p w14:paraId="4EE33648" w14:textId="3760B4AB" w:rsidR="003F3C48" w:rsidRDefault="003F3C48" w:rsidP="003F3C48">
      <w:pPr>
        <w:pStyle w:val="LabExerciseLeadIn"/>
      </w:pPr>
      <w:r>
        <w:t>In this exercise you will</w:t>
      </w:r>
      <w:r w:rsidR="001E2E6A">
        <w:t xml:space="preserve"> launch the PerformancePoint Dashboard Designer</w:t>
      </w:r>
      <w:r w:rsidR="00E544A5">
        <w:t xml:space="preserve"> from a BI Center site and create a</w:t>
      </w:r>
      <w:r w:rsidR="00FC2892">
        <w:t>n analytic report and a</w:t>
      </w:r>
      <w:r w:rsidR="00E544A5">
        <w:t xml:space="preserve"> dashboard page.</w:t>
      </w:r>
    </w:p>
    <w:p w14:paraId="7DA65061" w14:textId="160B9E2E" w:rsidR="003F3C48" w:rsidRDefault="00EA5029" w:rsidP="00D40CFF">
      <w:pPr>
        <w:pStyle w:val="LabStepNumbered"/>
        <w:numPr>
          <w:ilvl w:val="0"/>
          <w:numId w:val="8"/>
        </w:numPr>
      </w:pPr>
      <w:r>
        <w:t>Using the browser</w:t>
      </w:r>
      <w:r w:rsidR="00E544A5">
        <w:t>,</w:t>
      </w:r>
      <w:r>
        <w:t xml:space="preserve"> navigate to the BI Center site at </w:t>
      </w:r>
      <w:hyperlink r:id="rId13" w:history="1">
        <w:r w:rsidR="00E544A5" w:rsidRPr="00AD0347">
          <w:rPr>
            <w:rStyle w:val="Hyperlink"/>
          </w:rPr>
          <w:t>http://intranet.wingtip.com/sites/bicenter</w:t>
        </w:r>
      </w:hyperlink>
      <w:r w:rsidR="00E544A5">
        <w:t>.</w:t>
      </w:r>
    </w:p>
    <w:p w14:paraId="39F77113" w14:textId="35D30FB9" w:rsidR="00EA5029" w:rsidRDefault="00EA5029" w:rsidP="00EA5029">
      <w:pPr>
        <w:pStyle w:val="LabStepScreenshot"/>
      </w:pPr>
      <w:r>
        <w:rPr>
          <w:noProof/>
        </w:rPr>
        <w:lastRenderedPageBreak/>
        <w:drawing>
          <wp:inline distT="0" distB="0" distL="0" distR="0" wp14:anchorId="6D154050" wp14:editId="287C29DA">
            <wp:extent cx="4899660" cy="1867315"/>
            <wp:effectExtent l="19050" t="19050" r="1524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213" cy="18709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A1E7D4" w14:textId="65FBAF23" w:rsidR="00EE2628" w:rsidRDefault="00E544A5" w:rsidP="00EE2628">
      <w:pPr>
        <w:pStyle w:val="LabStepNumbered"/>
      </w:pPr>
      <w:r>
        <w:t xml:space="preserve">Using the Quick Launch, navigate to the Site Content page. Locate and click the </w:t>
      </w:r>
      <w:r w:rsidRPr="00E544A5">
        <w:rPr>
          <w:b/>
        </w:rPr>
        <w:t>PerformancePoint Content</w:t>
      </w:r>
      <w:r>
        <w:t xml:space="preserve"> tile to navigate to the default view of the </w:t>
      </w:r>
      <w:r w:rsidRPr="00E544A5">
        <w:rPr>
          <w:b/>
        </w:rPr>
        <w:t>PerformancePoint Content</w:t>
      </w:r>
      <w:r>
        <w:t xml:space="preserve"> list.</w:t>
      </w:r>
    </w:p>
    <w:p w14:paraId="13F38D11" w14:textId="29334300" w:rsidR="00EA5029" w:rsidRDefault="00EA5029" w:rsidP="00EA5029">
      <w:pPr>
        <w:pStyle w:val="LabStepScreenshot"/>
      </w:pPr>
      <w:r>
        <w:rPr>
          <w:noProof/>
        </w:rPr>
        <w:drawing>
          <wp:inline distT="0" distB="0" distL="0" distR="0" wp14:anchorId="4970F825" wp14:editId="27953319">
            <wp:extent cx="5692294" cy="2209800"/>
            <wp:effectExtent l="19050" t="19050" r="2286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224" cy="22187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FC7BE4" w14:textId="104A3A10" w:rsidR="00E544A5" w:rsidRDefault="00E544A5" w:rsidP="00E544A5">
      <w:pPr>
        <w:pStyle w:val="LabStepNumbered"/>
      </w:pPr>
      <w:r>
        <w:t xml:space="preserve">On the default view of the </w:t>
      </w:r>
      <w:r w:rsidRPr="00E544A5">
        <w:rPr>
          <w:b/>
        </w:rPr>
        <w:t>PerformancePoint Content</w:t>
      </w:r>
      <w:r>
        <w:t xml:space="preserve"> list</w:t>
      </w:r>
      <w:r>
        <w:t xml:space="preserve">, click the </w:t>
      </w:r>
      <w:r w:rsidRPr="00E544A5">
        <w:rPr>
          <w:b/>
        </w:rPr>
        <w:t>new item</w:t>
      </w:r>
      <w:r>
        <w:t xml:space="preserve"> link to launch the Dashboard Designer.</w:t>
      </w:r>
    </w:p>
    <w:p w14:paraId="1B512FF6" w14:textId="17EA2880" w:rsidR="00EA5029" w:rsidRDefault="00EA5029" w:rsidP="00EA5029">
      <w:pPr>
        <w:pStyle w:val="LabStepScreenshot"/>
      </w:pPr>
      <w:r>
        <w:rPr>
          <w:noProof/>
        </w:rPr>
        <w:drawing>
          <wp:inline distT="0" distB="0" distL="0" distR="0" wp14:anchorId="1DCC0370" wp14:editId="6DFA1B37">
            <wp:extent cx="5683250" cy="2058600"/>
            <wp:effectExtent l="19050" t="19050" r="12700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227" cy="20716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F30DA2" w14:textId="3D5ED50C" w:rsidR="00E544A5" w:rsidRDefault="00E544A5" w:rsidP="00E544A5">
      <w:pPr>
        <w:pStyle w:val="LabStepNumbered"/>
      </w:pPr>
      <w:r>
        <w:t>The Dashboard Designer should start up and appear as it does in the following screenshot.</w:t>
      </w:r>
    </w:p>
    <w:p w14:paraId="750B2D51" w14:textId="1DF4508F" w:rsidR="0015635B" w:rsidRDefault="0015635B" w:rsidP="00EA5029">
      <w:pPr>
        <w:pStyle w:val="LabStepScreenshot"/>
      </w:pPr>
      <w:r>
        <w:rPr>
          <w:noProof/>
        </w:rPr>
        <w:lastRenderedPageBreak/>
        <w:drawing>
          <wp:inline distT="0" distB="0" distL="0" distR="0" wp14:anchorId="7DF06A58" wp14:editId="7C150A12">
            <wp:extent cx="4648200" cy="2817874"/>
            <wp:effectExtent l="19050" t="19050" r="1905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841" cy="2824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3042FC" w14:textId="6EE49942" w:rsidR="00E544A5" w:rsidRDefault="00E544A5" w:rsidP="00E544A5">
      <w:pPr>
        <w:pStyle w:val="LabStepNumbered"/>
      </w:pPr>
      <w:r>
        <w:t xml:space="preserve">Right-click on </w:t>
      </w:r>
      <w:r w:rsidRPr="00E544A5">
        <w:rPr>
          <w:b/>
        </w:rPr>
        <w:t>Data Connections</w:t>
      </w:r>
      <w:r>
        <w:t xml:space="preserve"> folder and then click the </w:t>
      </w:r>
      <w:r w:rsidRPr="00E544A5">
        <w:rPr>
          <w:b/>
        </w:rPr>
        <w:t>New Data Source</w:t>
      </w:r>
      <w:r>
        <w:t xml:space="preserve"> menu command.</w:t>
      </w:r>
    </w:p>
    <w:p w14:paraId="3EAC8CA0" w14:textId="330595B9" w:rsidR="0015635B" w:rsidRDefault="0015635B" w:rsidP="00EA5029">
      <w:pPr>
        <w:pStyle w:val="LabStepScreenshot"/>
      </w:pPr>
      <w:r>
        <w:rPr>
          <w:noProof/>
        </w:rPr>
        <w:drawing>
          <wp:inline distT="0" distB="0" distL="0" distR="0" wp14:anchorId="6B9A8D46" wp14:editId="3AA05A80">
            <wp:extent cx="3217695" cy="1390650"/>
            <wp:effectExtent l="19050" t="19050" r="2095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787" cy="13971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D876A1" w14:textId="7378C945" w:rsidR="00E544A5" w:rsidRDefault="00E544A5" w:rsidP="00E544A5">
      <w:pPr>
        <w:pStyle w:val="LabStepNumbered"/>
      </w:pPr>
      <w:r>
        <w:t xml:space="preserve">When you are prompted with the </w:t>
      </w:r>
      <w:r w:rsidRPr="00E544A5">
        <w:rPr>
          <w:b/>
        </w:rPr>
        <w:t>Select a Data Source Template</w:t>
      </w:r>
      <w:r>
        <w:t xml:space="preserve"> dialog, select Analysis Services and click </w:t>
      </w:r>
      <w:r w:rsidRPr="00E544A5">
        <w:rPr>
          <w:b/>
        </w:rPr>
        <w:t>OK</w:t>
      </w:r>
      <w:r>
        <w:t>.</w:t>
      </w:r>
    </w:p>
    <w:p w14:paraId="3BCEE4AA" w14:textId="42EDC124" w:rsidR="0015635B" w:rsidRDefault="0015635B" w:rsidP="00EA5029">
      <w:pPr>
        <w:pStyle w:val="LabStepScreenshot"/>
      </w:pPr>
      <w:r>
        <w:rPr>
          <w:noProof/>
        </w:rPr>
        <w:drawing>
          <wp:inline distT="0" distB="0" distL="0" distR="0" wp14:anchorId="36175D1E" wp14:editId="4439D1EA">
            <wp:extent cx="2933700" cy="21948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8478" cy="220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3FCB" w14:textId="0553329E" w:rsidR="00E544A5" w:rsidRDefault="00E544A5" w:rsidP="00E544A5">
      <w:pPr>
        <w:pStyle w:val="LabStepNumbered"/>
      </w:pPr>
      <w:r>
        <w:t xml:space="preserve">In the </w:t>
      </w:r>
      <w:r w:rsidRPr="00E544A5">
        <w:rPr>
          <w:b/>
        </w:rPr>
        <w:t>Editor</w:t>
      </w:r>
      <w:r>
        <w:t xml:space="preserve"> tab of the </w:t>
      </w:r>
      <w:r w:rsidRPr="00E544A5">
        <w:rPr>
          <w:b/>
        </w:rPr>
        <w:t>New Data Source</w:t>
      </w:r>
      <w:r>
        <w:t xml:space="preserve"> form, type in a </w:t>
      </w:r>
      <w:r w:rsidRPr="00E544A5">
        <w:rPr>
          <w:b/>
        </w:rPr>
        <w:t>Server</w:t>
      </w:r>
      <w:r>
        <w:t xml:space="preserve"> setting of </w:t>
      </w:r>
      <w:r w:rsidRPr="00E544A5">
        <w:rPr>
          <w:b/>
        </w:rPr>
        <w:t>WingtipServer</w:t>
      </w:r>
      <w:r>
        <w:t xml:space="preserve">. Next drop down the control for the </w:t>
      </w:r>
      <w:r w:rsidRPr="003E02C5">
        <w:rPr>
          <w:b/>
        </w:rPr>
        <w:t>Database</w:t>
      </w:r>
      <w:r>
        <w:t xml:space="preserve"> and select </w:t>
      </w:r>
      <w:proofErr w:type="spellStart"/>
      <w:r w:rsidRPr="00E544A5">
        <w:rPr>
          <w:b/>
        </w:rPr>
        <w:t>WingtipSalesModelMD</w:t>
      </w:r>
      <w:proofErr w:type="spellEnd"/>
      <w:r>
        <w:t>.</w:t>
      </w:r>
      <w:r w:rsidR="003E02C5">
        <w:t xml:space="preserve"> Finally, </w:t>
      </w:r>
      <w:r w:rsidR="003E02C5">
        <w:t xml:space="preserve">drop down the control for the </w:t>
      </w:r>
      <w:r w:rsidR="003E02C5">
        <w:rPr>
          <w:b/>
        </w:rPr>
        <w:t xml:space="preserve">Cube </w:t>
      </w:r>
      <w:r w:rsidR="003E02C5">
        <w:t xml:space="preserve">and select </w:t>
      </w:r>
      <w:r w:rsidR="003E02C5">
        <w:rPr>
          <w:b/>
        </w:rPr>
        <w:t>Wingtip Sales Cube</w:t>
      </w:r>
      <w:r w:rsidR="003E02C5" w:rsidRPr="003E02C5">
        <w:t>.</w:t>
      </w:r>
    </w:p>
    <w:p w14:paraId="692BF792" w14:textId="25A42214" w:rsidR="0015635B" w:rsidRDefault="0015635B" w:rsidP="00EA5029">
      <w:pPr>
        <w:pStyle w:val="LabStepScreenshot"/>
      </w:pPr>
      <w:r>
        <w:rPr>
          <w:noProof/>
        </w:rPr>
        <w:lastRenderedPageBreak/>
        <w:drawing>
          <wp:inline distT="0" distB="0" distL="0" distR="0" wp14:anchorId="4454A23C" wp14:editId="4831FC46">
            <wp:extent cx="4398579" cy="2113666"/>
            <wp:effectExtent l="19050" t="19050" r="21590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208" cy="2133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1F0DCB" w14:textId="2A4854E6" w:rsidR="003E02C5" w:rsidRDefault="003E02C5" w:rsidP="003E02C5">
      <w:pPr>
        <w:pStyle w:val="LabStepNumbered"/>
      </w:pPr>
      <w:r>
        <w:t xml:space="preserve">Navigate to the </w:t>
      </w:r>
      <w:r w:rsidRPr="003E02C5">
        <w:rPr>
          <w:b/>
        </w:rPr>
        <w:t>Properties</w:t>
      </w:r>
      <w:r>
        <w:t xml:space="preserve"> tab and change the name to </w:t>
      </w:r>
      <w:r w:rsidRPr="003E02C5">
        <w:rPr>
          <w:b/>
        </w:rPr>
        <w:t>Wingtip Sales Cube</w:t>
      </w:r>
      <w:r>
        <w:t>. Save your changes.</w:t>
      </w:r>
    </w:p>
    <w:p w14:paraId="29DCF4D7" w14:textId="6782DF78" w:rsidR="0015635B" w:rsidRDefault="00937369" w:rsidP="00EA5029">
      <w:pPr>
        <w:pStyle w:val="LabStepScreenshot"/>
      </w:pPr>
      <w:r>
        <w:rPr>
          <w:noProof/>
        </w:rPr>
        <w:drawing>
          <wp:inline distT="0" distB="0" distL="0" distR="0" wp14:anchorId="2ABF4FA7" wp14:editId="3E19BE99">
            <wp:extent cx="4745420" cy="1491981"/>
            <wp:effectExtent l="19050" t="19050" r="17145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318" cy="14988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692AED" w14:textId="21DD62E2" w:rsidR="003E02C5" w:rsidRDefault="003E02C5" w:rsidP="003E02C5">
      <w:pPr>
        <w:pStyle w:val="LabStepNumbered"/>
      </w:pPr>
      <w:r>
        <w:t xml:space="preserve">Navigate to the </w:t>
      </w:r>
      <w:r>
        <w:rPr>
          <w:b/>
        </w:rPr>
        <w:t>Time</w:t>
      </w:r>
      <w:r>
        <w:t xml:space="preserve"> tab</w:t>
      </w:r>
      <w:r>
        <w:t xml:space="preserve"> and fill in the form using the settings you see in the following screenshot.</w:t>
      </w:r>
    </w:p>
    <w:p w14:paraId="22C3FD86" w14:textId="18DDE8A0" w:rsidR="00937369" w:rsidRDefault="001F4E87" w:rsidP="00EA5029">
      <w:pPr>
        <w:pStyle w:val="LabStepScreenshot"/>
      </w:pPr>
      <w:bookmarkStart w:id="0" w:name="_GoBack"/>
      <w:r>
        <w:rPr>
          <w:noProof/>
        </w:rPr>
        <w:drawing>
          <wp:inline distT="0" distB="0" distL="0" distR="0" wp14:anchorId="34DE6FCF" wp14:editId="7C15DF94">
            <wp:extent cx="6542689" cy="3158540"/>
            <wp:effectExtent l="19050" t="19050" r="10795" b="228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606" cy="31787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14:paraId="7C00CDBC" w14:textId="1A780488" w:rsidR="003E02C5" w:rsidRDefault="003E02C5" w:rsidP="003E02C5">
      <w:pPr>
        <w:pStyle w:val="LabStepNumbered"/>
      </w:pPr>
      <w:r>
        <w:t xml:space="preserve">Back in the </w:t>
      </w:r>
      <w:r w:rsidRPr="003E02C5">
        <w:rPr>
          <w:b/>
        </w:rPr>
        <w:t>Workspace Browser</w:t>
      </w:r>
      <w:r>
        <w:t xml:space="preserve">, right-click on the </w:t>
      </w:r>
      <w:r w:rsidRPr="003E02C5">
        <w:rPr>
          <w:b/>
        </w:rPr>
        <w:t>PerformancePoint Content</w:t>
      </w:r>
      <w:r>
        <w:t xml:space="preserve"> folder and select </w:t>
      </w:r>
      <w:r w:rsidRPr="003E02C5">
        <w:rPr>
          <w:b/>
        </w:rPr>
        <w:t>New &gt; Report</w:t>
      </w:r>
      <w:r>
        <w:t>.</w:t>
      </w:r>
    </w:p>
    <w:p w14:paraId="06E7CFA5" w14:textId="1100877A" w:rsidR="001F4E87" w:rsidRDefault="00264CE6" w:rsidP="00EA5029">
      <w:pPr>
        <w:pStyle w:val="LabStepScreenshot"/>
      </w:pPr>
      <w:r>
        <w:rPr>
          <w:noProof/>
        </w:rPr>
        <w:lastRenderedPageBreak/>
        <w:drawing>
          <wp:inline distT="0" distB="0" distL="0" distR="0" wp14:anchorId="5565E2B5" wp14:editId="090D57A3">
            <wp:extent cx="3594100" cy="1532084"/>
            <wp:effectExtent l="19050" t="19050" r="2540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682" cy="1540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D9275A" w14:textId="2CA924EE" w:rsidR="003E02C5" w:rsidRDefault="003E02C5" w:rsidP="003E02C5">
      <w:pPr>
        <w:pStyle w:val="LabStepNumbered"/>
      </w:pPr>
      <w:r>
        <w:t xml:space="preserve">In the </w:t>
      </w:r>
      <w:r w:rsidRPr="003E02C5">
        <w:rPr>
          <w:b/>
        </w:rPr>
        <w:t>Select a Report Template</w:t>
      </w:r>
      <w:r>
        <w:t xml:space="preserve"> dialog, select </w:t>
      </w:r>
      <w:r w:rsidRPr="003E02C5">
        <w:rPr>
          <w:b/>
        </w:rPr>
        <w:t>Analytic Chart</w:t>
      </w:r>
      <w:r>
        <w:t xml:space="preserve"> and click </w:t>
      </w:r>
      <w:r w:rsidRPr="003E02C5">
        <w:rPr>
          <w:b/>
        </w:rPr>
        <w:t>OK</w:t>
      </w:r>
      <w:r>
        <w:t>.</w:t>
      </w:r>
    </w:p>
    <w:p w14:paraId="5C5A1D93" w14:textId="542EE10B" w:rsidR="00264CE6" w:rsidRDefault="00264CE6" w:rsidP="00EA5029">
      <w:pPr>
        <w:pStyle w:val="LabStepScreenshot"/>
      </w:pPr>
      <w:r>
        <w:rPr>
          <w:noProof/>
        </w:rPr>
        <w:drawing>
          <wp:inline distT="0" distB="0" distL="0" distR="0" wp14:anchorId="257C3738" wp14:editId="38595105">
            <wp:extent cx="2794000" cy="2090326"/>
            <wp:effectExtent l="0" t="0" r="635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8034" cy="209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9B38" w14:textId="1AB06BBD" w:rsidR="003E02C5" w:rsidRDefault="003E02C5" w:rsidP="003E02C5">
      <w:pPr>
        <w:pStyle w:val="LabStepNumbered"/>
      </w:pPr>
      <w:r>
        <w:t xml:space="preserve">In the </w:t>
      </w:r>
      <w:r w:rsidRPr="003E02C5">
        <w:rPr>
          <w:b/>
        </w:rPr>
        <w:t>Create an Analytic Chart Report</w:t>
      </w:r>
      <w:r>
        <w:t xml:space="preserve"> dialog, select the data connection named </w:t>
      </w:r>
      <w:r w:rsidRPr="003E02C5">
        <w:rPr>
          <w:b/>
        </w:rPr>
        <w:t>Wingtip Sales Cube</w:t>
      </w:r>
      <w:r>
        <w:t>.</w:t>
      </w:r>
    </w:p>
    <w:p w14:paraId="1EBE659E" w14:textId="3E7A7195" w:rsidR="00264CE6" w:rsidRDefault="00264CE6" w:rsidP="00EA5029">
      <w:pPr>
        <w:pStyle w:val="LabStepScreenshot"/>
      </w:pPr>
      <w:r>
        <w:rPr>
          <w:noProof/>
        </w:rPr>
        <w:drawing>
          <wp:inline distT="0" distB="0" distL="0" distR="0" wp14:anchorId="7A642FF3" wp14:editId="7740ACEB">
            <wp:extent cx="3663950" cy="25956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7664" cy="260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B7D9" w14:textId="49B5A60F" w:rsidR="003E02C5" w:rsidRDefault="003E02C5" w:rsidP="003E02C5">
      <w:pPr>
        <w:pStyle w:val="LabStepNumbered"/>
      </w:pPr>
      <w:r>
        <w:t xml:space="preserve">Once the chart has been created, rename it to </w:t>
      </w:r>
      <w:r w:rsidRPr="003E02C5">
        <w:rPr>
          <w:b/>
        </w:rPr>
        <w:t>Product Sales by Region</w:t>
      </w:r>
      <w:r>
        <w:t>.</w:t>
      </w:r>
    </w:p>
    <w:p w14:paraId="4314ED39" w14:textId="7EAF55CC" w:rsidR="00264CE6" w:rsidRDefault="0023666B" w:rsidP="00EA5029">
      <w:pPr>
        <w:pStyle w:val="LabStepScreenshot"/>
      </w:pPr>
      <w:r>
        <w:rPr>
          <w:noProof/>
        </w:rPr>
        <w:lastRenderedPageBreak/>
        <w:drawing>
          <wp:inline distT="0" distB="0" distL="0" distR="0" wp14:anchorId="6B7B8ABA" wp14:editId="2D3E4C7B">
            <wp:extent cx="2773680" cy="1303020"/>
            <wp:effectExtent l="19050" t="19050" r="26670" b="114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1303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08DBAE" w14:textId="66E136F3" w:rsidR="003E02C5" w:rsidRDefault="00790CDB" w:rsidP="003E02C5">
      <w:pPr>
        <w:pStyle w:val="LabStepNumbered"/>
      </w:pPr>
      <w:r>
        <w:t xml:space="preserve">Create the chart by adding the measure named </w:t>
      </w:r>
      <w:r w:rsidRPr="00790CDB">
        <w:rPr>
          <w:b/>
        </w:rPr>
        <w:t>Sales Revenue</w:t>
      </w:r>
      <w:r>
        <w:t xml:space="preserve"> to the </w:t>
      </w:r>
      <w:r w:rsidRPr="00790CDB">
        <w:rPr>
          <w:b/>
        </w:rPr>
        <w:t>Bottom Axis</w:t>
      </w:r>
      <w:r>
        <w:t xml:space="preserve"> section and the </w:t>
      </w:r>
      <w:r w:rsidRPr="00790CDB">
        <w:rPr>
          <w:b/>
        </w:rPr>
        <w:t>Customer Region</w:t>
      </w:r>
      <w:r>
        <w:t xml:space="preserve"> attribute of the </w:t>
      </w:r>
      <w:r w:rsidRPr="00790CDB">
        <w:rPr>
          <w:b/>
        </w:rPr>
        <w:t>Customer</w:t>
      </w:r>
      <w:r>
        <w:t xml:space="preserve"> dimension to the </w:t>
      </w:r>
      <w:r w:rsidRPr="00790CDB">
        <w:rPr>
          <w:b/>
        </w:rPr>
        <w:t>Series</w:t>
      </w:r>
      <w:r>
        <w:t xml:space="preserve"> section.</w:t>
      </w:r>
    </w:p>
    <w:p w14:paraId="5ED9E841" w14:textId="7A5761C6" w:rsidR="003660AD" w:rsidRDefault="0023666B" w:rsidP="00EA5029">
      <w:pPr>
        <w:pStyle w:val="LabStepScreenshot"/>
      </w:pPr>
      <w:r>
        <w:rPr>
          <w:noProof/>
        </w:rPr>
        <w:drawing>
          <wp:inline distT="0" distB="0" distL="0" distR="0" wp14:anchorId="054ECFCF" wp14:editId="20914A17">
            <wp:extent cx="4924444" cy="2987040"/>
            <wp:effectExtent l="0" t="0" r="952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9741" cy="299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E76F" w14:textId="034C9AAB" w:rsidR="00790CDB" w:rsidRDefault="00790CDB" w:rsidP="00790CDB">
      <w:pPr>
        <w:pStyle w:val="LabStepNumbered"/>
      </w:pPr>
      <w:r>
        <w:t xml:space="preserve">In the ribbon, navigate to the </w:t>
      </w:r>
      <w:r w:rsidRPr="00790CDB">
        <w:rPr>
          <w:b/>
        </w:rPr>
        <w:t>Edit</w:t>
      </w:r>
      <w:r>
        <w:t xml:space="preserve"> tab. Drop down the </w:t>
      </w:r>
      <w:r w:rsidRPr="00790CDB">
        <w:rPr>
          <w:b/>
        </w:rPr>
        <w:t>Report Type</w:t>
      </w:r>
      <w:r>
        <w:t xml:space="preserve"> menu button and change the chart type to </w:t>
      </w:r>
      <w:r w:rsidRPr="00790CDB">
        <w:rPr>
          <w:b/>
        </w:rPr>
        <w:t>Pie Chart</w:t>
      </w:r>
      <w:r>
        <w:t>.</w:t>
      </w:r>
    </w:p>
    <w:p w14:paraId="7857CAA6" w14:textId="6AF347AB" w:rsidR="003660AD" w:rsidRDefault="0023666B" w:rsidP="00EA5029">
      <w:pPr>
        <w:pStyle w:val="LabStepScreenshot"/>
      </w:pPr>
      <w:r>
        <w:rPr>
          <w:noProof/>
        </w:rPr>
        <w:lastRenderedPageBreak/>
        <w:drawing>
          <wp:inline distT="0" distB="0" distL="0" distR="0" wp14:anchorId="6A84714C" wp14:editId="492CFE15">
            <wp:extent cx="5219700" cy="3379161"/>
            <wp:effectExtent l="19050" t="19050" r="19050" b="120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660" cy="33843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1C3BA7" w14:textId="74DB4C87" w:rsidR="00790CDB" w:rsidRDefault="00790CDB" w:rsidP="00790CDB">
      <w:pPr>
        <w:pStyle w:val="LabStepNumbered"/>
      </w:pPr>
      <w:r>
        <w:t>At this point, you should be able to see the pie chart on the Dashboard Designer.</w:t>
      </w:r>
    </w:p>
    <w:p w14:paraId="16AB0B49" w14:textId="4A389621" w:rsidR="003660AD" w:rsidRDefault="0023666B" w:rsidP="00EA5029">
      <w:pPr>
        <w:pStyle w:val="LabStepScreenshot"/>
      </w:pPr>
      <w:r>
        <w:rPr>
          <w:noProof/>
        </w:rPr>
        <w:drawing>
          <wp:inline distT="0" distB="0" distL="0" distR="0" wp14:anchorId="77E45AD5" wp14:editId="31A44F6A">
            <wp:extent cx="6107906" cy="3704897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30828" cy="371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C7E7" w14:textId="1B69E8C2" w:rsidR="00790CDB" w:rsidRDefault="00790CDB" w:rsidP="00790CDB">
      <w:pPr>
        <w:pStyle w:val="Heading3"/>
      </w:pPr>
      <w:r>
        <w:lastRenderedPageBreak/>
        <w:t xml:space="preserve">Exercise 4: </w:t>
      </w:r>
      <w:r w:rsidR="00FC2892">
        <w:t>Create and Deploy</w:t>
      </w:r>
      <w:r>
        <w:t xml:space="preserve"> a Dashboard</w:t>
      </w:r>
      <w:r w:rsidR="00FC2892">
        <w:t xml:space="preserve"> to a SharePoint Site</w:t>
      </w:r>
    </w:p>
    <w:p w14:paraId="49717DB4" w14:textId="2A42BFB8" w:rsidR="00790CDB" w:rsidRPr="00790CDB" w:rsidRDefault="00790CDB" w:rsidP="00790CDB">
      <w:pPr>
        <w:pStyle w:val="LabExerciseLeadIn"/>
      </w:pPr>
      <w:r>
        <w:t xml:space="preserve">In the final exercise you will </w:t>
      </w:r>
      <w:r w:rsidR="00FC2892">
        <w:t xml:space="preserve">deploy the </w:t>
      </w:r>
      <w:r>
        <w:t>PerformancePoint Dashboard to a SharePoint site.</w:t>
      </w:r>
    </w:p>
    <w:p w14:paraId="7982DFF0" w14:textId="2B7B4D3D" w:rsidR="00790CDB" w:rsidRDefault="00790CDB" w:rsidP="00D40CFF">
      <w:pPr>
        <w:pStyle w:val="LabStepNumbered"/>
        <w:numPr>
          <w:ilvl w:val="0"/>
          <w:numId w:val="10"/>
        </w:numPr>
      </w:pPr>
      <w:r>
        <w:t xml:space="preserve">Right-click on the PerformancePoint Content folder in the </w:t>
      </w:r>
      <w:r w:rsidRPr="00790CDB">
        <w:rPr>
          <w:b/>
        </w:rPr>
        <w:t>Workspace Browser</w:t>
      </w:r>
      <w:r>
        <w:t xml:space="preserve"> section and then click </w:t>
      </w:r>
      <w:r w:rsidRPr="00790CDB">
        <w:rPr>
          <w:b/>
        </w:rPr>
        <w:t>New &gt; Dashboard</w:t>
      </w:r>
      <w:r w:rsidRPr="00790CDB">
        <w:t xml:space="preserve"> to create a new dashboard</w:t>
      </w:r>
      <w:r>
        <w:t>.</w:t>
      </w:r>
    </w:p>
    <w:p w14:paraId="024EEE8C" w14:textId="6DBEAB97" w:rsidR="003660AD" w:rsidRDefault="0023666B" w:rsidP="00790CDB">
      <w:pPr>
        <w:pStyle w:val="LabStepScreenshot"/>
      </w:pPr>
      <w:r>
        <w:rPr>
          <w:noProof/>
        </w:rPr>
        <w:drawing>
          <wp:inline distT="0" distB="0" distL="0" distR="0" wp14:anchorId="045EC7C4" wp14:editId="7FDF77D6">
            <wp:extent cx="4800600" cy="2095444"/>
            <wp:effectExtent l="19050" t="19050" r="19050" b="196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595" cy="21002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054B12" w14:textId="40313E6B" w:rsidR="00790CDB" w:rsidRDefault="00790CDB" w:rsidP="00790CDB">
      <w:pPr>
        <w:pStyle w:val="LabStepNumbered"/>
      </w:pPr>
      <w:r>
        <w:t xml:space="preserve">In the </w:t>
      </w:r>
      <w:r w:rsidRPr="00CC7AB6">
        <w:rPr>
          <w:b/>
        </w:rPr>
        <w:t xml:space="preserve">Select a Dashboard </w:t>
      </w:r>
      <w:r w:rsidR="00CC7AB6" w:rsidRPr="00CC7AB6">
        <w:rPr>
          <w:b/>
        </w:rPr>
        <w:t>Page Template</w:t>
      </w:r>
      <w:r w:rsidR="00CC7AB6">
        <w:t xml:space="preserve"> dialog, select the </w:t>
      </w:r>
      <w:r w:rsidR="00CC7AB6" w:rsidRPr="00CC7AB6">
        <w:rPr>
          <w:b/>
        </w:rPr>
        <w:t>1 Zone</w:t>
      </w:r>
      <w:r w:rsidR="00CC7AB6">
        <w:t xml:space="preserve"> template and then click </w:t>
      </w:r>
      <w:r w:rsidR="00CC7AB6" w:rsidRPr="00CC7AB6">
        <w:rPr>
          <w:b/>
        </w:rPr>
        <w:t>OK</w:t>
      </w:r>
      <w:r w:rsidR="00CC7AB6">
        <w:t>.</w:t>
      </w:r>
    </w:p>
    <w:p w14:paraId="67B9970A" w14:textId="3470A78B" w:rsidR="00370B24" w:rsidRDefault="00B32687" w:rsidP="00EA5029">
      <w:pPr>
        <w:pStyle w:val="LabStepScreenshot"/>
      </w:pPr>
      <w:r>
        <w:rPr>
          <w:noProof/>
        </w:rPr>
        <w:drawing>
          <wp:inline distT="0" distB="0" distL="0" distR="0" wp14:anchorId="60D85330" wp14:editId="25D92726">
            <wp:extent cx="3352800" cy="2508391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284" cy="251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AFD4" w14:textId="07462161" w:rsidR="00CC7AB6" w:rsidRDefault="00CC7AB6" w:rsidP="00CC7AB6">
      <w:pPr>
        <w:pStyle w:val="LabStepNumbered"/>
      </w:pPr>
      <w:r>
        <w:t xml:space="preserve">The new dashboard is created with a named of </w:t>
      </w:r>
      <w:r w:rsidRPr="00CC7AB6">
        <w:rPr>
          <w:b/>
        </w:rPr>
        <w:t>New Dashboard</w:t>
      </w:r>
      <w:r>
        <w:t xml:space="preserve"> and a single dashboard page named </w:t>
      </w:r>
      <w:r w:rsidRPr="00CC7AB6">
        <w:rPr>
          <w:b/>
        </w:rPr>
        <w:t>Page 1</w:t>
      </w:r>
      <w:r>
        <w:t>.</w:t>
      </w:r>
    </w:p>
    <w:p w14:paraId="0578B6FD" w14:textId="169351DF" w:rsidR="00B32687" w:rsidRDefault="00BB194C" w:rsidP="00EA5029">
      <w:pPr>
        <w:pStyle w:val="LabStepScreenshot"/>
      </w:pPr>
      <w:r>
        <w:rPr>
          <w:noProof/>
        </w:rPr>
        <w:drawing>
          <wp:inline distT="0" distB="0" distL="0" distR="0" wp14:anchorId="4841A4D5" wp14:editId="64E82B4D">
            <wp:extent cx="6320117" cy="1193800"/>
            <wp:effectExtent l="19050" t="19050" r="24130" b="254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789" cy="1197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D22308" w14:textId="38140B2E" w:rsidR="00CC7AB6" w:rsidRDefault="00CC7AB6" w:rsidP="00CC7AB6">
      <w:pPr>
        <w:pStyle w:val="LabStepNumbered"/>
      </w:pPr>
      <w:r>
        <w:t xml:space="preserve">Rename the dashboard to </w:t>
      </w:r>
      <w:r w:rsidRPr="00CC7AB6">
        <w:rPr>
          <w:b/>
        </w:rPr>
        <w:t>Wingtip Sales Dashboard</w:t>
      </w:r>
      <w:r>
        <w:t xml:space="preserve"> and rename the page to </w:t>
      </w:r>
      <w:r w:rsidRPr="00CC7AB6">
        <w:rPr>
          <w:b/>
        </w:rPr>
        <w:t xml:space="preserve">Product Sales </w:t>
      </w:r>
      <w:r>
        <w:rPr>
          <w:b/>
        </w:rPr>
        <w:t xml:space="preserve">by </w:t>
      </w:r>
      <w:r w:rsidRPr="00CC7AB6">
        <w:rPr>
          <w:b/>
        </w:rPr>
        <w:t>Region</w:t>
      </w:r>
      <w:r>
        <w:t>.</w:t>
      </w:r>
    </w:p>
    <w:p w14:paraId="76378F13" w14:textId="17605A1A" w:rsidR="003A7032" w:rsidRDefault="00BB194C" w:rsidP="00EA5029">
      <w:pPr>
        <w:pStyle w:val="LabStepScreenshot"/>
      </w:pPr>
      <w:r>
        <w:rPr>
          <w:noProof/>
        </w:rPr>
        <w:lastRenderedPageBreak/>
        <w:drawing>
          <wp:inline distT="0" distB="0" distL="0" distR="0" wp14:anchorId="077A0058" wp14:editId="2249080C">
            <wp:extent cx="6290085" cy="2266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272" cy="227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683C8" w14:textId="3B665587" w:rsidR="00CC7AB6" w:rsidRDefault="00CC7AB6" w:rsidP="00CC7AB6">
      <w:pPr>
        <w:pStyle w:val="LabStepNumbered"/>
      </w:pPr>
      <w:r>
        <w:t xml:space="preserve">In the </w:t>
      </w:r>
      <w:r w:rsidRPr="00CC7AB6">
        <w:rPr>
          <w:b/>
        </w:rPr>
        <w:t>Details</w:t>
      </w:r>
      <w:r>
        <w:t xml:space="preserve"> section on the right-hand side of the Dashboard Designer, expand </w:t>
      </w:r>
      <w:r w:rsidRPr="00CC7AB6">
        <w:rPr>
          <w:b/>
        </w:rPr>
        <w:t>Reports &gt; PerformancePoint Content</w:t>
      </w:r>
      <w:r>
        <w:t xml:space="preserve"> so you can see the report named </w:t>
      </w:r>
      <w:r w:rsidRPr="00CC7AB6">
        <w:rPr>
          <w:b/>
        </w:rPr>
        <w:t>Product Sales by Region</w:t>
      </w:r>
      <w:r>
        <w:t xml:space="preserve">. Drag and drop the </w:t>
      </w:r>
      <w:r>
        <w:t xml:space="preserve">report named </w:t>
      </w:r>
      <w:r w:rsidRPr="00CC7AB6">
        <w:rPr>
          <w:b/>
        </w:rPr>
        <w:t>Product Sales by Region</w:t>
      </w:r>
      <w:r>
        <w:t xml:space="preserve"> into the </w:t>
      </w:r>
      <w:r w:rsidRPr="00CC7AB6">
        <w:rPr>
          <w:b/>
        </w:rPr>
        <w:t>Dashboard Content</w:t>
      </w:r>
      <w:r>
        <w:t xml:space="preserve"> section in the bottom of the middle section. Save all your changes.</w:t>
      </w:r>
    </w:p>
    <w:p w14:paraId="28E2F6F2" w14:textId="2185F6E9" w:rsidR="003A7032" w:rsidRDefault="00BB194C" w:rsidP="00EA5029">
      <w:pPr>
        <w:pStyle w:val="LabStepScreenshot"/>
      </w:pPr>
      <w:r>
        <w:rPr>
          <w:noProof/>
        </w:rPr>
        <w:drawing>
          <wp:inline distT="0" distB="0" distL="0" distR="0" wp14:anchorId="552C3699" wp14:editId="356ABE19">
            <wp:extent cx="5638800" cy="1555531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800" cy="156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BFB6D" w14:textId="6554EA9F" w:rsidR="00CC7AB6" w:rsidRDefault="00CC7AB6" w:rsidP="00CC7AB6">
      <w:pPr>
        <w:pStyle w:val="LabStepNumbered"/>
      </w:pPr>
      <w:r>
        <w:t xml:space="preserve">In the </w:t>
      </w:r>
      <w:r w:rsidRPr="00CC7AB6">
        <w:rPr>
          <w:b/>
        </w:rPr>
        <w:t>Workspace Browser</w:t>
      </w:r>
      <w:r>
        <w:t xml:space="preserve"> section, right-click on the dashboard named </w:t>
      </w:r>
      <w:r w:rsidRPr="00CC7AB6">
        <w:rPr>
          <w:b/>
        </w:rPr>
        <w:t>Wingtip Sales Dashboard</w:t>
      </w:r>
      <w:r>
        <w:t xml:space="preserve"> and then click the </w:t>
      </w:r>
      <w:r w:rsidRPr="00CC7AB6">
        <w:rPr>
          <w:b/>
        </w:rPr>
        <w:t>Deploy to SharePoint</w:t>
      </w:r>
      <w:r>
        <w:t xml:space="preserve"> menu command.</w:t>
      </w:r>
    </w:p>
    <w:p w14:paraId="0057545C" w14:textId="657F3DC8" w:rsidR="00EB060E" w:rsidRDefault="00BB194C" w:rsidP="00EA5029">
      <w:pPr>
        <w:pStyle w:val="LabStepScreenshot"/>
      </w:pPr>
      <w:r>
        <w:rPr>
          <w:noProof/>
        </w:rPr>
        <w:drawing>
          <wp:inline distT="0" distB="0" distL="0" distR="0" wp14:anchorId="05D8726E" wp14:editId="30883F54">
            <wp:extent cx="5778374" cy="1684020"/>
            <wp:effectExtent l="19050" t="19050" r="13335" b="1143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284" cy="16909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F259CC" w14:textId="7EFA4D29" w:rsidR="00CC7AB6" w:rsidRDefault="00CC7AB6" w:rsidP="00CC7AB6">
      <w:pPr>
        <w:pStyle w:val="LabStepNumbered"/>
      </w:pPr>
      <w:r>
        <w:t xml:space="preserve">When you are prompted with the </w:t>
      </w:r>
      <w:r w:rsidRPr="00CC7AB6">
        <w:rPr>
          <w:b/>
        </w:rPr>
        <w:t xml:space="preserve">Deploy </w:t>
      </w:r>
      <w:proofErr w:type="gramStart"/>
      <w:r w:rsidRPr="00CC7AB6">
        <w:rPr>
          <w:b/>
        </w:rPr>
        <w:t>To</w:t>
      </w:r>
      <w:proofErr w:type="gramEnd"/>
      <w:r>
        <w:t xml:space="preserve"> dialog, check the </w:t>
      </w:r>
      <w:r w:rsidRPr="004A4D55">
        <w:rPr>
          <w:b/>
        </w:rPr>
        <w:t>Include page list for navigation</w:t>
      </w:r>
      <w:r>
        <w:t xml:space="preserve"> checkbox</w:t>
      </w:r>
      <w:r w:rsidR="004A4D55">
        <w:t xml:space="preserve"> and click </w:t>
      </w:r>
      <w:r w:rsidR="004A4D55" w:rsidRPr="004A4D55">
        <w:rPr>
          <w:b/>
        </w:rPr>
        <w:t>OK</w:t>
      </w:r>
      <w:r w:rsidR="004A4D55">
        <w:t>.</w:t>
      </w:r>
    </w:p>
    <w:p w14:paraId="28A4D0F0" w14:textId="32DDE492" w:rsidR="00332F10" w:rsidRDefault="00332F10" w:rsidP="00EA5029">
      <w:pPr>
        <w:pStyle w:val="LabStepScreenshot"/>
      </w:pPr>
      <w:r>
        <w:rPr>
          <w:noProof/>
        </w:rPr>
        <w:lastRenderedPageBreak/>
        <w:drawing>
          <wp:inline distT="0" distB="0" distL="0" distR="0" wp14:anchorId="059682D2" wp14:editId="6F08C203">
            <wp:extent cx="1945796" cy="2112579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55015" cy="212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FC03" w14:textId="6455B4DA" w:rsidR="004A4D55" w:rsidRDefault="004A4D55" w:rsidP="004A4D55">
      <w:pPr>
        <w:pStyle w:val="LabStepNumbered"/>
      </w:pPr>
      <w:r>
        <w:t>The deploy process should complete and you will be redirected to the new Dashboard page.</w:t>
      </w:r>
    </w:p>
    <w:p w14:paraId="579AB16C" w14:textId="1A2E52A6" w:rsidR="003F3C48" w:rsidRDefault="00BB194C" w:rsidP="004A4D55">
      <w:pPr>
        <w:pStyle w:val="LabStepScreenshot"/>
      </w:pPr>
      <w:r>
        <w:rPr>
          <w:noProof/>
        </w:rPr>
        <w:drawing>
          <wp:inline distT="0" distB="0" distL="0" distR="0" wp14:anchorId="1B41E8A3" wp14:editId="4A1B8A4D">
            <wp:extent cx="5520956" cy="2112579"/>
            <wp:effectExtent l="19050" t="19050" r="22860" b="215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434" cy="21185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257202" w14:textId="3DCE90DA" w:rsidR="004A4D55" w:rsidRDefault="004A4D55" w:rsidP="004A4D55">
      <w:pPr>
        <w:pStyle w:val="LabStepNumbered"/>
      </w:pPr>
      <w:r>
        <w:t xml:space="preserve">Right click on the </w:t>
      </w:r>
      <w:r w:rsidRPr="004A4D55">
        <w:rPr>
          <w:b/>
        </w:rPr>
        <w:t>Eastern Region</w:t>
      </w:r>
      <w:r>
        <w:t xml:space="preserve"> section of the pie chart to display the menu options available. Click the </w:t>
      </w:r>
      <w:r w:rsidRPr="004A4D55">
        <w:rPr>
          <w:b/>
        </w:rPr>
        <w:t>Decomposition Tree</w:t>
      </w:r>
      <w:r>
        <w:t xml:space="preserve"> menu command.</w:t>
      </w:r>
    </w:p>
    <w:p w14:paraId="7D93B068" w14:textId="4C7F7D34" w:rsidR="004A4D55" w:rsidRDefault="004A4D55" w:rsidP="004A4D55">
      <w:pPr>
        <w:pStyle w:val="LabStepScreenshot"/>
      </w:pPr>
      <w:r>
        <w:rPr>
          <w:noProof/>
        </w:rPr>
        <w:drawing>
          <wp:inline distT="0" distB="0" distL="0" distR="0" wp14:anchorId="12B86991" wp14:editId="34A47E3C">
            <wp:extent cx="5432417" cy="2159876"/>
            <wp:effectExtent l="19050" t="19050" r="16510" b="1206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754" cy="21739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97CCB8" w14:textId="08E27817" w:rsidR="004A4D55" w:rsidRPr="004A4D55" w:rsidRDefault="004A4D55" w:rsidP="004A4D55">
      <w:pPr>
        <w:pStyle w:val="LabStepNumbered"/>
      </w:pPr>
      <w:r>
        <w:t>Experiment by navigating around inside the Decomposition Tree to see what types of data you can see from the cube.</w:t>
      </w:r>
    </w:p>
    <w:p w14:paraId="13694A4E" w14:textId="68E0F061" w:rsidR="004A4D55" w:rsidRDefault="00FC2892" w:rsidP="004A4D55">
      <w:pPr>
        <w:pStyle w:val="LabStepScreenshot"/>
      </w:pPr>
      <w:r w:rsidRPr="00FC2892">
        <w:lastRenderedPageBreak/>
        <w:drawing>
          <wp:inline distT="0" distB="0" distL="0" distR="0" wp14:anchorId="1872A510" wp14:editId="6B908805">
            <wp:extent cx="5345160" cy="3365938"/>
            <wp:effectExtent l="0" t="0" r="8255" b="6350"/>
            <wp:docPr id="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0099" cy="336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08D6" w14:textId="77777777" w:rsidR="004A4D55" w:rsidRPr="0094230C" w:rsidRDefault="004A4D55" w:rsidP="004A4D55">
      <w:pPr>
        <w:pStyle w:val="LabStepScreenshot"/>
      </w:pPr>
    </w:p>
    <w:sectPr w:rsidR="004A4D55" w:rsidRPr="0094230C" w:rsidSect="00487314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type w:val="oddPage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3D41AC" w14:textId="77777777" w:rsidR="00D40CFF" w:rsidRDefault="00D40CFF" w:rsidP="005F53BE">
      <w:pPr>
        <w:spacing w:before="0" w:after="0"/>
      </w:pPr>
      <w:r>
        <w:separator/>
      </w:r>
    </w:p>
  </w:endnote>
  <w:endnote w:type="continuationSeparator" w:id="0">
    <w:p w14:paraId="11EDF6BA" w14:textId="77777777" w:rsidR="00D40CFF" w:rsidRDefault="00D40CFF" w:rsidP="005F53B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996826" w14:textId="77777777" w:rsidR="003F3C48" w:rsidRDefault="003F3C4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7D3E45" w14:textId="77777777" w:rsidR="007F254C" w:rsidRDefault="007F254C" w:rsidP="00487314">
    <w:pPr>
      <w:pStyle w:val="Footer"/>
      <w:pBdr>
        <w:top w:val="single" w:sz="4" w:space="0" w:color="auto"/>
      </w:pBdr>
    </w:pPr>
    <w:r>
      <w:t>© Critical Path Training. 2012.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FC2892">
      <w:rPr>
        <w:noProof/>
      </w:rPr>
      <w:t>12</w:t>
    </w:r>
    <w:r>
      <w:fldChar w:fldCharType="end"/>
    </w:r>
  </w:p>
  <w:p w14:paraId="4FCAA96B" w14:textId="77777777" w:rsidR="007F254C" w:rsidRPr="00487314" w:rsidRDefault="007F254C" w:rsidP="00487314">
    <w:pPr>
      <w:pStyle w:val="Footer"/>
      <w:pBdr>
        <w:top w:val="single" w:sz="4" w:space="0" w:color="auto"/>
      </w:pBdr>
    </w:pPr>
    <w:r>
      <w:t>www.CriticalPathTraining.com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538BAF" w14:textId="64C6FB34" w:rsidR="007F254C" w:rsidRDefault="003F3C48" w:rsidP="00487314">
    <w:pPr>
      <w:pStyle w:val="Footer"/>
      <w:pBdr>
        <w:top w:val="single" w:sz="4" w:space="0" w:color="auto"/>
      </w:pBdr>
    </w:pPr>
    <w:r>
      <w:t>© Critical Path Training. 2014</w:t>
    </w:r>
    <w:r w:rsidR="007F254C">
      <w:t>. All Rights Reserved</w:t>
    </w:r>
    <w:r w:rsidR="007F254C">
      <w:tab/>
    </w:r>
    <w:r w:rsidR="007F254C">
      <w:tab/>
    </w:r>
    <w:r w:rsidR="007F254C">
      <w:fldChar w:fldCharType="begin"/>
    </w:r>
    <w:r w:rsidR="007F254C">
      <w:instrText xml:space="preserve"> PAGE  \* MERGEFORMAT </w:instrText>
    </w:r>
    <w:r w:rsidR="007F254C">
      <w:fldChar w:fldCharType="separate"/>
    </w:r>
    <w:r w:rsidR="00FC2892">
      <w:rPr>
        <w:noProof/>
      </w:rPr>
      <w:t>1</w:t>
    </w:r>
    <w:r w:rsidR="007F254C">
      <w:fldChar w:fldCharType="end"/>
    </w:r>
  </w:p>
  <w:p w14:paraId="6C229EA0" w14:textId="77777777" w:rsidR="007F254C" w:rsidRPr="00487314" w:rsidRDefault="007F254C" w:rsidP="00487314">
    <w:pPr>
      <w:pStyle w:val="Footer"/>
      <w:pBdr>
        <w:top w:val="single" w:sz="4" w:space="0" w:color="auto"/>
      </w:pBdr>
    </w:pPr>
    <w:r>
      <w:t>www.CriticalPathTraining.com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ADD772" w14:textId="77777777" w:rsidR="00D40CFF" w:rsidRDefault="00D40CFF" w:rsidP="005F53BE">
      <w:pPr>
        <w:spacing w:before="0" w:after="0"/>
      </w:pPr>
      <w:r>
        <w:separator/>
      </w:r>
    </w:p>
  </w:footnote>
  <w:footnote w:type="continuationSeparator" w:id="0">
    <w:p w14:paraId="4A615485" w14:textId="77777777" w:rsidR="00D40CFF" w:rsidRDefault="00D40CFF" w:rsidP="005F53B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CBE656" w14:textId="77777777" w:rsidR="003F3C48" w:rsidRDefault="003F3C4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1CD43E" w14:textId="77777777" w:rsidR="007F254C" w:rsidRDefault="007F254C" w:rsidP="00487314">
    <w:pPr>
      <w:pStyle w:val="Header"/>
      <w:pBdr>
        <w:bottom w:val="single" w:sz="4" w:space="0" w:color="auto"/>
      </w:pBdr>
      <w:spacing w:before="240"/>
    </w:pPr>
    <w:r>
      <w:t>DO NOT UPDATE - Course Title Placeholder</w:t>
    </w:r>
  </w:p>
  <w:p w14:paraId="52070944" w14:textId="77777777" w:rsidR="007F254C" w:rsidRDefault="007F254C" w:rsidP="00487314">
    <w:pPr>
      <w:pStyle w:val="Header"/>
      <w:pBdr>
        <w:bottom w:val="single" w:sz="4" w:space="0" w:color="auto"/>
      </w:pBdr>
      <w:spacing w:before="240"/>
    </w:pPr>
    <w:r>
      <w:t>Module Name Placeholder</w:t>
    </w:r>
    <w:r>
      <w:tab/>
    </w:r>
    <w:r>
      <w:tab/>
      <w:t xml:space="preserve">Version </w:t>
    </w:r>
    <w:proofErr w:type="spellStart"/>
    <w:r>
      <w:t>x.x</w:t>
    </w:r>
    <w:proofErr w:type="spellEnd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9CFCB7" w14:textId="77777777" w:rsidR="007F254C" w:rsidRDefault="007F254C" w:rsidP="00487314">
    <w:pPr>
      <w:pStyle w:val="Header"/>
      <w:spacing w:after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36A71"/>
    <w:multiLevelType w:val="singleLevel"/>
    <w:tmpl w:val="04090001"/>
    <w:name w:val="LabStepsTemplat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">
    <w:nsid w:val="053C70A1"/>
    <w:multiLevelType w:val="singleLevel"/>
    <w:tmpl w:val="04090001"/>
    <w:name w:val="LabStepsTemplate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">
    <w:nsid w:val="09745F9B"/>
    <w:multiLevelType w:val="singleLevel"/>
    <w:tmpl w:val="04090001"/>
    <w:name w:val="LabStepsTemplate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">
    <w:nsid w:val="0A1E3FE6"/>
    <w:multiLevelType w:val="singleLevel"/>
    <w:tmpl w:val="04090001"/>
    <w:name w:val="LabStepsTemplate1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">
    <w:nsid w:val="137822DF"/>
    <w:multiLevelType w:val="singleLevel"/>
    <w:tmpl w:val="04090001"/>
    <w:name w:val="LabStepsTemplate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5">
    <w:nsid w:val="13F24CD1"/>
    <w:multiLevelType w:val="singleLevel"/>
    <w:tmpl w:val="04090001"/>
    <w:name w:val="LabStepsTemplate1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6">
    <w:nsid w:val="20B50090"/>
    <w:multiLevelType w:val="singleLevel"/>
    <w:tmpl w:val="04090001"/>
    <w:name w:val="LabStepsTemplate1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7">
    <w:nsid w:val="2430073E"/>
    <w:multiLevelType w:val="singleLevel"/>
    <w:tmpl w:val="04090001"/>
    <w:name w:val="LabStepsTemplate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8">
    <w:nsid w:val="243C4A3A"/>
    <w:multiLevelType w:val="singleLevel"/>
    <w:tmpl w:val="04090001"/>
    <w:name w:val="LabStepsTemplate9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9">
    <w:nsid w:val="27326600"/>
    <w:multiLevelType w:val="singleLevel"/>
    <w:tmpl w:val="04090001"/>
    <w:name w:val="LabStepsTemplate1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0">
    <w:nsid w:val="29F315AB"/>
    <w:multiLevelType w:val="singleLevel"/>
    <w:tmpl w:val="04090001"/>
    <w:name w:val="LabStepsTemplate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1">
    <w:nsid w:val="2B9D5844"/>
    <w:multiLevelType w:val="singleLevel"/>
    <w:tmpl w:val="04090001"/>
    <w:name w:val="LabStepsTemplate8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2">
    <w:nsid w:val="2E966F10"/>
    <w:multiLevelType w:val="hybridMultilevel"/>
    <w:tmpl w:val="4442FF60"/>
    <w:lvl w:ilvl="0" w:tplc="032E71B4">
      <w:start w:val="1"/>
      <w:numFmt w:val="bullet"/>
      <w:pStyle w:val="ActionSection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F267A8E"/>
    <w:multiLevelType w:val="singleLevel"/>
    <w:tmpl w:val="04090001"/>
    <w:name w:val="LabStepsTemplate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4">
    <w:nsid w:val="2F9F29BD"/>
    <w:multiLevelType w:val="singleLevel"/>
    <w:tmpl w:val="04090001"/>
    <w:name w:val="LabStepsTemplate1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5">
    <w:nsid w:val="31C05F96"/>
    <w:multiLevelType w:val="singleLevel"/>
    <w:tmpl w:val="04090001"/>
    <w:name w:val="LabStepsTemplate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6">
    <w:nsid w:val="33D06F4C"/>
    <w:multiLevelType w:val="multilevel"/>
    <w:tmpl w:val="A70A9C82"/>
    <w:styleLink w:val="LabStepsTemplate"/>
    <w:lvl w:ilvl="0">
      <w:start w:val="1"/>
      <w:numFmt w:val="none"/>
      <w:lvlText w:val="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>
    <w:nsid w:val="35182533"/>
    <w:multiLevelType w:val="hybridMultilevel"/>
    <w:tmpl w:val="C0B0C0CE"/>
    <w:lvl w:ilvl="0" w:tplc="8E6C3A00">
      <w:start w:val="1"/>
      <w:numFmt w:val="bullet"/>
      <w:pStyle w:val="TopicsCovered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67D1513"/>
    <w:multiLevelType w:val="singleLevel"/>
    <w:tmpl w:val="04090001"/>
    <w:name w:val="LabStepsTemplate1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9">
    <w:nsid w:val="3985665B"/>
    <w:multiLevelType w:val="singleLevel"/>
    <w:tmpl w:val="04090001"/>
    <w:name w:val="LabStepsTemplate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0">
    <w:nsid w:val="3C4E3AC5"/>
    <w:multiLevelType w:val="singleLevel"/>
    <w:tmpl w:val="04090001"/>
    <w:name w:val="LabStepsTemplate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1">
    <w:nsid w:val="3E101FF1"/>
    <w:multiLevelType w:val="singleLevel"/>
    <w:tmpl w:val="04090001"/>
    <w:name w:val="LabStepsTemplate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2">
    <w:nsid w:val="43600E02"/>
    <w:multiLevelType w:val="hybridMultilevel"/>
    <w:tmpl w:val="FCA04AE0"/>
    <w:lvl w:ilvl="0" w:tplc="EA229866">
      <w:start w:val="1"/>
      <w:numFmt w:val="bullet"/>
      <w:pStyle w:val="Procedureheading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3">
    <w:nsid w:val="47636772"/>
    <w:multiLevelType w:val="singleLevel"/>
    <w:tmpl w:val="04090001"/>
    <w:name w:val="LabStepsTemplate1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4">
    <w:nsid w:val="497143A8"/>
    <w:multiLevelType w:val="singleLevel"/>
    <w:tmpl w:val="04090001"/>
    <w:name w:val="LabStepsTemplate1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5">
    <w:nsid w:val="4A0B5E57"/>
    <w:multiLevelType w:val="multilevel"/>
    <w:tmpl w:val="98FEF0AC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6">
    <w:nsid w:val="4F9A1B2C"/>
    <w:multiLevelType w:val="singleLevel"/>
    <w:tmpl w:val="04090001"/>
    <w:name w:val="LabStepsTemplate1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7">
    <w:nsid w:val="50D23FB7"/>
    <w:multiLevelType w:val="singleLevel"/>
    <w:tmpl w:val="04090001"/>
    <w:name w:val="LabStepsTemplat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8">
    <w:nsid w:val="532A2DB1"/>
    <w:multiLevelType w:val="hybridMultilevel"/>
    <w:tmpl w:val="76C4CA30"/>
    <w:lvl w:ilvl="0" w:tplc="8580042E">
      <w:start w:val="1"/>
      <w:numFmt w:val="bullet"/>
      <w:pStyle w:val="LabSetupStep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91607F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E42A18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5F00CB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32A0D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B22043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968AAA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2C4347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19ABB3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579C400C"/>
    <w:multiLevelType w:val="singleLevel"/>
    <w:tmpl w:val="04090001"/>
    <w:name w:val="LabStepsTemplate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0">
    <w:nsid w:val="5AA70BFE"/>
    <w:multiLevelType w:val="singleLevel"/>
    <w:tmpl w:val="04090001"/>
    <w:name w:val="LabStepsTemplate1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1">
    <w:nsid w:val="63C66BDD"/>
    <w:multiLevelType w:val="singleLevel"/>
    <w:tmpl w:val="04090001"/>
    <w:name w:val="LabStepsTemplate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2">
    <w:nsid w:val="687E6CAA"/>
    <w:multiLevelType w:val="singleLevel"/>
    <w:tmpl w:val="04090001"/>
    <w:name w:val="LabStepsTemplate1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3">
    <w:nsid w:val="6C3C0582"/>
    <w:multiLevelType w:val="singleLevel"/>
    <w:tmpl w:val="04090001"/>
    <w:name w:val="LabStepsTemplate1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4">
    <w:nsid w:val="75B44004"/>
    <w:multiLevelType w:val="multilevel"/>
    <w:tmpl w:val="46708C94"/>
    <w:lvl w:ilvl="0">
      <w:start w:val="1"/>
      <w:numFmt w:val="decimal"/>
      <w:lvlRestart w:val="0"/>
      <w:pStyle w:val="LabStep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pStyle w:val="LabStepNumberedLevel2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pStyle w:val="LabStepNumberedLevel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abStepNumberedLevel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>
    <w:nsid w:val="777E61ED"/>
    <w:multiLevelType w:val="singleLevel"/>
    <w:tmpl w:val="04090001"/>
    <w:name w:val="LabStepsTemplate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6">
    <w:nsid w:val="77A95F77"/>
    <w:multiLevelType w:val="singleLevel"/>
    <w:tmpl w:val="04090001"/>
    <w:name w:val="LabStepsTemplate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7">
    <w:nsid w:val="77FE12C6"/>
    <w:multiLevelType w:val="singleLevel"/>
    <w:tmpl w:val="04090001"/>
    <w:name w:val="LabStepsTemplate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8">
    <w:nsid w:val="7C105226"/>
    <w:multiLevelType w:val="singleLevel"/>
    <w:tmpl w:val="04090001"/>
    <w:name w:val="LabStepsTemplat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num w:numId="1">
    <w:abstractNumId w:val="12"/>
  </w:num>
  <w:num w:numId="2">
    <w:abstractNumId w:val="25"/>
  </w:num>
  <w:num w:numId="3">
    <w:abstractNumId w:val="28"/>
  </w:num>
  <w:num w:numId="4">
    <w:abstractNumId w:val="16"/>
  </w:num>
  <w:num w:numId="5">
    <w:abstractNumId w:val="17"/>
  </w:num>
  <w:num w:numId="6">
    <w:abstractNumId w:val="22"/>
  </w:num>
  <w:num w:numId="7">
    <w:abstractNumId w:val="34"/>
  </w:num>
  <w:num w:numId="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8"/>
  <w:proofState w:spelling="clean" w:grammar="clean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4431"/>
    <w:rsid w:val="00045945"/>
    <w:rsid w:val="0005266B"/>
    <w:rsid w:val="00067C20"/>
    <w:rsid w:val="00072406"/>
    <w:rsid w:val="00092B50"/>
    <w:rsid w:val="000A14CA"/>
    <w:rsid w:val="000C3850"/>
    <w:rsid w:val="000C7F80"/>
    <w:rsid w:val="000E09D8"/>
    <w:rsid w:val="000F18E2"/>
    <w:rsid w:val="00112856"/>
    <w:rsid w:val="001170EA"/>
    <w:rsid w:val="00125E3E"/>
    <w:rsid w:val="00134B8A"/>
    <w:rsid w:val="00135C06"/>
    <w:rsid w:val="00135C15"/>
    <w:rsid w:val="00136B0C"/>
    <w:rsid w:val="0015183C"/>
    <w:rsid w:val="00155501"/>
    <w:rsid w:val="0015635B"/>
    <w:rsid w:val="00180351"/>
    <w:rsid w:val="001869FD"/>
    <w:rsid w:val="001940C9"/>
    <w:rsid w:val="00194663"/>
    <w:rsid w:val="001A07AE"/>
    <w:rsid w:val="001C292C"/>
    <w:rsid w:val="001C2F6C"/>
    <w:rsid w:val="001C66E3"/>
    <w:rsid w:val="001D2760"/>
    <w:rsid w:val="001E2E6A"/>
    <w:rsid w:val="001E3210"/>
    <w:rsid w:val="001F46E0"/>
    <w:rsid w:val="001F4E87"/>
    <w:rsid w:val="00223B5C"/>
    <w:rsid w:val="00233079"/>
    <w:rsid w:val="00234E10"/>
    <w:rsid w:val="0023666B"/>
    <w:rsid w:val="00264CE6"/>
    <w:rsid w:val="00272913"/>
    <w:rsid w:val="00274B27"/>
    <w:rsid w:val="00284833"/>
    <w:rsid w:val="00293D68"/>
    <w:rsid w:val="002C045F"/>
    <w:rsid w:val="00305C45"/>
    <w:rsid w:val="00307E96"/>
    <w:rsid w:val="00320B47"/>
    <w:rsid w:val="00332F10"/>
    <w:rsid w:val="003419B7"/>
    <w:rsid w:val="00344B71"/>
    <w:rsid w:val="00352060"/>
    <w:rsid w:val="00357410"/>
    <w:rsid w:val="00364F73"/>
    <w:rsid w:val="003660AD"/>
    <w:rsid w:val="00370B24"/>
    <w:rsid w:val="003770A6"/>
    <w:rsid w:val="0038219D"/>
    <w:rsid w:val="003911B8"/>
    <w:rsid w:val="0039236A"/>
    <w:rsid w:val="003A0E6B"/>
    <w:rsid w:val="003A2FEB"/>
    <w:rsid w:val="003A7032"/>
    <w:rsid w:val="003B1E26"/>
    <w:rsid w:val="003C675A"/>
    <w:rsid w:val="003C6DDF"/>
    <w:rsid w:val="003D263C"/>
    <w:rsid w:val="003D6ED3"/>
    <w:rsid w:val="003E02C5"/>
    <w:rsid w:val="003E77A9"/>
    <w:rsid w:val="003F3C48"/>
    <w:rsid w:val="00427863"/>
    <w:rsid w:val="0048025F"/>
    <w:rsid w:val="00487314"/>
    <w:rsid w:val="004951A6"/>
    <w:rsid w:val="004976B0"/>
    <w:rsid w:val="004A225A"/>
    <w:rsid w:val="004A4D55"/>
    <w:rsid w:val="004A53A4"/>
    <w:rsid w:val="004A7251"/>
    <w:rsid w:val="004B10B1"/>
    <w:rsid w:val="004C054C"/>
    <w:rsid w:val="004C7C0D"/>
    <w:rsid w:val="004D23C6"/>
    <w:rsid w:val="004D525D"/>
    <w:rsid w:val="00504F6D"/>
    <w:rsid w:val="00510744"/>
    <w:rsid w:val="00537FB3"/>
    <w:rsid w:val="005410FB"/>
    <w:rsid w:val="005474DB"/>
    <w:rsid w:val="0056217D"/>
    <w:rsid w:val="00564002"/>
    <w:rsid w:val="0057121D"/>
    <w:rsid w:val="00575E20"/>
    <w:rsid w:val="005825AD"/>
    <w:rsid w:val="00587247"/>
    <w:rsid w:val="005B07AE"/>
    <w:rsid w:val="005B372E"/>
    <w:rsid w:val="005B51DA"/>
    <w:rsid w:val="005C074B"/>
    <w:rsid w:val="005D0755"/>
    <w:rsid w:val="005E5442"/>
    <w:rsid w:val="005F53BE"/>
    <w:rsid w:val="0060682E"/>
    <w:rsid w:val="0061366A"/>
    <w:rsid w:val="0062297B"/>
    <w:rsid w:val="00642CBF"/>
    <w:rsid w:val="006556A5"/>
    <w:rsid w:val="00661895"/>
    <w:rsid w:val="00671F0E"/>
    <w:rsid w:val="00674E89"/>
    <w:rsid w:val="00686BCB"/>
    <w:rsid w:val="00686E09"/>
    <w:rsid w:val="0069419C"/>
    <w:rsid w:val="00697EBD"/>
    <w:rsid w:val="006A2726"/>
    <w:rsid w:val="006B188E"/>
    <w:rsid w:val="006C2A77"/>
    <w:rsid w:val="006D0366"/>
    <w:rsid w:val="006E0D86"/>
    <w:rsid w:val="006E113F"/>
    <w:rsid w:val="006E643C"/>
    <w:rsid w:val="006F14C1"/>
    <w:rsid w:val="00703148"/>
    <w:rsid w:val="00705D38"/>
    <w:rsid w:val="00707872"/>
    <w:rsid w:val="00714DCB"/>
    <w:rsid w:val="0074666B"/>
    <w:rsid w:val="00757E25"/>
    <w:rsid w:val="007778F1"/>
    <w:rsid w:val="00790CDB"/>
    <w:rsid w:val="00795368"/>
    <w:rsid w:val="00795BC4"/>
    <w:rsid w:val="007C6964"/>
    <w:rsid w:val="007D4F50"/>
    <w:rsid w:val="007E3B2D"/>
    <w:rsid w:val="007E72F5"/>
    <w:rsid w:val="007F254C"/>
    <w:rsid w:val="008018D6"/>
    <w:rsid w:val="008028B6"/>
    <w:rsid w:val="0080788B"/>
    <w:rsid w:val="008211E3"/>
    <w:rsid w:val="00844D91"/>
    <w:rsid w:val="0085274C"/>
    <w:rsid w:val="008535D6"/>
    <w:rsid w:val="0088119A"/>
    <w:rsid w:val="008A5115"/>
    <w:rsid w:val="008B4A63"/>
    <w:rsid w:val="008C3ADB"/>
    <w:rsid w:val="008C4422"/>
    <w:rsid w:val="008C5C8B"/>
    <w:rsid w:val="008D1233"/>
    <w:rsid w:val="008F5BD6"/>
    <w:rsid w:val="008F7F45"/>
    <w:rsid w:val="00900F55"/>
    <w:rsid w:val="0093380E"/>
    <w:rsid w:val="0093401C"/>
    <w:rsid w:val="00934039"/>
    <w:rsid w:val="00936A8E"/>
    <w:rsid w:val="00937369"/>
    <w:rsid w:val="00941D1D"/>
    <w:rsid w:val="0094230C"/>
    <w:rsid w:val="00954CD4"/>
    <w:rsid w:val="0096127C"/>
    <w:rsid w:val="009742DC"/>
    <w:rsid w:val="00995967"/>
    <w:rsid w:val="009E65AB"/>
    <w:rsid w:val="009E7544"/>
    <w:rsid w:val="009F4D25"/>
    <w:rsid w:val="00A01BC1"/>
    <w:rsid w:val="00A0485C"/>
    <w:rsid w:val="00A06598"/>
    <w:rsid w:val="00A11E74"/>
    <w:rsid w:val="00A16BB6"/>
    <w:rsid w:val="00A32200"/>
    <w:rsid w:val="00A435CE"/>
    <w:rsid w:val="00A441D5"/>
    <w:rsid w:val="00A45974"/>
    <w:rsid w:val="00A52083"/>
    <w:rsid w:val="00A52343"/>
    <w:rsid w:val="00A534E5"/>
    <w:rsid w:val="00A838BA"/>
    <w:rsid w:val="00A86A3B"/>
    <w:rsid w:val="00AA5D4C"/>
    <w:rsid w:val="00AA5E9A"/>
    <w:rsid w:val="00AE10EF"/>
    <w:rsid w:val="00AE4F3E"/>
    <w:rsid w:val="00AE666A"/>
    <w:rsid w:val="00AF05F5"/>
    <w:rsid w:val="00B062D6"/>
    <w:rsid w:val="00B32687"/>
    <w:rsid w:val="00B500BA"/>
    <w:rsid w:val="00B7272F"/>
    <w:rsid w:val="00B83FCF"/>
    <w:rsid w:val="00B963E6"/>
    <w:rsid w:val="00BB194C"/>
    <w:rsid w:val="00BB4431"/>
    <w:rsid w:val="00BB719D"/>
    <w:rsid w:val="00BC537F"/>
    <w:rsid w:val="00BE4E45"/>
    <w:rsid w:val="00C00CE5"/>
    <w:rsid w:val="00C320AB"/>
    <w:rsid w:val="00C43F70"/>
    <w:rsid w:val="00C47A4F"/>
    <w:rsid w:val="00C62F04"/>
    <w:rsid w:val="00C72D83"/>
    <w:rsid w:val="00C90D96"/>
    <w:rsid w:val="00CA03C2"/>
    <w:rsid w:val="00CA4E17"/>
    <w:rsid w:val="00CC11E1"/>
    <w:rsid w:val="00CC1574"/>
    <w:rsid w:val="00CC1FF8"/>
    <w:rsid w:val="00CC30B3"/>
    <w:rsid w:val="00CC7AB6"/>
    <w:rsid w:val="00CE28B8"/>
    <w:rsid w:val="00D049BB"/>
    <w:rsid w:val="00D0590E"/>
    <w:rsid w:val="00D13F3B"/>
    <w:rsid w:val="00D23A4F"/>
    <w:rsid w:val="00D32E4A"/>
    <w:rsid w:val="00D33D19"/>
    <w:rsid w:val="00D40CFF"/>
    <w:rsid w:val="00D43642"/>
    <w:rsid w:val="00D73447"/>
    <w:rsid w:val="00D97AA9"/>
    <w:rsid w:val="00E00875"/>
    <w:rsid w:val="00E07604"/>
    <w:rsid w:val="00E243D4"/>
    <w:rsid w:val="00E46F12"/>
    <w:rsid w:val="00E544A5"/>
    <w:rsid w:val="00E66D0E"/>
    <w:rsid w:val="00E70172"/>
    <w:rsid w:val="00E81BDA"/>
    <w:rsid w:val="00E83114"/>
    <w:rsid w:val="00E84255"/>
    <w:rsid w:val="00E91320"/>
    <w:rsid w:val="00E92846"/>
    <w:rsid w:val="00EA5029"/>
    <w:rsid w:val="00EA77D4"/>
    <w:rsid w:val="00EA7F11"/>
    <w:rsid w:val="00EB060E"/>
    <w:rsid w:val="00EB1ADF"/>
    <w:rsid w:val="00EC0A91"/>
    <w:rsid w:val="00EE11D5"/>
    <w:rsid w:val="00EE2628"/>
    <w:rsid w:val="00EE6F2C"/>
    <w:rsid w:val="00EE7D78"/>
    <w:rsid w:val="00F14A4D"/>
    <w:rsid w:val="00F167A6"/>
    <w:rsid w:val="00F1739B"/>
    <w:rsid w:val="00F17A8C"/>
    <w:rsid w:val="00F46C5D"/>
    <w:rsid w:val="00F550AA"/>
    <w:rsid w:val="00F66EDC"/>
    <w:rsid w:val="00FA7997"/>
    <w:rsid w:val="00FC2892"/>
    <w:rsid w:val="00FE2D37"/>
    <w:rsid w:val="00FF1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660846"/>
  <w15:docId w15:val="{CE18CA5B-B00D-458B-A7B3-C45B97F9A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3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4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485C"/>
    <w:pPr>
      <w:spacing w:before="120" w:after="120" w:line="240" w:lineRule="auto"/>
    </w:pPr>
    <w:rPr>
      <w:rFonts w:ascii="Arial" w:hAnsi="Arial"/>
      <w:color w:val="262626" w:themeColor="text1" w:themeTint="D9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5029"/>
    <w:pPr>
      <w:pBdr>
        <w:bottom w:val="single" w:sz="18" w:space="1" w:color="000000" w:themeColor="text1"/>
      </w:pBdr>
      <w:shd w:val="clear" w:color="F2F2F2" w:themeColor="background1" w:themeShade="F2" w:fill="auto"/>
      <w:spacing w:before="0" w:after="240"/>
      <w:outlineLvl w:val="0"/>
    </w:pPr>
    <w:rPr>
      <w:rFonts w:ascii="Arial Black" w:hAnsi="Arial Black"/>
      <w:color w:val="auto"/>
      <w:sz w:val="28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paragraph" w:styleId="Heading2">
    <w:name w:val="heading 2"/>
    <w:basedOn w:val="Normal"/>
    <w:next w:val="Normal"/>
    <w:link w:val="Heading2Char"/>
    <w:qFormat/>
    <w:rsid w:val="00EA5029"/>
    <w:pPr>
      <w:keepNext/>
      <w:pBdr>
        <w:bottom w:val="single" w:sz="2" w:space="1" w:color="969696"/>
      </w:pBdr>
      <w:spacing w:before="240"/>
      <w:outlineLvl w:val="1"/>
    </w:pPr>
    <w:rPr>
      <w:rFonts w:ascii="Arial Black" w:hAnsi="Arial Black"/>
      <w:color w:val="auto"/>
      <w:sz w:val="28"/>
    </w:rPr>
  </w:style>
  <w:style w:type="paragraph" w:styleId="Heading3">
    <w:name w:val="heading 3"/>
    <w:basedOn w:val="Normal"/>
    <w:next w:val="Normal"/>
    <w:link w:val="Heading3Char"/>
    <w:qFormat/>
    <w:rsid w:val="00EA5029"/>
    <w:pPr>
      <w:keepNext/>
      <w:keepLines/>
      <w:pBdr>
        <w:bottom w:val="single" w:sz="4" w:space="1" w:color="auto"/>
      </w:pBdr>
      <w:spacing w:before="200" w:after="0"/>
      <w:outlineLvl w:val="2"/>
    </w:pPr>
    <w:rPr>
      <w:rFonts w:ascii="Arial Black" w:eastAsiaTheme="majorEastAsia" w:hAnsi="Arial Black" w:cstheme="majorBidi"/>
      <w:b/>
      <w:bCs/>
      <w:color w:val="404040" w:themeColor="text1" w:themeTint="BF"/>
      <w:sz w:val="22"/>
    </w:rPr>
  </w:style>
  <w:style w:type="paragraph" w:styleId="Heading4">
    <w:name w:val="heading 4"/>
    <w:basedOn w:val="Normal"/>
    <w:next w:val="Normal"/>
    <w:link w:val="Heading4Char"/>
    <w:qFormat/>
    <w:rsid w:val="00EA5029"/>
    <w:pPr>
      <w:keepNext/>
      <w:keepLines/>
      <w:pBdr>
        <w:bottom w:val="single" w:sz="4" w:space="1" w:color="auto"/>
      </w:pBdr>
      <w:spacing w:before="200" w:after="0"/>
      <w:outlineLvl w:val="3"/>
    </w:pPr>
    <w:rPr>
      <w:rFonts w:ascii="Arial Black" w:eastAsiaTheme="majorEastAsia" w:hAnsi="Arial Black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EA5029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  <w:rsid w:val="00EA5029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EA5029"/>
  </w:style>
  <w:style w:type="character" w:customStyle="1" w:styleId="Heading1Char">
    <w:name w:val="Heading 1 Char"/>
    <w:basedOn w:val="DefaultParagraphFont"/>
    <w:link w:val="Heading1"/>
    <w:uiPriority w:val="9"/>
    <w:rsid w:val="00EA5029"/>
    <w:rPr>
      <w:rFonts w:ascii="Arial Black" w:hAnsi="Arial Black"/>
      <w:sz w:val="28"/>
      <w:shd w:val="clear" w:color="F2F2F2" w:themeColor="background1" w:themeShade="F2" w:fill="auto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character" w:customStyle="1" w:styleId="Heading2Char">
    <w:name w:val="Heading 2 Char"/>
    <w:basedOn w:val="DefaultParagraphFont"/>
    <w:link w:val="Heading2"/>
    <w:rsid w:val="00EA5029"/>
    <w:rPr>
      <w:rFonts w:ascii="Arial Black" w:hAnsi="Arial Black"/>
      <w:sz w:val="28"/>
    </w:rPr>
  </w:style>
  <w:style w:type="character" w:customStyle="1" w:styleId="Heading3Char">
    <w:name w:val="Heading 3 Char"/>
    <w:basedOn w:val="DefaultParagraphFont"/>
    <w:link w:val="Heading3"/>
    <w:rsid w:val="00EA5029"/>
    <w:rPr>
      <w:rFonts w:ascii="Arial Black" w:eastAsiaTheme="majorEastAsia" w:hAnsi="Arial Black" w:cstheme="majorBidi"/>
      <w:b/>
      <w:bCs/>
      <w:color w:val="404040" w:themeColor="text1" w:themeTint="BF"/>
    </w:rPr>
  </w:style>
  <w:style w:type="character" w:customStyle="1" w:styleId="Heading4Char">
    <w:name w:val="Heading 4 Char"/>
    <w:basedOn w:val="DefaultParagraphFont"/>
    <w:link w:val="Heading4"/>
    <w:rsid w:val="00EA5029"/>
    <w:rPr>
      <w:rFonts w:ascii="Arial Black" w:eastAsiaTheme="majorEastAsia" w:hAnsi="Arial Black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EA502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502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029"/>
    <w:rPr>
      <w:rFonts w:ascii="Tahoma" w:hAnsi="Tahoma" w:cs="Tahoma"/>
      <w:color w:val="262626" w:themeColor="text1" w:themeTint="D9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EA5029"/>
    <w:pPr>
      <w:tabs>
        <w:tab w:val="right" w:leader="dot" w:pos="10786"/>
      </w:tabs>
      <w:spacing w:before="80" w:after="0"/>
      <w:ind w:left="144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EA5029"/>
    <w:pPr>
      <w:tabs>
        <w:tab w:val="right" w:leader="dot" w:pos="10790"/>
      </w:tabs>
      <w:spacing w:before="40" w:after="40"/>
      <w:ind w:left="288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EA5029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rsid w:val="00EA5029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rsid w:val="00EA5029"/>
    <w:pPr>
      <w:shd w:val="clear" w:color="auto" w:fill="FFFFFF" w:themeFill="background1"/>
      <w:spacing w:before="240" w:after="240" w:line="288" w:lineRule="auto"/>
      <w:ind w:left="288" w:right="288"/>
      <w:contextualSpacing/>
      <w:jc w:val="center"/>
    </w:pPr>
    <w:rPr>
      <w:rFonts w:eastAsiaTheme="majorEastAsia" w:cstheme="majorBidi"/>
      <w:b/>
      <w:color w:val="auto"/>
      <w:spacing w:val="5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A5029"/>
    <w:rPr>
      <w:rFonts w:ascii="Arial" w:eastAsiaTheme="majorEastAsia" w:hAnsi="Arial" w:cstheme="majorBidi"/>
      <w:b/>
      <w:spacing w:val="5"/>
      <w:sz w:val="80"/>
      <w:szCs w:val="52"/>
      <w:shd w:val="clear" w:color="auto" w:fill="FFFFFF" w:themeFill="background1"/>
    </w:rPr>
  </w:style>
  <w:style w:type="paragraph" w:styleId="NoSpacing">
    <w:name w:val="No Spacing"/>
    <w:link w:val="NoSpacingChar"/>
    <w:uiPriority w:val="4"/>
    <w:rsid w:val="00EA502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4"/>
    <w:rsid w:val="00EA5029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EA5029"/>
    <w:pPr>
      <w:tabs>
        <w:tab w:val="right" w:pos="6480"/>
        <w:tab w:val="right" w:pos="10800"/>
      </w:tabs>
      <w:spacing w:before="0" w:after="240" w:line="200" w:lineRule="exact"/>
      <w:contextualSpacing/>
    </w:pPr>
    <w:rPr>
      <w:color w:val="292929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EA5029"/>
    <w:rPr>
      <w:rFonts w:ascii="Arial" w:hAnsi="Arial"/>
      <w:color w:val="292929"/>
      <w:sz w:val="16"/>
    </w:rPr>
  </w:style>
  <w:style w:type="paragraph" w:styleId="Footer">
    <w:name w:val="footer"/>
    <w:basedOn w:val="Normal"/>
    <w:link w:val="FooterChar"/>
    <w:uiPriority w:val="99"/>
    <w:unhideWhenUsed/>
    <w:rsid w:val="00EA5029"/>
    <w:pPr>
      <w:tabs>
        <w:tab w:val="center" w:pos="5400"/>
        <w:tab w:val="right" w:pos="10800"/>
      </w:tabs>
      <w:spacing w:before="240" w:after="0" w:line="200" w:lineRule="exact"/>
      <w:contextualSpacing/>
    </w:pPr>
    <w:rPr>
      <w:color w:val="292929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EA5029"/>
    <w:rPr>
      <w:rFonts w:ascii="Arial" w:hAnsi="Arial"/>
      <w:color w:val="292929"/>
      <w:sz w:val="16"/>
    </w:rPr>
  </w:style>
  <w:style w:type="paragraph" w:customStyle="1" w:styleId="LabExercise">
    <w:name w:val="Lab Exercise"/>
    <w:basedOn w:val="Normal"/>
    <w:next w:val="Normal"/>
    <w:qFormat/>
    <w:rsid w:val="009E65AB"/>
    <w:pPr>
      <w:spacing w:before="0" w:after="200" w:line="276" w:lineRule="auto"/>
    </w:pPr>
    <w:rPr>
      <w:b/>
    </w:rPr>
  </w:style>
  <w:style w:type="paragraph" w:styleId="ListParagraph">
    <w:name w:val="List Paragraph"/>
    <w:basedOn w:val="Normal"/>
    <w:next w:val="Normal"/>
    <w:uiPriority w:val="34"/>
    <w:rsid w:val="00EA5029"/>
    <w:pPr>
      <w:tabs>
        <w:tab w:val="left" w:pos="5040"/>
      </w:tabs>
      <w:spacing w:line="276" w:lineRule="auto"/>
      <w:ind w:left="288"/>
      <w:contextualSpacing/>
    </w:pPr>
    <w:rPr>
      <w:sz w:val="18"/>
    </w:rPr>
  </w:style>
  <w:style w:type="table" w:customStyle="1" w:styleId="LabExerciseStepTable">
    <w:name w:val="Lab Exercise Step Table"/>
    <w:basedOn w:val="TableNormal"/>
    <w:uiPriority w:val="99"/>
    <w:rsid w:val="00EA5029"/>
    <w:pPr>
      <w:spacing w:after="0" w:line="240" w:lineRule="auto"/>
    </w:pPr>
    <w:rPr>
      <w:rFonts w:ascii="Arial" w:hAnsi="Arial"/>
      <w:sz w:val="18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deInline">
    <w:name w:val="Code Inline"/>
    <w:basedOn w:val="DefaultParagraphFont"/>
    <w:uiPriority w:val="1"/>
    <w:semiHidden/>
    <w:unhideWhenUsed/>
    <w:qFormat/>
    <w:rsid w:val="00EA5029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iPriority w:val="5"/>
    <w:unhideWhenUsed/>
    <w:rsid w:val="00EA5029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uiPriority w:val="2"/>
    <w:qFormat/>
    <w:rsid w:val="00EA5029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403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EA5029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A5029"/>
    <w:rPr>
      <w:rFonts w:ascii="Arial" w:hAnsi="Arial"/>
      <w:color w:val="262626" w:themeColor="text1" w:themeTint="D9"/>
      <w:sz w:val="20"/>
      <w:szCs w:val="20"/>
    </w:rPr>
  </w:style>
  <w:style w:type="table" w:styleId="LightShading-Accent4">
    <w:name w:val="Light Shading Accent 4"/>
    <w:basedOn w:val="TableNormal"/>
    <w:uiPriority w:val="60"/>
    <w:rsid w:val="00EA5029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iPriority w:val="5"/>
    <w:unhideWhenUsed/>
    <w:rsid w:val="00EA5029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EA502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EA5029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EA502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ediumShading1-Accent11">
    <w:name w:val="Medium Shading 1 - Accent 11"/>
    <w:basedOn w:val="TableNormal"/>
    <w:uiPriority w:val="63"/>
    <w:rsid w:val="00EA50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iPriority w:val="4"/>
    <w:unhideWhenUsed/>
    <w:rsid w:val="00EA5029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EA5029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qFormat/>
    <w:rsid w:val="00EA5029"/>
    <w:rPr>
      <w:rFonts w:ascii="Arial" w:hAnsi="Arial"/>
      <w:b/>
      <w:sz w:val="18"/>
    </w:rPr>
  </w:style>
  <w:style w:type="paragraph" w:customStyle="1" w:styleId="LabStepNumbered">
    <w:name w:val="Lab Step Numbered"/>
    <w:link w:val="LabStepNumberedChar"/>
    <w:qFormat/>
    <w:rsid w:val="00EA5029"/>
    <w:pPr>
      <w:numPr>
        <w:numId w:val="7"/>
      </w:num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CodeBlock">
    <w:name w:val="Lab Step Code Block"/>
    <w:basedOn w:val="Normal"/>
    <w:uiPriority w:val="1"/>
    <w:qFormat/>
    <w:rsid w:val="00EA5029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576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Level2Numbered">
    <w:name w:val="Lab Step Level 2 Numbered"/>
    <w:basedOn w:val="LabStepNumbered"/>
    <w:qFormat/>
    <w:rsid w:val="009E65AB"/>
    <w:pPr>
      <w:numPr>
        <w:numId w:val="0"/>
      </w:numPr>
      <w:tabs>
        <w:tab w:val="num" w:pos="1440"/>
      </w:tabs>
      <w:ind w:left="1440" w:hanging="320"/>
    </w:pPr>
    <w:rPr>
      <w:sz w:val="16"/>
    </w:rPr>
  </w:style>
  <w:style w:type="paragraph" w:customStyle="1" w:styleId="LabStepLevel2NoBullet">
    <w:name w:val="Lab Step Level 2 No Bullet"/>
    <w:basedOn w:val="LabStepNumberedLevel2"/>
    <w:uiPriority w:val="3"/>
    <w:qFormat/>
    <w:rsid w:val="00EA5029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uiPriority w:val="1"/>
    <w:qFormat/>
    <w:rsid w:val="00EA5029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LeadIn"/>
    <w:qFormat/>
    <w:rsid w:val="00EA5029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auto"/>
      <w:spacing w:before="120"/>
    </w:pPr>
    <w:rPr>
      <w:color w:val="333333"/>
    </w:rPr>
  </w:style>
  <w:style w:type="paragraph" w:customStyle="1" w:styleId="LabExerciseText">
    <w:name w:val="Lab Exercise Text"/>
    <w:basedOn w:val="Normal"/>
    <w:qFormat/>
    <w:rsid w:val="009E65AB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6"/>
    </w:rPr>
  </w:style>
  <w:style w:type="paragraph" w:customStyle="1" w:styleId="LabSetup">
    <w:name w:val="Lab Setup"/>
    <w:basedOn w:val="Normal"/>
    <w:next w:val="Normal"/>
    <w:rsid w:val="00EA5029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6"/>
    </w:rPr>
  </w:style>
  <w:style w:type="paragraph" w:customStyle="1" w:styleId="LabSetupStep">
    <w:name w:val="Lab Setup Step"/>
    <w:basedOn w:val="LabSetup"/>
    <w:qFormat/>
    <w:rsid w:val="00EA5029"/>
    <w:pPr>
      <w:numPr>
        <w:numId w:val="3"/>
      </w:numPr>
      <w:shd w:val="clear" w:color="auto" w:fill="FFFFFF" w:themeFill="background1"/>
      <w:tabs>
        <w:tab w:val="left" w:pos="216"/>
      </w:tabs>
      <w:spacing w:before="60" w:after="120" w:line="240" w:lineRule="exact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EA5029"/>
    <w:pPr>
      <w:spacing w:after="0"/>
    </w:pPr>
    <w:rPr>
      <w:rFonts w:ascii="Arial" w:hAnsi="Arial"/>
      <w:sz w:val="18"/>
      <w:szCs w:val="20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EA5029"/>
    <w:pPr>
      <w:spacing w:before="120" w:after="120" w:line="24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rsid w:val="00EA5029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qFormat/>
    <w:rsid w:val="00EA5029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EA5029"/>
    <w:rPr>
      <w:rFonts w:ascii="Arial" w:hAnsi="Arial"/>
      <w:sz w:val="1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paragraph" w:customStyle="1" w:styleId="LabStepTableText">
    <w:name w:val="Lab Step Table Text"/>
    <w:basedOn w:val="Normal"/>
    <w:qFormat/>
    <w:rsid w:val="009E65AB"/>
    <w:pPr>
      <w:tabs>
        <w:tab w:val="left" w:pos="288"/>
        <w:tab w:val="left" w:pos="576"/>
      </w:tabs>
      <w:spacing w:before="0" w:after="0"/>
    </w:pPr>
    <w:rPr>
      <w:sz w:val="14"/>
    </w:rPr>
  </w:style>
  <w:style w:type="paragraph" w:customStyle="1" w:styleId="LabStepCodeBlockLevel2">
    <w:name w:val="Lab Step Code Block Level 2"/>
    <w:basedOn w:val="LabStepCodeBlock"/>
    <w:uiPriority w:val="1"/>
    <w:qFormat/>
    <w:rsid w:val="00EA5029"/>
    <w:pPr>
      <w:ind w:left="792"/>
    </w:pPr>
  </w:style>
  <w:style w:type="paragraph" w:customStyle="1" w:styleId="LabStepScreenshotLevel2">
    <w:name w:val="Lab Step Screenshot Level 2"/>
    <w:basedOn w:val="LabStepScreenshot"/>
    <w:qFormat/>
    <w:rsid w:val="00EA5029"/>
    <w:pPr>
      <w:ind w:left="720"/>
    </w:pPr>
    <w:rPr>
      <w:noProof/>
    </w:rPr>
  </w:style>
  <w:style w:type="paragraph" w:customStyle="1" w:styleId="LabStepTableTextHeader">
    <w:name w:val="Lab Step Table Text Header"/>
    <w:basedOn w:val="LabStepTableText"/>
    <w:next w:val="LabStepTableText"/>
    <w:qFormat/>
    <w:rsid w:val="009E65AB"/>
    <w:rPr>
      <w:b/>
    </w:rPr>
  </w:style>
  <w:style w:type="paragraph" w:customStyle="1" w:styleId="LabStepTableParagraph">
    <w:name w:val="Lab Step Table Paragraph"/>
    <w:basedOn w:val="LabStepNumbered"/>
    <w:qFormat/>
    <w:rsid w:val="009E65AB"/>
    <w:pPr>
      <w:numPr>
        <w:numId w:val="0"/>
      </w:numPr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A5029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uiPriority w:val="4"/>
    <w:rsid w:val="00EA5029"/>
    <w:pPr>
      <w:numPr>
        <w:numId w:val="1"/>
      </w:numPr>
      <w:spacing w:before="0" w:after="0" w:line="240" w:lineRule="exact"/>
    </w:pPr>
    <w:rPr>
      <w:rFonts w:eastAsia="Times New Roman" w:cs="Arial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EA502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A5029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A5029"/>
    <w:rPr>
      <w:rFonts w:ascii="Arial" w:hAnsi="Arial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A502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A5029"/>
    <w:rPr>
      <w:rFonts w:ascii="Arial" w:hAnsi="Arial"/>
      <w:b/>
      <w:bCs/>
      <w:color w:val="262626" w:themeColor="text1" w:themeTint="D9"/>
      <w:sz w:val="20"/>
      <w:szCs w:val="20"/>
    </w:rPr>
  </w:style>
  <w:style w:type="character" w:styleId="Strong">
    <w:name w:val="Strong"/>
    <w:basedOn w:val="DefaultParagraphFont"/>
    <w:uiPriority w:val="23"/>
    <w:rsid w:val="00EA502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A5029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TOCHeader">
    <w:name w:val="TOC Header"/>
    <w:basedOn w:val="Normal"/>
    <w:uiPriority w:val="4"/>
    <w:rsid w:val="00EA5029"/>
    <w:pPr>
      <w:pBdr>
        <w:bottom w:val="single" w:sz="8" w:space="2" w:color="000000" w:themeColor="text1"/>
      </w:pBdr>
      <w:spacing w:before="480"/>
    </w:pPr>
    <w:rPr>
      <w:rFonts w:ascii="Arial Black" w:hAnsi="Arial Black"/>
      <w:b/>
      <w:color w:val="000000" w:themeColor="text1"/>
      <w:sz w:val="28"/>
    </w:rPr>
  </w:style>
  <w:style w:type="paragraph" w:styleId="Subtitle">
    <w:name w:val="Subtitle"/>
    <w:basedOn w:val="Title"/>
    <w:next w:val="Normal"/>
    <w:link w:val="SubtitleChar"/>
    <w:uiPriority w:val="11"/>
    <w:rsid w:val="00EA5029"/>
    <w:pPr>
      <w:numPr>
        <w:ilvl w:val="1"/>
      </w:numPr>
      <w:shd w:val="clear" w:color="000000" w:themeColor="text1" w:fill="auto"/>
      <w:ind w:left="288"/>
    </w:pPr>
    <w:rPr>
      <w:i/>
      <w:iCs/>
      <w:spacing w:val="0"/>
      <w:position w:val="2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A5029"/>
    <w:rPr>
      <w:rFonts w:ascii="Arial" w:eastAsiaTheme="majorEastAsia" w:hAnsi="Arial" w:cstheme="majorBidi"/>
      <w:b/>
      <w:i/>
      <w:iCs/>
      <w:position w:val="22"/>
      <w:sz w:val="40"/>
      <w:szCs w:val="24"/>
      <w:shd w:val="clear" w:color="000000" w:themeColor="text1" w:fill="auto"/>
    </w:rPr>
  </w:style>
  <w:style w:type="paragraph" w:customStyle="1" w:styleId="Slide">
    <w:name w:val="Slide"/>
    <w:basedOn w:val="Normal"/>
    <w:uiPriority w:val="4"/>
    <w:rsid w:val="00EA5029"/>
    <w:pPr>
      <w:pBdr>
        <w:bottom w:val="single" w:sz="8" w:space="12" w:color="D9D9D9" w:themeColor="background1" w:themeShade="D9"/>
      </w:pBdr>
      <w:spacing w:after="240"/>
      <w:jc w:val="center"/>
    </w:pPr>
    <w:rPr>
      <w:rFonts w:ascii="Verdana" w:hAnsi="Verdana"/>
      <w:sz w:val="18"/>
    </w:rPr>
  </w:style>
  <w:style w:type="paragraph" w:customStyle="1" w:styleId="SlideNotes">
    <w:name w:val="Slide Notes"/>
    <w:basedOn w:val="Normal"/>
    <w:uiPriority w:val="4"/>
    <w:rsid w:val="00EA5029"/>
    <w:pPr>
      <w:spacing w:before="240"/>
      <w:ind w:left="720" w:right="720"/>
    </w:pPr>
    <w:rPr>
      <w:color w:val="1C1C1C"/>
    </w:rPr>
  </w:style>
  <w:style w:type="paragraph" w:customStyle="1" w:styleId="SlidesNotes">
    <w:name w:val="Slides Notes"/>
    <w:basedOn w:val="Normal"/>
    <w:uiPriority w:val="4"/>
    <w:rsid w:val="00EA5029"/>
    <w:pPr>
      <w:spacing w:before="240"/>
    </w:pPr>
  </w:style>
  <w:style w:type="paragraph" w:customStyle="1" w:styleId="LegalHeader">
    <w:name w:val="Legal Header"/>
    <w:basedOn w:val="Normal"/>
    <w:uiPriority w:val="3"/>
    <w:rsid w:val="00EA5029"/>
    <w:pPr>
      <w:spacing w:before="600"/>
    </w:pPr>
    <w:rPr>
      <w:b/>
      <w:color w:val="auto"/>
      <w:u w:val="single"/>
    </w:rPr>
  </w:style>
  <w:style w:type="paragraph" w:customStyle="1" w:styleId="LegalBody">
    <w:name w:val="Legal Body"/>
    <w:basedOn w:val="Normal"/>
    <w:uiPriority w:val="3"/>
    <w:rsid w:val="00EA5029"/>
    <w:rPr>
      <w:sz w:val="18"/>
    </w:rPr>
  </w:style>
  <w:style w:type="paragraph" w:customStyle="1" w:styleId="CourseInfo">
    <w:name w:val="Course Info"/>
    <w:basedOn w:val="Normal"/>
    <w:uiPriority w:val="4"/>
    <w:rsid w:val="00EA5029"/>
    <w:pPr>
      <w:pBdr>
        <w:top w:val="single" w:sz="12" w:space="6" w:color="auto"/>
        <w:left w:val="single" w:sz="18" w:space="4" w:color="BFBFBF" w:themeColor="background1" w:themeShade="BF"/>
        <w:bottom w:val="single" w:sz="18" w:space="4" w:color="BFBFBF" w:themeColor="background1" w:themeShade="BF"/>
        <w:right w:val="single" w:sz="18" w:space="4" w:color="BFBFBF" w:themeColor="background1" w:themeShade="BF"/>
      </w:pBdr>
      <w:shd w:val="clear" w:color="auto" w:fill="F2F2F2" w:themeFill="background1" w:themeFillShade="F2"/>
      <w:tabs>
        <w:tab w:val="left" w:pos="1728"/>
      </w:tabs>
      <w:spacing w:before="0"/>
      <w:ind w:left="108" w:right="108"/>
    </w:pPr>
    <w:rPr>
      <w:color w:val="595959" w:themeColor="text1" w:themeTint="A6"/>
    </w:rPr>
  </w:style>
  <w:style w:type="character" w:customStyle="1" w:styleId="LabStepNumberedChar">
    <w:name w:val="Lab Step Numbered Char"/>
    <w:basedOn w:val="DefaultParagraphFont"/>
    <w:link w:val="LabStepNumbered"/>
    <w:rsid w:val="00EA5029"/>
    <w:rPr>
      <w:rFonts w:ascii="Arial" w:hAnsi="Arial"/>
      <w:color w:val="262626" w:themeColor="text1" w:themeTint="D9"/>
      <w:sz w:val="18"/>
    </w:rPr>
  </w:style>
  <w:style w:type="paragraph" w:customStyle="1" w:styleId="Strong1">
    <w:name w:val="Strong1"/>
    <w:basedOn w:val="LabStepNumbered"/>
    <w:link w:val="strongChar"/>
    <w:uiPriority w:val="5"/>
    <w:rsid w:val="00EA5029"/>
    <w:pPr>
      <w:numPr>
        <w:numId w:val="0"/>
      </w:numPr>
      <w:ind w:left="757" w:hanging="360"/>
    </w:pPr>
    <w:rPr>
      <w:b/>
    </w:rPr>
  </w:style>
  <w:style w:type="character" w:customStyle="1" w:styleId="strongChar">
    <w:name w:val="strong Char"/>
    <w:basedOn w:val="LabStepNumberedChar"/>
    <w:link w:val="Strong1"/>
    <w:uiPriority w:val="5"/>
    <w:rsid w:val="00EA5029"/>
    <w:rPr>
      <w:rFonts w:ascii="Arial" w:hAnsi="Arial"/>
      <w:b/>
      <w:color w:val="262626" w:themeColor="text1" w:themeTint="D9"/>
      <w:sz w:val="18"/>
    </w:rPr>
  </w:style>
  <w:style w:type="paragraph" w:customStyle="1" w:styleId="CourseCode">
    <w:name w:val="Course Code"/>
    <w:basedOn w:val="Normal"/>
    <w:uiPriority w:val="4"/>
    <w:rsid w:val="00EA5029"/>
    <w:pPr>
      <w:spacing w:before="720"/>
      <w:jc w:val="center"/>
    </w:pPr>
    <w:rPr>
      <w:rFonts w:ascii="Arial Black" w:hAnsi="Arial Black"/>
      <w:color w:val="auto"/>
      <w:sz w:val="72"/>
    </w:rPr>
  </w:style>
  <w:style w:type="paragraph" w:styleId="TOC3">
    <w:name w:val="toc 3"/>
    <w:basedOn w:val="Normal"/>
    <w:next w:val="Normal"/>
    <w:autoRedefine/>
    <w:uiPriority w:val="39"/>
    <w:unhideWhenUsed/>
    <w:rsid w:val="00EA5029"/>
    <w:pPr>
      <w:tabs>
        <w:tab w:val="right" w:leader="dot" w:pos="10790"/>
      </w:tabs>
      <w:spacing w:before="40" w:after="0"/>
      <w:ind w:left="432"/>
    </w:pPr>
    <w:rPr>
      <w:sz w:val="16"/>
    </w:rPr>
  </w:style>
  <w:style w:type="numbering" w:customStyle="1" w:styleId="LabStepsTemplate">
    <w:name w:val="LabStepsTemplate"/>
    <w:uiPriority w:val="99"/>
    <w:rsid w:val="00EA5029"/>
    <w:pPr>
      <w:numPr>
        <w:numId w:val="4"/>
      </w:numPr>
    </w:pPr>
  </w:style>
  <w:style w:type="paragraph" w:customStyle="1" w:styleId="ModuleDescription">
    <w:name w:val="Module Description"/>
    <w:basedOn w:val="Normal"/>
    <w:uiPriority w:val="4"/>
    <w:rsid w:val="00EA5029"/>
    <w:pPr>
      <w:pBdr>
        <w:top w:val="single" w:sz="8" w:space="8" w:color="auto" w:shadow="1"/>
        <w:left w:val="single" w:sz="8" w:space="8" w:color="auto" w:shadow="1"/>
        <w:bottom w:val="single" w:sz="8" w:space="8" w:color="auto" w:shadow="1"/>
        <w:right w:val="single" w:sz="8" w:space="8" w:color="auto" w:shadow="1"/>
      </w:pBdr>
      <w:shd w:val="clear" w:color="auto" w:fill="EAEAEA"/>
      <w:spacing w:before="240" w:after="240"/>
      <w:ind w:left="720" w:right="720"/>
      <w:jc w:val="both"/>
    </w:pPr>
    <w:rPr>
      <w:sz w:val="24"/>
    </w:rPr>
  </w:style>
  <w:style w:type="paragraph" w:customStyle="1" w:styleId="AgendaSlide">
    <w:name w:val="Agenda Slide"/>
    <w:basedOn w:val="Normal"/>
    <w:uiPriority w:val="4"/>
    <w:rsid w:val="00EA5029"/>
    <w:pPr>
      <w:jc w:val="center"/>
    </w:pPr>
  </w:style>
  <w:style w:type="paragraph" w:customStyle="1" w:styleId="TopicsCoveredItem">
    <w:name w:val="Topics Covered Item"/>
    <w:basedOn w:val="Normal"/>
    <w:uiPriority w:val="4"/>
    <w:rsid w:val="00EA5029"/>
    <w:pPr>
      <w:numPr>
        <w:numId w:val="5"/>
      </w:numPr>
      <w:spacing w:before="0" w:after="0"/>
      <w:contextualSpacing/>
    </w:pPr>
  </w:style>
  <w:style w:type="paragraph" w:customStyle="1" w:styleId="ModuleIntroHeader">
    <w:name w:val="Module Intro Header"/>
    <w:basedOn w:val="Normal"/>
    <w:uiPriority w:val="4"/>
    <w:rsid w:val="00EA5029"/>
    <w:pPr>
      <w:pBdr>
        <w:bottom w:val="single" w:sz="8" w:space="1" w:color="auto"/>
      </w:pBdr>
      <w:spacing w:before="360"/>
      <w:ind w:left="288"/>
    </w:pPr>
    <w:rPr>
      <w:b/>
      <w:sz w:val="24"/>
    </w:rPr>
  </w:style>
  <w:style w:type="paragraph" w:customStyle="1" w:styleId="ModuleAgendaItem">
    <w:name w:val="Module Agenda Item"/>
    <w:basedOn w:val="Normal"/>
    <w:uiPriority w:val="4"/>
    <w:rsid w:val="00EA5029"/>
    <w:pPr>
      <w:spacing w:before="0" w:after="0"/>
      <w:ind w:left="360" w:hanging="360"/>
      <w:contextualSpacing/>
    </w:pPr>
    <w:rPr>
      <w:sz w:val="24"/>
    </w:rPr>
  </w:style>
  <w:style w:type="paragraph" w:customStyle="1" w:styleId="LabExerciseItem">
    <w:name w:val="Lab Exercise Item"/>
    <w:basedOn w:val="Normal"/>
    <w:next w:val="Normal"/>
    <w:uiPriority w:val="4"/>
    <w:qFormat/>
    <w:rsid w:val="00EA5029"/>
    <w:pPr>
      <w:spacing w:before="0" w:after="0"/>
      <w:ind w:left="360" w:hanging="360"/>
    </w:pPr>
  </w:style>
  <w:style w:type="character" w:styleId="FollowedHyperlink">
    <w:name w:val="FollowedHyperlink"/>
    <w:basedOn w:val="DefaultParagraphFont"/>
    <w:uiPriority w:val="99"/>
    <w:semiHidden/>
    <w:unhideWhenUsed/>
    <w:rsid w:val="009E65AB"/>
    <w:rPr>
      <w:color w:val="800080" w:themeColor="followedHyperlink"/>
      <w:u w:val="single"/>
    </w:rPr>
  </w:style>
  <w:style w:type="paragraph" w:customStyle="1" w:styleId="Procedureheading">
    <w:name w:val="Procedure heading"/>
    <w:basedOn w:val="Heading4"/>
    <w:next w:val="Normal"/>
    <w:uiPriority w:val="99"/>
    <w:qFormat/>
    <w:rsid w:val="009E65AB"/>
    <w:pPr>
      <w:numPr>
        <w:numId w:val="6"/>
      </w:numPr>
      <w:pBdr>
        <w:bottom w:val="none" w:sz="0" w:space="0" w:color="auto"/>
      </w:pBdr>
      <w:tabs>
        <w:tab w:val="num" w:pos="360"/>
      </w:tabs>
      <w:spacing w:after="120" w:line="276" w:lineRule="auto"/>
      <w:ind w:left="0" w:firstLine="0"/>
    </w:pPr>
    <w:rPr>
      <w:rFonts w:asciiTheme="majorHAnsi" w:hAnsiTheme="majorHAnsi"/>
      <w:i/>
      <w:color w:val="262626" w:themeColor="text1" w:themeTint="D9"/>
      <w:sz w:val="22"/>
    </w:rPr>
  </w:style>
  <w:style w:type="paragraph" w:customStyle="1" w:styleId="LabStepNumberedLevel2">
    <w:name w:val="Lab Step Numbered Level 2"/>
    <w:basedOn w:val="LabStepNumbered"/>
    <w:qFormat/>
    <w:rsid w:val="00EA5029"/>
    <w:pPr>
      <w:numPr>
        <w:ilvl w:val="1"/>
      </w:numPr>
    </w:pPr>
  </w:style>
  <w:style w:type="paragraph" w:customStyle="1" w:styleId="LabStepNumberedLevel3">
    <w:name w:val="Lab Step Numbered Level 3"/>
    <w:basedOn w:val="LabStepNumberedLevel2"/>
    <w:qFormat/>
    <w:rsid w:val="00EA5029"/>
    <w:pPr>
      <w:numPr>
        <w:ilvl w:val="2"/>
      </w:numPr>
      <w:tabs>
        <w:tab w:val="left" w:pos="994"/>
      </w:tabs>
    </w:pPr>
  </w:style>
  <w:style w:type="paragraph" w:customStyle="1" w:styleId="LabStepNumberedLevel4">
    <w:name w:val="Lab Step Numbered Level 4"/>
    <w:basedOn w:val="LabStepNumberedLevel3"/>
    <w:qFormat/>
    <w:rsid w:val="00EA5029"/>
    <w:pPr>
      <w:numPr>
        <w:ilvl w:val="3"/>
      </w:numPr>
      <w:tabs>
        <w:tab w:val="clear" w:pos="994"/>
        <w:tab w:val="left" w:pos="1627"/>
      </w:tabs>
    </w:pPr>
  </w:style>
  <w:style w:type="paragraph" w:customStyle="1" w:styleId="LabExerciseLeadIn">
    <w:name w:val="Lab Exercise Lead In"/>
    <w:basedOn w:val="Normal"/>
    <w:qFormat/>
    <w:rsid w:val="00EA5029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474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09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269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113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58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8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4583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34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803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40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55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57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6436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23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16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126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914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36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528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925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8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69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484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074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504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731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88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487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308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02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63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37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4860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0832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059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06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10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2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02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35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69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31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6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544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80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64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665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9791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0172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4494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2914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615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4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30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43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5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70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252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95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955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7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57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61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51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67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5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9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57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519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78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228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2875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049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45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34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015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90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77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40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57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86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343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4566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03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1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26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41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6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3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710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40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089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576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11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324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868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23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56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72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190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79376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9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374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52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9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42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77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294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42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13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930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193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367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264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13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85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8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63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54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42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38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05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502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5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927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559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67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3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977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6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316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4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860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71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006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524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022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183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377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93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19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83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10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585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74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6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11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713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223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1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713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916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8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257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2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165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5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8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5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937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0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20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516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4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0879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55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88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797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588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01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527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874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43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04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10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1217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7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334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950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9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81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67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92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60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67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394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961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55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42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15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04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12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06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3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62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078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96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97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405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1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6125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9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6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3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55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67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6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557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5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60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264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370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1903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5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590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20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2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0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76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978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198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2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499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396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107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710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247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077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886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41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052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417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8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33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6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498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38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63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66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48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53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96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24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250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86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19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6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71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29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6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104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418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4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82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06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65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36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04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104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887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46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65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71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696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97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24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6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5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903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987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84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245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37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74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505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603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0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596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38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81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9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23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71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98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368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15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48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089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97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15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652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980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914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408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068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47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86997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219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393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7399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49496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838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9413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0907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0287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7756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1164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4163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49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677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85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5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235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29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82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67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1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96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83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5392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7054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39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201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4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5919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70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736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82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05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029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81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321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790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201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45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395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867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135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3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0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88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7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051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61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652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47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61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2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669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613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79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0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69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91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45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8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191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9155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6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866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95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87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287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3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132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799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697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308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0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744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21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706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23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84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680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5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939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31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05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0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654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143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68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5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67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42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13961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775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98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41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1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75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13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19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29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193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52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0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11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613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88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687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90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301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13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92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96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19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013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637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80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85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95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93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000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89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3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741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60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50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50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3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487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632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206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59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8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63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9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713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41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9668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23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809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31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202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intranet.wingtip.com/sites/bicenter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FS\Apollo\Apollo\Resources\CptCourse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79AD15-239A-4720-82A7-46211ED2A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CptCourseManual.dotx</Template>
  <TotalTime>1338</TotalTime>
  <Pages>12</Pages>
  <Words>882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Andrew Connell Inc.</Company>
  <LinksUpToDate>false</LinksUpToDate>
  <CharactersWithSpaces>5899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 Connell</dc:creator>
  <cp:lastModifiedBy>Ted Pattison</cp:lastModifiedBy>
  <cp:revision>53</cp:revision>
  <dcterms:created xsi:type="dcterms:W3CDTF">2013-07-31T20:42:00Z</dcterms:created>
  <dcterms:modified xsi:type="dcterms:W3CDTF">2014-05-21T04:38:00Z</dcterms:modified>
</cp:coreProperties>
</file>