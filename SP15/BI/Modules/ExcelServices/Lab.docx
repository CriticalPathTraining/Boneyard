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4321AAB9" w:rsidR="00EB1ADF" w:rsidRDefault="00EA77D4" w:rsidP="0048025F">
      <w:pPr>
        <w:pStyle w:val="Heading2"/>
      </w:pPr>
      <w:r>
        <w:t xml:space="preserve">Working with </w:t>
      </w:r>
      <w:r w:rsidR="00E84255">
        <w:t xml:space="preserve">Excel </w:t>
      </w:r>
      <w:r w:rsidR="00194663">
        <w:t>Services</w:t>
      </w:r>
      <w:r w:rsidR="008C4422">
        <w:t xml:space="preserve"> 2013</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730F910" w:rsidR="00EB1ADF" w:rsidRPr="005C7841" w:rsidRDefault="00EB1ADF" w:rsidP="0048025F">
      <w:pPr>
        <w:pStyle w:val="LabExerciseCallout"/>
      </w:pPr>
      <w:r w:rsidRPr="005C7841">
        <w:rPr>
          <w:b/>
        </w:rPr>
        <w:t>Lab Folder</w:t>
      </w:r>
      <w:r w:rsidRPr="005C7841">
        <w:t xml:space="preserve">: </w:t>
      </w:r>
      <w:r w:rsidR="005D0755">
        <w:t>C:\Student\Modules\ExcelServices</w:t>
      </w:r>
      <w:r w:rsidR="001C292C">
        <w:t>\Lab</w:t>
      </w:r>
    </w:p>
    <w:p w14:paraId="266D4C88" w14:textId="3EE93D35" w:rsidR="00EB1ADF"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4D525D">
        <w:rPr>
          <w:rFonts w:cs="Arial"/>
          <w:lang w:val="en"/>
        </w:rPr>
        <w:t>module</w:t>
      </w:r>
      <w:r w:rsidR="005D0755">
        <w:rPr>
          <w:rFonts w:cs="Arial"/>
          <w:lang w:val="en"/>
        </w:rPr>
        <w:t xml:space="preserve"> you will work with Excel Services</w:t>
      </w:r>
      <w:r w:rsidR="001C292C">
        <w:rPr>
          <w:rFonts w:cs="Arial"/>
          <w:lang w:val="en"/>
        </w:rPr>
        <w:t xml:space="preserve"> to publish workbooks and to expose a data table as an OData source</w:t>
      </w:r>
      <w:r w:rsidR="003E77A9">
        <w:rPr>
          <w:rFonts w:cs="Arial"/>
          <w:lang w:val="en"/>
        </w:rPr>
        <w:t>.</w:t>
      </w:r>
    </w:p>
    <w:p w14:paraId="07EFF085" w14:textId="53E344B3" w:rsidR="00B17B8A" w:rsidRDefault="00B17B8A" w:rsidP="00B17B8A">
      <w:pPr>
        <w:pStyle w:val="Heading3"/>
      </w:pPr>
      <w:r>
        <w:t xml:space="preserve">Exercise 1: </w:t>
      </w:r>
      <w:r w:rsidR="00840298">
        <w:t xml:space="preserve">Publish </w:t>
      </w:r>
      <w:r w:rsidR="009D5DF0">
        <w:t xml:space="preserve">Credit Card </w:t>
      </w:r>
      <w:r w:rsidR="00840298">
        <w:t>Payoff</w:t>
      </w:r>
      <w:r w:rsidR="009D5DF0">
        <w:t xml:space="preserve"> Calculator</w:t>
      </w:r>
      <w:r w:rsidR="00840298">
        <w:t xml:space="preserve"> Workbook</w:t>
      </w:r>
    </w:p>
    <w:p w14:paraId="1AEAD923" w14:textId="6A78C5C8" w:rsidR="00B17B8A" w:rsidRDefault="00B17B8A" w:rsidP="00B17B8A">
      <w:pPr>
        <w:pStyle w:val="LabExerciseLeadIn"/>
      </w:pPr>
      <w:r>
        <w:t xml:space="preserve">In this exercise you will </w:t>
      </w:r>
      <w:r w:rsidR="009D5DF0">
        <w:t>create a Credit Card Loan Calculator used for customers who have taken out a loan for toy purchases. You will add parameters to the workbook and then publish the workbook to SharePoint.</w:t>
      </w:r>
    </w:p>
    <w:p w14:paraId="5DC0E125" w14:textId="77777777" w:rsidR="008751E8" w:rsidRDefault="008751E8" w:rsidP="008751E8">
      <w:pPr>
        <w:pStyle w:val="Heading4"/>
      </w:pPr>
      <w:r>
        <w:t>Log in to Student Environment</w:t>
      </w:r>
    </w:p>
    <w:p w14:paraId="4B8A2A4C" w14:textId="77777777" w:rsidR="008751E8" w:rsidRDefault="008751E8" w:rsidP="008751E8">
      <w:pPr>
        <w:pStyle w:val="LabStepNumbered"/>
      </w:pPr>
      <w:r>
        <w:t xml:space="preserve">Login to the Student VM using the login </w:t>
      </w:r>
      <w:r w:rsidRPr="00AB2210">
        <w:rPr>
          <w:b/>
        </w:rPr>
        <w:t>WINGTIP\Administrator</w:t>
      </w:r>
      <w:r>
        <w:t xml:space="preserve"> and the appropriate password.</w:t>
      </w:r>
    </w:p>
    <w:p w14:paraId="0E8587FE" w14:textId="77777777" w:rsidR="008751E8" w:rsidRDefault="008751E8" w:rsidP="008751E8">
      <w:pPr>
        <w:pStyle w:val="LabStepNumberedLevel2"/>
      </w:pPr>
      <w:r>
        <w:t xml:space="preserve">If you’re using a local VM provided by the hosting training company, the password will be </w:t>
      </w:r>
      <w:r w:rsidRPr="005D09A2">
        <w:rPr>
          <w:b/>
        </w:rPr>
        <w:t>Password1</w:t>
      </w:r>
      <w:r>
        <w:t xml:space="preserve">. </w:t>
      </w:r>
    </w:p>
    <w:p w14:paraId="33BEE1B5" w14:textId="77777777" w:rsidR="008751E8" w:rsidRDefault="008751E8" w:rsidP="008751E8">
      <w:pPr>
        <w:pStyle w:val="LabStepNumberedLevel2"/>
      </w:pPr>
      <w:r>
        <w:t xml:space="preserve">If your student VM is hosted by CloudShare, the password for the </w:t>
      </w:r>
      <w:r w:rsidRPr="005D09A2">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14:paraId="3EF3925F" w14:textId="77777777" w:rsidR="008751E8" w:rsidRDefault="008751E8" w:rsidP="008751E8">
      <w:pPr>
        <w:pStyle w:val="Heading4"/>
      </w:pPr>
      <w:r>
        <w:t>Navigate to Existing BI Center Site</w:t>
      </w:r>
    </w:p>
    <w:p w14:paraId="21431184" w14:textId="6E8FCFD7" w:rsidR="008751E8" w:rsidRDefault="008751E8" w:rsidP="008751E8">
      <w:pPr>
        <w:pStyle w:val="LabStepNumbered"/>
      </w:pPr>
      <w:r>
        <w:t xml:space="preserve">Open the browser and navigate to </w:t>
      </w:r>
      <w:hyperlink r:id="rId7" w:history="1">
        <w:r w:rsidR="00352895" w:rsidRPr="00235ABB">
          <w:rPr>
            <w:rStyle w:val="Hyperlink"/>
            <w:b/>
          </w:rPr>
          <w:t>http://intranet.wingtip.com/sites/bicenter</w:t>
        </w:r>
      </w:hyperlink>
      <w:r w:rsidR="00352895">
        <w:rPr>
          <w:b/>
        </w:rPr>
        <w:t xml:space="preserve"> </w:t>
      </w:r>
    </w:p>
    <w:p w14:paraId="2503C7FA" w14:textId="77777777" w:rsidR="008751E8" w:rsidRDefault="008751E8" w:rsidP="008751E8">
      <w:pPr>
        <w:pStyle w:val="LabStepNumbered"/>
      </w:pPr>
      <w:r>
        <w:t>Your site should look like this.</w:t>
      </w:r>
    </w:p>
    <w:p w14:paraId="1D1B7F30" w14:textId="77777777" w:rsidR="008751E8" w:rsidRDefault="008751E8" w:rsidP="008751E8">
      <w:pPr>
        <w:pStyle w:val="LabStepScreenshot"/>
      </w:pPr>
      <w:r>
        <w:rPr>
          <w:noProof/>
        </w:rPr>
        <w:drawing>
          <wp:inline distT="0" distB="0" distL="0" distR="0" wp14:anchorId="42EB2536" wp14:editId="79D0043B">
            <wp:extent cx="4480560" cy="2799284"/>
            <wp:effectExtent l="19050" t="19050" r="1524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0560" cy="2799284"/>
                    </a:xfrm>
                    <a:prstGeom prst="rect">
                      <a:avLst/>
                    </a:prstGeom>
                    <a:ln>
                      <a:solidFill>
                        <a:schemeClr val="bg1">
                          <a:lumMod val="50000"/>
                        </a:schemeClr>
                      </a:solidFill>
                    </a:ln>
                  </pic:spPr>
                </pic:pic>
              </a:graphicData>
            </a:graphic>
          </wp:inline>
        </w:drawing>
      </w:r>
    </w:p>
    <w:p w14:paraId="17052357" w14:textId="2158E4B6" w:rsidR="00B17B8A" w:rsidRDefault="00840298" w:rsidP="00B17B8A">
      <w:pPr>
        <w:pStyle w:val="Heading4"/>
      </w:pPr>
      <w:r>
        <w:t>Update Credit Card Payoff Calculator Workbook</w:t>
      </w:r>
    </w:p>
    <w:p w14:paraId="3B298757" w14:textId="20706C8C" w:rsidR="00B17B8A" w:rsidRDefault="00B17B8A" w:rsidP="00B17B8A">
      <w:pPr>
        <w:pStyle w:val="LabStepNumbered"/>
      </w:pPr>
      <w:r>
        <w:t xml:space="preserve">Locate the </w:t>
      </w:r>
      <w:r w:rsidR="00840298">
        <w:rPr>
          <w:b/>
        </w:rPr>
        <w:t>Credit Card Loan Calculator</w:t>
      </w:r>
      <w:r>
        <w:t xml:space="preserve"> workbook in your student folder at the following path.</w:t>
      </w:r>
    </w:p>
    <w:p w14:paraId="4339DA10" w14:textId="426C0D07" w:rsidR="00B17B8A" w:rsidRDefault="00B17B8A" w:rsidP="00B17B8A">
      <w:pPr>
        <w:pStyle w:val="LabStepCodeBlock"/>
      </w:pPr>
      <w:r w:rsidRPr="003A0E6B">
        <w:t>C:\Student\Modules\ExcelServices\Lab</w:t>
      </w:r>
      <w:r>
        <w:t>\</w:t>
      </w:r>
      <w:r w:rsidR="00840298" w:rsidRPr="00840298">
        <w:t>Credit Card Payoff Calculator.xlsx</w:t>
      </w:r>
    </w:p>
    <w:p w14:paraId="50CF6211" w14:textId="4F2E5CCE" w:rsidR="00840298" w:rsidRDefault="00B17B8A" w:rsidP="00840298">
      <w:pPr>
        <w:pStyle w:val="LabStepNumbered"/>
      </w:pPr>
      <w:r>
        <w:t>Open the file in Excel and examine what's inside.</w:t>
      </w:r>
      <w:r w:rsidR="00840298">
        <w:t xml:space="preserve"> The file should look similar to the image below.</w:t>
      </w:r>
    </w:p>
    <w:p w14:paraId="27D27063" w14:textId="3925F07A" w:rsidR="00840298" w:rsidRDefault="00A83737" w:rsidP="00A83737">
      <w:pPr>
        <w:pStyle w:val="LabStepScreenshot"/>
      </w:pPr>
      <w:r>
        <w:rPr>
          <w:noProof/>
        </w:rPr>
        <w:lastRenderedPageBreak/>
        <w:drawing>
          <wp:inline distT="0" distB="0" distL="0" distR="0" wp14:anchorId="7F875D3F" wp14:editId="606E3EC1">
            <wp:extent cx="4572000" cy="2811776"/>
            <wp:effectExtent l="19050" t="19050" r="19050"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811776"/>
                    </a:xfrm>
                    <a:prstGeom prst="rect">
                      <a:avLst/>
                    </a:prstGeom>
                    <a:ln>
                      <a:solidFill>
                        <a:schemeClr val="bg1">
                          <a:lumMod val="50000"/>
                        </a:schemeClr>
                      </a:solidFill>
                    </a:ln>
                  </pic:spPr>
                </pic:pic>
              </a:graphicData>
            </a:graphic>
          </wp:inline>
        </w:drawing>
      </w:r>
    </w:p>
    <w:p w14:paraId="5F4336C0" w14:textId="1C8C2E7F" w:rsidR="00A83737" w:rsidRDefault="00B47FC5" w:rsidP="00AB4ABF">
      <w:pPr>
        <w:pStyle w:val="Heading4"/>
      </w:pPr>
      <w:r>
        <w:t xml:space="preserve">Define Names </w:t>
      </w:r>
      <w:r w:rsidR="00184243">
        <w:t>U</w:t>
      </w:r>
      <w:r>
        <w:t>se</w:t>
      </w:r>
      <w:r w:rsidR="00184243">
        <w:t>d</w:t>
      </w:r>
      <w:r>
        <w:t xml:space="preserve"> for Browser Parameters</w:t>
      </w:r>
    </w:p>
    <w:p w14:paraId="53CE6394" w14:textId="77777777" w:rsidR="00AB4ABF" w:rsidRDefault="00AB4ABF" w:rsidP="00AB4ABF">
      <w:pPr>
        <w:pStyle w:val="LabExerciseCallout"/>
      </w:pPr>
      <w:r>
        <w:t>Before we upload the file to SharePoint, we want the user to be able to input parameters for the Current Balance, Interest Rate, and Payoff Goal (Months). In order to add parameters, names for the desired cells must be defined in the workbook. Continue to the next steps to define the names.</w:t>
      </w:r>
    </w:p>
    <w:p w14:paraId="01485799" w14:textId="05862663" w:rsidR="00AB4ABF" w:rsidRDefault="00AB4ABF" w:rsidP="00AB4ABF">
      <w:pPr>
        <w:pStyle w:val="LabStepNumbered"/>
      </w:pPr>
      <w:r>
        <w:t xml:space="preserve">Define Name for </w:t>
      </w:r>
      <w:r w:rsidRPr="00AB4ABF">
        <w:rPr>
          <w:b/>
        </w:rPr>
        <w:t>Current Balance</w:t>
      </w:r>
      <w:r>
        <w:t>:</w:t>
      </w:r>
    </w:p>
    <w:p w14:paraId="3C3E5D56" w14:textId="3F8F8E06" w:rsidR="00AB4ABF" w:rsidRDefault="00AB4ABF" w:rsidP="00AB4ABF">
      <w:pPr>
        <w:pStyle w:val="LabStepNumberedLevel2"/>
      </w:pPr>
      <w:r>
        <w:t xml:space="preserve">Click on cell </w:t>
      </w:r>
      <w:r w:rsidRPr="00AB4ABF">
        <w:rPr>
          <w:b/>
        </w:rPr>
        <w:t>C4</w:t>
      </w:r>
      <w:r>
        <w:t xml:space="preserve"> which is the cell for the Current Balance value.</w:t>
      </w:r>
    </w:p>
    <w:p w14:paraId="02148803" w14:textId="38905C35" w:rsidR="00B47FC5" w:rsidRDefault="00B47FC5" w:rsidP="00B47FC5">
      <w:pPr>
        <w:pStyle w:val="LabStepNumberedLevel2"/>
      </w:pPr>
      <w:r>
        <w:t xml:space="preserve">From the </w:t>
      </w:r>
      <w:r w:rsidRPr="005F0C78">
        <w:rPr>
          <w:b/>
        </w:rPr>
        <w:t>FORMULAS</w:t>
      </w:r>
      <w:r>
        <w:t xml:space="preserve"> tab in the </w:t>
      </w:r>
      <w:r w:rsidRPr="005F0C78">
        <w:rPr>
          <w:b/>
        </w:rPr>
        <w:t>Defined</w:t>
      </w:r>
      <w:r>
        <w:t xml:space="preserve"> </w:t>
      </w:r>
      <w:r w:rsidRPr="005F0C78">
        <w:rPr>
          <w:b/>
        </w:rPr>
        <w:t>Names</w:t>
      </w:r>
      <w:r>
        <w:t xml:space="preserve"> group, click on </w:t>
      </w:r>
      <w:r w:rsidR="00AB4ABF">
        <w:rPr>
          <w:b/>
        </w:rPr>
        <w:t>Name</w:t>
      </w:r>
      <w:r w:rsidR="00E275F9">
        <w:rPr>
          <w:b/>
        </w:rPr>
        <w:t xml:space="preserve"> Manager</w:t>
      </w:r>
      <w:r>
        <w:t>.</w:t>
      </w:r>
    </w:p>
    <w:p w14:paraId="44F0ED9A" w14:textId="54EEB671" w:rsidR="00AB4ABF" w:rsidRDefault="00E275F9" w:rsidP="00AB4ABF">
      <w:pPr>
        <w:pStyle w:val="LabStepScreenshotLevel2"/>
      </w:pPr>
      <w:r>
        <w:drawing>
          <wp:inline distT="0" distB="0" distL="0" distR="0" wp14:anchorId="64D9F6A0" wp14:editId="0BFB9E45">
            <wp:extent cx="4114800" cy="904150"/>
            <wp:effectExtent l="19050" t="19050" r="19050" b="1079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904150"/>
                    </a:xfrm>
                    <a:prstGeom prst="rect">
                      <a:avLst/>
                    </a:prstGeom>
                    <a:ln>
                      <a:solidFill>
                        <a:schemeClr val="bg1">
                          <a:lumMod val="50000"/>
                        </a:schemeClr>
                      </a:solidFill>
                    </a:ln>
                  </pic:spPr>
                </pic:pic>
              </a:graphicData>
            </a:graphic>
          </wp:inline>
        </w:drawing>
      </w:r>
    </w:p>
    <w:p w14:paraId="3616E3B7" w14:textId="47665344" w:rsidR="00BE5FDF" w:rsidRDefault="00BE5FDF" w:rsidP="00EF3FFB">
      <w:pPr>
        <w:pStyle w:val="LabStepNumberedLevel2"/>
      </w:pPr>
      <w:r>
        <w:t xml:space="preserve">From the Name Manager dialog, click </w:t>
      </w:r>
      <w:r w:rsidRPr="00BE5FDF">
        <w:rPr>
          <w:b/>
        </w:rPr>
        <w:t>New</w:t>
      </w:r>
      <w:r>
        <w:t>.</w:t>
      </w:r>
    </w:p>
    <w:p w14:paraId="272AC171" w14:textId="6B7E5EA6" w:rsidR="00BE5FDF" w:rsidRDefault="00BE5FDF" w:rsidP="00BE5FDF">
      <w:pPr>
        <w:pStyle w:val="LabStepScreenshotLevel2"/>
      </w:pPr>
      <w:r>
        <w:drawing>
          <wp:inline distT="0" distB="0" distL="0" distR="0" wp14:anchorId="6A020335" wp14:editId="29979991">
            <wp:extent cx="2743200" cy="2127675"/>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127675"/>
                    </a:xfrm>
                    <a:prstGeom prst="rect">
                      <a:avLst/>
                    </a:prstGeom>
                  </pic:spPr>
                </pic:pic>
              </a:graphicData>
            </a:graphic>
          </wp:inline>
        </w:drawing>
      </w:r>
    </w:p>
    <w:p w14:paraId="08BA8BE1" w14:textId="77777777" w:rsidR="00EF3FFB" w:rsidRDefault="00EF3FFB" w:rsidP="00EF3FFB">
      <w:pPr>
        <w:pStyle w:val="LabStepNumbered"/>
      </w:pPr>
      <w:r>
        <w:lastRenderedPageBreak/>
        <w:t xml:space="preserve">Define Name for </w:t>
      </w:r>
      <w:r w:rsidRPr="00AB4ABF">
        <w:rPr>
          <w:b/>
        </w:rPr>
        <w:t>Current Balance</w:t>
      </w:r>
      <w:r>
        <w:t>:</w:t>
      </w:r>
    </w:p>
    <w:p w14:paraId="1D37D53E" w14:textId="77777777" w:rsidR="00382BC4" w:rsidRPr="00382BC4" w:rsidRDefault="00382BC4" w:rsidP="00382BC4">
      <w:pPr>
        <w:pStyle w:val="LabStepNumberedLevel2"/>
      </w:pPr>
      <w:r>
        <w:t xml:space="preserve">Set the </w:t>
      </w:r>
      <w:r w:rsidRPr="00382BC4">
        <w:rPr>
          <w:b/>
        </w:rPr>
        <w:t>Name</w:t>
      </w:r>
      <w:r>
        <w:rPr>
          <w:b/>
        </w:rPr>
        <w:t xml:space="preserve"> </w:t>
      </w:r>
      <w:r w:rsidRPr="00382BC4">
        <w:t>to</w:t>
      </w:r>
      <w:r>
        <w:rPr>
          <w:b/>
        </w:rPr>
        <w:t xml:space="preserve"> </w:t>
      </w:r>
      <w:proofErr w:type="spellStart"/>
      <w:r>
        <w:rPr>
          <w:b/>
        </w:rPr>
        <w:t>Current_Balance</w:t>
      </w:r>
      <w:proofErr w:type="spellEnd"/>
      <w:r w:rsidRPr="00382BC4">
        <w:t>.</w:t>
      </w:r>
    </w:p>
    <w:p w14:paraId="34C12A6F" w14:textId="77777777" w:rsidR="00382BC4" w:rsidRPr="00382BC4" w:rsidRDefault="00382BC4" w:rsidP="00382BC4">
      <w:pPr>
        <w:pStyle w:val="LabStepNumberedLevel2"/>
      </w:pPr>
      <w:r>
        <w:t xml:space="preserve">Set </w:t>
      </w:r>
      <w:r w:rsidRPr="00382BC4">
        <w:rPr>
          <w:b/>
        </w:rPr>
        <w:t>Scope</w:t>
      </w:r>
      <w:r>
        <w:rPr>
          <w:b/>
        </w:rPr>
        <w:t xml:space="preserve"> </w:t>
      </w:r>
      <w:r w:rsidRPr="00382BC4">
        <w:t>to</w:t>
      </w:r>
      <w:r>
        <w:rPr>
          <w:b/>
        </w:rPr>
        <w:t xml:space="preserve"> Workbook</w:t>
      </w:r>
      <w:r w:rsidRPr="00382BC4">
        <w:t>.</w:t>
      </w:r>
    </w:p>
    <w:p w14:paraId="014EB371" w14:textId="7975B685" w:rsidR="00382BC4" w:rsidRDefault="00382BC4" w:rsidP="00382BC4">
      <w:pPr>
        <w:pStyle w:val="LabStepNumberedLevel2"/>
      </w:pPr>
      <w:r>
        <w:t xml:space="preserve">Click the range selector icon next to the </w:t>
      </w:r>
      <w:r w:rsidRPr="00382BC4">
        <w:rPr>
          <w:b/>
        </w:rPr>
        <w:t>Refers</w:t>
      </w:r>
      <w:r>
        <w:t xml:space="preserve"> </w:t>
      </w:r>
      <w:r w:rsidRPr="00382BC4">
        <w:rPr>
          <w:b/>
        </w:rPr>
        <w:t>To</w:t>
      </w:r>
      <w:r>
        <w:t xml:space="preserve"> text box.</w:t>
      </w:r>
    </w:p>
    <w:p w14:paraId="155D3475" w14:textId="13B37AC9" w:rsidR="00382BC4" w:rsidRDefault="00382BC4" w:rsidP="00382BC4">
      <w:pPr>
        <w:pStyle w:val="LabStepNumberedLevel2"/>
      </w:pPr>
      <w:r>
        <w:t xml:space="preserve">Click on cell </w:t>
      </w:r>
      <w:r w:rsidRPr="00382BC4">
        <w:rPr>
          <w:b/>
        </w:rPr>
        <w:t>C4</w:t>
      </w:r>
      <w:r>
        <w:t xml:space="preserve"> so the Edit Name – Refers to: updates similar to the image below.</w:t>
      </w:r>
    </w:p>
    <w:p w14:paraId="435BB967" w14:textId="5D399027" w:rsidR="00382BC4" w:rsidRDefault="00382BC4" w:rsidP="00382BC4">
      <w:pPr>
        <w:pStyle w:val="LabStepScreenshotLevel2"/>
      </w:pPr>
      <w:r>
        <w:drawing>
          <wp:inline distT="0" distB="0" distL="0" distR="0" wp14:anchorId="045C0323" wp14:editId="6B7C49D1">
            <wp:extent cx="4572000" cy="925367"/>
            <wp:effectExtent l="19050" t="19050" r="19050" b="273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925367"/>
                    </a:xfrm>
                    <a:prstGeom prst="rect">
                      <a:avLst/>
                    </a:prstGeom>
                    <a:ln>
                      <a:solidFill>
                        <a:schemeClr val="bg1">
                          <a:lumMod val="50000"/>
                        </a:schemeClr>
                      </a:solidFill>
                    </a:ln>
                  </pic:spPr>
                </pic:pic>
              </a:graphicData>
            </a:graphic>
          </wp:inline>
        </w:drawing>
      </w:r>
    </w:p>
    <w:p w14:paraId="1BA17CA5" w14:textId="77777777" w:rsidR="00382BC4" w:rsidRDefault="00382BC4" w:rsidP="00382BC4">
      <w:pPr>
        <w:pStyle w:val="LabStepNumberedLevel2"/>
      </w:pPr>
      <w:r>
        <w:t>Click the exit cell range selector icon again to return to the New Name dialog.</w:t>
      </w:r>
    </w:p>
    <w:p w14:paraId="677A3ABF" w14:textId="3ACF901C" w:rsidR="00382BC4" w:rsidRDefault="00382BC4" w:rsidP="00382BC4">
      <w:pPr>
        <w:pStyle w:val="LabStepNumberedLevel2"/>
      </w:pPr>
      <w:r>
        <w:t xml:space="preserve">Click </w:t>
      </w:r>
      <w:r w:rsidRPr="00382BC4">
        <w:rPr>
          <w:b/>
        </w:rPr>
        <w:t>OK</w:t>
      </w:r>
      <w:r>
        <w:t>.</w:t>
      </w:r>
    </w:p>
    <w:p w14:paraId="68F90C1C" w14:textId="7607005B" w:rsidR="00EF3FFB" w:rsidRPr="00AB4ABF" w:rsidRDefault="00382BC4" w:rsidP="00EF3FFB">
      <w:pPr>
        <w:pStyle w:val="LabStepScreenshotLevel2"/>
      </w:pPr>
      <w:r>
        <w:drawing>
          <wp:inline distT="0" distB="0" distL="0" distR="0" wp14:anchorId="05A589F0" wp14:editId="3AA97ECD">
            <wp:extent cx="2286000" cy="1728966"/>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728966"/>
                    </a:xfrm>
                    <a:prstGeom prst="rect">
                      <a:avLst/>
                    </a:prstGeom>
                  </pic:spPr>
                </pic:pic>
              </a:graphicData>
            </a:graphic>
          </wp:inline>
        </w:drawing>
      </w:r>
    </w:p>
    <w:p w14:paraId="6B7DB230" w14:textId="18673F09" w:rsidR="00EF3FFB" w:rsidRDefault="00EF3FFB" w:rsidP="00EF3FFB">
      <w:pPr>
        <w:pStyle w:val="LabStepNumbered"/>
      </w:pPr>
      <w:r>
        <w:t xml:space="preserve">Define Name for </w:t>
      </w:r>
      <w:r w:rsidR="00382BC4">
        <w:rPr>
          <w:b/>
        </w:rPr>
        <w:t>Interest Rate</w:t>
      </w:r>
      <w:r>
        <w:t>:</w:t>
      </w:r>
    </w:p>
    <w:p w14:paraId="579F4254" w14:textId="4558BE2C" w:rsidR="00382BC4" w:rsidRDefault="00382BC4" w:rsidP="00382BC4">
      <w:pPr>
        <w:pStyle w:val="LabStepNumberedLevel2"/>
      </w:pPr>
      <w:r>
        <w:t xml:space="preserve">Repeat the steps as defined above except set </w:t>
      </w:r>
      <w:r w:rsidRPr="00382BC4">
        <w:rPr>
          <w:b/>
        </w:rPr>
        <w:t>Name</w:t>
      </w:r>
      <w:r>
        <w:t xml:space="preserve"> to </w:t>
      </w:r>
      <w:proofErr w:type="spellStart"/>
      <w:r w:rsidRPr="00382BC4">
        <w:rPr>
          <w:b/>
        </w:rPr>
        <w:t>Interest_Rate</w:t>
      </w:r>
      <w:proofErr w:type="spellEnd"/>
      <w:r>
        <w:t xml:space="preserve"> and select cell </w:t>
      </w:r>
      <w:r w:rsidRPr="00382BC4">
        <w:rPr>
          <w:b/>
        </w:rPr>
        <w:t>C5</w:t>
      </w:r>
      <w:r>
        <w:t xml:space="preserve"> for the Refers to value.</w:t>
      </w:r>
    </w:p>
    <w:p w14:paraId="0476DE00" w14:textId="12144EE6" w:rsidR="00EF3FFB" w:rsidRDefault="00382BC4" w:rsidP="00EF3FFB">
      <w:pPr>
        <w:pStyle w:val="LabStepScreenshotLevel2"/>
      </w:pPr>
      <w:r>
        <w:drawing>
          <wp:inline distT="0" distB="0" distL="0" distR="0" wp14:anchorId="30237A5D" wp14:editId="4D4FFE77">
            <wp:extent cx="2286000" cy="1728968"/>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0" cy="1728968"/>
                    </a:xfrm>
                    <a:prstGeom prst="rect">
                      <a:avLst/>
                    </a:prstGeom>
                  </pic:spPr>
                </pic:pic>
              </a:graphicData>
            </a:graphic>
          </wp:inline>
        </w:drawing>
      </w:r>
    </w:p>
    <w:p w14:paraId="1B333383" w14:textId="130D57AF" w:rsidR="00382BC4" w:rsidRDefault="00382BC4" w:rsidP="00382BC4">
      <w:pPr>
        <w:pStyle w:val="LabStepNumbered"/>
      </w:pPr>
      <w:r>
        <w:t>Define Name for</w:t>
      </w:r>
      <w:r>
        <w:rPr>
          <w:b/>
        </w:rPr>
        <w:t xml:space="preserve"> Payoff Goal (Months)</w:t>
      </w:r>
      <w:r>
        <w:t>:</w:t>
      </w:r>
    </w:p>
    <w:p w14:paraId="164BDB65" w14:textId="7831AAE6" w:rsidR="00382BC4" w:rsidRDefault="00382BC4" w:rsidP="00382BC4">
      <w:pPr>
        <w:pStyle w:val="LabStepNumberedLevel2"/>
      </w:pPr>
      <w:r>
        <w:t xml:space="preserve">Repeat the steps as defined above except set </w:t>
      </w:r>
      <w:r w:rsidRPr="00382BC4">
        <w:rPr>
          <w:b/>
        </w:rPr>
        <w:t>Name</w:t>
      </w:r>
      <w:r>
        <w:t xml:space="preserve"> to </w:t>
      </w:r>
      <w:proofErr w:type="spellStart"/>
      <w:r>
        <w:rPr>
          <w:b/>
        </w:rPr>
        <w:t>Payoff_Months</w:t>
      </w:r>
      <w:proofErr w:type="spellEnd"/>
      <w:r>
        <w:t xml:space="preserve"> and select cell </w:t>
      </w:r>
      <w:r>
        <w:rPr>
          <w:b/>
        </w:rPr>
        <w:t>C14</w:t>
      </w:r>
      <w:r>
        <w:t xml:space="preserve"> for the Refers to value.</w:t>
      </w:r>
    </w:p>
    <w:p w14:paraId="3CC98D01" w14:textId="198D76F6" w:rsidR="00382BC4" w:rsidRDefault="00382BC4" w:rsidP="00A83A2D">
      <w:pPr>
        <w:pStyle w:val="LabStepScreenshotLevel2"/>
      </w:pPr>
      <w:r>
        <w:lastRenderedPageBreak/>
        <w:drawing>
          <wp:inline distT="0" distB="0" distL="0" distR="0" wp14:anchorId="40839CAE" wp14:editId="79B9E9CB">
            <wp:extent cx="2286000" cy="1728968"/>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0" cy="1728968"/>
                    </a:xfrm>
                    <a:prstGeom prst="rect">
                      <a:avLst/>
                    </a:prstGeom>
                  </pic:spPr>
                </pic:pic>
              </a:graphicData>
            </a:graphic>
          </wp:inline>
        </w:drawing>
      </w:r>
    </w:p>
    <w:p w14:paraId="495DE821" w14:textId="5CB50EE8" w:rsidR="00184243" w:rsidRDefault="00184243" w:rsidP="00184243">
      <w:pPr>
        <w:pStyle w:val="Heading4"/>
      </w:pPr>
      <w:r>
        <w:t>Add Browser Parameters to Workbook</w:t>
      </w:r>
    </w:p>
    <w:p w14:paraId="59986C1F" w14:textId="329F0811" w:rsidR="00B17B8A" w:rsidRDefault="00B17B8A" w:rsidP="00B17B8A">
      <w:pPr>
        <w:pStyle w:val="LabStepNumbered"/>
      </w:pPr>
      <w:r>
        <w:t>Add browser parameters:</w:t>
      </w:r>
    </w:p>
    <w:p w14:paraId="7DEB0366" w14:textId="39E327AB" w:rsidR="00B17B8A" w:rsidRDefault="00B17B8A" w:rsidP="002155CF">
      <w:pPr>
        <w:pStyle w:val="LabStepNumberedLevel2"/>
      </w:pPr>
      <w:r>
        <w:t xml:space="preserve">Click on the </w:t>
      </w:r>
      <w:r w:rsidRPr="00F8694C">
        <w:rPr>
          <w:b/>
        </w:rPr>
        <w:t>FILE</w:t>
      </w:r>
      <w:r w:rsidR="00ED0668">
        <w:t xml:space="preserve"> tab. From the Info panel, </w:t>
      </w:r>
      <w:r w:rsidR="00F8694C">
        <w:t xml:space="preserve">click on </w:t>
      </w:r>
      <w:r>
        <w:t xml:space="preserve">the </w:t>
      </w:r>
      <w:r w:rsidRPr="00F8694C">
        <w:rPr>
          <w:b/>
        </w:rPr>
        <w:t>Browser View Options</w:t>
      </w:r>
      <w:r>
        <w:t xml:space="preserve"> button.</w:t>
      </w:r>
    </w:p>
    <w:p w14:paraId="3BEE55FE" w14:textId="7823BFEF" w:rsidR="00B17B8A" w:rsidRDefault="000F69CA" w:rsidP="00B17B8A">
      <w:pPr>
        <w:pStyle w:val="LabStepScreenshotLevel2"/>
      </w:pPr>
      <w:r>
        <w:drawing>
          <wp:inline distT="0" distB="0" distL="0" distR="0" wp14:anchorId="0E872711" wp14:editId="26DE37D8">
            <wp:extent cx="1920240" cy="2798647"/>
            <wp:effectExtent l="19050" t="19050" r="22860" b="209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240" cy="2798647"/>
                    </a:xfrm>
                    <a:prstGeom prst="rect">
                      <a:avLst/>
                    </a:prstGeom>
                    <a:ln>
                      <a:solidFill>
                        <a:schemeClr val="bg1">
                          <a:lumMod val="50000"/>
                        </a:schemeClr>
                      </a:solidFill>
                    </a:ln>
                  </pic:spPr>
                </pic:pic>
              </a:graphicData>
            </a:graphic>
          </wp:inline>
        </w:drawing>
      </w:r>
    </w:p>
    <w:p w14:paraId="4165C784" w14:textId="77777777" w:rsidR="00B17B8A" w:rsidRDefault="00B17B8A" w:rsidP="00B17B8A">
      <w:pPr>
        <w:pStyle w:val="LabStepNumberedLevel2"/>
      </w:pPr>
      <w:r>
        <w:t xml:space="preserve">From the </w:t>
      </w:r>
      <w:r w:rsidRPr="00504F6D">
        <w:rPr>
          <w:b/>
        </w:rPr>
        <w:t>Parameters</w:t>
      </w:r>
      <w:r>
        <w:t xml:space="preserve"> tab, click the </w:t>
      </w:r>
      <w:r w:rsidRPr="00504F6D">
        <w:rPr>
          <w:b/>
        </w:rPr>
        <w:t>Add</w:t>
      </w:r>
      <w:r>
        <w:t xml:space="preserve"> button.</w:t>
      </w:r>
    </w:p>
    <w:p w14:paraId="78A3EF69" w14:textId="77777777" w:rsidR="00B17B8A" w:rsidRDefault="00B17B8A" w:rsidP="00B17B8A">
      <w:pPr>
        <w:pStyle w:val="LabStepScreenshotLevel2"/>
      </w:pPr>
      <w:r>
        <w:drawing>
          <wp:inline distT="0" distB="0" distL="0" distR="0" wp14:anchorId="589F7447" wp14:editId="783CBA5B">
            <wp:extent cx="3017520" cy="19835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7520" cy="1983548"/>
                    </a:xfrm>
                    <a:prstGeom prst="rect">
                      <a:avLst/>
                    </a:prstGeom>
                  </pic:spPr>
                </pic:pic>
              </a:graphicData>
            </a:graphic>
          </wp:inline>
        </w:drawing>
      </w:r>
    </w:p>
    <w:p w14:paraId="442494E4" w14:textId="77777777" w:rsidR="00B17B8A" w:rsidRDefault="00B17B8A" w:rsidP="00B17B8A">
      <w:pPr>
        <w:pStyle w:val="LabStepNumberedLevel2"/>
      </w:pPr>
      <w:r>
        <w:lastRenderedPageBreak/>
        <w:t xml:space="preserve">Select all of the available field parameters and then click </w:t>
      </w:r>
      <w:r w:rsidRPr="00504F6D">
        <w:rPr>
          <w:b/>
        </w:rPr>
        <w:t>OK</w:t>
      </w:r>
      <w:r>
        <w:t>.</w:t>
      </w:r>
    </w:p>
    <w:p w14:paraId="4A70D182" w14:textId="01ADE573" w:rsidR="00B17B8A" w:rsidRDefault="00103C4C" w:rsidP="00B17B8A">
      <w:pPr>
        <w:pStyle w:val="LabStepScreenshotLevel2"/>
      </w:pPr>
      <w:r>
        <w:drawing>
          <wp:inline distT="0" distB="0" distL="0" distR="0" wp14:anchorId="07482BF2" wp14:editId="73F90A42">
            <wp:extent cx="3017520" cy="2086580"/>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7520" cy="2086580"/>
                    </a:xfrm>
                    <a:prstGeom prst="rect">
                      <a:avLst/>
                    </a:prstGeom>
                  </pic:spPr>
                </pic:pic>
              </a:graphicData>
            </a:graphic>
          </wp:inline>
        </w:drawing>
      </w:r>
    </w:p>
    <w:p w14:paraId="65224A88" w14:textId="77777777" w:rsidR="00B17B8A" w:rsidRDefault="00B17B8A" w:rsidP="00B17B8A">
      <w:pPr>
        <w:pStyle w:val="LabStepNumberedLevel2"/>
      </w:pPr>
      <w:r>
        <w:t xml:space="preserve">Click </w:t>
      </w:r>
      <w:r w:rsidRPr="00504F6D">
        <w:rPr>
          <w:b/>
        </w:rPr>
        <w:t>OK</w:t>
      </w:r>
      <w:r>
        <w:t xml:space="preserve"> to close Browser View Options dialog.</w:t>
      </w:r>
    </w:p>
    <w:p w14:paraId="6F92293B" w14:textId="4F8D87E1" w:rsidR="00B17B8A" w:rsidRDefault="00103C4C" w:rsidP="00B17B8A">
      <w:pPr>
        <w:pStyle w:val="LabStepScreenshotLevel2"/>
      </w:pPr>
      <w:r>
        <w:drawing>
          <wp:inline distT="0" distB="0" distL="0" distR="0" wp14:anchorId="03A2AB91" wp14:editId="6F3DF153">
            <wp:extent cx="3017520" cy="1936699"/>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520" cy="1936699"/>
                    </a:xfrm>
                    <a:prstGeom prst="rect">
                      <a:avLst/>
                    </a:prstGeom>
                  </pic:spPr>
                </pic:pic>
              </a:graphicData>
            </a:graphic>
          </wp:inline>
        </w:drawing>
      </w:r>
    </w:p>
    <w:p w14:paraId="5544B6DE" w14:textId="77777777" w:rsidR="00B17B8A" w:rsidRDefault="00B17B8A" w:rsidP="00B17B8A">
      <w:pPr>
        <w:pStyle w:val="LabStepNumbered"/>
      </w:pPr>
      <w:r w:rsidRPr="00504F6D">
        <w:rPr>
          <w:b/>
        </w:rPr>
        <w:t>Save</w:t>
      </w:r>
      <w:r>
        <w:t xml:space="preserve"> the file.</w:t>
      </w:r>
    </w:p>
    <w:p w14:paraId="482834FF" w14:textId="7A56C81B" w:rsidR="00B17B8A" w:rsidRDefault="00B17B8A" w:rsidP="00B17B8A">
      <w:pPr>
        <w:pStyle w:val="LabStepNumbered"/>
      </w:pPr>
      <w:r>
        <w:t xml:space="preserve">Now navigate to your Business Intelligence site </w:t>
      </w:r>
      <w:hyperlink r:id="rId20" w:history="1">
        <w:r w:rsidRPr="00A30C4A">
          <w:rPr>
            <w:rStyle w:val="Hyperlink"/>
            <w:b/>
          </w:rPr>
          <w:t>http://intranet.wingtip.com/sites/bicenter</w:t>
        </w:r>
      </w:hyperlink>
    </w:p>
    <w:p w14:paraId="4985E604" w14:textId="77777777" w:rsidR="00B17B8A" w:rsidRDefault="00B17B8A" w:rsidP="00B17B8A">
      <w:pPr>
        <w:pStyle w:val="LabStepNumbered"/>
      </w:pPr>
      <w:r>
        <w:t xml:space="preserve">Click on </w:t>
      </w:r>
      <w:r w:rsidRPr="004951A6">
        <w:rPr>
          <w:b/>
        </w:rPr>
        <w:t>Site Contents</w:t>
      </w:r>
      <w:r>
        <w:t xml:space="preserve"> in the left navigation and then click on the </w:t>
      </w:r>
      <w:r w:rsidRPr="004951A6">
        <w:rPr>
          <w:b/>
        </w:rPr>
        <w:t>Documents</w:t>
      </w:r>
      <w:r>
        <w:t xml:space="preserve"> tile.</w:t>
      </w:r>
    </w:p>
    <w:p w14:paraId="30D5F6F4" w14:textId="77777777" w:rsidR="00B17B8A" w:rsidRDefault="00B17B8A" w:rsidP="00B17B8A">
      <w:pPr>
        <w:pStyle w:val="LabStepScreenshot"/>
      </w:pPr>
      <w:r>
        <w:rPr>
          <w:noProof/>
        </w:rPr>
        <w:drawing>
          <wp:inline distT="0" distB="0" distL="0" distR="0" wp14:anchorId="061ECF1C" wp14:editId="66FC2409">
            <wp:extent cx="1554480" cy="734534"/>
            <wp:effectExtent l="0" t="0" r="762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4480" cy="734534"/>
                    </a:xfrm>
                    <a:prstGeom prst="rect">
                      <a:avLst/>
                    </a:prstGeom>
                  </pic:spPr>
                </pic:pic>
              </a:graphicData>
            </a:graphic>
          </wp:inline>
        </w:drawing>
      </w:r>
    </w:p>
    <w:p w14:paraId="1B6FBDC4" w14:textId="5947CC93" w:rsidR="00B17B8A" w:rsidRDefault="00B17B8A" w:rsidP="00B17B8A">
      <w:pPr>
        <w:pStyle w:val="LabStepNumbered"/>
      </w:pPr>
      <w:r>
        <w:t xml:space="preserve">Upload the </w:t>
      </w:r>
      <w:r w:rsidR="005C7C4A">
        <w:rPr>
          <w:b/>
        </w:rPr>
        <w:t>Credit Card Payoff</w:t>
      </w:r>
      <w:r w:rsidRPr="00ED0A17">
        <w:rPr>
          <w:b/>
        </w:rPr>
        <w:t xml:space="preserve"> Calculator.xlsx</w:t>
      </w:r>
      <w:r>
        <w:t xml:space="preserve"> file to the Document library:</w:t>
      </w:r>
    </w:p>
    <w:p w14:paraId="490B9E15" w14:textId="50E5A7E6" w:rsidR="00B17B8A" w:rsidRDefault="00B17B8A" w:rsidP="00103C4C">
      <w:pPr>
        <w:pStyle w:val="LabStepNumberedLevel2"/>
      </w:pPr>
      <w:r>
        <w:t xml:space="preserve">From the </w:t>
      </w:r>
      <w:r w:rsidRPr="001C2F6C">
        <w:rPr>
          <w:b/>
        </w:rPr>
        <w:t>Documents</w:t>
      </w:r>
      <w:r>
        <w:t xml:space="preserve"> library, click </w:t>
      </w:r>
      <w:r w:rsidRPr="001C2F6C">
        <w:rPr>
          <w:b/>
        </w:rPr>
        <w:t>+New Document</w:t>
      </w:r>
      <w:r>
        <w:t xml:space="preserve"> to open the </w:t>
      </w:r>
      <w:r w:rsidRPr="001C2F6C">
        <w:rPr>
          <w:b/>
        </w:rPr>
        <w:t>Add a Document</w:t>
      </w:r>
      <w:r>
        <w:t xml:space="preserve"> dialog.</w:t>
      </w:r>
    </w:p>
    <w:p w14:paraId="21482A5A" w14:textId="03343B9B" w:rsidR="00B17B8A" w:rsidRDefault="00B17B8A" w:rsidP="005C7C4A">
      <w:pPr>
        <w:pStyle w:val="LabStepNumberedLevel2"/>
      </w:pPr>
      <w:r w:rsidRPr="00F167A6">
        <w:rPr>
          <w:b/>
        </w:rPr>
        <w:t>Browse</w:t>
      </w:r>
      <w:r>
        <w:t xml:space="preserve"> to the location of the file and then click </w:t>
      </w:r>
      <w:r w:rsidRPr="00F167A6">
        <w:rPr>
          <w:b/>
        </w:rPr>
        <w:t>Open</w:t>
      </w:r>
      <w:r>
        <w:t>.</w:t>
      </w:r>
    </w:p>
    <w:p w14:paraId="17F1362C" w14:textId="75A6DB48" w:rsidR="00B17B8A" w:rsidRDefault="00B17B8A" w:rsidP="005C7C4A">
      <w:pPr>
        <w:pStyle w:val="LabStepNumberedLevel2"/>
      </w:pPr>
      <w:r>
        <w:t xml:space="preserve">Click </w:t>
      </w:r>
      <w:r w:rsidRPr="00F167A6">
        <w:rPr>
          <w:b/>
        </w:rPr>
        <w:t>OK</w:t>
      </w:r>
      <w:r>
        <w:t>.</w:t>
      </w:r>
    </w:p>
    <w:p w14:paraId="1BB7FC7F" w14:textId="4ED2ED46" w:rsidR="00B17B8A" w:rsidRDefault="00B17B8A" w:rsidP="00B17B8A">
      <w:pPr>
        <w:pStyle w:val="Heading4"/>
      </w:pPr>
      <w:r>
        <w:t xml:space="preserve">Interact with </w:t>
      </w:r>
      <w:r w:rsidR="00B0612C">
        <w:t>Credit Card Payoff</w:t>
      </w:r>
      <w:r>
        <w:t xml:space="preserve"> Calculator Workbook</w:t>
      </w:r>
    </w:p>
    <w:p w14:paraId="477E08C0" w14:textId="02CE9DB0" w:rsidR="00B17B8A" w:rsidRDefault="00B17B8A" w:rsidP="005B359A">
      <w:pPr>
        <w:pStyle w:val="LabStepNumbered"/>
      </w:pPr>
      <w:r>
        <w:t xml:space="preserve">Click on the </w:t>
      </w:r>
      <w:r w:rsidR="00B0612C">
        <w:rPr>
          <w:b/>
        </w:rPr>
        <w:t>Credit Card Payoff Calculator</w:t>
      </w:r>
      <w:r>
        <w:t xml:space="preserve"> link to open the file in the browser.</w:t>
      </w:r>
    </w:p>
    <w:p w14:paraId="49228E7B" w14:textId="77777777" w:rsidR="00B17B8A" w:rsidRDefault="00B17B8A" w:rsidP="00B17B8A">
      <w:pPr>
        <w:pStyle w:val="LabStepNumbered"/>
      </w:pPr>
      <w:r>
        <w:t>The file should now be opened through the browser in Excel Services.</w:t>
      </w:r>
    </w:p>
    <w:p w14:paraId="4DC0F1A1" w14:textId="636B4F37" w:rsidR="00B17B8A" w:rsidRDefault="000F753C" w:rsidP="00B17B8A">
      <w:pPr>
        <w:pStyle w:val="LabStepScreenshot"/>
      </w:pPr>
      <w:r>
        <w:rPr>
          <w:noProof/>
        </w:rPr>
        <w:lastRenderedPageBreak/>
        <w:drawing>
          <wp:inline distT="0" distB="0" distL="0" distR="0" wp14:anchorId="26CACCD8" wp14:editId="6FCC73CB">
            <wp:extent cx="4393096" cy="2890657"/>
            <wp:effectExtent l="0" t="0" r="762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5722" cy="2892385"/>
                    </a:xfrm>
                    <a:prstGeom prst="rect">
                      <a:avLst/>
                    </a:prstGeom>
                  </pic:spPr>
                </pic:pic>
              </a:graphicData>
            </a:graphic>
          </wp:inline>
        </w:drawing>
      </w:r>
    </w:p>
    <w:p w14:paraId="7E028B5F" w14:textId="77777777" w:rsidR="00B17B8A" w:rsidRDefault="00B17B8A" w:rsidP="00B17B8A">
      <w:pPr>
        <w:pStyle w:val="LabStepNumbered"/>
      </w:pPr>
      <w:r>
        <w:t xml:space="preserve">Fill in all the input parameters as shown in the following screenshot and then click </w:t>
      </w:r>
      <w:r w:rsidRPr="00504F6D">
        <w:rPr>
          <w:b/>
        </w:rPr>
        <w:t>Apply</w:t>
      </w:r>
      <w:r>
        <w:t>. Notice the data updates in the workbook.</w:t>
      </w:r>
    </w:p>
    <w:p w14:paraId="42A9AC34" w14:textId="0ED07FC7" w:rsidR="00B17B8A" w:rsidRDefault="000F753C" w:rsidP="00B17B8A">
      <w:pPr>
        <w:pStyle w:val="LabStepScreenshot"/>
      </w:pPr>
      <w:r>
        <w:rPr>
          <w:noProof/>
        </w:rPr>
        <w:drawing>
          <wp:inline distT="0" distB="0" distL="0" distR="0" wp14:anchorId="6FC29DFA" wp14:editId="125FD652">
            <wp:extent cx="1463040" cy="1169180"/>
            <wp:effectExtent l="19050" t="19050" r="2286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3040" cy="1169180"/>
                    </a:xfrm>
                    <a:prstGeom prst="rect">
                      <a:avLst/>
                    </a:prstGeom>
                    <a:ln>
                      <a:solidFill>
                        <a:schemeClr val="bg1">
                          <a:lumMod val="85000"/>
                        </a:schemeClr>
                      </a:solidFill>
                    </a:ln>
                  </pic:spPr>
                </pic:pic>
              </a:graphicData>
            </a:graphic>
          </wp:inline>
        </w:drawing>
      </w:r>
    </w:p>
    <w:p w14:paraId="024027ED" w14:textId="6D8820C9" w:rsidR="00B17B8A" w:rsidRDefault="00B17B8A" w:rsidP="00B17B8A">
      <w:pPr>
        <w:pStyle w:val="LabStepNumbered"/>
      </w:pPr>
      <w:r>
        <w:t xml:space="preserve">Notice the values in the </w:t>
      </w:r>
      <w:r w:rsidR="000F753C">
        <w:t>Credit Card Payoff Calculator</w:t>
      </w:r>
      <w:r>
        <w:t xml:space="preserve"> worksheet update based on the values you inputted for the Parameters.</w:t>
      </w:r>
    </w:p>
    <w:p w14:paraId="72486B30" w14:textId="43D1E510" w:rsidR="00B17B8A" w:rsidRDefault="00687812" w:rsidP="00687812">
      <w:pPr>
        <w:pStyle w:val="LabStepScreenshot"/>
      </w:pPr>
      <w:r>
        <w:rPr>
          <w:noProof/>
        </w:rPr>
        <w:drawing>
          <wp:inline distT="0" distB="0" distL="0" distR="0" wp14:anchorId="53692EC8" wp14:editId="02CD5C2B">
            <wp:extent cx="4572000" cy="3008376"/>
            <wp:effectExtent l="19050" t="19050" r="19050" b="209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008376"/>
                    </a:xfrm>
                    <a:prstGeom prst="rect">
                      <a:avLst/>
                    </a:prstGeom>
                    <a:ln>
                      <a:solidFill>
                        <a:schemeClr val="bg1">
                          <a:lumMod val="50000"/>
                        </a:schemeClr>
                      </a:solidFill>
                    </a:ln>
                  </pic:spPr>
                </pic:pic>
              </a:graphicData>
            </a:graphic>
          </wp:inline>
        </w:drawing>
      </w:r>
    </w:p>
    <w:p w14:paraId="5F450434" w14:textId="77777777" w:rsidR="00B17B8A" w:rsidRDefault="00B17B8A" w:rsidP="00B17B8A">
      <w:pPr>
        <w:pStyle w:val="LabStepNumbered"/>
      </w:pPr>
      <w:r>
        <w:lastRenderedPageBreak/>
        <w:t xml:space="preserve">Update the parameters again to new values and then click </w:t>
      </w:r>
      <w:r w:rsidRPr="00687812">
        <w:rPr>
          <w:b/>
        </w:rPr>
        <w:t>APPLY</w:t>
      </w:r>
      <w:r>
        <w:t xml:space="preserve"> and notice the data updates again in the worksheet.</w:t>
      </w:r>
    </w:p>
    <w:p w14:paraId="407D8016" w14:textId="26B358FE" w:rsidR="00B17B8A" w:rsidRDefault="00B17B8A" w:rsidP="00687812">
      <w:pPr>
        <w:pStyle w:val="LabStepNumbered"/>
      </w:pPr>
      <w:r>
        <w:t xml:space="preserve">To navigate back to the Documents library, click on the </w:t>
      </w:r>
      <w:r w:rsidRPr="00D81AF0">
        <w:rPr>
          <w:b/>
        </w:rPr>
        <w:t>Wingtip BI Center</w:t>
      </w:r>
      <w:r>
        <w:t xml:space="preserve"> link located in the breadcrumb at the top.</w:t>
      </w:r>
    </w:p>
    <w:p w14:paraId="29A7A9BB" w14:textId="77777777" w:rsidR="00B17B8A" w:rsidRDefault="00B17B8A" w:rsidP="00B17B8A">
      <w:pPr>
        <w:pStyle w:val="LabStepNumbered"/>
      </w:pPr>
      <w:r>
        <w:t>This exercise is now complete.</w:t>
      </w:r>
    </w:p>
    <w:p w14:paraId="4A1DBA3F" w14:textId="4A5FB274" w:rsidR="00EB1ADF" w:rsidRPr="00AB0146" w:rsidRDefault="00F76333" w:rsidP="00EB1ADF">
      <w:pPr>
        <w:pStyle w:val="Heading3"/>
      </w:pPr>
      <w:r>
        <w:t>Exercise 2</w:t>
      </w:r>
      <w:r w:rsidR="00EB1ADF">
        <w:t xml:space="preserve">: </w:t>
      </w:r>
      <w:r w:rsidR="00E84255">
        <w:t xml:space="preserve">Publish </w:t>
      </w:r>
      <w:proofErr w:type="spellStart"/>
      <w:r w:rsidR="00233631">
        <w:t>WingtipSales</w:t>
      </w:r>
      <w:r w:rsidR="008751E8">
        <w:t>Model</w:t>
      </w:r>
      <w:proofErr w:type="spellEnd"/>
      <w:r w:rsidR="00E84255">
        <w:t xml:space="preserve"> Workbook using Excel Services</w:t>
      </w:r>
    </w:p>
    <w:p w14:paraId="5677A5CB" w14:textId="77777777" w:rsidR="00233631" w:rsidRDefault="00EA77D4" w:rsidP="00233631">
      <w:pPr>
        <w:pStyle w:val="LabExerciseLeadIn"/>
      </w:pPr>
      <w:r>
        <w:t xml:space="preserve">All exercises in this lab assume you will work in </w:t>
      </w:r>
      <w:r w:rsidR="00816D73">
        <w:t>an existing</w:t>
      </w:r>
      <w:r>
        <w:t xml:space="preserve"> </w:t>
      </w:r>
      <w:r w:rsidR="00816D73">
        <w:t xml:space="preserve">BI Center </w:t>
      </w:r>
      <w:r>
        <w:t xml:space="preserve">site collection, </w:t>
      </w:r>
      <w:r w:rsidRPr="00BC2C8D">
        <w:rPr>
          <w:rStyle w:val="Hyperlink"/>
        </w:rPr>
        <w:t>http://</w:t>
      </w:r>
      <w:r w:rsidR="00CC1FF8">
        <w:rPr>
          <w:rStyle w:val="Hyperlink"/>
        </w:rPr>
        <w:t>intranet.wingtip.com</w:t>
      </w:r>
      <w:r w:rsidR="004B10B1">
        <w:rPr>
          <w:rStyle w:val="Hyperlink"/>
        </w:rPr>
        <w:t>/sites</w:t>
      </w:r>
      <w:r w:rsidR="00CC1FF8">
        <w:rPr>
          <w:rStyle w:val="Hyperlink"/>
        </w:rPr>
        <w:t>/bicenter</w:t>
      </w:r>
      <w:r>
        <w:t xml:space="preserve">. </w:t>
      </w:r>
      <w:r w:rsidR="00233631">
        <w:t>In this exercise you will create a PowerPivot Gallery library, upload the existing file used in the previous module, and create a Power View report through the browser.</w:t>
      </w:r>
    </w:p>
    <w:p w14:paraId="53AEB91F" w14:textId="77777777" w:rsidR="00AE55AE" w:rsidRDefault="00AE55AE" w:rsidP="00AE55AE">
      <w:pPr>
        <w:pStyle w:val="Heading4"/>
      </w:pPr>
      <w:r>
        <w:t>Create PowerPivot Gallery</w:t>
      </w:r>
    </w:p>
    <w:p w14:paraId="7100BF6A" w14:textId="77777777" w:rsidR="00AE55AE" w:rsidRDefault="00AE55AE" w:rsidP="00AE55AE">
      <w:pPr>
        <w:pStyle w:val="LabStepNumbered"/>
        <w:numPr>
          <w:ilvl w:val="0"/>
          <w:numId w:val="12"/>
        </w:numPr>
      </w:pPr>
      <w:r>
        <w:t xml:space="preserve">Navigate to </w:t>
      </w:r>
      <w:r w:rsidRPr="002C2B01">
        <w:rPr>
          <w:b/>
        </w:rPr>
        <w:t>Site Contents</w:t>
      </w:r>
      <w:r>
        <w:t>.</w:t>
      </w:r>
    </w:p>
    <w:p w14:paraId="131C562C" w14:textId="3CD5B019" w:rsidR="00C30022" w:rsidRDefault="00C30022" w:rsidP="00C30022">
      <w:pPr>
        <w:pStyle w:val="LabStepNumbered"/>
        <w:numPr>
          <w:ilvl w:val="0"/>
          <w:numId w:val="12"/>
        </w:numPr>
      </w:pPr>
      <w:r>
        <w:t xml:space="preserve">Look at the set of existing List and Libraries and determine whether there is already a library named </w:t>
      </w:r>
      <w:r w:rsidRPr="00C30022">
        <w:rPr>
          <w:b/>
        </w:rPr>
        <w:t>PowerPivot Gallery</w:t>
      </w:r>
      <w:r>
        <w:t xml:space="preserve">. If the </w:t>
      </w:r>
      <w:r w:rsidRPr="00C30022">
        <w:rPr>
          <w:b/>
        </w:rPr>
        <w:t>PowerPivot Gallery</w:t>
      </w:r>
      <w:r>
        <w:t xml:space="preserve"> already exists, skip ahead to the next section title </w:t>
      </w:r>
      <w:r w:rsidRPr="00C30022">
        <w:rPr>
          <w:b/>
        </w:rPr>
        <w:t>Upload Existing Workbook to PowerPivot Gallery</w:t>
      </w:r>
      <w:r>
        <w:t xml:space="preserve">. If </w:t>
      </w:r>
      <w:r>
        <w:rPr>
          <w:b/>
        </w:rPr>
        <w:t>PowerPivot Gallery</w:t>
      </w:r>
      <w:r w:rsidRPr="00C30022">
        <w:t xml:space="preserve"> does </w:t>
      </w:r>
      <w:r>
        <w:t>not exists, continue with the following steps to create it.</w:t>
      </w:r>
    </w:p>
    <w:p w14:paraId="44BC2797" w14:textId="77777777" w:rsidR="00AE55AE" w:rsidRDefault="00AE55AE" w:rsidP="00C30022">
      <w:pPr>
        <w:pStyle w:val="LabStepNumbered"/>
        <w:numPr>
          <w:ilvl w:val="0"/>
          <w:numId w:val="12"/>
        </w:numPr>
      </w:pPr>
      <w:r>
        <w:t xml:space="preserve">From the left navigation pane, click </w:t>
      </w:r>
      <w:r w:rsidRPr="00C30022">
        <w:rPr>
          <w:b/>
        </w:rPr>
        <w:t>Site Contents</w:t>
      </w:r>
      <w:r>
        <w:t xml:space="preserve"> then click on </w:t>
      </w:r>
      <w:r w:rsidRPr="00C30022">
        <w:rPr>
          <w:b/>
        </w:rPr>
        <w:t>Add an app</w:t>
      </w:r>
      <w:r>
        <w:t>.</w:t>
      </w:r>
    </w:p>
    <w:p w14:paraId="01479CDB" w14:textId="6F0ABA05" w:rsidR="00AE55AE" w:rsidRDefault="00AE55AE" w:rsidP="00AE55AE">
      <w:pPr>
        <w:pStyle w:val="LabStepScreenshotLevel2"/>
      </w:pPr>
      <w:r>
        <w:drawing>
          <wp:inline distT="0" distB="0" distL="0" distR="0" wp14:anchorId="13DA7E8B" wp14:editId="40354E6C">
            <wp:extent cx="1528774" cy="600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8774" cy="600079"/>
                    </a:xfrm>
                    <a:prstGeom prst="rect">
                      <a:avLst/>
                    </a:prstGeom>
                  </pic:spPr>
                </pic:pic>
              </a:graphicData>
            </a:graphic>
          </wp:inline>
        </w:drawing>
      </w:r>
    </w:p>
    <w:p w14:paraId="33593E99" w14:textId="77777777" w:rsidR="00AE55AE" w:rsidRDefault="00AE55AE" w:rsidP="00AE55AE">
      <w:pPr>
        <w:pStyle w:val="LabStepNumbered"/>
        <w:numPr>
          <w:ilvl w:val="0"/>
          <w:numId w:val="12"/>
        </w:numPr>
      </w:pPr>
      <w:r>
        <w:t xml:space="preserve">Click on the </w:t>
      </w:r>
      <w:r w:rsidRPr="00071866">
        <w:rPr>
          <w:b/>
        </w:rPr>
        <w:t>PowerPivot Gallery</w:t>
      </w:r>
      <w:r>
        <w:t xml:space="preserve"> tile.</w:t>
      </w:r>
    </w:p>
    <w:p w14:paraId="01C3408A" w14:textId="77777777" w:rsidR="00AE55AE" w:rsidRDefault="00AE55AE" w:rsidP="00AE55AE">
      <w:pPr>
        <w:pStyle w:val="LabStepScreenshot"/>
      </w:pPr>
      <w:r>
        <w:rPr>
          <w:noProof/>
        </w:rPr>
        <w:drawing>
          <wp:inline distT="0" distB="0" distL="0" distR="0" wp14:anchorId="580E5A5A" wp14:editId="39AD15B9">
            <wp:extent cx="1062045" cy="12858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2045" cy="1285884"/>
                    </a:xfrm>
                    <a:prstGeom prst="rect">
                      <a:avLst/>
                    </a:prstGeom>
                  </pic:spPr>
                </pic:pic>
              </a:graphicData>
            </a:graphic>
          </wp:inline>
        </w:drawing>
      </w:r>
    </w:p>
    <w:p w14:paraId="3A8F9BA7" w14:textId="77777777" w:rsidR="00AE55AE" w:rsidRDefault="00AE55AE" w:rsidP="00AE55AE">
      <w:pPr>
        <w:pStyle w:val="LabStepNumbered"/>
      </w:pPr>
      <w:r>
        <w:t xml:space="preserve">Type </w:t>
      </w:r>
      <w:r w:rsidRPr="00FA767B">
        <w:rPr>
          <w:b/>
        </w:rPr>
        <w:t>PowerPivot</w:t>
      </w:r>
      <w:r>
        <w:t xml:space="preserve"> and then click </w:t>
      </w:r>
      <w:r w:rsidRPr="00FA767B">
        <w:rPr>
          <w:b/>
        </w:rPr>
        <w:t>Create</w:t>
      </w:r>
      <w:r>
        <w:t>. The PowerPivot Gallery is now created.</w:t>
      </w:r>
    </w:p>
    <w:p w14:paraId="325329A1" w14:textId="465FAFB3" w:rsidR="00AE55AE" w:rsidRDefault="00AE55AE" w:rsidP="00AE55AE">
      <w:pPr>
        <w:pStyle w:val="LabStepScreenshot"/>
      </w:pPr>
      <w:r>
        <w:rPr>
          <w:noProof/>
        </w:rPr>
        <w:drawing>
          <wp:inline distT="0" distB="0" distL="0" distR="0" wp14:anchorId="5FE43EBE" wp14:editId="5247DB42">
            <wp:extent cx="2124091" cy="91440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91" cy="914407"/>
                    </a:xfrm>
                    <a:prstGeom prst="rect">
                      <a:avLst/>
                    </a:prstGeom>
                  </pic:spPr>
                </pic:pic>
              </a:graphicData>
            </a:graphic>
          </wp:inline>
        </w:drawing>
      </w:r>
    </w:p>
    <w:p w14:paraId="3B70D104" w14:textId="77777777" w:rsidR="00AE55AE" w:rsidRDefault="00AE55AE" w:rsidP="00AE55AE">
      <w:pPr>
        <w:pStyle w:val="LabStepNumbered"/>
      </w:pPr>
      <w:r>
        <w:t>Click on the PowerPivot tile to navigate to the new library. The library will not contain any documents and should display similar to the image below.</w:t>
      </w:r>
    </w:p>
    <w:p w14:paraId="720F63E3" w14:textId="77777777" w:rsidR="00AE55AE" w:rsidRDefault="00AE55AE" w:rsidP="00AE55AE">
      <w:pPr>
        <w:pStyle w:val="LabStepScreenshot"/>
      </w:pPr>
      <w:r>
        <w:rPr>
          <w:noProof/>
        </w:rPr>
        <w:drawing>
          <wp:inline distT="0" distB="0" distL="0" distR="0" wp14:anchorId="40272AAE" wp14:editId="70E4AA6B">
            <wp:extent cx="5879592" cy="1051560"/>
            <wp:effectExtent l="19050" t="19050" r="2603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9592" cy="1051560"/>
                    </a:xfrm>
                    <a:prstGeom prst="rect">
                      <a:avLst/>
                    </a:prstGeom>
                    <a:ln>
                      <a:solidFill>
                        <a:schemeClr val="bg1">
                          <a:lumMod val="50000"/>
                        </a:schemeClr>
                      </a:solidFill>
                    </a:ln>
                  </pic:spPr>
                </pic:pic>
              </a:graphicData>
            </a:graphic>
          </wp:inline>
        </w:drawing>
      </w:r>
    </w:p>
    <w:p w14:paraId="51AB3958" w14:textId="77777777" w:rsidR="00AE55AE" w:rsidRDefault="00AE55AE" w:rsidP="00AE55AE">
      <w:pPr>
        <w:pStyle w:val="Heading4"/>
      </w:pPr>
      <w:r>
        <w:lastRenderedPageBreak/>
        <w:t>Upload Existing Workbook to PowerPivot Gallery</w:t>
      </w:r>
    </w:p>
    <w:p w14:paraId="30C3D0CB" w14:textId="77777777" w:rsidR="00AE55AE" w:rsidRDefault="00AE55AE" w:rsidP="00AE55AE">
      <w:pPr>
        <w:pStyle w:val="LabStepNumbered"/>
        <w:numPr>
          <w:ilvl w:val="0"/>
          <w:numId w:val="10"/>
        </w:numPr>
      </w:pPr>
      <w:r>
        <w:t xml:space="preserve">Upload the existing </w:t>
      </w:r>
      <w:r>
        <w:rPr>
          <w:b/>
        </w:rPr>
        <w:t>WingtipSalesModel</w:t>
      </w:r>
      <w:r w:rsidRPr="009209FA">
        <w:rPr>
          <w:b/>
        </w:rPr>
        <w:t>.xlsx</w:t>
      </w:r>
      <w:r>
        <w:t xml:space="preserve"> file you have been working on for this class to the newly created PowerPivot library:</w:t>
      </w:r>
    </w:p>
    <w:p w14:paraId="632DBDD5" w14:textId="40A92A28" w:rsidR="00AE55AE" w:rsidRDefault="00AE55AE" w:rsidP="00AE55AE">
      <w:pPr>
        <w:pStyle w:val="LabExerciseCallout"/>
      </w:pPr>
      <w:r w:rsidRPr="00C24390">
        <w:t xml:space="preserve">This lab assumes that you have completed the lab titled </w:t>
      </w:r>
      <w:r w:rsidR="00C30022" w:rsidRPr="00C30022">
        <w:rPr>
          <w:b/>
        </w:rPr>
        <w:t>Using Power View in Excel 2013</w:t>
      </w:r>
      <w:r>
        <w:rPr>
          <w:b/>
        </w:rPr>
        <w:t xml:space="preserve"> </w:t>
      </w:r>
      <w:r w:rsidRPr="00C24390">
        <w:t xml:space="preserve">in which you </w:t>
      </w:r>
      <w:r>
        <w:t xml:space="preserve">modified the existing </w:t>
      </w:r>
      <w:r w:rsidRPr="00C24390">
        <w:t xml:space="preserve">Excel workbook named </w:t>
      </w:r>
      <w:r w:rsidRPr="004E66BE">
        <w:rPr>
          <w:b/>
        </w:rPr>
        <w:t>WingtipSalesModel.xlsx</w:t>
      </w:r>
      <w:r w:rsidRPr="00C24390">
        <w:t xml:space="preserve"> </w:t>
      </w:r>
      <w:r>
        <w:t xml:space="preserve">that was </w:t>
      </w:r>
      <w:r w:rsidR="00C30022">
        <w:t xml:space="preserve">initially </w:t>
      </w:r>
      <w:r>
        <w:t xml:space="preserve">created in the </w:t>
      </w:r>
      <w:r w:rsidRPr="00CD6C3F">
        <w:rPr>
          <w:b/>
        </w:rPr>
        <w:t>Getting Started</w:t>
      </w:r>
      <w:r>
        <w:t xml:space="preserve"> lab</w:t>
      </w:r>
      <w:r w:rsidRPr="00C24390">
        <w:t>. If you would like to begin work on this lab witho</w:t>
      </w:r>
      <w:r>
        <w:t xml:space="preserve">ut first completing </w:t>
      </w:r>
      <w:r w:rsidR="00C30022">
        <w:t xml:space="preserve">prior </w:t>
      </w:r>
      <w:r w:rsidRPr="00C24390">
        <w:t>lab</w:t>
      </w:r>
      <w:r w:rsidR="00C30022">
        <w:t>s</w:t>
      </w:r>
      <w:r w:rsidRPr="00C24390">
        <w:t xml:space="preserve">, use the Windows Explorer to copy the lab solution file </w:t>
      </w:r>
      <w:r>
        <w:t xml:space="preserve">at </w:t>
      </w:r>
      <w:r w:rsidRPr="004E66BE">
        <w:rPr>
          <w:b/>
        </w:rPr>
        <w:t>C:\Student\Modules\</w:t>
      </w:r>
      <w:r w:rsidR="00C30022">
        <w:rPr>
          <w:b/>
        </w:rPr>
        <w:t>ExcelPowerView</w:t>
      </w:r>
      <w:r w:rsidRPr="004E66BE">
        <w:rPr>
          <w:b/>
        </w:rPr>
        <w:t>\Lab\Solution\WingtipSalesModel.xlsx</w:t>
      </w:r>
      <w:r w:rsidRPr="00C24390">
        <w:t xml:space="preserve"> into the folder at </w:t>
      </w:r>
      <w:r w:rsidRPr="004E66BE">
        <w:rPr>
          <w:b/>
        </w:rPr>
        <w:t>C:\Student\Models</w:t>
      </w:r>
      <w:r w:rsidRPr="00C24390">
        <w:t>.</w:t>
      </w:r>
    </w:p>
    <w:p w14:paraId="6CD87628" w14:textId="77777777" w:rsidR="00AE55AE" w:rsidRDefault="00AE55AE" w:rsidP="00AE55AE">
      <w:pPr>
        <w:pStyle w:val="LabStepNumberedLevel2"/>
      </w:pPr>
      <w:r>
        <w:t xml:space="preserve">From the </w:t>
      </w:r>
      <w:r>
        <w:rPr>
          <w:b/>
        </w:rPr>
        <w:t>PowerPivot</w:t>
      </w:r>
      <w:r>
        <w:t xml:space="preserve"> library, click on the </w:t>
      </w:r>
      <w:r w:rsidRPr="000A76C9">
        <w:rPr>
          <w:b/>
        </w:rPr>
        <w:t>FILE</w:t>
      </w:r>
      <w:r>
        <w:t xml:space="preserve"> tab and click on </w:t>
      </w:r>
      <w:r w:rsidRPr="000A76C9">
        <w:rPr>
          <w:b/>
        </w:rPr>
        <w:t>Upload</w:t>
      </w:r>
      <w:r>
        <w:t xml:space="preserve"> </w:t>
      </w:r>
      <w:r w:rsidRPr="000A76C9">
        <w:rPr>
          <w:b/>
        </w:rPr>
        <w:t>Document</w:t>
      </w:r>
      <w:r>
        <w:t>.</w:t>
      </w:r>
    </w:p>
    <w:p w14:paraId="4739DE4F" w14:textId="77777777" w:rsidR="00AE55AE" w:rsidRDefault="00AE55AE" w:rsidP="00AE55AE">
      <w:pPr>
        <w:pStyle w:val="LabStepScreenshotLevel2"/>
      </w:pPr>
      <w:r>
        <w:drawing>
          <wp:inline distT="0" distB="0" distL="0" distR="0" wp14:anchorId="0032DC17" wp14:editId="3A3219D9">
            <wp:extent cx="2496312" cy="9326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6312" cy="932688"/>
                    </a:xfrm>
                    <a:prstGeom prst="rect">
                      <a:avLst/>
                    </a:prstGeom>
                  </pic:spPr>
                </pic:pic>
              </a:graphicData>
            </a:graphic>
          </wp:inline>
        </w:drawing>
      </w:r>
    </w:p>
    <w:p w14:paraId="12124742" w14:textId="77777777" w:rsidR="00AE55AE" w:rsidRDefault="00AE55AE" w:rsidP="00AE55AE">
      <w:pPr>
        <w:pStyle w:val="LabStepNumberedLevel2"/>
      </w:pPr>
      <w:r w:rsidRPr="00F167A6">
        <w:rPr>
          <w:b/>
        </w:rPr>
        <w:t>Browse</w:t>
      </w:r>
      <w:r>
        <w:t xml:space="preserve"> to the location of the file (</w:t>
      </w:r>
      <w:r w:rsidRPr="009209FA">
        <w:rPr>
          <w:b/>
        </w:rPr>
        <w:t>C:/Student/Mode</w:t>
      </w:r>
      <w:r>
        <w:rPr>
          <w:b/>
        </w:rPr>
        <w:t>ls/WingtipSalesModel.xlsx</w:t>
      </w:r>
      <w:r>
        <w:t xml:space="preserve">) and then click </w:t>
      </w:r>
      <w:r w:rsidRPr="00F167A6">
        <w:rPr>
          <w:b/>
        </w:rPr>
        <w:t>Open</w:t>
      </w:r>
      <w:r>
        <w:t xml:space="preserve"> and then click </w:t>
      </w:r>
      <w:r w:rsidRPr="0089545C">
        <w:rPr>
          <w:b/>
        </w:rPr>
        <w:t>OK</w:t>
      </w:r>
      <w:r>
        <w:t>.</w:t>
      </w:r>
    </w:p>
    <w:p w14:paraId="6244582F" w14:textId="77777777" w:rsidR="00AE55AE" w:rsidRDefault="00AE55AE" w:rsidP="00AE55AE">
      <w:pPr>
        <w:pStyle w:val="LabStepScreenshotLevel2"/>
      </w:pPr>
      <w:r>
        <w:drawing>
          <wp:inline distT="0" distB="0" distL="0" distR="0" wp14:anchorId="2F167C37" wp14:editId="78CEE759">
            <wp:extent cx="2862470" cy="1070164"/>
            <wp:effectExtent l="19050" t="19050" r="1460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4962" cy="1071096"/>
                    </a:xfrm>
                    <a:prstGeom prst="rect">
                      <a:avLst/>
                    </a:prstGeom>
                    <a:ln>
                      <a:solidFill>
                        <a:schemeClr val="bg1">
                          <a:lumMod val="50000"/>
                        </a:schemeClr>
                      </a:solidFill>
                    </a:ln>
                  </pic:spPr>
                </pic:pic>
              </a:graphicData>
            </a:graphic>
          </wp:inline>
        </w:drawing>
      </w:r>
    </w:p>
    <w:p w14:paraId="72F7FF87" w14:textId="77777777" w:rsidR="00AE55AE" w:rsidRDefault="00AE55AE" w:rsidP="00AE55AE">
      <w:pPr>
        <w:pStyle w:val="LabStepNumberedLevel2"/>
      </w:pPr>
      <w:r>
        <w:t>The file is now uploaded to the PowerPivot library and should now look similar to the image below.</w:t>
      </w:r>
    </w:p>
    <w:p w14:paraId="2F12D2EF" w14:textId="77777777" w:rsidR="00AE55AE" w:rsidRDefault="00AE55AE" w:rsidP="00AE55AE">
      <w:pPr>
        <w:pStyle w:val="LabStepScreenshot"/>
      </w:pPr>
      <w:r>
        <w:rPr>
          <w:noProof/>
        </w:rPr>
        <w:drawing>
          <wp:inline distT="0" distB="0" distL="0" distR="0" wp14:anchorId="28B269A1" wp14:editId="6E357607">
            <wp:extent cx="4522304" cy="1675561"/>
            <wp:effectExtent l="19050" t="19050" r="1206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556" cy="1676395"/>
                    </a:xfrm>
                    <a:prstGeom prst="rect">
                      <a:avLst/>
                    </a:prstGeom>
                    <a:ln>
                      <a:solidFill>
                        <a:schemeClr val="bg1">
                          <a:lumMod val="50000"/>
                        </a:schemeClr>
                      </a:solidFill>
                    </a:ln>
                  </pic:spPr>
                </pic:pic>
              </a:graphicData>
            </a:graphic>
          </wp:inline>
        </w:drawing>
      </w:r>
    </w:p>
    <w:p w14:paraId="7C8BA748" w14:textId="77777777" w:rsidR="00AE55AE" w:rsidRDefault="00AE55AE" w:rsidP="00AE55AE">
      <w:pPr>
        <w:pStyle w:val="Heading4"/>
      </w:pPr>
      <w:r>
        <w:t xml:space="preserve">Interact with </w:t>
      </w:r>
      <w:proofErr w:type="spellStart"/>
      <w:r>
        <w:t>WingtipSalesModel</w:t>
      </w:r>
      <w:proofErr w:type="spellEnd"/>
      <w:r>
        <w:t xml:space="preserve"> Workbook</w:t>
      </w:r>
    </w:p>
    <w:p w14:paraId="149D76B6" w14:textId="77777777" w:rsidR="00AE55AE" w:rsidRDefault="00AE55AE" w:rsidP="00AE55AE">
      <w:pPr>
        <w:pStyle w:val="LabStepNumbered"/>
      </w:pPr>
      <w:r>
        <w:t xml:space="preserve">Click on the </w:t>
      </w:r>
      <w:proofErr w:type="spellStart"/>
      <w:r>
        <w:rPr>
          <w:b/>
        </w:rPr>
        <w:t>WingtipSalesModel</w:t>
      </w:r>
      <w:proofErr w:type="spellEnd"/>
      <w:r>
        <w:t xml:space="preserve"> document image to open the file in the browser.</w:t>
      </w:r>
    </w:p>
    <w:p w14:paraId="77DFD9D6" w14:textId="77777777" w:rsidR="00AE55AE" w:rsidRDefault="00AE55AE" w:rsidP="00AE55AE">
      <w:pPr>
        <w:pStyle w:val="LabStepScreenshot"/>
      </w:pPr>
      <w:r>
        <w:rPr>
          <w:noProof/>
        </w:rPr>
        <w:lastRenderedPageBreak/>
        <w:drawing>
          <wp:inline distT="0" distB="0" distL="0" distR="0" wp14:anchorId="61CCA7C5" wp14:editId="0EB917FF">
            <wp:extent cx="4837176" cy="1792224"/>
            <wp:effectExtent l="19050" t="19050" r="2095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176" cy="1792224"/>
                    </a:xfrm>
                    <a:prstGeom prst="rect">
                      <a:avLst/>
                    </a:prstGeom>
                    <a:ln>
                      <a:solidFill>
                        <a:schemeClr val="bg1">
                          <a:lumMod val="50000"/>
                        </a:schemeClr>
                      </a:solidFill>
                    </a:ln>
                  </pic:spPr>
                </pic:pic>
              </a:graphicData>
            </a:graphic>
          </wp:inline>
        </w:drawing>
      </w:r>
    </w:p>
    <w:p w14:paraId="61B4F002" w14:textId="77777777" w:rsidR="00AE55AE" w:rsidRDefault="00AE55AE" w:rsidP="00AE55AE">
      <w:pPr>
        <w:pStyle w:val="LabStepNumbered"/>
      </w:pPr>
      <w:r>
        <w:t>The file should now be opened through the browser in Excel Services.</w:t>
      </w:r>
    </w:p>
    <w:p w14:paraId="756873EF" w14:textId="77777777" w:rsidR="00AE55AE" w:rsidRDefault="00AE55AE" w:rsidP="00AE55AE">
      <w:pPr>
        <w:pStyle w:val="LabStepScreenshot"/>
      </w:pPr>
      <w:r>
        <w:rPr>
          <w:noProof/>
        </w:rPr>
        <w:drawing>
          <wp:inline distT="0" distB="0" distL="0" distR="0" wp14:anchorId="3E1383C3" wp14:editId="6B7A459B">
            <wp:extent cx="3931920" cy="2752678"/>
            <wp:effectExtent l="19050" t="19050" r="1143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1920" cy="2752678"/>
                    </a:xfrm>
                    <a:prstGeom prst="rect">
                      <a:avLst/>
                    </a:prstGeom>
                    <a:ln>
                      <a:solidFill>
                        <a:schemeClr val="bg1">
                          <a:lumMod val="50000"/>
                        </a:schemeClr>
                      </a:solidFill>
                    </a:ln>
                  </pic:spPr>
                </pic:pic>
              </a:graphicData>
            </a:graphic>
          </wp:inline>
        </w:drawing>
      </w:r>
    </w:p>
    <w:p w14:paraId="433497A7" w14:textId="77777777" w:rsidR="00AE55AE" w:rsidRDefault="00AE55AE" w:rsidP="00AE55AE">
      <w:pPr>
        <w:pStyle w:val="LabStepNumbered"/>
      </w:pPr>
      <w:r>
        <w:t xml:space="preserve">Click on the </w:t>
      </w:r>
      <w:r w:rsidRPr="00163426">
        <w:rPr>
          <w:b/>
        </w:rPr>
        <w:t>Sales by Product Category</w:t>
      </w:r>
      <w:r>
        <w:t xml:space="preserve"> sheet. Notice the sheet loads with the PivotTable.</w:t>
      </w:r>
    </w:p>
    <w:p w14:paraId="53AAB703" w14:textId="77777777" w:rsidR="00AE55AE" w:rsidRDefault="00AE55AE" w:rsidP="00AE55AE">
      <w:pPr>
        <w:pStyle w:val="LabStepScreenshot"/>
      </w:pPr>
      <w:r>
        <w:rPr>
          <w:noProof/>
        </w:rPr>
        <w:lastRenderedPageBreak/>
        <w:drawing>
          <wp:inline distT="0" distB="0" distL="0" distR="0" wp14:anchorId="1BA58F8F" wp14:editId="7B216EF9">
            <wp:extent cx="5486440" cy="3781453"/>
            <wp:effectExtent l="19050" t="19050" r="19050"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40" cy="3781453"/>
                    </a:xfrm>
                    <a:prstGeom prst="rect">
                      <a:avLst/>
                    </a:prstGeom>
                    <a:ln>
                      <a:solidFill>
                        <a:schemeClr val="bg1">
                          <a:lumMod val="50000"/>
                        </a:schemeClr>
                      </a:solidFill>
                    </a:ln>
                  </pic:spPr>
                </pic:pic>
              </a:graphicData>
            </a:graphic>
          </wp:inline>
        </w:drawing>
      </w:r>
    </w:p>
    <w:p w14:paraId="573BC3A8" w14:textId="77777777" w:rsidR="00AE55AE" w:rsidRDefault="00AE55AE" w:rsidP="00AE55AE">
      <w:pPr>
        <w:pStyle w:val="LabStepNumbered"/>
      </w:pPr>
      <w:r>
        <w:t>Expand the different values in the PivotTable to drill down the data.</w:t>
      </w:r>
    </w:p>
    <w:p w14:paraId="2ACDEE82" w14:textId="77777777" w:rsidR="00AE55AE" w:rsidRDefault="00AE55AE" w:rsidP="00AE55AE">
      <w:pPr>
        <w:pStyle w:val="LabStepScreenshot"/>
      </w:pPr>
      <w:r>
        <w:rPr>
          <w:noProof/>
        </w:rPr>
        <w:drawing>
          <wp:inline distT="0" distB="0" distL="0" distR="0" wp14:anchorId="2A07739B" wp14:editId="5E2D9C52">
            <wp:extent cx="1895489" cy="3071835"/>
            <wp:effectExtent l="19050" t="19050" r="9525" b="146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489" cy="3071835"/>
                    </a:xfrm>
                    <a:prstGeom prst="rect">
                      <a:avLst/>
                    </a:prstGeom>
                    <a:ln>
                      <a:solidFill>
                        <a:schemeClr val="bg1">
                          <a:lumMod val="50000"/>
                        </a:schemeClr>
                      </a:solidFill>
                    </a:ln>
                  </pic:spPr>
                </pic:pic>
              </a:graphicData>
            </a:graphic>
          </wp:inline>
        </w:drawing>
      </w:r>
    </w:p>
    <w:p w14:paraId="3943A8F9" w14:textId="77777777" w:rsidR="00AE55AE" w:rsidRDefault="00AE55AE" w:rsidP="00AE55AE">
      <w:pPr>
        <w:pStyle w:val="LabStepNumbered"/>
      </w:pPr>
      <w:r>
        <w:t>Now enable the Field List panel.</w:t>
      </w:r>
    </w:p>
    <w:p w14:paraId="73B637B0" w14:textId="77777777" w:rsidR="00AE55AE" w:rsidRDefault="00AE55AE" w:rsidP="00AE55AE">
      <w:pPr>
        <w:pStyle w:val="LabStepNumberedLevel2"/>
      </w:pPr>
      <w:r>
        <w:t>Right-click anywhere on the PivotTable and click on Show Field List.</w:t>
      </w:r>
    </w:p>
    <w:p w14:paraId="308355F9" w14:textId="77777777" w:rsidR="00AE55AE" w:rsidRDefault="00AE55AE" w:rsidP="00AE55AE">
      <w:pPr>
        <w:pStyle w:val="LabStepScreenshotLevel2"/>
      </w:pPr>
      <w:r>
        <w:lastRenderedPageBreak/>
        <w:drawing>
          <wp:inline distT="0" distB="0" distL="0" distR="0" wp14:anchorId="1B0C1ED6" wp14:editId="31ECB438">
            <wp:extent cx="2514618" cy="2085990"/>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18" cy="2085990"/>
                    </a:xfrm>
                    <a:prstGeom prst="rect">
                      <a:avLst/>
                    </a:prstGeom>
                    <a:ln>
                      <a:solidFill>
                        <a:schemeClr val="bg1">
                          <a:lumMod val="50000"/>
                        </a:schemeClr>
                      </a:solidFill>
                    </a:ln>
                  </pic:spPr>
                </pic:pic>
              </a:graphicData>
            </a:graphic>
          </wp:inline>
        </w:drawing>
      </w:r>
    </w:p>
    <w:p w14:paraId="3985EED3" w14:textId="77777777" w:rsidR="00AE55AE" w:rsidRDefault="00AE55AE" w:rsidP="00AE55AE">
      <w:pPr>
        <w:pStyle w:val="LabStepNumberedLevel2"/>
      </w:pPr>
      <w:r>
        <w:t>The PivotTable Fields panel should now be active and displayed on the right-hand of the workbook.</w:t>
      </w:r>
    </w:p>
    <w:p w14:paraId="6227E56C" w14:textId="77777777" w:rsidR="00AE55AE" w:rsidRDefault="00AE55AE" w:rsidP="00AE55AE">
      <w:pPr>
        <w:pStyle w:val="LabStepScreenshotLevel2"/>
      </w:pPr>
      <w:r>
        <w:drawing>
          <wp:inline distT="0" distB="0" distL="0" distR="0" wp14:anchorId="350E9DAA" wp14:editId="399D633B">
            <wp:extent cx="5168348" cy="3652299"/>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1300" cy="3654385"/>
                    </a:xfrm>
                    <a:prstGeom prst="rect">
                      <a:avLst/>
                    </a:prstGeom>
                  </pic:spPr>
                </pic:pic>
              </a:graphicData>
            </a:graphic>
          </wp:inline>
        </w:drawing>
      </w:r>
    </w:p>
    <w:p w14:paraId="2F995918" w14:textId="77777777" w:rsidR="00AE55AE" w:rsidRDefault="00AE55AE" w:rsidP="00AE55AE">
      <w:pPr>
        <w:pStyle w:val="LabStepNumbered"/>
      </w:pPr>
      <w:r>
        <w:t>Now drill down by Action Figures.</w:t>
      </w:r>
    </w:p>
    <w:p w14:paraId="28FBC709" w14:textId="77777777" w:rsidR="00AE55AE" w:rsidRDefault="00AE55AE" w:rsidP="00AE55AE">
      <w:pPr>
        <w:pStyle w:val="LabStepNumberedLevel2"/>
      </w:pPr>
      <w:r>
        <w:t>Double-click on Tough Guys. Notice the data changes and filter icons show up next to the columns in the PivotTable Fields panel.</w:t>
      </w:r>
    </w:p>
    <w:p w14:paraId="5E0F6B86" w14:textId="77777777" w:rsidR="00AE55AE" w:rsidRDefault="00AE55AE" w:rsidP="00AE55AE">
      <w:pPr>
        <w:pStyle w:val="LabStepScreenshotLevel2"/>
      </w:pPr>
      <w:r>
        <w:lastRenderedPageBreak/>
        <w:drawing>
          <wp:inline distT="0" distB="0" distL="0" distR="0" wp14:anchorId="3DD56A7A" wp14:editId="58411C4E">
            <wp:extent cx="5338802" cy="1528774"/>
            <wp:effectExtent l="19050" t="19050" r="1460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8802" cy="1528774"/>
                    </a:xfrm>
                    <a:prstGeom prst="rect">
                      <a:avLst/>
                    </a:prstGeom>
                    <a:ln>
                      <a:solidFill>
                        <a:schemeClr val="bg1">
                          <a:lumMod val="50000"/>
                        </a:schemeClr>
                      </a:solidFill>
                    </a:ln>
                  </pic:spPr>
                </pic:pic>
              </a:graphicData>
            </a:graphic>
          </wp:inline>
        </w:drawing>
      </w:r>
    </w:p>
    <w:p w14:paraId="109CE9EB" w14:textId="77777777" w:rsidR="00AE55AE" w:rsidRDefault="00AE55AE" w:rsidP="00AE55AE">
      <w:pPr>
        <w:pStyle w:val="LabStepNumbered"/>
      </w:pPr>
      <w:r>
        <w:t>Now clear the filter.</w:t>
      </w:r>
    </w:p>
    <w:p w14:paraId="6EC6A7F9" w14:textId="77777777" w:rsidR="00AE55AE" w:rsidRDefault="00AE55AE" w:rsidP="00AE55AE">
      <w:pPr>
        <w:pStyle w:val="LabStepNumberedLevel2"/>
      </w:pPr>
      <w:r>
        <w:t xml:space="preserve">In the </w:t>
      </w:r>
      <w:r w:rsidRPr="00C93EE2">
        <w:rPr>
          <w:b/>
        </w:rPr>
        <w:t>Rows Label</w:t>
      </w:r>
      <w:r>
        <w:t xml:space="preserve"> column, click on the </w:t>
      </w:r>
      <w:r w:rsidRPr="00C93EE2">
        <w:rPr>
          <w:b/>
        </w:rPr>
        <w:t>Filter</w:t>
      </w:r>
      <w:r>
        <w:t xml:space="preserve"> icon. Expand </w:t>
      </w:r>
      <w:r w:rsidRPr="00C93EE2">
        <w:rPr>
          <w:b/>
        </w:rPr>
        <w:t xml:space="preserve">Product </w:t>
      </w:r>
      <w:r>
        <w:t xml:space="preserve">and then click on </w:t>
      </w:r>
      <w:r w:rsidRPr="00C93EE2">
        <w:rPr>
          <w:b/>
        </w:rPr>
        <w:t>Clear Filter from ‘Product’</w:t>
      </w:r>
      <w:r>
        <w:t>.</w:t>
      </w:r>
    </w:p>
    <w:p w14:paraId="5626DFDC" w14:textId="77777777" w:rsidR="00AE55AE" w:rsidRDefault="00AE55AE" w:rsidP="00AE55AE">
      <w:pPr>
        <w:pStyle w:val="LabStepScreenshotLevel2"/>
      </w:pPr>
      <w:r>
        <w:drawing>
          <wp:inline distT="0" distB="0" distL="0" distR="0" wp14:anchorId="483A73CE" wp14:editId="5BC2A5CC">
            <wp:extent cx="3028972" cy="1357322"/>
            <wp:effectExtent l="19050" t="19050" r="19050" b="146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8972" cy="1357322"/>
                    </a:xfrm>
                    <a:prstGeom prst="rect">
                      <a:avLst/>
                    </a:prstGeom>
                    <a:ln>
                      <a:solidFill>
                        <a:schemeClr val="bg1">
                          <a:lumMod val="50000"/>
                        </a:schemeClr>
                      </a:solidFill>
                    </a:ln>
                  </pic:spPr>
                </pic:pic>
              </a:graphicData>
            </a:graphic>
          </wp:inline>
        </w:drawing>
      </w:r>
    </w:p>
    <w:p w14:paraId="2C66E40C" w14:textId="77777777" w:rsidR="00AE55AE" w:rsidRDefault="00AE55AE" w:rsidP="00AE55AE">
      <w:pPr>
        <w:pStyle w:val="LabStepNumberedLevel2"/>
      </w:pPr>
      <w:r>
        <w:t>Notice the PivotTable has updated.</w:t>
      </w:r>
    </w:p>
    <w:p w14:paraId="02477422" w14:textId="77777777" w:rsidR="00AE55AE" w:rsidRDefault="00AE55AE" w:rsidP="00AE55AE">
      <w:pPr>
        <w:pStyle w:val="LabStepScreenshotLevel2"/>
      </w:pPr>
      <w:r>
        <w:drawing>
          <wp:inline distT="0" distB="0" distL="0" distR="0" wp14:anchorId="219C9C17" wp14:editId="7483E723">
            <wp:extent cx="4929224" cy="1190634"/>
            <wp:effectExtent l="19050" t="19050" r="2413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9224" cy="1190634"/>
                    </a:xfrm>
                    <a:prstGeom prst="rect">
                      <a:avLst/>
                    </a:prstGeom>
                    <a:ln>
                      <a:solidFill>
                        <a:schemeClr val="bg1">
                          <a:lumMod val="50000"/>
                        </a:schemeClr>
                      </a:solidFill>
                    </a:ln>
                  </pic:spPr>
                </pic:pic>
              </a:graphicData>
            </a:graphic>
          </wp:inline>
        </w:drawing>
      </w:r>
    </w:p>
    <w:p w14:paraId="0A3EF2AE" w14:textId="77777777" w:rsidR="00AE55AE" w:rsidRDefault="00AE55AE" w:rsidP="00AE55AE">
      <w:pPr>
        <w:pStyle w:val="LabStepNumberedLevel2"/>
      </w:pPr>
      <w:r>
        <w:t xml:space="preserve">Now in the </w:t>
      </w:r>
      <w:r w:rsidRPr="00C93EE2">
        <w:rPr>
          <w:b/>
        </w:rPr>
        <w:t>PivotTable Fields</w:t>
      </w:r>
      <w:r>
        <w:t xml:space="preserve"> panel under </w:t>
      </w:r>
      <w:r w:rsidRPr="00C93EE2">
        <w:rPr>
          <w:b/>
        </w:rPr>
        <w:t>Products</w:t>
      </w:r>
      <w:r>
        <w:t xml:space="preserve">, uncheck </w:t>
      </w:r>
      <w:r w:rsidRPr="00C93EE2">
        <w:rPr>
          <w:b/>
        </w:rPr>
        <w:t>Product Category</w:t>
      </w:r>
      <w:r>
        <w:t>. Notice the PivotTable now only shows Sales Revenue.</w:t>
      </w:r>
    </w:p>
    <w:p w14:paraId="2BF0A4C7" w14:textId="77777777" w:rsidR="00AE55AE" w:rsidRDefault="00AE55AE" w:rsidP="00AE55AE">
      <w:pPr>
        <w:pStyle w:val="LabStepScreenshotLevel2"/>
      </w:pPr>
      <w:r>
        <w:drawing>
          <wp:inline distT="0" distB="0" distL="0" distR="0" wp14:anchorId="3F680A7F" wp14:editId="58265BE6">
            <wp:extent cx="4929224" cy="1185871"/>
            <wp:effectExtent l="19050" t="19050" r="24130"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224" cy="1185871"/>
                    </a:xfrm>
                    <a:prstGeom prst="rect">
                      <a:avLst/>
                    </a:prstGeom>
                    <a:ln>
                      <a:solidFill>
                        <a:schemeClr val="bg1">
                          <a:lumMod val="50000"/>
                        </a:schemeClr>
                      </a:solidFill>
                    </a:ln>
                  </pic:spPr>
                </pic:pic>
              </a:graphicData>
            </a:graphic>
          </wp:inline>
        </w:drawing>
      </w:r>
    </w:p>
    <w:p w14:paraId="49EE2D2A" w14:textId="77777777" w:rsidR="00AE55AE" w:rsidRDefault="00AE55AE" w:rsidP="00AE55AE">
      <w:pPr>
        <w:pStyle w:val="LabStepNumberedLevel2"/>
      </w:pPr>
      <w:r>
        <w:t xml:space="preserve">To add back Product Category, check the </w:t>
      </w:r>
      <w:r w:rsidRPr="009B2B70">
        <w:rPr>
          <w:b/>
        </w:rPr>
        <w:t>Product Category</w:t>
      </w:r>
      <w:r>
        <w:t xml:space="preserve"> box. Notice the PivotTable has been updated.</w:t>
      </w:r>
    </w:p>
    <w:p w14:paraId="51478EC5" w14:textId="77777777" w:rsidR="00AE55AE" w:rsidRDefault="00AE55AE" w:rsidP="00AE55AE">
      <w:pPr>
        <w:pStyle w:val="LabStepScreenshotLevel2"/>
      </w:pPr>
      <w:r>
        <w:lastRenderedPageBreak/>
        <w:drawing>
          <wp:inline distT="0" distB="0" distL="0" distR="0" wp14:anchorId="3DF72E3C" wp14:editId="6EC13E4D">
            <wp:extent cx="5338802" cy="1485911"/>
            <wp:effectExtent l="19050" t="19050" r="14605"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8802" cy="1485911"/>
                    </a:xfrm>
                    <a:prstGeom prst="rect">
                      <a:avLst/>
                    </a:prstGeom>
                    <a:ln>
                      <a:solidFill>
                        <a:schemeClr val="bg1">
                          <a:lumMod val="50000"/>
                        </a:schemeClr>
                      </a:solidFill>
                    </a:ln>
                  </pic:spPr>
                </pic:pic>
              </a:graphicData>
            </a:graphic>
          </wp:inline>
        </w:drawing>
      </w:r>
    </w:p>
    <w:p w14:paraId="413CE9F1" w14:textId="77777777" w:rsidR="00AE55AE" w:rsidRDefault="00AE55AE" w:rsidP="00AE55AE">
      <w:pPr>
        <w:pStyle w:val="LabStepNumbered"/>
      </w:pPr>
      <w:r>
        <w:t>Now close the PivotTable Fields panel.</w:t>
      </w:r>
    </w:p>
    <w:p w14:paraId="58E79C3D" w14:textId="77777777" w:rsidR="00AE55AE" w:rsidRDefault="00AE55AE" w:rsidP="00AE55AE">
      <w:pPr>
        <w:pStyle w:val="LabStepNumberedLevel2"/>
      </w:pPr>
      <w:r>
        <w:t xml:space="preserve">Click on the </w:t>
      </w:r>
      <w:r w:rsidRPr="007D479A">
        <w:rPr>
          <w:b/>
        </w:rPr>
        <w:t>X</w:t>
      </w:r>
      <w:r>
        <w:t xml:space="preserve"> in the </w:t>
      </w:r>
      <w:r w:rsidRPr="007D479A">
        <w:rPr>
          <w:b/>
        </w:rPr>
        <w:t>PivotTable Fields</w:t>
      </w:r>
      <w:r>
        <w:t xml:space="preserve"> panel or right-click on the PivotTable and click on </w:t>
      </w:r>
      <w:r w:rsidRPr="00D307FF">
        <w:rPr>
          <w:b/>
        </w:rPr>
        <w:t>Hide Field List</w:t>
      </w:r>
      <w:r>
        <w:t>.</w:t>
      </w:r>
    </w:p>
    <w:p w14:paraId="4861BA42" w14:textId="77777777" w:rsidR="00AE55AE" w:rsidRDefault="00AE55AE" w:rsidP="00AE55AE">
      <w:pPr>
        <w:pStyle w:val="LabStepScreenshotLevel2"/>
      </w:pPr>
      <w:r>
        <w:drawing>
          <wp:inline distT="0" distB="0" distL="0" distR="0" wp14:anchorId="2760685F" wp14:editId="7969A68F">
            <wp:extent cx="5362614" cy="1538299"/>
            <wp:effectExtent l="19050" t="19050" r="9525" b="241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2614" cy="1538299"/>
                    </a:xfrm>
                    <a:prstGeom prst="rect">
                      <a:avLst/>
                    </a:prstGeom>
                    <a:ln>
                      <a:solidFill>
                        <a:schemeClr val="bg1">
                          <a:lumMod val="50000"/>
                        </a:schemeClr>
                      </a:solidFill>
                    </a:ln>
                  </pic:spPr>
                </pic:pic>
              </a:graphicData>
            </a:graphic>
          </wp:inline>
        </w:drawing>
      </w:r>
    </w:p>
    <w:p w14:paraId="6833579B" w14:textId="77777777" w:rsidR="00AE55AE" w:rsidRDefault="00AE55AE" w:rsidP="00AE55AE">
      <w:pPr>
        <w:pStyle w:val="LabStepNumbered"/>
      </w:pPr>
      <w:r>
        <w:t xml:space="preserve">Now click on another sheet such as </w:t>
      </w:r>
      <w:r w:rsidRPr="00B329A0">
        <w:rPr>
          <w:b/>
        </w:rPr>
        <w:t>Sales by Zip Code</w:t>
      </w:r>
      <w:r>
        <w:t xml:space="preserve"> and interact with the data in the workbook. Continue to do this with the remaining sheets to explore the data in each sheet.</w:t>
      </w:r>
    </w:p>
    <w:p w14:paraId="14B4C927" w14:textId="642F18C8" w:rsidR="00AE55AE" w:rsidRDefault="00C30022" w:rsidP="00AE55AE">
      <w:pPr>
        <w:pStyle w:val="LabStepScreenshot"/>
      </w:pPr>
      <w:bookmarkStart w:id="0" w:name="_GoBack"/>
      <w:r>
        <w:rPr>
          <w:noProof/>
        </w:rPr>
        <w:drawing>
          <wp:inline distT="0" distB="0" distL="0" distR="0" wp14:anchorId="7C601928" wp14:editId="5633CA4C">
            <wp:extent cx="4800600" cy="2977244"/>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0947" cy="2983661"/>
                    </a:xfrm>
                    <a:prstGeom prst="rect">
                      <a:avLst/>
                    </a:prstGeom>
                    <a:noFill/>
                    <a:ln>
                      <a:solidFill>
                        <a:schemeClr val="bg1">
                          <a:lumMod val="50000"/>
                        </a:schemeClr>
                      </a:solidFill>
                    </a:ln>
                  </pic:spPr>
                </pic:pic>
              </a:graphicData>
            </a:graphic>
          </wp:inline>
        </w:drawing>
      </w:r>
      <w:bookmarkEnd w:id="0"/>
    </w:p>
    <w:p w14:paraId="76958999" w14:textId="77777777" w:rsidR="00AE55AE" w:rsidRDefault="00AE55AE" w:rsidP="00AE55AE">
      <w:pPr>
        <w:pStyle w:val="LabStepNumbered"/>
      </w:pPr>
      <w:r>
        <w:t xml:space="preserve">Once you are done exploring the data you have completed this exercise. To navigate back to the Documents library, click on the </w:t>
      </w:r>
      <w:r w:rsidRPr="00D81AF0">
        <w:rPr>
          <w:b/>
        </w:rPr>
        <w:t>Wingtip BI Center</w:t>
      </w:r>
      <w:r>
        <w:t xml:space="preserve"> link located in the breadcrumb at the top.</w:t>
      </w:r>
    </w:p>
    <w:p w14:paraId="39A71B3F" w14:textId="3FDF1A38" w:rsidR="001B07C3" w:rsidRPr="00AB0146" w:rsidRDefault="001B07C3" w:rsidP="001B07C3">
      <w:pPr>
        <w:pStyle w:val="Heading3"/>
      </w:pPr>
      <w:r>
        <w:lastRenderedPageBreak/>
        <w:t>Exercise 3: Create Power View Report from Power Pivot Gallery</w:t>
      </w:r>
    </w:p>
    <w:p w14:paraId="5ACD18FA" w14:textId="7942B291" w:rsidR="001B07C3" w:rsidRDefault="001B07C3" w:rsidP="001B07C3">
      <w:pPr>
        <w:pStyle w:val="LabExerciseLeadIn"/>
      </w:pPr>
      <w:r>
        <w:t>In this exercise you will create a Power View report through the browser.</w:t>
      </w:r>
    </w:p>
    <w:p w14:paraId="4B050E11" w14:textId="1BF98E4D" w:rsidR="00295F6E" w:rsidRDefault="00295F6E" w:rsidP="00295F6E">
      <w:pPr>
        <w:pStyle w:val="Heading4"/>
      </w:pPr>
      <w:r>
        <w:t>Create Power View Report</w:t>
      </w:r>
    </w:p>
    <w:p w14:paraId="13BAE36E" w14:textId="77777777" w:rsidR="001B07C3" w:rsidRDefault="001B07C3" w:rsidP="001B07C3">
      <w:pPr>
        <w:pStyle w:val="LabStepNumbered"/>
        <w:numPr>
          <w:ilvl w:val="0"/>
          <w:numId w:val="14"/>
        </w:numPr>
      </w:pPr>
      <w:r>
        <w:t xml:space="preserve">To create a Power View report click on the </w:t>
      </w:r>
      <w:r w:rsidRPr="001B07C3">
        <w:rPr>
          <w:b/>
        </w:rPr>
        <w:t>Create Power View Report</w:t>
      </w:r>
      <w:r>
        <w:t xml:space="preserve"> icon for </w:t>
      </w:r>
      <w:proofErr w:type="spellStart"/>
      <w:r>
        <w:t>WingtipSalesModel</w:t>
      </w:r>
      <w:proofErr w:type="spellEnd"/>
      <w:r>
        <w:t>.</w:t>
      </w:r>
    </w:p>
    <w:p w14:paraId="03B3BCB2" w14:textId="77777777" w:rsidR="001B07C3" w:rsidRDefault="001B07C3" w:rsidP="001B07C3">
      <w:pPr>
        <w:pStyle w:val="LabStepScreenshot"/>
      </w:pPr>
      <w:r>
        <w:rPr>
          <w:noProof/>
        </w:rPr>
        <w:drawing>
          <wp:inline distT="0" distB="0" distL="0" distR="0" wp14:anchorId="3981A8F0" wp14:editId="3C09C0B6">
            <wp:extent cx="5705856" cy="1719072"/>
            <wp:effectExtent l="19050" t="19050" r="9525" b="146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856" cy="1719072"/>
                    </a:xfrm>
                    <a:prstGeom prst="rect">
                      <a:avLst/>
                    </a:prstGeom>
                    <a:ln>
                      <a:solidFill>
                        <a:schemeClr val="bg1">
                          <a:lumMod val="50000"/>
                        </a:schemeClr>
                      </a:solidFill>
                    </a:ln>
                  </pic:spPr>
                </pic:pic>
              </a:graphicData>
            </a:graphic>
          </wp:inline>
        </w:drawing>
      </w:r>
    </w:p>
    <w:p w14:paraId="215AA1F4" w14:textId="77777777" w:rsidR="001B07C3" w:rsidRDefault="001B07C3" w:rsidP="001B07C3">
      <w:pPr>
        <w:pStyle w:val="LabStepNumbered"/>
      </w:pPr>
      <w:r>
        <w:t xml:space="preserve">Start designing your Power View report and once you are complete click the </w:t>
      </w:r>
      <w:r w:rsidRPr="002B7302">
        <w:rPr>
          <w:b/>
        </w:rPr>
        <w:t>Save</w:t>
      </w:r>
      <w:r>
        <w:t xml:space="preserve"> icon.</w:t>
      </w:r>
    </w:p>
    <w:p w14:paraId="2D03C457" w14:textId="77777777" w:rsidR="001B07C3" w:rsidRDefault="001B07C3" w:rsidP="001B07C3">
      <w:pPr>
        <w:pStyle w:val="LabStepScreenshot"/>
      </w:pPr>
      <w:r>
        <w:rPr>
          <w:noProof/>
        </w:rPr>
        <w:drawing>
          <wp:inline distT="0" distB="0" distL="0" distR="0" wp14:anchorId="733A2C7D" wp14:editId="04F46991">
            <wp:extent cx="4818888" cy="2971800"/>
            <wp:effectExtent l="19050" t="19050" r="2032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8888" cy="2971800"/>
                    </a:xfrm>
                    <a:prstGeom prst="rect">
                      <a:avLst/>
                    </a:prstGeom>
                    <a:ln>
                      <a:solidFill>
                        <a:schemeClr val="bg1">
                          <a:lumMod val="50000"/>
                        </a:schemeClr>
                      </a:solidFill>
                    </a:ln>
                  </pic:spPr>
                </pic:pic>
              </a:graphicData>
            </a:graphic>
          </wp:inline>
        </w:drawing>
      </w:r>
    </w:p>
    <w:p w14:paraId="04900803" w14:textId="77777777" w:rsidR="001B07C3" w:rsidRDefault="001B07C3" w:rsidP="001B07C3">
      <w:pPr>
        <w:pStyle w:val="LabStepNumbered"/>
      </w:pPr>
      <w:r>
        <w:t xml:space="preserve">Name your report file and then click </w:t>
      </w:r>
      <w:r w:rsidRPr="002B7302">
        <w:rPr>
          <w:b/>
        </w:rPr>
        <w:t>Save</w:t>
      </w:r>
      <w:r>
        <w:t>. The new Power View report is now saved.</w:t>
      </w:r>
    </w:p>
    <w:p w14:paraId="24901CBB" w14:textId="77777777" w:rsidR="001B07C3" w:rsidRDefault="001B07C3" w:rsidP="001B07C3">
      <w:pPr>
        <w:pStyle w:val="LabStepScreenshot"/>
      </w:pPr>
      <w:r>
        <w:rPr>
          <w:noProof/>
        </w:rPr>
        <w:lastRenderedPageBreak/>
        <w:drawing>
          <wp:inline distT="0" distB="0" distL="0" distR="0" wp14:anchorId="67263B5B" wp14:editId="3C7431F3">
            <wp:extent cx="4014216" cy="2761488"/>
            <wp:effectExtent l="19050" t="19050" r="24765"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4216" cy="2761488"/>
                    </a:xfrm>
                    <a:prstGeom prst="rect">
                      <a:avLst/>
                    </a:prstGeom>
                    <a:ln>
                      <a:solidFill>
                        <a:schemeClr val="bg1">
                          <a:lumMod val="50000"/>
                        </a:schemeClr>
                      </a:solidFill>
                    </a:ln>
                  </pic:spPr>
                </pic:pic>
              </a:graphicData>
            </a:graphic>
          </wp:inline>
        </w:drawing>
      </w:r>
    </w:p>
    <w:p w14:paraId="47AAE9E8" w14:textId="77777777" w:rsidR="001B07C3" w:rsidRPr="00B329A0" w:rsidRDefault="001B07C3" w:rsidP="001B07C3">
      <w:pPr>
        <w:pStyle w:val="LabStepNumbered"/>
      </w:pPr>
      <w:r>
        <w:br w:type="page"/>
      </w:r>
    </w:p>
    <w:p w14:paraId="4DB139C4" w14:textId="71C800DA" w:rsidR="00705D52" w:rsidRDefault="00205264">
      <w:pPr>
        <w:pStyle w:val="Heading3"/>
      </w:pPr>
      <w:r>
        <w:lastRenderedPageBreak/>
        <w:t>Exercise 3</w:t>
      </w:r>
      <w:r w:rsidR="00705D52">
        <w:t>: Working with BI Semantic Model Connections</w:t>
      </w:r>
    </w:p>
    <w:p w14:paraId="23020532" w14:textId="2B4962BA" w:rsidR="00705D52" w:rsidRDefault="00705D52" w:rsidP="00705D52">
      <w:pPr>
        <w:pStyle w:val="LabExerciseLeadIn"/>
      </w:pPr>
      <w:r>
        <w:t>In this exercise you will learn how to create a BI Semantic Model Connection in SharePoint 2013.</w:t>
      </w:r>
    </w:p>
    <w:p w14:paraId="1C132437" w14:textId="77777777" w:rsidR="00F76333" w:rsidRDefault="00F76333" w:rsidP="00F76333">
      <w:pPr>
        <w:pStyle w:val="Heading4"/>
      </w:pPr>
      <w:r>
        <w:t>Update the Trusted File Location</w:t>
      </w:r>
    </w:p>
    <w:p w14:paraId="256104EF" w14:textId="77777777" w:rsidR="00F76333" w:rsidRDefault="00F76333" w:rsidP="00F76333">
      <w:pPr>
        <w:pStyle w:val="LabStepNumbered"/>
        <w:numPr>
          <w:ilvl w:val="0"/>
          <w:numId w:val="13"/>
        </w:numPr>
      </w:pPr>
      <w:r>
        <w:t xml:space="preserve">From the left navigation pane, click </w:t>
      </w:r>
      <w:r w:rsidRPr="00F76333">
        <w:rPr>
          <w:b/>
        </w:rPr>
        <w:t>Site Contents</w:t>
      </w:r>
      <w:r>
        <w:t xml:space="preserve"> then click on the </w:t>
      </w:r>
      <w:r w:rsidRPr="00F76333">
        <w:rPr>
          <w:b/>
        </w:rPr>
        <w:t>Data Connections</w:t>
      </w:r>
      <w:r>
        <w:t xml:space="preserve"> tile.</w:t>
      </w:r>
    </w:p>
    <w:p w14:paraId="16070C15" w14:textId="77777777" w:rsidR="00F76333" w:rsidRDefault="00F76333" w:rsidP="00F76333">
      <w:pPr>
        <w:pStyle w:val="LabStepScreenshot"/>
      </w:pPr>
      <w:r>
        <w:rPr>
          <w:noProof/>
        </w:rPr>
        <w:drawing>
          <wp:inline distT="0" distB="0" distL="0" distR="0" wp14:anchorId="08DCC479" wp14:editId="17855F75">
            <wp:extent cx="1554480" cy="734060"/>
            <wp:effectExtent l="19050" t="19050" r="26670"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4480" cy="734060"/>
                    </a:xfrm>
                    <a:prstGeom prst="rect">
                      <a:avLst/>
                    </a:prstGeom>
                    <a:ln>
                      <a:solidFill>
                        <a:schemeClr val="bg1">
                          <a:lumMod val="50000"/>
                        </a:schemeClr>
                      </a:solidFill>
                    </a:ln>
                  </pic:spPr>
                </pic:pic>
              </a:graphicData>
            </a:graphic>
          </wp:inline>
        </w:drawing>
      </w:r>
    </w:p>
    <w:p w14:paraId="27675181" w14:textId="77777777" w:rsidR="00F76333" w:rsidRDefault="00F76333" w:rsidP="00F76333">
      <w:pPr>
        <w:pStyle w:val="LabStepNumbered"/>
      </w:pPr>
      <w:r>
        <w:t xml:space="preserve">Copy the URL from the browser address bar: </w:t>
      </w:r>
      <w:hyperlink r:id="rId49" w:history="1">
        <w:r w:rsidRPr="005F0A6D">
          <w:rPr>
            <w:rStyle w:val="Hyperlink"/>
          </w:rPr>
          <w:t>http://intranet.wingtip.com/sites/bicenter/Data%20Connections</w:t>
        </w:r>
      </w:hyperlink>
      <w:r>
        <w:t xml:space="preserve"> </w:t>
      </w:r>
    </w:p>
    <w:p w14:paraId="41AE8D77" w14:textId="77777777" w:rsidR="00F76333" w:rsidRDefault="00F76333" w:rsidP="00F76333">
      <w:pPr>
        <w:pStyle w:val="LabStepScreenshot"/>
      </w:pPr>
      <w:r>
        <w:rPr>
          <w:noProof/>
        </w:rPr>
        <w:drawing>
          <wp:inline distT="0" distB="0" distL="0" distR="0" wp14:anchorId="365D7FFB" wp14:editId="428DEC10">
            <wp:extent cx="4745736" cy="246888"/>
            <wp:effectExtent l="19050" t="19050" r="17145"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5736" cy="246888"/>
                    </a:xfrm>
                    <a:prstGeom prst="rect">
                      <a:avLst/>
                    </a:prstGeom>
                    <a:ln>
                      <a:solidFill>
                        <a:schemeClr val="bg1">
                          <a:lumMod val="50000"/>
                        </a:schemeClr>
                      </a:solidFill>
                    </a:ln>
                  </pic:spPr>
                </pic:pic>
              </a:graphicData>
            </a:graphic>
          </wp:inline>
        </w:drawing>
      </w:r>
    </w:p>
    <w:p w14:paraId="6075F2A2" w14:textId="77777777" w:rsidR="00F76333" w:rsidRDefault="00F76333" w:rsidP="00F76333">
      <w:pPr>
        <w:pStyle w:val="LabExerciseText"/>
      </w:pPr>
      <w:r>
        <w:t>The Data Connections library location must be added to the Excel Services Trusted Data Connection Libraries. The location you just copied will be pasted into the location for the setting in Central Administration.</w:t>
      </w:r>
    </w:p>
    <w:p w14:paraId="27EA19FA" w14:textId="77777777" w:rsidR="00F76333" w:rsidRDefault="00F76333" w:rsidP="00F76333">
      <w:pPr>
        <w:pStyle w:val="LabStepNumbered"/>
      </w:pPr>
      <w:r>
        <w:t xml:space="preserve">From the browser, open </w:t>
      </w:r>
      <w:r w:rsidRPr="00077E3A">
        <w:rPr>
          <w:b/>
        </w:rPr>
        <w:t>Central Administration</w:t>
      </w:r>
      <w:r>
        <w:t>.</w:t>
      </w:r>
    </w:p>
    <w:p w14:paraId="5AF35F97" w14:textId="77777777" w:rsidR="00F76333" w:rsidRDefault="00F76333" w:rsidP="00F76333">
      <w:pPr>
        <w:pStyle w:val="LabStepNumbered"/>
      </w:pPr>
      <w:r>
        <w:t xml:space="preserve">Under Application Management click </w:t>
      </w:r>
      <w:r w:rsidRPr="004C054C">
        <w:rPr>
          <w:b/>
        </w:rPr>
        <w:t>Manage service applications</w:t>
      </w:r>
      <w:r>
        <w:t>.</w:t>
      </w:r>
    </w:p>
    <w:p w14:paraId="45A7008B" w14:textId="77777777" w:rsidR="00F76333" w:rsidRDefault="00F76333" w:rsidP="00F76333">
      <w:pPr>
        <w:pStyle w:val="LabStepScreenshot"/>
      </w:pPr>
      <w:r>
        <w:rPr>
          <w:noProof/>
        </w:rPr>
        <w:drawing>
          <wp:inline distT="0" distB="0" distL="0" distR="0" wp14:anchorId="700237D1" wp14:editId="20243D65">
            <wp:extent cx="1581912" cy="6309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1912" cy="630936"/>
                    </a:xfrm>
                    <a:prstGeom prst="rect">
                      <a:avLst/>
                    </a:prstGeom>
                  </pic:spPr>
                </pic:pic>
              </a:graphicData>
            </a:graphic>
          </wp:inline>
        </w:drawing>
      </w:r>
    </w:p>
    <w:p w14:paraId="32CCA26C" w14:textId="77777777" w:rsidR="00F76333" w:rsidRDefault="00F76333" w:rsidP="00F76333">
      <w:pPr>
        <w:pStyle w:val="LabStepNumbered"/>
      </w:pPr>
      <w:r>
        <w:t xml:space="preserve">Click on the </w:t>
      </w:r>
      <w:r>
        <w:rPr>
          <w:b/>
        </w:rPr>
        <w:t>Excel Services Application</w:t>
      </w:r>
      <w:r>
        <w:t xml:space="preserve"> link.</w:t>
      </w:r>
    </w:p>
    <w:p w14:paraId="6F7FDF79" w14:textId="77777777" w:rsidR="00F76333" w:rsidRDefault="00F76333" w:rsidP="00F76333">
      <w:pPr>
        <w:pStyle w:val="LabStepScreenshot"/>
      </w:pPr>
      <w:r>
        <w:rPr>
          <w:noProof/>
        </w:rPr>
        <w:drawing>
          <wp:inline distT="0" distB="0" distL="0" distR="0" wp14:anchorId="295417E5" wp14:editId="4DE81C08">
            <wp:extent cx="5486400" cy="455650"/>
            <wp:effectExtent l="19050" t="19050" r="1905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455650"/>
                    </a:xfrm>
                    <a:prstGeom prst="rect">
                      <a:avLst/>
                    </a:prstGeom>
                    <a:ln>
                      <a:solidFill>
                        <a:schemeClr val="bg1">
                          <a:lumMod val="50000"/>
                        </a:schemeClr>
                      </a:solidFill>
                    </a:ln>
                  </pic:spPr>
                </pic:pic>
              </a:graphicData>
            </a:graphic>
          </wp:inline>
        </w:drawing>
      </w:r>
    </w:p>
    <w:p w14:paraId="17AD27C9" w14:textId="77777777" w:rsidR="00F76333" w:rsidRDefault="00F76333" w:rsidP="00F76333">
      <w:pPr>
        <w:pStyle w:val="LabStepNumbered"/>
      </w:pPr>
      <w:r>
        <w:t xml:space="preserve">Click on the </w:t>
      </w:r>
      <w:r w:rsidRPr="00FA7997">
        <w:rPr>
          <w:b/>
        </w:rPr>
        <w:t>Trusted Data Connection Libraries</w:t>
      </w:r>
      <w:r>
        <w:t xml:space="preserve"> link.</w:t>
      </w:r>
    </w:p>
    <w:p w14:paraId="68DC0330" w14:textId="77777777" w:rsidR="00F76333" w:rsidRDefault="00F76333" w:rsidP="00F76333">
      <w:pPr>
        <w:pStyle w:val="LabStepScreenshot"/>
      </w:pPr>
      <w:r>
        <w:rPr>
          <w:noProof/>
        </w:rPr>
        <w:drawing>
          <wp:inline distT="0" distB="0" distL="0" distR="0" wp14:anchorId="2B04248E" wp14:editId="5C883F7D">
            <wp:extent cx="3567139" cy="347665"/>
            <wp:effectExtent l="19050" t="19050" r="1460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7139" cy="347665"/>
                    </a:xfrm>
                    <a:prstGeom prst="rect">
                      <a:avLst/>
                    </a:prstGeom>
                    <a:ln>
                      <a:solidFill>
                        <a:schemeClr val="bg1">
                          <a:lumMod val="50000"/>
                        </a:schemeClr>
                      </a:solidFill>
                    </a:ln>
                  </pic:spPr>
                </pic:pic>
              </a:graphicData>
            </a:graphic>
          </wp:inline>
        </w:drawing>
      </w:r>
    </w:p>
    <w:p w14:paraId="5B7338FA" w14:textId="77777777" w:rsidR="00F76333" w:rsidRDefault="00F76333" w:rsidP="00F76333">
      <w:pPr>
        <w:pStyle w:val="LabStepNumbered"/>
      </w:pPr>
      <w:r>
        <w:t xml:space="preserve">Click on </w:t>
      </w:r>
      <w:r>
        <w:rPr>
          <w:b/>
        </w:rPr>
        <w:t>Add Trusted Data Connection Library</w:t>
      </w:r>
      <w:r>
        <w:t>.</w:t>
      </w:r>
    </w:p>
    <w:p w14:paraId="6E5DC847" w14:textId="77777777" w:rsidR="00F76333" w:rsidRDefault="00F76333" w:rsidP="00F76333">
      <w:pPr>
        <w:pStyle w:val="LabStepScreenshot"/>
      </w:pPr>
      <w:r>
        <w:rPr>
          <w:noProof/>
        </w:rPr>
        <w:drawing>
          <wp:inline distT="0" distB="0" distL="0" distR="0" wp14:anchorId="37C78D93" wp14:editId="7D8F02EF">
            <wp:extent cx="1871676" cy="466728"/>
            <wp:effectExtent l="19050" t="19050" r="146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71676" cy="466728"/>
                    </a:xfrm>
                    <a:prstGeom prst="rect">
                      <a:avLst/>
                    </a:prstGeom>
                    <a:ln>
                      <a:solidFill>
                        <a:schemeClr val="bg1">
                          <a:lumMod val="85000"/>
                        </a:schemeClr>
                      </a:solidFill>
                    </a:ln>
                  </pic:spPr>
                </pic:pic>
              </a:graphicData>
            </a:graphic>
          </wp:inline>
        </w:drawing>
      </w:r>
    </w:p>
    <w:p w14:paraId="1ED9367E" w14:textId="77777777" w:rsidR="00F76333" w:rsidRDefault="00F76333" w:rsidP="00F76333">
      <w:pPr>
        <w:pStyle w:val="LabStepNumbered"/>
      </w:pPr>
      <w:r>
        <w:t xml:space="preserve">Paste the URL of the Data Connection library in the </w:t>
      </w:r>
      <w:r w:rsidRPr="00FA7997">
        <w:rPr>
          <w:b/>
        </w:rPr>
        <w:t>Address</w:t>
      </w:r>
      <w:r>
        <w:t xml:space="preserve"> text box and then click </w:t>
      </w:r>
      <w:r>
        <w:rPr>
          <w:b/>
        </w:rPr>
        <w:t>OK</w:t>
      </w:r>
      <w:r>
        <w:t>.</w:t>
      </w:r>
    </w:p>
    <w:p w14:paraId="0E0C4C6E" w14:textId="77777777" w:rsidR="00F76333" w:rsidRDefault="00F76333" w:rsidP="00F76333">
      <w:pPr>
        <w:pStyle w:val="LabStepScreenshot"/>
      </w:pPr>
      <w:r w:rsidRPr="00BD6DD6">
        <w:rPr>
          <w:noProof/>
        </w:rPr>
        <w:lastRenderedPageBreak/>
        <w:drawing>
          <wp:inline distT="0" distB="0" distL="0" distR="0" wp14:anchorId="7270966A" wp14:editId="64F057FF">
            <wp:extent cx="3657600" cy="1634248"/>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600" cy="1634248"/>
                    </a:xfrm>
                    <a:prstGeom prst="rect">
                      <a:avLst/>
                    </a:prstGeom>
                    <a:ln>
                      <a:solidFill>
                        <a:schemeClr val="bg1">
                          <a:lumMod val="50000"/>
                        </a:schemeClr>
                      </a:solidFill>
                    </a:ln>
                  </pic:spPr>
                </pic:pic>
              </a:graphicData>
            </a:graphic>
          </wp:inline>
        </w:drawing>
      </w:r>
    </w:p>
    <w:p w14:paraId="627285FE" w14:textId="533F26F7" w:rsidR="003C786B" w:rsidRPr="003C786B" w:rsidRDefault="009B3564" w:rsidP="003C786B">
      <w:pPr>
        <w:pStyle w:val="Heading4"/>
      </w:pPr>
      <w:r>
        <w:t>Enable Feature and Add Content Type</w:t>
      </w:r>
    </w:p>
    <w:p w14:paraId="65A58F61" w14:textId="77777777" w:rsidR="009B3564" w:rsidRDefault="009B3564" w:rsidP="009B3564">
      <w:pPr>
        <w:pStyle w:val="LabExerciseCallout"/>
      </w:pPr>
      <w:r>
        <w:t>Before you can create a BISM connection, you must first enable the PowerPivot Feature Integration for Site Collections feature to use the BI Semantic Model Connection File content type.</w:t>
      </w:r>
    </w:p>
    <w:p w14:paraId="60071643" w14:textId="01A39565" w:rsidR="00AC0515" w:rsidRDefault="0018793F" w:rsidP="009D0F47">
      <w:pPr>
        <w:pStyle w:val="LabStepNumbered"/>
        <w:numPr>
          <w:ilvl w:val="0"/>
          <w:numId w:val="11"/>
        </w:numPr>
      </w:pPr>
      <w:r>
        <w:t>Navigate back to the home page of the BI Center site.</w:t>
      </w:r>
    </w:p>
    <w:p w14:paraId="3B86795A" w14:textId="04647737" w:rsidR="00196CC9" w:rsidRDefault="00196CC9" w:rsidP="009D0F47">
      <w:pPr>
        <w:pStyle w:val="LabStepNumbered"/>
        <w:numPr>
          <w:ilvl w:val="0"/>
          <w:numId w:val="11"/>
        </w:numPr>
      </w:pPr>
      <w:r>
        <w:t xml:space="preserve">Enable the </w:t>
      </w:r>
      <w:r w:rsidR="007D4DC4" w:rsidRPr="007D4DC4">
        <w:rPr>
          <w:b/>
        </w:rPr>
        <w:t>PowerPivot Feature Integration for Site Collections</w:t>
      </w:r>
      <w:r w:rsidR="007D4DC4">
        <w:t xml:space="preserve"> site collection feature.</w:t>
      </w:r>
    </w:p>
    <w:p w14:paraId="534DC3B7" w14:textId="2E530534" w:rsidR="00837E41" w:rsidRDefault="00837E41" w:rsidP="009D0F47">
      <w:pPr>
        <w:pStyle w:val="LabStepNumberedLevel2"/>
        <w:numPr>
          <w:ilvl w:val="1"/>
          <w:numId w:val="11"/>
        </w:numPr>
      </w:pPr>
      <w:r>
        <w:t xml:space="preserve">Go to the </w:t>
      </w:r>
      <w:r w:rsidRPr="00837E41">
        <w:rPr>
          <w:b/>
        </w:rPr>
        <w:t>Site Settings</w:t>
      </w:r>
      <w:r w:rsidR="000370BC">
        <w:t xml:space="preserve"> page for the BI Center site.</w:t>
      </w:r>
    </w:p>
    <w:p w14:paraId="4B05004E" w14:textId="2F3577FE" w:rsidR="00837E41" w:rsidRDefault="00837E41" w:rsidP="009D0F47">
      <w:pPr>
        <w:pStyle w:val="LabStepNumberedLevel2"/>
        <w:numPr>
          <w:ilvl w:val="1"/>
          <w:numId w:val="11"/>
        </w:numPr>
      </w:pPr>
      <w:r>
        <w:t xml:space="preserve">Under the </w:t>
      </w:r>
      <w:r w:rsidRPr="00837E41">
        <w:rPr>
          <w:b/>
        </w:rPr>
        <w:t>Site Collection Administration</w:t>
      </w:r>
      <w:r>
        <w:t xml:space="preserve"> group, click on the </w:t>
      </w:r>
      <w:r w:rsidRPr="00837E41">
        <w:rPr>
          <w:b/>
        </w:rPr>
        <w:t>Site collection features</w:t>
      </w:r>
      <w:r>
        <w:t xml:space="preserve"> link.</w:t>
      </w:r>
    </w:p>
    <w:p w14:paraId="40371936" w14:textId="6CF07D05" w:rsidR="007D4DC4" w:rsidRDefault="005F2AE5" w:rsidP="002D0AF4">
      <w:pPr>
        <w:pStyle w:val="LabStepScreenshotLevel2"/>
      </w:pPr>
      <w:r>
        <w:drawing>
          <wp:inline distT="0" distB="0" distL="0" distR="0" wp14:anchorId="6601ABAA" wp14:editId="2E4E12B7">
            <wp:extent cx="1463040" cy="1391864"/>
            <wp:effectExtent l="19050" t="19050" r="2286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3040" cy="1391864"/>
                    </a:xfrm>
                    <a:prstGeom prst="rect">
                      <a:avLst/>
                    </a:prstGeom>
                    <a:ln>
                      <a:solidFill>
                        <a:schemeClr val="bg1">
                          <a:lumMod val="50000"/>
                        </a:schemeClr>
                      </a:solidFill>
                    </a:ln>
                  </pic:spPr>
                </pic:pic>
              </a:graphicData>
            </a:graphic>
          </wp:inline>
        </w:drawing>
      </w:r>
    </w:p>
    <w:p w14:paraId="60F90893" w14:textId="7A4402CF" w:rsidR="002D0AF4" w:rsidRDefault="002D0AF4" w:rsidP="002D0AF4">
      <w:pPr>
        <w:pStyle w:val="LabStepNumberedLevel2"/>
      </w:pPr>
      <w:r>
        <w:t xml:space="preserve">Find </w:t>
      </w:r>
      <w:r w:rsidRPr="002D0AF4">
        <w:rPr>
          <w:b/>
        </w:rPr>
        <w:t>PowerPivot Feature Integration for Site Collections</w:t>
      </w:r>
      <w:r>
        <w:t xml:space="preserve"> and then click </w:t>
      </w:r>
      <w:r w:rsidRPr="002D0AF4">
        <w:rPr>
          <w:b/>
        </w:rPr>
        <w:t>Activate</w:t>
      </w:r>
      <w:r>
        <w:t>.</w:t>
      </w:r>
    </w:p>
    <w:p w14:paraId="19A8C2C0" w14:textId="096F4351" w:rsidR="002D0AF4" w:rsidRDefault="004C0D81" w:rsidP="004C0D81">
      <w:pPr>
        <w:pStyle w:val="LabStepScreenshotLevel2"/>
      </w:pPr>
      <w:r>
        <w:drawing>
          <wp:inline distT="0" distB="0" distL="0" distR="0" wp14:anchorId="0C762CB5" wp14:editId="5B1460BE">
            <wp:extent cx="4572000" cy="399335"/>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399335"/>
                    </a:xfrm>
                    <a:prstGeom prst="rect">
                      <a:avLst/>
                    </a:prstGeom>
                    <a:ln>
                      <a:solidFill>
                        <a:schemeClr val="bg1">
                          <a:lumMod val="50000"/>
                        </a:schemeClr>
                      </a:solidFill>
                    </a:ln>
                  </pic:spPr>
                </pic:pic>
              </a:graphicData>
            </a:graphic>
          </wp:inline>
        </w:drawing>
      </w:r>
    </w:p>
    <w:p w14:paraId="6BBB0B0B" w14:textId="0F48C8B0" w:rsidR="0018793F" w:rsidRDefault="006F1E1F" w:rsidP="009D0F47">
      <w:pPr>
        <w:pStyle w:val="LabStepNumbered"/>
        <w:numPr>
          <w:ilvl w:val="0"/>
          <w:numId w:val="11"/>
        </w:numPr>
      </w:pPr>
      <w:r>
        <w:t>Now n</w:t>
      </w:r>
      <w:r w:rsidR="0018793F">
        <w:t xml:space="preserve">avigate to the </w:t>
      </w:r>
      <w:r w:rsidR="0018793F" w:rsidRPr="004B6E1C">
        <w:rPr>
          <w:b/>
        </w:rPr>
        <w:t>Data Connections</w:t>
      </w:r>
      <w:r w:rsidR="0018793F">
        <w:t xml:space="preserve"> library.</w:t>
      </w:r>
    </w:p>
    <w:p w14:paraId="6E6D04C5" w14:textId="3739707C" w:rsidR="0018793F" w:rsidRDefault="0018793F" w:rsidP="009D0F47">
      <w:pPr>
        <w:pStyle w:val="LabStepNumberedLevel2"/>
        <w:numPr>
          <w:ilvl w:val="1"/>
          <w:numId w:val="11"/>
        </w:numPr>
      </w:pPr>
      <w:r>
        <w:t xml:space="preserve">From the </w:t>
      </w:r>
      <w:r w:rsidRPr="0018793F">
        <w:rPr>
          <w:b/>
        </w:rPr>
        <w:t>Quick Launch</w:t>
      </w:r>
      <w:r>
        <w:t xml:space="preserve">, click on </w:t>
      </w:r>
      <w:r w:rsidRPr="0018793F">
        <w:rPr>
          <w:b/>
        </w:rPr>
        <w:t>Site Contents</w:t>
      </w:r>
      <w:r>
        <w:t>.</w:t>
      </w:r>
    </w:p>
    <w:p w14:paraId="71111401" w14:textId="38347E51" w:rsidR="0018793F" w:rsidRDefault="00591AB7" w:rsidP="009D0F47">
      <w:pPr>
        <w:pStyle w:val="LabStepNumberedLevel2"/>
        <w:numPr>
          <w:ilvl w:val="1"/>
          <w:numId w:val="11"/>
        </w:numPr>
      </w:pPr>
      <w:r>
        <w:t xml:space="preserve">Click on the </w:t>
      </w:r>
      <w:r w:rsidRPr="00591AB7">
        <w:rPr>
          <w:b/>
        </w:rPr>
        <w:t>Data Connections</w:t>
      </w:r>
      <w:r>
        <w:t xml:space="preserve"> library tile.</w:t>
      </w:r>
    </w:p>
    <w:p w14:paraId="0FF4AA43" w14:textId="6A4E8AE8" w:rsidR="00591AB7" w:rsidRDefault="00591AB7" w:rsidP="00591AB7">
      <w:pPr>
        <w:pStyle w:val="LabStepScreenshotLevel2"/>
      </w:pPr>
      <w:r>
        <w:drawing>
          <wp:inline distT="0" distB="0" distL="0" distR="0" wp14:anchorId="6233DC37" wp14:editId="4AA649A9">
            <wp:extent cx="1828800" cy="839950"/>
            <wp:effectExtent l="19050" t="19050" r="190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8800" cy="839950"/>
                    </a:xfrm>
                    <a:prstGeom prst="rect">
                      <a:avLst/>
                    </a:prstGeom>
                    <a:ln>
                      <a:solidFill>
                        <a:schemeClr val="bg1">
                          <a:lumMod val="50000"/>
                        </a:schemeClr>
                      </a:solidFill>
                    </a:ln>
                  </pic:spPr>
                </pic:pic>
              </a:graphicData>
            </a:graphic>
          </wp:inline>
        </w:drawing>
      </w:r>
    </w:p>
    <w:p w14:paraId="021A9D59" w14:textId="7B46426D" w:rsidR="00183BAC" w:rsidRDefault="00183BAC" w:rsidP="00183BAC">
      <w:pPr>
        <w:pStyle w:val="LabStepNumberedLevel2"/>
      </w:pPr>
      <w:r>
        <w:t xml:space="preserve">From the </w:t>
      </w:r>
      <w:r w:rsidRPr="00183BAC">
        <w:rPr>
          <w:b/>
        </w:rPr>
        <w:t>LIBRARY</w:t>
      </w:r>
      <w:r>
        <w:t xml:space="preserve"> tab click on </w:t>
      </w:r>
      <w:r w:rsidRPr="00183BAC">
        <w:rPr>
          <w:b/>
        </w:rPr>
        <w:t>Library Settings</w:t>
      </w:r>
      <w:r>
        <w:t>.</w:t>
      </w:r>
    </w:p>
    <w:p w14:paraId="38E06191" w14:textId="71A367B8" w:rsidR="00312697" w:rsidRDefault="00312697" w:rsidP="00183BAC">
      <w:pPr>
        <w:pStyle w:val="LabStepNumberedLevel2"/>
      </w:pPr>
      <w:r>
        <w:t xml:space="preserve">Under the </w:t>
      </w:r>
      <w:r w:rsidRPr="00312697">
        <w:rPr>
          <w:b/>
        </w:rPr>
        <w:t>Content Types</w:t>
      </w:r>
      <w:r>
        <w:t xml:space="preserve"> section click on the </w:t>
      </w:r>
      <w:r w:rsidRPr="00312697">
        <w:rPr>
          <w:b/>
        </w:rPr>
        <w:t xml:space="preserve">Add from existing site content </w:t>
      </w:r>
      <w:proofErr w:type="gramStart"/>
      <w:r w:rsidRPr="00312697">
        <w:rPr>
          <w:b/>
        </w:rPr>
        <w:t>types</w:t>
      </w:r>
      <w:proofErr w:type="gramEnd"/>
      <w:r>
        <w:t xml:space="preserve"> link.</w:t>
      </w:r>
    </w:p>
    <w:p w14:paraId="130BD663" w14:textId="3681E490" w:rsidR="00312697" w:rsidRDefault="00312697" w:rsidP="00312697">
      <w:pPr>
        <w:pStyle w:val="LabStepScreenshotLevel2"/>
      </w:pPr>
      <w:r>
        <w:lastRenderedPageBreak/>
        <w:drawing>
          <wp:inline distT="0" distB="0" distL="0" distR="0" wp14:anchorId="302A3F15" wp14:editId="7CB15B76">
            <wp:extent cx="5870448" cy="1362456"/>
            <wp:effectExtent l="19050" t="19050" r="1651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0448" cy="1362456"/>
                    </a:xfrm>
                    <a:prstGeom prst="rect">
                      <a:avLst/>
                    </a:prstGeom>
                    <a:ln>
                      <a:solidFill>
                        <a:schemeClr val="bg1">
                          <a:lumMod val="50000"/>
                        </a:schemeClr>
                      </a:solidFill>
                    </a:ln>
                  </pic:spPr>
                </pic:pic>
              </a:graphicData>
            </a:graphic>
          </wp:inline>
        </w:drawing>
      </w:r>
    </w:p>
    <w:p w14:paraId="7BF45071" w14:textId="33AB4BDC" w:rsidR="00DB7941" w:rsidRDefault="00E57C18" w:rsidP="00E57C18">
      <w:pPr>
        <w:pStyle w:val="LabStepNumberedLevel2"/>
      </w:pPr>
      <w:r>
        <w:t xml:space="preserve">From the </w:t>
      </w:r>
      <w:r w:rsidRPr="009C1F72">
        <w:rPr>
          <w:b/>
        </w:rPr>
        <w:t>Select site content types from</w:t>
      </w:r>
      <w:r>
        <w:t xml:space="preserve"> drop-down, select </w:t>
      </w:r>
      <w:r w:rsidR="008044CF">
        <w:rPr>
          <w:b/>
        </w:rPr>
        <w:t>BI Semantic Model Connection</w:t>
      </w:r>
      <w:r w:rsidR="008044CF">
        <w:t xml:space="preserve"> </w:t>
      </w:r>
      <w:r>
        <w:t xml:space="preserve">click </w:t>
      </w:r>
      <w:r w:rsidRPr="009C1F72">
        <w:rPr>
          <w:b/>
        </w:rPr>
        <w:t>Add</w:t>
      </w:r>
      <w:r w:rsidR="008044CF">
        <w:rPr>
          <w:b/>
        </w:rPr>
        <w:t xml:space="preserve"> </w:t>
      </w:r>
      <w:r w:rsidR="008044CF" w:rsidRPr="008044CF">
        <w:t>and then click</w:t>
      </w:r>
      <w:r w:rsidR="008044CF">
        <w:rPr>
          <w:b/>
        </w:rPr>
        <w:t xml:space="preserve"> OK</w:t>
      </w:r>
      <w:r>
        <w:t>.</w:t>
      </w:r>
    </w:p>
    <w:p w14:paraId="0581C816" w14:textId="05308BE8" w:rsidR="00E57C18" w:rsidRDefault="00E57C18" w:rsidP="00E57C18">
      <w:pPr>
        <w:pStyle w:val="LabStepScreenshotLevel2"/>
      </w:pPr>
      <w:r>
        <w:drawing>
          <wp:inline distT="0" distB="0" distL="0" distR="0" wp14:anchorId="3273E573" wp14:editId="400045E4">
            <wp:extent cx="4114800" cy="2006494"/>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4800" cy="2006494"/>
                    </a:xfrm>
                    <a:prstGeom prst="rect">
                      <a:avLst/>
                    </a:prstGeom>
                    <a:ln>
                      <a:solidFill>
                        <a:schemeClr val="bg1">
                          <a:lumMod val="50000"/>
                        </a:schemeClr>
                      </a:solidFill>
                    </a:ln>
                  </pic:spPr>
                </pic:pic>
              </a:graphicData>
            </a:graphic>
          </wp:inline>
        </w:drawing>
      </w:r>
    </w:p>
    <w:p w14:paraId="116CA5F2" w14:textId="42BC74CA" w:rsidR="00F17667" w:rsidRDefault="00BE5423" w:rsidP="00BE5423">
      <w:pPr>
        <w:pStyle w:val="LabStepNumberedLevel2"/>
      </w:pPr>
      <w:r>
        <w:t xml:space="preserve">The </w:t>
      </w:r>
      <w:r w:rsidRPr="00BE5423">
        <w:rPr>
          <w:b/>
        </w:rPr>
        <w:t>BI Semantic Model Connection</w:t>
      </w:r>
      <w:r>
        <w:t xml:space="preserve"> should now be listed under </w:t>
      </w:r>
      <w:r w:rsidRPr="00BE5423">
        <w:rPr>
          <w:b/>
        </w:rPr>
        <w:t>Content Types</w:t>
      </w:r>
      <w:r>
        <w:t>.</w:t>
      </w:r>
    </w:p>
    <w:p w14:paraId="52D947F1" w14:textId="746B3154" w:rsidR="00BE5423" w:rsidRDefault="00BE5423" w:rsidP="00BE5423">
      <w:pPr>
        <w:pStyle w:val="LabStepScreenshotLevel2"/>
      </w:pPr>
      <w:r>
        <w:drawing>
          <wp:inline distT="0" distB="0" distL="0" distR="0" wp14:anchorId="4F50497E" wp14:editId="613412BC">
            <wp:extent cx="5486400" cy="98349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983490"/>
                    </a:xfrm>
                    <a:prstGeom prst="rect">
                      <a:avLst/>
                    </a:prstGeom>
                    <a:ln>
                      <a:solidFill>
                        <a:schemeClr val="bg1">
                          <a:lumMod val="50000"/>
                        </a:schemeClr>
                      </a:solidFill>
                    </a:ln>
                  </pic:spPr>
                </pic:pic>
              </a:graphicData>
            </a:graphic>
          </wp:inline>
        </w:drawing>
      </w:r>
    </w:p>
    <w:p w14:paraId="580171AF" w14:textId="43C37736" w:rsidR="004350C8" w:rsidRDefault="00745E38" w:rsidP="004350C8">
      <w:pPr>
        <w:pStyle w:val="LabStepNumberedLevel2"/>
      </w:pPr>
      <w:r>
        <w:t xml:space="preserve">Navigate back to the Data Connections library by clicking on </w:t>
      </w:r>
      <w:r w:rsidRPr="00745E38">
        <w:rPr>
          <w:b/>
        </w:rPr>
        <w:t>Data Connections</w:t>
      </w:r>
      <w:r>
        <w:t xml:space="preserve"> in the breadcrumb.</w:t>
      </w:r>
    </w:p>
    <w:p w14:paraId="222A1710" w14:textId="78C43359" w:rsidR="00745E38" w:rsidRDefault="00745E38" w:rsidP="00745E38">
      <w:pPr>
        <w:pStyle w:val="LabStepScreenshotLevel2"/>
      </w:pPr>
      <w:r>
        <w:drawing>
          <wp:inline distT="0" distB="0" distL="0" distR="0" wp14:anchorId="19F2CA6E" wp14:editId="4408DDDB">
            <wp:extent cx="4572000" cy="883137"/>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883137"/>
                    </a:xfrm>
                    <a:prstGeom prst="rect">
                      <a:avLst/>
                    </a:prstGeom>
                    <a:ln>
                      <a:solidFill>
                        <a:schemeClr val="bg1">
                          <a:lumMod val="50000"/>
                        </a:schemeClr>
                      </a:solidFill>
                    </a:ln>
                  </pic:spPr>
                </pic:pic>
              </a:graphicData>
            </a:graphic>
          </wp:inline>
        </w:drawing>
      </w:r>
    </w:p>
    <w:p w14:paraId="2F314EE8" w14:textId="4C0F1813" w:rsidR="009972F9" w:rsidRDefault="009972F9" w:rsidP="009972F9">
      <w:pPr>
        <w:pStyle w:val="LabStepNumberedLevel2"/>
      </w:pPr>
      <w:r>
        <w:t xml:space="preserve">From the </w:t>
      </w:r>
      <w:r w:rsidRPr="009972F9">
        <w:rPr>
          <w:b/>
        </w:rPr>
        <w:t>FILES</w:t>
      </w:r>
      <w:r>
        <w:t xml:space="preserve"> tab click on the drop-down menu for </w:t>
      </w:r>
      <w:r w:rsidRPr="009972F9">
        <w:rPr>
          <w:b/>
        </w:rPr>
        <w:t>New Document</w:t>
      </w:r>
      <w:r>
        <w:t xml:space="preserve"> and </w:t>
      </w:r>
      <w:r w:rsidR="00F056E3">
        <w:t xml:space="preserve">click on </w:t>
      </w:r>
      <w:r w:rsidRPr="00F056E3">
        <w:rPr>
          <w:b/>
        </w:rPr>
        <w:t>BI Semantic Model Connection</w:t>
      </w:r>
      <w:r>
        <w:t>.</w:t>
      </w:r>
    </w:p>
    <w:p w14:paraId="11ACEE21" w14:textId="4E0CC105" w:rsidR="009972F9" w:rsidRDefault="009972F9" w:rsidP="009972F9">
      <w:pPr>
        <w:pStyle w:val="LabStepScreenshotLevel2"/>
      </w:pPr>
      <w:r>
        <w:lastRenderedPageBreak/>
        <w:drawing>
          <wp:inline distT="0" distB="0" distL="0" distR="0" wp14:anchorId="5A55B4DB" wp14:editId="1CF70A6D">
            <wp:extent cx="1828800" cy="1774811"/>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8800" cy="1774811"/>
                    </a:xfrm>
                    <a:prstGeom prst="rect">
                      <a:avLst/>
                    </a:prstGeom>
                    <a:ln>
                      <a:solidFill>
                        <a:schemeClr val="bg1">
                          <a:lumMod val="50000"/>
                        </a:schemeClr>
                      </a:solidFill>
                    </a:ln>
                  </pic:spPr>
                </pic:pic>
              </a:graphicData>
            </a:graphic>
          </wp:inline>
        </w:drawing>
      </w:r>
    </w:p>
    <w:p w14:paraId="162C347E" w14:textId="3618CB76" w:rsidR="006514B9" w:rsidRPr="003C786B" w:rsidRDefault="006514B9" w:rsidP="006514B9">
      <w:pPr>
        <w:pStyle w:val="Heading4"/>
      </w:pPr>
      <w:r>
        <w:t>Creat</w:t>
      </w:r>
      <w:r w:rsidR="004F584B">
        <w:t xml:space="preserve">e </w:t>
      </w:r>
      <w:r>
        <w:t>BI Semantic Model Connection</w:t>
      </w:r>
    </w:p>
    <w:p w14:paraId="2329D063" w14:textId="45E8A7FB" w:rsidR="006514B9" w:rsidRDefault="00611499" w:rsidP="00C35607">
      <w:pPr>
        <w:pStyle w:val="LabStepNumbered"/>
      </w:pPr>
      <w:r>
        <w:t xml:space="preserve">Type </w:t>
      </w:r>
      <w:proofErr w:type="spellStart"/>
      <w:r>
        <w:rPr>
          <w:b/>
        </w:rPr>
        <w:t>WingtipSalesExcelModel</w:t>
      </w:r>
      <w:proofErr w:type="spellEnd"/>
      <w:r w:rsidR="0065262B">
        <w:t xml:space="preserve"> in the </w:t>
      </w:r>
      <w:r w:rsidR="0065262B" w:rsidRPr="0065262B">
        <w:rPr>
          <w:b/>
        </w:rPr>
        <w:t>File Name</w:t>
      </w:r>
      <w:r w:rsidR="0065262B">
        <w:t>. Input the URL to the WingtipSalesModel.xlsx workbook file l</w:t>
      </w:r>
      <w:r w:rsidR="006A182C">
        <w:t xml:space="preserve">ocated in the Documents library and then click </w:t>
      </w:r>
      <w:r w:rsidR="006A182C" w:rsidRPr="006A182C">
        <w:rPr>
          <w:b/>
        </w:rPr>
        <w:t>OK</w:t>
      </w:r>
      <w:r w:rsidR="006A182C">
        <w:t>.</w:t>
      </w:r>
    </w:p>
    <w:p w14:paraId="57CC28FC" w14:textId="0F6C6F38" w:rsidR="00D71EE4" w:rsidRDefault="0065262B" w:rsidP="003B4963">
      <w:pPr>
        <w:pStyle w:val="LabStepScreenshot"/>
      </w:pPr>
      <w:r>
        <w:rPr>
          <w:noProof/>
        </w:rPr>
        <w:drawing>
          <wp:inline distT="0" distB="0" distL="0" distR="0" wp14:anchorId="3BB53CA7" wp14:editId="5AFFE16D">
            <wp:extent cx="3749040" cy="2580509"/>
            <wp:effectExtent l="19050" t="19050" r="2286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9040" cy="2580509"/>
                    </a:xfrm>
                    <a:prstGeom prst="rect">
                      <a:avLst/>
                    </a:prstGeom>
                    <a:ln>
                      <a:solidFill>
                        <a:schemeClr val="bg1">
                          <a:lumMod val="50000"/>
                        </a:schemeClr>
                      </a:solidFill>
                    </a:ln>
                  </pic:spPr>
                </pic:pic>
              </a:graphicData>
            </a:graphic>
          </wp:inline>
        </w:drawing>
      </w:r>
    </w:p>
    <w:p w14:paraId="5C706A86" w14:textId="77777777" w:rsidR="003B4963" w:rsidRDefault="003B4963" w:rsidP="003B4963">
      <w:pPr>
        <w:pStyle w:val="LabStepNumbered"/>
        <w:numPr>
          <w:ilvl w:val="0"/>
          <w:numId w:val="8"/>
        </w:numPr>
      </w:pPr>
      <w:r>
        <w:t>Return to the home page of the BI Center.</w:t>
      </w:r>
    </w:p>
    <w:p w14:paraId="5FB36F51" w14:textId="77777777" w:rsidR="003B4963" w:rsidRDefault="003B4963" w:rsidP="003B4963">
      <w:pPr>
        <w:pStyle w:val="LabStepNumbered"/>
      </w:pPr>
      <w:r>
        <w:t xml:space="preserve">Click </w:t>
      </w:r>
      <w:r w:rsidRPr="004A53A4">
        <w:rPr>
          <w:b/>
        </w:rPr>
        <w:t>Site Actions | Edit Page</w:t>
      </w:r>
      <w:r>
        <w:t>.</w:t>
      </w:r>
    </w:p>
    <w:p w14:paraId="01C27210" w14:textId="77777777" w:rsidR="003B4963" w:rsidRDefault="003B4963" w:rsidP="003B4963">
      <w:pPr>
        <w:pStyle w:val="LabStepNumbered"/>
      </w:pPr>
      <w:r>
        <w:t>Delete the Untitled Web Part from the home page.</w:t>
      </w:r>
    </w:p>
    <w:p w14:paraId="1B9E780D" w14:textId="77777777" w:rsidR="003B4963" w:rsidRDefault="003B4963" w:rsidP="003B4963">
      <w:pPr>
        <w:pStyle w:val="LabStepNumberedLevel2"/>
      </w:pPr>
      <w:r>
        <w:t xml:space="preserve">Click on the arrow for the web part and choose </w:t>
      </w:r>
      <w:r w:rsidRPr="00F869FF">
        <w:rPr>
          <w:b/>
        </w:rPr>
        <w:t>Delete</w:t>
      </w:r>
      <w:r>
        <w:t xml:space="preserve"> from the drop-down menu.</w:t>
      </w:r>
    </w:p>
    <w:p w14:paraId="297052F5" w14:textId="77777777" w:rsidR="003B4963" w:rsidRDefault="003B4963" w:rsidP="003B4963">
      <w:pPr>
        <w:pStyle w:val="LabStepScreenshotLevel2"/>
      </w:pPr>
      <w:r w:rsidRPr="00844D91">
        <w:lastRenderedPageBreak/>
        <w:drawing>
          <wp:inline distT="0" distB="0" distL="0" distR="0" wp14:anchorId="0DDFF33C" wp14:editId="5F21CAB4">
            <wp:extent cx="1280160" cy="1814596"/>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80160" cy="1814596"/>
                    </a:xfrm>
                    <a:prstGeom prst="rect">
                      <a:avLst/>
                    </a:prstGeom>
                    <a:ln>
                      <a:solidFill>
                        <a:schemeClr val="accent1"/>
                      </a:solidFill>
                    </a:ln>
                  </pic:spPr>
                </pic:pic>
              </a:graphicData>
            </a:graphic>
          </wp:inline>
        </w:drawing>
      </w:r>
    </w:p>
    <w:p w14:paraId="552B4F61" w14:textId="77777777" w:rsidR="003B4963" w:rsidRDefault="003B4963" w:rsidP="003B4963">
      <w:pPr>
        <w:pStyle w:val="LabStepNumbered"/>
      </w:pPr>
      <w:r>
        <w:t xml:space="preserve">In the </w:t>
      </w:r>
      <w:r w:rsidRPr="00844D91">
        <w:rPr>
          <w:b/>
        </w:rPr>
        <w:t>Main</w:t>
      </w:r>
      <w:r>
        <w:t xml:space="preserve"> web part zone, click </w:t>
      </w:r>
      <w:r w:rsidRPr="00844D91">
        <w:rPr>
          <w:b/>
        </w:rPr>
        <w:t>Add a Web Part</w:t>
      </w:r>
    </w:p>
    <w:p w14:paraId="799115ED" w14:textId="7CBD3BC0" w:rsidR="003B4963" w:rsidRDefault="003B4963" w:rsidP="003B4963">
      <w:pPr>
        <w:pStyle w:val="LabStepNumbered"/>
      </w:pPr>
      <w:r>
        <w:t xml:space="preserve">Choose the </w:t>
      </w:r>
      <w:r w:rsidRPr="00844D91">
        <w:rPr>
          <w:b/>
        </w:rPr>
        <w:t xml:space="preserve">Business Data </w:t>
      </w:r>
      <w:r>
        <w:t>c</w:t>
      </w:r>
      <w:r w:rsidRPr="003B4963">
        <w:t>ategory</w:t>
      </w:r>
      <w:r>
        <w:t xml:space="preserve"> and the </w:t>
      </w:r>
      <w:r w:rsidRPr="00844D91">
        <w:rPr>
          <w:b/>
        </w:rPr>
        <w:t>Excel Web Access</w:t>
      </w:r>
      <w:r>
        <w:t xml:space="preserve"> Web part.</w:t>
      </w:r>
    </w:p>
    <w:p w14:paraId="4E030F32" w14:textId="77777777" w:rsidR="003B4963" w:rsidRDefault="003B4963" w:rsidP="003B4963">
      <w:pPr>
        <w:pStyle w:val="LabStepScreenshot"/>
      </w:pPr>
      <w:r w:rsidRPr="00844D91">
        <w:rPr>
          <w:noProof/>
        </w:rPr>
        <w:drawing>
          <wp:inline distT="0" distB="0" distL="0" distR="0" wp14:anchorId="31FCECCB" wp14:editId="17B90CF7">
            <wp:extent cx="4572000" cy="205126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2051260"/>
                    </a:xfrm>
                    <a:prstGeom prst="rect">
                      <a:avLst/>
                    </a:prstGeom>
                    <a:ln>
                      <a:solidFill>
                        <a:schemeClr val="accent1"/>
                      </a:solidFill>
                    </a:ln>
                  </pic:spPr>
                </pic:pic>
              </a:graphicData>
            </a:graphic>
          </wp:inline>
        </w:drawing>
      </w:r>
    </w:p>
    <w:p w14:paraId="666AD2CB" w14:textId="77777777" w:rsidR="003B4963" w:rsidRDefault="003B4963" w:rsidP="003B4963">
      <w:pPr>
        <w:pStyle w:val="LabStepNumbered"/>
      </w:pPr>
      <w:r>
        <w:t xml:space="preserve">Click </w:t>
      </w:r>
      <w:r w:rsidRPr="00844D91">
        <w:rPr>
          <w:b/>
        </w:rPr>
        <w:t>Add</w:t>
      </w:r>
      <w:r>
        <w:t>.</w:t>
      </w:r>
    </w:p>
    <w:p w14:paraId="2B25A996" w14:textId="77777777" w:rsidR="003B4963" w:rsidRDefault="003B4963" w:rsidP="003B4963">
      <w:pPr>
        <w:pStyle w:val="LabStepNumbered"/>
      </w:pPr>
      <w:r>
        <w:t xml:space="preserve">Select a workbook for the web part to access by clicking the text </w:t>
      </w:r>
      <w:r w:rsidRPr="00844D91">
        <w:rPr>
          <w:b/>
        </w:rPr>
        <w:t>Click here to open the tool pane</w:t>
      </w:r>
      <w:r w:rsidRPr="0088119A">
        <w:t>.</w:t>
      </w:r>
    </w:p>
    <w:p w14:paraId="5EE7B249" w14:textId="77777777" w:rsidR="003B4963" w:rsidRDefault="003B4963" w:rsidP="003B4963">
      <w:pPr>
        <w:pStyle w:val="LabStepNumbered"/>
      </w:pPr>
      <w:r>
        <w:t xml:space="preserve">In the </w:t>
      </w:r>
      <w:r w:rsidRPr="00844D91">
        <w:rPr>
          <w:b/>
        </w:rPr>
        <w:t>Workbook Tool pane</w:t>
      </w:r>
      <w:r>
        <w:t xml:space="preserve"> click the </w:t>
      </w:r>
      <w:r w:rsidRPr="00844D91">
        <w:rPr>
          <w:b/>
        </w:rPr>
        <w:t>ellipsis</w:t>
      </w:r>
      <w:r>
        <w:t xml:space="preserve"> button next to the Workbook text box.</w:t>
      </w:r>
    </w:p>
    <w:p w14:paraId="79AF8FB4" w14:textId="77777777" w:rsidR="003B4963" w:rsidRDefault="003B4963" w:rsidP="003B4963">
      <w:pPr>
        <w:pStyle w:val="LabStepNumbered"/>
      </w:pPr>
      <w:r>
        <w:t xml:space="preserve">Browse into the </w:t>
      </w:r>
      <w:r w:rsidRPr="00844D91">
        <w:rPr>
          <w:b/>
        </w:rPr>
        <w:t>Documents</w:t>
      </w:r>
      <w:r>
        <w:t xml:space="preserve"> library and chose the </w:t>
      </w:r>
      <w:r>
        <w:rPr>
          <w:b/>
        </w:rPr>
        <w:t>WingtipSalesModel</w:t>
      </w:r>
      <w:r w:rsidRPr="00844D91">
        <w:rPr>
          <w:b/>
        </w:rPr>
        <w:t>.xlsx</w:t>
      </w:r>
      <w:r>
        <w:t xml:space="preserve"> file.</w:t>
      </w:r>
    </w:p>
    <w:p w14:paraId="5F28EFE3" w14:textId="77777777" w:rsidR="003B4963" w:rsidRDefault="003B4963" w:rsidP="003B4963">
      <w:pPr>
        <w:pStyle w:val="LabStepNumbered"/>
      </w:pPr>
      <w:r>
        <w:t xml:space="preserve">Click </w:t>
      </w:r>
      <w:r w:rsidRPr="00844D91">
        <w:rPr>
          <w:b/>
        </w:rPr>
        <w:t>Insert</w:t>
      </w:r>
      <w:r>
        <w:t>.</w:t>
      </w:r>
    </w:p>
    <w:p w14:paraId="4087CF47" w14:textId="77777777" w:rsidR="003B4963" w:rsidRDefault="003B4963" w:rsidP="003B4963">
      <w:pPr>
        <w:pStyle w:val="LabStepNumbered"/>
      </w:pPr>
      <w:r>
        <w:t>Scroll to the bottom of the tool pane and click OK.</w:t>
      </w:r>
    </w:p>
    <w:p w14:paraId="35279B47" w14:textId="77777777" w:rsidR="003B4963" w:rsidRDefault="003B4963" w:rsidP="003B4963">
      <w:pPr>
        <w:pStyle w:val="LabStepNumbered"/>
      </w:pPr>
      <w:r>
        <w:t xml:space="preserve">In the ribbon, click </w:t>
      </w:r>
      <w:r w:rsidRPr="00844D91">
        <w:rPr>
          <w:b/>
        </w:rPr>
        <w:t>Stop Editing</w:t>
      </w:r>
      <w:r>
        <w:t>.</w:t>
      </w:r>
    </w:p>
    <w:p w14:paraId="6EE82F6D" w14:textId="228EC98C" w:rsidR="003B4963" w:rsidRPr="00AC0515" w:rsidRDefault="003B4963" w:rsidP="003B4963">
      <w:pPr>
        <w:pStyle w:val="LabStepNumbered"/>
      </w:pPr>
      <w:r>
        <w:t>You should now see the entire Workbook displayed in the web part.</w:t>
      </w:r>
    </w:p>
    <w:p w14:paraId="26CEC69C" w14:textId="5C4247B9" w:rsidR="00205264" w:rsidRDefault="00205264" w:rsidP="00205264">
      <w:pPr>
        <w:pStyle w:val="Heading3"/>
      </w:pPr>
      <w:r>
        <w:t xml:space="preserve">Exercise 4: </w:t>
      </w:r>
      <w:r w:rsidR="00F63B2B">
        <w:t>Use REST API to Display Chart in Web Part</w:t>
      </w:r>
    </w:p>
    <w:p w14:paraId="65A624EA" w14:textId="77777777" w:rsidR="00205264" w:rsidRPr="00323250" w:rsidRDefault="00205264" w:rsidP="00205264">
      <w:pPr>
        <w:pStyle w:val="LabExerciseLeadIn"/>
      </w:pPr>
      <w:r>
        <w:t>In this exercise you use the Excel Services REST API to pull a chart through an Image Web Part and display it on a SharePoint page.</w:t>
      </w:r>
    </w:p>
    <w:p w14:paraId="729A2688" w14:textId="25309433" w:rsidR="008751E8" w:rsidRDefault="008751E8" w:rsidP="008751E8">
      <w:pPr>
        <w:pStyle w:val="Heading4"/>
      </w:pPr>
      <w:r>
        <w:t xml:space="preserve">Add </w:t>
      </w:r>
      <w:r w:rsidR="00E85C3F">
        <w:t>Bar</w:t>
      </w:r>
      <w:r>
        <w:t xml:space="preserve"> Chart to PivotTable</w:t>
      </w:r>
    </w:p>
    <w:p w14:paraId="0F15E4B8" w14:textId="152A2100" w:rsidR="00E85C3F" w:rsidRDefault="00E85C3F" w:rsidP="0001573C">
      <w:pPr>
        <w:pStyle w:val="LabStepNumbered"/>
        <w:numPr>
          <w:ilvl w:val="0"/>
          <w:numId w:val="15"/>
        </w:numPr>
      </w:pPr>
      <w:r w:rsidRPr="00E85C3F">
        <w:t>Open the</w:t>
      </w:r>
      <w:r>
        <w:t xml:space="preserve"> existing </w:t>
      </w:r>
      <w:proofErr w:type="spellStart"/>
      <w:r>
        <w:t>WingtipSalesModel</w:t>
      </w:r>
      <w:proofErr w:type="spellEnd"/>
      <w:r>
        <w:t xml:space="preserve"> workbook.</w:t>
      </w:r>
    </w:p>
    <w:p w14:paraId="403F8B51" w14:textId="0F94599F" w:rsidR="00E85C3F" w:rsidRDefault="00E85C3F" w:rsidP="00E85C3F">
      <w:pPr>
        <w:pStyle w:val="LabStepNumberedLevel2"/>
      </w:pPr>
      <w:r w:rsidRPr="00F167A6">
        <w:rPr>
          <w:b/>
        </w:rPr>
        <w:t>Browse</w:t>
      </w:r>
      <w:r>
        <w:t xml:space="preserve"> to the location of the file (</w:t>
      </w:r>
      <w:r w:rsidRPr="009209FA">
        <w:rPr>
          <w:b/>
        </w:rPr>
        <w:t>C:/Student/Mode</w:t>
      </w:r>
      <w:r>
        <w:rPr>
          <w:b/>
        </w:rPr>
        <w:t>ls/WingtipSalesModel.xlsx</w:t>
      </w:r>
      <w:r>
        <w:t xml:space="preserve">) and then click </w:t>
      </w:r>
      <w:r w:rsidRPr="00F167A6">
        <w:rPr>
          <w:b/>
        </w:rPr>
        <w:t>Open</w:t>
      </w:r>
      <w:r>
        <w:t xml:space="preserve"> and then click </w:t>
      </w:r>
      <w:r w:rsidRPr="0089545C">
        <w:rPr>
          <w:b/>
        </w:rPr>
        <w:t>OK</w:t>
      </w:r>
      <w:r>
        <w:t>.</w:t>
      </w:r>
    </w:p>
    <w:p w14:paraId="350610BF" w14:textId="7339A069" w:rsidR="00E85C3F" w:rsidRDefault="00E85C3F" w:rsidP="006746C9">
      <w:pPr>
        <w:pStyle w:val="LabStepNumbered"/>
      </w:pPr>
      <w:r>
        <w:t>Create Bar Chart to Sales by Customer Age sheet in workbook:</w:t>
      </w:r>
    </w:p>
    <w:p w14:paraId="0CD76FF9" w14:textId="368F5D96" w:rsidR="008751E8" w:rsidRDefault="00E85C3F" w:rsidP="00E85C3F">
      <w:pPr>
        <w:pStyle w:val="LabStepNumberedLevel2"/>
      </w:pPr>
      <w:r>
        <w:t xml:space="preserve">Select the </w:t>
      </w:r>
      <w:r w:rsidRPr="00E85C3F">
        <w:rPr>
          <w:b/>
        </w:rPr>
        <w:t>Sales by Customer Age</w:t>
      </w:r>
      <w:r>
        <w:t xml:space="preserve"> sheet and then click on </w:t>
      </w:r>
      <w:r w:rsidRPr="00E85C3F">
        <w:rPr>
          <w:b/>
        </w:rPr>
        <w:t>Row Labels</w:t>
      </w:r>
      <w:r>
        <w:t xml:space="preserve"> which is cell </w:t>
      </w:r>
      <w:r w:rsidRPr="00E85C3F">
        <w:t>B4</w:t>
      </w:r>
      <w:r>
        <w:t>.</w:t>
      </w:r>
    </w:p>
    <w:p w14:paraId="1600A546" w14:textId="5689E74D" w:rsidR="00E85C3F" w:rsidRPr="008751E8" w:rsidRDefault="00E85C3F" w:rsidP="00E85C3F">
      <w:pPr>
        <w:pStyle w:val="LabStepScreenshotLevel2"/>
      </w:pPr>
      <w:r>
        <w:lastRenderedPageBreak/>
        <w:drawing>
          <wp:inline distT="0" distB="0" distL="0" distR="0" wp14:anchorId="037B5A34" wp14:editId="0D3B921D">
            <wp:extent cx="4283765" cy="2449680"/>
            <wp:effectExtent l="19050" t="19050" r="21590" b="273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7819" cy="2451998"/>
                    </a:xfrm>
                    <a:prstGeom prst="rect">
                      <a:avLst/>
                    </a:prstGeom>
                    <a:ln>
                      <a:solidFill>
                        <a:schemeClr val="bg1">
                          <a:lumMod val="50000"/>
                        </a:schemeClr>
                      </a:solidFill>
                    </a:ln>
                  </pic:spPr>
                </pic:pic>
              </a:graphicData>
            </a:graphic>
          </wp:inline>
        </w:drawing>
      </w:r>
    </w:p>
    <w:p w14:paraId="248556D5" w14:textId="2C9CA99F" w:rsidR="00036FB1" w:rsidRDefault="00885C1B" w:rsidP="00885C1B">
      <w:pPr>
        <w:pStyle w:val="LabStepNumberedLevel2"/>
      </w:pPr>
      <w:r>
        <w:t xml:space="preserve">From the </w:t>
      </w:r>
      <w:r w:rsidRPr="00885C1B">
        <w:rPr>
          <w:b/>
        </w:rPr>
        <w:t>INSERT</w:t>
      </w:r>
      <w:r>
        <w:t xml:space="preserve"> tab in the </w:t>
      </w:r>
      <w:r w:rsidRPr="00885C1B">
        <w:rPr>
          <w:b/>
        </w:rPr>
        <w:t>Charts</w:t>
      </w:r>
      <w:r>
        <w:t xml:space="preserve"> group, select the </w:t>
      </w:r>
      <w:r w:rsidRPr="00885C1B">
        <w:rPr>
          <w:b/>
        </w:rPr>
        <w:t>Insert Column Type</w:t>
      </w:r>
      <w:r>
        <w:t xml:space="preserve"> drop-down and then click on </w:t>
      </w:r>
      <w:r w:rsidRPr="00885C1B">
        <w:rPr>
          <w:b/>
        </w:rPr>
        <w:t>Clustered Column</w:t>
      </w:r>
      <w:r>
        <w:t>.</w:t>
      </w:r>
    </w:p>
    <w:p w14:paraId="2B994247" w14:textId="011D84EE" w:rsidR="00885C1B" w:rsidRDefault="00885C1B" w:rsidP="00885C1B">
      <w:pPr>
        <w:pStyle w:val="LabStepScreenshotLevel2"/>
      </w:pPr>
      <w:r>
        <w:drawing>
          <wp:inline distT="0" distB="0" distL="0" distR="0" wp14:anchorId="648156A8" wp14:editId="573BC0B3">
            <wp:extent cx="3657600" cy="1806858"/>
            <wp:effectExtent l="19050" t="19050" r="1905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7600" cy="1806858"/>
                    </a:xfrm>
                    <a:prstGeom prst="rect">
                      <a:avLst/>
                    </a:prstGeom>
                    <a:ln>
                      <a:solidFill>
                        <a:schemeClr val="bg1">
                          <a:lumMod val="50000"/>
                        </a:schemeClr>
                      </a:solidFill>
                    </a:ln>
                  </pic:spPr>
                </pic:pic>
              </a:graphicData>
            </a:graphic>
          </wp:inline>
        </w:drawing>
      </w:r>
    </w:p>
    <w:p w14:paraId="11240F02" w14:textId="713ACEA4" w:rsidR="00885C1B" w:rsidRDefault="001C4DE4" w:rsidP="00885C1B">
      <w:pPr>
        <w:pStyle w:val="LabStepNumberedLevel2"/>
      </w:pPr>
      <w:r>
        <w:t>Reposition the chart and resize if desired, similar to the image below.</w:t>
      </w:r>
    </w:p>
    <w:p w14:paraId="6F3F7A11" w14:textId="70C1A5DE" w:rsidR="001C4DE4" w:rsidRDefault="001C4DE4" w:rsidP="001C4DE4">
      <w:pPr>
        <w:pStyle w:val="LabStepScreenshotLevel2"/>
      </w:pPr>
      <w:r>
        <w:drawing>
          <wp:inline distT="0" distB="0" distL="0" distR="0" wp14:anchorId="50051914" wp14:editId="300A3B75">
            <wp:extent cx="3508513" cy="2834690"/>
            <wp:effectExtent l="19050" t="19050" r="15875" b="228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1268" cy="2836916"/>
                    </a:xfrm>
                    <a:prstGeom prst="rect">
                      <a:avLst/>
                    </a:prstGeom>
                    <a:ln>
                      <a:solidFill>
                        <a:schemeClr val="bg1">
                          <a:lumMod val="50000"/>
                        </a:schemeClr>
                      </a:solidFill>
                    </a:ln>
                  </pic:spPr>
                </pic:pic>
              </a:graphicData>
            </a:graphic>
          </wp:inline>
        </w:drawing>
      </w:r>
    </w:p>
    <w:p w14:paraId="4FA0847C" w14:textId="7BD692EF" w:rsidR="001C4DE4" w:rsidRDefault="000A4D85" w:rsidP="001C4DE4">
      <w:pPr>
        <w:pStyle w:val="LabStepNumberedLevel2"/>
      </w:pPr>
      <w:r>
        <w:lastRenderedPageBreak/>
        <w:t xml:space="preserve">Notice the Chart Name is </w:t>
      </w:r>
      <w:r w:rsidRPr="000A4D85">
        <w:rPr>
          <w:b/>
        </w:rPr>
        <w:t>Chart 1</w:t>
      </w:r>
      <w:r>
        <w:t>. This name will be used for building the REST API later in this exercise.</w:t>
      </w:r>
    </w:p>
    <w:p w14:paraId="3F18D594" w14:textId="1EA7CC73" w:rsidR="001C4DE4" w:rsidRDefault="00E823A3" w:rsidP="001C4DE4">
      <w:pPr>
        <w:pStyle w:val="LabStepScreenshotLevel2"/>
      </w:pPr>
      <w:r>
        <w:drawing>
          <wp:inline distT="0" distB="0" distL="0" distR="0" wp14:anchorId="265B1898" wp14:editId="3F335214">
            <wp:extent cx="1828800" cy="196483"/>
            <wp:effectExtent l="19050" t="19050" r="19050" b="133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28800" cy="196483"/>
                    </a:xfrm>
                    <a:prstGeom prst="rect">
                      <a:avLst/>
                    </a:prstGeom>
                    <a:ln>
                      <a:solidFill>
                        <a:schemeClr val="bg1">
                          <a:lumMod val="50000"/>
                        </a:schemeClr>
                      </a:solidFill>
                    </a:ln>
                  </pic:spPr>
                </pic:pic>
              </a:graphicData>
            </a:graphic>
          </wp:inline>
        </w:drawing>
      </w:r>
    </w:p>
    <w:p w14:paraId="2A929668" w14:textId="54A0E54D" w:rsidR="003C1833" w:rsidRDefault="003C1833" w:rsidP="003C1833">
      <w:pPr>
        <w:pStyle w:val="LabStepNumbered"/>
      </w:pPr>
      <w:r>
        <w:t>Add Title to Chart 1:</w:t>
      </w:r>
    </w:p>
    <w:p w14:paraId="01B8A1F0" w14:textId="46E3C1E7" w:rsidR="003C1833" w:rsidRDefault="003C1833" w:rsidP="003C1833">
      <w:pPr>
        <w:pStyle w:val="LabStepNumberedLevel2"/>
      </w:pPr>
      <w:r>
        <w:t xml:space="preserve">With the chart still selected click on the </w:t>
      </w:r>
      <w:r w:rsidRPr="003C1833">
        <w:rPr>
          <w:b/>
        </w:rPr>
        <w:t>DESIGN</w:t>
      </w:r>
      <w:r>
        <w:t xml:space="preserve"> tab then select the first option from the </w:t>
      </w:r>
      <w:r w:rsidRPr="003C1833">
        <w:rPr>
          <w:b/>
        </w:rPr>
        <w:t>Quick Layout</w:t>
      </w:r>
      <w:r>
        <w:t>.</w:t>
      </w:r>
    </w:p>
    <w:p w14:paraId="5FF5B1F5" w14:textId="0A5A8935" w:rsidR="003C1833" w:rsidRDefault="003C1833" w:rsidP="003C1833">
      <w:pPr>
        <w:pStyle w:val="LabStepScreenshotLevel2"/>
      </w:pPr>
      <w:r>
        <w:drawing>
          <wp:inline distT="0" distB="0" distL="0" distR="0" wp14:anchorId="4E4E5978" wp14:editId="778B3AC2">
            <wp:extent cx="4480560" cy="1680625"/>
            <wp:effectExtent l="19050" t="19050" r="15240" b="152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0560" cy="1680625"/>
                    </a:xfrm>
                    <a:prstGeom prst="rect">
                      <a:avLst/>
                    </a:prstGeom>
                    <a:ln>
                      <a:solidFill>
                        <a:schemeClr val="bg1">
                          <a:lumMod val="50000"/>
                        </a:schemeClr>
                      </a:solidFill>
                    </a:ln>
                  </pic:spPr>
                </pic:pic>
              </a:graphicData>
            </a:graphic>
          </wp:inline>
        </w:drawing>
      </w:r>
    </w:p>
    <w:p w14:paraId="26B83A8A" w14:textId="11528E14" w:rsidR="00A36317" w:rsidRDefault="005B435A" w:rsidP="00A36317">
      <w:pPr>
        <w:pStyle w:val="LabStepNumberedLevel2"/>
      </w:pPr>
      <w:r>
        <w:t xml:space="preserve">Select Chart Title from the chart and then rename to </w:t>
      </w:r>
      <w:r w:rsidRPr="005B435A">
        <w:rPr>
          <w:b/>
        </w:rPr>
        <w:t>Sales Revenue by Customer Age</w:t>
      </w:r>
      <w:r>
        <w:t>.</w:t>
      </w:r>
    </w:p>
    <w:p w14:paraId="6F5391E0" w14:textId="7B0CF608" w:rsidR="005B435A" w:rsidRDefault="00A30C4A" w:rsidP="00A30C4A">
      <w:pPr>
        <w:pStyle w:val="LabStepScreenshotLevel2"/>
      </w:pPr>
      <w:r>
        <w:drawing>
          <wp:inline distT="0" distB="0" distL="0" distR="0" wp14:anchorId="3B478725" wp14:editId="2301C730">
            <wp:extent cx="3429000" cy="2176272"/>
            <wp:effectExtent l="19050" t="19050" r="19050"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000" cy="2176272"/>
                    </a:xfrm>
                    <a:prstGeom prst="rect">
                      <a:avLst/>
                    </a:prstGeom>
                    <a:ln>
                      <a:solidFill>
                        <a:schemeClr val="bg1">
                          <a:lumMod val="50000"/>
                        </a:schemeClr>
                      </a:solidFill>
                    </a:ln>
                  </pic:spPr>
                </pic:pic>
              </a:graphicData>
            </a:graphic>
          </wp:inline>
        </w:drawing>
      </w:r>
    </w:p>
    <w:p w14:paraId="52BBEB7E" w14:textId="77777777" w:rsidR="00A30C4A" w:rsidRDefault="00A30C4A" w:rsidP="00A30C4A">
      <w:pPr>
        <w:pStyle w:val="LabStepNumbered"/>
      </w:pPr>
      <w:r w:rsidRPr="00504F6D">
        <w:rPr>
          <w:b/>
        </w:rPr>
        <w:t>Save</w:t>
      </w:r>
      <w:r>
        <w:t xml:space="preserve"> the file.</w:t>
      </w:r>
    </w:p>
    <w:p w14:paraId="3F327352" w14:textId="0D7EF0ED" w:rsidR="00A30C4A" w:rsidRDefault="00A30C4A" w:rsidP="00A30C4A">
      <w:pPr>
        <w:pStyle w:val="Heading4"/>
      </w:pPr>
      <w:r>
        <w:t>Upload Workbook to Documents Library</w:t>
      </w:r>
    </w:p>
    <w:p w14:paraId="0E461226" w14:textId="77777777" w:rsidR="00A30C4A" w:rsidRDefault="00A30C4A" w:rsidP="00A30C4A">
      <w:pPr>
        <w:pStyle w:val="LabStepNumbered"/>
      </w:pPr>
      <w:r>
        <w:t xml:space="preserve">Now navigate to your Business Intelligence site </w:t>
      </w:r>
      <w:hyperlink r:id="rId73" w:history="1">
        <w:r w:rsidRPr="00A30C4A">
          <w:rPr>
            <w:rStyle w:val="Hyperlink"/>
            <w:b/>
          </w:rPr>
          <w:t>http://intranet.wingtip.com/sites/bicenter</w:t>
        </w:r>
      </w:hyperlink>
    </w:p>
    <w:p w14:paraId="3132F952" w14:textId="77777777" w:rsidR="00A30C4A" w:rsidRDefault="00A30C4A" w:rsidP="00A30C4A">
      <w:pPr>
        <w:pStyle w:val="LabStepNumbered"/>
      </w:pPr>
      <w:r>
        <w:t xml:space="preserve">Click on </w:t>
      </w:r>
      <w:r w:rsidRPr="004951A6">
        <w:rPr>
          <w:b/>
        </w:rPr>
        <w:t>Site Contents</w:t>
      </w:r>
      <w:r>
        <w:t xml:space="preserve"> in the left navigation and then click on the </w:t>
      </w:r>
      <w:r w:rsidRPr="004951A6">
        <w:rPr>
          <w:b/>
        </w:rPr>
        <w:t>Documents</w:t>
      </w:r>
      <w:r>
        <w:t xml:space="preserve"> tile.</w:t>
      </w:r>
    </w:p>
    <w:p w14:paraId="0B939D80" w14:textId="77777777" w:rsidR="00A30C4A" w:rsidRDefault="00A30C4A" w:rsidP="00A30C4A">
      <w:pPr>
        <w:pStyle w:val="LabStepScreenshot"/>
      </w:pPr>
      <w:r>
        <w:rPr>
          <w:noProof/>
        </w:rPr>
        <w:drawing>
          <wp:inline distT="0" distB="0" distL="0" distR="0" wp14:anchorId="7D3AB246" wp14:editId="389E085E">
            <wp:extent cx="1554480" cy="734534"/>
            <wp:effectExtent l="19050" t="19050" r="26670" b="279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4480" cy="734534"/>
                    </a:xfrm>
                    <a:prstGeom prst="rect">
                      <a:avLst/>
                    </a:prstGeom>
                    <a:ln>
                      <a:solidFill>
                        <a:schemeClr val="bg1">
                          <a:lumMod val="50000"/>
                        </a:schemeClr>
                      </a:solidFill>
                    </a:ln>
                  </pic:spPr>
                </pic:pic>
              </a:graphicData>
            </a:graphic>
          </wp:inline>
        </w:drawing>
      </w:r>
    </w:p>
    <w:p w14:paraId="390E01C1" w14:textId="03ED611B" w:rsidR="00A30C4A" w:rsidRDefault="00A30C4A" w:rsidP="00A30C4A">
      <w:pPr>
        <w:pStyle w:val="LabStepNumbered"/>
      </w:pPr>
      <w:r>
        <w:t xml:space="preserve">Upload the </w:t>
      </w:r>
      <w:r>
        <w:rPr>
          <w:b/>
        </w:rPr>
        <w:t>WingtipSalesModel</w:t>
      </w:r>
      <w:r w:rsidRPr="00ED0A17">
        <w:rPr>
          <w:b/>
        </w:rPr>
        <w:t>.xlsx</w:t>
      </w:r>
      <w:r>
        <w:t xml:space="preserve"> file to the Document library:</w:t>
      </w:r>
    </w:p>
    <w:p w14:paraId="6966232D" w14:textId="77777777" w:rsidR="00A30C4A" w:rsidRDefault="00A30C4A" w:rsidP="00A30C4A">
      <w:pPr>
        <w:pStyle w:val="LabStepNumberedLevel2"/>
      </w:pPr>
      <w:r>
        <w:t xml:space="preserve">From the </w:t>
      </w:r>
      <w:r w:rsidRPr="001C2F6C">
        <w:rPr>
          <w:b/>
        </w:rPr>
        <w:t>Documents</w:t>
      </w:r>
      <w:r>
        <w:t xml:space="preserve"> library, click </w:t>
      </w:r>
      <w:r w:rsidRPr="001C2F6C">
        <w:rPr>
          <w:b/>
        </w:rPr>
        <w:t>+New Document</w:t>
      </w:r>
      <w:r>
        <w:t xml:space="preserve"> to open the </w:t>
      </w:r>
      <w:r w:rsidRPr="001C2F6C">
        <w:rPr>
          <w:b/>
        </w:rPr>
        <w:t>Add a Document</w:t>
      </w:r>
      <w:r>
        <w:t xml:space="preserve"> dialog.</w:t>
      </w:r>
    </w:p>
    <w:p w14:paraId="21B36020" w14:textId="32384E46" w:rsidR="00A30C4A" w:rsidRDefault="00A30C4A" w:rsidP="00A30C4A">
      <w:pPr>
        <w:pStyle w:val="LabStepNumberedLevel2"/>
      </w:pPr>
      <w:r w:rsidRPr="00F167A6">
        <w:rPr>
          <w:b/>
        </w:rPr>
        <w:t>Browse</w:t>
      </w:r>
      <w:r>
        <w:t xml:space="preserve"> to the location of the file and then click </w:t>
      </w:r>
      <w:r w:rsidRPr="00F167A6">
        <w:rPr>
          <w:b/>
        </w:rPr>
        <w:t>Open</w:t>
      </w:r>
      <w:r>
        <w:t xml:space="preserve">. </w:t>
      </w:r>
    </w:p>
    <w:p w14:paraId="11298A03" w14:textId="77777777" w:rsidR="00A30C4A" w:rsidRDefault="00A30C4A" w:rsidP="00A30C4A">
      <w:pPr>
        <w:pStyle w:val="LabStepNumberedLevel2"/>
      </w:pPr>
      <w:r>
        <w:t xml:space="preserve">Click </w:t>
      </w:r>
      <w:r w:rsidRPr="00F167A6">
        <w:rPr>
          <w:b/>
        </w:rPr>
        <w:t>OK</w:t>
      </w:r>
      <w:r>
        <w:t>.</w:t>
      </w:r>
    </w:p>
    <w:p w14:paraId="72DDA155" w14:textId="07CAF0C5" w:rsidR="00352895" w:rsidRPr="00352895" w:rsidRDefault="00352895" w:rsidP="00352895">
      <w:pPr>
        <w:pStyle w:val="LabStepNumbered"/>
        <w:rPr>
          <w:b/>
        </w:rPr>
      </w:pPr>
      <w:r>
        <w:lastRenderedPageBreak/>
        <w:t xml:space="preserve">Navigate to the BI Center site homepage: </w:t>
      </w:r>
      <w:hyperlink r:id="rId74" w:history="1">
        <w:r w:rsidRPr="00235ABB">
          <w:rPr>
            <w:rStyle w:val="Hyperlink"/>
            <w:b/>
          </w:rPr>
          <w:t>http://intranet.wingtip.com/sites/bicenter</w:t>
        </w:r>
      </w:hyperlink>
    </w:p>
    <w:p w14:paraId="3B831EBC" w14:textId="77777777" w:rsidR="00352895" w:rsidRDefault="00352895" w:rsidP="00352895">
      <w:pPr>
        <w:pStyle w:val="LabStepNumbered"/>
      </w:pPr>
      <w:r>
        <w:t>Your site should look like this.</w:t>
      </w:r>
    </w:p>
    <w:p w14:paraId="303ED8A8" w14:textId="77777777" w:rsidR="00352895" w:rsidRDefault="00352895" w:rsidP="00352895">
      <w:pPr>
        <w:pStyle w:val="LabStepScreenshot"/>
      </w:pPr>
      <w:r>
        <w:rPr>
          <w:noProof/>
        </w:rPr>
        <w:drawing>
          <wp:inline distT="0" distB="0" distL="0" distR="0" wp14:anchorId="760A6E02" wp14:editId="16432F64">
            <wp:extent cx="3840480" cy="2399388"/>
            <wp:effectExtent l="19050" t="19050" r="26670"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0480" cy="2399388"/>
                    </a:xfrm>
                    <a:prstGeom prst="rect">
                      <a:avLst/>
                    </a:prstGeom>
                    <a:ln>
                      <a:solidFill>
                        <a:schemeClr val="bg1">
                          <a:lumMod val="50000"/>
                        </a:schemeClr>
                      </a:solidFill>
                    </a:ln>
                  </pic:spPr>
                </pic:pic>
              </a:graphicData>
            </a:graphic>
          </wp:inline>
        </w:drawing>
      </w:r>
    </w:p>
    <w:p w14:paraId="4B1F7CF7" w14:textId="77777777" w:rsidR="0001573C" w:rsidRDefault="0001573C" w:rsidP="0001573C">
      <w:pPr>
        <w:pStyle w:val="Heading4"/>
      </w:pPr>
      <w:r>
        <w:t>Add Image View Web Part to Page</w:t>
      </w:r>
    </w:p>
    <w:p w14:paraId="1209F317" w14:textId="4AB64C39" w:rsidR="0001573C" w:rsidRDefault="0001573C" w:rsidP="00352895">
      <w:pPr>
        <w:pStyle w:val="LabStepNumbered"/>
      </w:pPr>
      <w:r>
        <w:t xml:space="preserve">Click </w:t>
      </w:r>
      <w:r w:rsidRPr="00352895">
        <w:rPr>
          <w:b/>
        </w:rPr>
        <w:t>Site Actions</w:t>
      </w:r>
      <w:r w:rsidRPr="00352895">
        <w:t xml:space="preserve"> |</w:t>
      </w:r>
      <w:r w:rsidRPr="00352895">
        <w:rPr>
          <w:b/>
        </w:rPr>
        <w:t xml:space="preserve"> Edit Page</w:t>
      </w:r>
      <w:r w:rsidR="004A48DB">
        <w:t>.</w:t>
      </w:r>
    </w:p>
    <w:p w14:paraId="42802FCB" w14:textId="73CD53D0" w:rsidR="004A48DB" w:rsidRDefault="004A48DB" w:rsidP="00352895">
      <w:pPr>
        <w:pStyle w:val="LabStepNumbered"/>
      </w:pPr>
      <w:r>
        <w:t xml:space="preserve">When prompted to check out the page click </w:t>
      </w:r>
      <w:r w:rsidRPr="004A48DB">
        <w:rPr>
          <w:b/>
        </w:rPr>
        <w:t>OK</w:t>
      </w:r>
      <w:r>
        <w:t>.</w:t>
      </w:r>
    </w:p>
    <w:p w14:paraId="4E96F981" w14:textId="267BA459" w:rsidR="004A48DB" w:rsidRDefault="004A48DB" w:rsidP="004A48DB">
      <w:pPr>
        <w:pStyle w:val="LabStepScreenshot"/>
      </w:pPr>
      <w:r>
        <w:rPr>
          <w:noProof/>
        </w:rPr>
        <w:drawing>
          <wp:inline distT="0" distB="0" distL="0" distR="0" wp14:anchorId="705CB9AE" wp14:editId="78CE97FE">
            <wp:extent cx="3200400" cy="111431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0400" cy="1114313"/>
                    </a:xfrm>
                    <a:prstGeom prst="rect">
                      <a:avLst/>
                    </a:prstGeom>
                  </pic:spPr>
                </pic:pic>
              </a:graphicData>
            </a:graphic>
          </wp:inline>
        </w:drawing>
      </w:r>
    </w:p>
    <w:p w14:paraId="02AA3E3F" w14:textId="5E15E415" w:rsidR="003B4963" w:rsidRDefault="003B4963" w:rsidP="003B4963">
      <w:pPr>
        <w:pStyle w:val="LabStepNumbered"/>
      </w:pPr>
      <w:r>
        <w:t>Delete the Excel Web Access Web Part from the home page.</w:t>
      </w:r>
    </w:p>
    <w:p w14:paraId="46BA6EC4" w14:textId="61BF2188" w:rsidR="003B4963" w:rsidRDefault="003B4963" w:rsidP="003B4963">
      <w:pPr>
        <w:pStyle w:val="LabStepNumberedLevel2"/>
      </w:pPr>
      <w:r>
        <w:t xml:space="preserve">Click on the arrow for the web part and choose </w:t>
      </w:r>
      <w:r w:rsidRPr="00F869FF">
        <w:rPr>
          <w:b/>
        </w:rPr>
        <w:t>Delete</w:t>
      </w:r>
      <w:r>
        <w:t xml:space="preserve"> from the drop-down menu.</w:t>
      </w:r>
    </w:p>
    <w:p w14:paraId="79383E66" w14:textId="77777777" w:rsidR="003B4963" w:rsidRDefault="003B4963" w:rsidP="003B4963">
      <w:pPr>
        <w:pStyle w:val="LabStepNumbered"/>
      </w:pPr>
      <w:r>
        <w:t xml:space="preserve">In the </w:t>
      </w:r>
      <w:r w:rsidRPr="00844D91">
        <w:rPr>
          <w:b/>
        </w:rPr>
        <w:t>Main</w:t>
      </w:r>
      <w:r>
        <w:t xml:space="preserve"> web part zone, click </w:t>
      </w:r>
      <w:r w:rsidRPr="00844D91">
        <w:rPr>
          <w:b/>
        </w:rPr>
        <w:t>Add a Web Part</w:t>
      </w:r>
    </w:p>
    <w:p w14:paraId="23EA429F" w14:textId="4BA29A4F" w:rsidR="0001573C" w:rsidRDefault="0001573C" w:rsidP="0001573C">
      <w:pPr>
        <w:pStyle w:val="LabStepNumbered"/>
      </w:pPr>
      <w:r>
        <w:t xml:space="preserve">Click the </w:t>
      </w:r>
      <w:r w:rsidRPr="00844D91">
        <w:rPr>
          <w:b/>
        </w:rPr>
        <w:t xml:space="preserve">Media and Content </w:t>
      </w:r>
      <w:r w:rsidR="00836BEF">
        <w:t>c</w:t>
      </w:r>
      <w:r w:rsidRPr="00836BEF">
        <w:t>ategory</w:t>
      </w:r>
      <w:r>
        <w:t xml:space="preserve"> and chose the </w:t>
      </w:r>
      <w:r w:rsidRPr="00844D91">
        <w:rPr>
          <w:b/>
        </w:rPr>
        <w:t>Image Viewer Web Part</w:t>
      </w:r>
      <w:r w:rsidR="00836BEF">
        <w:t xml:space="preserve"> then click </w:t>
      </w:r>
      <w:r w:rsidR="00836BEF" w:rsidRPr="00836BEF">
        <w:rPr>
          <w:b/>
        </w:rPr>
        <w:t>Add</w:t>
      </w:r>
      <w:r w:rsidR="00836BEF">
        <w:t>.</w:t>
      </w:r>
    </w:p>
    <w:p w14:paraId="3C70BF28" w14:textId="57EE71E0" w:rsidR="00836BEF" w:rsidRDefault="00836BEF" w:rsidP="00836BEF">
      <w:pPr>
        <w:pStyle w:val="LabStepScreenshot"/>
      </w:pPr>
      <w:r>
        <w:rPr>
          <w:noProof/>
        </w:rPr>
        <w:drawing>
          <wp:inline distT="0" distB="0" distL="0" distR="0" wp14:anchorId="71938E3E" wp14:editId="094FAF28">
            <wp:extent cx="5486400" cy="1563624"/>
            <wp:effectExtent l="19050" t="19050" r="1905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1563624"/>
                    </a:xfrm>
                    <a:prstGeom prst="rect">
                      <a:avLst/>
                    </a:prstGeom>
                    <a:ln>
                      <a:solidFill>
                        <a:schemeClr val="bg1">
                          <a:lumMod val="50000"/>
                        </a:schemeClr>
                      </a:solidFill>
                    </a:ln>
                  </pic:spPr>
                </pic:pic>
              </a:graphicData>
            </a:graphic>
          </wp:inline>
        </w:drawing>
      </w:r>
    </w:p>
    <w:p w14:paraId="4C7094C1" w14:textId="77777777" w:rsidR="0001573C" w:rsidRDefault="0001573C" w:rsidP="0001573C">
      <w:pPr>
        <w:pStyle w:val="LabStepNumbered"/>
      </w:pPr>
      <w:r>
        <w:t xml:space="preserve">Click the text </w:t>
      </w:r>
      <w:r w:rsidRPr="00844D91">
        <w:rPr>
          <w:b/>
        </w:rPr>
        <w:t>Open the tool pane</w:t>
      </w:r>
      <w:r>
        <w:t xml:space="preserve"> to access the web part properties.</w:t>
      </w:r>
    </w:p>
    <w:p w14:paraId="4A0D5C71" w14:textId="2D2635EB" w:rsidR="009754C1" w:rsidRDefault="009754C1" w:rsidP="009754C1">
      <w:pPr>
        <w:pStyle w:val="LabStepScreenshot"/>
      </w:pPr>
      <w:r>
        <w:rPr>
          <w:noProof/>
        </w:rPr>
        <w:lastRenderedPageBreak/>
        <w:drawing>
          <wp:inline distT="0" distB="0" distL="0" distR="0" wp14:anchorId="2DEF544F" wp14:editId="6E519503">
            <wp:extent cx="5486400" cy="560320"/>
            <wp:effectExtent l="19050" t="19050" r="1905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560320"/>
                    </a:xfrm>
                    <a:prstGeom prst="rect">
                      <a:avLst/>
                    </a:prstGeom>
                    <a:ln>
                      <a:solidFill>
                        <a:schemeClr val="bg1">
                          <a:lumMod val="50000"/>
                        </a:schemeClr>
                      </a:solidFill>
                    </a:ln>
                  </pic:spPr>
                </pic:pic>
              </a:graphicData>
            </a:graphic>
          </wp:inline>
        </w:drawing>
      </w:r>
    </w:p>
    <w:p w14:paraId="40327A9D" w14:textId="6B96AB01" w:rsidR="00F63B2B" w:rsidRDefault="00F63B2B" w:rsidP="00F63B2B">
      <w:pPr>
        <w:pStyle w:val="Heading4"/>
      </w:pPr>
      <w:r>
        <w:t>Build REST API URL for Chart</w:t>
      </w:r>
    </w:p>
    <w:p w14:paraId="35FC3140" w14:textId="0C12CA94" w:rsidR="003D5752" w:rsidRDefault="003D5752" w:rsidP="003D5752">
      <w:pPr>
        <w:pStyle w:val="LabStepNumbered"/>
        <w:rPr>
          <w:b/>
        </w:rPr>
      </w:pPr>
      <w:r>
        <w:t xml:space="preserve">In the browser type the following to open the RSS feed for the </w:t>
      </w:r>
      <w:proofErr w:type="spellStart"/>
      <w:r>
        <w:t>WingtipSalesModel.</w:t>
      </w:r>
      <w:r w:rsidRPr="003D5752">
        <w:t>xslx</w:t>
      </w:r>
      <w:proofErr w:type="spellEnd"/>
      <w:r w:rsidRPr="003D5752">
        <w:t xml:space="preserve"> file</w:t>
      </w:r>
      <w:r>
        <w:rPr>
          <w:b/>
        </w:rPr>
        <w:t xml:space="preserve">: </w:t>
      </w:r>
      <w:r w:rsidRPr="003D5752">
        <w:rPr>
          <w:b/>
        </w:rPr>
        <w:t>http://intranet.wingtip.com/sites/bicenter/_vti_bin/ExcelRest.aspx/Documents/WingtipSalesModel.xlsx/model</w:t>
      </w:r>
    </w:p>
    <w:p w14:paraId="1D234353" w14:textId="164CEFF0" w:rsidR="003D5752" w:rsidRPr="00364C2F" w:rsidRDefault="00364C2F" w:rsidP="003D5752">
      <w:pPr>
        <w:pStyle w:val="LabStepNumbered"/>
        <w:rPr>
          <w:b/>
        </w:rPr>
      </w:pPr>
      <w:r>
        <w:t xml:space="preserve">Click on </w:t>
      </w:r>
      <w:r w:rsidRPr="00364C2F">
        <w:rPr>
          <w:b/>
        </w:rPr>
        <w:t>Charts</w:t>
      </w:r>
      <w:r>
        <w:t>.</w:t>
      </w:r>
    </w:p>
    <w:p w14:paraId="209D7B45" w14:textId="602116DB" w:rsidR="00364C2F" w:rsidRPr="003D5752" w:rsidRDefault="00364C2F" w:rsidP="00364C2F">
      <w:pPr>
        <w:pStyle w:val="LabStepScreenshot"/>
      </w:pPr>
      <w:r>
        <w:rPr>
          <w:noProof/>
        </w:rPr>
        <w:drawing>
          <wp:inline distT="0" distB="0" distL="0" distR="0" wp14:anchorId="7076BBAD" wp14:editId="72890E13">
            <wp:extent cx="4114800" cy="2246682"/>
            <wp:effectExtent l="19050" t="19050" r="19050" b="203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4800" cy="2246682"/>
                    </a:xfrm>
                    <a:prstGeom prst="rect">
                      <a:avLst/>
                    </a:prstGeom>
                    <a:ln>
                      <a:solidFill>
                        <a:schemeClr val="bg1">
                          <a:lumMod val="50000"/>
                        </a:schemeClr>
                      </a:solidFill>
                    </a:ln>
                  </pic:spPr>
                </pic:pic>
              </a:graphicData>
            </a:graphic>
          </wp:inline>
        </w:drawing>
      </w:r>
    </w:p>
    <w:p w14:paraId="7C2279E9" w14:textId="56AFE3D2" w:rsidR="00364C2F" w:rsidRDefault="00364C2F" w:rsidP="00205264">
      <w:pPr>
        <w:pStyle w:val="LabStepNumbered"/>
      </w:pPr>
      <w:r>
        <w:t xml:space="preserve">Now click on </w:t>
      </w:r>
      <w:r w:rsidRPr="00364C2F">
        <w:rPr>
          <w:b/>
        </w:rPr>
        <w:t>Chart 1</w:t>
      </w:r>
      <w:r>
        <w:t>.</w:t>
      </w:r>
    </w:p>
    <w:p w14:paraId="381347A2" w14:textId="4B8C77CA" w:rsidR="00364C2F" w:rsidRDefault="00364C2F" w:rsidP="00364C2F">
      <w:pPr>
        <w:pStyle w:val="LabStepScreenshot"/>
      </w:pPr>
      <w:r>
        <w:rPr>
          <w:noProof/>
        </w:rPr>
        <w:drawing>
          <wp:inline distT="0" distB="0" distL="0" distR="0" wp14:anchorId="66DC5C9E" wp14:editId="597C0AA9">
            <wp:extent cx="4114800" cy="1203929"/>
            <wp:effectExtent l="19050" t="19050" r="19050" b="158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4800" cy="1203929"/>
                    </a:xfrm>
                    <a:prstGeom prst="rect">
                      <a:avLst/>
                    </a:prstGeom>
                    <a:ln>
                      <a:solidFill>
                        <a:schemeClr val="bg1">
                          <a:lumMod val="50000"/>
                        </a:schemeClr>
                      </a:solidFill>
                    </a:ln>
                  </pic:spPr>
                </pic:pic>
              </a:graphicData>
            </a:graphic>
          </wp:inline>
        </w:drawing>
      </w:r>
    </w:p>
    <w:p w14:paraId="6EDE0C9F" w14:textId="05E3DDB7" w:rsidR="00364C2F" w:rsidRDefault="005558B6" w:rsidP="005558B6">
      <w:pPr>
        <w:pStyle w:val="LabStepNumbered"/>
      </w:pPr>
      <w:r>
        <w:t>Ensure the chart image renders and then copy the relative URL.</w:t>
      </w:r>
    </w:p>
    <w:p w14:paraId="16744766" w14:textId="321258B2" w:rsidR="005558B6" w:rsidRDefault="005558B6" w:rsidP="005558B6">
      <w:pPr>
        <w:pStyle w:val="LabStepScreenshot"/>
      </w:pPr>
      <w:r>
        <w:rPr>
          <w:noProof/>
        </w:rPr>
        <w:drawing>
          <wp:inline distT="0" distB="0" distL="0" distR="0" wp14:anchorId="04E173A4" wp14:editId="6F4B1840">
            <wp:extent cx="4572000" cy="2038598"/>
            <wp:effectExtent l="19050" t="19050" r="19050"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2000" cy="2038598"/>
                    </a:xfrm>
                    <a:prstGeom prst="rect">
                      <a:avLst/>
                    </a:prstGeom>
                    <a:ln>
                      <a:solidFill>
                        <a:schemeClr val="bg1">
                          <a:lumMod val="50000"/>
                        </a:schemeClr>
                      </a:solidFill>
                    </a:ln>
                  </pic:spPr>
                </pic:pic>
              </a:graphicData>
            </a:graphic>
          </wp:inline>
        </w:drawing>
      </w:r>
    </w:p>
    <w:p w14:paraId="61871E24" w14:textId="12140E2F" w:rsidR="00205264" w:rsidRDefault="00205264" w:rsidP="00205264">
      <w:pPr>
        <w:pStyle w:val="LabStepNumbered"/>
      </w:pPr>
      <w:r>
        <w:lastRenderedPageBreak/>
        <w:t xml:space="preserve">In the Image Link text box </w:t>
      </w:r>
      <w:r w:rsidR="005558B6">
        <w:t>paste the copied relative URL</w:t>
      </w:r>
      <w:r>
        <w:t>:</w:t>
      </w:r>
    </w:p>
    <w:p w14:paraId="179C419E" w14:textId="029C7B75" w:rsidR="00205264" w:rsidRPr="00844D91" w:rsidRDefault="005558B6" w:rsidP="00205264">
      <w:pPr>
        <w:pStyle w:val="LabStepNumbered"/>
        <w:numPr>
          <w:ilvl w:val="0"/>
          <w:numId w:val="0"/>
        </w:numPr>
        <w:ind w:left="360"/>
        <w:rPr>
          <w:b/>
        </w:rPr>
      </w:pPr>
      <w:r w:rsidRPr="005558B6">
        <w:rPr>
          <w:b/>
        </w:rPr>
        <w:t>/sites/bicenter/_vti_bin/ExcelRest.aspx/Documents/WingtipSalesModel.xlsx/Model/</w:t>
      </w:r>
      <w:proofErr w:type="gramStart"/>
      <w:r w:rsidRPr="005558B6">
        <w:rPr>
          <w:b/>
        </w:rPr>
        <w:t>Charts(</w:t>
      </w:r>
      <w:proofErr w:type="gramEnd"/>
      <w:r w:rsidRPr="005558B6">
        <w:rPr>
          <w:b/>
        </w:rPr>
        <w:t>'Chart%201')?$format=image</w:t>
      </w:r>
    </w:p>
    <w:p w14:paraId="608E0B82" w14:textId="77777777" w:rsidR="00205264" w:rsidRDefault="00205264" w:rsidP="00205264">
      <w:pPr>
        <w:pStyle w:val="LabExerciseCallout"/>
      </w:pPr>
      <w:r>
        <w:t>This isn’t as scary as it looks…</w:t>
      </w:r>
    </w:p>
    <w:p w14:paraId="43D0E3AB" w14:textId="0A0D82F2" w:rsidR="008F030A" w:rsidRDefault="008F030A" w:rsidP="008F030A">
      <w:pPr>
        <w:pStyle w:val="LabStepScreenshot"/>
      </w:pPr>
      <w:r>
        <w:rPr>
          <w:noProof/>
        </w:rPr>
        <w:drawing>
          <wp:inline distT="0" distB="0" distL="0" distR="0" wp14:anchorId="43653CDB" wp14:editId="048DE7CB">
            <wp:extent cx="1828800" cy="568504"/>
            <wp:effectExtent l="19050" t="19050" r="19050" b="222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28800" cy="568504"/>
                    </a:xfrm>
                    <a:prstGeom prst="rect">
                      <a:avLst/>
                    </a:prstGeom>
                    <a:ln>
                      <a:solidFill>
                        <a:schemeClr val="bg1">
                          <a:lumMod val="50000"/>
                        </a:schemeClr>
                      </a:solidFill>
                    </a:ln>
                  </pic:spPr>
                </pic:pic>
              </a:graphicData>
            </a:graphic>
          </wp:inline>
        </w:drawing>
      </w:r>
    </w:p>
    <w:p w14:paraId="2791C779" w14:textId="1E9E473F" w:rsidR="00334463" w:rsidRDefault="00334463" w:rsidP="000D215C">
      <w:pPr>
        <w:pStyle w:val="LabStepNumbered"/>
      </w:pPr>
      <w:r>
        <w:t>Update the remaining Web Part properties:</w:t>
      </w:r>
    </w:p>
    <w:p w14:paraId="0B6E27FD" w14:textId="77777777" w:rsidR="00334463" w:rsidRDefault="00334463" w:rsidP="00334463">
      <w:pPr>
        <w:pStyle w:val="LabStepNumberedLevel2"/>
      </w:pPr>
      <w:r>
        <w:t xml:space="preserve">Change </w:t>
      </w:r>
      <w:r w:rsidRPr="00334463">
        <w:rPr>
          <w:b/>
        </w:rPr>
        <w:t>Image Vertical Alignment</w:t>
      </w:r>
      <w:r>
        <w:t xml:space="preserve"> to </w:t>
      </w:r>
      <w:r w:rsidRPr="00334463">
        <w:rPr>
          <w:b/>
        </w:rPr>
        <w:t xml:space="preserve">Top </w:t>
      </w:r>
    </w:p>
    <w:p w14:paraId="3B67F699" w14:textId="66771A1D" w:rsidR="00334463" w:rsidRDefault="00334463" w:rsidP="00334463">
      <w:pPr>
        <w:pStyle w:val="LabStepNumberedLevel2"/>
      </w:pPr>
      <w:r>
        <w:t xml:space="preserve">Change </w:t>
      </w:r>
      <w:r w:rsidRPr="00334463">
        <w:rPr>
          <w:b/>
        </w:rPr>
        <w:t>Image Horizontal Alignment</w:t>
      </w:r>
      <w:r>
        <w:t xml:space="preserve"> to </w:t>
      </w:r>
      <w:r w:rsidRPr="00334463">
        <w:rPr>
          <w:b/>
        </w:rPr>
        <w:t>Left</w:t>
      </w:r>
      <w:r>
        <w:t>.</w:t>
      </w:r>
    </w:p>
    <w:p w14:paraId="1E6C256C" w14:textId="7E615AD0" w:rsidR="00334463" w:rsidRDefault="00334463" w:rsidP="00334463">
      <w:pPr>
        <w:pStyle w:val="LabStepScreenshot"/>
      </w:pPr>
      <w:r>
        <w:rPr>
          <w:noProof/>
        </w:rPr>
        <w:drawing>
          <wp:inline distT="0" distB="0" distL="0" distR="0" wp14:anchorId="77E5D6DE" wp14:editId="127F852A">
            <wp:extent cx="1371600" cy="708660"/>
            <wp:effectExtent l="19050" t="19050" r="19050" b="152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71600" cy="708660"/>
                    </a:xfrm>
                    <a:prstGeom prst="rect">
                      <a:avLst/>
                    </a:prstGeom>
                    <a:ln>
                      <a:solidFill>
                        <a:schemeClr val="bg1">
                          <a:lumMod val="50000"/>
                        </a:schemeClr>
                      </a:solidFill>
                    </a:ln>
                  </pic:spPr>
                </pic:pic>
              </a:graphicData>
            </a:graphic>
          </wp:inline>
        </w:drawing>
      </w:r>
    </w:p>
    <w:p w14:paraId="0231B7EF" w14:textId="656C2CAD" w:rsidR="00334463" w:rsidRDefault="00334463" w:rsidP="00334463">
      <w:pPr>
        <w:pStyle w:val="LabStepNumberedLevel2"/>
      </w:pPr>
      <w:r>
        <w:t xml:space="preserve">Set </w:t>
      </w:r>
      <w:r w:rsidRPr="00334463">
        <w:t>Chrome Type</w:t>
      </w:r>
      <w:r>
        <w:t xml:space="preserve"> to </w:t>
      </w:r>
      <w:r w:rsidRPr="00334463">
        <w:t>None</w:t>
      </w:r>
      <w:r>
        <w:t>.</w:t>
      </w:r>
    </w:p>
    <w:p w14:paraId="7CAA77A2" w14:textId="6551A8B5" w:rsidR="000D215C" w:rsidRDefault="00334463" w:rsidP="00334463">
      <w:pPr>
        <w:pStyle w:val="LabStepNumberedLevel2"/>
      </w:pPr>
      <w:r>
        <w:t>C</w:t>
      </w:r>
      <w:r w:rsidR="000D215C">
        <w:t xml:space="preserve">lick </w:t>
      </w:r>
      <w:r w:rsidR="000D215C" w:rsidRPr="000D215C">
        <w:rPr>
          <w:b/>
        </w:rPr>
        <w:t>OK</w:t>
      </w:r>
      <w:r w:rsidR="000D215C">
        <w:t>.</w:t>
      </w:r>
    </w:p>
    <w:p w14:paraId="77BECFBA" w14:textId="4DC2C2A0" w:rsidR="00205264" w:rsidRDefault="00205264" w:rsidP="00205264">
      <w:pPr>
        <w:pStyle w:val="LabStepNumbered"/>
      </w:pPr>
      <w:r>
        <w:t xml:space="preserve">In the Ribbon, choose </w:t>
      </w:r>
      <w:r w:rsidRPr="00844D91">
        <w:rPr>
          <w:b/>
        </w:rPr>
        <w:t>Stop Editing</w:t>
      </w:r>
      <w:r w:rsidR="00334463">
        <w:t>.</w:t>
      </w:r>
    </w:p>
    <w:p w14:paraId="177EA1F0" w14:textId="37DEA464" w:rsidR="00334463" w:rsidRDefault="00334463" w:rsidP="00334463">
      <w:pPr>
        <w:pStyle w:val="LabStepNumbered"/>
      </w:pPr>
      <w:r>
        <w:t>The Chart should now be rendering successfully on the page as shown in the image below.</w:t>
      </w:r>
    </w:p>
    <w:p w14:paraId="1D49EB90" w14:textId="5AE4B80D" w:rsidR="00334463" w:rsidRDefault="00952203" w:rsidP="00987F83">
      <w:pPr>
        <w:pStyle w:val="LabStepScreenshot"/>
      </w:pPr>
      <w:r>
        <w:rPr>
          <w:noProof/>
        </w:rPr>
        <w:drawing>
          <wp:inline distT="0" distB="0" distL="0" distR="0" wp14:anchorId="1375A9A9" wp14:editId="29500E41">
            <wp:extent cx="4572000" cy="3163824"/>
            <wp:effectExtent l="19050" t="19050" r="19050" b="177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72000" cy="3163824"/>
                    </a:xfrm>
                    <a:prstGeom prst="rect">
                      <a:avLst/>
                    </a:prstGeom>
                    <a:ln>
                      <a:solidFill>
                        <a:schemeClr val="bg1">
                          <a:lumMod val="50000"/>
                        </a:schemeClr>
                      </a:solidFill>
                    </a:ln>
                  </pic:spPr>
                </pic:pic>
              </a:graphicData>
            </a:graphic>
          </wp:inline>
        </w:drawing>
      </w:r>
    </w:p>
    <w:p w14:paraId="6E340E59" w14:textId="77777777" w:rsidR="00205264" w:rsidRPr="0094230C" w:rsidRDefault="00205264" w:rsidP="00205264">
      <w:pPr>
        <w:pStyle w:val="LabExerciseCallout"/>
      </w:pPr>
      <w:r>
        <w:t>You have now learned two methods to add Excel charts to a SharePoint page.</w:t>
      </w:r>
    </w:p>
    <w:p w14:paraId="10A9FF38" w14:textId="77777777" w:rsidR="00205264" w:rsidRDefault="00205264">
      <w:pPr>
        <w:spacing w:before="0" w:after="200" w:line="276" w:lineRule="auto"/>
        <w:rPr>
          <w:rFonts w:asciiTheme="minorHAnsi" w:hAnsiTheme="minorHAnsi"/>
          <w:color w:val="auto"/>
          <w:sz w:val="22"/>
        </w:rPr>
      </w:pPr>
    </w:p>
    <w:sectPr w:rsidR="00205264" w:rsidSect="00487314">
      <w:headerReference w:type="default" r:id="rId84"/>
      <w:footerReference w:type="default" r:id="rId85"/>
      <w:headerReference w:type="first" r:id="rId86"/>
      <w:footerReference w:type="first" r:id="rId8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9BF8D" w14:textId="77777777" w:rsidR="00D80A3C" w:rsidRDefault="00D80A3C" w:rsidP="005F53BE">
      <w:pPr>
        <w:spacing w:before="0" w:after="0"/>
      </w:pPr>
      <w:r>
        <w:separator/>
      </w:r>
    </w:p>
  </w:endnote>
  <w:endnote w:type="continuationSeparator" w:id="0">
    <w:p w14:paraId="50102257" w14:textId="77777777" w:rsidR="00D80A3C" w:rsidRDefault="00D80A3C"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647D3D">
      <w:rPr>
        <w:noProof/>
      </w:rPr>
      <w:t>25</w:t>
    </w:r>
    <w:r>
      <w:fldChar w:fldCharType="end"/>
    </w:r>
  </w:p>
  <w:p w14:paraId="4FCAA96B" w14:textId="77777777" w:rsidR="007F254C" w:rsidRPr="00487314" w:rsidRDefault="007F254C"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77777777"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647D3D">
      <w:rPr>
        <w:noProof/>
      </w:rPr>
      <w:t>1</w:t>
    </w:r>
    <w:r>
      <w:fldChar w:fldCharType="end"/>
    </w:r>
  </w:p>
  <w:p w14:paraId="6C229EA0" w14:textId="77777777" w:rsidR="007F254C" w:rsidRPr="00487314" w:rsidRDefault="007F254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7D484" w14:textId="77777777" w:rsidR="00D80A3C" w:rsidRDefault="00D80A3C" w:rsidP="005F53BE">
      <w:pPr>
        <w:spacing w:before="0" w:after="0"/>
      </w:pPr>
      <w:r>
        <w:separator/>
      </w:r>
    </w:p>
  </w:footnote>
  <w:footnote w:type="continuationSeparator" w:id="0">
    <w:p w14:paraId="6CA6A8CA" w14:textId="77777777" w:rsidR="00D80A3C" w:rsidRDefault="00D80A3C"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7F254C" w:rsidRDefault="007F254C" w:rsidP="00487314">
    <w:pPr>
      <w:pStyle w:val="Header"/>
      <w:pBdr>
        <w:bottom w:val="single" w:sz="4" w:space="0" w:color="auto"/>
      </w:pBdr>
      <w:spacing w:before="240"/>
    </w:pPr>
    <w:r>
      <w:t>DO NOT UPDATE - Course Title Placeholder</w:t>
    </w:r>
  </w:p>
  <w:p w14:paraId="52070944" w14:textId="77777777" w:rsidR="007F254C" w:rsidRDefault="007F254C"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7F254C" w:rsidRDefault="007F254C"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5"/>
  </w:num>
  <w:num w:numId="18">
    <w:abstractNumId w:val="35"/>
  </w:num>
  <w:num w:numId="19">
    <w:abstractNumId w:val="12"/>
  </w:num>
  <w:num w:numId="20">
    <w:abstractNumId w:val="2"/>
  </w:num>
  <w:num w:numId="21">
    <w:abstractNumId w:val="40"/>
  </w:num>
  <w:num w:numId="22">
    <w:abstractNumId w:val="36"/>
  </w:num>
  <w:num w:numId="23">
    <w:abstractNumId w:val="46"/>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1573C"/>
    <w:rsid w:val="00036FB1"/>
    <w:rsid w:val="000370BC"/>
    <w:rsid w:val="00045945"/>
    <w:rsid w:val="0005266B"/>
    <w:rsid w:val="00067C20"/>
    <w:rsid w:val="00071866"/>
    <w:rsid w:val="00072406"/>
    <w:rsid w:val="00077E3A"/>
    <w:rsid w:val="00092B50"/>
    <w:rsid w:val="000A04C6"/>
    <w:rsid w:val="000A14CA"/>
    <w:rsid w:val="000A4D85"/>
    <w:rsid w:val="000A76C9"/>
    <w:rsid w:val="000C034B"/>
    <w:rsid w:val="000C3850"/>
    <w:rsid w:val="000C3A17"/>
    <w:rsid w:val="000C48A3"/>
    <w:rsid w:val="000C7F80"/>
    <w:rsid w:val="000D215C"/>
    <w:rsid w:val="000F18E2"/>
    <w:rsid w:val="000F69CA"/>
    <w:rsid w:val="000F753C"/>
    <w:rsid w:val="00103C4C"/>
    <w:rsid w:val="00112856"/>
    <w:rsid w:val="001170EA"/>
    <w:rsid w:val="00125E3E"/>
    <w:rsid w:val="00134B8A"/>
    <w:rsid w:val="00135953"/>
    <w:rsid w:val="00135C06"/>
    <w:rsid w:val="00135C15"/>
    <w:rsid w:val="00136B0C"/>
    <w:rsid w:val="00143B6F"/>
    <w:rsid w:val="001466BF"/>
    <w:rsid w:val="0015183C"/>
    <w:rsid w:val="00155501"/>
    <w:rsid w:val="00162C1D"/>
    <w:rsid w:val="00163426"/>
    <w:rsid w:val="00180351"/>
    <w:rsid w:val="00183BAC"/>
    <w:rsid w:val="00184243"/>
    <w:rsid w:val="001869FD"/>
    <w:rsid w:val="0018793F"/>
    <w:rsid w:val="001940C9"/>
    <w:rsid w:val="00194663"/>
    <w:rsid w:val="00196CC9"/>
    <w:rsid w:val="001A07AE"/>
    <w:rsid w:val="001B07C3"/>
    <w:rsid w:val="001C292C"/>
    <w:rsid w:val="001C2F6C"/>
    <w:rsid w:val="001C4DE4"/>
    <w:rsid w:val="001C66E3"/>
    <w:rsid w:val="001D2760"/>
    <w:rsid w:val="001E2290"/>
    <w:rsid w:val="001E3210"/>
    <w:rsid w:val="001F46E0"/>
    <w:rsid w:val="001F5F35"/>
    <w:rsid w:val="00205264"/>
    <w:rsid w:val="00223B5C"/>
    <w:rsid w:val="00233079"/>
    <w:rsid w:val="00233631"/>
    <w:rsid w:val="00234E10"/>
    <w:rsid w:val="002634A1"/>
    <w:rsid w:val="00272913"/>
    <w:rsid w:val="00274B27"/>
    <w:rsid w:val="00280220"/>
    <w:rsid w:val="00284833"/>
    <w:rsid w:val="00293D68"/>
    <w:rsid w:val="00295F6E"/>
    <w:rsid w:val="002B7302"/>
    <w:rsid w:val="002C045F"/>
    <w:rsid w:val="002C2B01"/>
    <w:rsid w:val="002D0AF4"/>
    <w:rsid w:val="002E7278"/>
    <w:rsid w:val="00305C45"/>
    <w:rsid w:val="00307E96"/>
    <w:rsid w:val="00312697"/>
    <w:rsid w:val="00320B47"/>
    <w:rsid w:val="00323250"/>
    <w:rsid w:val="00334463"/>
    <w:rsid w:val="003419B7"/>
    <w:rsid w:val="00341AD2"/>
    <w:rsid w:val="00343C91"/>
    <w:rsid w:val="00344B71"/>
    <w:rsid w:val="00352060"/>
    <w:rsid w:val="00352895"/>
    <w:rsid w:val="00357410"/>
    <w:rsid w:val="00364C2F"/>
    <w:rsid w:val="00364F73"/>
    <w:rsid w:val="003770A6"/>
    <w:rsid w:val="0038219D"/>
    <w:rsid w:val="00382BC4"/>
    <w:rsid w:val="003911B8"/>
    <w:rsid w:val="0039236A"/>
    <w:rsid w:val="003A0E6B"/>
    <w:rsid w:val="003A2FEB"/>
    <w:rsid w:val="003B1E26"/>
    <w:rsid w:val="003B4963"/>
    <w:rsid w:val="003C1833"/>
    <w:rsid w:val="003C675A"/>
    <w:rsid w:val="003C6DDF"/>
    <w:rsid w:val="003C786B"/>
    <w:rsid w:val="003D263C"/>
    <w:rsid w:val="003D5752"/>
    <w:rsid w:val="003D6ED3"/>
    <w:rsid w:val="003E3C0D"/>
    <w:rsid w:val="003E77A9"/>
    <w:rsid w:val="003F1989"/>
    <w:rsid w:val="00427863"/>
    <w:rsid w:val="004350C8"/>
    <w:rsid w:val="00447363"/>
    <w:rsid w:val="0048025F"/>
    <w:rsid w:val="00487314"/>
    <w:rsid w:val="004933FF"/>
    <w:rsid w:val="004951A6"/>
    <w:rsid w:val="00495287"/>
    <w:rsid w:val="004962E3"/>
    <w:rsid w:val="004976B0"/>
    <w:rsid w:val="004A225A"/>
    <w:rsid w:val="004A48DB"/>
    <w:rsid w:val="004A53A4"/>
    <w:rsid w:val="004A58D2"/>
    <w:rsid w:val="004A7251"/>
    <w:rsid w:val="004B10B1"/>
    <w:rsid w:val="004B6E1C"/>
    <w:rsid w:val="004C054C"/>
    <w:rsid w:val="004C0D81"/>
    <w:rsid w:val="004C410F"/>
    <w:rsid w:val="004C7C0D"/>
    <w:rsid w:val="004D23C6"/>
    <w:rsid w:val="004D525D"/>
    <w:rsid w:val="004D6D81"/>
    <w:rsid w:val="004E66BE"/>
    <w:rsid w:val="004F584B"/>
    <w:rsid w:val="00504F6D"/>
    <w:rsid w:val="00510744"/>
    <w:rsid w:val="00514A23"/>
    <w:rsid w:val="0052640D"/>
    <w:rsid w:val="00537FB3"/>
    <w:rsid w:val="005410FB"/>
    <w:rsid w:val="005474DB"/>
    <w:rsid w:val="005558B6"/>
    <w:rsid w:val="0056217D"/>
    <w:rsid w:val="00564002"/>
    <w:rsid w:val="00566281"/>
    <w:rsid w:val="0057121D"/>
    <w:rsid w:val="00575E20"/>
    <w:rsid w:val="00584C95"/>
    <w:rsid w:val="00587247"/>
    <w:rsid w:val="00591AB7"/>
    <w:rsid w:val="0059753C"/>
    <w:rsid w:val="005B07AE"/>
    <w:rsid w:val="005B359A"/>
    <w:rsid w:val="005B372E"/>
    <w:rsid w:val="005B435A"/>
    <w:rsid w:val="005B51DA"/>
    <w:rsid w:val="005C074B"/>
    <w:rsid w:val="005C7C4A"/>
    <w:rsid w:val="005D0755"/>
    <w:rsid w:val="005D2AA4"/>
    <w:rsid w:val="005E11FE"/>
    <w:rsid w:val="005E5442"/>
    <w:rsid w:val="005F0C78"/>
    <w:rsid w:val="005F2AE5"/>
    <w:rsid w:val="005F53BE"/>
    <w:rsid w:val="0060682E"/>
    <w:rsid w:val="0060709C"/>
    <w:rsid w:val="00611499"/>
    <w:rsid w:val="0061366A"/>
    <w:rsid w:val="0062297B"/>
    <w:rsid w:val="00622F17"/>
    <w:rsid w:val="00647D3D"/>
    <w:rsid w:val="006514B9"/>
    <w:rsid w:val="0065262B"/>
    <w:rsid w:val="006556A5"/>
    <w:rsid w:val="00661895"/>
    <w:rsid w:val="00671F0E"/>
    <w:rsid w:val="006746C9"/>
    <w:rsid w:val="00674E89"/>
    <w:rsid w:val="00686BCB"/>
    <w:rsid w:val="00686E09"/>
    <w:rsid w:val="00687812"/>
    <w:rsid w:val="00692F72"/>
    <w:rsid w:val="0069419C"/>
    <w:rsid w:val="00697EBD"/>
    <w:rsid w:val="006A182C"/>
    <w:rsid w:val="006A2726"/>
    <w:rsid w:val="006B188E"/>
    <w:rsid w:val="006C2A77"/>
    <w:rsid w:val="006D0366"/>
    <w:rsid w:val="006D48EA"/>
    <w:rsid w:val="006E0D86"/>
    <w:rsid w:val="006E113F"/>
    <w:rsid w:val="006E643C"/>
    <w:rsid w:val="006F14C1"/>
    <w:rsid w:val="006F1DC1"/>
    <w:rsid w:val="006F1E1F"/>
    <w:rsid w:val="006F4D46"/>
    <w:rsid w:val="00703148"/>
    <w:rsid w:val="00705D38"/>
    <w:rsid w:val="00705D52"/>
    <w:rsid w:val="00707872"/>
    <w:rsid w:val="007266D0"/>
    <w:rsid w:val="00745E38"/>
    <w:rsid w:val="0074666B"/>
    <w:rsid w:val="007478E4"/>
    <w:rsid w:val="00751FA0"/>
    <w:rsid w:val="00757E25"/>
    <w:rsid w:val="007778F1"/>
    <w:rsid w:val="007825E6"/>
    <w:rsid w:val="00795368"/>
    <w:rsid w:val="00795BC4"/>
    <w:rsid w:val="007C2BF5"/>
    <w:rsid w:val="007C6964"/>
    <w:rsid w:val="007D479A"/>
    <w:rsid w:val="007D4DC4"/>
    <w:rsid w:val="007D4F50"/>
    <w:rsid w:val="007E3B2D"/>
    <w:rsid w:val="007E72F5"/>
    <w:rsid w:val="007F254C"/>
    <w:rsid w:val="008018D6"/>
    <w:rsid w:val="008028B6"/>
    <w:rsid w:val="008044CF"/>
    <w:rsid w:val="0080788B"/>
    <w:rsid w:val="00816D73"/>
    <w:rsid w:val="008211E3"/>
    <w:rsid w:val="008240C9"/>
    <w:rsid w:val="00836BEF"/>
    <w:rsid w:val="00837E41"/>
    <w:rsid w:val="00840298"/>
    <w:rsid w:val="00844D91"/>
    <w:rsid w:val="0085274C"/>
    <w:rsid w:val="008535D6"/>
    <w:rsid w:val="008751E8"/>
    <w:rsid w:val="0088119A"/>
    <w:rsid w:val="00885C1B"/>
    <w:rsid w:val="0089545C"/>
    <w:rsid w:val="008A5115"/>
    <w:rsid w:val="008B4A63"/>
    <w:rsid w:val="008C3ADB"/>
    <w:rsid w:val="008C4422"/>
    <w:rsid w:val="008C4E8D"/>
    <w:rsid w:val="008C5C8B"/>
    <w:rsid w:val="008D1233"/>
    <w:rsid w:val="008F030A"/>
    <w:rsid w:val="008F05B1"/>
    <w:rsid w:val="008F50D6"/>
    <w:rsid w:val="008F5BD6"/>
    <w:rsid w:val="008F7F45"/>
    <w:rsid w:val="00900F55"/>
    <w:rsid w:val="00904AD6"/>
    <w:rsid w:val="00911878"/>
    <w:rsid w:val="009209FA"/>
    <w:rsid w:val="0093380E"/>
    <w:rsid w:val="0093401C"/>
    <w:rsid w:val="00934039"/>
    <w:rsid w:val="00936A8E"/>
    <w:rsid w:val="00941D1D"/>
    <w:rsid w:val="0094230C"/>
    <w:rsid w:val="00952203"/>
    <w:rsid w:val="00954CD4"/>
    <w:rsid w:val="0096127C"/>
    <w:rsid w:val="00965AA1"/>
    <w:rsid w:val="009664A1"/>
    <w:rsid w:val="00971FDD"/>
    <w:rsid w:val="009742DC"/>
    <w:rsid w:val="009754C1"/>
    <w:rsid w:val="00987F83"/>
    <w:rsid w:val="00995967"/>
    <w:rsid w:val="009972F9"/>
    <w:rsid w:val="009B2B70"/>
    <w:rsid w:val="009B3564"/>
    <w:rsid w:val="009B4575"/>
    <w:rsid w:val="009C1F72"/>
    <w:rsid w:val="009D0F47"/>
    <w:rsid w:val="009D5DF0"/>
    <w:rsid w:val="009E4A9A"/>
    <w:rsid w:val="009E65AB"/>
    <w:rsid w:val="009F4D25"/>
    <w:rsid w:val="00A01BC1"/>
    <w:rsid w:val="00A11E74"/>
    <w:rsid w:val="00A16BB6"/>
    <w:rsid w:val="00A215A4"/>
    <w:rsid w:val="00A27198"/>
    <w:rsid w:val="00A30C4A"/>
    <w:rsid w:val="00A32200"/>
    <w:rsid w:val="00A339D8"/>
    <w:rsid w:val="00A36317"/>
    <w:rsid w:val="00A435CE"/>
    <w:rsid w:val="00A45974"/>
    <w:rsid w:val="00A52083"/>
    <w:rsid w:val="00A52343"/>
    <w:rsid w:val="00A534E5"/>
    <w:rsid w:val="00A6542F"/>
    <w:rsid w:val="00A83737"/>
    <w:rsid w:val="00A838BA"/>
    <w:rsid w:val="00A83A2D"/>
    <w:rsid w:val="00A86A3B"/>
    <w:rsid w:val="00AA440E"/>
    <w:rsid w:val="00AA5D4C"/>
    <w:rsid w:val="00AB3013"/>
    <w:rsid w:val="00AB4ABF"/>
    <w:rsid w:val="00AC0515"/>
    <w:rsid w:val="00AD460C"/>
    <w:rsid w:val="00AE10EF"/>
    <w:rsid w:val="00AE55AE"/>
    <w:rsid w:val="00AE666A"/>
    <w:rsid w:val="00AF05F5"/>
    <w:rsid w:val="00AF117C"/>
    <w:rsid w:val="00B0612C"/>
    <w:rsid w:val="00B062D6"/>
    <w:rsid w:val="00B079D2"/>
    <w:rsid w:val="00B17B8A"/>
    <w:rsid w:val="00B329A0"/>
    <w:rsid w:val="00B43F55"/>
    <w:rsid w:val="00B47FC5"/>
    <w:rsid w:val="00B500BA"/>
    <w:rsid w:val="00B7272F"/>
    <w:rsid w:val="00B74A59"/>
    <w:rsid w:val="00B7661C"/>
    <w:rsid w:val="00B82B4B"/>
    <w:rsid w:val="00B83FCF"/>
    <w:rsid w:val="00B963E6"/>
    <w:rsid w:val="00B9698A"/>
    <w:rsid w:val="00BB1EF8"/>
    <w:rsid w:val="00BB4431"/>
    <w:rsid w:val="00BB719D"/>
    <w:rsid w:val="00BC537F"/>
    <w:rsid w:val="00BD2C5F"/>
    <w:rsid w:val="00BD6DD6"/>
    <w:rsid w:val="00BE4E45"/>
    <w:rsid w:val="00BE5423"/>
    <w:rsid w:val="00BE5FDF"/>
    <w:rsid w:val="00BF1104"/>
    <w:rsid w:val="00C00CE5"/>
    <w:rsid w:val="00C134AB"/>
    <w:rsid w:val="00C2507A"/>
    <w:rsid w:val="00C30022"/>
    <w:rsid w:val="00C320AB"/>
    <w:rsid w:val="00C35607"/>
    <w:rsid w:val="00C42E39"/>
    <w:rsid w:val="00C43F70"/>
    <w:rsid w:val="00C46112"/>
    <w:rsid w:val="00C47A4F"/>
    <w:rsid w:val="00C62F04"/>
    <w:rsid w:val="00C67A36"/>
    <w:rsid w:val="00C72D83"/>
    <w:rsid w:val="00C90D96"/>
    <w:rsid w:val="00C93EE2"/>
    <w:rsid w:val="00C96A28"/>
    <w:rsid w:val="00CA03C2"/>
    <w:rsid w:val="00CB6253"/>
    <w:rsid w:val="00CB6706"/>
    <w:rsid w:val="00CC11E1"/>
    <w:rsid w:val="00CC1574"/>
    <w:rsid w:val="00CC1FF8"/>
    <w:rsid w:val="00CC30B3"/>
    <w:rsid w:val="00CD0C1B"/>
    <w:rsid w:val="00CD6C3F"/>
    <w:rsid w:val="00CE28B8"/>
    <w:rsid w:val="00CE2B22"/>
    <w:rsid w:val="00D049BB"/>
    <w:rsid w:val="00D0590E"/>
    <w:rsid w:val="00D11DF5"/>
    <w:rsid w:val="00D13F3B"/>
    <w:rsid w:val="00D21552"/>
    <w:rsid w:val="00D23A4F"/>
    <w:rsid w:val="00D307FF"/>
    <w:rsid w:val="00D32E4A"/>
    <w:rsid w:val="00D33D19"/>
    <w:rsid w:val="00D3440C"/>
    <w:rsid w:val="00D36DA7"/>
    <w:rsid w:val="00D43642"/>
    <w:rsid w:val="00D71EE4"/>
    <w:rsid w:val="00D73447"/>
    <w:rsid w:val="00D77106"/>
    <w:rsid w:val="00D80A3C"/>
    <w:rsid w:val="00D81AF0"/>
    <w:rsid w:val="00D903A3"/>
    <w:rsid w:val="00D97AA9"/>
    <w:rsid w:val="00DB7941"/>
    <w:rsid w:val="00E00875"/>
    <w:rsid w:val="00E07604"/>
    <w:rsid w:val="00E243D4"/>
    <w:rsid w:val="00E275F9"/>
    <w:rsid w:val="00E46DAD"/>
    <w:rsid w:val="00E46F12"/>
    <w:rsid w:val="00E57C18"/>
    <w:rsid w:val="00E66D0E"/>
    <w:rsid w:val="00E70172"/>
    <w:rsid w:val="00E72877"/>
    <w:rsid w:val="00E81BDA"/>
    <w:rsid w:val="00E823A3"/>
    <w:rsid w:val="00E83114"/>
    <w:rsid w:val="00E84255"/>
    <w:rsid w:val="00E85C3F"/>
    <w:rsid w:val="00E9034D"/>
    <w:rsid w:val="00E91320"/>
    <w:rsid w:val="00E92846"/>
    <w:rsid w:val="00EA77D4"/>
    <w:rsid w:val="00EA7F11"/>
    <w:rsid w:val="00EB1ADF"/>
    <w:rsid w:val="00EB645D"/>
    <w:rsid w:val="00EC0A91"/>
    <w:rsid w:val="00ED0668"/>
    <w:rsid w:val="00ED0A17"/>
    <w:rsid w:val="00EE11D5"/>
    <w:rsid w:val="00EE6F2C"/>
    <w:rsid w:val="00EE7D78"/>
    <w:rsid w:val="00EF2411"/>
    <w:rsid w:val="00EF3FFB"/>
    <w:rsid w:val="00F056E3"/>
    <w:rsid w:val="00F14A4D"/>
    <w:rsid w:val="00F167A6"/>
    <w:rsid w:val="00F1739B"/>
    <w:rsid w:val="00F17667"/>
    <w:rsid w:val="00F17A8C"/>
    <w:rsid w:val="00F46C5D"/>
    <w:rsid w:val="00F63B2B"/>
    <w:rsid w:val="00F66435"/>
    <w:rsid w:val="00F66EDC"/>
    <w:rsid w:val="00F76333"/>
    <w:rsid w:val="00F779A0"/>
    <w:rsid w:val="00F8694C"/>
    <w:rsid w:val="00F869FF"/>
    <w:rsid w:val="00FA6834"/>
    <w:rsid w:val="00FA767B"/>
    <w:rsid w:val="00FA7997"/>
    <w:rsid w:val="00FC4998"/>
    <w:rsid w:val="00FD2846"/>
    <w:rsid w:val="00FE2D37"/>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AD1BF6C5-A8A0-4AE1-907C-CD0FD526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02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022"/>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022"/>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022"/>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022"/>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02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C300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30022"/>
  </w:style>
  <w:style w:type="character" w:customStyle="1" w:styleId="Heading1Char">
    <w:name w:val="Heading 1 Char"/>
    <w:basedOn w:val="DefaultParagraphFont"/>
    <w:link w:val="Heading1"/>
    <w:uiPriority w:val="9"/>
    <w:rsid w:val="00C30022"/>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022"/>
    <w:rPr>
      <w:rFonts w:ascii="Arial Black" w:hAnsi="Arial Black"/>
      <w:sz w:val="28"/>
    </w:rPr>
  </w:style>
  <w:style w:type="character" w:customStyle="1" w:styleId="Heading3Char">
    <w:name w:val="Heading 3 Char"/>
    <w:basedOn w:val="DefaultParagraphFont"/>
    <w:link w:val="Heading3"/>
    <w:rsid w:val="00C30022"/>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022"/>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022"/>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02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022"/>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022"/>
    <w:pPr>
      <w:tabs>
        <w:tab w:val="right" w:leader="dot" w:pos="10786"/>
      </w:tabs>
      <w:spacing w:before="80" w:after="0"/>
      <w:ind w:left="144"/>
    </w:pPr>
    <w:rPr>
      <w:b/>
    </w:rPr>
  </w:style>
  <w:style w:type="paragraph" w:styleId="TOC2">
    <w:name w:val="toc 2"/>
    <w:basedOn w:val="Normal"/>
    <w:next w:val="Normal"/>
    <w:autoRedefine/>
    <w:uiPriority w:val="39"/>
    <w:unhideWhenUsed/>
    <w:rsid w:val="00C30022"/>
    <w:pPr>
      <w:tabs>
        <w:tab w:val="right" w:leader="dot" w:pos="10790"/>
      </w:tabs>
      <w:spacing w:before="40" w:after="40"/>
      <w:ind w:left="288"/>
    </w:pPr>
    <w:rPr>
      <w:sz w:val="18"/>
    </w:rPr>
  </w:style>
  <w:style w:type="character" w:styleId="Hyperlink">
    <w:name w:val="Hyperlink"/>
    <w:basedOn w:val="DefaultParagraphFont"/>
    <w:uiPriority w:val="99"/>
    <w:unhideWhenUsed/>
    <w:rsid w:val="00C30022"/>
    <w:rPr>
      <w:color w:val="0000FF" w:themeColor="hyperlink"/>
      <w:u w:val="single"/>
    </w:rPr>
  </w:style>
  <w:style w:type="character" w:styleId="BookTitle">
    <w:name w:val="Book Title"/>
    <w:basedOn w:val="DefaultParagraphFont"/>
    <w:uiPriority w:val="33"/>
    <w:rsid w:val="00C30022"/>
    <w:rPr>
      <w:b/>
      <w:bCs/>
      <w:smallCaps/>
      <w:spacing w:val="5"/>
      <w:sz w:val="48"/>
    </w:rPr>
  </w:style>
  <w:style w:type="paragraph" w:styleId="Title">
    <w:name w:val="Title"/>
    <w:basedOn w:val="Normal"/>
    <w:next w:val="Normal"/>
    <w:link w:val="TitleChar"/>
    <w:uiPriority w:val="10"/>
    <w:unhideWhenUsed/>
    <w:rsid w:val="00C30022"/>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022"/>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022"/>
    <w:pPr>
      <w:spacing w:after="0" w:line="240" w:lineRule="auto"/>
    </w:pPr>
    <w:rPr>
      <w:rFonts w:eastAsiaTheme="minorEastAsia"/>
    </w:rPr>
  </w:style>
  <w:style w:type="character" w:customStyle="1" w:styleId="NoSpacingChar">
    <w:name w:val="No Spacing Char"/>
    <w:basedOn w:val="DefaultParagraphFont"/>
    <w:link w:val="NoSpacing"/>
    <w:uiPriority w:val="4"/>
    <w:rsid w:val="00C30022"/>
    <w:rPr>
      <w:rFonts w:eastAsiaTheme="minorEastAsia"/>
    </w:rPr>
  </w:style>
  <w:style w:type="paragraph" w:styleId="Header">
    <w:name w:val="header"/>
    <w:basedOn w:val="Normal"/>
    <w:link w:val="HeaderChar"/>
    <w:uiPriority w:val="99"/>
    <w:unhideWhenUsed/>
    <w:rsid w:val="00C30022"/>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022"/>
    <w:rPr>
      <w:rFonts w:ascii="Arial" w:hAnsi="Arial"/>
      <w:color w:val="292929"/>
      <w:sz w:val="16"/>
    </w:rPr>
  </w:style>
  <w:style w:type="paragraph" w:styleId="Footer">
    <w:name w:val="footer"/>
    <w:basedOn w:val="Normal"/>
    <w:link w:val="FooterChar"/>
    <w:uiPriority w:val="99"/>
    <w:unhideWhenUsed/>
    <w:rsid w:val="00C30022"/>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022"/>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022"/>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022"/>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022"/>
    <w:rPr>
      <w:rFonts w:ascii="Lucida Console" w:hAnsi="Lucida Console" w:cs="Courier New"/>
      <w:b/>
      <w:spacing w:val="-6"/>
      <w:sz w:val="18"/>
    </w:rPr>
  </w:style>
  <w:style w:type="paragraph" w:customStyle="1" w:styleId="NumberedBullet">
    <w:name w:val="Numbered Bullet"/>
    <w:basedOn w:val="ListParagraph"/>
    <w:uiPriority w:val="5"/>
    <w:unhideWhenUsed/>
    <w:rsid w:val="00C30022"/>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022"/>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022"/>
    <w:pPr>
      <w:spacing w:before="0" w:after="0"/>
    </w:pPr>
    <w:rPr>
      <w:szCs w:val="20"/>
    </w:rPr>
  </w:style>
  <w:style w:type="character" w:customStyle="1" w:styleId="FootnoteTextChar">
    <w:name w:val="Footnote Text Char"/>
    <w:basedOn w:val="DefaultParagraphFont"/>
    <w:link w:val="FootnoteText"/>
    <w:uiPriority w:val="99"/>
    <w:semiHidden/>
    <w:rsid w:val="00C30022"/>
    <w:rPr>
      <w:rFonts w:ascii="Arial" w:hAnsi="Arial"/>
      <w:color w:val="262626" w:themeColor="text1" w:themeTint="D9"/>
      <w:sz w:val="20"/>
      <w:szCs w:val="20"/>
    </w:rPr>
  </w:style>
  <w:style w:type="table" w:styleId="LightShading-Accent4">
    <w:name w:val="Light Shading Accent 4"/>
    <w:basedOn w:val="TableNormal"/>
    <w:uiPriority w:val="60"/>
    <w:rsid w:val="00C3002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022"/>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02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02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0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02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022"/>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022"/>
    <w:pPr>
      <w:tabs>
        <w:tab w:val="num" w:pos="360"/>
      </w:tabs>
      <w:ind w:left="360" w:hanging="360"/>
      <w:contextualSpacing/>
    </w:pPr>
  </w:style>
  <w:style w:type="character" w:customStyle="1" w:styleId="InLineUrl">
    <w:name w:val="InLineUrl"/>
    <w:basedOn w:val="DefaultParagraphFont"/>
    <w:qFormat/>
    <w:rsid w:val="00C30022"/>
    <w:rPr>
      <w:rFonts w:ascii="Arial" w:hAnsi="Arial"/>
      <w:b/>
      <w:sz w:val="18"/>
    </w:rPr>
  </w:style>
  <w:style w:type="paragraph" w:customStyle="1" w:styleId="LabStepNumbered">
    <w:name w:val="Lab Step Numbered"/>
    <w:link w:val="LabStepNumberedChar"/>
    <w:qFormat/>
    <w:rsid w:val="00C3002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02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022"/>
    <w:pPr>
      <w:numPr>
        <w:numId w:val="0"/>
      </w:numPr>
      <w:spacing w:before="40"/>
      <w:ind w:left="720"/>
    </w:pPr>
  </w:style>
  <w:style w:type="character" w:customStyle="1" w:styleId="LabStepScreenshotFrame">
    <w:name w:val="Lab Step Screenshot Frame"/>
    <w:basedOn w:val="DefaultParagraphFont"/>
    <w:uiPriority w:val="1"/>
    <w:qFormat/>
    <w:rsid w:val="00C30022"/>
    <w:rPr>
      <w:noProof/>
      <w:bdr w:val="single" w:sz="2" w:space="0" w:color="DDDDDD"/>
    </w:rPr>
  </w:style>
  <w:style w:type="paragraph" w:customStyle="1" w:styleId="LabExerciseCallout">
    <w:name w:val="Lab Exercise Callout"/>
    <w:basedOn w:val="LabExerciseLeadIn"/>
    <w:qFormat/>
    <w:rsid w:val="00C30022"/>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022"/>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022"/>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022"/>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022"/>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022"/>
    <w:rPr>
      <w:rFonts w:ascii="Arial" w:hAnsi="Arial"/>
      <w:b/>
      <w:iCs/>
      <w:sz w:val="16"/>
    </w:rPr>
  </w:style>
  <w:style w:type="character" w:customStyle="1" w:styleId="InlindeCode">
    <w:name w:val="InlindeCode"/>
    <w:basedOn w:val="DefaultParagraphFont"/>
    <w:qFormat/>
    <w:rsid w:val="00C30022"/>
    <w:rPr>
      <w:rFonts w:ascii="Lucida Console" w:hAnsi="Lucida Console"/>
      <w:b/>
      <w:sz w:val="16"/>
    </w:rPr>
  </w:style>
  <w:style w:type="table" w:customStyle="1" w:styleId="LabStepTable">
    <w:name w:val="Lab Step Table"/>
    <w:basedOn w:val="TableGrid"/>
    <w:uiPriority w:val="99"/>
    <w:rsid w:val="00C30022"/>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022"/>
    <w:pPr>
      <w:ind w:left="792"/>
    </w:pPr>
  </w:style>
  <w:style w:type="paragraph" w:customStyle="1" w:styleId="LabStepScreenshotLevel2">
    <w:name w:val="Lab Step Screenshot Level 2"/>
    <w:basedOn w:val="LabStepScreenshot"/>
    <w:uiPriority w:val="2"/>
    <w:qFormat/>
    <w:rsid w:val="00C30022"/>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022"/>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022"/>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022"/>
    <w:rPr>
      <w:sz w:val="16"/>
      <w:szCs w:val="16"/>
    </w:rPr>
  </w:style>
  <w:style w:type="paragraph" w:styleId="CommentText">
    <w:name w:val="annotation text"/>
    <w:basedOn w:val="Normal"/>
    <w:link w:val="CommentTextChar"/>
    <w:uiPriority w:val="99"/>
    <w:semiHidden/>
    <w:unhideWhenUsed/>
    <w:rsid w:val="00C30022"/>
    <w:rPr>
      <w:szCs w:val="20"/>
    </w:rPr>
  </w:style>
  <w:style w:type="character" w:customStyle="1" w:styleId="CommentTextChar">
    <w:name w:val="Comment Text Char"/>
    <w:basedOn w:val="DefaultParagraphFont"/>
    <w:link w:val="CommentText"/>
    <w:uiPriority w:val="99"/>
    <w:semiHidden/>
    <w:rsid w:val="00C30022"/>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022"/>
    <w:rPr>
      <w:b/>
      <w:bCs/>
    </w:rPr>
  </w:style>
  <w:style w:type="character" w:customStyle="1" w:styleId="CommentSubjectChar">
    <w:name w:val="Comment Subject Char"/>
    <w:basedOn w:val="CommentTextChar"/>
    <w:link w:val="CommentSubject"/>
    <w:uiPriority w:val="99"/>
    <w:semiHidden/>
    <w:rsid w:val="00C30022"/>
    <w:rPr>
      <w:rFonts w:ascii="Arial" w:hAnsi="Arial"/>
      <w:b/>
      <w:bCs/>
      <w:color w:val="262626" w:themeColor="text1" w:themeTint="D9"/>
      <w:sz w:val="20"/>
      <w:szCs w:val="20"/>
    </w:rPr>
  </w:style>
  <w:style w:type="character" w:styleId="Strong">
    <w:name w:val="Strong"/>
    <w:basedOn w:val="DefaultParagraphFont"/>
    <w:uiPriority w:val="23"/>
    <w:rsid w:val="00C30022"/>
    <w:rPr>
      <w:b/>
      <w:bCs/>
    </w:rPr>
  </w:style>
  <w:style w:type="paragraph" w:styleId="NormalWeb">
    <w:name w:val="Normal (Web)"/>
    <w:basedOn w:val="Normal"/>
    <w:uiPriority w:val="99"/>
    <w:semiHidden/>
    <w:unhideWhenUsed/>
    <w:rsid w:val="00C30022"/>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022"/>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022"/>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022"/>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022"/>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022"/>
    <w:pPr>
      <w:spacing w:before="240"/>
      <w:ind w:left="720" w:right="720"/>
    </w:pPr>
    <w:rPr>
      <w:color w:val="1C1C1C"/>
    </w:rPr>
  </w:style>
  <w:style w:type="paragraph" w:customStyle="1" w:styleId="SlidesNotes">
    <w:name w:val="Slides Notes"/>
    <w:basedOn w:val="Normal"/>
    <w:uiPriority w:val="4"/>
    <w:rsid w:val="00C30022"/>
    <w:pPr>
      <w:spacing w:before="240"/>
    </w:pPr>
  </w:style>
  <w:style w:type="paragraph" w:customStyle="1" w:styleId="LegalHeader">
    <w:name w:val="Legal Header"/>
    <w:basedOn w:val="Normal"/>
    <w:uiPriority w:val="3"/>
    <w:rsid w:val="00C30022"/>
    <w:pPr>
      <w:spacing w:before="600"/>
    </w:pPr>
    <w:rPr>
      <w:b/>
      <w:color w:val="auto"/>
      <w:u w:val="single"/>
    </w:rPr>
  </w:style>
  <w:style w:type="paragraph" w:customStyle="1" w:styleId="LegalBody">
    <w:name w:val="Legal Body"/>
    <w:basedOn w:val="Normal"/>
    <w:uiPriority w:val="3"/>
    <w:rsid w:val="00C30022"/>
    <w:rPr>
      <w:sz w:val="18"/>
    </w:rPr>
  </w:style>
  <w:style w:type="paragraph" w:customStyle="1" w:styleId="CourseInfo">
    <w:name w:val="Course Info"/>
    <w:basedOn w:val="Normal"/>
    <w:uiPriority w:val="4"/>
    <w:rsid w:val="00C30022"/>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022"/>
    <w:rPr>
      <w:rFonts w:ascii="Arial" w:hAnsi="Arial"/>
      <w:color w:val="262626" w:themeColor="text1" w:themeTint="D9"/>
      <w:sz w:val="18"/>
    </w:rPr>
  </w:style>
  <w:style w:type="paragraph" w:customStyle="1" w:styleId="Strong1">
    <w:name w:val="Strong1"/>
    <w:basedOn w:val="LabStepNumbered"/>
    <w:link w:val="strongChar"/>
    <w:uiPriority w:val="5"/>
    <w:rsid w:val="00C30022"/>
    <w:pPr>
      <w:numPr>
        <w:numId w:val="0"/>
      </w:numPr>
      <w:ind w:left="757" w:hanging="360"/>
    </w:pPr>
    <w:rPr>
      <w:b/>
    </w:rPr>
  </w:style>
  <w:style w:type="character" w:customStyle="1" w:styleId="strongChar">
    <w:name w:val="strong Char"/>
    <w:basedOn w:val="LabStepNumberedChar"/>
    <w:link w:val="Strong1"/>
    <w:uiPriority w:val="5"/>
    <w:rsid w:val="00C30022"/>
    <w:rPr>
      <w:rFonts w:ascii="Arial" w:hAnsi="Arial"/>
      <w:b/>
      <w:color w:val="262626" w:themeColor="text1" w:themeTint="D9"/>
      <w:sz w:val="18"/>
    </w:rPr>
  </w:style>
  <w:style w:type="paragraph" w:customStyle="1" w:styleId="CourseCode">
    <w:name w:val="Course Code"/>
    <w:basedOn w:val="Normal"/>
    <w:uiPriority w:val="4"/>
    <w:rsid w:val="00C30022"/>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022"/>
    <w:pPr>
      <w:tabs>
        <w:tab w:val="right" w:leader="dot" w:pos="10790"/>
      </w:tabs>
      <w:spacing w:before="40" w:after="0"/>
      <w:ind w:left="432"/>
    </w:pPr>
    <w:rPr>
      <w:sz w:val="16"/>
    </w:rPr>
  </w:style>
  <w:style w:type="numbering" w:customStyle="1" w:styleId="LabStepsTemplate">
    <w:name w:val="LabStepsTemplate"/>
    <w:uiPriority w:val="99"/>
    <w:rsid w:val="00C30022"/>
    <w:pPr>
      <w:numPr>
        <w:numId w:val="4"/>
      </w:numPr>
    </w:pPr>
  </w:style>
  <w:style w:type="paragraph" w:customStyle="1" w:styleId="ModuleDescription">
    <w:name w:val="Module Description"/>
    <w:basedOn w:val="Normal"/>
    <w:uiPriority w:val="4"/>
    <w:rsid w:val="00C30022"/>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022"/>
    <w:pPr>
      <w:jc w:val="center"/>
    </w:pPr>
  </w:style>
  <w:style w:type="paragraph" w:customStyle="1" w:styleId="TopicsCoveredItem">
    <w:name w:val="Topics Covered Item"/>
    <w:basedOn w:val="Normal"/>
    <w:uiPriority w:val="4"/>
    <w:rsid w:val="00C30022"/>
    <w:pPr>
      <w:numPr>
        <w:numId w:val="5"/>
      </w:numPr>
      <w:spacing w:before="0" w:after="0"/>
      <w:contextualSpacing/>
    </w:pPr>
  </w:style>
  <w:style w:type="paragraph" w:customStyle="1" w:styleId="ModuleIntroHeader">
    <w:name w:val="Module Intro Header"/>
    <w:basedOn w:val="Normal"/>
    <w:uiPriority w:val="4"/>
    <w:rsid w:val="00C30022"/>
    <w:pPr>
      <w:pBdr>
        <w:bottom w:val="single" w:sz="8" w:space="1" w:color="auto"/>
      </w:pBdr>
      <w:spacing w:before="360"/>
      <w:ind w:left="288"/>
    </w:pPr>
    <w:rPr>
      <w:b/>
      <w:sz w:val="24"/>
    </w:rPr>
  </w:style>
  <w:style w:type="paragraph" w:customStyle="1" w:styleId="ModuleAgendaItem">
    <w:name w:val="Module Agenda Item"/>
    <w:basedOn w:val="Normal"/>
    <w:uiPriority w:val="4"/>
    <w:rsid w:val="00C30022"/>
    <w:pPr>
      <w:spacing w:before="0" w:after="0"/>
      <w:ind w:left="360" w:hanging="360"/>
      <w:contextualSpacing/>
    </w:pPr>
    <w:rPr>
      <w:sz w:val="24"/>
    </w:rPr>
  </w:style>
  <w:style w:type="paragraph" w:customStyle="1" w:styleId="LabExerciseItem">
    <w:name w:val="Lab Exercise Item"/>
    <w:basedOn w:val="Normal"/>
    <w:next w:val="Normal"/>
    <w:uiPriority w:val="4"/>
    <w:qFormat/>
    <w:rsid w:val="00C30022"/>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022"/>
    <w:pPr>
      <w:numPr>
        <w:ilvl w:val="1"/>
      </w:numPr>
    </w:pPr>
  </w:style>
  <w:style w:type="paragraph" w:customStyle="1" w:styleId="LabStepNumberedLevel3">
    <w:name w:val="Lab Step Numbered Level 3"/>
    <w:basedOn w:val="LabStepNumberedLevel2"/>
    <w:qFormat/>
    <w:rsid w:val="00C30022"/>
    <w:pPr>
      <w:numPr>
        <w:ilvl w:val="2"/>
      </w:numPr>
      <w:tabs>
        <w:tab w:val="left" w:pos="994"/>
      </w:tabs>
    </w:pPr>
  </w:style>
  <w:style w:type="paragraph" w:customStyle="1" w:styleId="LabStepNumberedLevel4">
    <w:name w:val="Lab Step Numbered Level 4"/>
    <w:basedOn w:val="LabStepNumberedLevel3"/>
    <w:qFormat/>
    <w:rsid w:val="00C30022"/>
    <w:pPr>
      <w:numPr>
        <w:ilvl w:val="3"/>
      </w:numPr>
      <w:tabs>
        <w:tab w:val="clear" w:pos="994"/>
        <w:tab w:val="left" w:pos="1627"/>
      </w:tabs>
    </w:pPr>
  </w:style>
  <w:style w:type="paragraph" w:customStyle="1" w:styleId="LabExerciseLeadIn">
    <w:name w:val="Lab Exercise Lead In"/>
    <w:basedOn w:val="Normal"/>
    <w:qFormat/>
    <w:rsid w:val="00C30022"/>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5333152">
      <w:bodyDiv w:val="1"/>
      <w:marLeft w:val="0"/>
      <w:marRight w:val="0"/>
      <w:marTop w:val="0"/>
      <w:marBottom w:val="0"/>
      <w:divBdr>
        <w:top w:val="none" w:sz="0" w:space="0" w:color="auto"/>
        <w:left w:val="none" w:sz="0" w:space="0" w:color="auto"/>
        <w:bottom w:val="none" w:sz="0" w:space="0" w:color="auto"/>
        <w:right w:val="none" w:sz="0" w:space="0" w:color="auto"/>
      </w:divBdr>
      <w:divsChild>
        <w:div w:id="705374693">
          <w:marLeft w:val="1080"/>
          <w:marRight w:val="0"/>
          <w:marTop w:val="60"/>
          <w:marBottom w:val="6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intranet.wingtip.com/sites/bicenter" TargetMode="External"/><Relationship Id="rId79" Type="http://schemas.openxmlformats.org/officeDocument/2006/relationships/image" Target="media/image68.png"/><Relationship Id="rId5"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intranet.wingtip.com/sites/bicenter" TargetMode="External"/><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intranet.wingtip.com/sites/bicenter/Data%20Connections" TargetMode="External"/><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intranet.wingtip.com/sites/bicenter"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hyperlink" Target="http://intranet.wingtip.com/sites/bicenter"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footer" Target="footer2.xml"/><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3158</TotalTime>
  <Pages>1</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14720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225</cp:revision>
  <dcterms:created xsi:type="dcterms:W3CDTF">2013-07-31T20:42:00Z</dcterms:created>
  <dcterms:modified xsi:type="dcterms:W3CDTF">2015-01-21T15:17:00Z</dcterms:modified>
</cp:coreProperties>
</file>