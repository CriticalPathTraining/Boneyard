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963698" w14:textId="3C22CACC" w:rsidR="00EB1ADF" w:rsidRDefault="00784633" w:rsidP="0048025F">
      <w:pPr>
        <w:pStyle w:val="Heading2"/>
      </w:pPr>
      <w:r>
        <w:t>Using PowerPivot in Excel 2013</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2220A045" w:rsidR="00EB1ADF" w:rsidRPr="005C7841" w:rsidRDefault="00EB1ADF" w:rsidP="0048025F">
      <w:pPr>
        <w:pStyle w:val="LabExerciseCallout"/>
      </w:pPr>
      <w:r w:rsidRPr="005C7841">
        <w:rPr>
          <w:b/>
        </w:rPr>
        <w:t>Lab Folder</w:t>
      </w:r>
      <w:r w:rsidRPr="005C7841">
        <w:t xml:space="preserve">: </w:t>
      </w:r>
      <w:r w:rsidR="005D0755">
        <w:t>C:\Student\Modules\</w:t>
      </w:r>
      <w:r w:rsidR="00290C85">
        <w:t>Excel</w:t>
      </w:r>
      <w:r w:rsidR="00784633">
        <w:t>PowerPivot</w:t>
      </w:r>
      <w:r w:rsidR="001C292C">
        <w:t>\Lab</w:t>
      </w:r>
    </w:p>
    <w:p w14:paraId="266D4C88" w14:textId="1EE03C63" w:rsidR="00EB1ADF" w:rsidRDefault="00EB1ADF" w:rsidP="0048025F">
      <w:pPr>
        <w:pStyle w:val="LabExerciseCallout"/>
      </w:pPr>
      <w:r w:rsidRPr="005C7841">
        <w:rPr>
          <w:b/>
        </w:rPr>
        <w:t>Lab Overview</w:t>
      </w:r>
      <w:r w:rsidRPr="005C7841">
        <w:t xml:space="preserve">: </w:t>
      </w:r>
      <w:r w:rsidR="00EA77D4">
        <w:rPr>
          <w:rFonts w:cs="Arial"/>
          <w:lang w:val="en"/>
        </w:rPr>
        <w:t xml:space="preserve">In this </w:t>
      </w:r>
      <w:r w:rsidR="004D525D">
        <w:rPr>
          <w:rFonts w:cs="Arial"/>
          <w:lang w:val="en"/>
        </w:rPr>
        <w:t>module</w:t>
      </w:r>
      <w:r w:rsidR="00893173">
        <w:rPr>
          <w:rFonts w:cs="Arial"/>
          <w:lang w:val="en"/>
        </w:rPr>
        <w:t xml:space="preserve"> you will continue to work with Excel 2013</w:t>
      </w:r>
      <w:r w:rsidR="00ED27C5">
        <w:rPr>
          <w:rFonts w:cs="Arial"/>
          <w:lang w:val="en"/>
        </w:rPr>
        <w:t xml:space="preserve"> and </w:t>
      </w:r>
      <w:r w:rsidR="00893173">
        <w:rPr>
          <w:rFonts w:cs="Arial"/>
          <w:lang w:val="en"/>
        </w:rPr>
        <w:t>PowerPivot</w:t>
      </w:r>
      <w:r w:rsidR="00ED27C5">
        <w:rPr>
          <w:rFonts w:cs="Arial"/>
          <w:lang w:val="en"/>
        </w:rPr>
        <w:t xml:space="preserve"> along with the </w:t>
      </w:r>
      <w:r w:rsidR="00893173">
        <w:rPr>
          <w:rFonts w:cs="Arial"/>
          <w:lang w:val="en"/>
        </w:rPr>
        <w:t xml:space="preserve">Excel workbook </w:t>
      </w:r>
      <w:r w:rsidR="00ED27C5">
        <w:rPr>
          <w:rFonts w:cs="Arial"/>
          <w:lang w:val="en"/>
        </w:rPr>
        <w:t xml:space="preserve">and data model that </w:t>
      </w:r>
      <w:r w:rsidR="00893173">
        <w:rPr>
          <w:rFonts w:cs="Arial"/>
          <w:lang w:val="en"/>
        </w:rPr>
        <w:t xml:space="preserve">you created in </w:t>
      </w:r>
      <w:r w:rsidR="00ED27C5">
        <w:rPr>
          <w:rFonts w:cs="Arial"/>
          <w:lang w:val="en"/>
        </w:rPr>
        <w:t>the previous lab</w:t>
      </w:r>
      <w:r w:rsidR="00893173">
        <w:rPr>
          <w:rFonts w:cs="Arial"/>
          <w:lang w:val="en"/>
        </w:rPr>
        <w:t xml:space="preserve">. </w:t>
      </w:r>
      <w:r w:rsidR="00175465">
        <w:rPr>
          <w:rFonts w:cs="Arial"/>
          <w:lang w:val="en"/>
        </w:rPr>
        <w:t xml:space="preserve">You will </w:t>
      </w:r>
      <w:r w:rsidR="00FF111D">
        <w:rPr>
          <w:rFonts w:cs="Arial"/>
          <w:lang w:val="en"/>
        </w:rPr>
        <w:t xml:space="preserve">enhance </w:t>
      </w:r>
      <w:r w:rsidR="00175465">
        <w:rPr>
          <w:rFonts w:cs="Arial"/>
          <w:lang w:val="en"/>
        </w:rPr>
        <w:t xml:space="preserve">the </w:t>
      </w:r>
      <w:r w:rsidR="00ED27C5">
        <w:rPr>
          <w:rFonts w:cs="Arial"/>
          <w:lang w:val="en"/>
        </w:rPr>
        <w:t xml:space="preserve">data model </w:t>
      </w:r>
      <w:r w:rsidR="00FF111D">
        <w:rPr>
          <w:rFonts w:cs="Arial"/>
          <w:lang w:val="en"/>
        </w:rPr>
        <w:t xml:space="preserve">containing </w:t>
      </w:r>
      <w:r w:rsidR="00ED27C5">
        <w:rPr>
          <w:rFonts w:cs="Arial"/>
          <w:lang w:val="en"/>
        </w:rPr>
        <w:t xml:space="preserve">Wingtip sales data by </w:t>
      </w:r>
      <w:r w:rsidR="00FF111D">
        <w:rPr>
          <w:rFonts w:cs="Arial"/>
          <w:lang w:val="en"/>
        </w:rPr>
        <w:t xml:space="preserve">adding </w:t>
      </w:r>
      <w:r w:rsidR="00175465">
        <w:rPr>
          <w:rFonts w:cs="Arial"/>
          <w:lang w:val="en"/>
        </w:rPr>
        <w:t xml:space="preserve">calculated columns, </w:t>
      </w:r>
      <w:r w:rsidR="00ED27C5">
        <w:rPr>
          <w:rFonts w:cs="Arial"/>
          <w:lang w:val="en"/>
        </w:rPr>
        <w:t xml:space="preserve">calculated fields and </w:t>
      </w:r>
      <w:r w:rsidR="00FF111D">
        <w:rPr>
          <w:rFonts w:cs="Arial"/>
          <w:lang w:val="en"/>
        </w:rPr>
        <w:t>two dimension hierarchies</w:t>
      </w:r>
      <w:r w:rsidR="00ED27C5">
        <w:rPr>
          <w:rFonts w:cs="Arial"/>
          <w:lang w:val="en"/>
        </w:rPr>
        <w:t xml:space="preserve">. Along the way, you will create several PivotTables which will leverage the </w:t>
      </w:r>
      <w:r w:rsidR="00FF111D">
        <w:rPr>
          <w:rFonts w:cs="Arial"/>
          <w:lang w:val="en"/>
        </w:rPr>
        <w:t xml:space="preserve">enhancements </w:t>
      </w:r>
      <w:r w:rsidR="00ED27C5">
        <w:rPr>
          <w:rFonts w:cs="Arial"/>
          <w:lang w:val="en"/>
        </w:rPr>
        <w:t>you make to the data model.</w:t>
      </w:r>
    </w:p>
    <w:p w14:paraId="4A1DBA3F" w14:textId="0721016E" w:rsidR="00EB1ADF" w:rsidRPr="00AB0146" w:rsidRDefault="00EB1ADF" w:rsidP="00EB1ADF">
      <w:pPr>
        <w:pStyle w:val="Heading3"/>
      </w:pPr>
      <w:r>
        <w:t xml:space="preserve">Exercise 1: </w:t>
      </w:r>
      <w:r w:rsidR="00893173">
        <w:t>Formatting</w:t>
      </w:r>
      <w:r w:rsidR="00CD6D7B">
        <w:t xml:space="preserve"> PowerPivot Data in Excel</w:t>
      </w:r>
    </w:p>
    <w:p w14:paraId="707EA7F1" w14:textId="6D9CA4FB" w:rsidR="00EA77D4" w:rsidRDefault="00EA77D4" w:rsidP="0061366A">
      <w:pPr>
        <w:pStyle w:val="LabExerciseLeadIn"/>
      </w:pPr>
      <w:r>
        <w:t>In this exercise you will</w:t>
      </w:r>
      <w:r w:rsidR="00893173">
        <w:t xml:space="preserve"> </w:t>
      </w:r>
      <w:r w:rsidR="000D2D5C">
        <w:t>format the PowerPivot data that was imported into the w</w:t>
      </w:r>
      <w:r w:rsidR="002B5291">
        <w:t>orkbook in the previous module.</w:t>
      </w:r>
    </w:p>
    <w:p w14:paraId="37090466" w14:textId="054DCC06" w:rsidR="008829C1" w:rsidRDefault="008829C1" w:rsidP="008829C1">
      <w:pPr>
        <w:pStyle w:val="Heading4"/>
      </w:pPr>
      <w:r>
        <w:t>Log in</w:t>
      </w:r>
      <w:r w:rsidR="00F55B29">
        <w:t xml:space="preserve"> </w:t>
      </w:r>
      <w:r>
        <w:t>to Student Environment</w:t>
      </w:r>
    </w:p>
    <w:p w14:paraId="353FF42B" w14:textId="77777777" w:rsidR="00893173" w:rsidRDefault="00893173" w:rsidP="00893173">
      <w:pPr>
        <w:pStyle w:val="LabStepNumbered"/>
      </w:pPr>
      <w:r>
        <w:t xml:space="preserve">Login to the Student VM using the login </w:t>
      </w:r>
      <w:r w:rsidRPr="00AB2210">
        <w:rPr>
          <w:b/>
        </w:rPr>
        <w:t>WINGTIP\Administrator</w:t>
      </w:r>
      <w:r>
        <w:t xml:space="preserve"> and the appropriate password.</w:t>
      </w:r>
    </w:p>
    <w:p w14:paraId="7186E03F" w14:textId="77777777" w:rsidR="00893173" w:rsidRDefault="00893173" w:rsidP="00893173">
      <w:pPr>
        <w:pStyle w:val="LabStepNumberedLevel2"/>
      </w:pPr>
      <w:r>
        <w:t xml:space="preserve">If you’re using a local VM provided by the hosting training company, the password will be </w:t>
      </w:r>
      <w:r w:rsidRPr="005D09A2">
        <w:rPr>
          <w:b/>
        </w:rPr>
        <w:t>Password1</w:t>
      </w:r>
      <w:r>
        <w:t xml:space="preserve">. </w:t>
      </w:r>
    </w:p>
    <w:p w14:paraId="5E55CDCA" w14:textId="77777777" w:rsidR="00893173" w:rsidRDefault="00893173" w:rsidP="00893173">
      <w:pPr>
        <w:pStyle w:val="LabStepNumberedLevel2"/>
      </w:pPr>
      <w:r>
        <w:t xml:space="preserve">If your student VM is hosted by CloudShare, the password for the </w:t>
      </w:r>
      <w:r w:rsidRPr="005D09A2">
        <w:rPr>
          <w:b/>
        </w:rPr>
        <w:t>WINGTIP\Administrator</w:t>
      </w:r>
      <w:r>
        <w:t xml:space="preserve"> account is going to be unique for each student, system-generated by CloudShare. Also note that the CloudShare VM configuration usually logs you into the VM automatically so you do not have to enter the user name and password.</w:t>
      </w:r>
    </w:p>
    <w:p w14:paraId="573A4687" w14:textId="71B09550" w:rsidR="008829C1" w:rsidRDefault="008829C1" w:rsidP="008829C1">
      <w:pPr>
        <w:pStyle w:val="Heading4"/>
      </w:pPr>
      <w:r>
        <w:t>Open Existing Workbook</w:t>
      </w:r>
    </w:p>
    <w:p w14:paraId="73EF2F06" w14:textId="1FB55529" w:rsidR="00B071EE" w:rsidRDefault="00B071EE" w:rsidP="00893173">
      <w:pPr>
        <w:pStyle w:val="LabStepNumbered"/>
      </w:pPr>
      <w:r>
        <w:t xml:space="preserve">Open the Excel workbook titled </w:t>
      </w:r>
      <w:r>
        <w:rPr>
          <w:b/>
        </w:rPr>
        <w:t>WingtipSalesModel.xlsx</w:t>
      </w:r>
      <w:r>
        <w:t xml:space="preserve"> created in Module 1.</w:t>
      </w:r>
    </w:p>
    <w:p w14:paraId="0A90D446" w14:textId="3D5DAC56" w:rsidR="00B071EE" w:rsidRDefault="00B071EE" w:rsidP="00B071EE">
      <w:pPr>
        <w:pStyle w:val="LabStepNumberedLevel2"/>
        <w:rPr>
          <w:b/>
        </w:rPr>
      </w:pPr>
      <w:r>
        <w:t xml:space="preserve">Navigate to </w:t>
      </w:r>
      <w:r w:rsidR="00CD6AAB">
        <w:t xml:space="preserve">the </w:t>
      </w:r>
      <w:r>
        <w:t xml:space="preserve">directory located </w:t>
      </w:r>
      <w:r w:rsidR="00CD6AAB">
        <w:t xml:space="preserve">in your student folder </w:t>
      </w:r>
      <w:r>
        <w:t xml:space="preserve">at </w:t>
      </w:r>
      <w:r w:rsidRPr="00B071EE">
        <w:rPr>
          <w:b/>
        </w:rPr>
        <w:t>C:\Student\</w:t>
      </w:r>
      <w:r w:rsidR="00CD6AAB">
        <w:rPr>
          <w:b/>
        </w:rPr>
        <w:t>Models</w:t>
      </w:r>
      <w:r w:rsidRPr="00B071EE">
        <w:rPr>
          <w:b/>
        </w:rPr>
        <w:t>\</w:t>
      </w:r>
    </w:p>
    <w:p w14:paraId="58095EEC" w14:textId="19DD1240" w:rsidR="00221E8A" w:rsidRPr="00B071EE" w:rsidRDefault="00C24390" w:rsidP="00221E8A">
      <w:pPr>
        <w:pStyle w:val="LabExerciseCallout"/>
      </w:pPr>
      <w:r w:rsidRPr="00C24390">
        <w:t xml:space="preserve">This lab assumes that you have completed the first lab titled </w:t>
      </w:r>
      <w:r w:rsidRPr="00C24390">
        <w:rPr>
          <w:b/>
        </w:rPr>
        <w:t>Getting Started with PowerPivot and the Excel Data Model</w:t>
      </w:r>
      <w:r w:rsidRPr="00C24390">
        <w:t xml:space="preserve"> in which you created an Excel workbook named </w:t>
      </w:r>
      <w:r w:rsidRPr="00C24390">
        <w:rPr>
          <w:b/>
        </w:rPr>
        <w:t>WingtipSalesModel.xlsx</w:t>
      </w:r>
      <w:r w:rsidRPr="00C24390">
        <w:t xml:space="preserve"> and imported data into the data model using from the Wingtip Sales database. If you would like to begin work on this lab without first completing the Getting Started lab, use the Windows Explorer to copy the lab solution file </w:t>
      </w:r>
      <w:r>
        <w:t xml:space="preserve">at </w:t>
      </w:r>
      <w:r w:rsidRPr="00C24390">
        <w:rPr>
          <w:b/>
        </w:rPr>
        <w:t>C:\Student\Modules\GettingStarted\Lab\Solution\WingtipSalesModel.xlsx</w:t>
      </w:r>
      <w:r w:rsidRPr="00C24390">
        <w:t xml:space="preserve"> into the folder at </w:t>
      </w:r>
      <w:r w:rsidRPr="00C24390">
        <w:rPr>
          <w:b/>
        </w:rPr>
        <w:t>C:\Student\Models</w:t>
      </w:r>
      <w:r w:rsidRPr="00C24390">
        <w:t>.</w:t>
      </w:r>
    </w:p>
    <w:p w14:paraId="115A3E62" w14:textId="3EA0FC78" w:rsidR="00B071EE" w:rsidRDefault="009D1AAB" w:rsidP="00B071EE">
      <w:pPr>
        <w:pStyle w:val="LabStepNumberedLevel2"/>
      </w:pPr>
      <w:r>
        <w:t>Double-click on the</w:t>
      </w:r>
      <w:r w:rsidR="00CD6AAB">
        <w:t xml:space="preserve"> Excel workbook file named</w:t>
      </w:r>
      <w:r>
        <w:t xml:space="preserve"> </w:t>
      </w:r>
      <w:r w:rsidRPr="009D1AAB">
        <w:rPr>
          <w:b/>
        </w:rPr>
        <w:t>WingtipSalesModel.xlsx</w:t>
      </w:r>
      <w:r>
        <w:t xml:space="preserve"> to open </w:t>
      </w:r>
      <w:r w:rsidR="00CD6AAB">
        <w:t xml:space="preserve">it </w:t>
      </w:r>
      <w:r>
        <w:t>in Excel 2013.</w:t>
      </w:r>
    </w:p>
    <w:p w14:paraId="3FDE7CA1" w14:textId="6007D460" w:rsidR="00F32FAE" w:rsidRDefault="00F32FAE" w:rsidP="00F32FAE">
      <w:pPr>
        <w:pStyle w:val="LabStepNumberedLevel2"/>
      </w:pPr>
      <w:r>
        <w:t xml:space="preserve">Once the file is open you may get prompted with a security warning. Click on the </w:t>
      </w:r>
      <w:r w:rsidRPr="00F32FAE">
        <w:rPr>
          <w:b/>
        </w:rPr>
        <w:t>Enable Content</w:t>
      </w:r>
      <w:r>
        <w:t xml:space="preserve"> button to enable External Data Connections.</w:t>
      </w:r>
    </w:p>
    <w:p w14:paraId="604061A4" w14:textId="029EB36C" w:rsidR="00F32FAE" w:rsidRDefault="00F32FAE" w:rsidP="00F32FAE">
      <w:pPr>
        <w:pStyle w:val="LabStepScreenshotLevel2"/>
      </w:pPr>
      <w:r>
        <w:drawing>
          <wp:inline distT="0" distB="0" distL="0" distR="0" wp14:anchorId="1D55E31E" wp14:editId="2F818A4D">
            <wp:extent cx="4588641" cy="196850"/>
            <wp:effectExtent l="19050" t="19050" r="2159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8641" cy="196850"/>
                    </a:xfrm>
                    <a:prstGeom prst="rect">
                      <a:avLst/>
                    </a:prstGeom>
                    <a:ln>
                      <a:solidFill>
                        <a:schemeClr val="bg1">
                          <a:lumMod val="75000"/>
                        </a:schemeClr>
                      </a:solidFill>
                    </a:ln>
                  </pic:spPr>
                </pic:pic>
              </a:graphicData>
            </a:graphic>
          </wp:inline>
        </w:drawing>
      </w:r>
    </w:p>
    <w:p w14:paraId="2D2D3478" w14:textId="2537669B" w:rsidR="003770A6" w:rsidRDefault="00F32FAE" w:rsidP="00F32FAE">
      <w:pPr>
        <w:pStyle w:val="LabStepNumberedLevel2"/>
      </w:pPr>
      <w:r>
        <w:t>Once the file is open it should look similar to the image below.</w:t>
      </w:r>
    </w:p>
    <w:p w14:paraId="22D374DF" w14:textId="6D5DE065" w:rsidR="00F32FAE" w:rsidRDefault="00C63473" w:rsidP="00F32FAE">
      <w:pPr>
        <w:pStyle w:val="LabStepScreenshotLevel2"/>
      </w:pPr>
      <w:r>
        <w:drawing>
          <wp:inline distT="0" distB="0" distL="0" distR="0" wp14:anchorId="5D4EF4BC" wp14:editId="3B66AE14">
            <wp:extent cx="4070350" cy="2385054"/>
            <wp:effectExtent l="19050" t="19050" r="2540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9839" cy="2396474"/>
                    </a:xfrm>
                    <a:prstGeom prst="rect">
                      <a:avLst/>
                    </a:prstGeom>
                    <a:noFill/>
                    <a:ln>
                      <a:solidFill>
                        <a:schemeClr val="bg1">
                          <a:lumMod val="50000"/>
                        </a:schemeClr>
                      </a:solidFill>
                    </a:ln>
                  </pic:spPr>
                </pic:pic>
              </a:graphicData>
            </a:graphic>
          </wp:inline>
        </w:drawing>
      </w:r>
    </w:p>
    <w:p w14:paraId="2BA95212" w14:textId="19BE5362" w:rsidR="005F7A5E" w:rsidRDefault="005F7A5E" w:rsidP="005F7A5E">
      <w:pPr>
        <w:pStyle w:val="Heading4"/>
      </w:pPr>
      <w:r>
        <w:lastRenderedPageBreak/>
        <w:t>Format PowerPivot Data</w:t>
      </w:r>
    </w:p>
    <w:p w14:paraId="48B1CA21" w14:textId="77777777" w:rsidR="00754325" w:rsidRDefault="00754325" w:rsidP="00754325">
      <w:pPr>
        <w:pStyle w:val="LabStepNumbered"/>
      </w:pPr>
      <w:r>
        <w:t>Open the PowerPivot window for the current Excel workbook.</w:t>
      </w:r>
    </w:p>
    <w:p w14:paraId="67A42FA0" w14:textId="77777777" w:rsidR="00754325" w:rsidRDefault="00754325" w:rsidP="00754325">
      <w:pPr>
        <w:pStyle w:val="LabStepNumberedLevel2"/>
      </w:pPr>
      <w:r>
        <w:t xml:space="preserve">Navigate to the </w:t>
      </w:r>
      <w:r w:rsidRPr="00C166DA">
        <w:rPr>
          <w:b/>
        </w:rPr>
        <w:t>POWERPIVOT</w:t>
      </w:r>
      <w:r>
        <w:t xml:space="preserve"> tab in the Excel ribbon.</w:t>
      </w:r>
    </w:p>
    <w:p w14:paraId="20C3EC96" w14:textId="77777777" w:rsidR="00754325" w:rsidRDefault="00754325" w:rsidP="00754325">
      <w:pPr>
        <w:pStyle w:val="LabStepNumberedLevel2"/>
      </w:pPr>
      <w:r>
        <w:t xml:space="preserve">Click the </w:t>
      </w:r>
      <w:r w:rsidRPr="00992A7D">
        <w:rPr>
          <w:b/>
        </w:rPr>
        <w:t>Manage</w:t>
      </w:r>
      <w:r>
        <w:t xml:space="preserve"> button in the </w:t>
      </w:r>
      <w:r w:rsidRPr="00C166DA">
        <w:rPr>
          <w:b/>
        </w:rPr>
        <w:t>Data Model</w:t>
      </w:r>
      <w:r>
        <w:t xml:space="preserve"> ribbon group to open the PowerPivot window.</w:t>
      </w:r>
    </w:p>
    <w:p w14:paraId="3F22070F" w14:textId="17437B86" w:rsidR="006A48B0" w:rsidRDefault="006A48B0" w:rsidP="006A48B0">
      <w:pPr>
        <w:pStyle w:val="LabStepScreenshotLevel2"/>
      </w:pPr>
      <w:r>
        <w:drawing>
          <wp:inline distT="0" distB="0" distL="0" distR="0" wp14:anchorId="12E67C1B" wp14:editId="1BEC88AD">
            <wp:extent cx="5376672" cy="694944"/>
            <wp:effectExtent l="19050" t="19050" r="1460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20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6672" cy="694944"/>
                    </a:xfrm>
                    <a:prstGeom prst="rect">
                      <a:avLst/>
                    </a:prstGeom>
                    <a:ln>
                      <a:solidFill>
                        <a:schemeClr val="bg1">
                          <a:lumMod val="75000"/>
                        </a:schemeClr>
                      </a:solidFill>
                    </a:ln>
                  </pic:spPr>
                </pic:pic>
              </a:graphicData>
            </a:graphic>
          </wp:inline>
        </w:drawing>
      </w:r>
    </w:p>
    <w:p w14:paraId="44BF6520" w14:textId="77777777" w:rsidR="002B18C8" w:rsidRDefault="000F2399" w:rsidP="000F2399">
      <w:pPr>
        <w:pStyle w:val="LabStepNumberedLevel2"/>
      </w:pPr>
      <w:r>
        <w:t xml:space="preserve">When the PowerPivot window appears you should see four data different data sheets titled </w:t>
      </w:r>
      <w:r w:rsidRPr="00CD6AAB">
        <w:rPr>
          <w:b/>
        </w:rPr>
        <w:t>Customers</w:t>
      </w:r>
      <w:r>
        <w:t xml:space="preserve">, </w:t>
      </w:r>
      <w:r w:rsidRPr="00CD6AAB">
        <w:rPr>
          <w:b/>
        </w:rPr>
        <w:t>Sales</w:t>
      </w:r>
      <w:r>
        <w:t xml:space="preserve">, </w:t>
      </w:r>
      <w:r w:rsidR="002B18C8">
        <w:rPr>
          <w:b/>
        </w:rPr>
        <w:t>Purchases</w:t>
      </w:r>
      <w:r>
        <w:t xml:space="preserve">, </w:t>
      </w:r>
      <w:r w:rsidRPr="00CD6AAB">
        <w:rPr>
          <w:b/>
        </w:rPr>
        <w:t>Products</w:t>
      </w:r>
      <w:r>
        <w:t xml:space="preserve">, and </w:t>
      </w:r>
      <w:r w:rsidRPr="00CD6AAB">
        <w:rPr>
          <w:b/>
        </w:rPr>
        <w:t>Sales Regions</w:t>
      </w:r>
      <w:r>
        <w:t>.</w:t>
      </w:r>
    </w:p>
    <w:p w14:paraId="410263D5" w14:textId="0E7F7CFE" w:rsidR="00CD6AAB" w:rsidRDefault="002B18C8" w:rsidP="000F2399">
      <w:pPr>
        <w:pStyle w:val="LabStepNumberedLevel2"/>
      </w:pPr>
      <w:r>
        <w:t xml:space="preserve">Select the </w:t>
      </w:r>
      <w:r w:rsidR="000F2399" w:rsidRPr="00CD6AAB">
        <w:rPr>
          <w:b/>
        </w:rPr>
        <w:t>Sales Regions</w:t>
      </w:r>
      <w:r w:rsidR="000F2399">
        <w:t xml:space="preserve"> sheet </w:t>
      </w:r>
      <w:r>
        <w:t>if it is not already selected</w:t>
      </w:r>
      <w:r w:rsidR="000F2399">
        <w:t>.</w:t>
      </w:r>
    </w:p>
    <w:p w14:paraId="55E92190" w14:textId="324BDC11" w:rsidR="000F2399" w:rsidRDefault="00CD6AAB" w:rsidP="000F2399">
      <w:pPr>
        <w:pStyle w:val="LabStepNumberedLevel2"/>
      </w:pPr>
      <w:r>
        <w:t xml:space="preserve">Within the </w:t>
      </w:r>
      <w:r w:rsidRPr="00CD6AAB">
        <w:rPr>
          <w:b/>
        </w:rPr>
        <w:t>Sales Regions</w:t>
      </w:r>
      <w:r>
        <w:t xml:space="preserve"> table, </w:t>
      </w:r>
      <w:r w:rsidR="000F2399">
        <w:t xml:space="preserve">resize the column headers </w:t>
      </w:r>
      <w:r>
        <w:t xml:space="preserve">to show their contents </w:t>
      </w:r>
      <w:r w:rsidR="000F2399">
        <w:t>by dragging cell to resize.</w:t>
      </w:r>
    </w:p>
    <w:p w14:paraId="19A5DAE1" w14:textId="4F6DF071" w:rsidR="000F2399" w:rsidRDefault="000F2399" w:rsidP="000F2399">
      <w:pPr>
        <w:pStyle w:val="LabStepScreenshotLevel2"/>
      </w:pPr>
      <w:r>
        <w:drawing>
          <wp:inline distT="0" distB="0" distL="0" distR="0" wp14:anchorId="47ADF179" wp14:editId="69836FFA">
            <wp:extent cx="5376672" cy="40965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2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6672" cy="4096512"/>
                    </a:xfrm>
                    <a:prstGeom prst="rect">
                      <a:avLst/>
                    </a:prstGeom>
                  </pic:spPr>
                </pic:pic>
              </a:graphicData>
            </a:graphic>
          </wp:inline>
        </w:drawing>
      </w:r>
    </w:p>
    <w:p w14:paraId="74877A32" w14:textId="7CD19499" w:rsidR="00D37D88" w:rsidRDefault="00CD6AAB" w:rsidP="00D37D88">
      <w:pPr>
        <w:pStyle w:val="LabStepNumbered"/>
      </w:pPr>
      <w:r>
        <w:t xml:space="preserve">Modify the </w:t>
      </w:r>
      <w:r w:rsidRPr="00CD6AAB">
        <w:rPr>
          <w:b/>
        </w:rPr>
        <w:t>Customers</w:t>
      </w:r>
      <w:r>
        <w:t xml:space="preserve"> table to c</w:t>
      </w:r>
      <w:r w:rsidR="00D37D88">
        <w:t xml:space="preserve">hange format of </w:t>
      </w:r>
      <w:proofErr w:type="spellStart"/>
      <w:r w:rsidR="00D37D88" w:rsidRPr="00CD6AAB">
        <w:rPr>
          <w:b/>
        </w:rPr>
        <w:t>BirthDate</w:t>
      </w:r>
      <w:proofErr w:type="spellEnd"/>
      <w:r w:rsidR="00D37D88">
        <w:t xml:space="preserve">, </w:t>
      </w:r>
      <w:proofErr w:type="spellStart"/>
      <w:r w:rsidR="00D37D88" w:rsidRPr="00CD6AAB">
        <w:rPr>
          <w:b/>
        </w:rPr>
        <w:t>FirstPurchaseDate</w:t>
      </w:r>
      <w:proofErr w:type="spellEnd"/>
      <w:r w:rsidR="00D37D88">
        <w:t>,</w:t>
      </w:r>
      <w:r w:rsidR="00D37D88" w:rsidRPr="00D37D88">
        <w:t xml:space="preserve"> and </w:t>
      </w:r>
      <w:proofErr w:type="spellStart"/>
      <w:r w:rsidR="00D37D88" w:rsidRPr="00CD6AAB">
        <w:rPr>
          <w:b/>
        </w:rPr>
        <w:t>LastPurchaseDate</w:t>
      </w:r>
      <w:proofErr w:type="spellEnd"/>
      <w:r w:rsidR="00D37D88" w:rsidRPr="00D37D88">
        <w:t xml:space="preserve"> to short date</w:t>
      </w:r>
      <w:r w:rsidR="00D37D88">
        <w:t>.</w:t>
      </w:r>
    </w:p>
    <w:p w14:paraId="44D80E71" w14:textId="21027BEE" w:rsidR="00BB6924" w:rsidRDefault="00BB6924" w:rsidP="00D37D88">
      <w:pPr>
        <w:pStyle w:val="LabStepNumberedLevel2"/>
      </w:pPr>
      <w:r>
        <w:t xml:space="preserve">Click on the </w:t>
      </w:r>
      <w:r w:rsidRPr="00BB6924">
        <w:rPr>
          <w:b/>
        </w:rPr>
        <w:t>Customers</w:t>
      </w:r>
      <w:r>
        <w:t xml:space="preserve"> </w:t>
      </w:r>
      <w:r w:rsidR="00D8077D">
        <w:t xml:space="preserve">tab to activate the </w:t>
      </w:r>
      <w:r w:rsidR="00D8077D" w:rsidRPr="00CD6AAB">
        <w:rPr>
          <w:b/>
        </w:rPr>
        <w:t>Customers</w:t>
      </w:r>
      <w:r w:rsidR="00D8077D">
        <w:t xml:space="preserve"> sheet</w:t>
      </w:r>
      <w:r>
        <w:t>.</w:t>
      </w:r>
    </w:p>
    <w:p w14:paraId="67C1411F" w14:textId="22F81437" w:rsidR="00BB6924" w:rsidRDefault="00BB6924" w:rsidP="00BB6924">
      <w:pPr>
        <w:pStyle w:val="LabStepNumberedLevel2"/>
      </w:pPr>
      <w:r>
        <w:t>Expand the column</w:t>
      </w:r>
      <w:r w:rsidR="00D029BA">
        <w:t xml:space="preserve"> headers so you can see the data in the columns better by double-clicking on the end of each header column or by click-dragging your mouse to resize.</w:t>
      </w:r>
    </w:p>
    <w:p w14:paraId="20D192C3" w14:textId="5C38E55E" w:rsidR="00D029BA" w:rsidRDefault="00D029BA" w:rsidP="00BB6924">
      <w:pPr>
        <w:pStyle w:val="LabStepNumberedLevel2"/>
      </w:pPr>
      <w:r>
        <w:t xml:space="preserve">Select the </w:t>
      </w:r>
      <w:proofErr w:type="spellStart"/>
      <w:r w:rsidRPr="00794FD1">
        <w:rPr>
          <w:b/>
        </w:rPr>
        <w:t>BirthDate</w:t>
      </w:r>
      <w:proofErr w:type="spellEnd"/>
      <w:r>
        <w:t xml:space="preserve"> column and then in the ribbon under the </w:t>
      </w:r>
      <w:r w:rsidRPr="00794FD1">
        <w:rPr>
          <w:b/>
        </w:rPr>
        <w:t>Formatting</w:t>
      </w:r>
      <w:r>
        <w:t xml:space="preserve"> group, click on </w:t>
      </w:r>
      <w:r w:rsidRPr="00794FD1">
        <w:rPr>
          <w:b/>
        </w:rPr>
        <w:t>Format</w:t>
      </w:r>
      <w:r>
        <w:t xml:space="preserve"> and then select the </w:t>
      </w:r>
      <w:r w:rsidRPr="00794FD1">
        <w:rPr>
          <w:b/>
        </w:rPr>
        <w:t>*3/14/2001</w:t>
      </w:r>
      <w:r>
        <w:t xml:space="preserve"> format option.</w:t>
      </w:r>
    </w:p>
    <w:p w14:paraId="7E914AAD" w14:textId="56006FEB" w:rsidR="008A0998" w:rsidRDefault="008A0998" w:rsidP="008A0998">
      <w:pPr>
        <w:pStyle w:val="LabStepScreenshotLevel2"/>
      </w:pPr>
      <w:r>
        <w:lastRenderedPageBreak/>
        <w:drawing>
          <wp:inline distT="0" distB="0" distL="0" distR="0" wp14:anchorId="69D26256" wp14:editId="47136086">
            <wp:extent cx="5376672" cy="13990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2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6672" cy="1399032"/>
                    </a:xfrm>
                    <a:prstGeom prst="rect">
                      <a:avLst/>
                    </a:prstGeom>
                  </pic:spPr>
                </pic:pic>
              </a:graphicData>
            </a:graphic>
          </wp:inline>
        </w:drawing>
      </w:r>
    </w:p>
    <w:p w14:paraId="0DC42EB4" w14:textId="7488F0CA" w:rsidR="00D029BA" w:rsidRDefault="00D029BA" w:rsidP="00BB6924">
      <w:pPr>
        <w:pStyle w:val="LabStepNumberedLevel2"/>
      </w:pPr>
      <w:r>
        <w:t xml:space="preserve">The </w:t>
      </w:r>
      <w:proofErr w:type="spellStart"/>
      <w:r w:rsidRPr="00CD6AAB">
        <w:rPr>
          <w:b/>
        </w:rPr>
        <w:t>BirthDate</w:t>
      </w:r>
      <w:proofErr w:type="spellEnd"/>
      <w:r w:rsidR="00470A70">
        <w:t xml:space="preserve"> column data is now using the short date format.</w:t>
      </w:r>
    </w:p>
    <w:p w14:paraId="3A4063EB" w14:textId="13A18B97" w:rsidR="00D029BA" w:rsidRDefault="008A0998" w:rsidP="008A0998">
      <w:pPr>
        <w:pStyle w:val="LabStepScreenshotLevel2"/>
      </w:pPr>
      <w:r>
        <w:drawing>
          <wp:inline distT="0" distB="0" distL="0" distR="0" wp14:anchorId="3774D08F" wp14:editId="41B45B28">
            <wp:extent cx="5376672" cy="23682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2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6672" cy="2368296"/>
                    </a:xfrm>
                    <a:prstGeom prst="rect">
                      <a:avLst/>
                    </a:prstGeom>
                  </pic:spPr>
                </pic:pic>
              </a:graphicData>
            </a:graphic>
          </wp:inline>
        </w:drawing>
      </w:r>
    </w:p>
    <w:p w14:paraId="388471A2" w14:textId="7B14620D" w:rsidR="00167FC0" w:rsidRDefault="00167FC0" w:rsidP="00167FC0">
      <w:pPr>
        <w:pStyle w:val="LabStepNumberedLevel2"/>
      </w:pPr>
      <w:r>
        <w:t xml:space="preserve">Repeat the steps for the </w:t>
      </w:r>
      <w:proofErr w:type="spellStart"/>
      <w:r w:rsidRPr="00167FC0">
        <w:rPr>
          <w:b/>
        </w:rPr>
        <w:t>FirstPurchaseDate</w:t>
      </w:r>
      <w:proofErr w:type="spellEnd"/>
      <w:r>
        <w:t xml:space="preserve"> and the </w:t>
      </w:r>
      <w:proofErr w:type="spellStart"/>
      <w:r w:rsidRPr="00167FC0">
        <w:rPr>
          <w:b/>
        </w:rPr>
        <w:t>LastPurchaseDate</w:t>
      </w:r>
      <w:proofErr w:type="spellEnd"/>
      <w:r>
        <w:t xml:space="preserve"> columns.</w:t>
      </w:r>
    </w:p>
    <w:p w14:paraId="07233D98" w14:textId="2978D0FC" w:rsidR="0030386E" w:rsidRDefault="0030386E" w:rsidP="00167FC0">
      <w:pPr>
        <w:pStyle w:val="LabStepNumberedLevel2"/>
      </w:pPr>
      <w:r>
        <w:t xml:space="preserve">The columns </w:t>
      </w:r>
      <w:r w:rsidR="00C83DA4">
        <w:t>are now updated with the newly desired format.</w:t>
      </w:r>
    </w:p>
    <w:p w14:paraId="65755177" w14:textId="00373F32" w:rsidR="0030386E" w:rsidRDefault="0030386E" w:rsidP="0030386E">
      <w:pPr>
        <w:pStyle w:val="LabStepScreenshotLevel2"/>
      </w:pPr>
      <w:r>
        <w:drawing>
          <wp:inline distT="0" distB="0" distL="0" distR="0" wp14:anchorId="628002F4" wp14:editId="60EA3D86">
            <wp:extent cx="4572000" cy="1609344"/>
            <wp:effectExtent l="19050" t="19050" r="1905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20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609344"/>
                    </a:xfrm>
                    <a:prstGeom prst="rect">
                      <a:avLst/>
                    </a:prstGeom>
                    <a:ln>
                      <a:solidFill>
                        <a:schemeClr val="bg1">
                          <a:lumMod val="50000"/>
                        </a:schemeClr>
                      </a:solidFill>
                    </a:ln>
                  </pic:spPr>
                </pic:pic>
              </a:graphicData>
            </a:graphic>
          </wp:inline>
        </w:drawing>
      </w:r>
    </w:p>
    <w:p w14:paraId="677243E1" w14:textId="0CCE8C4B" w:rsidR="00D8077D" w:rsidRDefault="00D8077D" w:rsidP="00D8077D">
      <w:pPr>
        <w:pStyle w:val="LabStepNumbered"/>
      </w:pPr>
      <w:r>
        <w:t>Update the formatting of the columns</w:t>
      </w:r>
      <w:r w:rsidR="00CD6AAB">
        <w:t xml:space="preserve"> in the </w:t>
      </w:r>
      <w:r w:rsidR="002B18C8">
        <w:rPr>
          <w:b/>
        </w:rPr>
        <w:t>Purchases</w:t>
      </w:r>
      <w:r w:rsidR="00CD6AAB">
        <w:t xml:space="preserve"> table</w:t>
      </w:r>
      <w:r>
        <w:t>.</w:t>
      </w:r>
    </w:p>
    <w:p w14:paraId="7B644683" w14:textId="3063E4D8" w:rsidR="00D8077D" w:rsidRDefault="00D8077D" w:rsidP="00D8077D">
      <w:pPr>
        <w:pStyle w:val="LabStepNumberedLevel2"/>
      </w:pPr>
      <w:r>
        <w:t xml:space="preserve">Click on the </w:t>
      </w:r>
      <w:r w:rsidR="00280F36">
        <w:rPr>
          <w:b/>
        </w:rPr>
        <w:t>Purchases</w:t>
      </w:r>
      <w:r>
        <w:t xml:space="preserve"> tab to activate the Invoices sheet.</w:t>
      </w:r>
    </w:p>
    <w:p w14:paraId="1C404229" w14:textId="0F52E811" w:rsidR="00344C5A" w:rsidRDefault="00344C5A" w:rsidP="00344C5A">
      <w:pPr>
        <w:pStyle w:val="LabStepNumberedLevel2"/>
      </w:pPr>
      <w:r>
        <w:t xml:space="preserve">Select the </w:t>
      </w:r>
      <w:proofErr w:type="spellStart"/>
      <w:r>
        <w:rPr>
          <w:b/>
        </w:rPr>
        <w:t>InvoiceDate</w:t>
      </w:r>
      <w:proofErr w:type="spellEnd"/>
      <w:r>
        <w:t xml:space="preserve"> column and then in the ribbon under the </w:t>
      </w:r>
      <w:r w:rsidRPr="00794FD1">
        <w:rPr>
          <w:b/>
        </w:rPr>
        <w:t>Formatting</w:t>
      </w:r>
      <w:r>
        <w:t xml:space="preserve"> group, click on </w:t>
      </w:r>
      <w:r w:rsidRPr="00794FD1">
        <w:rPr>
          <w:b/>
        </w:rPr>
        <w:t>Format</w:t>
      </w:r>
      <w:r>
        <w:t xml:space="preserve"> and then select the </w:t>
      </w:r>
      <w:r w:rsidRPr="00794FD1">
        <w:rPr>
          <w:b/>
        </w:rPr>
        <w:t>*3/14/2001</w:t>
      </w:r>
      <w:r>
        <w:t xml:space="preserve"> format option.</w:t>
      </w:r>
    </w:p>
    <w:p w14:paraId="0CE0844D" w14:textId="451DE613" w:rsidR="00344C5A" w:rsidRDefault="00B706A1" w:rsidP="00D8077D">
      <w:pPr>
        <w:pStyle w:val="LabStepNumberedLevel2"/>
      </w:pPr>
      <w:r>
        <w:t xml:space="preserve">The </w:t>
      </w:r>
      <w:proofErr w:type="spellStart"/>
      <w:r w:rsidRPr="00CD6AAB">
        <w:rPr>
          <w:b/>
        </w:rPr>
        <w:t>InvoiceDate</w:t>
      </w:r>
      <w:proofErr w:type="spellEnd"/>
      <w:r>
        <w:t xml:space="preserve"> column is now using the short date format.</w:t>
      </w:r>
    </w:p>
    <w:p w14:paraId="09E5E0A0" w14:textId="729ED1F7" w:rsidR="00B75206" w:rsidRDefault="00B75206" w:rsidP="00B75206">
      <w:pPr>
        <w:pStyle w:val="LabStepScreenshotLevel2"/>
      </w:pPr>
      <w:r>
        <w:lastRenderedPageBreak/>
        <w:drawing>
          <wp:inline distT="0" distB="0" distL="0" distR="0" wp14:anchorId="51E9EDA3" wp14:editId="64CB2A90">
            <wp:extent cx="4572000" cy="1520291"/>
            <wp:effectExtent l="19050" t="19050" r="1905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2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520291"/>
                    </a:xfrm>
                    <a:prstGeom prst="rect">
                      <a:avLst/>
                    </a:prstGeom>
                    <a:ln>
                      <a:solidFill>
                        <a:schemeClr val="bg1">
                          <a:lumMod val="50000"/>
                        </a:schemeClr>
                      </a:solidFill>
                    </a:ln>
                  </pic:spPr>
                </pic:pic>
              </a:graphicData>
            </a:graphic>
          </wp:inline>
        </w:drawing>
      </w:r>
    </w:p>
    <w:p w14:paraId="6AE8CB25" w14:textId="75022F7F" w:rsidR="002B18C8" w:rsidRDefault="002B18C8" w:rsidP="00D0197E">
      <w:pPr>
        <w:pStyle w:val="LabStepNumberedLevel2"/>
      </w:pPr>
      <w:r>
        <w:t xml:space="preserve">Rename the </w:t>
      </w:r>
      <w:proofErr w:type="spellStart"/>
      <w:r w:rsidRPr="002B18C8">
        <w:rPr>
          <w:b/>
        </w:rPr>
        <w:t>InvoiceDate</w:t>
      </w:r>
      <w:proofErr w:type="spellEnd"/>
      <w:r>
        <w:t xml:space="preserve"> column to </w:t>
      </w:r>
      <w:r w:rsidRPr="002B18C8">
        <w:rPr>
          <w:b/>
        </w:rPr>
        <w:t>Purchase Date</w:t>
      </w:r>
      <w:r>
        <w:t>.</w:t>
      </w:r>
    </w:p>
    <w:p w14:paraId="7FC64997" w14:textId="6B29BA8F" w:rsidR="002B18C8" w:rsidRDefault="002B18C8" w:rsidP="002B18C8">
      <w:pPr>
        <w:pStyle w:val="LabStepScreenshotLevel2"/>
      </w:pPr>
      <w:r>
        <w:drawing>
          <wp:inline distT="0" distB="0" distL="0" distR="0" wp14:anchorId="205BA8A6" wp14:editId="0C6B62F4">
            <wp:extent cx="2398866" cy="842356"/>
            <wp:effectExtent l="19050" t="19050" r="2095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7000" cy="855747"/>
                    </a:xfrm>
                    <a:prstGeom prst="rect">
                      <a:avLst/>
                    </a:prstGeom>
                    <a:noFill/>
                    <a:ln>
                      <a:solidFill>
                        <a:schemeClr val="bg1">
                          <a:lumMod val="50000"/>
                        </a:schemeClr>
                      </a:solidFill>
                    </a:ln>
                  </pic:spPr>
                </pic:pic>
              </a:graphicData>
            </a:graphic>
          </wp:inline>
        </w:drawing>
      </w:r>
    </w:p>
    <w:p w14:paraId="02FF5AF4" w14:textId="38A9F836" w:rsidR="00D0197E" w:rsidRDefault="002B18C8" w:rsidP="00D0197E">
      <w:pPr>
        <w:pStyle w:val="LabStepNumberedLevel2"/>
      </w:pPr>
      <w:r>
        <w:t>S</w:t>
      </w:r>
      <w:r w:rsidR="00D0197E">
        <w:t xml:space="preserve">elect the </w:t>
      </w:r>
      <w:proofErr w:type="spellStart"/>
      <w:r w:rsidR="00D0197E">
        <w:rPr>
          <w:b/>
        </w:rPr>
        <w:t>InvoiceAmount</w:t>
      </w:r>
      <w:proofErr w:type="spellEnd"/>
      <w:r w:rsidR="00D0197E">
        <w:t xml:space="preserve"> column and then in the ribbon under the </w:t>
      </w:r>
      <w:r w:rsidR="00D0197E" w:rsidRPr="00794FD1">
        <w:rPr>
          <w:b/>
        </w:rPr>
        <w:t>Formatting</w:t>
      </w:r>
      <w:r w:rsidR="00D0197E">
        <w:t xml:space="preserve"> group, click on </w:t>
      </w:r>
      <w:r w:rsidR="00D0197E" w:rsidRPr="00794FD1">
        <w:rPr>
          <w:b/>
        </w:rPr>
        <w:t>Format</w:t>
      </w:r>
      <w:r w:rsidR="00D0197E">
        <w:t xml:space="preserve"> and then select the </w:t>
      </w:r>
      <w:r w:rsidR="0052025B">
        <w:rPr>
          <w:b/>
        </w:rPr>
        <w:t>Currency</w:t>
      </w:r>
      <w:r w:rsidR="00D0197E">
        <w:t xml:space="preserve"> format option.</w:t>
      </w:r>
    </w:p>
    <w:p w14:paraId="4303F939" w14:textId="1DCF7B59" w:rsidR="002B18C8" w:rsidRDefault="002B18C8" w:rsidP="002B18C8">
      <w:pPr>
        <w:pStyle w:val="LabStepNumberedLevel2"/>
      </w:pPr>
      <w:r>
        <w:t xml:space="preserve">Rename the </w:t>
      </w:r>
      <w:proofErr w:type="spellStart"/>
      <w:r>
        <w:rPr>
          <w:b/>
        </w:rPr>
        <w:t>InvoiceAmount</w:t>
      </w:r>
      <w:proofErr w:type="spellEnd"/>
      <w:r>
        <w:t xml:space="preserve"> column to </w:t>
      </w:r>
      <w:r w:rsidRPr="002B18C8">
        <w:rPr>
          <w:b/>
        </w:rPr>
        <w:t xml:space="preserve">Purchase </w:t>
      </w:r>
      <w:r>
        <w:rPr>
          <w:b/>
        </w:rPr>
        <w:t>Amount</w:t>
      </w:r>
      <w:r>
        <w:t>.</w:t>
      </w:r>
    </w:p>
    <w:p w14:paraId="00EED40A" w14:textId="165BF56C" w:rsidR="00E2339B" w:rsidRDefault="002B18C8" w:rsidP="00D279EF">
      <w:pPr>
        <w:pStyle w:val="LabStepScreenshotLevel2"/>
      </w:pPr>
      <w:r>
        <w:drawing>
          <wp:inline distT="0" distB="0" distL="0" distR="0" wp14:anchorId="0FD2BAA3" wp14:editId="71939840">
            <wp:extent cx="3724102" cy="648810"/>
            <wp:effectExtent l="19050" t="19050" r="10160"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8551" cy="661780"/>
                    </a:xfrm>
                    <a:prstGeom prst="rect">
                      <a:avLst/>
                    </a:prstGeom>
                    <a:noFill/>
                    <a:ln>
                      <a:solidFill>
                        <a:schemeClr val="bg1">
                          <a:lumMod val="50000"/>
                        </a:schemeClr>
                      </a:solidFill>
                    </a:ln>
                  </pic:spPr>
                </pic:pic>
              </a:graphicData>
            </a:graphic>
          </wp:inline>
        </w:drawing>
      </w:r>
    </w:p>
    <w:p w14:paraId="41F6D7CC" w14:textId="64EA6D74" w:rsidR="00D279EF" w:rsidRDefault="00D279EF" w:rsidP="00EC421C">
      <w:pPr>
        <w:pStyle w:val="LabStepNumbered"/>
      </w:pPr>
      <w:r>
        <w:t xml:space="preserve">Rename the </w:t>
      </w:r>
      <w:proofErr w:type="spellStart"/>
      <w:r w:rsidRPr="00D279EF">
        <w:rPr>
          <w:b/>
        </w:rPr>
        <w:t>ZipCode</w:t>
      </w:r>
      <w:proofErr w:type="spellEnd"/>
      <w:r>
        <w:t xml:space="preserve"> column in the </w:t>
      </w:r>
      <w:r w:rsidRPr="00D279EF">
        <w:rPr>
          <w:b/>
        </w:rPr>
        <w:t>Customers</w:t>
      </w:r>
      <w:r>
        <w:t xml:space="preserve"> table to be </w:t>
      </w:r>
      <w:r w:rsidRPr="00D279EF">
        <w:rPr>
          <w:b/>
        </w:rPr>
        <w:t>Zip Code</w:t>
      </w:r>
      <w:r>
        <w:t xml:space="preserve"> so it is more human-readable.</w:t>
      </w:r>
    </w:p>
    <w:p w14:paraId="35C1884C" w14:textId="4CD6BBAB" w:rsidR="00D279EF" w:rsidRDefault="00D279EF" w:rsidP="00D279EF">
      <w:pPr>
        <w:pStyle w:val="LabStepScreenshotLevel2"/>
      </w:pPr>
      <w:r>
        <w:drawing>
          <wp:inline distT="0" distB="0" distL="0" distR="0" wp14:anchorId="02D00976" wp14:editId="554DEF8D">
            <wp:extent cx="3324860" cy="1289685"/>
            <wp:effectExtent l="19050" t="19050" r="27940"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4860" cy="1289685"/>
                    </a:xfrm>
                    <a:prstGeom prst="rect">
                      <a:avLst/>
                    </a:prstGeom>
                    <a:noFill/>
                    <a:ln>
                      <a:solidFill>
                        <a:schemeClr val="bg1">
                          <a:lumMod val="50000"/>
                        </a:schemeClr>
                      </a:solidFill>
                    </a:ln>
                  </pic:spPr>
                </pic:pic>
              </a:graphicData>
            </a:graphic>
          </wp:inline>
        </w:drawing>
      </w:r>
    </w:p>
    <w:p w14:paraId="5DD0CEA5" w14:textId="0248194C" w:rsidR="00EC421C" w:rsidRDefault="00EC421C" w:rsidP="00EC421C">
      <w:pPr>
        <w:pStyle w:val="LabStepNumbered"/>
      </w:pPr>
      <w:r>
        <w:t xml:space="preserve">Save </w:t>
      </w:r>
      <w:r w:rsidR="00CD6AAB">
        <w:t xml:space="preserve">your changes to the Excel workbook file </w:t>
      </w:r>
      <w:proofErr w:type="spellStart"/>
      <w:r w:rsidR="00CD6AAB" w:rsidRPr="009F502F">
        <w:rPr>
          <w:b/>
        </w:rPr>
        <w:t>WingtipSalesModel.xslx</w:t>
      </w:r>
      <w:proofErr w:type="spellEnd"/>
      <w:r w:rsidR="00CD6AAB">
        <w:t>.</w:t>
      </w:r>
    </w:p>
    <w:p w14:paraId="64954E21" w14:textId="6CBAED90" w:rsidR="003F3C48" w:rsidRPr="00AB0146" w:rsidRDefault="003F3C48" w:rsidP="003F3C48">
      <w:pPr>
        <w:pStyle w:val="Heading3"/>
      </w:pPr>
      <w:r>
        <w:t xml:space="preserve">Exercise 2: </w:t>
      </w:r>
      <w:r w:rsidR="00893173">
        <w:t xml:space="preserve">Working with Calculated </w:t>
      </w:r>
      <w:r w:rsidR="007D0DEC">
        <w:t>Columns and DAX Expressions</w:t>
      </w:r>
    </w:p>
    <w:p w14:paraId="4EE33648" w14:textId="4A2E3CBE" w:rsidR="003F3C48" w:rsidRDefault="003F3C48" w:rsidP="003F3C48">
      <w:pPr>
        <w:pStyle w:val="LabExerciseLeadIn"/>
      </w:pPr>
      <w:r>
        <w:t>In this exercise you will</w:t>
      </w:r>
      <w:r w:rsidR="001C0F48">
        <w:t xml:space="preserve"> learn how to create calculated columns using DAX expressions.</w:t>
      </w:r>
    </w:p>
    <w:p w14:paraId="7E9316D3" w14:textId="7A40B425" w:rsidR="00D279EF" w:rsidRDefault="00D279EF" w:rsidP="00D279EF">
      <w:pPr>
        <w:pStyle w:val="Heading4"/>
      </w:pPr>
      <w:r>
        <w:t>Add a Calculated Column to Customer table to display the Full Gender Name</w:t>
      </w:r>
    </w:p>
    <w:p w14:paraId="3B2235EA" w14:textId="060DAFD5" w:rsidR="00D279EF" w:rsidRDefault="00D279EF" w:rsidP="00D279EF">
      <w:pPr>
        <w:pStyle w:val="LabExerciseLeadIn"/>
      </w:pPr>
      <w:r>
        <w:t xml:space="preserve">Currently, the </w:t>
      </w:r>
      <w:r w:rsidRPr="00FF111D">
        <w:rPr>
          <w:b/>
        </w:rPr>
        <w:t>Gender</w:t>
      </w:r>
      <w:r>
        <w:t xml:space="preserve"> </w:t>
      </w:r>
      <w:r w:rsidR="00FF111D">
        <w:t>column</w:t>
      </w:r>
      <w:r>
        <w:t xml:space="preserve"> </w:t>
      </w:r>
      <w:r w:rsidR="00FF111D">
        <w:t xml:space="preserve">displays </w:t>
      </w:r>
      <w:r>
        <w:t>abbreviated values of "M" and "F" instead of the human-readable value of "Male" and "Female". Over the next few steps, you will create a calculated column to display customer gender values of "Male" and "Female" instead of the shorter abbreviated versions.</w:t>
      </w:r>
    </w:p>
    <w:p w14:paraId="417A7DDF" w14:textId="133BB6B2" w:rsidR="00A95EC0" w:rsidRDefault="00A95EC0" w:rsidP="00D279EF">
      <w:pPr>
        <w:pStyle w:val="LabStepNumbered"/>
        <w:numPr>
          <w:ilvl w:val="0"/>
          <w:numId w:val="8"/>
        </w:numPr>
      </w:pPr>
      <w:r>
        <w:t>Create a new calculated column to display the full gender name.</w:t>
      </w:r>
    </w:p>
    <w:p w14:paraId="6BDF90DD" w14:textId="07EE796C" w:rsidR="00D279EF" w:rsidRDefault="00D279EF" w:rsidP="00A95EC0">
      <w:pPr>
        <w:pStyle w:val="LabStepNumberedLevel2"/>
        <w:numPr>
          <w:ilvl w:val="1"/>
          <w:numId w:val="8"/>
        </w:numPr>
      </w:pPr>
      <w:r>
        <w:t xml:space="preserve">Navigate back to the </w:t>
      </w:r>
      <w:r w:rsidRPr="00A95EC0">
        <w:rPr>
          <w:b/>
        </w:rPr>
        <w:t xml:space="preserve">Customers </w:t>
      </w:r>
      <w:r>
        <w:t xml:space="preserve">table by clicking on the </w:t>
      </w:r>
      <w:r w:rsidRPr="00A95EC0">
        <w:rPr>
          <w:b/>
        </w:rPr>
        <w:t>Customers</w:t>
      </w:r>
      <w:r>
        <w:t xml:space="preserve"> tab.</w:t>
      </w:r>
    </w:p>
    <w:p w14:paraId="62B4CBAF" w14:textId="687C174C" w:rsidR="00D279EF" w:rsidRDefault="00754E80" w:rsidP="00A95EC0">
      <w:pPr>
        <w:pStyle w:val="LabStepNumberedLevel2"/>
        <w:numPr>
          <w:ilvl w:val="1"/>
          <w:numId w:val="8"/>
        </w:numPr>
      </w:pPr>
      <w:r>
        <w:lastRenderedPageBreak/>
        <w:t>Locate</w:t>
      </w:r>
      <w:r w:rsidR="00D279EF">
        <w:t xml:space="preserve"> the </w:t>
      </w:r>
      <w:r w:rsidR="00D279EF" w:rsidRPr="00A95EC0">
        <w:rPr>
          <w:b/>
        </w:rPr>
        <w:t>Gender</w:t>
      </w:r>
      <w:r w:rsidR="00D279EF">
        <w:t xml:space="preserve"> column and rename it to </w:t>
      </w:r>
      <w:proofErr w:type="spellStart"/>
      <w:r w:rsidR="00D279EF" w:rsidRPr="00A95EC0">
        <w:rPr>
          <w:b/>
        </w:rPr>
        <w:t>GenderAbbreviation</w:t>
      </w:r>
      <w:proofErr w:type="spellEnd"/>
      <w:r>
        <w:t>.</w:t>
      </w:r>
    </w:p>
    <w:p w14:paraId="10A8E50D" w14:textId="75043EC0" w:rsidR="00D279EF" w:rsidRDefault="00754E80" w:rsidP="00D279EF">
      <w:pPr>
        <w:pStyle w:val="LabStepScreenshotLevel2"/>
      </w:pPr>
      <w:r>
        <w:drawing>
          <wp:inline distT="0" distB="0" distL="0" distR="0" wp14:anchorId="4CA83877" wp14:editId="1CDF0EE4">
            <wp:extent cx="3567746" cy="1234791"/>
            <wp:effectExtent l="19050" t="19050" r="13970"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246" cy="1246039"/>
                    </a:xfrm>
                    <a:prstGeom prst="rect">
                      <a:avLst/>
                    </a:prstGeom>
                    <a:noFill/>
                    <a:ln>
                      <a:solidFill>
                        <a:schemeClr val="bg1">
                          <a:lumMod val="50000"/>
                        </a:schemeClr>
                      </a:solidFill>
                    </a:ln>
                  </pic:spPr>
                </pic:pic>
              </a:graphicData>
            </a:graphic>
          </wp:inline>
        </w:drawing>
      </w:r>
    </w:p>
    <w:p w14:paraId="3A6DFE76" w14:textId="3F3BFED5" w:rsidR="00D279EF" w:rsidRDefault="00754E80" w:rsidP="00A95EC0">
      <w:pPr>
        <w:pStyle w:val="LabStepNumberedLevel2"/>
        <w:numPr>
          <w:ilvl w:val="1"/>
          <w:numId w:val="8"/>
        </w:numPr>
      </w:pPr>
      <w:r>
        <w:t xml:space="preserve">Note that the column to the right of the </w:t>
      </w:r>
      <w:proofErr w:type="spellStart"/>
      <w:r w:rsidRPr="00A95EC0">
        <w:rPr>
          <w:b/>
        </w:rPr>
        <w:t>GenderAbbreviation</w:t>
      </w:r>
      <w:proofErr w:type="spellEnd"/>
      <w:r w:rsidRPr="00754E80">
        <w:t xml:space="preserve"> column</w:t>
      </w:r>
      <w:r>
        <w:t xml:space="preserve"> is the </w:t>
      </w:r>
      <w:proofErr w:type="spellStart"/>
      <w:r w:rsidRPr="00A95EC0">
        <w:rPr>
          <w:b/>
        </w:rPr>
        <w:t>BirthDate</w:t>
      </w:r>
      <w:proofErr w:type="spellEnd"/>
      <w:r>
        <w:t xml:space="preserve"> column. </w:t>
      </w:r>
      <w:r w:rsidRPr="00754E80">
        <w:t>Right-click on the</w:t>
      </w:r>
      <w:r w:rsidRPr="00A95EC0">
        <w:rPr>
          <w:b/>
        </w:rPr>
        <w:t xml:space="preserve"> </w:t>
      </w:r>
      <w:proofErr w:type="spellStart"/>
      <w:r w:rsidRPr="00A95EC0">
        <w:rPr>
          <w:b/>
        </w:rPr>
        <w:t>BirthDate</w:t>
      </w:r>
      <w:proofErr w:type="spellEnd"/>
      <w:r w:rsidRPr="00754E80">
        <w:t xml:space="preserve"> column</w:t>
      </w:r>
      <w:r>
        <w:t xml:space="preserve"> and select the </w:t>
      </w:r>
      <w:r w:rsidRPr="00A95EC0">
        <w:rPr>
          <w:b/>
        </w:rPr>
        <w:t>Insert Column</w:t>
      </w:r>
      <w:r>
        <w:t xml:space="preserve"> command to add a new column to the right of the </w:t>
      </w:r>
      <w:proofErr w:type="spellStart"/>
      <w:r w:rsidRPr="00A95EC0">
        <w:rPr>
          <w:b/>
        </w:rPr>
        <w:t>GenderAbbreviation</w:t>
      </w:r>
      <w:proofErr w:type="spellEnd"/>
      <w:r w:rsidRPr="00754E80">
        <w:t xml:space="preserve"> column</w:t>
      </w:r>
      <w:r>
        <w:t>.</w:t>
      </w:r>
    </w:p>
    <w:p w14:paraId="5C5717BF" w14:textId="01DC0582" w:rsidR="00754E80" w:rsidRDefault="00754E80" w:rsidP="00754E80">
      <w:pPr>
        <w:pStyle w:val="LabStepScreenshotLevel2"/>
      </w:pPr>
      <w:r>
        <w:drawing>
          <wp:inline distT="0" distB="0" distL="0" distR="0" wp14:anchorId="594002BA" wp14:editId="0E90572C">
            <wp:extent cx="4691466" cy="745263"/>
            <wp:effectExtent l="19050" t="19050" r="1397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1655" cy="785007"/>
                    </a:xfrm>
                    <a:prstGeom prst="rect">
                      <a:avLst/>
                    </a:prstGeom>
                    <a:noFill/>
                    <a:ln>
                      <a:solidFill>
                        <a:schemeClr val="bg1">
                          <a:lumMod val="50000"/>
                        </a:schemeClr>
                      </a:solidFill>
                    </a:ln>
                  </pic:spPr>
                </pic:pic>
              </a:graphicData>
            </a:graphic>
          </wp:inline>
        </w:drawing>
      </w:r>
    </w:p>
    <w:p w14:paraId="4154987D" w14:textId="06E26250" w:rsidR="00754E80" w:rsidRDefault="00754E80" w:rsidP="00A95EC0">
      <w:pPr>
        <w:pStyle w:val="LabStepNumberedLevel2"/>
      </w:pPr>
      <w:r>
        <w:t xml:space="preserve">Rename the new column to </w:t>
      </w:r>
      <w:r w:rsidRPr="00754E80">
        <w:rPr>
          <w:b/>
        </w:rPr>
        <w:t>Gender</w:t>
      </w:r>
      <w:r>
        <w:t>.</w:t>
      </w:r>
    </w:p>
    <w:p w14:paraId="79B5A919" w14:textId="006D031D" w:rsidR="00754E80" w:rsidRPr="00754E80" w:rsidRDefault="00754E80" w:rsidP="00754E80">
      <w:pPr>
        <w:pStyle w:val="LabStepScreenshotLevel2"/>
      </w:pPr>
      <w:r>
        <w:drawing>
          <wp:inline distT="0" distB="0" distL="0" distR="0" wp14:anchorId="0D729D71" wp14:editId="554D38FE">
            <wp:extent cx="4492717" cy="675907"/>
            <wp:effectExtent l="19050" t="19050" r="2222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256" cy="697803"/>
                    </a:xfrm>
                    <a:prstGeom prst="rect">
                      <a:avLst/>
                    </a:prstGeom>
                    <a:noFill/>
                    <a:ln>
                      <a:solidFill>
                        <a:schemeClr val="bg1">
                          <a:lumMod val="50000"/>
                        </a:schemeClr>
                      </a:solidFill>
                    </a:ln>
                  </pic:spPr>
                </pic:pic>
              </a:graphicData>
            </a:graphic>
          </wp:inline>
        </w:drawing>
      </w:r>
    </w:p>
    <w:p w14:paraId="60E2DB51" w14:textId="31DA8176" w:rsidR="00D279EF" w:rsidRDefault="00A95EC0" w:rsidP="00A95EC0">
      <w:pPr>
        <w:pStyle w:val="LabStepNumberedLevel2"/>
      </w:pPr>
      <w:r>
        <w:t>Enter the following DAX formula to determine the full gender name from the abbreviated gender name.</w:t>
      </w:r>
    </w:p>
    <w:p w14:paraId="191ABD3D" w14:textId="26A812B7" w:rsidR="00A95EC0" w:rsidRDefault="00A95EC0" w:rsidP="00A95EC0">
      <w:pPr>
        <w:pStyle w:val="LabStepCodeBlockLevel2"/>
      </w:pPr>
      <w:r w:rsidRPr="00A95EC0">
        <w:t>=IF( ([GenderAbbreviation]="M") , "Male", "Female")</w:t>
      </w:r>
    </w:p>
    <w:p w14:paraId="18E2B57F" w14:textId="5512A7AD" w:rsidR="00A95EC0" w:rsidRDefault="00A95EC0" w:rsidP="00A95EC0">
      <w:pPr>
        <w:pStyle w:val="LabStepNumberedLevel2"/>
      </w:pPr>
      <w:r>
        <w:t xml:space="preserve">Verify that each value displayed in the </w:t>
      </w:r>
      <w:r w:rsidRPr="00A95EC0">
        <w:rPr>
          <w:b/>
        </w:rPr>
        <w:t>Gender</w:t>
      </w:r>
      <w:r>
        <w:t xml:space="preserve"> column has a value of either "Male" or "Female".</w:t>
      </w:r>
    </w:p>
    <w:p w14:paraId="242F298E" w14:textId="65F891CE" w:rsidR="00A95EC0" w:rsidRDefault="00A95EC0" w:rsidP="00A95EC0">
      <w:pPr>
        <w:pStyle w:val="LabStepScreenshotLevel2"/>
      </w:pPr>
      <w:r>
        <w:drawing>
          <wp:anchor distT="0" distB="0" distL="114300" distR="114300" simplePos="0" relativeHeight="251660288" behindDoc="0" locked="0" layoutInCell="1" allowOverlap="1" wp14:anchorId="73971203" wp14:editId="09ED0C2B">
            <wp:simplePos x="935542" y="3832023"/>
            <wp:positionH relativeFrom="column">
              <wp:align>left</wp:align>
            </wp:positionH>
            <wp:positionV relativeFrom="paragraph">
              <wp:align>top</wp:align>
            </wp:positionV>
            <wp:extent cx="4475650" cy="1807147"/>
            <wp:effectExtent l="19050" t="19050" r="20320" b="222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t="10702" b="27281"/>
                    <a:stretch/>
                  </pic:blipFill>
                  <pic:spPr bwMode="auto">
                    <a:xfrm>
                      <a:off x="0" y="0"/>
                      <a:ext cx="4475650" cy="180714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br w:type="textWrapping" w:clear="all"/>
      </w:r>
    </w:p>
    <w:p w14:paraId="0C7AB3CD" w14:textId="1F7EF49B" w:rsidR="00A95EC0" w:rsidRDefault="00A95EC0" w:rsidP="00A95EC0">
      <w:pPr>
        <w:pStyle w:val="Heading4"/>
      </w:pPr>
      <w:r>
        <w:t xml:space="preserve">Add a Calculated Column to </w:t>
      </w:r>
      <w:r w:rsidR="00A60336">
        <w:t xml:space="preserve">the </w:t>
      </w:r>
      <w:r>
        <w:t xml:space="preserve">Purchases table to display </w:t>
      </w:r>
      <w:r w:rsidR="00A60336">
        <w:t xml:space="preserve">the </w:t>
      </w:r>
      <w:r>
        <w:t>Purchase Type</w:t>
      </w:r>
      <w:r w:rsidR="00A60336">
        <w:t xml:space="preserve"> </w:t>
      </w:r>
    </w:p>
    <w:p w14:paraId="5A506875" w14:textId="66004B9E" w:rsidR="00A95EC0" w:rsidRDefault="00A95EC0" w:rsidP="00A95EC0">
      <w:pPr>
        <w:pStyle w:val="LabExerciseLeadIn"/>
      </w:pPr>
      <w:r>
        <w:t xml:space="preserve">The </w:t>
      </w:r>
      <w:proofErr w:type="spellStart"/>
      <w:r w:rsidRPr="00A95EC0">
        <w:rPr>
          <w:b/>
        </w:rPr>
        <w:t>InvoiceType</w:t>
      </w:r>
      <w:proofErr w:type="spellEnd"/>
      <w:r>
        <w:t xml:space="preserve"> column contains </w:t>
      </w:r>
      <w:r w:rsidR="00A60336">
        <w:t xml:space="preserve">abbreviated dimension </w:t>
      </w:r>
      <w:r>
        <w:t xml:space="preserve">values </w:t>
      </w:r>
      <w:r w:rsidR="00A60336">
        <w:t xml:space="preserve">including </w:t>
      </w:r>
      <w:r>
        <w:t>"</w:t>
      </w:r>
      <w:r w:rsidRPr="00A95EC0">
        <w:t>Online</w:t>
      </w:r>
      <w:r>
        <w:t>", "</w:t>
      </w:r>
      <w:proofErr w:type="spellStart"/>
      <w:r w:rsidRPr="00A95EC0">
        <w:t>InPerson</w:t>
      </w:r>
      <w:proofErr w:type="spellEnd"/>
      <w:r>
        <w:t>" and "</w:t>
      </w:r>
      <w:proofErr w:type="spellStart"/>
      <w:r w:rsidRPr="00A95EC0">
        <w:t>MailOrder</w:t>
      </w:r>
      <w:proofErr w:type="spellEnd"/>
      <w:r>
        <w:t xml:space="preserve">". Over the next few steps, you will create a calculated column named </w:t>
      </w:r>
      <w:r w:rsidRPr="00A95EC0">
        <w:rPr>
          <w:b/>
        </w:rPr>
        <w:t>Purchase Type</w:t>
      </w:r>
      <w:r>
        <w:t xml:space="preserve"> to </w:t>
      </w:r>
      <w:r w:rsidR="00A60336">
        <w:t xml:space="preserve">create </w:t>
      </w:r>
      <w:r>
        <w:t xml:space="preserve">more human-readable values </w:t>
      </w:r>
      <w:r w:rsidR="00A60336">
        <w:t xml:space="preserve">such as </w:t>
      </w:r>
      <w:r>
        <w:t>"</w:t>
      </w:r>
      <w:r w:rsidRPr="00A95EC0">
        <w:t>Online Purchases</w:t>
      </w:r>
      <w:r>
        <w:t>"</w:t>
      </w:r>
      <w:r w:rsidR="00EC77A0">
        <w:t>, "</w:t>
      </w:r>
      <w:r w:rsidR="00EC77A0" w:rsidRPr="00EC77A0">
        <w:t>Store Location Purchases</w:t>
      </w:r>
      <w:r w:rsidR="00EC77A0">
        <w:t>"</w:t>
      </w:r>
      <w:r>
        <w:t xml:space="preserve"> and "</w:t>
      </w:r>
      <w:r w:rsidR="00EC77A0" w:rsidRPr="00EC77A0">
        <w:t>Mail Order Purchases</w:t>
      </w:r>
      <w:r>
        <w:t>".</w:t>
      </w:r>
      <w:r w:rsidR="00A60336">
        <w:t xml:space="preserve"> The key point is here that you are creating more readable dimension column values that will provide better labels </w:t>
      </w:r>
      <w:r w:rsidR="00FF111D">
        <w:t xml:space="preserve">for the PivotTables and </w:t>
      </w:r>
      <w:r w:rsidR="00A60336">
        <w:t>the reports that you create using this data model.</w:t>
      </w:r>
    </w:p>
    <w:p w14:paraId="01334AC2" w14:textId="27C7B418" w:rsidR="00EC77A0" w:rsidRDefault="00EC77A0" w:rsidP="00A95EC0">
      <w:pPr>
        <w:pStyle w:val="LabStepNumbered"/>
        <w:numPr>
          <w:ilvl w:val="0"/>
          <w:numId w:val="8"/>
        </w:numPr>
      </w:pPr>
      <w:r>
        <w:t xml:space="preserve">Add a calculated column for </w:t>
      </w:r>
      <w:r w:rsidRPr="00AE29AF">
        <w:rPr>
          <w:b/>
        </w:rPr>
        <w:t>Purchase Type</w:t>
      </w:r>
      <w:r>
        <w:t>.</w:t>
      </w:r>
    </w:p>
    <w:p w14:paraId="57A74BF9" w14:textId="4DB015B2" w:rsidR="00A95EC0" w:rsidRDefault="00A95EC0" w:rsidP="00A60336">
      <w:pPr>
        <w:pStyle w:val="LabStepNumberedLevel2"/>
        <w:numPr>
          <w:ilvl w:val="1"/>
          <w:numId w:val="8"/>
        </w:numPr>
      </w:pPr>
      <w:r>
        <w:t xml:space="preserve">Navigate back to the </w:t>
      </w:r>
      <w:r w:rsidRPr="00A60336">
        <w:rPr>
          <w:b/>
        </w:rPr>
        <w:t xml:space="preserve">Purchases </w:t>
      </w:r>
      <w:r>
        <w:t xml:space="preserve">table by clicking on the </w:t>
      </w:r>
      <w:r w:rsidRPr="00A60336">
        <w:rPr>
          <w:b/>
        </w:rPr>
        <w:t>Purchases</w:t>
      </w:r>
      <w:r>
        <w:t xml:space="preserve"> tab.</w:t>
      </w:r>
    </w:p>
    <w:p w14:paraId="72158D67" w14:textId="58499C18" w:rsidR="00A60336" w:rsidRDefault="00A60336" w:rsidP="00A60336">
      <w:pPr>
        <w:pStyle w:val="LabStepNumberedLevel2"/>
        <w:numPr>
          <w:ilvl w:val="1"/>
          <w:numId w:val="8"/>
        </w:numPr>
      </w:pPr>
      <w:r>
        <w:lastRenderedPageBreak/>
        <w:t xml:space="preserve">Note that the column to the right of the </w:t>
      </w:r>
      <w:proofErr w:type="spellStart"/>
      <w:r>
        <w:rPr>
          <w:b/>
        </w:rPr>
        <w:t>InvoiceType</w:t>
      </w:r>
      <w:proofErr w:type="spellEnd"/>
      <w:r w:rsidRPr="00754E80">
        <w:t xml:space="preserve"> column</w:t>
      </w:r>
      <w:r>
        <w:t xml:space="preserve"> is the </w:t>
      </w:r>
      <w:proofErr w:type="spellStart"/>
      <w:r>
        <w:rPr>
          <w:b/>
        </w:rPr>
        <w:t>CustomerId</w:t>
      </w:r>
      <w:proofErr w:type="spellEnd"/>
      <w:r>
        <w:t xml:space="preserve"> column. </w:t>
      </w:r>
      <w:r w:rsidRPr="00754E80">
        <w:t>Right-click on the</w:t>
      </w:r>
      <w:r w:rsidRPr="00A95EC0">
        <w:rPr>
          <w:b/>
        </w:rPr>
        <w:t xml:space="preserve"> </w:t>
      </w:r>
      <w:proofErr w:type="spellStart"/>
      <w:r>
        <w:rPr>
          <w:b/>
        </w:rPr>
        <w:t>CustomerId</w:t>
      </w:r>
      <w:proofErr w:type="spellEnd"/>
      <w:r w:rsidRPr="00754E80">
        <w:t xml:space="preserve"> column</w:t>
      </w:r>
      <w:r>
        <w:t xml:space="preserve"> and select the </w:t>
      </w:r>
      <w:r w:rsidRPr="00A95EC0">
        <w:rPr>
          <w:b/>
        </w:rPr>
        <w:t>Insert Column</w:t>
      </w:r>
      <w:r>
        <w:t xml:space="preserve"> command to add a new column to the right of the </w:t>
      </w:r>
      <w:proofErr w:type="spellStart"/>
      <w:r>
        <w:rPr>
          <w:b/>
        </w:rPr>
        <w:t>InvoiceType</w:t>
      </w:r>
      <w:proofErr w:type="spellEnd"/>
      <w:r w:rsidRPr="00754E80">
        <w:t xml:space="preserve"> column</w:t>
      </w:r>
      <w:r>
        <w:t>.</w:t>
      </w:r>
    </w:p>
    <w:p w14:paraId="23C6C43F" w14:textId="500080D9" w:rsidR="00A60336" w:rsidRDefault="00A60336" w:rsidP="00A60336">
      <w:pPr>
        <w:pStyle w:val="LabStepScreenshotLevel2"/>
      </w:pPr>
      <w:r>
        <w:drawing>
          <wp:inline distT="0" distB="0" distL="0" distR="0" wp14:anchorId="56AC9322" wp14:editId="129C1676">
            <wp:extent cx="6046668" cy="802635"/>
            <wp:effectExtent l="19050" t="19050" r="11430"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7067" cy="821272"/>
                    </a:xfrm>
                    <a:prstGeom prst="rect">
                      <a:avLst/>
                    </a:prstGeom>
                    <a:noFill/>
                    <a:ln>
                      <a:solidFill>
                        <a:schemeClr val="bg1">
                          <a:lumMod val="50000"/>
                        </a:schemeClr>
                      </a:solidFill>
                    </a:ln>
                  </pic:spPr>
                </pic:pic>
              </a:graphicData>
            </a:graphic>
          </wp:inline>
        </w:drawing>
      </w:r>
    </w:p>
    <w:p w14:paraId="59998971" w14:textId="723AA09E" w:rsidR="00296466" w:rsidRDefault="00296466" w:rsidP="00296466">
      <w:pPr>
        <w:pStyle w:val="LabStepNumberedLevel2"/>
      </w:pPr>
      <w:r>
        <w:t xml:space="preserve">Rename the new column to </w:t>
      </w:r>
      <w:r w:rsidRPr="00296466">
        <w:rPr>
          <w:b/>
        </w:rPr>
        <w:t>Purchase Type</w:t>
      </w:r>
      <w:r>
        <w:t>.</w:t>
      </w:r>
    </w:p>
    <w:p w14:paraId="78CB3416" w14:textId="062617B1" w:rsidR="00296466" w:rsidRDefault="00296466" w:rsidP="00296466">
      <w:pPr>
        <w:pStyle w:val="LabStepScreenshotLevel2"/>
      </w:pPr>
      <w:r>
        <w:drawing>
          <wp:inline distT="0" distB="0" distL="0" distR="0" wp14:anchorId="568E8FD5" wp14:editId="33F2D638">
            <wp:extent cx="5449401" cy="789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4463" cy="810979"/>
                    </a:xfrm>
                    <a:prstGeom prst="rect">
                      <a:avLst/>
                    </a:prstGeom>
                    <a:noFill/>
                    <a:ln>
                      <a:noFill/>
                    </a:ln>
                  </pic:spPr>
                </pic:pic>
              </a:graphicData>
            </a:graphic>
          </wp:inline>
        </w:drawing>
      </w:r>
    </w:p>
    <w:p w14:paraId="2218F6FC" w14:textId="6084F4FE" w:rsidR="00296466" w:rsidRDefault="00296466" w:rsidP="00296466">
      <w:pPr>
        <w:pStyle w:val="LabStepNumberedLevel2"/>
      </w:pPr>
      <w:r>
        <w:t xml:space="preserve">Enter the following DAX formula to </w:t>
      </w:r>
      <w:r w:rsidR="00AE29AF">
        <w:t>replace the current values with more human-readable values</w:t>
      </w:r>
      <w:r>
        <w:t>.</w:t>
      </w:r>
    </w:p>
    <w:p w14:paraId="3D190476" w14:textId="77777777" w:rsidR="00296466" w:rsidRDefault="00296466" w:rsidP="00296466">
      <w:pPr>
        <w:pStyle w:val="LabStepCodeBlockLevel2"/>
      </w:pPr>
      <w:r>
        <w:t xml:space="preserve">=SWITCH([InvoiceType], </w:t>
      </w:r>
    </w:p>
    <w:p w14:paraId="03CCFA2A" w14:textId="77777777" w:rsidR="00296466" w:rsidRDefault="00296466" w:rsidP="00296466">
      <w:pPr>
        <w:pStyle w:val="LabStepCodeBlockLevel2"/>
      </w:pPr>
      <w:r>
        <w:t xml:space="preserve">  "Online", "Online Purchases", </w:t>
      </w:r>
    </w:p>
    <w:p w14:paraId="69A5C1D2" w14:textId="77777777" w:rsidR="00296466" w:rsidRDefault="00296466" w:rsidP="00296466">
      <w:pPr>
        <w:pStyle w:val="LabStepCodeBlockLevel2"/>
      </w:pPr>
      <w:r>
        <w:t xml:space="preserve">  "InPerson", "Store Location Purchases",</w:t>
      </w:r>
    </w:p>
    <w:p w14:paraId="170987B5" w14:textId="77777777" w:rsidR="00296466" w:rsidRDefault="00296466" w:rsidP="00296466">
      <w:pPr>
        <w:pStyle w:val="LabStepCodeBlockLevel2"/>
      </w:pPr>
      <w:r>
        <w:t xml:space="preserve">  "MailOrder", "Mail Order Purchases"</w:t>
      </w:r>
    </w:p>
    <w:p w14:paraId="32C7D878" w14:textId="63A7EC3D" w:rsidR="00296466" w:rsidRDefault="00296466" w:rsidP="00296466">
      <w:pPr>
        <w:pStyle w:val="LabStepCodeBlockLevel2"/>
      </w:pPr>
      <w:r>
        <w:t>)</w:t>
      </w:r>
    </w:p>
    <w:p w14:paraId="37C852E7" w14:textId="3461C869" w:rsidR="00296466" w:rsidRDefault="00296466" w:rsidP="00296466">
      <w:pPr>
        <w:pStyle w:val="LabStepNumberedLevel2"/>
      </w:pPr>
      <w:r>
        <w:t xml:space="preserve">Verify that </w:t>
      </w:r>
      <w:r w:rsidR="00AE29AF">
        <w:t xml:space="preserve">values of the </w:t>
      </w:r>
      <w:r w:rsidR="00B344CD">
        <w:rPr>
          <w:b/>
        </w:rPr>
        <w:t>Purchase Type</w:t>
      </w:r>
      <w:r>
        <w:t xml:space="preserve"> column </w:t>
      </w:r>
      <w:r w:rsidR="00B344CD">
        <w:t xml:space="preserve">are displayed as </w:t>
      </w:r>
      <w:r>
        <w:t>"</w:t>
      </w:r>
      <w:r w:rsidR="00B344CD">
        <w:t>Online Purchases</w:t>
      </w:r>
      <w:r>
        <w:t>"</w:t>
      </w:r>
      <w:r w:rsidR="00B344CD">
        <w:t>, "Store Location Purchases"</w:t>
      </w:r>
      <w:r>
        <w:t xml:space="preserve"> or "</w:t>
      </w:r>
      <w:r w:rsidR="00B344CD">
        <w:t>Mail Order Purchases</w:t>
      </w:r>
      <w:r>
        <w:t>".</w:t>
      </w:r>
      <w:r w:rsidR="00B344CD">
        <w:t xml:space="preserve"> Note you may have to scroll down to the bottom of the </w:t>
      </w:r>
      <w:r w:rsidR="00B344CD" w:rsidRPr="00FF111D">
        <w:rPr>
          <w:b/>
        </w:rPr>
        <w:t>Purchases</w:t>
      </w:r>
      <w:r w:rsidR="00B344CD">
        <w:t xml:space="preserve"> table to see rows that contain all three distinct values.</w:t>
      </w:r>
    </w:p>
    <w:p w14:paraId="426EB18E" w14:textId="11096724" w:rsidR="00296466" w:rsidRDefault="00B344CD" w:rsidP="00AE29AF">
      <w:pPr>
        <w:pStyle w:val="LabStepScreenshotLevel2"/>
      </w:pPr>
      <w:r>
        <w:drawing>
          <wp:inline distT="0" distB="0" distL="0" distR="0" wp14:anchorId="07169DA3" wp14:editId="71C4F6DC">
            <wp:extent cx="5343690" cy="2134308"/>
            <wp:effectExtent l="19050" t="19050" r="9525" b="184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4257" cy="2146517"/>
                    </a:xfrm>
                    <a:prstGeom prst="rect">
                      <a:avLst/>
                    </a:prstGeom>
                    <a:noFill/>
                    <a:ln>
                      <a:solidFill>
                        <a:schemeClr val="bg1">
                          <a:lumMod val="50000"/>
                        </a:schemeClr>
                      </a:solidFill>
                    </a:ln>
                  </pic:spPr>
                </pic:pic>
              </a:graphicData>
            </a:graphic>
          </wp:inline>
        </w:drawing>
      </w:r>
    </w:p>
    <w:p w14:paraId="17A4E4F1" w14:textId="30C69311" w:rsidR="00C042F5" w:rsidRDefault="00C042F5" w:rsidP="00CD6D7B">
      <w:pPr>
        <w:pStyle w:val="Heading4"/>
      </w:pPr>
      <w:r>
        <w:t>Add Calculated Column</w:t>
      </w:r>
      <w:r w:rsidR="00E2339B">
        <w:t xml:space="preserve"> to </w:t>
      </w:r>
      <w:r w:rsidR="00AE29AF">
        <w:t xml:space="preserve">the </w:t>
      </w:r>
      <w:r w:rsidR="009A401E">
        <w:t>Purchase</w:t>
      </w:r>
      <w:r w:rsidR="00E2339B">
        <w:t xml:space="preserve"> table for Purchase Year</w:t>
      </w:r>
    </w:p>
    <w:p w14:paraId="3186D0A7" w14:textId="6CF4F93C" w:rsidR="00AE29AF" w:rsidRDefault="00AE29AF" w:rsidP="00C042F5">
      <w:pPr>
        <w:pStyle w:val="LabStepNumbered"/>
        <w:numPr>
          <w:ilvl w:val="0"/>
          <w:numId w:val="8"/>
        </w:numPr>
      </w:pPr>
      <w:r>
        <w:t xml:space="preserve">Add the </w:t>
      </w:r>
      <w:r w:rsidRPr="00AE29AF">
        <w:rPr>
          <w:b/>
        </w:rPr>
        <w:t>Purchase Year</w:t>
      </w:r>
      <w:r>
        <w:t xml:space="preserve"> calculated column.</w:t>
      </w:r>
    </w:p>
    <w:p w14:paraId="6339350B" w14:textId="0071CDEB" w:rsidR="00C042F5" w:rsidRDefault="00C042F5" w:rsidP="00AE29AF">
      <w:pPr>
        <w:pStyle w:val="LabStepNumberedLevel2"/>
        <w:numPr>
          <w:ilvl w:val="1"/>
          <w:numId w:val="8"/>
        </w:numPr>
      </w:pPr>
      <w:r>
        <w:t xml:space="preserve">Navigate back to the </w:t>
      </w:r>
      <w:r w:rsidR="009A401E" w:rsidRPr="00AE29AF">
        <w:rPr>
          <w:b/>
        </w:rPr>
        <w:t>Purchases</w:t>
      </w:r>
      <w:r w:rsidRPr="00AE29AF">
        <w:rPr>
          <w:b/>
        </w:rPr>
        <w:t xml:space="preserve"> </w:t>
      </w:r>
      <w:r>
        <w:t xml:space="preserve">table by clicking on the </w:t>
      </w:r>
      <w:r w:rsidR="009A401E" w:rsidRPr="00AE29AF">
        <w:rPr>
          <w:b/>
        </w:rPr>
        <w:t>Purchases</w:t>
      </w:r>
      <w:r>
        <w:t xml:space="preserve"> tab</w:t>
      </w:r>
      <w:r w:rsidR="00A60336">
        <w:t xml:space="preserve"> if you are not already there</w:t>
      </w:r>
      <w:r>
        <w:t>.</w:t>
      </w:r>
    </w:p>
    <w:p w14:paraId="3621FD03" w14:textId="22A510EB" w:rsidR="00AE29AF" w:rsidRDefault="00AE29AF" w:rsidP="00AE29AF">
      <w:pPr>
        <w:pStyle w:val="LabStepNumberedLevel2"/>
      </w:pPr>
      <w:r>
        <w:t xml:space="preserve">Create a new </w:t>
      </w:r>
      <w:r w:rsidR="00C042F5">
        <w:t xml:space="preserve">calculated column </w:t>
      </w:r>
      <w:r>
        <w:t xml:space="preserve">in between the </w:t>
      </w:r>
      <w:r w:rsidRPr="00AE29AF">
        <w:rPr>
          <w:b/>
        </w:rPr>
        <w:t>Purchase Date</w:t>
      </w:r>
      <w:r>
        <w:t xml:space="preserve"> column and the </w:t>
      </w:r>
      <w:r w:rsidRPr="00AE29AF">
        <w:rPr>
          <w:b/>
        </w:rPr>
        <w:t>Purchase Amount</w:t>
      </w:r>
      <w:r>
        <w:t xml:space="preserve"> column. Give the new column a name of </w:t>
      </w:r>
      <w:r w:rsidRPr="00AE29AF">
        <w:rPr>
          <w:b/>
        </w:rPr>
        <w:t>Purchase Year</w:t>
      </w:r>
      <w:r>
        <w:t>.</w:t>
      </w:r>
    </w:p>
    <w:p w14:paraId="40A6A116" w14:textId="5D64EBDB" w:rsidR="00AE29AF" w:rsidRDefault="00AE29AF" w:rsidP="00AE29AF">
      <w:pPr>
        <w:pStyle w:val="LabStepScreenshotLevel2"/>
      </w:pPr>
      <w:r>
        <w:lastRenderedPageBreak/>
        <w:drawing>
          <wp:inline distT="0" distB="0" distL="0" distR="0" wp14:anchorId="758E8B9E" wp14:editId="61CAFFDB">
            <wp:extent cx="4809850" cy="730655"/>
            <wp:effectExtent l="19050" t="19050" r="1016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4167" cy="749540"/>
                    </a:xfrm>
                    <a:prstGeom prst="rect">
                      <a:avLst/>
                    </a:prstGeom>
                    <a:noFill/>
                    <a:ln>
                      <a:solidFill>
                        <a:schemeClr val="bg1">
                          <a:lumMod val="50000"/>
                        </a:schemeClr>
                      </a:solidFill>
                    </a:ln>
                  </pic:spPr>
                </pic:pic>
              </a:graphicData>
            </a:graphic>
          </wp:inline>
        </w:drawing>
      </w:r>
    </w:p>
    <w:p w14:paraId="58E1F6EC" w14:textId="77777777" w:rsidR="00AE29AF" w:rsidRDefault="00AE29AF" w:rsidP="00C042F5">
      <w:pPr>
        <w:pStyle w:val="LabStepNumberedLevel2"/>
      </w:pPr>
      <w:r>
        <w:t>Enter the following DAX formula to calculate the year from the Purchase Date column.</w:t>
      </w:r>
    </w:p>
    <w:p w14:paraId="09CB38A9" w14:textId="23FCEB96" w:rsidR="00C042F5" w:rsidRDefault="009A401E" w:rsidP="00C042F5">
      <w:pPr>
        <w:pStyle w:val="LabStepCodeBlockLevel2"/>
      </w:pPr>
      <w:r w:rsidRPr="009A401E">
        <w:t>=Year([Purchase Date])</w:t>
      </w:r>
    </w:p>
    <w:p w14:paraId="3DBE4FCF" w14:textId="4E3C722A" w:rsidR="00C042F5" w:rsidRDefault="00AE29AF" w:rsidP="00AE29AF">
      <w:pPr>
        <w:pStyle w:val="LabStepNumberedLevel2"/>
      </w:pPr>
      <w:r>
        <w:t xml:space="preserve">Verify that </w:t>
      </w:r>
      <w:r w:rsidR="00BB3F71">
        <w:t xml:space="preserve">a valid </w:t>
      </w:r>
      <w:r>
        <w:t>year is displayed</w:t>
      </w:r>
      <w:r w:rsidR="00BB3F71">
        <w:t xml:space="preserve"> for each value in the </w:t>
      </w:r>
      <w:r w:rsidR="00BB3F71" w:rsidRPr="00BB3F71">
        <w:rPr>
          <w:b/>
        </w:rPr>
        <w:t>Purchase Year</w:t>
      </w:r>
      <w:r w:rsidR="00BB3F71">
        <w:t xml:space="preserve"> column</w:t>
      </w:r>
      <w:r w:rsidR="00C042F5">
        <w:t>.</w:t>
      </w:r>
    </w:p>
    <w:p w14:paraId="317783F2" w14:textId="64B1FD3B" w:rsidR="00AE29AF" w:rsidRDefault="00AE29AF" w:rsidP="00AE29AF">
      <w:pPr>
        <w:pStyle w:val="LabStepScreenshotLevel2"/>
      </w:pPr>
      <w:r>
        <w:drawing>
          <wp:inline distT="0" distB="0" distL="0" distR="0" wp14:anchorId="670E3C43" wp14:editId="6C71BB9F">
            <wp:extent cx="4719995" cy="1511944"/>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5869" cy="1523436"/>
                    </a:xfrm>
                    <a:prstGeom prst="rect">
                      <a:avLst/>
                    </a:prstGeom>
                    <a:noFill/>
                    <a:ln>
                      <a:noFill/>
                    </a:ln>
                  </pic:spPr>
                </pic:pic>
              </a:graphicData>
            </a:graphic>
          </wp:inline>
        </w:drawing>
      </w:r>
    </w:p>
    <w:p w14:paraId="2CE6D365" w14:textId="6CD38330" w:rsidR="00AE29AF" w:rsidRDefault="00AE29AF" w:rsidP="00AE29AF">
      <w:pPr>
        <w:pStyle w:val="LabStepNumberedLevel2"/>
      </w:pPr>
      <w:r>
        <w:t xml:space="preserve">Change the </w:t>
      </w:r>
      <w:r w:rsidR="00BB74ED" w:rsidRPr="00BB74ED">
        <w:rPr>
          <w:b/>
        </w:rPr>
        <w:t>Data Type</w:t>
      </w:r>
      <w:r w:rsidR="00BB74ED">
        <w:t xml:space="preserve"> of the </w:t>
      </w:r>
      <w:r w:rsidR="00BB74ED" w:rsidRPr="00BB74ED">
        <w:rPr>
          <w:b/>
        </w:rPr>
        <w:t>Purchase Year</w:t>
      </w:r>
      <w:r w:rsidR="00BB74ED">
        <w:t xml:space="preserve"> column from </w:t>
      </w:r>
      <w:r w:rsidR="00BB74ED" w:rsidRPr="00BB74ED">
        <w:rPr>
          <w:b/>
        </w:rPr>
        <w:t>Auto</w:t>
      </w:r>
      <w:r w:rsidR="00BB74ED">
        <w:t xml:space="preserve"> to </w:t>
      </w:r>
      <w:r w:rsidR="00BB74ED" w:rsidRPr="00BB74ED">
        <w:rPr>
          <w:b/>
        </w:rPr>
        <w:t>Text</w:t>
      </w:r>
      <w:r w:rsidR="00BB74ED">
        <w:t xml:space="preserve"> using the dropdown menu in the ribbon as shown in the following screenshot.</w:t>
      </w:r>
      <w:r>
        <w:t xml:space="preserve"> </w:t>
      </w:r>
    </w:p>
    <w:p w14:paraId="2144BAAB" w14:textId="20542941" w:rsidR="00AE29AF" w:rsidRDefault="00BB74ED" w:rsidP="00AE29AF">
      <w:pPr>
        <w:pStyle w:val="LabStepScreenshotLevel2"/>
      </w:pPr>
      <w:r>
        <w:drawing>
          <wp:inline distT="0" distB="0" distL="0" distR="0" wp14:anchorId="637D47AF" wp14:editId="11D22F33">
            <wp:extent cx="5722525" cy="1939327"/>
            <wp:effectExtent l="19050" t="19050" r="1206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t="1567" r="1004" b="2606"/>
                    <a:stretch/>
                  </pic:blipFill>
                  <pic:spPr bwMode="auto">
                    <a:xfrm>
                      <a:off x="0" y="0"/>
                      <a:ext cx="5724250" cy="1939911"/>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F2833E" w14:textId="3395B230" w:rsidR="00AE29AF" w:rsidRDefault="00BB74ED" w:rsidP="00BB74ED">
      <w:pPr>
        <w:pStyle w:val="LabExerciseCallout"/>
      </w:pPr>
      <w:r>
        <w:t xml:space="preserve">You might be wondering why it is important to </w:t>
      </w:r>
      <w:r w:rsidR="00A64DBC">
        <w:t>modify the data type of</w:t>
      </w:r>
      <w:r>
        <w:t xml:space="preserve"> the </w:t>
      </w:r>
      <w:r w:rsidRPr="00BB74ED">
        <w:rPr>
          <w:b/>
        </w:rPr>
        <w:t>Purchase Year</w:t>
      </w:r>
      <w:r>
        <w:t xml:space="preserve"> column to </w:t>
      </w:r>
      <w:r w:rsidR="00A64DBC">
        <w:t xml:space="preserve">be </w:t>
      </w:r>
      <w:r>
        <w:t xml:space="preserve">a </w:t>
      </w:r>
      <w:r w:rsidRPr="00BB74ED">
        <w:rPr>
          <w:b/>
        </w:rPr>
        <w:t>Text</w:t>
      </w:r>
      <w:r>
        <w:t xml:space="preserve"> column. If you leave the </w:t>
      </w:r>
      <w:r w:rsidRPr="00A64DBC">
        <w:rPr>
          <w:b/>
        </w:rPr>
        <w:t>Data Type</w:t>
      </w:r>
      <w:r>
        <w:t xml:space="preserve"> setting at its default value of </w:t>
      </w:r>
      <w:r w:rsidRPr="00BB74ED">
        <w:rPr>
          <w:b/>
        </w:rPr>
        <w:t>Auto</w:t>
      </w:r>
      <w:r>
        <w:t xml:space="preserve">, the column type is </w:t>
      </w:r>
      <w:r w:rsidR="00A64DBC">
        <w:t xml:space="preserve">automatically set to the type </w:t>
      </w:r>
      <w:r w:rsidR="00A64DBC">
        <w:rPr>
          <w:b/>
        </w:rPr>
        <w:t>Who</w:t>
      </w:r>
      <w:r w:rsidR="00A64DBC" w:rsidRPr="00A64DBC">
        <w:rPr>
          <w:b/>
        </w:rPr>
        <w:t>le Number</w:t>
      </w:r>
      <w:r>
        <w:t xml:space="preserve">. </w:t>
      </w:r>
      <w:r w:rsidR="00A64DBC">
        <w:t xml:space="preserve">This can cause confusion because the behavior in </w:t>
      </w:r>
      <w:r>
        <w:t xml:space="preserve">Excel </w:t>
      </w:r>
      <w:r w:rsidR="00A64DBC">
        <w:t xml:space="preserve">when adding the column to a PivotTable assumes </w:t>
      </w:r>
      <w:r>
        <w:t xml:space="preserve">that the </w:t>
      </w:r>
      <w:r w:rsidR="00A64DBC" w:rsidRPr="00A64DBC">
        <w:rPr>
          <w:b/>
        </w:rPr>
        <w:t>Purchase Y</w:t>
      </w:r>
      <w:r w:rsidRPr="00A64DBC">
        <w:rPr>
          <w:b/>
        </w:rPr>
        <w:t>ear</w:t>
      </w:r>
      <w:r>
        <w:t xml:space="preserve"> column </w:t>
      </w:r>
      <w:r w:rsidR="00A64DBC">
        <w:t xml:space="preserve">values are </w:t>
      </w:r>
      <w:r>
        <w:t xml:space="preserve">numeric values that can be aggregated using operations such as </w:t>
      </w:r>
      <w:r w:rsidR="00A64DBC">
        <w:t xml:space="preserve">SUM </w:t>
      </w:r>
      <w:r>
        <w:t xml:space="preserve">or </w:t>
      </w:r>
      <w:r w:rsidR="00A64DBC">
        <w:t>AVERAGE</w:t>
      </w:r>
      <w:r>
        <w:t xml:space="preserve">. </w:t>
      </w:r>
      <w:r w:rsidR="00A64DBC">
        <w:t xml:space="preserve">Configuring </w:t>
      </w:r>
      <w:r>
        <w:t xml:space="preserve">the </w:t>
      </w:r>
      <w:r w:rsidRPr="00BB74ED">
        <w:rPr>
          <w:b/>
        </w:rPr>
        <w:t>Purchase Year</w:t>
      </w:r>
      <w:r>
        <w:t xml:space="preserve"> column </w:t>
      </w:r>
      <w:r w:rsidR="00A64DBC">
        <w:t xml:space="preserve">with </w:t>
      </w:r>
      <w:r>
        <w:t xml:space="preserve">the </w:t>
      </w:r>
      <w:r w:rsidRPr="00BB74ED">
        <w:rPr>
          <w:b/>
        </w:rPr>
        <w:t>Text</w:t>
      </w:r>
      <w:r>
        <w:t xml:space="preserve"> data type is a technique that prevent</w:t>
      </w:r>
      <w:r w:rsidR="00A64DBC">
        <w:t>s</w:t>
      </w:r>
      <w:r>
        <w:t xml:space="preserve"> Excel from </w:t>
      </w:r>
      <w:r w:rsidR="00BB3F71">
        <w:t xml:space="preserve">incorrectly </w:t>
      </w:r>
      <w:r>
        <w:t xml:space="preserve">assuming that it can aggregate values from the </w:t>
      </w:r>
      <w:r w:rsidRPr="00A64DBC">
        <w:rPr>
          <w:b/>
        </w:rPr>
        <w:t>Purchase Year</w:t>
      </w:r>
      <w:r w:rsidR="00BB3F71">
        <w:t xml:space="preserve"> column.</w:t>
      </w:r>
    </w:p>
    <w:p w14:paraId="73B1FC03" w14:textId="39BD6EA1" w:rsidR="00CD6D7B" w:rsidRDefault="00CD6D7B" w:rsidP="00CD6D7B">
      <w:pPr>
        <w:pStyle w:val="Heading4"/>
      </w:pPr>
      <w:r>
        <w:t>Add Calculated Column</w:t>
      </w:r>
      <w:r w:rsidR="00E2339B">
        <w:t xml:space="preserve"> to Customers table for Customer Age</w:t>
      </w:r>
    </w:p>
    <w:p w14:paraId="0E1E0727" w14:textId="117B53CE" w:rsidR="00CD6D7B" w:rsidRDefault="00CD6D7B" w:rsidP="00EF56FF">
      <w:pPr>
        <w:pStyle w:val="LabStepNumbered"/>
        <w:numPr>
          <w:ilvl w:val="0"/>
          <w:numId w:val="8"/>
        </w:numPr>
      </w:pPr>
      <w:r>
        <w:t xml:space="preserve">Navigate back to the </w:t>
      </w:r>
      <w:r w:rsidRPr="009F502F">
        <w:rPr>
          <w:b/>
        </w:rPr>
        <w:t>Customers</w:t>
      </w:r>
      <w:r>
        <w:t xml:space="preserve"> </w:t>
      </w:r>
      <w:r w:rsidR="009F502F">
        <w:t>table</w:t>
      </w:r>
      <w:r>
        <w:t xml:space="preserve"> by clicking on the </w:t>
      </w:r>
      <w:r w:rsidRPr="00E7017E">
        <w:rPr>
          <w:b/>
        </w:rPr>
        <w:t>Customers</w:t>
      </w:r>
      <w:r>
        <w:t xml:space="preserve"> tab.</w:t>
      </w:r>
    </w:p>
    <w:p w14:paraId="3105287A" w14:textId="77777777" w:rsidR="00CD6D7B" w:rsidRDefault="00CD6D7B" w:rsidP="00CD6D7B">
      <w:pPr>
        <w:pStyle w:val="LabStepNumbered"/>
      </w:pPr>
      <w:r>
        <w:t xml:space="preserve">Create a calculated column named </w:t>
      </w:r>
      <w:r w:rsidRPr="009F502F">
        <w:rPr>
          <w:b/>
        </w:rPr>
        <w:t>Age</w:t>
      </w:r>
      <w:r>
        <w:t xml:space="preserve"> for customer age at first purchase.</w:t>
      </w:r>
    </w:p>
    <w:p w14:paraId="2DEEAAD6" w14:textId="14A1B312" w:rsidR="00CD6D7B" w:rsidRDefault="00CD6D7B" w:rsidP="00CD6D7B">
      <w:pPr>
        <w:pStyle w:val="LabStepNumberedLevel2"/>
      </w:pPr>
      <w:r>
        <w:t xml:space="preserve">Select </w:t>
      </w:r>
      <w:r w:rsidR="00167370">
        <w:t xml:space="preserve">the column </w:t>
      </w:r>
      <w:r w:rsidRPr="00582F55">
        <w:rPr>
          <w:b/>
        </w:rPr>
        <w:t xml:space="preserve">Add Column </w:t>
      </w:r>
      <w:r>
        <w:t>and then in the formula text box</w:t>
      </w:r>
      <w:r w:rsidR="00E1209A">
        <w:t xml:space="preserve"> type</w:t>
      </w:r>
      <w:r>
        <w:t xml:space="preserve"> the following DAX expression and then press </w:t>
      </w:r>
      <w:r w:rsidRPr="00F94B74">
        <w:rPr>
          <w:b/>
        </w:rPr>
        <w:t>Enter</w:t>
      </w:r>
      <w:r>
        <w:t>.</w:t>
      </w:r>
    </w:p>
    <w:p w14:paraId="381C9767" w14:textId="79555E3E" w:rsidR="00CD6D7B" w:rsidRDefault="006453D2" w:rsidP="00CD6D7B">
      <w:pPr>
        <w:pStyle w:val="LabStepCodeBlockLevel2"/>
      </w:pPr>
      <w:r>
        <w:t>=</w:t>
      </w:r>
      <w:r w:rsidRPr="006453D2">
        <w:t>([FirstPurchaseDate]-[BirthDate])/365</w:t>
      </w:r>
    </w:p>
    <w:p w14:paraId="3BE92515" w14:textId="77777777" w:rsidR="00CD6D7B" w:rsidRDefault="00CD6D7B" w:rsidP="00CD6D7B">
      <w:pPr>
        <w:pStyle w:val="LabStepScreenshotLevel2"/>
      </w:pPr>
      <w:r>
        <w:lastRenderedPageBreak/>
        <w:drawing>
          <wp:inline distT="0" distB="0" distL="0" distR="0" wp14:anchorId="2B3B7477" wp14:editId="1E5042E4">
            <wp:extent cx="5376672" cy="1612219"/>
            <wp:effectExtent l="19050" t="19050" r="14605"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2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76672" cy="1612219"/>
                    </a:xfrm>
                    <a:prstGeom prst="rect">
                      <a:avLst/>
                    </a:prstGeom>
                    <a:ln>
                      <a:solidFill>
                        <a:schemeClr val="bg1">
                          <a:lumMod val="50000"/>
                        </a:schemeClr>
                      </a:solidFill>
                    </a:ln>
                  </pic:spPr>
                </pic:pic>
              </a:graphicData>
            </a:graphic>
          </wp:inline>
        </w:drawing>
      </w:r>
    </w:p>
    <w:p w14:paraId="7A406839" w14:textId="77777777" w:rsidR="00CD6D7B" w:rsidRDefault="00CD6D7B" w:rsidP="00CD6D7B">
      <w:pPr>
        <w:pStyle w:val="LabStepNumberedLevel2"/>
      </w:pPr>
      <w:r>
        <w:t xml:space="preserve">Rename the column from </w:t>
      </w:r>
      <w:r w:rsidRPr="00F0755F">
        <w:rPr>
          <w:b/>
        </w:rPr>
        <w:t>CalculatedColumn1</w:t>
      </w:r>
      <w:r>
        <w:t xml:space="preserve"> to </w:t>
      </w:r>
      <w:r w:rsidRPr="00F0755F">
        <w:rPr>
          <w:b/>
        </w:rPr>
        <w:t>Age</w:t>
      </w:r>
      <w:r>
        <w:t>.</w:t>
      </w:r>
    </w:p>
    <w:p w14:paraId="13EB4B7F" w14:textId="77777777" w:rsidR="00CD6D7B" w:rsidRDefault="00CD6D7B" w:rsidP="00CD6D7B">
      <w:pPr>
        <w:pStyle w:val="LabStepScreenshotLevel2"/>
      </w:pPr>
      <w:r>
        <w:drawing>
          <wp:inline distT="0" distB="0" distL="0" distR="0" wp14:anchorId="65788B99" wp14:editId="1B3AEAE5">
            <wp:extent cx="5376672" cy="768096"/>
            <wp:effectExtent l="19050" t="19050" r="1460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2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76672" cy="768096"/>
                    </a:xfrm>
                    <a:prstGeom prst="rect">
                      <a:avLst/>
                    </a:prstGeom>
                    <a:ln>
                      <a:solidFill>
                        <a:schemeClr val="bg1">
                          <a:lumMod val="50000"/>
                        </a:schemeClr>
                      </a:solidFill>
                    </a:ln>
                  </pic:spPr>
                </pic:pic>
              </a:graphicData>
            </a:graphic>
          </wp:inline>
        </w:drawing>
      </w:r>
    </w:p>
    <w:p w14:paraId="44BBF31F" w14:textId="2A13F294" w:rsidR="00CD6D7B" w:rsidRDefault="006453D2" w:rsidP="006453D2">
      <w:pPr>
        <w:pStyle w:val="LabStepNumberedLevel2"/>
      </w:pPr>
      <w:r>
        <w:t xml:space="preserve">Modify the DAX formula to round the value down to the nearest whole number value using the </w:t>
      </w:r>
      <w:r w:rsidRPr="006453D2">
        <w:rPr>
          <w:b/>
        </w:rPr>
        <w:t>FLOOR</w:t>
      </w:r>
      <w:r>
        <w:t xml:space="preserve"> function</w:t>
      </w:r>
      <w:r w:rsidR="00CD6D7B">
        <w:t>.</w:t>
      </w:r>
    </w:p>
    <w:p w14:paraId="5B0D6C27" w14:textId="5EB216F0" w:rsidR="006453D2" w:rsidRDefault="006453D2" w:rsidP="006453D2">
      <w:pPr>
        <w:pStyle w:val="LabStepCodeBlockLevel2"/>
      </w:pPr>
      <w:r w:rsidRPr="006453D2">
        <w:t>=FLOOR(</w:t>
      </w:r>
      <w:r>
        <w:t xml:space="preserve"> </w:t>
      </w:r>
      <w:r w:rsidRPr="006453D2">
        <w:t>([FirstPurchaseDate]-[BirthDate])/365, 1</w:t>
      </w:r>
      <w:r>
        <w:t xml:space="preserve"> </w:t>
      </w:r>
      <w:r w:rsidRPr="006453D2">
        <w:t>)</w:t>
      </w:r>
    </w:p>
    <w:p w14:paraId="0B14A9A6" w14:textId="4E2FAB26" w:rsidR="0029655E" w:rsidRDefault="0029655E" w:rsidP="0029655E">
      <w:pPr>
        <w:pStyle w:val="LabStepNumberedLevel2"/>
      </w:pPr>
      <w:r>
        <w:t xml:space="preserve">The </w:t>
      </w:r>
      <w:r w:rsidRPr="00CD6AAB">
        <w:rPr>
          <w:b/>
        </w:rPr>
        <w:t>Age</w:t>
      </w:r>
      <w:r>
        <w:t xml:space="preserve"> column is now </w:t>
      </w:r>
      <w:r w:rsidR="006453D2">
        <w:t>display a whole number that has been rounded down for the age of each customer</w:t>
      </w:r>
      <w:r>
        <w:t>.</w:t>
      </w:r>
    </w:p>
    <w:p w14:paraId="32BCED9E" w14:textId="128B8BC2" w:rsidR="0029655E" w:rsidRDefault="006453D2" w:rsidP="0029655E">
      <w:pPr>
        <w:pStyle w:val="LabStepScreenshotLevel2"/>
      </w:pPr>
      <w:r>
        <w:drawing>
          <wp:inline distT="0" distB="0" distL="0" distR="0" wp14:anchorId="7CC0E945" wp14:editId="2B37367A">
            <wp:extent cx="4242508" cy="1115250"/>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8468" cy="1129961"/>
                    </a:xfrm>
                    <a:prstGeom prst="rect">
                      <a:avLst/>
                    </a:prstGeom>
                    <a:noFill/>
                    <a:ln>
                      <a:noFill/>
                    </a:ln>
                  </pic:spPr>
                </pic:pic>
              </a:graphicData>
            </a:graphic>
          </wp:inline>
        </w:drawing>
      </w:r>
    </w:p>
    <w:p w14:paraId="47F43D19" w14:textId="3B49D9C5" w:rsidR="00637517" w:rsidRDefault="00E2339B" w:rsidP="00637517">
      <w:pPr>
        <w:pStyle w:val="Heading4"/>
      </w:pPr>
      <w:r>
        <w:t>Add Calculated Column to Customers table for Age Demographic</w:t>
      </w:r>
    </w:p>
    <w:p w14:paraId="5E01B5DE" w14:textId="6CDD641A" w:rsidR="003F5BBD" w:rsidRDefault="003F5BBD" w:rsidP="003F5BBD">
      <w:pPr>
        <w:pStyle w:val="LabStepNumbered"/>
      </w:pPr>
      <w:r>
        <w:t xml:space="preserve">Create a calculated column named </w:t>
      </w:r>
      <w:r w:rsidRPr="00656405">
        <w:rPr>
          <w:b/>
        </w:rPr>
        <w:t>Age Demographic</w:t>
      </w:r>
      <w:r>
        <w:t xml:space="preserve"> for customer age group.</w:t>
      </w:r>
    </w:p>
    <w:p w14:paraId="159A5977" w14:textId="2EC90933" w:rsidR="009A401E" w:rsidRDefault="00BB3F71" w:rsidP="003F5BBD">
      <w:pPr>
        <w:pStyle w:val="LabStepNumberedLevel2"/>
      </w:pPr>
      <w:r>
        <w:t>In the Customers table, s</w:t>
      </w:r>
      <w:r w:rsidR="003F5BBD">
        <w:t xml:space="preserve">elect the column </w:t>
      </w:r>
      <w:r w:rsidR="003F5BBD" w:rsidRPr="00582F55">
        <w:rPr>
          <w:b/>
        </w:rPr>
        <w:t xml:space="preserve">Add Column </w:t>
      </w:r>
      <w:r w:rsidR="003F5BBD">
        <w:t>and then in the formula text box</w:t>
      </w:r>
      <w:r w:rsidR="00CC75C9">
        <w:t xml:space="preserve"> type</w:t>
      </w:r>
      <w:r w:rsidR="003F5BBD">
        <w:t xml:space="preserve"> the following DAX expression and then press </w:t>
      </w:r>
      <w:r w:rsidR="003F5BBD" w:rsidRPr="00F94B74">
        <w:rPr>
          <w:b/>
        </w:rPr>
        <w:t>Enter</w:t>
      </w:r>
      <w:r w:rsidR="003F5BBD">
        <w:t>.</w:t>
      </w:r>
    </w:p>
    <w:p w14:paraId="537E23FB" w14:textId="482BAE9D" w:rsidR="00C405C0" w:rsidRDefault="00C405C0" w:rsidP="00C405C0">
      <w:pPr>
        <w:pStyle w:val="LabStepCodeBlockLevel2"/>
      </w:pPr>
      <w:r>
        <w:t>=If([Age] &gt;= 80, "</w:t>
      </w:r>
      <w:r w:rsidR="009A401E">
        <w:t>C</w:t>
      </w:r>
      <w:r>
        <w:t>ustomers 80 and up",</w:t>
      </w:r>
    </w:p>
    <w:p w14:paraId="2937476D" w14:textId="1ABA11CA" w:rsidR="00C405C0" w:rsidRDefault="00CD6AAB" w:rsidP="00C405C0">
      <w:pPr>
        <w:pStyle w:val="LabStepCodeBlockLevel2"/>
      </w:pPr>
      <w:r>
        <w:t xml:space="preserve">  </w:t>
      </w:r>
      <w:r w:rsidR="00C405C0">
        <w:t>If([Age] &gt;= 65, "</w:t>
      </w:r>
      <w:r w:rsidR="009A401E">
        <w:t>C</w:t>
      </w:r>
      <w:r w:rsidR="00C405C0">
        <w:t>ustomers 65 TO 80",</w:t>
      </w:r>
    </w:p>
    <w:p w14:paraId="48BBE203" w14:textId="660A25E6" w:rsidR="00C405C0" w:rsidRDefault="00CD6AAB" w:rsidP="00C405C0">
      <w:pPr>
        <w:pStyle w:val="LabStepCodeBlockLevel2"/>
      </w:pPr>
      <w:r>
        <w:t xml:space="preserve">   </w:t>
      </w:r>
      <w:r w:rsidR="00C405C0">
        <w:t>If([Age] &gt;= 50, "</w:t>
      </w:r>
      <w:r w:rsidR="009A401E">
        <w:t>C</w:t>
      </w:r>
      <w:r w:rsidR="00C405C0">
        <w:t>ustomers 50 TO 65",</w:t>
      </w:r>
    </w:p>
    <w:p w14:paraId="6ADA5684" w14:textId="79EC031C" w:rsidR="00C405C0" w:rsidRDefault="00CD6AAB" w:rsidP="00C405C0">
      <w:pPr>
        <w:pStyle w:val="LabStepCodeBlockLevel2"/>
      </w:pPr>
      <w:r>
        <w:t xml:space="preserve">    </w:t>
      </w:r>
      <w:r w:rsidR="00C405C0">
        <w:t>If([Age] &gt;= 40, "</w:t>
      </w:r>
      <w:r w:rsidR="009A401E">
        <w:t>C</w:t>
      </w:r>
      <w:r w:rsidR="00C405C0">
        <w:t>ustomers 40 TO 49",</w:t>
      </w:r>
    </w:p>
    <w:p w14:paraId="55360674" w14:textId="628CE0C5" w:rsidR="00C405C0" w:rsidRDefault="00CD6AAB" w:rsidP="00C405C0">
      <w:pPr>
        <w:pStyle w:val="LabStepCodeBlockLevel2"/>
      </w:pPr>
      <w:r>
        <w:t xml:space="preserve">     </w:t>
      </w:r>
      <w:r w:rsidR="00C405C0">
        <w:t>If([Age] &gt;= 30, "</w:t>
      </w:r>
      <w:r w:rsidR="009A401E">
        <w:t>C</w:t>
      </w:r>
      <w:r w:rsidR="00C405C0">
        <w:t>ustomers 30 TO 39",</w:t>
      </w:r>
    </w:p>
    <w:p w14:paraId="14A27DC4" w14:textId="6974FCB9" w:rsidR="00C405C0" w:rsidRDefault="00CD6AAB" w:rsidP="00C405C0">
      <w:pPr>
        <w:pStyle w:val="LabStepCodeBlockLevel2"/>
      </w:pPr>
      <w:r>
        <w:t xml:space="preserve">      </w:t>
      </w:r>
      <w:r w:rsidR="00C405C0">
        <w:t>If([Age] &gt;= 24, "</w:t>
      </w:r>
      <w:r w:rsidR="009A401E">
        <w:t>C</w:t>
      </w:r>
      <w:r w:rsidR="00C405C0">
        <w:t>ustomers 24 TO 29",</w:t>
      </w:r>
    </w:p>
    <w:p w14:paraId="38BF71B7" w14:textId="72F2D5A7" w:rsidR="00C405C0" w:rsidRDefault="00CD6AAB" w:rsidP="00C405C0">
      <w:pPr>
        <w:pStyle w:val="LabStepCodeBlockLevel2"/>
      </w:pPr>
      <w:r>
        <w:t xml:space="preserve">       </w:t>
      </w:r>
      <w:r w:rsidR="00C405C0">
        <w:t>If([Age] &gt;= 18, "</w:t>
      </w:r>
      <w:r w:rsidR="009A401E">
        <w:t>C</w:t>
      </w:r>
      <w:r w:rsidR="00C405C0">
        <w:t>ustomers 18 TO 23",</w:t>
      </w:r>
    </w:p>
    <w:p w14:paraId="24B91B09" w14:textId="2E6C8398" w:rsidR="00C405C0" w:rsidRDefault="00CD6AAB" w:rsidP="00C405C0">
      <w:pPr>
        <w:pStyle w:val="LabStepCodeBlockLevel2"/>
      </w:pPr>
      <w:r>
        <w:t xml:space="preserve">                        </w:t>
      </w:r>
      <w:r w:rsidR="00C405C0">
        <w:t>"</w:t>
      </w:r>
      <w:r w:rsidR="009A401E">
        <w:t>C</w:t>
      </w:r>
      <w:r w:rsidR="00C405C0">
        <w:t>ustomers under 18")))))))</w:t>
      </w:r>
    </w:p>
    <w:p w14:paraId="15C0ED55" w14:textId="6C84DE8F" w:rsidR="00656405" w:rsidRDefault="00656405" w:rsidP="00656405">
      <w:pPr>
        <w:pStyle w:val="LabExerciseCallout"/>
      </w:pPr>
      <w:r w:rsidRPr="00656405">
        <w:t xml:space="preserve">If you would rather </w:t>
      </w:r>
      <w:r>
        <w:t xml:space="preserve">copy-and-paste the text for this DAX expression instead of typing it into Excel yourself, you copy it from a file in your student folder at a path of </w:t>
      </w:r>
      <w:r w:rsidRPr="00656405">
        <w:rPr>
          <w:b/>
        </w:rPr>
        <w:t>C:\Student\Modules\ExcelPowerPivot\Lab\AgeDemographicDAX.txt</w:t>
      </w:r>
      <w:r>
        <w:t>.</w:t>
      </w:r>
    </w:p>
    <w:p w14:paraId="4DB9B663" w14:textId="4C31B0A5" w:rsidR="007E4AE2" w:rsidRDefault="007E4AE2" w:rsidP="007E4AE2">
      <w:pPr>
        <w:pStyle w:val="LabStepNumberedLevel2"/>
      </w:pPr>
      <w:r>
        <w:t xml:space="preserve">The calculated column </w:t>
      </w:r>
      <w:r w:rsidR="00CD6AAB">
        <w:t xml:space="preserve">should now be created with a name of </w:t>
      </w:r>
      <w:r w:rsidR="00CD6AAB" w:rsidRPr="00CD6AAB">
        <w:rPr>
          <w:b/>
        </w:rPr>
        <w:t>CalculatedColumn1</w:t>
      </w:r>
      <w:r>
        <w:t>.</w:t>
      </w:r>
    </w:p>
    <w:p w14:paraId="6650E583" w14:textId="295298E9" w:rsidR="006B6F65" w:rsidRDefault="006B6F65" w:rsidP="006B6F65">
      <w:pPr>
        <w:pStyle w:val="LabStepNumberedLevel2"/>
      </w:pPr>
      <w:r>
        <w:t xml:space="preserve">Rename the </w:t>
      </w:r>
      <w:r w:rsidR="00CD6AAB">
        <w:t xml:space="preserve">new calculated </w:t>
      </w:r>
      <w:r>
        <w:t xml:space="preserve">column from </w:t>
      </w:r>
      <w:r w:rsidRPr="00F0755F">
        <w:rPr>
          <w:b/>
        </w:rPr>
        <w:t>CalculatedColumn1</w:t>
      </w:r>
      <w:r>
        <w:t xml:space="preserve"> to </w:t>
      </w:r>
      <w:r w:rsidRPr="00F0755F">
        <w:rPr>
          <w:b/>
        </w:rPr>
        <w:t>Age</w:t>
      </w:r>
      <w:r>
        <w:rPr>
          <w:b/>
        </w:rPr>
        <w:t xml:space="preserve"> Demographic</w:t>
      </w:r>
      <w:r>
        <w:t>.</w:t>
      </w:r>
    </w:p>
    <w:p w14:paraId="7E92F22F" w14:textId="1FCA1867" w:rsidR="00CA7474" w:rsidRDefault="009A401E" w:rsidP="00CA7474">
      <w:pPr>
        <w:pStyle w:val="LabStepScreenshotLevel2"/>
      </w:pPr>
      <w:r>
        <w:lastRenderedPageBreak/>
        <w:drawing>
          <wp:inline distT="0" distB="0" distL="0" distR="0" wp14:anchorId="30FC798B" wp14:editId="5ED3CAFE">
            <wp:extent cx="6051665" cy="177515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0095" cy="1783495"/>
                    </a:xfrm>
                    <a:prstGeom prst="rect">
                      <a:avLst/>
                    </a:prstGeom>
                    <a:noFill/>
                    <a:ln>
                      <a:noFill/>
                    </a:ln>
                  </pic:spPr>
                </pic:pic>
              </a:graphicData>
            </a:graphic>
          </wp:inline>
        </w:drawing>
      </w:r>
    </w:p>
    <w:p w14:paraId="03E5D1B7" w14:textId="72A1E609" w:rsidR="00761DDC" w:rsidRDefault="00BB3F71" w:rsidP="00BB3F71">
      <w:pPr>
        <w:pStyle w:val="LabExerciseCallout"/>
      </w:pPr>
      <w:r>
        <w:t>Now</w:t>
      </w:r>
      <w:r w:rsidR="00A54DC8">
        <w:t xml:space="preserve"> it's time to c</w:t>
      </w:r>
      <w:r w:rsidR="00761DDC">
        <w:t xml:space="preserve">lean </w:t>
      </w:r>
      <w:r w:rsidR="00A54DC8">
        <w:t xml:space="preserve">up </w:t>
      </w:r>
      <w:r w:rsidR="00761DDC">
        <w:t xml:space="preserve">the Data Model </w:t>
      </w:r>
      <w:r w:rsidR="00A54DC8">
        <w:t>by hiding columns that will not</w:t>
      </w:r>
      <w:r>
        <w:t xml:space="preserve"> be used in any PivotTables or r</w:t>
      </w:r>
      <w:r w:rsidR="00A54DC8">
        <w:t>eports</w:t>
      </w:r>
      <w:r>
        <w:t>.</w:t>
      </w:r>
    </w:p>
    <w:p w14:paraId="7F778D05" w14:textId="65F75F20" w:rsidR="00BB3F71" w:rsidRDefault="00BB3F71" w:rsidP="00A54DC8">
      <w:pPr>
        <w:pStyle w:val="LabStepNumbered"/>
      </w:pPr>
      <w:r>
        <w:t>C</w:t>
      </w:r>
      <w:r>
        <w:t xml:space="preserve">lean up the Data Model by </w:t>
      </w:r>
      <w:r>
        <w:t xml:space="preserve">unnecessary </w:t>
      </w:r>
      <w:r>
        <w:t>hiding columns</w:t>
      </w:r>
      <w:r>
        <w:t>.</w:t>
      </w:r>
    </w:p>
    <w:p w14:paraId="22AB16C6" w14:textId="77777777" w:rsidR="00761DDC" w:rsidRDefault="00761DDC" w:rsidP="00A54DC8">
      <w:pPr>
        <w:pStyle w:val="LabStepNumberedLevel2"/>
      </w:pPr>
      <w:r>
        <w:t xml:space="preserve">Switch the PowerPivot window from </w:t>
      </w:r>
      <w:r w:rsidRPr="007959B4">
        <w:rPr>
          <w:b/>
        </w:rPr>
        <w:t>Data View</w:t>
      </w:r>
      <w:r>
        <w:t xml:space="preserve"> to </w:t>
      </w:r>
      <w:r w:rsidRPr="007959B4">
        <w:rPr>
          <w:b/>
        </w:rPr>
        <w:t>Diagram View</w:t>
      </w:r>
      <w:r>
        <w:t xml:space="preserve"> so you can see all the tables in the data model at once.</w:t>
      </w:r>
    </w:p>
    <w:p w14:paraId="189573BD" w14:textId="514CEE8B" w:rsidR="00761DDC" w:rsidRDefault="00761DDC" w:rsidP="00A54DC8">
      <w:pPr>
        <w:pStyle w:val="LabStepNumberedLevel2"/>
      </w:pPr>
      <w:r>
        <w:t xml:space="preserve">Hide all the </w:t>
      </w:r>
      <w:r w:rsidR="00641FA4">
        <w:t xml:space="preserve">identifier </w:t>
      </w:r>
      <w:r>
        <w:t xml:space="preserve">columns in the </w:t>
      </w:r>
      <w:r w:rsidRPr="007959B4">
        <w:rPr>
          <w:b/>
        </w:rPr>
        <w:t>Sales</w:t>
      </w:r>
      <w:r>
        <w:t xml:space="preserve"> table </w:t>
      </w:r>
      <w:r w:rsidR="00641FA4">
        <w:t xml:space="preserve">including </w:t>
      </w:r>
      <w:r w:rsidR="00641FA4" w:rsidRPr="00641FA4">
        <w:rPr>
          <w:b/>
        </w:rPr>
        <w:t>Id</w:t>
      </w:r>
      <w:r w:rsidR="00641FA4">
        <w:t xml:space="preserve">, </w:t>
      </w:r>
      <w:proofErr w:type="spellStart"/>
      <w:r w:rsidR="00641FA4" w:rsidRPr="00641FA4">
        <w:rPr>
          <w:b/>
        </w:rPr>
        <w:t>InvoiceId</w:t>
      </w:r>
      <w:proofErr w:type="spellEnd"/>
      <w:r w:rsidR="00641FA4">
        <w:t xml:space="preserve"> and </w:t>
      </w:r>
      <w:proofErr w:type="spellStart"/>
      <w:r w:rsidR="00641FA4" w:rsidRPr="00641FA4">
        <w:rPr>
          <w:b/>
        </w:rPr>
        <w:t>ProductId</w:t>
      </w:r>
      <w:proofErr w:type="spellEnd"/>
      <w:r w:rsidR="00641FA4">
        <w:t xml:space="preserve">. The only two columns that should remain visible are the </w:t>
      </w:r>
      <w:r w:rsidR="00641FA4" w:rsidRPr="00641FA4">
        <w:rPr>
          <w:b/>
        </w:rPr>
        <w:t>Quantity</w:t>
      </w:r>
      <w:r w:rsidR="00641FA4">
        <w:t xml:space="preserve"> column and the </w:t>
      </w:r>
      <w:r w:rsidR="00A54DC8" w:rsidRPr="00641FA4">
        <w:rPr>
          <w:b/>
        </w:rPr>
        <w:t>Sales Amount</w:t>
      </w:r>
      <w:r w:rsidR="00A54DC8">
        <w:t xml:space="preserve"> column.</w:t>
      </w:r>
    </w:p>
    <w:p w14:paraId="3885C9EA" w14:textId="05939D4F" w:rsidR="00761DDC" w:rsidRDefault="00641FA4" w:rsidP="00A54DC8">
      <w:pPr>
        <w:pStyle w:val="LabStepScreenshotLevel2"/>
      </w:pPr>
      <w:r>
        <w:drawing>
          <wp:inline distT="0" distB="0" distL="0" distR="0" wp14:anchorId="60202F33" wp14:editId="7A01CBA0">
            <wp:extent cx="6039853" cy="2355022"/>
            <wp:effectExtent l="19050" t="19050" r="18415" b="266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6197" cy="2361395"/>
                    </a:xfrm>
                    <a:prstGeom prst="rect">
                      <a:avLst/>
                    </a:prstGeom>
                    <a:noFill/>
                    <a:ln>
                      <a:solidFill>
                        <a:schemeClr val="bg1">
                          <a:lumMod val="50000"/>
                        </a:schemeClr>
                      </a:solidFill>
                    </a:ln>
                  </pic:spPr>
                </pic:pic>
              </a:graphicData>
            </a:graphic>
          </wp:inline>
        </w:drawing>
      </w:r>
    </w:p>
    <w:p w14:paraId="7F9FEEF2" w14:textId="77777777" w:rsidR="00761DDC" w:rsidRDefault="00761DDC" w:rsidP="00A54DC8">
      <w:pPr>
        <w:pStyle w:val="LabStepNumberedLevel2"/>
      </w:pPr>
      <w:r>
        <w:t xml:space="preserve">Hide all fields in the </w:t>
      </w:r>
      <w:r>
        <w:rPr>
          <w:b/>
        </w:rPr>
        <w:t>Purchases</w:t>
      </w:r>
      <w:r>
        <w:t xml:space="preserve"> table except for </w:t>
      </w:r>
      <w:r w:rsidRPr="007959B4">
        <w:rPr>
          <w:b/>
        </w:rPr>
        <w:t>Purchase Type</w:t>
      </w:r>
      <w:r>
        <w:t xml:space="preserve"> and </w:t>
      </w:r>
      <w:r w:rsidRPr="007959B4">
        <w:rPr>
          <w:b/>
        </w:rPr>
        <w:t>Purchase Year</w:t>
      </w:r>
      <w:r>
        <w:t>.</w:t>
      </w:r>
    </w:p>
    <w:p w14:paraId="359EAB0F" w14:textId="5FC7182E" w:rsidR="00761DDC" w:rsidRDefault="00163233" w:rsidP="00A54DC8">
      <w:pPr>
        <w:pStyle w:val="LabStepScreenshotLevel2"/>
      </w:pPr>
      <w:r>
        <w:drawing>
          <wp:inline distT="0" distB="0" distL="0" distR="0" wp14:anchorId="7697F6EE" wp14:editId="786E59D5">
            <wp:extent cx="4291263" cy="2227728"/>
            <wp:effectExtent l="19050" t="19050" r="14605" b="203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7153" cy="2256742"/>
                    </a:xfrm>
                    <a:prstGeom prst="rect">
                      <a:avLst/>
                    </a:prstGeom>
                    <a:noFill/>
                    <a:ln>
                      <a:solidFill>
                        <a:schemeClr val="bg1">
                          <a:lumMod val="50000"/>
                        </a:schemeClr>
                      </a:solidFill>
                    </a:ln>
                  </pic:spPr>
                </pic:pic>
              </a:graphicData>
            </a:graphic>
          </wp:inline>
        </w:drawing>
      </w:r>
    </w:p>
    <w:p w14:paraId="23151CB7" w14:textId="4B9C1F52" w:rsidR="00761DDC" w:rsidRDefault="00761DDC" w:rsidP="00A54DC8">
      <w:pPr>
        <w:pStyle w:val="LabStepNumberedLevel2"/>
      </w:pPr>
      <w:r>
        <w:lastRenderedPageBreak/>
        <w:t xml:space="preserve">Hide all the columns in </w:t>
      </w:r>
      <w:r w:rsidRPr="007959B4">
        <w:rPr>
          <w:b/>
        </w:rPr>
        <w:t>Customers</w:t>
      </w:r>
      <w:r>
        <w:t xml:space="preserve"> table that will not be used to analyze sales results including the columns </w:t>
      </w:r>
      <w:r w:rsidRPr="00E37CA2">
        <w:rPr>
          <w:b/>
        </w:rPr>
        <w:t>Id</w:t>
      </w:r>
      <w:r>
        <w:t xml:space="preserve">, </w:t>
      </w:r>
      <w:proofErr w:type="spellStart"/>
      <w:r w:rsidR="00A54DC8" w:rsidRPr="00A54DC8">
        <w:rPr>
          <w:b/>
        </w:rPr>
        <w:t>GenderAbbreviation</w:t>
      </w:r>
      <w:proofErr w:type="spellEnd"/>
      <w:r w:rsidR="00A54DC8" w:rsidRPr="00A54DC8">
        <w:rPr>
          <w:b/>
        </w:rPr>
        <w:t>,</w:t>
      </w:r>
      <w:r w:rsidR="00A54DC8">
        <w:t xml:space="preserve"> </w:t>
      </w:r>
      <w:proofErr w:type="spellStart"/>
      <w:r w:rsidRPr="00E37CA2">
        <w:rPr>
          <w:b/>
        </w:rPr>
        <w:t>BirthDate</w:t>
      </w:r>
      <w:proofErr w:type="spellEnd"/>
      <w:r>
        <w:t xml:space="preserve">, </w:t>
      </w:r>
      <w:proofErr w:type="spellStart"/>
      <w:r w:rsidRPr="00E37CA2">
        <w:rPr>
          <w:b/>
        </w:rPr>
        <w:t>FirstPurchaseDate</w:t>
      </w:r>
      <w:proofErr w:type="spellEnd"/>
      <w:r>
        <w:t xml:space="preserve">, </w:t>
      </w:r>
      <w:proofErr w:type="spellStart"/>
      <w:r w:rsidRPr="00E37CA2">
        <w:rPr>
          <w:b/>
        </w:rPr>
        <w:t>LastPurchaseDate</w:t>
      </w:r>
      <w:proofErr w:type="spellEnd"/>
      <w:r>
        <w:t xml:space="preserve"> and </w:t>
      </w:r>
      <w:r w:rsidRPr="00E37CA2">
        <w:rPr>
          <w:b/>
        </w:rPr>
        <w:t>Age</w:t>
      </w:r>
      <w:r>
        <w:t>.</w:t>
      </w:r>
    </w:p>
    <w:p w14:paraId="7BFB7025" w14:textId="32C3AF29" w:rsidR="00761DDC" w:rsidRDefault="00163233" w:rsidP="00163233">
      <w:pPr>
        <w:pStyle w:val="LabStepScreenshotLevel2"/>
      </w:pPr>
      <w:r>
        <w:drawing>
          <wp:inline distT="0" distB="0" distL="0" distR="0" wp14:anchorId="263AAB6E" wp14:editId="05F26CB9">
            <wp:extent cx="4716379" cy="2473377"/>
            <wp:effectExtent l="19050" t="19050" r="27305" b="222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3602" cy="2482409"/>
                    </a:xfrm>
                    <a:prstGeom prst="rect">
                      <a:avLst/>
                    </a:prstGeom>
                    <a:noFill/>
                    <a:ln>
                      <a:solidFill>
                        <a:schemeClr val="bg1">
                          <a:lumMod val="50000"/>
                        </a:schemeClr>
                      </a:solidFill>
                    </a:ln>
                  </pic:spPr>
                </pic:pic>
              </a:graphicData>
            </a:graphic>
          </wp:inline>
        </w:drawing>
      </w:r>
    </w:p>
    <w:p w14:paraId="44F19B76" w14:textId="47F2E769" w:rsidR="00761DDC" w:rsidRDefault="00761DDC" w:rsidP="00AF3249">
      <w:pPr>
        <w:pStyle w:val="LabStepNumberedLevel2"/>
      </w:pPr>
      <w:r>
        <w:t xml:space="preserve">You have now completed the steps of hiding the unwanted columns from the </w:t>
      </w:r>
      <w:r w:rsidRPr="00CF38E9">
        <w:rPr>
          <w:b/>
        </w:rPr>
        <w:t>Sales</w:t>
      </w:r>
      <w:r>
        <w:t xml:space="preserve"> table, the </w:t>
      </w:r>
      <w:r w:rsidRPr="00CF38E9">
        <w:rPr>
          <w:b/>
        </w:rPr>
        <w:t>Purchases</w:t>
      </w:r>
      <w:r>
        <w:t xml:space="preserve"> table and the </w:t>
      </w:r>
      <w:r w:rsidRPr="00CF38E9">
        <w:rPr>
          <w:b/>
        </w:rPr>
        <w:t>Customers</w:t>
      </w:r>
      <w:r>
        <w:t xml:space="preserve"> table. Next you will see how these changes affects people that are using this data model to create a PivotTable.</w:t>
      </w:r>
    </w:p>
    <w:p w14:paraId="5499B390" w14:textId="428033FB" w:rsidR="00AF3249" w:rsidRDefault="00AF3249" w:rsidP="00AF3249">
      <w:pPr>
        <w:pStyle w:val="Heading4"/>
      </w:pPr>
      <w:r>
        <w:t xml:space="preserve">Create a PivotTable which uses Calculated </w:t>
      </w:r>
      <w:r w:rsidR="00E37CA2">
        <w:t>Columns</w:t>
      </w:r>
      <w:r>
        <w:t xml:space="preserve"> </w:t>
      </w:r>
    </w:p>
    <w:p w14:paraId="05726E35" w14:textId="767D6AA6" w:rsidR="00AF3249" w:rsidRDefault="00AF3249" w:rsidP="00AF3249">
      <w:pPr>
        <w:pStyle w:val="LabStepNumbered"/>
      </w:pPr>
      <w:r>
        <w:t>Create a new PivotTable</w:t>
      </w:r>
      <w:r w:rsidR="00484A8B">
        <w:t xml:space="preserve"> that makes use of the calculated columns you just created</w:t>
      </w:r>
      <w:r>
        <w:t>.</w:t>
      </w:r>
    </w:p>
    <w:p w14:paraId="11FA9257" w14:textId="4C0BDFDD" w:rsidR="00AF3249" w:rsidRPr="0094230C" w:rsidRDefault="00AF3249" w:rsidP="00AF3249">
      <w:pPr>
        <w:pStyle w:val="LabStepNumberedLevel2"/>
      </w:pPr>
      <w:r>
        <w:t xml:space="preserve">From the </w:t>
      </w:r>
      <w:r w:rsidRPr="00F05055">
        <w:rPr>
          <w:b/>
        </w:rPr>
        <w:t>Home</w:t>
      </w:r>
      <w:r>
        <w:t xml:space="preserve"> tab in the ribbon of the </w:t>
      </w:r>
      <w:r w:rsidRPr="00484A8B">
        <w:rPr>
          <w:b/>
        </w:rPr>
        <w:t>POWERPIVOT</w:t>
      </w:r>
      <w:r>
        <w:t xml:space="preserve"> window, drop down the </w:t>
      </w:r>
      <w:r w:rsidRPr="00F05055">
        <w:rPr>
          <w:b/>
        </w:rPr>
        <w:t>PivotTable</w:t>
      </w:r>
      <w:r>
        <w:t xml:space="preserve"> menu control and click </w:t>
      </w:r>
      <w:r w:rsidRPr="00F05055">
        <w:rPr>
          <w:b/>
        </w:rPr>
        <w:t>PivotTable</w:t>
      </w:r>
      <w:r>
        <w:t xml:space="preserve"> to create a new pivot table in in the workbook </w:t>
      </w:r>
      <w:proofErr w:type="spellStart"/>
      <w:r w:rsidRPr="00484A8B">
        <w:rPr>
          <w:b/>
        </w:rPr>
        <w:t>WingtipSalesModel.xslx</w:t>
      </w:r>
      <w:proofErr w:type="spellEnd"/>
      <w:r>
        <w:t>.</w:t>
      </w:r>
    </w:p>
    <w:p w14:paraId="54CCD817" w14:textId="77777777" w:rsidR="00AF3249" w:rsidRDefault="00AF3249" w:rsidP="00AF3249">
      <w:pPr>
        <w:pStyle w:val="LabStepScreenshotLevel2"/>
      </w:pPr>
      <w:r>
        <w:drawing>
          <wp:inline distT="0" distB="0" distL="0" distR="0" wp14:anchorId="26871820" wp14:editId="27B54809">
            <wp:extent cx="4578531" cy="9602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5369" cy="980571"/>
                    </a:xfrm>
                    <a:prstGeom prst="rect">
                      <a:avLst/>
                    </a:prstGeom>
                    <a:noFill/>
                    <a:ln>
                      <a:noFill/>
                    </a:ln>
                  </pic:spPr>
                </pic:pic>
              </a:graphicData>
            </a:graphic>
          </wp:inline>
        </w:drawing>
      </w:r>
    </w:p>
    <w:p w14:paraId="2F167739" w14:textId="77777777" w:rsidR="00BA718B" w:rsidRDefault="00BA718B" w:rsidP="00BA718B">
      <w:pPr>
        <w:pStyle w:val="LabStepNumberedLevel2"/>
      </w:pPr>
      <w:r>
        <w:t xml:space="preserve">When the </w:t>
      </w:r>
      <w:r w:rsidRPr="00F956FE">
        <w:rPr>
          <w:b/>
        </w:rPr>
        <w:t>Create PivotTable</w:t>
      </w:r>
      <w:r>
        <w:t xml:space="preserve"> dialog appears, select </w:t>
      </w:r>
      <w:r w:rsidRPr="00A1771C">
        <w:rPr>
          <w:b/>
        </w:rPr>
        <w:t>New Worksheet</w:t>
      </w:r>
      <w:r>
        <w:t xml:space="preserve"> and click the </w:t>
      </w:r>
      <w:r w:rsidRPr="00AA0476">
        <w:rPr>
          <w:b/>
        </w:rPr>
        <w:t>OK</w:t>
      </w:r>
      <w:r>
        <w:t xml:space="preserve"> button.</w:t>
      </w:r>
    </w:p>
    <w:p w14:paraId="0BE89044" w14:textId="77777777" w:rsidR="00BA718B" w:rsidRDefault="00BA718B" w:rsidP="00BA718B">
      <w:pPr>
        <w:pStyle w:val="LabStepScreenshotLevel2"/>
      </w:pPr>
      <w:r>
        <w:drawing>
          <wp:inline distT="0" distB="0" distL="0" distR="0" wp14:anchorId="00C72498" wp14:editId="72D39297">
            <wp:extent cx="1835331" cy="76808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8472" cy="777771"/>
                    </a:xfrm>
                    <a:prstGeom prst="rect">
                      <a:avLst/>
                    </a:prstGeom>
                    <a:noFill/>
                    <a:ln>
                      <a:noFill/>
                    </a:ln>
                  </pic:spPr>
                </pic:pic>
              </a:graphicData>
            </a:graphic>
          </wp:inline>
        </w:drawing>
      </w:r>
    </w:p>
    <w:p w14:paraId="73F329E9" w14:textId="67AB9E3A" w:rsidR="00BA718B" w:rsidRDefault="00BA718B" w:rsidP="00BA718B">
      <w:pPr>
        <w:pStyle w:val="LabStepNumberedLevel2"/>
      </w:pPr>
      <w:r>
        <w:t xml:space="preserve">Once the new worksheet with the new PivotTable is added to the workbook, rename the worksheet </w:t>
      </w:r>
      <w:r w:rsidRPr="00BA718B">
        <w:rPr>
          <w:b/>
        </w:rPr>
        <w:t xml:space="preserve">Sales by </w:t>
      </w:r>
      <w:r>
        <w:rPr>
          <w:b/>
        </w:rPr>
        <w:t xml:space="preserve">Customer </w:t>
      </w:r>
      <w:r w:rsidRPr="00BA718B">
        <w:rPr>
          <w:b/>
        </w:rPr>
        <w:t>Age</w:t>
      </w:r>
      <w:r>
        <w:t>.</w:t>
      </w:r>
    </w:p>
    <w:p w14:paraId="6B8676B6" w14:textId="382B3BF3" w:rsidR="00484A8B" w:rsidRDefault="00656405" w:rsidP="00484A8B">
      <w:pPr>
        <w:pStyle w:val="LabStepScreenshotLevel2"/>
      </w:pPr>
      <w:r>
        <w:lastRenderedPageBreak/>
        <w:drawing>
          <wp:inline distT="0" distB="0" distL="0" distR="0" wp14:anchorId="6DA79C09" wp14:editId="65AAD49F">
            <wp:extent cx="4876800" cy="249845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8293" cy="2504345"/>
                    </a:xfrm>
                    <a:prstGeom prst="rect">
                      <a:avLst/>
                    </a:prstGeom>
                  </pic:spPr>
                </pic:pic>
              </a:graphicData>
            </a:graphic>
          </wp:inline>
        </w:drawing>
      </w:r>
    </w:p>
    <w:p w14:paraId="531F2674" w14:textId="65ABD4D1" w:rsidR="00AF3249" w:rsidRDefault="00AF3249" w:rsidP="00AF3249">
      <w:pPr>
        <w:pStyle w:val="LabStepNumberedLevel2"/>
      </w:pPr>
      <w:r>
        <w:t>On the right-hand side of the workbook</w:t>
      </w:r>
      <w:r w:rsidR="00484A8B">
        <w:t xml:space="preserve"> in the </w:t>
      </w:r>
      <w:r w:rsidR="00484A8B" w:rsidRPr="00484A8B">
        <w:rPr>
          <w:b/>
        </w:rPr>
        <w:t>PivotTable Fields</w:t>
      </w:r>
      <w:r w:rsidR="00484A8B">
        <w:t xml:space="preserve"> section of the task pane</w:t>
      </w:r>
      <w:r>
        <w:t xml:space="preserve">, expand the </w:t>
      </w:r>
      <w:r w:rsidRPr="00BF4063">
        <w:rPr>
          <w:b/>
        </w:rPr>
        <w:t>Sales</w:t>
      </w:r>
      <w:r>
        <w:t xml:space="preserve"> table.</w:t>
      </w:r>
    </w:p>
    <w:p w14:paraId="6D131524" w14:textId="09AF7D1C" w:rsidR="00AF3249" w:rsidRDefault="00AF3249" w:rsidP="0035544C">
      <w:pPr>
        <w:pStyle w:val="LabStepNumberedLevel2"/>
      </w:pPr>
      <w:r>
        <w:t xml:space="preserve">Select the </w:t>
      </w:r>
      <w:r w:rsidR="00656405" w:rsidRPr="00163233">
        <w:rPr>
          <w:b/>
        </w:rPr>
        <w:t>Sales Amount</w:t>
      </w:r>
      <w:r>
        <w:t xml:space="preserve"> column from the </w:t>
      </w:r>
      <w:r w:rsidRPr="00163233">
        <w:rPr>
          <w:b/>
        </w:rPr>
        <w:t>Sales</w:t>
      </w:r>
      <w:r w:rsidR="00484A8B">
        <w:t xml:space="preserve"> table.</w:t>
      </w:r>
      <w:r w:rsidR="00163233">
        <w:t xml:space="preserve"> </w:t>
      </w:r>
      <w:r>
        <w:t xml:space="preserve">When you </w:t>
      </w:r>
      <w:r w:rsidR="00484A8B">
        <w:t xml:space="preserve">select the </w:t>
      </w:r>
      <w:r w:rsidR="00656405" w:rsidRPr="00163233">
        <w:rPr>
          <w:b/>
        </w:rPr>
        <w:t>Sales Amount</w:t>
      </w:r>
      <w:r w:rsidR="00484A8B">
        <w:t xml:space="preserve"> column</w:t>
      </w:r>
      <w:r>
        <w:t xml:space="preserve">, you should see the column show up in the </w:t>
      </w:r>
      <w:r w:rsidRPr="00163233">
        <w:rPr>
          <w:b/>
        </w:rPr>
        <w:t>VALUES</w:t>
      </w:r>
      <w:r>
        <w:t xml:space="preserve"> section down below with a default name of </w:t>
      </w:r>
      <w:r w:rsidRPr="00163233">
        <w:rPr>
          <w:b/>
        </w:rPr>
        <w:t xml:space="preserve">Sum of </w:t>
      </w:r>
      <w:r w:rsidR="00656405" w:rsidRPr="00163233">
        <w:rPr>
          <w:b/>
        </w:rPr>
        <w:t>Sales Amount</w:t>
      </w:r>
      <w:r>
        <w:t>.</w:t>
      </w:r>
    </w:p>
    <w:p w14:paraId="101F0097" w14:textId="40A8A785" w:rsidR="00AF3249" w:rsidRDefault="00163233" w:rsidP="00AF3249">
      <w:pPr>
        <w:pStyle w:val="LabStepScreenshotLevel2"/>
      </w:pPr>
      <w:r>
        <w:drawing>
          <wp:inline distT="0" distB="0" distL="0" distR="0" wp14:anchorId="4B78EA0C" wp14:editId="1E0E3B28">
            <wp:extent cx="5879432" cy="1677816"/>
            <wp:effectExtent l="19050" t="19050" r="26670" b="177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12821" cy="1687344"/>
                    </a:xfrm>
                    <a:prstGeom prst="rect">
                      <a:avLst/>
                    </a:prstGeom>
                    <a:noFill/>
                    <a:ln>
                      <a:solidFill>
                        <a:schemeClr val="bg1">
                          <a:lumMod val="50000"/>
                        </a:schemeClr>
                      </a:solidFill>
                    </a:ln>
                  </pic:spPr>
                </pic:pic>
              </a:graphicData>
            </a:graphic>
          </wp:inline>
        </w:drawing>
      </w:r>
    </w:p>
    <w:p w14:paraId="106653BC" w14:textId="67CDB728" w:rsidR="00AF3249" w:rsidRDefault="00AF3249" w:rsidP="00AF3249">
      <w:pPr>
        <w:pStyle w:val="LabStepNumberedLevel2"/>
      </w:pPr>
      <w:r>
        <w:t xml:space="preserve">In the </w:t>
      </w:r>
      <w:r w:rsidRPr="00BF4063">
        <w:rPr>
          <w:b/>
        </w:rPr>
        <w:t>VALUES</w:t>
      </w:r>
      <w:r>
        <w:t xml:space="preserve"> section in the bottom right of the PowerPivot window, click on </w:t>
      </w:r>
      <w:r w:rsidRPr="00BF4063">
        <w:rPr>
          <w:b/>
        </w:rPr>
        <w:t xml:space="preserve">Sum of </w:t>
      </w:r>
      <w:r w:rsidR="0037581C">
        <w:rPr>
          <w:b/>
        </w:rPr>
        <w:t>Sales Amount</w:t>
      </w:r>
      <w:r>
        <w:t xml:space="preserve"> to drop down the menu control and click the </w:t>
      </w:r>
      <w:r w:rsidRPr="00BF4063">
        <w:rPr>
          <w:b/>
        </w:rPr>
        <w:t>Value Field Settings…</w:t>
      </w:r>
      <w:r>
        <w:t xml:space="preserve"> command to display the </w:t>
      </w:r>
      <w:r w:rsidRPr="00BF4063">
        <w:rPr>
          <w:b/>
        </w:rPr>
        <w:t>Field Value Settings</w:t>
      </w:r>
      <w:r>
        <w:t xml:space="preserve"> dialog.</w:t>
      </w:r>
    </w:p>
    <w:p w14:paraId="40A71396" w14:textId="01EC44C0" w:rsidR="00AF3249" w:rsidRDefault="0037581C" w:rsidP="00AF3249">
      <w:pPr>
        <w:pStyle w:val="LabStepScreenshotLevel2"/>
      </w:pPr>
      <w:r w:rsidRPr="005D5B43">
        <w:rPr>
          <w:rStyle w:val="LabStepScreenshotFrame"/>
        </w:rPr>
        <w:drawing>
          <wp:inline distT="0" distB="0" distL="0" distR="0" wp14:anchorId="60162415" wp14:editId="136AE037">
            <wp:extent cx="1564611" cy="2211185"/>
            <wp:effectExtent l="19050" t="19050" r="17145" b="177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937"/>
                    <a:stretch/>
                  </pic:blipFill>
                  <pic:spPr bwMode="auto">
                    <a:xfrm>
                      <a:off x="0" y="0"/>
                      <a:ext cx="1581729" cy="223537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64A7357C" w14:textId="6272A082" w:rsidR="00AF3249" w:rsidRDefault="00AF3249" w:rsidP="00AF3249">
      <w:pPr>
        <w:pStyle w:val="LabStepNumberedLevel2"/>
      </w:pPr>
      <w:r>
        <w:t xml:space="preserve">In the </w:t>
      </w:r>
      <w:r w:rsidRPr="00BF4063">
        <w:rPr>
          <w:b/>
        </w:rPr>
        <w:t>Value Field Settings</w:t>
      </w:r>
      <w:r>
        <w:t xml:space="preserve"> dialog, change the </w:t>
      </w:r>
      <w:r w:rsidRPr="00BF4063">
        <w:rPr>
          <w:b/>
        </w:rPr>
        <w:t>Custom Name</w:t>
      </w:r>
      <w:r>
        <w:t xml:space="preserve"> property from </w:t>
      </w:r>
      <w:r w:rsidRPr="00BF4063">
        <w:rPr>
          <w:b/>
        </w:rPr>
        <w:t xml:space="preserve">Sum of </w:t>
      </w:r>
      <w:r w:rsidR="0037581C">
        <w:rPr>
          <w:b/>
        </w:rPr>
        <w:t>Sales Amount</w:t>
      </w:r>
      <w:r>
        <w:t xml:space="preserve"> to </w:t>
      </w:r>
      <w:r w:rsidR="009F48C2" w:rsidRPr="009F48C2">
        <w:rPr>
          <w:b/>
        </w:rPr>
        <w:t xml:space="preserve">Total </w:t>
      </w:r>
      <w:r w:rsidRPr="009F48C2">
        <w:rPr>
          <w:b/>
        </w:rPr>
        <w:t xml:space="preserve">Sales </w:t>
      </w:r>
      <w:r w:rsidR="009F48C2" w:rsidRPr="009F48C2">
        <w:rPr>
          <w:b/>
        </w:rPr>
        <w:t>Amount</w:t>
      </w:r>
      <w:r>
        <w:t>.</w:t>
      </w:r>
    </w:p>
    <w:p w14:paraId="7DBBC7A2" w14:textId="3C7713BE" w:rsidR="00AF3249" w:rsidRDefault="009F48C2" w:rsidP="00AF3249">
      <w:pPr>
        <w:pStyle w:val="LabStepScreenshotLevel2"/>
      </w:pPr>
      <w:r>
        <w:lastRenderedPageBreak/>
        <w:drawing>
          <wp:inline distT="0" distB="0" distL="0" distR="0" wp14:anchorId="3F3D44A7" wp14:editId="25A1DC64">
            <wp:extent cx="3208328" cy="262783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5468" cy="2650062"/>
                    </a:xfrm>
                    <a:prstGeom prst="rect">
                      <a:avLst/>
                    </a:prstGeom>
                  </pic:spPr>
                </pic:pic>
              </a:graphicData>
            </a:graphic>
          </wp:inline>
        </w:drawing>
      </w:r>
    </w:p>
    <w:p w14:paraId="27E6A024" w14:textId="77777777" w:rsidR="00AF3249" w:rsidRDefault="00AF3249" w:rsidP="00AF3249">
      <w:pPr>
        <w:pStyle w:val="LabStepNumberedLevel2"/>
      </w:pPr>
      <w:r>
        <w:t xml:space="preserve">In the </w:t>
      </w:r>
      <w:r w:rsidRPr="00BF4063">
        <w:rPr>
          <w:b/>
        </w:rPr>
        <w:t>Value Field Settings</w:t>
      </w:r>
      <w:r>
        <w:t xml:space="preserve"> dialog, click to </w:t>
      </w:r>
      <w:r w:rsidRPr="00BF4063">
        <w:rPr>
          <w:b/>
        </w:rPr>
        <w:t>Number Format</w:t>
      </w:r>
      <w:r>
        <w:t xml:space="preserve"> button to display the </w:t>
      </w:r>
      <w:r w:rsidRPr="00BF4063">
        <w:rPr>
          <w:b/>
        </w:rPr>
        <w:t>Format Cells</w:t>
      </w:r>
      <w:r>
        <w:t xml:space="preserve"> dialog.</w:t>
      </w:r>
    </w:p>
    <w:p w14:paraId="559A5C85" w14:textId="77777777" w:rsidR="00AF3249" w:rsidRDefault="00AF3249" w:rsidP="00AF3249">
      <w:pPr>
        <w:pStyle w:val="LabStepNumberedLevel2"/>
      </w:pPr>
      <w:r>
        <w:t xml:space="preserve">In the </w:t>
      </w:r>
      <w:r w:rsidRPr="00BF4063">
        <w:rPr>
          <w:b/>
        </w:rPr>
        <w:t>Format Cells</w:t>
      </w:r>
      <w:r>
        <w:t xml:space="preserve"> dialog, set the </w:t>
      </w:r>
      <w:r w:rsidRPr="00BF4063">
        <w:rPr>
          <w:b/>
        </w:rPr>
        <w:t>Category</w:t>
      </w:r>
      <w:r>
        <w:t xml:space="preserve"> to </w:t>
      </w:r>
      <w:r w:rsidRPr="00BF4063">
        <w:rPr>
          <w:b/>
        </w:rPr>
        <w:t>Currency</w:t>
      </w:r>
      <w:r>
        <w:t xml:space="preserve"> and assign a value of </w:t>
      </w:r>
      <w:r w:rsidRPr="00BF4063">
        <w:rPr>
          <w:b/>
        </w:rPr>
        <w:t>0</w:t>
      </w:r>
      <w:r>
        <w:t xml:space="preserve"> for the number of </w:t>
      </w:r>
      <w:r w:rsidRPr="00BF4063">
        <w:rPr>
          <w:b/>
        </w:rPr>
        <w:t>Decimal places</w:t>
      </w:r>
      <w:r>
        <w:t xml:space="preserve">. </w:t>
      </w:r>
    </w:p>
    <w:p w14:paraId="1DDC332F" w14:textId="3C5C5D6F" w:rsidR="00AF3249" w:rsidRDefault="0037581C" w:rsidP="00AF3249">
      <w:pPr>
        <w:pStyle w:val="LabStepScreenshotLevel2"/>
      </w:pPr>
      <w:r>
        <w:drawing>
          <wp:inline distT="0" distB="0" distL="0" distR="0" wp14:anchorId="3E7942EA" wp14:editId="4D08F1CF">
            <wp:extent cx="2688811" cy="23545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04008" cy="2367888"/>
                    </a:xfrm>
                    <a:prstGeom prst="rect">
                      <a:avLst/>
                    </a:prstGeom>
                  </pic:spPr>
                </pic:pic>
              </a:graphicData>
            </a:graphic>
          </wp:inline>
        </w:drawing>
      </w:r>
    </w:p>
    <w:p w14:paraId="23A455E3" w14:textId="77777777" w:rsidR="00AF3249" w:rsidRDefault="00AF3249" w:rsidP="00AF3249">
      <w:pPr>
        <w:pStyle w:val="LabStepNumberedLevel2"/>
      </w:pPr>
      <w:r>
        <w:t xml:space="preserve">Click </w:t>
      </w:r>
      <w:r w:rsidRPr="000A206A">
        <w:rPr>
          <w:b/>
        </w:rPr>
        <w:t>OK</w:t>
      </w:r>
      <w:r>
        <w:t xml:space="preserve"> to close the </w:t>
      </w:r>
      <w:r w:rsidRPr="000A206A">
        <w:rPr>
          <w:b/>
        </w:rPr>
        <w:t>Format Cells</w:t>
      </w:r>
      <w:r>
        <w:t xml:space="preserve"> dialog.</w:t>
      </w:r>
    </w:p>
    <w:p w14:paraId="727FA7B3" w14:textId="77777777" w:rsidR="00AF3249" w:rsidRDefault="00AF3249" w:rsidP="00AF3249">
      <w:pPr>
        <w:pStyle w:val="LabStepNumberedLevel2"/>
      </w:pPr>
      <w:r>
        <w:t xml:space="preserve">Click </w:t>
      </w:r>
      <w:r w:rsidRPr="000A206A">
        <w:rPr>
          <w:b/>
        </w:rPr>
        <w:t>OK</w:t>
      </w:r>
      <w:r>
        <w:t xml:space="preserve"> to close the </w:t>
      </w:r>
      <w:r w:rsidRPr="00BF4063">
        <w:rPr>
          <w:b/>
        </w:rPr>
        <w:t>Value Field Settings</w:t>
      </w:r>
      <w:r>
        <w:t xml:space="preserve"> dialog.</w:t>
      </w:r>
    </w:p>
    <w:p w14:paraId="26516DBF" w14:textId="77777777" w:rsidR="00AF3249" w:rsidRDefault="00AF3249" w:rsidP="00AF3249">
      <w:pPr>
        <w:pStyle w:val="LabStepNumberedLevel2"/>
      </w:pPr>
      <w:r>
        <w:t xml:space="preserve">You should now see the result in the PivotTable has been renamed to </w:t>
      </w:r>
      <w:r w:rsidRPr="00D91F4C">
        <w:rPr>
          <w:b/>
        </w:rPr>
        <w:t>Sales Revenue</w:t>
      </w:r>
      <w:r>
        <w:t xml:space="preserve"> and is formatted as currency.</w:t>
      </w:r>
    </w:p>
    <w:p w14:paraId="1CEC0BA2" w14:textId="53B0E478" w:rsidR="00AF3249" w:rsidRDefault="009F48C2" w:rsidP="00AF3249">
      <w:pPr>
        <w:pStyle w:val="LabStepScreenshotLevel2"/>
      </w:pPr>
      <w:r>
        <w:lastRenderedPageBreak/>
        <w:drawing>
          <wp:inline distT="0" distB="0" distL="0" distR="0" wp14:anchorId="423B22B2" wp14:editId="7AF77CBA">
            <wp:extent cx="3435607" cy="1724905"/>
            <wp:effectExtent l="19050" t="19050" r="12700"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9974" cy="1742159"/>
                    </a:xfrm>
                    <a:prstGeom prst="rect">
                      <a:avLst/>
                    </a:prstGeom>
                    <a:noFill/>
                    <a:ln>
                      <a:solidFill>
                        <a:schemeClr val="bg1">
                          <a:lumMod val="50000"/>
                        </a:schemeClr>
                      </a:solidFill>
                    </a:ln>
                  </pic:spPr>
                </pic:pic>
              </a:graphicData>
            </a:graphic>
          </wp:inline>
        </w:drawing>
      </w:r>
    </w:p>
    <w:p w14:paraId="054EE8DE" w14:textId="24CD387F" w:rsidR="001A6CB3" w:rsidRDefault="00343BF4" w:rsidP="001A6CB3">
      <w:pPr>
        <w:pStyle w:val="LabStepNumberedLevel2"/>
      </w:pPr>
      <w:r>
        <w:t xml:space="preserve">In the </w:t>
      </w:r>
      <w:r w:rsidRPr="00343BF4">
        <w:rPr>
          <w:b/>
        </w:rPr>
        <w:t>PivotTable Fields</w:t>
      </w:r>
      <w:r>
        <w:t xml:space="preserve"> section of the task pane, add the </w:t>
      </w:r>
      <w:r w:rsidRPr="00343BF4">
        <w:rPr>
          <w:b/>
        </w:rPr>
        <w:t>Purchase Year</w:t>
      </w:r>
      <w:r>
        <w:t xml:space="preserve"> column from the </w:t>
      </w:r>
      <w:r w:rsidR="0037581C">
        <w:rPr>
          <w:b/>
        </w:rPr>
        <w:t>Purchases</w:t>
      </w:r>
      <w:r>
        <w:t xml:space="preserve"> table </w:t>
      </w:r>
      <w:r w:rsidR="0037581C">
        <w:t xml:space="preserve">into the </w:t>
      </w:r>
      <w:r w:rsidRPr="00343BF4">
        <w:rPr>
          <w:b/>
        </w:rPr>
        <w:t>COLUMNS</w:t>
      </w:r>
      <w:r>
        <w:t xml:space="preserve"> section at the bottom of the task pane.</w:t>
      </w:r>
    </w:p>
    <w:p w14:paraId="5177D60E" w14:textId="0C82532A" w:rsidR="00343BF4" w:rsidRDefault="00163233" w:rsidP="00343BF4">
      <w:pPr>
        <w:pStyle w:val="LabStepScreenshotLevel2"/>
      </w:pPr>
      <w:r>
        <w:drawing>
          <wp:inline distT="0" distB="0" distL="0" distR="0" wp14:anchorId="6E045DD8" wp14:editId="5B8E26E4">
            <wp:extent cx="6256421" cy="2300266"/>
            <wp:effectExtent l="19050" t="19050" r="11430" b="2413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74124" cy="2306775"/>
                    </a:xfrm>
                    <a:prstGeom prst="rect">
                      <a:avLst/>
                    </a:prstGeom>
                    <a:noFill/>
                    <a:ln>
                      <a:solidFill>
                        <a:schemeClr val="bg1">
                          <a:lumMod val="50000"/>
                        </a:schemeClr>
                      </a:solidFill>
                    </a:ln>
                  </pic:spPr>
                </pic:pic>
              </a:graphicData>
            </a:graphic>
          </wp:inline>
        </w:drawing>
      </w:r>
    </w:p>
    <w:p w14:paraId="473CE74B" w14:textId="5CC17E7C" w:rsidR="00343BF4" w:rsidRDefault="00343BF4" w:rsidP="00343BF4">
      <w:pPr>
        <w:pStyle w:val="LabStepNumberedLevel2"/>
      </w:pPr>
      <w:r>
        <w:t xml:space="preserve">Add the </w:t>
      </w:r>
      <w:r w:rsidR="00776B5F">
        <w:rPr>
          <w:b/>
        </w:rPr>
        <w:t xml:space="preserve">Age Demographic </w:t>
      </w:r>
      <w:r>
        <w:t xml:space="preserve">column from the </w:t>
      </w:r>
      <w:r w:rsidR="00776B5F">
        <w:rPr>
          <w:b/>
        </w:rPr>
        <w:t>Customers</w:t>
      </w:r>
      <w:r>
        <w:t xml:space="preserve"> table </w:t>
      </w:r>
      <w:r w:rsidR="00776B5F">
        <w:t xml:space="preserve">into the </w:t>
      </w:r>
      <w:r w:rsidR="00776B5F" w:rsidRPr="00776B5F">
        <w:rPr>
          <w:b/>
        </w:rPr>
        <w:t>ROWS</w:t>
      </w:r>
      <w:r w:rsidR="00776B5F">
        <w:t xml:space="preserve"> </w:t>
      </w:r>
      <w:r>
        <w:t>section at the bottom of the task pane.</w:t>
      </w:r>
      <w:r w:rsidR="00776B5F">
        <w:t xml:space="preserve"> The PivotTable should now look like the one shown in the following screenshot.</w:t>
      </w:r>
    </w:p>
    <w:p w14:paraId="2C66ABA1" w14:textId="19936000" w:rsidR="001A6CB3" w:rsidRDefault="00F379C4" w:rsidP="001A6CB3">
      <w:pPr>
        <w:pStyle w:val="LabStepScreenshotLevel2"/>
      </w:pPr>
      <w:r>
        <w:drawing>
          <wp:inline distT="0" distB="0" distL="0" distR="0" wp14:anchorId="328AC0EB" wp14:editId="26A4A2F7">
            <wp:extent cx="6152147" cy="2154136"/>
            <wp:effectExtent l="19050" t="19050" r="20320" b="177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83940" cy="2165268"/>
                    </a:xfrm>
                    <a:prstGeom prst="rect">
                      <a:avLst/>
                    </a:prstGeom>
                    <a:noFill/>
                    <a:ln>
                      <a:solidFill>
                        <a:schemeClr val="bg1">
                          <a:lumMod val="50000"/>
                        </a:schemeClr>
                      </a:solidFill>
                    </a:ln>
                  </pic:spPr>
                </pic:pic>
              </a:graphicData>
            </a:graphic>
          </wp:inline>
        </w:drawing>
      </w:r>
    </w:p>
    <w:p w14:paraId="061E3856" w14:textId="491367B3" w:rsidR="00776B5F" w:rsidRDefault="0037581C" w:rsidP="00776B5F">
      <w:pPr>
        <w:pStyle w:val="LabStepNumberedLevel2"/>
      </w:pPr>
      <w:r>
        <w:t xml:space="preserve">Right-click on a cell inside the </w:t>
      </w:r>
      <w:r w:rsidRPr="0037581C">
        <w:rPr>
          <w:b/>
        </w:rPr>
        <w:t>Grand Total</w:t>
      </w:r>
      <w:r>
        <w:t xml:space="preserve"> column and select the menu command to s</w:t>
      </w:r>
      <w:r w:rsidR="00776B5F">
        <w:t xml:space="preserve">ort the PivotTable </w:t>
      </w:r>
      <w:r>
        <w:t>so that the age groups with higher sales revenue are sorted to the top.</w:t>
      </w:r>
    </w:p>
    <w:p w14:paraId="259BB114" w14:textId="22D71859" w:rsidR="00776B5F" w:rsidRDefault="00F379C4" w:rsidP="00776B5F">
      <w:pPr>
        <w:pStyle w:val="LabStepScreenshotLevel2"/>
      </w:pPr>
      <w:r>
        <w:lastRenderedPageBreak/>
        <w:drawing>
          <wp:inline distT="0" distB="0" distL="0" distR="0" wp14:anchorId="706C8F04" wp14:editId="1E2438C1">
            <wp:extent cx="4772526" cy="1993448"/>
            <wp:effectExtent l="19050" t="19050" r="28575" b="260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5681" cy="2003119"/>
                    </a:xfrm>
                    <a:prstGeom prst="rect">
                      <a:avLst/>
                    </a:prstGeom>
                    <a:noFill/>
                    <a:ln>
                      <a:solidFill>
                        <a:schemeClr val="bg1">
                          <a:lumMod val="50000"/>
                        </a:schemeClr>
                      </a:solidFill>
                    </a:ln>
                  </pic:spPr>
                </pic:pic>
              </a:graphicData>
            </a:graphic>
          </wp:inline>
        </w:drawing>
      </w:r>
    </w:p>
    <w:p w14:paraId="69AA68E8" w14:textId="4430197B" w:rsidR="00776B5F" w:rsidRDefault="007959B4" w:rsidP="00776B5F">
      <w:pPr>
        <w:pStyle w:val="LabStepNumberedLevel2"/>
      </w:pPr>
      <w:r>
        <w:t xml:space="preserve">Save our changes to </w:t>
      </w:r>
      <w:proofErr w:type="spellStart"/>
      <w:r w:rsidRPr="007959B4">
        <w:rPr>
          <w:b/>
        </w:rPr>
        <w:t>WingtipSalesModel.xslx</w:t>
      </w:r>
      <w:proofErr w:type="spellEnd"/>
      <w:r w:rsidR="00776B5F">
        <w:t>.</w:t>
      </w:r>
    </w:p>
    <w:p w14:paraId="7C3417E6" w14:textId="4B56F209" w:rsidR="001A6CB3" w:rsidRPr="00AB0146" w:rsidRDefault="001A6CB3" w:rsidP="001A6CB3">
      <w:pPr>
        <w:pStyle w:val="Heading3"/>
      </w:pPr>
      <w:r>
        <w:t xml:space="preserve">Exercise 3: </w:t>
      </w:r>
      <w:r w:rsidR="00776B5F">
        <w:t xml:space="preserve">Creating </w:t>
      </w:r>
      <w:r>
        <w:t xml:space="preserve">Calculated </w:t>
      </w:r>
      <w:r w:rsidR="000F1143">
        <w:t>Fields</w:t>
      </w:r>
      <w:r w:rsidR="00E37CA2">
        <w:t xml:space="preserve"> on the Sales Table</w:t>
      </w:r>
    </w:p>
    <w:p w14:paraId="7585C6C4" w14:textId="21286311" w:rsidR="001A6CB3" w:rsidRDefault="001A6CB3" w:rsidP="001A6CB3">
      <w:pPr>
        <w:pStyle w:val="LabExerciseLeadIn"/>
      </w:pPr>
      <w:r>
        <w:t xml:space="preserve">In this exercise you will create </w:t>
      </w:r>
      <w:r w:rsidR="000F1143">
        <w:t xml:space="preserve">two </w:t>
      </w:r>
      <w:r>
        <w:t xml:space="preserve">calculated </w:t>
      </w:r>
      <w:r w:rsidR="00776B5F">
        <w:t>fields</w:t>
      </w:r>
      <w:r w:rsidR="000F1143">
        <w:t xml:space="preserve"> on the </w:t>
      </w:r>
      <w:r w:rsidR="000F1143" w:rsidRPr="000F1143">
        <w:rPr>
          <w:b/>
        </w:rPr>
        <w:t>Sales</w:t>
      </w:r>
      <w:r w:rsidR="000F1143">
        <w:t xml:space="preserve"> table named </w:t>
      </w:r>
      <w:r w:rsidR="000F1143" w:rsidRPr="00C51168">
        <w:rPr>
          <w:b/>
        </w:rPr>
        <w:t>Sales Revenue</w:t>
      </w:r>
      <w:r w:rsidR="000F1143">
        <w:t xml:space="preserve"> and </w:t>
      </w:r>
      <w:r w:rsidR="000F1143" w:rsidRPr="00C51168">
        <w:rPr>
          <w:b/>
        </w:rPr>
        <w:t>Units Sold</w:t>
      </w:r>
      <w:r w:rsidR="000F1143">
        <w:t xml:space="preserve">. The </w:t>
      </w:r>
      <w:r w:rsidR="00776B5F">
        <w:t xml:space="preserve">calculated field named </w:t>
      </w:r>
      <w:r w:rsidR="00776B5F" w:rsidRPr="00C51168">
        <w:rPr>
          <w:b/>
        </w:rPr>
        <w:t xml:space="preserve">Sales </w:t>
      </w:r>
      <w:r w:rsidR="000F1143" w:rsidRPr="00C51168">
        <w:rPr>
          <w:b/>
        </w:rPr>
        <w:t>Revenue</w:t>
      </w:r>
      <w:r w:rsidR="000F1143">
        <w:t xml:space="preserve"> will be based on </w:t>
      </w:r>
      <w:r w:rsidR="00776B5F">
        <w:t xml:space="preserve">the aggregate </w:t>
      </w:r>
      <w:r w:rsidR="000F1143">
        <w:t xml:space="preserve">sum </w:t>
      </w:r>
      <w:r w:rsidR="00776B5F">
        <w:t xml:space="preserve">of </w:t>
      </w:r>
      <w:r w:rsidR="000F1143">
        <w:t xml:space="preserve">the </w:t>
      </w:r>
      <w:r w:rsidR="000F1143" w:rsidRPr="000F1143">
        <w:rPr>
          <w:b/>
        </w:rPr>
        <w:t>Sales</w:t>
      </w:r>
      <w:r w:rsidR="0051304B">
        <w:rPr>
          <w:b/>
        </w:rPr>
        <w:t xml:space="preserve"> </w:t>
      </w:r>
      <w:r w:rsidR="000F1143" w:rsidRPr="000F1143">
        <w:rPr>
          <w:b/>
        </w:rPr>
        <w:t>Amount</w:t>
      </w:r>
      <w:r w:rsidR="000F1143">
        <w:t xml:space="preserve"> column and </w:t>
      </w:r>
      <w:r w:rsidR="00BE0E1A">
        <w:t>the calculated field</w:t>
      </w:r>
      <w:r w:rsidR="00776B5F">
        <w:t xml:space="preserve"> named </w:t>
      </w:r>
      <w:r w:rsidR="000F1143" w:rsidRPr="00C51168">
        <w:rPr>
          <w:b/>
        </w:rPr>
        <w:t>Units Sold</w:t>
      </w:r>
      <w:r w:rsidR="000F1143">
        <w:t xml:space="preserve"> </w:t>
      </w:r>
      <w:r w:rsidR="00C51168">
        <w:t xml:space="preserve">will be based </w:t>
      </w:r>
      <w:r w:rsidR="00776B5F">
        <w:t>will be based on the aggregate sum of the</w:t>
      </w:r>
      <w:r w:rsidR="0051304B">
        <w:t xml:space="preserve"> </w:t>
      </w:r>
      <w:r w:rsidR="0051304B" w:rsidRPr="0051304B">
        <w:rPr>
          <w:b/>
        </w:rPr>
        <w:t>Quantity</w:t>
      </w:r>
      <w:r w:rsidR="0051304B">
        <w:t xml:space="preserve"> c</w:t>
      </w:r>
      <w:r w:rsidR="00776B5F">
        <w:t>olumn</w:t>
      </w:r>
      <w:r>
        <w:t>.</w:t>
      </w:r>
    </w:p>
    <w:p w14:paraId="282742EB" w14:textId="1DB8C373" w:rsidR="001A6CB3" w:rsidRDefault="001A6CB3" w:rsidP="001A6CB3">
      <w:pPr>
        <w:pStyle w:val="Heading4"/>
      </w:pPr>
      <w:r>
        <w:t xml:space="preserve">Create </w:t>
      </w:r>
      <w:r w:rsidR="00776B5F">
        <w:t>C</w:t>
      </w:r>
      <w:r w:rsidR="000F1143">
        <w:t xml:space="preserve">alculated </w:t>
      </w:r>
      <w:r w:rsidR="00776B5F">
        <w:t>F</w:t>
      </w:r>
      <w:r w:rsidR="000F1143">
        <w:t>ield</w:t>
      </w:r>
      <w:r w:rsidR="00776B5F">
        <w:t>s on the Sales Table to Calculate Sales Revenue and Units Sold</w:t>
      </w:r>
    </w:p>
    <w:p w14:paraId="053EF2A3" w14:textId="53188FB1" w:rsidR="001A6CB3" w:rsidRDefault="001A6CB3" w:rsidP="00761DDC">
      <w:pPr>
        <w:pStyle w:val="LabStepNumbered"/>
      </w:pPr>
      <w:r>
        <w:t xml:space="preserve">Create a </w:t>
      </w:r>
      <w:r w:rsidR="000F1143">
        <w:t xml:space="preserve">calculated field </w:t>
      </w:r>
      <w:r>
        <w:t>for</w:t>
      </w:r>
      <w:r w:rsidRPr="00CD4C8D">
        <w:rPr>
          <w:b/>
        </w:rPr>
        <w:t xml:space="preserve"> </w:t>
      </w:r>
      <w:r w:rsidR="000F1143">
        <w:rPr>
          <w:b/>
        </w:rPr>
        <w:t>Sales Revenue</w:t>
      </w:r>
      <w:r w:rsidR="000F1143" w:rsidRPr="000F1143">
        <w:t xml:space="preserve"> on</w:t>
      </w:r>
      <w:r w:rsidR="000F1143">
        <w:t xml:space="preserve"> </w:t>
      </w:r>
      <w:r w:rsidR="000F1143" w:rsidRPr="00776B5F">
        <w:rPr>
          <w:b/>
        </w:rPr>
        <w:t>Sales</w:t>
      </w:r>
      <w:r w:rsidR="000F1143">
        <w:t xml:space="preserve"> table</w:t>
      </w:r>
      <w:r>
        <w:t>.</w:t>
      </w:r>
    </w:p>
    <w:p w14:paraId="01D89F68" w14:textId="0307BF9A" w:rsidR="0051304B" w:rsidRDefault="0051304B" w:rsidP="00761DDC">
      <w:pPr>
        <w:pStyle w:val="LabStepNumberedLevel2"/>
      </w:pPr>
      <w:r>
        <w:t>Make sure you are at the Excel application windows as opposed to the PowerPivot window.</w:t>
      </w:r>
    </w:p>
    <w:p w14:paraId="5B4E1A4F" w14:textId="53CB16E1" w:rsidR="0051304B" w:rsidRDefault="0051304B" w:rsidP="00761DDC">
      <w:pPr>
        <w:pStyle w:val="LabStepNumberedLevel2"/>
      </w:pPr>
      <w:r>
        <w:t xml:space="preserve">Navigate to the </w:t>
      </w:r>
      <w:r w:rsidRPr="0051304B">
        <w:rPr>
          <w:b/>
        </w:rPr>
        <w:t>POWERPIVOT</w:t>
      </w:r>
      <w:r>
        <w:t xml:space="preserve"> tab in the ribbon.</w:t>
      </w:r>
    </w:p>
    <w:p w14:paraId="313986BD" w14:textId="29FDBCFB" w:rsidR="0051304B" w:rsidRDefault="0051304B" w:rsidP="00761DDC">
      <w:pPr>
        <w:pStyle w:val="LabStepNumberedLevel2"/>
      </w:pPr>
      <w:r>
        <w:t xml:space="preserve">In the </w:t>
      </w:r>
      <w:r w:rsidRPr="0051304B">
        <w:rPr>
          <w:b/>
        </w:rPr>
        <w:t>Calculations</w:t>
      </w:r>
      <w:r>
        <w:t xml:space="preserve"> ribbon group, drop down the </w:t>
      </w:r>
      <w:r w:rsidRPr="0051304B">
        <w:rPr>
          <w:b/>
        </w:rPr>
        <w:t>Calculated Fields</w:t>
      </w:r>
      <w:r>
        <w:t xml:space="preserve"> menu.</w:t>
      </w:r>
    </w:p>
    <w:p w14:paraId="0647B191" w14:textId="2D3E4BFE" w:rsidR="0051304B" w:rsidRDefault="0051304B" w:rsidP="00761DDC">
      <w:pPr>
        <w:pStyle w:val="LabStepNumberedLevel2"/>
      </w:pPr>
      <w:r>
        <w:t xml:space="preserve">Click the </w:t>
      </w:r>
      <w:r w:rsidRPr="0051304B">
        <w:rPr>
          <w:b/>
        </w:rPr>
        <w:t>New Calculated Field…</w:t>
      </w:r>
      <w:r>
        <w:t xml:space="preserve"> menu command.</w:t>
      </w:r>
    </w:p>
    <w:p w14:paraId="101D4FAD" w14:textId="1FA2B4F4" w:rsidR="0051304B" w:rsidRDefault="0051304B" w:rsidP="0051304B">
      <w:pPr>
        <w:pStyle w:val="LabStepScreenshotLevel2"/>
      </w:pPr>
      <w:r>
        <w:drawing>
          <wp:inline distT="0" distB="0" distL="0" distR="0" wp14:anchorId="62561173" wp14:editId="07DC4674">
            <wp:extent cx="4918390" cy="1789044"/>
            <wp:effectExtent l="19050" t="19050" r="15875" b="209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43510" cy="1798181"/>
                    </a:xfrm>
                    <a:prstGeom prst="rect">
                      <a:avLst/>
                    </a:prstGeom>
                    <a:noFill/>
                    <a:ln>
                      <a:solidFill>
                        <a:schemeClr val="bg1">
                          <a:lumMod val="50000"/>
                        </a:schemeClr>
                      </a:solidFill>
                    </a:ln>
                  </pic:spPr>
                </pic:pic>
              </a:graphicData>
            </a:graphic>
          </wp:inline>
        </w:drawing>
      </w:r>
    </w:p>
    <w:p w14:paraId="49F62208" w14:textId="34B97ACF" w:rsidR="0051304B" w:rsidRDefault="0051304B" w:rsidP="0051304B">
      <w:pPr>
        <w:pStyle w:val="LabStepNumberedLevel2"/>
      </w:pPr>
      <w:r>
        <w:t>Fill in the form in the Calculated Field dialog as follows:</w:t>
      </w:r>
    </w:p>
    <w:p w14:paraId="3ED9630B" w14:textId="2414A3D5" w:rsidR="0051304B" w:rsidRDefault="0051304B" w:rsidP="0051304B">
      <w:pPr>
        <w:pStyle w:val="LabStepNumberedLevel3"/>
      </w:pPr>
      <w:r w:rsidRPr="0051304B">
        <w:rPr>
          <w:b/>
        </w:rPr>
        <w:t>Table name</w:t>
      </w:r>
      <w:r>
        <w:t>: Sales</w:t>
      </w:r>
    </w:p>
    <w:p w14:paraId="42F74B68" w14:textId="3F344C86" w:rsidR="0051304B" w:rsidRDefault="0051304B" w:rsidP="0051304B">
      <w:pPr>
        <w:pStyle w:val="LabStepNumberedLevel3"/>
      </w:pPr>
      <w:r w:rsidRPr="0051304B">
        <w:rPr>
          <w:b/>
        </w:rPr>
        <w:t>Calculated field name</w:t>
      </w:r>
      <w:r>
        <w:t>: Sales Revenue</w:t>
      </w:r>
    </w:p>
    <w:p w14:paraId="30A82F88" w14:textId="598D8561" w:rsidR="0051304B" w:rsidRDefault="0051304B" w:rsidP="0051304B">
      <w:pPr>
        <w:pStyle w:val="LabStepNumberedLevel3"/>
      </w:pPr>
      <w:r w:rsidRPr="0051304B">
        <w:rPr>
          <w:b/>
        </w:rPr>
        <w:t>Formula</w:t>
      </w:r>
      <w:r>
        <w:t>: =SUM([Sales Amount])</w:t>
      </w:r>
    </w:p>
    <w:p w14:paraId="2542CDDB" w14:textId="36DEC5F6" w:rsidR="0051304B" w:rsidRDefault="0051304B" w:rsidP="0051304B">
      <w:pPr>
        <w:pStyle w:val="LabStepNumberedLevel3"/>
      </w:pPr>
      <w:r>
        <w:rPr>
          <w:b/>
        </w:rPr>
        <w:t>Formatting Options</w:t>
      </w:r>
      <w:r w:rsidRPr="0051304B">
        <w:rPr>
          <w:b/>
        </w:rPr>
        <w:t xml:space="preserve"> Category</w:t>
      </w:r>
      <w:r>
        <w:t>: Currency</w:t>
      </w:r>
    </w:p>
    <w:p w14:paraId="1B5D436A" w14:textId="6C03FFA8" w:rsidR="0051304B" w:rsidRDefault="0051304B" w:rsidP="0051304B">
      <w:pPr>
        <w:pStyle w:val="LabStepNumberedLevel3"/>
      </w:pPr>
      <w:r>
        <w:rPr>
          <w:b/>
        </w:rPr>
        <w:t>Decimal places</w:t>
      </w:r>
      <w:r w:rsidRPr="0051304B">
        <w:t>:</w:t>
      </w:r>
      <w:r>
        <w:t xml:space="preserve"> 0</w:t>
      </w:r>
    </w:p>
    <w:p w14:paraId="0494104D" w14:textId="3F103CC4" w:rsidR="00871259" w:rsidRDefault="00871259" w:rsidP="00871259">
      <w:pPr>
        <w:pStyle w:val="LabStepNumberedLevel2"/>
      </w:pPr>
      <w:r>
        <w:t xml:space="preserve">When the </w:t>
      </w:r>
      <w:r w:rsidRPr="00871259">
        <w:rPr>
          <w:b/>
        </w:rPr>
        <w:t>Calculated Field</w:t>
      </w:r>
      <w:r>
        <w:t xml:space="preserve"> dialog looks like the following screenshot, click </w:t>
      </w:r>
      <w:r w:rsidRPr="00871259">
        <w:rPr>
          <w:b/>
        </w:rPr>
        <w:t>OK</w:t>
      </w:r>
      <w:r>
        <w:t xml:space="preserve"> to create the new calculated field.</w:t>
      </w:r>
    </w:p>
    <w:p w14:paraId="1849B021" w14:textId="7215581B" w:rsidR="000F1143" w:rsidRDefault="0051304B" w:rsidP="0051304B">
      <w:pPr>
        <w:pStyle w:val="LabStepScreenshotLevel2"/>
      </w:pPr>
      <w:r>
        <w:lastRenderedPageBreak/>
        <w:drawing>
          <wp:inline distT="0" distB="0" distL="0" distR="0" wp14:anchorId="37E1EB6F" wp14:editId="2FF25F66">
            <wp:extent cx="3600410" cy="2574235"/>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4448" cy="2584272"/>
                    </a:xfrm>
                    <a:prstGeom prst="rect">
                      <a:avLst/>
                    </a:prstGeom>
                  </pic:spPr>
                </pic:pic>
              </a:graphicData>
            </a:graphic>
          </wp:inline>
        </w:drawing>
      </w:r>
    </w:p>
    <w:p w14:paraId="046AAE57" w14:textId="404285EC" w:rsidR="000F1143" w:rsidRDefault="000F1143" w:rsidP="00761DDC">
      <w:pPr>
        <w:pStyle w:val="LabStepNumbered"/>
      </w:pPr>
      <w:r>
        <w:t>Create a calculated field for</w:t>
      </w:r>
      <w:r w:rsidRPr="00CD4C8D">
        <w:rPr>
          <w:b/>
        </w:rPr>
        <w:t xml:space="preserve"> </w:t>
      </w:r>
      <w:r>
        <w:rPr>
          <w:b/>
        </w:rPr>
        <w:t>Units Sold</w:t>
      </w:r>
      <w:r w:rsidRPr="000F1143">
        <w:t xml:space="preserve"> on</w:t>
      </w:r>
      <w:r>
        <w:t xml:space="preserve"> </w:t>
      </w:r>
      <w:r w:rsidRPr="00776B5F">
        <w:rPr>
          <w:b/>
        </w:rPr>
        <w:t>Sales</w:t>
      </w:r>
      <w:r>
        <w:t xml:space="preserve"> table.</w:t>
      </w:r>
    </w:p>
    <w:p w14:paraId="095C4A6E" w14:textId="77777777" w:rsidR="00871259" w:rsidRDefault="00871259" w:rsidP="00761DDC">
      <w:pPr>
        <w:pStyle w:val="LabStepNumberedLevel2"/>
      </w:pPr>
      <w:r>
        <w:t>Make sure you are at the Excel application windows as opposed to the PowerPivot window.</w:t>
      </w:r>
    </w:p>
    <w:p w14:paraId="34A0187B" w14:textId="77777777" w:rsidR="00871259" w:rsidRDefault="00871259" w:rsidP="00761DDC">
      <w:pPr>
        <w:pStyle w:val="LabStepNumberedLevel2"/>
      </w:pPr>
      <w:r>
        <w:t xml:space="preserve">Navigate to the </w:t>
      </w:r>
      <w:r w:rsidRPr="0051304B">
        <w:rPr>
          <w:b/>
        </w:rPr>
        <w:t>POWERPIVOT</w:t>
      </w:r>
      <w:r>
        <w:t xml:space="preserve"> tab in the ribbon.</w:t>
      </w:r>
    </w:p>
    <w:p w14:paraId="7CD7FB33" w14:textId="77777777" w:rsidR="00871259" w:rsidRDefault="00871259" w:rsidP="00761DDC">
      <w:pPr>
        <w:pStyle w:val="LabStepNumberedLevel2"/>
      </w:pPr>
      <w:r>
        <w:t xml:space="preserve">In the </w:t>
      </w:r>
      <w:r w:rsidRPr="0051304B">
        <w:rPr>
          <w:b/>
        </w:rPr>
        <w:t>Calculations</w:t>
      </w:r>
      <w:r>
        <w:t xml:space="preserve"> ribbon group, drop down the </w:t>
      </w:r>
      <w:r w:rsidRPr="0051304B">
        <w:rPr>
          <w:b/>
        </w:rPr>
        <w:t>Calculated Fields</w:t>
      </w:r>
      <w:r>
        <w:t xml:space="preserve"> menu.</w:t>
      </w:r>
    </w:p>
    <w:p w14:paraId="04CCCF8A" w14:textId="77777777" w:rsidR="00871259" w:rsidRDefault="00871259" w:rsidP="00761DDC">
      <w:pPr>
        <w:pStyle w:val="LabStepNumberedLevel2"/>
      </w:pPr>
      <w:r>
        <w:t xml:space="preserve">Click the </w:t>
      </w:r>
      <w:r w:rsidRPr="0051304B">
        <w:rPr>
          <w:b/>
        </w:rPr>
        <w:t>New Calculated Field…</w:t>
      </w:r>
      <w:r>
        <w:t xml:space="preserve"> menu command.</w:t>
      </w:r>
    </w:p>
    <w:p w14:paraId="1D73A5FA" w14:textId="77777777" w:rsidR="00871259" w:rsidRDefault="00871259" w:rsidP="00761DDC">
      <w:pPr>
        <w:pStyle w:val="LabStepNumberedLevel2"/>
      </w:pPr>
      <w:r>
        <w:t>Fill in the form in the Calculated Field dialog as follows:</w:t>
      </w:r>
    </w:p>
    <w:p w14:paraId="78B32E2D" w14:textId="77777777" w:rsidR="00871259" w:rsidRDefault="00871259" w:rsidP="00761DDC">
      <w:pPr>
        <w:pStyle w:val="LabStepNumberedLevel3"/>
      </w:pPr>
      <w:r w:rsidRPr="00871259">
        <w:rPr>
          <w:b/>
        </w:rPr>
        <w:t>Table name</w:t>
      </w:r>
      <w:r>
        <w:t>: Sales</w:t>
      </w:r>
    </w:p>
    <w:p w14:paraId="0CFF63B2" w14:textId="58753199" w:rsidR="00871259" w:rsidRDefault="00871259" w:rsidP="00761DDC">
      <w:pPr>
        <w:pStyle w:val="LabStepNumberedLevel3"/>
      </w:pPr>
      <w:r w:rsidRPr="00871259">
        <w:rPr>
          <w:b/>
        </w:rPr>
        <w:t>Calculated field name</w:t>
      </w:r>
      <w:r>
        <w:t>: Units Sold</w:t>
      </w:r>
    </w:p>
    <w:p w14:paraId="3CA05425" w14:textId="4EFC2339" w:rsidR="00871259" w:rsidRDefault="00871259" w:rsidP="00761DDC">
      <w:pPr>
        <w:pStyle w:val="LabStepNumberedLevel3"/>
      </w:pPr>
      <w:r w:rsidRPr="00871259">
        <w:rPr>
          <w:b/>
        </w:rPr>
        <w:t>Formula</w:t>
      </w:r>
      <w:r>
        <w:t xml:space="preserve">: </w:t>
      </w:r>
      <w:r>
        <w:rPr>
          <w:rFonts w:ascii="Microsoft Sans Serif" w:hAnsi="Microsoft Sans Serif" w:cs="Microsoft Sans Serif"/>
          <w:color w:val="auto"/>
          <w:sz w:val="17"/>
          <w:szCs w:val="17"/>
        </w:rPr>
        <w:t>=SUM([Quantity])</w:t>
      </w:r>
    </w:p>
    <w:p w14:paraId="6DC8D6EC" w14:textId="4648BB46" w:rsidR="00871259" w:rsidRDefault="00871259" w:rsidP="00761DDC">
      <w:pPr>
        <w:pStyle w:val="LabStepNumberedLevel3"/>
      </w:pPr>
      <w:r w:rsidRPr="00871259">
        <w:rPr>
          <w:b/>
        </w:rPr>
        <w:t>Formatting Options Category</w:t>
      </w:r>
      <w:r>
        <w:t>: Number</w:t>
      </w:r>
    </w:p>
    <w:p w14:paraId="6F454AB0" w14:textId="504F2F1B" w:rsidR="00871259" w:rsidRPr="00871259" w:rsidRDefault="00871259" w:rsidP="00761DDC">
      <w:pPr>
        <w:pStyle w:val="LabStepNumberedLevel3"/>
      </w:pPr>
      <w:r w:rsidRPr="00871259">
        <w:rPr>
          <w:b/>
        </w:rPr>
        <w:t>Format</w:t>
      </w:r>
      <w:r>
        <w:t>: Whole Number</w:t>
      </w:r>
    </w:p>
    <w:p w14:paraId="4CEA0083" w14:textId="1FD15970" w:rsidR="00871259" w:rsidRDefault="00871259" w:rsidP="00761DDC">
      <w:pPr>
        <w:pStyle w:val="LabStepNumberedLevel3"/>
      </w:pPr>
      <w:r>
        <w:rPr>
          <w:b/>
        </w:rPr>
        <w:t>Use 1000s separator</w:t>
      </w:r>
      <w:r w:rsidRPr="0051304B">
        <w:t>:</w:t>
      </w:r>
      <w:r>
        <w:t xml:space="preserve"> checked</w:t>
      </w:r>
    </w:p>
    <w:p w14:paraId="48228744" w14:textId="6EEB054C" w:rsidR="00871259" w:rsidRDefault="00871259" w:rsidP="00761DDC">
      <w:pPr>
        <w:pStyle w:val="LabStepNumberedLevel2"/>
      </w:pPr>
      <w:r>
        <w:t xml:space="preserve">When the </w:t>
      </w:r>
      <w:r w:rsidRPr="00871259">
        <w:rPr>
          <w:b/>
        </w:rPr>
        <w:t>Calculated Field</w:t>
      </w:r>
      <w:r>
        <w:t xml:space="preserve"> dialog looks like the following screenshot, click </w:t>
      </w:r>
      <w:r w:rsidRPr="00871259">
        <w:rPr>
          <w:b/>
        </w:rPr>
        <w:t>OK</w:t>
      </w:r>
      <w:r>
        <w:t xml:space="preserve"> to create the new </w:t>
      </w:r>
      <w:r w:rsidRPr="00871259">
        <w:rPr>
          <w:b/>
        </w:rPr>
        <w:t>Units Sold</w:t>
      </w:r>
      <w:r>
        <w:t xml:space="preserve"> calculated field.</w:t>
      </w:r>
    </w:p>
    <w:p w14:paraId="02ED625E" w14:textId="4B604F97" w:rsidR="000F1143" w:rsidRDefault="00871259" w:rsidP="00871259">
      <w:pPr>
        <w:pStyle w:val="LabStepScreenshotLevel2"/>
      </w:pPr>
      <w:r>
        <w:drawing>
          <wp:inline distT="0" distB="0" distL="0" distR="0" wp14:anchorId="48DA344A" wp14:editId="695DED80">
            <wp:extent cx="3806687" cy="2721720"/>
            <wp:effectExtent l="0" t="0" r="381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8220" cy="2729966"/>
                    </a:xfrm>
                    <a:prstGeom prst="rect">
                      <a:avLst/>
                    </a:prstGeom>
                  </pic:spPr>
                </pic:pic>
              </a:graphicData>
            </a:graphic>
          </wp:inline>
        </w:drawing>
      </w:r>
    </w:p>
    <w:p w14:paraId="63A24B7E" w14:textId="471BD00F" w:rsidR="00D965C7" w:rsidRDefault="00D965C7" w:rsidP="00D965C7">
      <w:pPr>
        <w:pStyle w:val="Heading4"/>
      </w:pPr>
      <w:r>
        <w:lastRenderedPageBreak/>
        <w:t>Update existing PivotTables to use the Sales Revenue calculated field</w:t>
      </w:r>
    </w:p>
    <w:p w14:paraId="52775B0F" w14:textId="6941B890" w:rsidR="00D965C7" w:rsidRDefault="00D965C7" w:rsidP="000F559D">
      <w:pPr>
        <w:pStyle w:val="LabStepNumbered"/>
      </w:pPr>
      <w:r>
        <w:t xml:space="preserve">Examine the PivotTable on the </w:t>
      </w:r>
      <w:r w:rsidR="000F559D">
        <w:t xml:space="preserve">worksheet named </w:t>
      </w:r>
      <w:r w:rsidR="000F559D" w:rsidRPr="000F559D">
        <w:rPr>
          <w:b/>
        </w:rPr>
        <w:t>Sales by Customer Age</w:t>
      </w:r>
      <w:r w:rsidR="000F559D">
        <w:t xml:space="preserve">. You should observe that Excel automatically added the calculated fields named </w:t>
      </w:r>
      <w:r w:rsidR="000F559D" w:rsidRPr="000F559D">
        <w:rPr>
          <w:b/>
        </w:rPr>
        <w:t>Sales Revenue</w:t>
      </w:r>
      <w:r w:rsidR="000F559D">
        <w:t xml:space="preserve"> and </w:t>
      </w:r>
      <w:r w:rsidR="000F559D" w:rsidRPr="000F559D">
        <w:rPr>
          <w:b/>
        </w:rPr>
        <w:t>Units Sold</w:t>
      </w:r>
      <w:r w:rsidR="000F559D">
        <w:t xml:space="preserve"> to the </w:t>
      </w:r>
      <w:r w:rsidR="000F559D" w:rsidRPr="000F559D">
        <w:rPr>
          <w:b/>
        </w:rPr>
        <w:t>VALUES</w:t>
      </w:r>
      <w:r w:rsidR="000F559D">
        <w:t xml:space="preserve"> well when the calculated fields were created.</w:t>
      </w:r>
    </w:p>
    <w:p w14:paraId="2F9ABCD4" w14:textId="208D1825" w:rsidR="00D965C7" w:rsidRDefault="00D965C7" w:rsidP="00D965C7">
      <w:pPr>
        <w:pStyle w:val="LabStepScreenshotLevel2"/>
      </w:pPr>
      <w:r>
        <w:drawing>
          <wp:inline distT="0" distB="0" distL="0" distR="0" wp14:anchorId="47428FE7" wp14:editId="7904304A">
            <wp:extent cx="3886200" cy="2201779"/>
            <wp:effectExtent l="19050" t="19050" r="19050" b="273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0">
                      <a:extLst>
                        <a:ext uri="{28A0092B-C50C-407E-A947-70E740481C1C}">
                          <a14:useLocalDpi xmlns:a14="http://schemas.microsoft.com/office/drawing/2010/main" val="0"/>
                        </a:ext>
                      </a:extLst>
                    </a:blip>
                    <a:srcRect t="49308"/>
                    <a:stretch/>
                  </pic:blipFill>
                  <pic:spPr bwMode="auto">
                    <a:xfrm>
                      <a:off x="0" y="0"/>
                      <a:ext cx="3886200" cy="2201779"/>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709CABA3" w14:textId="3D2BE057" w:rsidR="00D965C7" w:rsidRDefault="00D965C7" w:rsidP="00D965C7">
      <w:pPr>
        <w:pStyle w:val="LabStepNumbered"/>
      </w:pPr>
      <w:r>
        <w:t xml:space="preserve">Remove the aggregate values named </w:t>
      </w:r>
      <w:r w:rsidRPr="00D965C7">
        <w:rPr>
          <w:b/>
        </w:rPr>
        <w:t>Total Sales Amount</w:t>
      </w:r>
      <w:r>
        <w:t xml:space="preserve"> and </w:t>
      </w:r>
      <w:r w:rsidRPr="00D965C7">
        <w:rPr>
          <w:b/>
        </w:rPr>
        <w:t>Units Sold</w:t>
      </w:r>
      <w:r>
        <w:t xml:space="preserve"> from the </w:t>
      </w:r>
      <w:r w:rsidRPr="00D965C7">
        <w:rPr>
          <w:b/>
        </w:rPr>
        <w:t>VALUES</w:t>
      </w:r>
      <w:r>
        <w:t xml:space="preserve"> well. When you are done with this step, the </w:t>
      </w:r>
      <w:r w:rsidRPr="00D965C7">
        <w:rPr>
          <w:b/>
        </w:rPr>
        <w:t>Sales Revenue</w:t>
      </w:r>
      <w:r>
        <w:t xml:space="preserve"> calculated field should be the only aggregated value inside the </w:t>
      </w:r>
      <w:r w:rsidRPr="00D965C7">
        <w:rPr>
          <w:b/>
        </w:rPr>
        <w:t>VALUES</w:t>
      </w:r>
      <w:r>
        <w:t xml:space="preserve"> well.</w:t>
      </w:r>
    </w:p>
    <w:p w14:paraId="07941FF0" w14:textId="226CFAC5" w:rsidR="00D965C7" w:rsidRDefault="00D965C7" w:rsidP="00D965C7">
      <w:pPr>
        <w:pStyle w:val="LabStepScreenshotLevel2"/>
      </w:pPr>
      <w:r>
        <w:drawing>
          <wp:inline distT="0" distB="0" distL="0" distR="0" wp14:anchorId="0D686260" wp14:editId="0767908D">
            <wp:extent cx="4764505" cy="1694046"/>
            <wp:effectExtent l="19050" t="19050" r="17145" b="209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00074" cy="1706693"/>
                    </a:xfrm>
                    <a:prstGeom prst="rect">
                      <a:avLst/>
                    </a:prstGeom>
                    <a:noFill/>
                    <a:ln>
                      <a:solidFill>
                        <a:schemeClr val="bg1">
                          <a:lumMod val="50000"/>
                        </a:schemeClr>
                      </a:solidFill>
                    </a:ln>
                  </pic:spPr>
                </pic:pic>
              </a:graphicData>
            </a:graphic>
          </wp:inline>
        </w:drawing>
      </w:r>
    </w:p>
    <w:p w14:paraId="2B212287" w14:textId="47814A15" w:rsidR="000F559D" w:rsidRDefault="002B7B62" w:rsidP="002B7B62">
      <w:pPr>
        <w:pStyle w:val="LabStepNumbered"/>
      </w:pPr>
      <w:r>
        <w:t>Use the tabs at the bottom of the workbook to n</w:t>
      </w:r>
      <w:r w:rsidR="000F559D">
        <w:t xml:space="preserve">avigate to the </w:t>
      </w:r>
      <w:r>
        <w:t xml:space="preserve">worksheet </w:t>
      </w:r>
      <w:r w:rsidR="000F559D">
        <w:t xml:space="preserve">named </w:t>
      </w:r>
      <w:r w:rsidRPr="002B7B62">
        <w:rPr>
          <w:b/>
        </w:rPr>
        <w:t xml:space="preserve">Sales </w:t>
      </w:r>
      <w:proofErr w:type="gramStart"/>
      <w:r w:rsidRPr="002B7B62">
        <w:rPr>
          <w:b/>
        </w:rPr>
        <w:t>By</w:t>
      </w:r>
      <w:proofErr w:type="gramEnd"/>
      <w:r w:rsidRPr="002B7B62">
        <w:rPr>
          <w:b/>
        </w:rPr>
        <w:t xml:space="preserve"> State</w:t>
      </w:r>
      <w:r>
        <w:t xml:space="preserve">. Once you have navigated to the </w:t>
      </w:r>
      <w:r w:rsidRPr="002B7B62">
        <w:rPr>
          <w:b/>
        </w:rPr>
        <w:t xml:space="preserve">Sales </w:t>
      </w:r>
      <w:proofErr w:type="gramStart"/>
      <w:r w:rsidRPr="002B7B62">
        <w:rPr>
          <w:b/>
        </w:rPr>
        <w:t>By</w:t>
      </w:r>
      <w:proofErr w:type="gramEnd"/>
      <w:r w:rsidRPr="002B7B62">
        <w:rPr>
          <w:b/>
        </w:rPr>
        <w:t xml:space="preserve"> State</w:t>
      </w:r>
      <w:r>
        <w:t xml:space="preserve"> worksheet, select </w:t>
      </w:r>
      <w:r w:rsidR="00D5436D">
        <w:t>one of the</w:t>
      </w:r>
      <w:r>
        <w:t xml:space="preserve"> cell</w:t>
      </w:r>
      <w:r w:rsidR="00D5436D">
        <w:t>s</w:t>
      </w:r>
      <w:r>
        <w:t xml:space="preserve"> inside the PivotTable.</w:t>
      </w:r>
    </w:p>
    <w:p w14:paraId="574A3A87" w14:textId="4603E7FD" w:rsidR="00D965C7" w:rsidRDefault="002B7B62" w:rsidP="00D965C7">
      <w:pPr>
        <w:pStyle w:val="LabStepNumbered"/>
      </w:pPr>
      <w:r>
        <w:t xml:space="preserve">If you look at the </w:t>
      </w:r>
      <w:r w:rsidRPr="00D5436D">
        <w:rPr>
          <w:b/>
        </w:rPr>
        <w:t>VALUES</w:t>
      </w:r>
      <w:r>
        <w:t xml:space="preserve"> well</w:t>
      </w:r>
      <w:r w:rsidR="00D5436D">
        <w:t xml:space="preserve"> at the bottom of the task pane on the right</w:t>
      </w:r>
      <w:r>
        <w:t xml:space="preserve">, you should see it still contains the aggregate value that you named </w:t>
      </w:r>
      <w:r w:rsidRPr="002B7B62">
        <w:rPr>
          <w:b/>
        </w:rPr>
        <w:t>Total Sales Amount</w:t>
      </w:r>
      <w:r>
        <w:t>.</w:t>
      </w:r>
    </w:p>
    <w:p w14:paraId="30DEEB90" w14:textId="002EED4F" w:rsidR="005F549E" w:rsidRDefault="005F549E" w:rsidP="005F549E">
      <w:pPr>
        <w:pStyle w:val="LabStepScreenshotLevel2"/>
      </w:pPr>
      <w:r>
        <w:lastRenderedPageBreak/>
        <w:drawing>
          <wp:inline distT="0" distB="0" distL="0" distR="0" wp14:anchorId="50A313BE" wp14:editId="5497265F">
            <wp:extent cx="2352842" cy="2823410"/>
            <wp:effectExtent l="19050" t="19050" r="28575" b="152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3522" cy="2836226"/>
                    </a:xfrm>
                    <a:prstGeom prst="rect">
                      <a:avLst/>
                    </a:prstGeom>
                    <a:noFill/>
                    <a:ln>
                      <a:solidFill>
                        <a:schemeClr val="bg1">
                          <a:lumMod val="50000"/>
                        </a:schemeClr>
                      </a:solidFill>
                    </a:ln>
                  </pic:spPr>
                </pic:pic>
              </a:graphicData>
            </a:graphic>
          </wp:inline>
        </w:drawing>
      </w:r>
    </w:p>
    <w:p w14:paraId="79E7976E" w14:textId="64F1DE11" w:rsidR="00D965C7" w:rsidRDefault="002B7B62" w:rsidP="00D965C7">
      <w:pPr>
        <w:pStyle w:val="LabStepNumbered"/>
      </w:pPr>
      <w:r>
        <w:t xml:space="preserve">Remove </w:t>
      </w:r>
      <w:r w:rsidRPr="002B7B62">
        <w:rPr>
          <w:b/>
        </w:rPr>
        <w:t>Total S</w:t>
      </w:r>
      <w:r w:rsidR="005F549E" w:rsidRPr="002B7B62">
        <w:rPr>
          <w:b/>
        </w:rPr>
        <w:t>ales Amount</w:t>
      </w:r>
      <w:r w:rsidR="005F549E">
        <w:t xml:space="preserve"> </w:t>
      </w:r>
      <w:r>
        <w:t xml:space="preserve">value from the </w:t>
      </w:r>
      <w:r w:rsidRPr="002B7B62">
        <w:rPr>
          <w:b/>
        </w:rPr>
        <w:t>VALUES</w:t>
      </w:r>
      <w:r>
        <w:t xml:space="preserve"> well and replace it with </w:t>
      </w:r>
      <w:r w:rsidR="005F549E" w:rsidRPr="002B7B62">
        <w:rPr>
          <w:b/>
        </w:rPr>
        <w:t>Sales Revenue</w:t>
      </w:r>
      <w:r>
        <w:t xml:space="preserve"> and </w:t>
      </w:r>
      <w:r w:rsidRPr="002B7B62">
        <w:rPr>
          <w:b/>
        </w:rPr>
        <w:t>Units Sold</w:t>
      </w:r>
      <w:r w:rsidR="005F549E">
        <w:t>.</w:t>
      </w:r>
    </w:p>
    <w:p w14:paraId="2D9F47EC" w14:textId="0793CC92" w:rsidR="005F549E" w:rsidRDefault="005F549E" w:rsidP="005F549E">
      <w:pPr>
        <w:pStyle w:val="LabStepScreenshotLevel2"/>
      </w:pPr>
      <w:r>
        <w:drawing>
          <wp:inline distT="0" distB="0" distL="0" distR="0" wp14:anchorId="5B2F57FC" wp14:editId="4FE6D122">
            <wp:extent cx="2352675" cy="2870264"/>
            <wp:effectExtent l="19050" t="19050" r="9525"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77574" cy="2900641"/>
                    </a:xfrm>
                    <a:prstGeom prst="rect">
                      <a:avLst/>
                    </a:prstGeom>
                    <a:noFill/>
                    <a:ln>
                      <a:solidFill>
                        <a:schemeClr val="bg1">
                          <a:lumMod val="50000"/>
                        </a:schemeClr>
                      </a:solidFill>
                    </a:ln>
                  </pic:spPr>
                </pic:pic>
              </a:graphicData>
            </a:graphic>
          </wp:inline>
        </w:drawing>
      </w:r>
    </w:p>
    <w:p w14:paraId="700AF5C0" w14:textId="3C6F4DEA" w:rsidR="002B7B62" w:rsidRDefault="002B7B62" w:rsidP="00D965C7">
      <w:pPr>
        <w:pStyle w:val="LabStepNumbered"/>
      </w:pPr>
      <w:r>
        <w:t xml:space="preserve">The Pivot Table on the </w:t>
      </w:r>
      <w:r w:rsidRPr="002B7B62">
        <w:rPr>
          <w:b/>
        </w:rPr>
        <w:t xml:space="preserve">Sales </w:t>
      </w:r>
      <w:proofErr w:type="gramStart"/>
      <w:r w:rsidRPr="002B7B62">
        <w:rPr>
          <w:b/>
        </w:rPr>
        <w:t>By</w:t>
      </w:r>
      <w:proofErr w:type="gramEnd"/>
      <w:r w:rsidRPr="002B7B62">
        <w:rPr>
          <w:b/>
        </w:rPr>
        <w:t xml:space="preserve"> State</w:t>
      </w:r>
      <w:r>
        <w:t xml:space="preserve"> worksheet should now show state-by-state aggregated values for both sales revenue and the number of units sold.</w:t>
      </w:r>
    </w:p>
    <w:p w14:paraId="796D5FBB" w14:textId="150CE559" w:rsidR="005F549E" w:rsidRDefault="002B7B62" w:rsidP="00D965C7">
      <w:pPr>
        <w:pStyle w:val="LabStepNumbered"/>
      </w:pPr>
      <w:r>
        <w:t>Apply sorting to the rows in the PivotTable so that sales regions and states with higher sales revenue are sorted to the top. When you are done, your PivotTable should match the one shown in the following screenshot.</w:t>
      </w:r>
    </w:p>
    <w:p w14:paraId="6C4E0453" w14:textId="68A3D6D8" w:rsidR="005F549E" w:rsidRDefault="005F549E" w:rsidP="005F549E">
      <w:pPr>
        <w:pStyle w:val="LabStepScreenshotLevel2"/>
      </w:pPr>
      <w:r>
        <w:lastRenderedPageBreak/>
        <w:drawing>
          <wp:inline distT="0" distB="0" distL="0" distR="0" wp14:anchorId="2BAE3004" wp14:editId="701AFBB9">
            <wp:extent cx="5087640" cy="2374232"/>
            <wp:effectExtent l="19050" t="19050" r="17780" b="266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05335" cy="2382489"/>
                    </a:xfrm>
                    <a:prstGeom prst="rect">
                      <a:avLst/>
                    </a:prstGeom>
                    <a:noFill/>
                    <a:ln>
                      <a:solidFill>
                        <a:schemeClr val="bg1">
                          <a:lumMod val="50000"/>
                        </a:schemeClr>
                      </a:solidFill>
                    </a:ln>
                  </pic:spPr>
                </pic:pic>
              </a:graphicData>
            </a:graphic>
          </wp:inline>
        </w:drawing>
      </w:r>
    </w:p>
    <w:p w14:paraId="2DE10E6A" w14:textId="513C7994" w:rsidR="00D5436D" w:rsidRDefault="00D5436D" w:rsidP="00D5436D">
      <w:pPr>
        <w:pStyle w:val="LabStepNumbered"/>
      </w:pPr>
      <w:r>
        <w:t xml:space="preserve">Save your changes to </w:t>
      </w:r>
      <w:proofErr w:type="spellStart"/>
      <w:r w:rsidRPr="00D5436D">
        <w:rPr>
          <w:b/>
        </w:rPr>
        <w:t>WingtipSalesModel.xslx</w:t>
      </w:r>
      <w:proofErr w:type="spellEnd"/>
      <w:r>
        <w:t>.</w:t>
      </w:r>
    </w:p>
    <w:p w14:paraId="24163F27" w14:textId="312424AD" w:rsidR="00E37CA2" w:rsidRDefault="005F549E" w:rsidP="00E37CA2">
      <w:pPr>
        <w:pStyle w:val="Heading4"/>
      </w:pPr>
      <w:r>
        <w:t xml:space="preserve">Hide all columns in </w:t>
      </w:r>
      <w:r w:rsidR="00D5436D">
        <w:t>the Sales table except for the calculated f</w:t>
      </w:r>
      <w:r>
        <w:t>ields</w:t>
      </w:r>
    </w:p>
    <w:p w14:paraId="6B7A0DFB" w14:textId="750B4DE9" w:rsidR="005F549E" w:rsidRDefault="00D5436D" w:rsidP="00E37CA2">
      <w:pPr>
        <w:pStyle w:val="LabStepNumbered"/>
      </w:pPr>
      <w:r>
        <w:t xml:space="preserve">Return to the PowerPivot window for </w:t>
      </w:r>
      <w:proofErr w:type="spellStart"/>
      <w:r w:rsidRPr="00D5436D">
        <w:rPr>
          <w:b/>
        </w:rPr>
        <w:t>WingtipSalesModel.xslx</w:t>
      </w:r>
      <w:proofErr w:type="spellEnd"/>
      <w:r w:rsidR="005F549E">
        <w:t>.</w:t>
      </w:r>
    </w:p>
    <w:p w14:paraId="4DB8CAAC" w14:textId="6EA1F3B1" w:rsidR="00D5436D" w:rsidRDefault="00D5436D" w:rsidP="00E37CA2">
      <w:pPr>
        <w:pStyle w:val="LabStepNumbered"/>
      </w:pPr>
      <w:r>
        <w:t xml:space="preserve">Switch the PowerPivot window from </w:t>
      </w:r>
      <w:r w:rsidRPr="007959B4">
        <w:rPr>
          <w:b/>
        </w:rPr>
        <w:t>Data View</w:t>
      </w:r>
      <w:r>
        <w:t xml:space="preserve"> to </w:t>
      </w:r>
      <w:r w:rsidRPr="007959B4">
        <w:rPr>
          <w:b/>
        </w:rPr>
        <w:t>Diagram View</w:t>
      </w:r>
      <w:r>
        <w:t xml:space="preserve"> so you can see all the tables in the data model at once.</w:t>
      </w:r>
    </w:p>
    <w:p w14:paraId="4547DDF9" w14:textId="02BF7EC0" w:rsidR="005F549E" w:rsidRDefault="00D5436D" w:rsidP="00E37CA2">
      <w:pPr>
        <w:pStyle w:val="LabStepNumbered"/>
      </w:pPr>
      <w:r>
        <w:t xml:space="preserve">In the </w:t>
      </w:r>
      <w:r w:rsidRPr="00D5436D">
        <w:rPr>
          <w:b/>
        </w:rPr>
        <w:t>Sales</w:t>
      </w:r>
      <w:r>
        <w:t xml:space="preserve"> table, h</w:t>
      </w:r>
      <w:r w:rsidR="002B7B62">
        <w:t xml:space="preserve">ide the </w:t>
      </w:r>
      <w:r w:rsidR="002B7B62" w:rsidRPr="002B7B62">
        <w:rPr>
          <w:b/>
        </w:rPr>
        <w:t>Quantity</w:t>
      </w:r>
      <w:r w:rsidR="002B7B62">
        <w:t xml:space="preserve"> column and the </w:t>
      </w:r>
      <w:r w:rsidR="002B7B62" w:rsidRPr="002B7B62">
        <w:rPr>
          <w:b/>
        </w:rPr>
        <w:t>Sales Amount</w:t>
      </w:r>
      <w:r w:rsidR="002B7B62">
        <w:t xml:space="preserve"> column. After you complete this step, the only two columns that are still visible in the sales tables should be the calculated columns named </w:t>
      </w:r>
      <w:r w:rsidR="002B7B62" w:rsidRPr="002B7B62">
        <w:rPr>
          <w:b/>
        </w:rPr>
        <w:t>Sales Revenue</w:t>
      </w:r>
      <w:r w:rsidR="002B7B62">
        <w:t xml:space="preserve"> and </w:t>
      </w:r>
      <w:r w:rsidR="002B7B62" w:rsidRPr="002B7B62">
        <w:rPr>
          <w:b/>
        </w:rPr>
        <w:t>Units Sold</w:t>
      </w:r>
      <w:r w:rsidR="002B7B62">
        <w:t>.</w:t>
      </w:r>
    </w:p>
    <w:p w14:paraId="46A42AF4" w14:textId="22D4E78A" w:rsidR="005F549E" w:rsidRDefault="005F549E" w:rsidP="00273F87">
      <w:pPr>
        <w:pStyle w:val="LabStepScreenshot"/>
      </w:pPr>
      <w:r>
        <w:drawing>
          <wp:inline distT="0" distB="0" distL="0" distR="0" wp14:anchorId="399E71DA" wp14:editId="425520F0">
            <wp:extent cx="6212541" cy="2415989"/>
            <wp:effectExtent l="19050" t="19050" r="1714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45554" cy="2428827"/>
                    </a:xfrm>
                    <a:prstGeom prst="rect">
                      <a:avLst/>
                    </a:prstGeom>
                    <a:noFill/>
                    <a:ln>
                      <a:solidFill>
                        <a:schemeClr val="bg1">
                          <a:lumMod val="50000"/>
                        </a:schemeClr>
                      </a:solidFill>
                    </a:ln>
                  </pic:spPr>
                </pic:pic>
              </a:graphicData>
            </a:graphic>
          </wp:inline>
        </w:drawing>
      </w:r>
    </w:p>
    <w:p w14:paraId="04819370" w14:textId="0577C36B" w:rsidR="00E37CA2" w:rsidRDefault="00E37CA2" w:rsidP="00E37CA2">
      <w:pPr>
        <w:pStyle w:val="LabStepNumbered"/>
      </w:pPr>
      <w:r>
        <w:t xml:space="preserve">Create a new PivotTable that makes use of the </w:t>
      </w:r>
      <w:r w:rsidR="002B7B62">
        <w:t xml:space="preserve">two calculated columns named </w:t>
      </w:r>
      <w:r w:rsidR="002B7B62" w:rsidRPr="002B7B62">
        <w:rPr>
          <w:b/>
        </w:rPr>
        <w:t>Sales Revenue</w:t>
      </w:r>
      <w:r w:rsidR="002B7B62">
        <w:t xml:space="preserve"> and </w:t>
      </w:r>
      <w:r w:rsidR="002B7B62" w:rsidRPr="002B7B62">
        <w:rPr>
          <w:b/>
        </w:rPr>
        <w:t>Units Sold</w:t>
      </w:r>
      <w:r>
        <w:t>.</w:t>
      </w:r>
    </w:p>
    <w:p w14:paraId="7A01E21C" w14:textId="2C961912" w:rsidR="00E37CA2" w:rsidRPr="0094230C" w:rsidRDefault="00E37CA2" w:rsidP="00E37CA2">
      <w:pPr>
        <w:pStyle w:val="LabStepNumberedLevel2"/>
      </w:pPr>
      <w:r>
        <w:t xml:space="preserve">From the </w:t>
      </w:r>
      <w:r w:rsidRPr="00F05055">
        <w:rPr>
          <w:b/>
        </w:rPr>
        <w:t>Home</w:t>
      </w:r>
      <w:r>
        <w:t xml:space="preserve"> tab in the ribbon of the </w:t>
      </w:r>
      <w:r w:rsidR="00D5436D">
        <w:t>PowerPivot</w:t>
      </w:r>
      <w:r>
        <w:t xml:space="preserve"> window, drop down the </w:t>
      </w:r>
      <w:r w:rsidRPr="00F05055">
        <w:rPr>
          <w:b/>
        </w:rPr>
        <w:t>PivotTable</w:t>
      </w:r>
      <w:r>
        <w:t xml:space="preserve"> menu control and click </w:t>
      </w:r>
      <w:r w:rsidRPr="00F05055">
        <w:rPr>
          <w:b/>
        </w:rPr>
        <w:t>PivotTable</w:t>
      </w:r>
      <w:r>
        <w:t xml:space="preserve"> to create a new pivot table in in the workbook </w:t>
      </w:r>
      <w:proofErr w:type="spellStart"/>
      <w:r w:rsidRPr="00484A8B">
        <w:rPr>
          <w:b/>
        </w:rPr>
        <w:t>WingtipSalesModel.xslx</w:t>
      </w:r>
      <w:proofErr w:type="spellEnd"/>
      <w:r>
        <w:t>.</w:t>
      </w:r>
    </w:p>
    <w:p w14:paraId="354C55BE" w14:textId="77777777" w:rsidR="00E37CA2" w:rsidRDefault="00E37CA2" w:rsidP="00E37CA2">
      <w:pPr>
        <w:pStyle w:val="LabStepScreenshotLevel2"/>
      </w:pPr>
      <w:r>
        <w:drawing>
          <wp:inline distT="0" distB="0" distL="0" distR="0" wp14:anchorId="4EE27232" wp14:editId="0909626D">
            <wp:extent cx="4339244" cy="910075"/>
            <wp:effectExtent l="19050" t="19050" r="23495" b="2349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7812" cy="930748"/>
                    </a:xfrm>
                    <a:prstGeom prst="rect">
                      <a:avLst/>
                    </a:prstGeom>
                    <a:noFill/>
                    <a:ln>
                      <a:solidFill>
                        <a:schemeClr val="bg1">
                          <a:lumMod val="50000"/>
                        </a:schemeClr>
                      </a:solidFill>
                    </a:ln>
                  </pic:spPr>
                </pic:pic>
              </a:graphicData>
            </a:graphic>
          </wp:inline>
        </w:drawing>
      </w:r>
    </w:p>
    <w:p w14:paraId="4C822061" w14:textId="77777777" w:rsidR="00E37CA2" w:rsidRDefault="00E37CA2" w:rsidP="00E37CA2">
      <w:pPr>
        <w:pStyle w:val="LabStepNumberedLevel2"/>
      </w:pPr>
      <w:r>
        <w:lastRenderedPageBreak/>
        <w:t xml:space="preserve">When the </w:t>
      </w:r>
      <w:r w:rsidRPr="00F956FE">
        <w:rPr>
          <w:b/>
        </w:rPr>
        <w:t>Create PivotTable</w:t>
      </w:r>
      <w:r>
        <w:t xml:space="preserve"> dialog appears, select </w:t>
      </w:r>
      <w:r w:rsidRPr="00A1771C">
        <w:rPr>
          <w:b/>
        </w:rPr>
        <w:t>New Worksheet</w:t>
      </w:r>
      <w:r>
        <w:t xml:space="preserve"> and click the </w:t>
      </w:r>
      <w:r w:rsidRPr="00AA0476">
        <w:rPr>
          <w:b/>
        </w:rPr>
        <w:t>OK</w:t>
      </w:r>
      <w:r>
        <w:t xml:space="preserve"> button.</w:t>
      </w:r>
    </w:p>
    <w:p w14:paraId="37211895" w14:textId="77777777" w:rsidR="00E37CA2" w:rsidRDefault="00E37CA2" w:rsidP="00E37CA2">
      <w:pPr>
        <w:pStyle w:val="LabStepScreenshotLevel2"/>
      </w:pPr>
      <w:r>
        <w:drawing>
          <wp:inline distT="0" distB="0" distL="0" distR="0" wp14:anchorId="255650EE" wp14:editId="7B6B80AA">
            <wp:extent cx="1835331" cy="76808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8472" cy="777771"/>
                    </a:xfrm>
                    <a:prstGeom prst="rect">
                      <a:avLst/>
                    </a:prstGeom>
                    <a:noFill/>
                    <a:ln>
                      <a:noFill/>
                    </a:ln>
                  </pic:spPr>
                </pic:pic>
              </a:graphicData>
            </a:graphic>
          </wp:inline>
        </w:drawing>
      </w:r>
    </w:p>
    <w:p w14:paraId="0BB8E2D3" w14:textId="34A9F116" w:rsidR="00E37CA2" w:rsidRDefault="00E37CA2" w:rsidP="00CF38E9">
      <w:pPr>
        <w:pStyle w:val="LabStepNumberedLevel2"/>
      </w:pPr>
      <w:r>
        <w:t>Once the new worksheet with the new PivotTable is added to the workbook, rename the worksheet</w:t>
      </w:r>
      <w:r w:rsidR="00CF38E9">
        <w:rPr>
          <w:b/>
        </w:rPr>
        <w:t xml:space="preserve"> </w:t>
      </w:r>
      <w:r w:rsidR="00CF38E9" w:rsidRPr="00CF38E9">
        <w:rPr>
          <w:b/>
        </w:rPr>
        <w:t>Sales by Purchase Type</w:t>
      </w:r>
      <w:r>
        <w:t>.</w:t>
      </w:r>
    </w:p>
    <w:p w14:paraId="1C31E023" w14:textId="066E03CD" w:rsidR="00CF38E9" w:rsidRDefault="00CF38E9" w:rsidP="00761DDC">
      <w:pPr>
        <w:pStyle w:val="LabStepNumbered"/>
      </w:pPr>
      <w:r>
        <w:t xml:space="preserve">When you begin working on the new PivotTable, you should notice the effects of your latest changes to the data model. In particular, the </w:t>
      </w:r>
      <w:r w:rsidRPr="00E6397A">
        <w:rPr>
          <w:b/>
        </w:rPr>
        <w:t>PivotTable Fields</w:t>
      </w:r>
      <w:r>
        <w:t xml:space="preserve"> section now displays the </w:t>
      </w:r>
      <w:r w:rsidRPr="00E6397A">
        <w:rPr>
          <w:b/>
        </w:rPr>
        <w:t>Sales</w:t>
      </w:r>
      <w:r>
        <w:t xml:space="preserve"> table at the top with a Sigma (</w:t>
      </w:r>
      <w:r w:rsidRPr="00E6397A">
        <w:rPr>
          <w:b/>
          <w:sz w:val="20"/>
        </w:rPr>
        <w:t>Σ</w:t>
      </w:r>
      <w:r>
        <w:t xml:space="preserve">) icon to signify that this table </w:t>
      </w:r>
      <w:r w:rsidR="00E6397A">
        <w:t xml:space="preserve">has no visible columns but only </w:t>
      </w:r>
      <w:r>
        <w:t>c</w:t>
      </w:r>
      <w:r w:rsidR="00E6397A">
        <w:t>alculated fields.</w:t>
      </w:r>
    </w:p>
    <w:p w14:paraId="4070520B" w14:textId="463DB40B" w:rsidR="00CF38E9" w:rsidRDefault="0055214C" w:rsidP="00E6397A">
      <w:pPr>
        <w:pStyle w:val="LabStepScreenshotLevel2"/>
      </w:pPr>
      <w:r>
        <w:drawing>
          <wp:inline distT="0" distB="0" distL="0" distR="0" wp14:anchorId="4E4235A1" wp14:editId="6FA25971">
            <wp:extent cx="2489571" cy="2294310"/>
            <wp:effectExtent l="19050" t="19050" r="25400" b="1079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0446" cy="2313548"/>
                    </a:xfrm>
                    <a:prstGeom prst="rect">
                      <a:avLst/>
                    </a:prstGeom>
                    <a:noFill/>
                    <a:ln>
                      <a:solidFill>
                        <a:schemeClr val="bg1">
                          <a:lumMod val="50000"/>
                        </a:schemeClr>
                      </a:solidFill>
                    </a:ln>
                  </pic:spPr>
                </pic:pic>
              </a:graphicData>
            </a:graphic>
          </wp:inline>
        </w:drawing>
      </w:r>
    </w:p>
    <w:p w14:paraId="362F9DCC" w14:textId="7D40AD4C" w:rsidR="00C51168" w:rsidRDefault="00E6397A" w:rsidP="00761DDC">
      <w:pPr>
        <w:pStyle w:val="LabStepNumbered"/>
      </w:pPr>
      <w:r>
        <w:t xml:space="preserve">Modify </w:t>
      </w:r>
      <w:r w:rsidR="00C74449">
        <w:t xml:space="preserve">the </w:t>
      </w:r>
      <w:r w:rsidR="00C74449" w:rsidRPr="00C74449">
        <w:rPr>
          <w:b/>
        </w:rPr>
        <w:t>PivotTable Fields</w:t>
      </w:r>
      <w:r w:rsidR="00C74449">
        <w:t xml:space="preserve"> section in the </w:t>
      </w:r>
      <w:r w:rsidR="00C51168">
        <w:t>pivot table</w:t>
      </w:r>
      <w:r w:rsidR="00C74449">
        <w:t xml:space="preserve"> as shown in the following screenshot to create a pivot table that display the calculated fields named </w:t>
      </w:r>
      <w:r w:rsidR="00C74449" w:rsidRPr="00C74449">
        <w:rPr>
          <w:b/>
        </w:rPr>
        <w:t>Sales Revenue</w:t>
      </w:r>
      <w:r w:rsidR="00C74449">
        <w:t xml:space="preserve"> and </w:t>
      </w:r>
      <w:r w:rsidR="00C74449" w:rsidRPr="00C74449">
        <w:rPr>
          <w:b/>
        </w:rPr>
        <w:t>Units Sold</w:t>
      </w:r>
      <w:r w:rsidR="00C74449">
        <w:t xml:space="preserve"> broken out by the </w:t>
      </w:r>
      <w:r w:rsidR="00C74449" w:rsidRPr="00C74449">
        <w:rPr>
          <w:b/>
        </w:rPr>
        <w:t>Age Demographic</w:t>
      </w:r>
      <w:r w:rsidR="00C74449">
        <w:t xml:space="preserve"> column </w:t>
      </w:r>
      <w:r w:rsidR="00C51168">
        <w:t>.</w:t>
      </w:r>
    </w:p>
    <w:p w14:paraId="36D9D88A" w14:textId="67E54469" w:rsidR="00C51168" w:rsidRDefault="0055214C" w:rsidP="00EB3415">
      <w:pPr>
        <w:pStyle w:val="LabStepScreenshot"/>
      </w:pPr>
      <w:r>
        <w:rPr>
          <w:noProof/>
        </w:rPr>
        <w:drawing>
          <wp:inline distT="0" distB="0" distL="0" distR="0" wp14:anchorId="74EF0B9E" wp14:editId="7A903F71">
            <wp:extent cx="6240613" cy="2426905"/>
            <wp:effectExtent l="19050" t="19050" r="27305" b="120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65814" cy="2436705"/>
                    </a:xfrm>
                    <a:prstGeom prst="rect">
                      <a:avLst/>
                    </a:prstGeom>
                    <a:noFill/>
                    <a:ln>
                      <a:solidFill>
                        <a:schemeClr val="bg1">
                          <a:lumMod val="50000"/>
                        </a:schemeClr>
                      </a:solidFill>
                    </a:ln>
                  </pic:spPr>
                </pic:pic>
              </a:graphicData>
            </a:graphic>
          </wp:inline>
        </w:drawing>
      </w:r>
    </w:p>
    <w:p w14:paraId="4BE29078" w14:textId="0F08B96A" w:rsidR="00DF63D9" w:rsidRDefault="00C51168" w:rsidP="00761DDC">
      <w:pPr>
        <w:pStyle w:val="LabStepNumbered"/>
      </w:pPr>
      <w:r>
        <w:t xml:space="preserve">Add </w:t>
      </w:r>
      <w:r w:rsidR="00C74449">
        <w:t xml:space="preserve">two </w:t>
      </w:r>
      <w:r>
        <w:t>slicer</w:t>
      </w:r>
      <w:r w:rsidR="00C74449">
        <w:t>s</w:t>
      </w:r>
      <w:r>
        <w:t xml:space="preserve"> based </w:t>
      </w:r>
      <w:r w:rsidR="00E6397A">
        <w:t xml:space="preserve">to the </w:t>
      </w:r>
      <w:r w:rsidR="00E6397A" w:rsidRPr="00E6397A">
        <w:rPr>
          <w:b/>
        </w:rPr>
        <w:t>Sales by Purchase Type</w:t>
      </w:r>
      <w:r w:rsidR="00E6397A">
        <w:t xml:space="preserve"> worksheet to filter the PivotTable</w:t>
      </w:r>
      <w:r w:rsidR="00C74449">
        <w:t>.</w:t>
      </w:r>
    </w:p>
    <w:p w14:paraId="5CBDDB9E" w14:textId="7F61443E" w:rsidR="00E6397A" w:rsidRDefault="00E6397A" w:rsidP="00761DDC">
      <w:pPr>
        <w:pStyle w:val="LabStepNumberedLevel2"/>
      </w:pPr>
      <w:r>
        <w:t>Make sure you have one of the cells of the PivotTable selected.</w:t>
      </w:r>
    </w:p>
    <w:p w14:paraId="737F8D6B" w14:textId="0666D545" w:rsidR="00E6397A" w:rsidRDefault="00E6397A" w:rsidP="00761DDC">
      <w:pPr>
        <w:pStyle w:val="LabStepNumberedLevel2"/>
      </w:pPr>
      <w:r>
        <w:t xml:space="preserve">Click the </w:t>
      </w:r>
      <w:r w:rsidRPr="00E6397A">
        <w:rPr>
          <w:b/>
        </w:rPr>
        <w:t>Insert</w:t>
      </w:r>
      <w:r>
        <w:t xml:space="preserve"> tab in the ribbon.</w:t>
      </w:r>
    </w:p>
    <w:p w14:paraId="321068EC" w14:textId="7E312148" w:rsidR="00E6397A" w:rsidRDefault="005E49E8" w:rsidP="00761DDC">
      <w:pPr>
        <w:pStyle w:val="LabStepNumberedLevel2"/>
      </w:pPr>
      <w:r>
        <w:t xml:space="preserve">In the </w:t>
      </w:r>
      <w:r w:rsidRPr="005E49E8">
        <w:rPr>
          <w:b/>
        </w:rPr>
        <w:t>Filters</w:t>
      </w:r>
      <w:r>
        <w:t xml:space="preserve"> ribbon group, locate and click the </w:t>
      </w:r>
      <w:r w:rsidRPr="005E49E8">
        <w:rPr>
          <w:b/>
        </w:rPr>
        <w:t>Slicers</w:t>
      </w:r>
      <w:r>
        <w:t xml:space="preserve"> button to display the </w:t>
      </w:r>
      <w:r w:rsidRPr="005E49E8">
        <w:rPr>
          <w:b/>
        </w:rPr>
        <w:t>Insert Slicers</w:t>
      </w:r>
      <w:r>
        <w:t xml:space="preserve"> dialog.</w:t>
      </w:r>
      <w:r w:rsidR="00E6397A">
        <w:t xml:space="preserve"> </w:t>
      </w:r>
    </w:p>
    <w:p w14:paraId="080353BA" w14:textId="7AEDD4F6" w:rsidR="00E6397A" w:rsidRDefault="00E6397A" w:rsidP="00E6397A">
      <w:pPr>
        <w:pStyle w:val="LabStepScreenshotLevel2"/>
      </w:pPr>
      <w:r>
        <w:lastRenderedPageBreak/>
        <w:drawing>
          <wp:inline distT="0" distB="0" distL="0" distR="0" wp14:anchorId="53AFD2AD" wp14:editId="1E2D37C4">
            <wp:extent cx="4979142" cy="2179152"/>
            <wp:effectExtent l="19050" t="19050" r="12065" b="1206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6208" cy="2204127"/>
                    </a:xfrm>
                    <a:prstGeom prst="rect">
                      <a:avLst/>
                    </a:prstGeom>
                    <a:noFill/>
                    <a:ln>
                      <a:solidFill>
                        <a:schemeClr val="bg1">
                          <a:lumMod val="50000"/>
                        </a:schemeClr>
                      </a:solidFill>
                    </a:ln>
                  </pic:spPr>
                </pic:pic>
              </a:graphicData>
            </a:graphic>
          </wp:inline>
        </w:drawing>
      </w:r>
    </w:p>
    <w:p w14:paraId="1CF4744F" w14:textId="4D3180FF" w:rsidR="00DF63D9" w:rsidRDefault="005E49E8" w:rsidP="005E49E8">
      <w:pPr>
        <w:pStyle w:val="LabStepNumberedLevel2"/>
      </w:pPr>
      <w:r>
        <w:t xml:space="preserve">In the </w:t>
      </w:r>
      <w:r w:rsidRPr="005E49E8">
        <w:rPr>
          <w:b/>
        </w:rPr>
        <w:t>Insert Slicers</w:t>
      </w:r>
      <w:r>
        <w:t xml:space="preserve"> dialog, click </w:t>
      </w:r>
      <w:r w:rsidRPr="005E49E8">
        <w:rPr>
          <w:b/>
        </w:rPr>
        <w:t>ALL</w:t>
      </w:r>
      <w:r>
        <w:t xml:space="preserve"> to move from the </w:t>
      </w:r>
      <w:r w:rsidRPr="005E49E8">
        <w:rPr>
          <w:b/>
        </w:rPr>
        <w:t>ACTIVE</w:t>
      </w:r>
      <w:r>
        <w:t xml:space="preserve"> tab to the </w:t>
      </w:r>
      <w:r w:rsidRPr="005E49E8">
        <w:rPr>
          <w:b/>
        </w:rPr>
        <w:t>ALL</w:t>
      </w:r>
      <w:r>
        <w:t xml:space="preserve"> tab. </w:t>
      </w:r>
    </w:p>
    <w:p w14:paraId="6E4DEAA8" w14:textId="42420698" w:rsidR="005E49E8" w:rsidRDefault="005E49E8" w:rsidP="005E49E8">
      <w:pPr>
        <w:pStyle w:val="LabStepNumberedLevel2"/>
      </w:pPr>
      <w:r>
        <w:t xml:space="preserve">From the </w:t>
      </w:r>
      <w:r w:rsidRPr="005E49E8">
        <w:rPr>
          <w:b/>
        </w:rPr>
        <w:t>Purchases</w:t>
      </w:r>
      <w:r>
        <w:t xml:space="preserve"> table, select both </w:t>
      </w:r>
      <w:r w:rsidRPr="005E49E8">
        <w:rPr>
          <w:b/>
        </w:rPr>
        <w:t>Purchase Type</w:t>
      </w:r>
      <w:r>
        <w:t xml:space="preserve"> and </w:t>
      </w:r>
      <w:r w:rsidRPr="005E49E8">
        <w:rPr>
          <w:b/>
        </w:rPr>
        <w:t>Purchase Year</w:t>
      </w:r>
      <w:r>
        <w:t>.</w:t>
      </w:r>
    </w:p>
    <w:p w14:paraId="3E3031B5" w14:textId="06C3DE9E" w:rsidR="005E49E8" w:rsidRDefault="0055214C" w:rsidP="005E49E8">
      <w:pPr>
        <w:pStyle w:val="LabStepScreenshotLevel2"/>
      </w:pPr>
      <w:r>
        <w:drawing>
          <wp:inline distT="0" distB="0" distL="0" distR="0" wp14:anchorId="5F34F7F8" wp14:editId="394ECD63">
            <wp:extent cx="4708358" cy="2354179"/>
            <wp:effectExtent l="19050" t="19050" r="16510" b="273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6716" cy="2363358"/>
                    </a:xfrm>
                    <a:prstGeom prst="rect">
                      <a:avLst/>
                    </a:prstGeom>
                    <a:noFill/>
                    <a:ln>
                      <a:solidFill>
                        <a:schemeClr val="bg1">
                          <a:lumMod val="50000"/>
                        </a:schemeClr>
                      </a:solidFill>
                    </a:ln>
                  </pic:spPr>
                </pic:pic>
              </a:graphicData>
            </a:graphic>
          </wp:inline>
        </w:drawing>
      </w:r>
    </w:p>
    <w:p w14:paraId="7F2E91E5" w14:textId="7037CA06" w:rsidR="005E49E8" w:rsidRDefault="005E49E8" w:rsidP="005E49E8">
      <w:pPr>
        <w:pStyle w:val="LabStepNumberedLevel2"/>
      </w:pPr>
      <w:r>
        <w:t xml:space="preserve">Excel should add the slicer </w:t>
      </w:r>
      <w:r w:rsidR="008760CA">
        <w:t>elements on</w:t>
      </w:r>
      <w:r>
        <w:t>to the worksheet</w:t>
      </w:r>
      <w:r w:rsidR="008760CA">
        <w:t>. However, you will need to move the slicers to produce a better layout for interacting with this PivotTable.</w:t>
      </w:r>
    </w:p>
    <w:p w14:paraId="2AB766C2" w14:textId="708F77C3" w:rsidR="005E49E8" w:rsidRDefault="000F559D" w:rsidP="005E49E8">
      <w:pPr>
        <w:pStyle w:val="LabStepScreenshotLevel2"/>
      </w:pPr>
      <w:r>
        <w:drawing>
          <wp:inline distT="0" distB="0" distL="0" distR="0" wp14:anchorId="2659EBAA" wp14:editId="62C7AEC2">
            <wp:extent cx="4130842" cy="2036331"/>
            <wp:effectExtent l="19050" t="19050" r="22225" b="215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6895" cy="2049174"/>
                    </a:xfrm>
                    <a:prstGeom prst="rect">
                      <a:avLst/>
                    </a:prstGeom>
                    <a:noFill/>
                    <a:ln>
                      <a:solidFill>
                        <a:schemeClr val="bg1">
                          <a:lumMod val="50000"/>
                        </a:schemeClr>
                      </a:solidFill>
                    </a:ln>
                  </pic:spPr>
                </pic:pic>
              </a:graphicData>
            </a:graphic>
          </wp:inline>
        </w:drawing>
      </w:r>
    </w:p>
    <w:p w14:paraId="33CE84FF" w14:textId="715B1D72" w:rsidR="005E49E8" w:rsidRDefault="005E49E8" w:rsidP="005E49E8">
      <w:pPr>
        <w:pStyle w:val="LabStepNumberedLevel2"/>
      </w:pPr>
      <w:r>
        <w:lastRenderedPageBreak/>
        <w:t xml:space="preserve">Use your mouse to </w:t>
      </w:r>
      <w:r w:rsidR="008760CA">
        <w:t xml:space="preserve">move the </w:t>
      </w:r>
      <w:r w:rsidR="008760CA" w:rsidRPr="008760CA">
        <w:rPr>
          <w:b/>
        </w:rPr>
        <w:t>Purchase Type</w:t>
      </w:r>
      <w:r w:rsidR="008760CA">
        <w:t xml:space="preserve"> slicer and the </w:t>
      </w:r>
      <w:r w:rsidR="008760CA" w:rsidRPr="008760CA">
        <w:rPr>
          <w:b/>
        </w:rPr>
        <w:t>Purchase Year</w:t>
      </w:r>
      <w:r w:rsidR="008760CA">
        <w:t xml:space="preserve"> slicer </w:t>
      </w:r>
      <w:r w:rsidR="00C72D5D">
        <w:t>so that our worksheet appears like the one shown in the following screenshot.</w:t>
      </w:r>
    </w:p>
    <w:p w14:paraId="707B0EAD" w14:textId="0E23FB77" w:rsidR="005E49E8" w:rsidRDefault="000F559D" w:rsidP="005E49E8">
      <w:pPr>
        <w:pStyle w:val="LabStepScreenshotLevel2"/>
      </w:pPr>
      <w:r>
        <w:drawing>
          <wp:inline distT="0" distB="0" distL="0" distR="0" wp14:anchorId="511AE25D" wp14:editId="613404C4">
            <wp:extent cx="4881282" cy="1493098"/>
            <wp:effectExtent l="19050" t="19050" r="1460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6736" cy="1503943"/>
                    </a:xfrm>
                    <a:prstGeom prst="rect">
                      <a:avLst/>
                    </a:prstGeom>
                    <a:noFill/>
                    <a:ln>
                      <a:solidFill>
                        <a:schemeClr val="bg1">
                          <a:lumMod val="50000"/>
                        </a:schemeClr>
                      </a:solidFill>
                    </a:ln>
                  </pic:spPr>
                </pic:pic>
              </a:graphicData>
            </a:graphic>
          </wp:inline>
        </w:drawing>
      </w:r>
    </w:p>
    <w:p w14:paraId="5BAD58B1" w14:textId="4F8593B7" w:rsidR="005E49E8" w:rsidRDefault="00C72D5D" w:rsidP="005E49E8">
      <w:pPr>
        <w:pStyle w:val="LabStepNumberedLevel2"/>
      </w:pPr>
      <w:r>
        <w:t>Take a moment to test the behaviors of the slicers.</w:t>
      </w:r>
      <w:r w:rsidR="008760CA">
        <w:t xml:space="preserve"> The content and totals within the PivotTable should change as you apply and remove filters using the two slicers.</w:t>
      </w:r>
    </w:p>
    <w:p w14:paraId="564C51D7" w14:textId="5958B306" w:rsidR="00C51168" w:rsidRDefault="00B02251" w:rsidP="000F559D">
      <w:pPr>
        <w:pStyle w:val="LabStepNumberedLevel2"/>
      </w:pPr>
      <w:r>
        <w:t xml:space="preserve">Sort </w:t>
      </w:r>
      <w:r w:rsidR="00C72D5D">
        <w:t xml:space="preserve">the </w:t>
      </w:r>
      <w:r>
        <w:t xml:space="preserve">PivotTable </w:t>
      </w:r>
      <w:r w:rsidR="00C72D5D">
        <w:t xml:space="preserve">so that the </w:t>
      </w:r>
      <w:r>
        <w:t>age groups with highest sales revenue</w:t>
      </w:r>
      <w:r w:rsidR="00C72D5D">
        <w:t>s</w:t>
      </w:r>
      <w:r>
        <w:t xml:space="preserve"> </w:t>
      </w:r>
      <w:r w:rsidR="00C72D5D">
        <w:t xml:space="preserve">are sorted to the </w:t>
      </w:r>
      <w:r>
        <w:t>top.</w:t>
      </w:r>
    </w:p>
    <w:p w14:paraId="637B9828" w14:textId="5144EB33" w:rsidR="00B02251" w:rsidRDefault="000F559D" w:rsidP="000F559D">
      <w:pPr>
        <w:pStyle w:val="LabStepScreenshotLevel2"/>
      </w:pPr>
      <w:r>
        <w:drawing>
          <wp:inline distT="0" distB="0" distL="0" distR="0" wp14:anchorId="7C48BE75" wp14:editId="67701F70">
            <wp:extent cx="4800600" cy="1444261"/>
            <wp:effectExtent l="19050" t="19050" r="19050" b="2286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44012" cy="1457321"/>
                    </a:xfrm>
                    <a:prstGeom prst="rect">
                      <a:avLst/>
                    </a:prstGeom>
                    <a:noFill/>
                    <a:ln>
                      <a:solidFill>
                        <a:schemeClr val="bg1">
                          <a:lumMod val="50000"/>
                        </a:schemeClr>
                      </a:solidFill>
                    </a:ln>
                  </pic:spPr>
                </pic:pic>
              </a:graphicData>
            </a:graphic>
          </wp:inline>
        </w:drawing>
      </w:r>
    </w:p>
    <w:p w14:paraId="247ECC5F" w14:textId="77777777" w:rsidR="00C74449" w:rsidRDefault="00C74449" w:rsidP="00761DDC">
      <w:pPr>
        <w:pStyle w:val="LabStepNumbered"/>
      </w:pPr>
      <w:r>
        <w:t xml:space="preserve">Save our changes to </w:t>
      </w:r>
      <w:proofErr w:type="spellStart"/>
      <w:r w:rsidRPr="00C74449">
        <w:rPr>
          <w:b/>
        </w:rPr>
        <w:t>WingtipSalesModel.xslx</w:t>
      </w:r>
      <w:proofErr w:type="spellEnd"/>
      <w:r>
        <w:t>.</w:t>
      </w:r>
    </w:p>
    <w:p w14:paraId="29280C3F" w14:textId="2CDA74CE" w:rsidR="003F3C48" w:rsidRPr="00AB0146" w:rsidRDefault="003F3C48" w:rsidP="003F3C48">
      <w:pPr>
        <w:pStyle w:val="Heading3"/>
      </w:pPr>
      <w:r>
        <w:t xml:space="preserve">Exercise </w:t>
      </w:r>
      <w:r w:rsidR="000F1143">
        <w:t>4</w:t>
      </w:r>
      <w:r>
        <w:t xml:space="preserve">: </w:t>
      </w:r>
      <w:r w:rsidR="001F7C43">
        <w:t>Working with Hierarchies</w:t>
      </w:r>
    </w:p>
    <w:p w14:paraId="006AA455" w14:textId="37DC8EA1" w:rsidR="003F3C48" w:rsidRDefault="003F3C48" w:rsidP="003F3C48">
      <w:pPr>
        <w:pStyle w:val="LabExerciseLeadIn"/>
      </w:pPr>
      <w:r>
        <w:t>In this exercise you will</w:t>
      </w:r>
      <w:r w:rsidR="00F923E3">
        <w:t xml:space="preserve"> create additional calculated columns </w:t>
      </w:r>
      <w:r w:rsidR="00C74449">
        <w:t>in order to create two different dimensional hierarchies</w:t>
      </w:r>
      <w:r w:rsidR="00F923E3">
        <w:t>.</w:t>
      </w:r>
    </w:p>
    <w:p w14:paraId="53FBE7D0" w14:textId="6B3590F8" w:rsidR="002221C2" w:rsidRDefault="00C74449" w:rsidP="002221C2">
      <w:pPr>
        <w:pStyle w:val="Heading4"/>
      </w:pPr>
      <w:r>
        <w:t>Add Calculated Columns to the Customers Table</w:t>
      </w:r>
    </w:p>
    <w:p w14:paraId="1495A242" w14:textId="49BA3508" w:rsidR="00C74449" w:rsidRDefault="00C74449" w:rsidP="00C74449">
      <w:pPr>
        <w:pStyle w:val="LabStepNumbered"/>
        <w:numPr>
          <w:ilvl w:val="0"/>
          <w:numId w:val="24"/>
        </w:numPr>
      </w:pPr>
      <w:r>
        <w:t xml:space="preserve">Navigate back to the PowerPivot window for </w:t>
      </w:r>
      <w:proofErr w:type="spellStart"/>
      <w:r w:rsidRPr="00C74449">
        <w:rPr>
          <w:b/>
        </w:rPr>
        <w:t>WingtipSalesModel.xslx</w:t>
      </w:r>
      <w:proofErr w:type="spellEnd"/>
      <w:r>
        <w:t>.</w:t>
      </w:r>
    </w:p>
    <w:p w14:paraId="338D8763" w14:textId="216499EC" w:rsidR="00C74449" w:rsidRDefault="00C74449" w:rsidP="00C74449">
      <w:pPr>
        <w:pStyle w:val="LabStepNumbered"/>
        <w:numPr>
          <w:ilvl w:val="0"/>
          <w:numId w:val="24"/>
        </w:numPr>
      </w:pPr>
      <w:r>
        <w:t xml:space="preserve">In the PowerPivot window, switch from </w:t>
      </w:r>
      <w:r w:rsidRPr="000D4582">
        <w:rPr>
          <w:b/>
        </w:rPr>
        <w:t>Diagram View</w:t>
      </w:r>
      <w:r>
        <w:t xml:space="preserve"> back to </w:t>
      </w:r>
      <w:r w:rsidRPr="000D4582">
        <w:rPr>
          <w:b/>
        </w:rPr>
        <w:t>Data View</w:t>
      </w:r>
      <w:r>
        <w:t>.</w:t>
      </w:r>
    </w:p>
    <w:p w14:paraId="4FA5A981" w14:textId="1B9D972D" w:rsidR="00C74449" w:rsidRDefault="00C74449" w:rsidP="00C74449">
      <w:pPr>
        <w:pStyle w:val="LabStepNumbered"/>
        <w:numPr>
          <w:ilvl w:val="0"/>
          <w:numId w:val="24"/>
        </w:numPr>
      </w:pPr>
      <w:r>
        <w:t xml:space="preserve">Click on the </w:t>
      </w:r>
      <w:r w:rsidRPr="009D1890">
        <w:rPr>
          <w:b/>
        </w:rPr>
        <w:t>Customers</w:t>
      </w:r>
      <w:r>
        <w:t xml:space="preserve"> table to display its columns and data.</w:t>
      </w:r>
    </w:p>
    <w:p w14:paraId="1EEBF93F" w14:textId="22CF3655" w:rsidR="00C74449" w:rsidRDefault="000D4582" w:rsidP="00C74449">
      <w:pPr>
        <w:pStyle w:val="LabStepScreenshot"/>
      </w:pPr>
      <w:r>
        <w:rPr>
          <w:noProof/>
        </w:rPr>
        <w:drawing>
          <wp:inline distT="0" distB="0" distL="0" distR="0" wp14:anchorId="1AFA38DF" wp14:editId="78664617">
            <wp:extent cx="5337537" cy="1035423"/>
            <wp:effectExtent l="19050" t="19050" r="15875" b="127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27178" cy="1052812"/>
                    </a:xfrm>
                    <a:prstGeom prst="rect">
                      <a:avLst/>
                    </a:prstGeom>
                    <a:noFill/>
                    <a:ln>
                      <a:solidFill>
                        <a:schemeClr val="bg1">
                          <a:lumMod val="50000"/>
                        </a:schemeClr>
                      </a:solidFill>
                    </a:ln>
                  </pic:spPr>
                </pic:pic>
              </a:graphicData>
            </a:graphic>
          </wp:inline>
        </w:drawing>
      </w:r>
    </w:p>
    <w:p w14:paraId="07BD65B4" w14:textId="07F36164" w:rsidR="00C74449" w:rsidRDefault="00C74449" w:rsidP="00C74449">
      <w:pPr>
        <w:pStyle w:val="LabStepNumbered"/>
        <w:numPr>
          <w:ilvl w:val="0"/>
          <w:numId w:val="24"/>
        </w:numPr>
      </w:pPr>
      <w:r>
        <w:t xml:space="preserve">Change the name of the </w:t>
      </w:r>
      <w:r w:rsidRPr="00C74449">
        <w:rPr>
          <w:b/>
        </w:rPr>
        <w:t>State</w:t>
      </w:r>
      <w:r>
        <w:t xml:space="preserve"> column to </w:t>
      </w:r>
      <w:r w:rsidRPr="00C74449">
        <w:rPr>
          <w:b/>
        </w:rPr>
        <w:t>State Abbreviation</w:t>
      </w:r>
      <w:r>
        <w:t>.</w:t>
      </w:r>
    </w:p>
    <w:p w14:paraId="52595B97" w14:textId="1FD60111" w:rsidR="003F284D" w:rsidRDefault="000D4582" w:rsidP="003F284D">
      <w:pPr>
        <w:pStyle w:val="LabStepScreenshot"/>
      </w:pPr>
      <w:r>
        <w:rPr>
          <w:noProof/>
        </w:rPr>
        <w:lastRenderedPageBreak/>
        <w:drawing>
          <wp:inline distT="0" distB="0" distL="0" distR="0" wp14:anchorId="3F6D8F15" wp14:editId="73F93D27">
            <wp:extent cx="4706471" cy="1090426"/>
            <wp:effectExtent l="19050" t="19050" r="18415" b="146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9874" cy="1121334"/>
                    </a:xfrm>
                    <a:prstGeom prst="rect">
                      <a:avLst/>
                    </a:prstGeom>
                    <a:noFill/>
                    <a:ln>
                      <a:solidFill>
                        <a:schemeClr val="bg1">
                          <a:lumMod val="50000"/>
                        </a:schemeClr>
                      </a:solidFill>
                    </a:ln>
                  </pic:spPr>
                </pic:pic>
              </a:graphicData>
            </a:graphic>
          </wp:inline>
        </w:drawing>
      </w:r>
    </w:p>
    <w:p w14:paraId="0BE92057" w14:textId="4A077996" w:rsidR="003F284D" w:rsidRDefault="00F923E3" w:rsidP="00C74449">
      <w:pPr>
        <w:pStyle w:val="LabStepNumbered"/>
        <w:numPr>
          <w:ilvl w:val="0"/>
          <w:numId w:val="24"/>
        </w:numPr>
      </w:pPr>
      <w:r>
        <w:t xml:space="preserve">Create a </w:t>
      </w:r>
      <w:r w:rsidR="008760CA">
        <w:t xml:space="preserve">new </w:t>
      </w:r>
      <w:r w:rsidR="003E5D15">
        <w:t xml:space="preserve">calculated </w:t>
      </w:r>
      <w:r>
        <w:t xml:space="preserve">column </w:t>
      </w:r>
      <w:r w:rsidR="003F284D">
        <w:t xml:space="preserve">named </w:t>
      </w:r>
      <w:r w:rsidR="003F284D">
        <w:rPr>
          <w:b/>
        </w:rPr>
        <w:t>State</w:t>
      </w:r>
      <w:r w:rsidR="003F284D">
        <w:t xml:space="preserve"> to </w:t>
      </w:r>
      <w:r w:rsidR="003E5D15">
        <w:t xml:space="preserve">display </w:t>
      </w:r>
      <w:r w:rsidR="003F284D">
        <w:t>the full state name.</w:t>
      </w:r>
    </w:p>
    <w:p w14:paraId="54F391BE" w14:textId="7AD2D6CD" w:rsidR="003F284D" w:rsidRDefault="003F284D" w:rsidP="003F284D">
      <w:pPr>
        <w:pStyle w:val="LabStepNumberedLevel2"/>
        <w:numPr>
          <w:ilvl w:val="1"/>
          <w:numId w:val="24"/>
        </w:numPr>
      </w:pPr>
      <w:r>
        <w:t xml:space="preserve">Right-click on </w:t>
      </w:r>
      <w:r w:rsidRPr="003F284D">
        <w:rPr>
          <w:b/>
        </w:rPr>
        <w:t>City</w:t>
      </w:r>
      <w:r>
        <w:t xml:space="preserve"> column and then click </w:t>
      </w:r>
      <w:r w:rsidRPr="003F284D">
        <w:rPr>
          <w:b/>
        </w:rPr>
        <w:t>Insert Column</w:t>
      </w:r>
      <w:r>
        <w:t xml:space="preserve"> to create a new calculated column to the left of the </w:t>
      </w:r>
      <w:r w:rsidRPr="003F284D">
        <w:rPr>
          <w:b/>
        </w:rPr>
        <w:t>City</w:t>
      </w:r>
      <w:r>
        <w:t xml:space="preserve"> column.</w:t>
      </w:r>
    </w:p>
    <w:p w14:paraId="24A18A6A" w14:textId="70FB80CB" w:rsidR="003F3C48" w:rsidRDefault="000D4582" w:rsidP="003F284D">
      <w:pPr>
        <w:pStyle w:val="LabStepScreenshotLevel2"/>
      </w:pPr>
      <w:r>
        <w:drawing>
          <wp:inline distT="0" distB="0" distL="0" distR="0" wp14:anchorId="41BE6E48" wp14:editId="35E16E93">
            <wp:extent cx="4684295" cy="1076849"/>
            <wp:effectExtent l="0" t="0" r="254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31463" cy="1087692"/>
                    </a:xfrm>
                    <a:prstGeom prst="rect">
                      <a:avLst/>
                    </a:prstGeom>
                    <a:noFill/>
                    <a:ln>
                      <a:noFill/>
                    </a:ln>
                  </pic:spPr>
                </pic:pic>
              </a:graphicData>
            </a:graphic>
          </wp:inline>
        </w:drawing>
      </w:r>
      <w:r w:rsidR="00F923E3">
        <w:t>.</w:t>
      </w:r>
    </w:p>
    <w:p w14:paraId="59C74371" w14:textId="5617577A" w:rsidR="000D4582" w:rsidRDefault="000D4582" w:rsidP="00761DDC">
      <w:pPr>
        <w:pStyle w:val="LabStepNumberedLevel2"/>
      </w:pPr>
      <w:r>
        <w:t xml:space="preserve">Rename the new column to </w:t>
      </w:r>
      <w:r w:rsidRPr="000D4582">
        <w:rPr>
          <w:b/>
        </w:rPr>
        <w:t>State</w:t>
      </w:r>
      <w:r>
        <w:t>.</w:t>
      </w:r>
    </w:p>
    <w:p w14:paraId="4C732330" w14:textId="643423D2" w:rsidR="000D4582" w:rsidRDefault="000D4582" w:rsidP="000D4582">
      <w:pPr>
        <w:pStyle w:val="LabStepScreenshotLevel2"/>
      </w:pPr>
      <w:r>
        <w:drawing>
          <wp:inline distT="0" distB="0" distL="0" distR="0" wp14:anchorId="6DE2CFE3" wp14:editId="2493D321">
            <wp:extent cx="5775156" cy="962526"/>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69889" cy="1011648"/>
                    </a:xfrm>
                    <a:prstGeom prst="rect">
                      <a:avLst/>
                    </a:prstGeom>
                    <a:noFill/>
                    <a:ln>
                      <a:noFill/>
                    </a:ln>
                  </pic:spPr>
                </pic:pic>
              </a:graphicData>
            </a:graphic>
          </wp:inline>
        </w:drawing>
      </w:r>
    </w:p>
    <w:p w14:paraId="36173747" w14:textId="6FAF8E6B" w:rsidR="007C6886" w:rsidRDefault="003F284D" w:rsidP="00761DDC">
      <w:pPr>
        <w:pStyle w:val="LabStepNumberedLevel2"/>
      </w:pPr>
      <w:r>
        <w:t xml:space="preserve">Enter the following DAX expression for </w:t>
      </w:r>
      <w:r w:rsidR="000D4582">
        <w:t xml:space="preserve">the new </w:t>
      </w:r>
      <w:r>
        <w:t>calculated column</w:t>
      </w:r>
      <w:r w:rsidR="000D4582">
        <w:t xml:space="preserve"> named </w:t>
      </w:r>
      <w:r w:rsidR="000D4582" w:rsidRPr="000D4582">
        <w:rPr>
          <w:b/>
        </w:rPr>
        <w:t>State</w:t>
      </w:r>
      <w:r>
        <w:t>.</w:t>
      </w:r>
    </w:p>
    <w:p w14:paraId="33B069B9" w14:textId="42E9CB60" w:rsidR="007C6886" w:rsidRDefault="008B10EE" w:rsidP="007C6886">
      <w:pPr>
        <w:pStyle w:val="LabStepCodeBlockLevel2"/>
      </w:pPr>
      <w:r w:rsidRPr="008B10EE">
        <w:t>=RELATED('Sales Regions'[StateFullName])</w:t>
      </w:r>
    </w:p>
    <w:p w14:paraId="75E30B11" w14:textId="185D2C81" w:rsidR="003F284D" w:rsidRDefault="003F284D" w:rsidP="00761DDC">
      <w:pPr>
        <w:pStyle w:val="LabStepNumberedLevel2"/>
      </w:pPr>
      <w:r>
        <w:t xml:space="preserve">The new calculated column </w:t>
      </w:r>
      <w:r w:rsidR="000D4582">
        <w:t xml:space="preserve">named </w:t>
      </w:r>
      <w:r w:rsidR="000D4582" w:rsidRPr="000D4582">
        <w:rPr>
          <w:b/>
        </w:rPr>
        <w:t>State</w:t>
      </w:r>
      <w:r w:rsidR="000D4582">
        <w:t xml:space="preserve"> should </w:t>
      </w:r>
      <w:r>
        <w:t>look like the one in the following screenshot.</w:t>
      </w:r>
    </w:p>
    <w:p w14:paraId="3931B828" w14:textId="3558254D" w:rsidR="003F284D" w:rsidRDefault="000D4582" w:rsidP="003F284D">
      <w:pPr>
        <w:pStyle w:val="LabStepScreenshotLevel2"/>
      </w:pPr>
      <w:r>
        <w:drawing>
          <wp:inline distT="0" distB="0" distL="0" distR="0" wp14:anchorId="1701CAE4" wp14:editId="7068AD5A">
            <wp:extent cx="4323347" cy="1385688"/>
            <wp:effectExtent l="0" t="0" r="127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70241" cy="1400718"/>
                    </a:xfrm>
                    <a:prstGeom prst="rect">
                      <a:avLst/>
                    </a:prstGeom>
                    <a:noFill/>
                    <a:ln>
                      <a:noFill/>
                    </a:ln>
                  </pic:spPr>
                </pic:pic>
              </a:graphicData>
            </a:graphic>
          </wp:inline>
        </w:drawing>
      </w:r>
    </w:p>
    <w:p w14:paraId="13B09CD1" w14:textId="5EA93BD0" w:rsidR="003E5D15" w:rsidRDefault="003E5D15" w:rsidP="003E5D15">
      <w:pPr>
        <w:pStyle w:val="LabStepNumbered"/>
        <w:numPr>
          <w:ilvl w:val="0"/>
          <w:numId w:val="24"/>
        </w:numPr>
      </w:pPr>
      <w:r>
        <w:t xml:space="preserve">Create a calculated column named </w:t>
      </w:r>
      <w:r w:rsidRPr="003E5D15">
        <w:rPr>
          <w:b/>
        </w:rPr>
        <w:t>Sales Region</w:t>
      </w:r>
      <w:r>
        <w:t>.</w:t>
      </w:r>
    </w:p>
    <w:p w14:paraId="797CBDB0" w14:textId="5254D7E3" w:rsidR="003E5D15" w:rsidRDefault="003E5D15" w:rsidP="003E5D15">
      <w:pPr>
        <w:pStyle w:val="LabStepNumberedLevel2"/>
        <w:numPr>
          <w:ilvl w:val="1"/>
          <w:numId w:val="24"/>
        </w:numPr>
      </w:pPr>
      <w:r>
        <w:t xml:space="preserve">Right-click on </w:t>
      </w:r>
      <w:r>
        <w:rPr>
          <w:b/>
        </w:rPr>
        <w:t>State</w:t>
      </w:r>
      <w:r>
        <w:t xml:space="preserve"> column and then click </w:t>
      </w:r>
      <w:r w:rsidRPr="003F284D">
        <w:rPr>
          <w:b/>
        </w:rPr>
        <w:t>Insert Column</w:t>
      </w:r>
      <w:r>
        <w:t xml:space="preserve"> to create a new calculated column to the left of the </w:t>
      </w:r>
      <w:r>
        <w:rPr>
          <w:b/>
        </w:rPr>
        <w:t>State</w:t>
      </w:r>
      <w:r>
        <w:t xml:space="preserve"> column.</w:t>
      </w:r>
      <w:r w:rsidR="00677D21">
        <w:t xml:space="preserve"> Rename the new column to </w:t>
      </w:r>
      <w:r w:rsidR="00677D21" w:rsidRPr="00677D21">
        <w:rPr>
          <w:b/>
        </w:rPr>
        <w:t>Sales Region</w:t>
      </w:r>
      <w:r w:rsidR="00677D21">
        <w:t>.</w:t>
      </w:r>
    </w:p>
    <w:p w14:paraId="4185F8E1" w14:textId="09C777C1" w:rsidR="003E5D15" w:rsidRDefault="00677D21" w:rsidP="003E5D15">
      <w:pPr>
        <w:pStyle w:val="LabStepScreenshotLevel2"/>
      </w:pPr>
      <w:r>
        <w:lastRenderedPageBreak/>
        <w:drawing>
          <wp:inline distT="0" distB="0" distL="0" distR="0" wp14:anchorId="2C9BEBB1" wp14:editId="75DC6700">
            <wp:extent cx="5301916" cy="1060384"/>
            <wp:effectExtent l="19050" t="19050" r="13335" b="260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8953" cy="1081791"/>
                    </a:xfrm>
                    <a:prstGeom prst="rect">
                      <a:avLst/>
                    </a:prstGeom>
                    <a:noFill/>
                    <a:ln>
                      <a:solidFill>
                        <a:schemeClr val="bg1">
                          <a:lumMod val="65000"/>
                        </a:schemeClr>
                      </a:solidFill>
                    </a:ln>
                  </pic:spPr>
                </pic:pic>
              </a:graphicData>
            </a:graphic>
          </wp:inline>
        </w:drawing>
      </w:r>
      <w:r w:rsidR="003E5D15">
        <w:t>.</w:t>
      </w:r>
    </w:p>
    <w:p w14:paraId="4BA9B7F7" w14:textId="77777777" w:rsidR="003E5D15" w:rsidRDefault="003E5D15" w:rsidP="00761DDC">
      <w:pPr>
        <w:pStyle w:val="LabStepNumberedLevel2"/>
      </w:pPr>
      <w:r>
        <w:t>Enter the following DAX expression for this calculated column.</w:t>
      </w:r>
    </w:p>
    <w:p w14:paraId="49034B9B" w14:textId="357B2279" w:rsidR="003E5D15" w:rsidRDefault="003E5D15" w:rsidP="003E5D15">
      <w:pPr>
        <w:pStyle w:val="LabStepCodeBlockLevel2"/>
      </w:pPr>
      <w:r w:rsidRPr="003E5D15">
        <w:t>=RELATED('Sales Regions'[SalesRegion])</w:t>
      </w:r>
    </w:p>
    <w:p w14:paraId="7E33D35F" w14:textId="616AA60E" w:rsidR="003E5D15" w:rsidRDefault="00677D21" w:rsidP="00761DDC">
      <w:pPr>
        <w:pStyle w:val="LabStepNumberedLevel2"/>
      </w:pPr>
      <w:r>
        <w:t xml:space="preserve">Verify that the </w:t>
      </w:r>
      <w:r w:rsidRPr="00677D21">
        <w:rPr>
          <w:b/>
        </w:rPr>
        <w:t>Sales Region</w:t>
      </w:r>
      <w:r>
        <w:t xml:space="preserve"> columns displays a value associated with the state</w:t>
      </w:r>
      <w:r w:rsidR="003E5D15">
        <w:t>.</w:t>
      </w:r>
    </w:p>
    <w:p w14:paraId="2540D10F" w14:textId="4A459724" w:rsidR="003E5D15" w:rsidRDefault="00677D21" w:rsidP="003E5D15">
      <w:pPr>
        <w:pStyle w:val="LabStepScreenshotLevel2"/>
      </w:pPr>
      <w:r>
        <w:drawing>
          <wp:inline distT="0" distB="0" distL="0" distR="0" wp14:anchorId="0BB2F6EB" wp14:editId="642AC6C8">
            <wp:extent cx="6256421" cy="2085474"/>
            <wp:effectExtent l="19050" t="19050" r="11430" b="1016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69157" cy="2089719"/>
                    </a:xfrm>
                    <a:prstGeom prst="rect">
                      <a:avLst/>
                    </a:prstGeom>
                    <a:noFill/>
                    <a:ln>
                      <a:solidFill>
                        <a:schemeClr val="bg1">
                          <a:lumMod val="50000"/>
                        </a:schemeClr>
                      </a:solidFill>
                    </a:ln>
                  </pic:spPr>
                </pic:pic>
              </a:graphicData>
            </a:graphic>
          </wp:inline>
        </w:drawing>
      </w:r>
    </w:p>
    <w:p w14:paraId="2A985559" w14:textId="794C2B1A" w:rsidR="003E5D15" w:rsidRDefault="003E5D15" w:rsidP="003E5D15">
      <w:pPr>
        <w:pStyle w:val="LabExerciseCallout"/>
      </w:pPr>
      <w:r>
        <w:t xml:space="preserve">You have now created the required calculated columns in the </w:t>
      </w:r>
      <w:r w:rsidRPr="003E5D15">
        <w:rPr>
          <w:b/>
        </w:rPr>
        <w:t>Customers</w:t>
      </w:r>
      <w:r>
        <w:t xml:space="preserve"> table so that you can now move ahead and create a new hierarchy based on the geographical location of each </w:t>
      </w:r>
      <w:r w:rsidRPr="003E5D15">
        <w:rPr>
          <w:b/>
        </w:rPr>
        <w:t>Customer</w:t>
      </w:r>
      <w:r>
        <w:t>.</w:t>
      </w:r>
    </w:p>
    <w:p w14:paraId="600AB000" w14:textId="65900058" w:rsidR="00FE5512" w:rsidRDefault="00D635DA" w:rsidP="00D635DA">
      <w:pPr>
        <w:pStyle w:val="Heading4"/>
      </w:pPr>
      <w:r w:rsidRPr="00D635DA">
        <w:t>C</w:t>
      </w:r>
      <w:r>
        <w:t xml:space="preserve">reate </w:t>
      </w:r>
      <w:r w:rsidR="00C72D5D">
        <w:t xml:space="preserve">the </w:t>
      </w:r>
      <w:r w:rsidR="00FE5512" w:rsidRPr="00D635DA">
        <w:t>Customer</w:t>
      </w:r>
      <w:r w:rsidR="00FE5512">
        <w:t xml:space="preserve"> Geography Hierarchy</w:t>
      </w:r>
    </w:p>
    <w:p w14:paraId="150ECD37" w14:textId="406B8561" w:rsidR="00FE5512" w:rsidRDefault="00B95D4B" w:rsidP="00B95D4B">
      <w:pPr>
        <w:pStyle w:val="LabStepNumbered"/>
      </w:pPr>
      <w:r>
        <w:t xml:space="preserve">From the Ribbon </w:t>
      </w:r>
      <w:r w:rsidR="00D81CFE">
        <w:t xml:space="preserve">in the </w:t>
      </w:r>
      <w:r w:rsidR="00D81CFE" w:rsidRPr="00D81CFE">
        <w:rPr>
          <w:b/>
        </w:rPr>
        <w:t>View</w:t>
      </w:r>
      <w:r w:rsidR="00D81CFE">
        <w:t xml:space="preserve"> group, click on the </w:t>
      </w:r>
      <w:r w:rsidR="00D81CFE" w:rsidRPr="00D81CFE">
        <w:rPr>
          <w:b/>
        </w:rPr>
        <w:t>Diagram View</w:t>
      </w:r>
      <w:r w:rsidR="00D81CFE">
        <w:t xml:space="preserve"> button.</w:t>
      </w:r>
    </w:p>
    <w:p w14:paraId="46021D7F" w14:textId="541CC968" w:rsidR="00B95D4B" w:rsidRDefault="00B95D4B" w:rsidP="00B95D4B">
      <w:pPr>
        <w:pStyle w:val="LabStepScreenshot"/>
      </w:pPr>
      <w:r>
        <w:rPr>
          <w:noProof/>
        </w:rPr>
        <w:drawing>
          <wp:inline distT="0" distB="0" distL="0" distR="0" wp14:anchorId="6F678BC5" wp14:editId="54FD033E">
            <wp:extent cx="4873840" cy="680182"/>
            <wp:effectExtent l="19050" t="19050" r="22225"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220.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894501" cy="683065"/>
                    </a:xfrm>
                    <a:prstGeom prst="rect">
                      <a:avLst/>
                    </a:prstGeom>
                    <a:ln>
                      <a:solidFill>
                        <a:schemeClr val="bg1">
                          <a:lumMod val="50000"/>
                        </a:schemeClr>
                      </a:solidFill>
                    </a:ln>
                  </pic:spPr>
                </pic:pic>
              </a:graphicData>
            </a:graphic>
          </wp:inline>
        </w:drawing>
      </w:r>
    </w:p>
    <w:p w14:paraId="3DD7FFD2" w14:textId="606A2501" w:rsidR="003E5D15" w:rsidRDefault="003E5D15" w:rsidP="00C12496">
      <w:pPr>
        <w:pStyle w:val="LabStepNumbered"/>
      </w:pPr>
      <w:r>
        <w:t xml:space="preserve">Inspect the current state of the </w:t>
      </w:r>
      <w:r w:rsidRPr="005F4595">
        <w:rPr>
          <w:b/>
        </w:rPr>
        <w:t>Customer</w:t>
      </w:r>
      <w:r w:rsidR="00C72D5D">
        <w:rPr>
          <w:b/>
        </w:rPr>
        <w:t>s</w:t>
      </w:r>
      <w:r>
        <w:t xml:space="preserve"> table in </w:t>
      </w:r>
      <w:r w:rsidRPr="005F4595">
        <w:rPr>
          <w:b/>
        </w:rPr>
        <w:t>Diagram View</w:t>
      </w:r>
      <w:r>
        <w:t>.</w:t>
      </w:r>
    </w:p>
    <w:p w14:paraId="38A46314" w14:textId="41E0E26B" w:rsidR="005F4595" w:rsidRDefault="00C72D5D" w:rsidP="005F4595">
      <w:pPr>
        <w:pStyle w:val="LabStepScreenshot"/>
      </w:pPr>
      <w:r>
        <w:rPr>
          <w:noProof/>
        </w:rPr>
        <w:drawing>
          <wp:inline distT="0" distB="0" distL="0" distR="0" wp14:anchorId="34AF2D73" wp14:editId="1C9CF9F7">
            <wp:extent cx="1041861" cy="1530242"/>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51342" cy="1544168"/>
                    </a:xfrm>
                    <a:prstGeom prst="rect">
                      <a:avLst/>
                    </a:prstGeom>
                    <a:noFill/>
                    <a:ln>
                      <a:noFill/>
                    </a:ln>
                  </pic:spPr>
                </pic:pic>
              </a:graphicData>
            </a:graphic>
          </wp:inline>
        </w:drawing>
      </w:r>
    </w:p>
    <w:p w14:paraId="762AB5FD" w14:textId="7DCC82FE" w:rsidR="005F4595" w:rsidRDefault="005F4595" w:rsidP="00C12496">
      <w:pPr>
        <w:pStyle w:val="LabStepNumbered"/>
      </w:pPr>
      <w:r>
        <w:lastRenderedPageBreak/>
        <w:t>Hide the column named State Abbreviation.</w:t>
      </w:r>
    </w:p>
    <w:p w14:paraId="44A4B54F" w14:textId="4CE75E5D" w:rsidR="005F4595" w:rsidRDefault="008902CB" w:rsidP="005F4595">
      <w:pPr>
        <w:pStyle w:val="LabStepScreenshot"/>
      </w:pPr>
      <w:r>
        <w:rPr>
          <w:noProof/>
        </w:rPr>
        <w:drawing>
          <wp:inline distT="0" distB="0" distL="0" distR="0" wp14:anchorId="5196D490" wp14:editId="3C5FF373">
            <wp:extent cx="3150305" cy="1660358"/>
            <wp:effectExtent l="19050" t="19050" r="12065" b="165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183854" cy="1678040"/>
                    </a:xfrm>
                    <a:prstGeom prst="rect">
                      <a:avLst/>
                    </a:prstGeom>
                    <a:noFill/>
                    <a:ln>
                      <a:solidFill>
                        <a:schemeClr val="bg1">
                          <a:lumMod val="50000"/>
                        </a:schemeClr>
                      </a:solidFill>
                    </a:ln>
                  </pic:spPr>
                </pic:pic>
              </a:graphicData>
            </a:graphic>
          </wp:inline>
        </w:drawing>
      </w:r>
    </w:p>
    <w:p w14:paraId="6B19A687" w14:textId="32364124" w:rsidR="00595DB6" w:rsidRDefault="00595DB6" w:rsidP="00C12496">
      <w:pPr>
        <w:pStyle w:val="LabStepNumbered"/>
      </w:pPr>
      <w:r>
        <w:t xml:space="preserve">Right-click </w:t>
      </w:r>
      <w:r w:rsidR="005F4595">
        <w:t xml:space="preserve">on the </w:t>
      </w:r>
      <w:r w:rsidR="005F4595" w:rsidRPr="005F4595">
        <w:rPr>
          <w:b/>
        </w:rPr>
        <w:t>Sales Region</w:t>
      </w:r>
      <w:r w:rsidR="005F4595">
        <w:t xml:space="preserve"> column and then click the </w:t>
      </w:r>
      <w:r w:rsidR="005F4595" w:rsidRPr="005F4595">
        <w:rPr>
          <w:b/>
        </w:rPr>
        <w:t>Create Hierarchy</w:t>
      </w:r>
      <w:r w:rsidR="005F4595">
        <w:t xml:space="preserve"> command.</w:t>
      </w:r>
    </w:p>
    <w:p w14:paraId="11849EB5" w14:textId="100154E4" w:rsidR="00595DB6" w:rsidRDefault="008902CB" w:rsidP="00595DB6">
      <w:pPr>
        <w:pStyle w:val="LabStepScreenshot"/>
      </w:pPr>
      <w:r>
        <w:rPr>
          <w:noProof/>
        </w:rPr>
        <w:drawing>
          <wp:inline distT="0" distB="0" distL="0" distR="0" wp14:anchorId="513F47A0" wp14:editId="4E25E0BB">
            <wp:extent cx="2898370" cy="2009537"/>
            <wp:effectExtent l="19050" t="19050" r="16510" b="1016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24038" cy="2027334"/>
                    </a:xfrm>
                    <a:prstGeom prst="rect">
                      <a:avLst/>
                    </a:prstGeom>
                    <a:noFill/>
                    <a:ln>
                      <a:solidFill>
                        <a:schemeClr val="bg1">
                          <a:lumMod val="50000"/>
                        </a:schemeClr>
                      </a:solidFill>
                    </a:ln>
                  </pic:spPr>
                </pic:pic>
              </a:graphicData>
            </a:graphic>
          </wp:inline>
        </w:drawing>
      </w:r>
    </w:p>
    <w:p w14:paraId="0C1DCF90" w14:textId="673C5E98" w:rsidR="005F4595" w:rsidRDefault="005F4595" w:rsidP="00C12496">
      <w:pPr>
        <w:pStyle w:val="LabStepNumbered"/>
      </w:pPr>
      <w:r>
        <w:t xml:space="preserve">When you execute the </w:t>
      </w:r>
      <w:r w:rsidRPr="005F4595">
        <w:rPr>
          <w:b/>
        </w:rPr>
        <w:t>Create Hierarchy</w:t>
      </w:r>
      <w:r>
        <w:t xml:space="preserve"> command, you should see that the new hierarchy is created at the bottom of the </w:t>
      </w:r>
      <w:r w:rsidRPr="005F4595">
        <w:rPr>
          <w:b/>
        </w:rPr>
        <w:t>Customer</w:t>
      </w:r>
      <w:r>
        <w:t xml:space="preserve"> table and given a default name of </w:t>
      </w:r>
      <w:r w:rsidRPr="005F4595">
        <w:rPr>
          <w:b/>
        </w:rPr>
        <w:t>Hierarchy1</w:t>
      </w:r>
      <w:r>
        <w:t>.</w:t>
      </w:r>
    </w:p>
    <w:p w14:paraId="54C194C8" w14:textId="6EB0905E" w:rsidR="005F4595" w:rsidRDefault="005F4595" w:rsidP="008760CA">
      <w:pPr>
        <w:pStyle w:val="LabStepScreenshot"/>
      </w:pPr>
      <w:r>
        <w:drawing>
          <wp:inline distT="0" distB="0" distL="0" distR="0" wp14:anchorId="6AF91EA0" wp14:editId="2FF0120B">
            <wp:extent cx="2205318" cy="1171574"/>
            <wp:effectExtent l="19050" t="19050" r="2413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26061" cy="1182594"/>
                    </a:xfrm>
                    <a:prstGeom prst="rect">
                      <a:avLst/>
                    </a:prstGeom>
                    <a:noFill/>
                    <a:ln>
                      <a:solidFill>
                        <a:schemeClr val="bg1">
                          <a:lumMod val="50000"/>
                        </a:schemeClr>
                      </a:solidFill>
                    </a:ln>
                  </pic:spPr>
                </pic:pic>
              </a:graphicData>
            </a:graphic>
          </wp:inline>
        </w:drawing>
      </w:r>
    </w:p>
    <w:p w14:paraId="426E8C28" w14:textId="1A7A6DA1" w:rsidR="00595DB6" w:rsidRDefault="00595DB6" w:rsidP="00C12496">
      <w:pPr>
        <w:pStyle w:val="LabStepNumbered"/>
      </w:pPr>
      <w:r>
        <w:t>Rename</w:t>
      </w:r>
      <w:r w:rsidR="005F4595">
        <w:t xml:space="preserve"> the new hierarchy from</w:t>
      </w:r>
      <w:r>
        <w:t xml:space="preserve"> </w:t>
      </w:r>
      <w:r w:rsidRPr="00595DB6">
        <w:rPr>
          <w:b/>
        </w:rPr>
        <w:t>Hierarchy1</w:t>
      </w:r>
      <w:r>
        <w:t xml:space="preserve"> to </w:t>
      </w:r>
      <w:r w:rsidRPr="00595DB6">
        <w:rPr>
          <w:b/>
        </w:rPr>
        <w:t>Customer</w:t>
      </w:r>
      <w:r>
        <w:t xml:space="preserve"> </w:t>
      </w:r>
      <w:r w:rsidRPr="00595DB6">
        <w:rPr>
          <w:b/>
        </w:rPr>
        <w:t>Geography</w:t>
      </w:r>
      <w:r>
        <w:t>.</w:t>
      </w:r>
    </w:p>
    <w:p w14:paraId="0E837944" w14:textId="1B13AECB" w:rsidR="00CF1C0E" w:rsidRDefault="005F4595" w:rsidP="00CF1C0E">
      <w:pPr>
        <w:pStyle w:val="LabStepScreenshot"/>
      </w:pPr>
      <w:r>
        <w:rPr>
          <w:noProof/>
        </w:rPr>
        <w:drawing>
          <wp:inline distT="0" distB="0" distL="0" distR="0" wp14:anchorId="62B4B04E" wp14:editId="1328B81E">
            <wp:extent cx="2299447" cy="1293439"/>
            <wp:effectExtent l="19050" t="19050" r="24765" b="215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24646" cy="1307613"/>
                    </a:xfrm>
                    <a:prstGeom prst="rect">
                      <a:avLst/>
                    </a:prstGeom>
                    <a:noFill/>
                    <a:ln>
                      <a:solidFill>
                        <a:schemeClr val="bg1">
                          <a:lumMod val="50000"/>
                        </a:schemeClr>
                      </a:solidFill>
                    </a:ln>
                  </pic:spPr>
                </pic:pic>
              </a:graphicData>
            </a:graphic>
          </wp:inline>
        </w:drawing>
      </w:r>
    </w:p>
    <w:p w14:paraId="3931BE00" w14:textId="5E373925" w:rsidR="005F4595" w:rsidRDefault="005F4595" w:rsidP="008928BF">
      <w:pPr>
        <w:pStyle w:val="LabStepNumbered"/>
      </w:pPr>
      <w:r>
        <w:lastRenderedPageBreak/>
        <w:t xml:space="preserve">Add </w:t>
      </w:r>
      <w:r w:rsidR="005A5648">
        <w:t xml:space="preserve">the </w:t>
      </w:r>
      <w:r w:rsidR="008760CA">
        <w:t xml:space="preserve">columns named </w:t>
      </w:r>
      <w:r w:rsidR="005A5648" w:rsidRPr="008760CA">
        <w:rPr>
          <w:b/>
        </w:rPr>
        <w:t>State</w:t>
      </w:r>
      <w:r w:rsidR="005A5648">
        <w:t xml:space="preserve">, </w:t>
      </w:r>
      <w:r w:rsidR="005A5648" w:rsidRPr="008760CA">
        <w:rPr>
          <w:b/>
        </w:rPr>
        <w:t>City</w:t>
      </w:r>
      <w:r w:rsidR="005A5648">
        <w:t xml:space="preserve"> and </w:t>
      </w:r>
      <w:r w:rsidR="005A5648" w:rsidRPr="008760CA">
        <w:rPr>
          <w:b/>
        </w:rPr>
        <w:t>Zip Code</w:t>
      </w:r>
      <w:r w:rsidR="005A5648">
        <w:t xml:space="preserve"> </w:t>
      </w:r>
      <w:r w:rsidR="008760CA">
        <w:t>to the hierarchy by dragging and dropping them with your mouse.</w:t>
      </w:r>
    </w:p>
    <w:p w14:paraId="5FDCCB96" w14:textId="587B1590" w:rsidR="005A5648" w:rsidRDefault="005A5648" w:rsidP="005A5648">
      <w:pPr>
        <w:pStyle w:val="LabStepScreenshot"/>
      </w:pPr>
      <w:r>
        <w:rPr>
          <w:noProof/>
        </w:rPr>
        <w:drawing>
          <wp:inline distT="0" distB="0" distL="0" distR="0" wp14:anchorId="344BBA18" wp14:editId="412ED59D">
            <wp:extent cx="2246388" cy="1873188"/>
            <wp:effectExtent l="19050" t="19050" r="20955" b="133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53763" cy="1879338"/>
                    </a:xfrm>
                    <a:prstGeom prst="rect">
                      <a:avLst/>
                    </a:prstGeom>
                    <a:noFill/>
                    <a:ln>
                      <a:solidFill>
                        <a:schemeClr val="bg1">
                          <a:lumMod val="50000"/>
                        </a:schemeClr>
                      </a:solidFill>
                    </a:ln>
                  </pic:spPr>
                </pic:pic>
              </a:graphicData>
            </a:graphic>
          </wp:inline>
        </w:drawing>
      </w:r>
    </w:p>
    <w:p w14:paraId="4DCE2060" w14:textId="0B67EB87" w:rsidR="005A5648" w:rsidRDefault="008902CB" w:rsidP="008928BF">
      <w:pPr>
        <w:pStyle w:val="LabStepNumbered"/>
      </w:pPr>
      <w:r>
        <w:t xml:space="preserve">In the </w:t>
      </w:r>
      <w:r w:rsidRPr="008902CB">
        <w:rPr>
          <w:b/>
        </w:rPr>
        <w:t>Customers</w:t>
      </w:r>
      <w:r>
        <w:t xml:space="preserve"> table a</w:t>
      </w:r>
      <w:r w:rsidR="005A5648">
        <w:t xml:space="preserve">bove the hierarchy, hide the columns named </w:t>
      </w:r>
      <w:r w:rsidR="005A5648" w:rsidRPr="008902CB">
        <w:rPr>
          <w:b/>
        </w:rPr>
        <w:t>City</w:t>
      </w:r>
      <w:r w:rsidR="005A5648">
        <w:t xml:space="preserve"> and </w:t>
      </w:r>
      <w:r w:rsidR="005A5648" w:rsidRPr="008902CB">
        <w:rPr>
          <w:b/>
        </w:rPr>
        <w:t>Zip Code</w:t>
      </w:r>
      <w:r w:rsidR="005A5648">
        <w:t xml:space="preserve"> so those columns can only be accessed through the </w:t>
      </w:r>
      <w:r w:rsidR="005A5648" w:rsidRPr="005A5648">
        <w:rPr>
          <w:b/>
        </w:rPr>
        <w:t>Customer Geography</w:t>
      </w:r>
      <w:r w:rsidR="005A5648">
        <w:t xml:space="preserve"> hierarchy.</w:t>
      </w:r>
    </w:p>
    <w:p w14:paraId="17219C2F" w14:textId="35CE3AFA" w:rsidR="005A5648" w:rsidRDefault="008902CB" w:rsidP="005A5648">
      <w:pPr>
        <w:pStyle w:val="LabStepScreenshot"/>
      </w:pPr>
      <w:r>
        <w:rPr>
          <w:noProof/>
        </w:rPr>
        <w:drawing>
          <wp:inline distT="0" distB="0" distL="0" distR="0" wp14:anchorId="7E9256CB" wp14:editId="0D937D78">
            <wp:extent cx="6279777" cy="2428181"/>
            <wp:effectExtent l="19050" t="19050" r="26035" b="1079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10422" cy="2440030"/>
                    </a:xfrm>
                    <a:prstGeom prst="rect">
                      <a:avLst/>
                    </a:prstGeom>
                    <a:noFill/>
                    <a:ln>
                      <a:solidFill>
                        <a:schemeClr val="bg1">
                          <a:lumMod val="50000"/>
                        </a:schemeClr>
                      </a:solidFill>
                    </a:ln>
                  </pic:spPr>
                </pic:pic>
              </a:graphicData>
            </a:graphic>
          </wp:inline>
        </w:drawing>
      </w:r>
    </w:p>
    <w:p w14:paraId="16A6C02D" w14:textId="16273EDD" w:rsidR="005A5648" w:rsidRDefault="005A5648" w:rsidP="008928BF">
      <w:pPr>
        <w:pStyle w:val="LabStepNumbered"/>
      </w:pPr>
      <w:r>
        <w:t xml:space="preserve">Hide the </w:t>
      </w:r>
      <w:r w:rsidRPr="005A5648">
        <w:rPr>
          <w:b/>
        </w:rPr>
        <w:t>Sales Regions</w:t>
      </w:r>
      <w:r>
        <w:t xml:space="preserve"> table.</w:t>
      </w:r>
    </w:p>
    <w:p w14:paraId="7AA366D1" w14:textId="37769B06" w:rsidR="005A5648" w:rsidRDefault="005A5648" w:rsidP="005A5648">
      <w:pPr>
        <w:pStyle w:val="LabStepScreenshot"/>
      </w:pPr>
      <w:r>
        <w:rPr>
          <w:noProof/>
        </w:rPr>
        <w:drawing>
          <wp:inline distT="0" distB="0" distL="0" distR="0" wp14:anchorId="428A1C91" wp14:editId="342E1FE4">
            <wp:extent cx="2877671" cy="2066635"/>
            <wp:effectExtent l="19050" t="19050" r="18415" b="1016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94333" cy="2078601"/>
                    </a:xfrm>
                    <a:prstGeom prst="rect">
                      <a:avLst/>
                    </a:prstGeom>
                    <a:noFill/>
                    <a:ln>
                      <a:solidFill>
                        <a:schemeClr val="bg1">
                          <a:lumMod val="50000"/>
                        </a:schemeClr>
                      </a:solidFill>
                    </a:ln>
                  </pic:spPr>
                </pic:pic>
              </a:graphicData>
            </a:graphic>
          </wp:inline>
        </w:drawing>
      </w:r>
    </w:p>
    <w:p w14:paraId="549A8A7B" w14:textId="1990DBF9" w:rsidR="008902CB" w:rsidRDefault="008902CB" w:rsidP="008902CB">
      <w:pPr>
        <w:pStyle w:val="Heading4"/>
      </w:pPr>
      <w:r>
        <w:lastRenderedPageBreak/>
        <w:t xml:space="preserve">Create a PivotTable to Break Down Sales Revenue by Customer Geography </w:t>
      </w:r>
    </w:p>
    <w:p w14:paraId="47BF7756" w14:textId="78F540A5" w:rsidR="008902CB" w:rsidRDefault="008902CB" w:rsidP="008902CB">
      <w:pPr>
        <w:pStyle w:val="LabStepNumbered"/>
      </w:pPr>
      <w:r>
        <w:t xml:space="preserve">Create a new PivotTable that makes use of the </w:t>
      </w:r>
      <w:r w:rsidR="008760CA">
        <w:t xml:space="preserve">hierarchy </w:t>
      </w:r>
      <w:r>
        <w:t>you just created.</w:t>
      </w:r>
    </w:p>
    <w:p w14:paraId="1751F23D" w14:textId="77777777" w:rsidR="008902CB" w:rsidRPr="0094230C" w:rsidRDefault="008902CB" w:rsidP="008902CB">
      <w:pPr>
        <w:pStyle w:val="LabStepNumberedLevel2"/>
      </w:pPr>
      <w:r>
        <w:t xml:space="preserve">From the </w:t>
      </w:r>
      <w:r w:rsidRPr="00F05055">
        <w:rPr>
          <w:b/>
        </w:rPr>
        <w:t>Home</w:t>
      </w:r>
      <w:r>
        <w:t xml:space="preserve"> tab in the ribbon of the </w:t>
      </w:r>
      <w:r w:rsidRPr="00484A8B">
        <w:rPr>
          <w:b/>
        </w:rPr>
        <w:t>POWERPIVOT</w:t>
      </w:r>
      <w:r>
        <w:t xml:space="preserve"> window, drop down the </w:t>
      </w:r>
      <w:r w:rsidRPr="00F05055">
        <w:rPr>
          <w:b/>
        </w:rPr>
        <w:t>PivotTable</w:t>
      </w:r>
      <w:r>
        <w:t xml:space="preserve"> menu control and click </w:t>
      </w:r>
      <w:r w:rsidRPr="00F05055">
        <w:rPr>
          <w:b/>
        </w:rPr>
        <w:t>PivotTable</w:t>
      </w:r>
      <w:r>
        <w:t xml:space="preserve"> to create a new pivot table in in the workbook </w:t>
      </w:r>
      <w:proofErr w:type="spellStart"/>
      <w:r w:rsidRPr="00484A8B">
        <w:rPr>
          <w:b/>
        </w:rPr>
        <w:t>WingtipSalesModel.xslx</w:t>
      </w:r>
      <w:proofErr w:type="spellEnd"/>
      <w:r>
        <w:t>.</w:t>
      </w:r>
    </w:p>
    <w:p w14:paraId="3DC6D963" w14:textId="77777777" w:rsidR="008902CB" w:rsidRDefault="008902CB" w:rsidP="008902CB">
      <w:pPr>
        <w:pStyle w:val="LabStepScreenshotLevel2"/>
      </w:pPr>
      <w:r>
        <w:drawing>
          <wp:inline distT="0" distB="0" distL="0" distR="0" wp14:anchorId="0A8BA9BF" wp14:editId="3B04123C">
            <wp:extent cx="4011346" cy="84130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3537" cy="866932"/>
                    </a:xfrm>
                    <a:prstGeom prst="rect">
                      <a:avLst/>
                    </a:prstGeom>
                    <a:noFill/>
                    <a:ln>
                      <a:noFill/>
                    </a:ln>
                  </pic:spPr>
                </pic:pic>
              </a:graphicData>
            </a:graphic>
          </wp:inline>
        </w:drawing>
      </w:r>
    </w:p>
    <w:p w14:paraId="108E92E5" w14:textId="77777777" w:rsidR="008902CB" w:rsidRDefault="008902CB" w:rsidP="008902CB">
      <w:pPr>
        <w:pStyle w:val="LabStepNumberedLevel2"/>
      </w:pPr>
      <w:r>
        <w:t xml:space="preserve">When the </w:t>
      </w:r>
      <w:r w:rsidRPr="00F956FE">
        <w:rPr>
          <w:b/>
        </w:rPr>
        <w:t>Create PivotTable</w:t>
      </w:r>
      <w:r>
        <w:t xml:space="preserve"> dialog appears, select </w:t>
      </w:r>
      <w:r w:rsidRPr="00A1771C">
        <w:rPr>
          <w:b/>
        </w:rPr>
        <w:t>New Worksheet</w:t>
      </w:r>
      <w:r>
        <w:t xml:space="preserve"> and click the </w:t>
      </w:r>
      <w:r w:rsidRPr="00AA0476">
        <w:rPr>
          <w:b/>
        </w:rPr>
        <w:t>OK</w:t>
      </w:r>
      <w:r>
        <w:t xml:space="preserve"> button.</w:t>
      </w:r>
    </w:p>
    <w:p w14:paraId="48A60C32" w14:textId="77777777" w:rsidR="008902CB" w:rsidRDefault="008902CB" w:rsidP="008902CB">
      <w:pPr>
        <w:pStyle w:val="LabStepScreenshotLevel2"/>
      </w:pPr>
      <w:r>
        <w:drawing>
          <wp:inline distT="0" distB="0" distL="0" distR="0" wp14:anchorId="17F15221" wp14:editId="0DCC66F3">
            <wp:extent cx="1742032" cy="729041"/>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6338" cy="743398"/>
                    </a:xfrm>
                    <a:prstGeom prst="rect">
                      <a:avLst/>
                    </a:prstGeom>
                    <a:noFill/>
                    <a:ln>
                      <a:noFill/>
                    </a:ln>
                  </pic:spPr>
                </pic:pic>
              </a:graphicData>
            </a:graphic>
          </wp:inline>
        </w:drawing>
      </w:r>
    </w:p>
    <w:p w14:paraId="252EAC10" w14:textId="14DDADD5" w:rsidR="008902CB" w:rsidRDefault="009B14A5" w:rsidP="008902CB">
      <w:pPr>
        <w:pStyle w:val="LabStepNumberedLevel2"/>
      </w:pPr>
      <w:r>
        <w:t xml:space="preserve">Once </w:t>
      </w:r>
      <w:r w:rsidR="008902CB">
        <w:t>the worksheet with the PivotTable is added to the workbook, rename the worksheet</w:t>
      </w:r>
      <w:r w:rsidR="008902CB">
        <w:rPr>
          <w:b/>
        </w:rPr>
        <w:t xml:space="preserve"> </w:t>
      </w:r>
      <w:r w:rsidR="008902CB" w:rsidRPr="00CF38E9">
        <w:rPr>
          <w:b/>
        </w:rPr>
        <w:t xml:space="preserve">Sales by </w:t>
      </w:r>
      <w:r>
        <w:rPr>
          <w:b/>
        </w:rPr>
        <w:t>Customer Geography</w:t>
      </w:r>
      <w:r w:rsidR="008902CB">
        <w:t>.</w:t>
      </w:r>
    </w:p>
    <w:p w14:paraId="49B7157F" w14:textId="548C0A41" w:rsidR="005A5648" w:rsidRDefault="00FE639A" w:rsidP="00FE639A">
      <w:pPr>
        <w:pStyle w:val="LabStepNumbered"/>
      </w:pPr>
      <w:r>
        <w:t>Create the layout of the Pivo</w:t>
      </w:r>
      <w:r w:rsidR="009B14A5">
        <w:t xml:space="preserve">tTable by </w:t>
      </w:r>
      <w:r>
        <w:t xml:space="preserve">adding the </w:t>
      </w:r>
      <w:r w:rsidRPr="00FE639A">
        <w:rPr>
          <w:b/>
        </w:rPr>
        <w:t>Sales Revenue</w:t>
      </w:r>
      <w:r>
        <w:t xml:space="preserve"> calculated field to </w:t>
      </w:r>
      <w:r w:rsidRPr="00FE639A">
        <w:rPr>
          <w:b/>
        </w:rPr>
        <w:t>VALUES</w:t>
      </w:r>
      <w:r>
        <w:t xml:space="preserve"> section and then adding the </w:t>
      </w:r>
      <w:r w:rsidRPr="00FE639A">
        <w:rPr>
          <w:b/>
        </w:rPr>
        <w:t>Customer Geography</w:t>
      </w:r>
      <w:r>
        <w:t xml:space="preserve"> hierarchy to the ROWS section as shown in the following screenshot.</w:t>
      </w:r>
    </w:p>
    <w:p w14:paraId="6748242C" w14:textId="6E5F3B4F" w:rsidR="005A5648" w:rsidRDefault="009B14A5" w:rsidP="005A5648">
      <w:pPr>
        <w:pStyle w:val="LabStepScreenshot"/>
      </w:pPr>
      <w:r>
        <w:rPr>
          <w:noProof/>
        </w:rPr>
        <w:drawing>
          <wp:inline distT="0" distB="0" distL="0" distR="0" wp14:anchorId="063E0576" wp14:editId="55B4E922">
            <wp:extent cx="5266143" cy="2640675"/>
            <wp:effectExtent l="19050" t="19050" r="10795" b="266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9">
                      <a:extLst>
                        <a:ext uri="{28A0092B-C50C-407E-A947-70E740481C1C}">
                          <a14:useLocalDpi xmlns:a14="http://schemas.microsoft.com/office/drawing/2010/main" val="0"/>
                        </a:ext>
                      </a:extLst>
                    </a:blip>
                    <a:srcRect r="381"/>
                    <a:stretch/>
                  </pic:blipFill>
                  <pic:spPr bwMode="auto">
                    <a:xfrm>
                      <a:off x="0" y="0"/>
                      <a:ext cx="5283296" cy="2649276"/>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1B723D0D" w14:textId="2B91E952" w:rsidR="00FE639A" w:rsidRDefault="00FE639A" w:rsidP="00FE639A">
      <w:pPr>
        <w:pStyle w:val="LabStepNumbered"/>
      </w:pPr>
      <w:r>
        <w:t xml:space="preserve">Experiment by drilling down into all levels of the </w:t>
      </w:r>
      <w:r w:rsidRPr="008760CA">
        <w:rPr>
          <w:b/>
        </w:rPr>
        <w:t>Customer Geography</w:t>
      </w:r>
      <w:r>
        <w:t xml:space="preserve"> hierarchy so you can see sales revenue totals at the granularity of state, city and zip code.</w:t>
      </w:r>
    </w:p>
    <w:p w14:paraId="0536049A" w14:textId="1A2DA0B1" w:rsidR="00FE639A" w:rsidRDefault="00FE639A" w:rsidP="00FE639A">
      <w:pPr>
        <w:pStyle w:val="LabStepScreenshot"/>
      </w:pPr>
      <w:r>
        <w:rPr>
          <w:noProof/>
        </w:rPr>
        <w:lastRenderedPageBreak/>
        <w:drawing>
          <wp:inline distT="0" distB="0" distL="0" distR="0" wp14:anchorId="12B1E497" wp14:editId="5FE81720">
            <wp:extent cx="1381611" cy="2049774"/>
            <wp:effectExtent l="19050" t="19050" r="28575" b="273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24368" cy="2113209"/>
                    </a:xfrm>
                    <a:prstGeom prst="rect">
                      <a:avLst/>
                    </a:prstGeom>
                    <a:noFill/>
                    <a:ln>
                      <a:solidFill>
                        <a:schemeClr val="bg1">
                          <a:lumMod val="50000"/>
                        </a:schemeClr>
                      </a:solidFill>
                    </a:ln>
                  </pic:spPr>
                </pic:pic>
              </a:graphicData>
            </a:graphic>
          </wp:inline>
        </w:drawing>
      </w:r>
    </w:p>
    <w:p w14:paraId="4CBC5FF2" w14:textId="7FD050B9" w:rsidR="00FA6F0B" w:rsidRDefault="00FA6F0B" w:rsidP="008928BF">
      <w:pPr>
        <w:pStyle w:val="LabStepNumbered"/>
      </w:pPr>
      <w:r w:rsidRPr="009D1890">
        <w:rPr>
          <w:b/>
          <w:i/>
        </w:rPr>
        <w:t>Student challenge</w:t>
      </w:r>
      <w:r>
        <w:t xml:space="preserve">: sort all four levels of </w:t>
      </w:r>
      <w:r w:rsidRPr="00FA6F0B">
        <w:rPr>
          <w:b/>
        </w:rPr>
        <w:t>Customer Geography</w:t>
      </w:r>
      <w:r>
        <w:t xml:space="preserve"> hierarchy in descending order to show higher sales revenue at the top. When you are done, your pivot table should look like the one in the following </w:t>
      </w:r>
      <w:r w:rsidR="00FE639A">
        <w:t>screenshot</w:t>
      </w:r>
      <w:r>
        <w:t>.</w:t>
      </w:r>
    </w:p>
    <w:p w14:paraId="6ED24558" w14:textId="3819B397" w:rsidR="00FA6F0B" w:rsidRDefault="00FA6F0B" w:rsidP="00FA6F0B">
      <w:pPr>
        <w:pStyle w:val="LabStepScreenshot"/>
      </w:pPr>
      <w:r>
        <w:rPr>
          <w:noProof/>
        </w:rPr>
        <w:drawing>
          <wp:inline distT="0" distB="0" distL="0" distR="0" wp14:anchorId="3A83079B" wp14:editId="1A5C4D9C">
            <wp:extent cx="1828800" cy="1880302"/>
            <wp:effectExtent l="19050" t="19050" r="19050" b="247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49057" cy="1901130"/>
                    </a:xfrm>
                    <a:prstGeom prst="rect">
                      <a:avLst/>
                    </a:prstGeom>
                    <a:noFill/>
                    <a:ln>
                      <a:solidFill>
                        <a:schemeClr val="bg1">
                          <a:lumMod val="50000"/>
                        </a:schemeClr>
                      </a:solidFill>
                    </a:ln>
                  </pic:spPr>
                </pic:pic>
              </a:graphicData>
            </a:graphic>
          </wp:inline>
        </w:drawing>
      </w:r>
    </w:p>
    <w:p w14:paraId="0C98D577" w14:textId="446A6D7F" w:rsidR="00FA6F0B" w:rsidRDefault="00FA6F0B" w:rsidP="00FA6F0B">
      <w:pPr>
        <w:pStyle w:val="Heading4"/>
      </w:pPr>
      <w:r w:rsidRPr="00D635DA">
        <w:t>C</w:t>
      </w:r>
      <w:r>
        <w:t xml:space="preserve">reate </w:t>
      </w:r>
      <w:r w:rsidR="0056793F">
        <w:t xml:space="preserve">Calculated Columns for </w:t>
      </w:r>
      <w:r>
        <w:t>the Product Category Hierarchy</w:t>
      </w:r>
    </w:p>
    <w:p w14:paraId="62B3EEB1" w14:textId="2BD8F2C4" w:rsidR="008760CA" w:rsidRDefault="008760CA" w:rsidP="00FA6F0B">
      <w:pPr>
        <w:pStyle w:val="LabStepNumbered"/>
      </w:pPr>
      <w:r>
        <w:t>Return to the PowerPivot window.</w:t>
      </w:r>
    </w:p>
    <w:p w14:paraId="3BDA173D" w14:textId="5F1B455F" w:rsidR="00C36410" w:rsidRDefault="008760CA" w:rsidP="00FA6F0B">
      <w:pPr>
        <w:pStyle w:val="LabStepNumbered"/>
      </w:pPr>
      <w:r>
        <w:t xml:space="preserve">Navigate </w:t>
      </w:r>
      <w:r w:rsidR="00C36410">
        <w:t xml:space="preserve">to </w:t>
      </w:r>
      <w:r w:rsidR="00C36410" w:rsidRPr="00C92674">
        <w:rPr>
          <w:b/>
        </w:rPr>
        <w:t>Products</w:t>
      </w:r>
      <w:r w:rsidR="00C36410">
        <w:t xml:space="preserve"> table in Data View.</w:t>
      </w:r>
    </w:p>
    <w:p w14:paraId="1D1E9F20" w14:textId="7CB3BB37" w:rsidR="00405126" w:rsidRDefault="00405126" w:rsidP="00405126">
      <w:pPr>
        <w:pStyle w:val="LabStepNumbered"/>
      </w:pPr>
      <w:r>
        <w:t xml:space="preserve">Create a new calculated column named </w:t>
      </w:r>
      <w:r w:rsidRPr="00C36410">
        <w:rPr>
          <w:b/>
        </w:rPr>
        <w:t>Category</w:t>
      </w:r>
      <w:r w:rsidRPr="00FE639A">
        <w:t>.</w:t>
      </w:r>
    </w:p>
    <w:p w14:paraId="38BA5554" w14:textId="558D3186" w:rsidR="00C36410" w:rsidRDefault="00C36410" w:rsidP="00FE639A">
      <w:pPr>
        <w:pStyle w:val="LabStepNumberedLevel2"/>
      </w:pPr>
      <w:r>
        <w:t xml:space="preserve">Create a new calculated in between </w:t>
      </w:r>
      <w:proofErr w:type="spellStart"/>
      <w:r w:rsidRPr="00C36410">
        <w:rPr>
          <w:b/>
        </w:rPr>
        <w:t>ProductCategory</w:t>
      </w:r>
      <w:proofErr w:type="spellEnd"/>
      <w:r>
        <w:t xml:space="preserve"> and </w:t>
      </w:r>
      <w:proofErr w:type="spellStart"/>
      <w:r w:rsidRPr="00C36410">
        <w:rPr>
          <w:b/>
        </w:rPr>
        <w:t>UnitCost</w:t>
      </w:r>
      <w:proofErr w:type="spellEnd"/>
      <w:r>
        <w:t>.</w:t>
      </w:r>
    </w:p>
    <w:p w14:paraId="7E40F190" w14:textId="43B7B102" w:rsidR="00FE639A" w:rsidRDefault="00FE639A" w:rsidP="00C92674">
      <w:pPr>
        <w:pStyle w:val="LabStepNumberedLevel2"/>
      </w:pPr>
      <w:r>
        <w:t xml:space="preserve">Rename the new column </w:t>
      </w:r>
      <w:r w:rsidRPr="00C36410">
        <w:rPr>
          <w:b/>
        </w:rPr>
        <w:t>Category</w:t>
      </w:r>
      <w:r w:rsidRPr="00FE639A">
        <w:t>.</w:t>
      </w:r>
    </w:p>
    <w:p w14:paraId="336859B4" w14:textId="77B6F21F" w:rsidR="00C92674" w:rsidRDefault="00FE639A" w:rsidP="00405126">
      <w:pPr>
        <w:pStyle w:val="LabStepNumberedLevel2"/>
      </w:pPr>
      <w:r>
        <w:t xml:space="preserve">Type in the following </w:t>
      </w:r>
      <w:r w:rsidR="00C92674">
        <w:t>DAX expression</w:t>
      </w:r>
      <w:r>
        <w:t xml:space="preserve">. </w:t>
      </w:r>
      <w:r w:rsidR="00405126">
        <w:t xml:space="preserve">Alternatively, you can </w:t>
      </w:r>
      <w:r>
        <w:t>copy-and-paste the text for this DAX expression</w:t>
      </w:r>
      <w:r w:rsidR="00405126">
        <w:t xml:space="preserve"> </w:t>
      </w:r>
      <w:r>
        <w:t xml:space="preserve">from the file in the student folder at </w:t>
      </w:r>
      <w:r w:rsidRPr="00656405">
        <w:rPr>
          <w:b/>
        </w:rPr>
        <w:t>C:\Student\Modules\ExcelPowerPivot\Lab\</w:t>
      </w:r>
      <w:r w:rsidR="00405126" w:rsidRPr="00405126">
        <w:t xml:space="preserve"> </w:t>
      </w:r>
      <w:r w:rsidR="00405126" w:rsidRPr="00405126">
        <w:rPr>
          <w:b/>
        </w:rPr>
        <w:t>ProductCategoryDAX</w:t>
      </w:r>
      <w:r w:rsidRPr="00656405">
        <w:rPr>
          <w:b/>
        </w:rPr>
        <w:t>.txt</w:t>
      </w:r>
      <w:r w:rsidR="00C92674">
        <w:t>.</w:t>
      </w:r>
    </w:p>
    <w:p w14:paraId="4DCF2FC9" w14:textId="366CD061" w:rsidR="00C36410" w:rsidRDefault="00405126" w:rsidP="00C92674">
      <w:pPr>
        <w:pStyle w:val="LabStepCodeBlockLevel2"/>
      </w:pPr>
      <w:r w:rsidRPr="00405126">
        <w:t>=LEFT([ProductCategory], Find(" &gt;", [ProductCategory]))</w:t>
      </w:r>
    </w:p>
    <w:p w14:paraId="790E7476" w14:textId="3A96D1CC" w:rsidR="00FE639A" w:rsidRDefault="00FE639A" w:rsidP="00FE639A">
      <w:pPr>
        <w:pStyle w:val="LabStepNumberedLevel2"/>
      </w:pPr>
      <w:r>
        <w:t>When you are done, you screen should match the following screenshot.</w:t>
      </w:r>
    </w:p>
    <w:p w14:paraId="3F5F293B" w14:textId="0AE8AEB7" w:rsidR="00C36410" w:rsidRDefault="00C36410" w:rsidP="00FE639A">
      <w:pPr>
        <w:pStyle w:val="LabStepScreenshotLevel2"/>
      </w:pPr>
      <w:r>
        <w:drawing>
          <wp:inline distT="0" distB="0" distL="0" distR="0" wp14:anchorId="7D0BDFCD" wp14:editId="33D8387B">
            <wp:extent cx="5774575" cy="1129448"/>
            <wp:effectExtent l="19050" t="19050" r="17145" b="139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08915" cy="1136164"/>
                    </a:xfrm>
                    <a:prstGeom prst="rect">
                      <a:avLst/>
                    </a:prstGeom>
                    <a:noFill/>
                    <a:ln>
                      <a:solidFill>
                        <a:schemeClr val="bg1">
                          <a:lumMod val="50000"/>
                        </a:schemeClr>
                      </a:solidFill>
                    </a:ln>
                  </pic:spPr>
                </pic:pic>
              </a:graphicData>
            </a:graphic>
          </wp:inline>
        </w:drawing>
      </w:r>
    </w:p>
    <w:p w14:paraId="320B12E3" w14:textId="71AA6EA9" w:rsidR="00405126" w:rsidRDefault="00405126" w:rsidP="00405126">
      <w:pPr>
        <w:pStyle w:val="LabStepNumbered"/>
      </w:pPr>
      <w:r>
        <w:lastRenderedPageBreak/>
        <w:t xml:space="preserve">Create a new calculated column named </w:t>
      </w:r>
      <w:r w:rsidRPr="00FE639A">
        <w:rPr>
          <w:b/>
        </w:rPr>
        <w:t>Subcategory</w:t>
      </w:r>
      <w:r w:rsidRPr="00FE639A">
        <w:t>.</w:t>
      </w:r>
    </w:p>
    <w:p w14:paraId="6DE04D2D" w14:textId="5293B88F" w:rsidR="00405126" w:rsidRDefault="00405126" w:rsidP="00405126">
      <w:pPr>
        <w:pStyle w:val="LabStepNumberedLevel2"/>
      </w:pPr>
      <w:r>
        <w:t xml:space="preserve">Create a new calculated in between </w:t>
      </w:r>
      <w:r w:rsidRPr="00C36410">
        <w:rPr>
          <w:b/>
        </w:rPr>
        <w:t>Category</w:t>
      </w:r>
      <w:r>
        <w:t xml:space="preserve"> and </w:t>
      </w:r>
      <w:proofErr w:type="spellStart"/>
      <w:r w:rsidRPr="00C36410">
        <w:rPr>
          <w:b/>
        </w:rPr>
        <w:t>UnitCost</w:t>
      </w:r>
      <w:proofErr w:type="spellEnd"/>
      <w:r>
        <w:t>.</w:t>
      </w:r>
    </w:p>
    <w:p w14:paraId="50FDB8D3" w14:textId="39EB1AD5" w:rsidR="00405126" w:rsidRDefault="00405126" w:rsidP="00405126">
      <w:pPr>
        <w:pStyle w:val="LabStepNumberedLevel2"/>
      </w:pPr>
      <w:r>
        <w:t xml:space="preserve">Rename the new column </w:t>
      </w:r>
      <w:r w:rsidRPr="00405126">
        <w:rPr>
          <w:b/>
        </w:rPr>
        <w:t>Subcategory</w:t>
      </w:r>
      <w:r w:rsidRPr="00FE639A">
        <w:t>.</w:t>
      </w:r>
    </w:p>
    <w:p w14:paraId="30A84BB2" w14:textId="574938B0" w:rsidR="00405126" w:rsidRDefault="00405126" w:rsidP="00405126">
      <w:pPr>
        <w:pStyle w:val="LabStepNumberedLevel2"/>
      </w:pPr>
      <w:r>
        <w:t xml:space="preserve">Type in the following DAX expression. Alternatively, you can copy-and-paste the text for this DAX expression from the file in the student folder at </w:t>
      </w:r>
      <w:r w:rsidRPr="00656405">
        <w:rPr>
          <w:b/>
        </w:rPr>
        <w:t>C:\Student\Modules\ExcelPowerPivot\Lab\</w:t>
      </w:r>
      <w:r w:rsidRPr="00405126">
        <w:t xml:space="preserve"> </w:t>
      </w:r>
      <w:r>
        <w:rPr>
          <w:b/>
        </w:rPr>
        <w:t>ProductSubc</w:t>
      </w:r>
      <w:r w:rsidRPr="00405126">
        <w:rPr>
          <w:b/>
        </w:rPr>
        <w:t>ategoryDAX</w:t>
      </w:r>
      <w:r w:rsidRPr="00656405">
        <w:rPr>
          <w:b/>
        </w:rPr>
        <w:t>.txt</w:t>
      </w:r>
      <w:r>
        <w:t>.</w:t>
      </w:r>
    </w:p>
    <w:p w14:paraId="436CCBB9" w14:textId="220836DE" w:rsidR="00405126" w:rsidRDefault="00405126" w:rsidP="00405126">
      <w:pPr>
        <w:pStyle w:val="LabStepCodeBlockLevel2"/>
      </w:pPr>
      <w:r w:rsidRPr="00C92674">
        <w:t>=Right([ProductCategory], (LEN([ProductCategory])-Find("&gt; ", [ProductCategory])))</w:t>
      </w:r>
    </w:p>
    <w:p w14:paraId="3FD04CCD" w14:textId="77777777" w:rsidR="00405126" w:rsidRDefault="00405126" w:rsidP="00405126">
      <w:pPr>
        <w:pStyle w:val="LabStepNumberedLevel2"/>
      </w:pPr>
      <w:r>
        <w:t>When you are done, you screen should match the following screenshot.</w:t>
      </w:r>
    </w:p>
    <w:p w14:paraId="6146AB63" w14:textId="6FF44837" w:rsidR="00405126" w:rsidRDefault="00405126" w:rsidP="00405126">
      <w:pPr>
        <w:pStyle w:val="LabStepScreenshotLevel2"/>
      </w:pPr>
      <w:r>
        <w:drawing>
          <wp:inline distT="0" distB="0" distL="0" distR="0" wp14:anchorId="098352DB" wp14:editId="32712ADC">
            <wp:extent cx="5759478" cy="908858"/>
            <wp:effectExtent l="19050" t="19050" r="12700" b="2476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84741" cy="928625"/>
                    </a:xfrm>
                    <a:prstGeom prst="rect">
                      <a:avLst/>
                    </a:prstGeom>
                    <a:noFill/>
                    <a:ln>
                      <a:solidFill>
                        <a:schemeClr val="bg1">
                          <a:lumMod val="50000"/>
                        </a:schemeClr>
                      </a:solidFill>
                    </a:ln>
                  </pic:spPr>
                </pic:pic>
              </a:graphicData>
            </a:graphic>
          </wp:inline>
        </w:drawing>
      </w:r>
    </w:p>
    <w:p w14:paraId="389966D2" w14:textId="5692C0A1" w:rsidR="009D1890" w:rsidRDefault="009D1890" w:rsidP="00FA6F0B">
      <w:pPr>
        <w:pStyle w:val="LabStepNumbered"/>
      </w:pPr>
      <w:r>
        <w:t xml:space="preserve">Change name of </w:t>
      </w:r>
      <w:r w:rsidRPr="00C92674">
        <w:rPr>
          <w:b/>
        </w:rPr>
        <w:t>Title</w:t>
      </w:r>
      <w:r>
        <w:t xml:space="preserve"> column to </w:t>
      </w:r>
      <w:r w:rsidRPr="00C92674">
        <w:rPr>
          <w:b/>
        </w:rPr>
        <w:t>Product</w:t>
      </w:r>
      <w:r>
        <w:t>.</w:t>
      </w:r>
    </w:p>
    <w:p w14:paraId="700A4F57" w14:textId="2B572BCE" w:rsidR="009D1890" w:rsidRDefault="009D1890" w:rsidP="009D1890">
      <w:pPr>
        <w:pStyle w:val="LabStepScreenshot"/>
      </w:pPr>
      <w:r>
        <w:rPr>
          <w:noProof/>
        </w:rPr>
        <w:drawing>
          <wp:inline distT="0" distB="0" distL="0" distR="0" wp14:anchorId="4A384F5C" wp14:editId="6D4947DF">
            <wp:extent cx="6852920" cy="720725"/>
            <wp:effectExtent l="0" t="0" r="508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852920" cy="720725"/>
                    </a:xfrm>
                    <a:prstGeom prst="rect">
                      <a:avLst/>
                    </a:prstGeom>
                    <a:noFill/>
                    <a:ln>
                      <a:noFill/>
                    </a:ln>
                  </pic:spPr>
                </pic:pic>
              </a:graphicData>
            </a:graphic>
          </wp:inline>
        </w:drawing>
      </w:r>
    </w:p>
    <w:p w14:paraId="115303E5" w14:textId="2233F985" w:rsidR="00405126" w:rsidRDefault="00405126" w:rsidP="00405126">
      <w:pPr>
        <w:pStyle w:val="LabStepNumbered"/>
      </w:pPr>
      <w:r>
        <w:t xml:space="preserve">Modify the </w:t>
      </w:r>
      <w:proofErr w:type="spellStart"/>
      <w:r>
        <w:rPr>
          <w:b/>
        </w:rPr>
        <w:t>UnitCost</w:t>
      </w:r>
      <w:proofErr w:type="spellEnd"/>
      <w:r>
        <w:t xml:space="preserve"> column.</w:t>
      </w:r>
    </w:p>
    <w:p w14:paraId="38C925DC" w14:textId="2ACD14FA" w:rsidR="00405126" w:rsidRDefault="00405126" w:rsidP="00405126">
      <w:pPr>
        <w:pStyle w:val="LabStepNumberedLevel2"/>
      </w:pPr>
      <w:r>
        <w:t xml:space="preserve">Change its name from </w:t>
      </w:r>
      <w:proofErr w:type="spellStart"/>
      <w:r>
        <w:rPr>
          <w:b/>
        </w:rPr>
        <w:t>UnitCost</w:t>
      </w:r>
      <w:proofErr w:type="spellEnd"/>
      <w:r>
        <w:t xml:space="preserve"> to </w:t>
      </w:r>
      <w:r>
        <w:rPr>
          <w:b/>
        </w:rPr>
        <w:t>Unit Cost</w:t>
      </w:r>
      <w:r>
        <w:t>.</w:t>
      </w:r>
    </w:p>
    <w:p w14:paraId="17BE2F35" w14:textId="77777777" w:rsidR="00405126" w:rsidRDefault="00405126" w:rsidP="00405126">
      <w:pPr>
        <w:pStyle w:val="LabStepNumberedLevel2"/>
      </w:pPr>
      <w:r>
        <w:t>Change its formatting to Currency.</w:t>
      </w:r>
    </w:p>
    <w:p w14:paraId="73DA1B37" w14:textId="60181DF6" w:rsidR="00405126" w:rsidRDefault="00405126" w:rsidP="00405126">
      <w:pPr>
        <w:pStyle w:val="LabStepScreenshotLevel2"/>
      </w:pPr>
      <w:r>
        <w:drawing>
          <wp:inline distT="0" distB="0" distL="0" distR="0" wp14:anchorId="184249F3" wp14:editId="4560AF37">
            <wp:extent cx="2975956" cy="994896"/>
            <wp:effectExtent l="19050" t="19050" r="15240" b="1524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17162" cy="1008672"/>
                    </a:xfrm>
                    <a:prstGeom prst="rect">
                      <a:avLst/>
                    </a:prstGeom>
                    <a:noFill/>
                    <a:ln>
                      <a:solidFill>
                        <a:schemeClr val="bg1">
                          <a:lumMod val="50000"/>
                        </a:schemeClr>
                      </a:solidFill>
                    </a:ln>
                  </pic:spPr>
                </pic:pic>
              </a:graphicData>
            </a:graphic>
          </wp:inline>
        </w:drawing>
      </w:r>
    </w:p>
    <w:p w14:paraId="41441BFA" w14:textId="1EC3F2EF" w:rsidR="00405126" w:rsidRDefault="00405126" w:rsidP="00FA6F0B">
      <w:pPr>
        <w:pStyle w:val="LabStepNumbered"/>
      </w:pPr>
      <w:r>
        <w:t xml:space="preserve">Modify the </w:t>
      </w:r>
      <w:proofErr w:type="spellStart"/>
      <w:r w:rsidRPr="00405126">
        <w:rPr>
          <w:b/>
        </w:rPr>
        <w:t>ListPrice</w:t>
      </w:r>
      <w:proofErr w:type="spellEnd"/>
      <w:r>
        <w:t xml:space="preserve"> column.</w:t>
      </w:r>
    </w:p>
    <w:p w14:paraId="6CF2195D" w14:textId="56B9B58A" w:rsidR="00405126" w:rsidRDefault="00405126" w:rsidP="00405126">
      <w:pPr>
        <w:pStyle w:val="LabStepNumberedLevel2"/>
      </w:pPr>
      <w:r>
        <w:t xml:space="preserve">Change its name from </w:t>
      </w:r>
      <w:proofErr w:type="spellStart"/>
      <w:r w:rsidRPr="00405126">
        <w:rPr>
          <w:b/>
        </w:rPr>
        <w:t>ListPrice</w:t>
      </w:r>
      <w:proofErr w:type="spellEnd"/>
      <w:r>
        <w:t xml:space="preserve"> to </w:t>
      </w:r>
      <w:r w:rsidRPr="00405126">
        <w:rPr>
          <w:b/>
        </w:rPr>
        <w:t>List Price</w:t>
      </w:r>
      <w:r>
        <w:t>.</w:t>
      </w:r>
    </w:p>
    <w:p w14:paraId="2D765F01" w14:textId="4F38493B" w:rsidR="00405126" w:rsidRDefault="00405126" w:rsidP="00405126">
      <w:pPr>
        <w:pStyle w:val="LabStepNumberedLevel2"/>
      </w:pPr>
      <w:r>
        <w:t>Change its formatting to Currency.</w:t>
      </w:r>
    </w:p>
    <w:p w14:paraId="3127641C" w14:textId="010B4B1D" w:rsidR="00405126" w:rsidRDefault="00405126" w:rsidP="00405126">
      <w:pPr>
        <w:pStyle w:val="LabStepScreenshotLevel2"/>
      </w:pPr>
      <w:r>
        <w:drawing>
          <wp:inline distT="0" distB="0" distL="0" distR="0" wp14:anchorId="280B8F8E" wp14:editId="4D8BA928">
            <wp:extent cx="3729644" cy="930310"/>
            <wp:effectExtent l="0" t="0" r="4445" b="317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88693" cy="945039"/>
                    </a:xfrm>
                    <a:prstGeom prst="rect">
                      <a:avLst/>
                    </a:prstGeom>
                    <a:noFill/>
                    <a:ln>
                      <a:noFill/>
                    </a:ln>
                  </pic:spPr>
                </pic:pic>
              </a:graphicData>
            </a:graphic>
          </wp:inline>
        </w:drawing>
      </w:r>
    </w:p>
    <w:p w14:paraId="2A4912B3" w14:textId="55729486" w:rsidR="00405126" w:rsidRDefault="00405126" w:rsidP="00405126">
      <w:pPr>
        <w:pStyle w:val="Heading4"/>
      </w:pPr>
      <w:r>
        <w:t>Create the Product Category Hierarchy</w:t>
      </w:r>
    </w:p>
    <w:p w14:paraId="5E41E91B" w14:textId="77777777" w:rsidR="00FA6F0B" w:rsidRDefault="00FA6F0B" w:rsidP="00FA6F0B">
      <w:pPr>
        <w:pStyle w:val="LabStepNumbered"/>
      </w:pPr>
      <w:r>
        <w:t xml:space="preserve">From the Ribbon in the </w:t>
      </w:r>
      <w:r w:rsidRPr="00D81CFE">
        <w:rPr>
          <w:b/>
        </w:rPr>
        <w:t>View</w:t>
      </w:r>
      <w:r>
        <w:t xml:space="preserve"> group, click on the </w:t>
      </w:r>
      <w:r w:rsidRPr="00D81CFE">
        <w:rPr>
          <w:b/>
        </w:rPr>
        <w:t>Diagram View</w:t>
      </w:r>
      <w:r>
        <w:t xml:space="preserve"> button.</w:t>
      </w:r>
    </w:p>
    <w:p w14:paraId="21989776" w14:textId="77777777" w:rsidR="00FA6F0B" w:rsidRDefault="00FA6F0B" w:rsidP="00FA6F0B">
      <w:pPr>
        <w:pStyle w:val="LabStepScreenshot"/>
      </w:pPr>
      <w:bookmarkStart w:id="0" w:name="_GoBack"/>
      <w:r>
        <w:rPr>
          <w:noProof/>
        </w:rPr>
        <w:lastRenderedPageBreak/>
        <w:drawing>
          <wp:inline distT="0" distB="0" distL="0" distR="0" wp14:anchorId="1F6428CC" wp14:editId="6F9FA3F1">
            <wp:extent cx="6070352" cy="847164"/>
            <wp:effectExtent l="19050" t="19050" r="2603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220.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09228" cy="852589"/>
                    </a:xfrm>
                    <a:prstGeom prst="rect">
                      <a:avLst/>
                    </a:prstGeom>
                    <a:ln>
                      <a:solidFill>
                        <a:schemeClr val="bg1">
                          <a:lumMod val="50000"/>
                        </a:schemeClr>
                      </a:solidFill>
                    </a:ln>
                  </pic:spPr>
                </pic:pic>
              </a:graphicData>
            </a:graphic>
          </wp:inline>
        </w:drawing>
      </w:r>
      <w:bookmarkEnd w:id="0"/>
    </w:p>
    <w:p w14:paraId="75F75DDC" w14:textId="2515AC37" w:rsidR="00FA6F0B" w:rsidRDefault="00FA6F0B" w:rsidP="00FA6F0B">
      <w:pPr>
        <w:pStyle w:val="LabStepNumbered"/>
      </w:pPr>
      <w:r>
        <w:t xml:space="preserve">Inspect the current state of the </w:t>
      </w:r>
      <w:r w:rsidR="00C36410">
        <w:rPr>
          <w:b/>
        </w:rPr>
        <w:t>Products</w:t>
      </w:r>
      <w:r>
        <w:t xml:space="preserve"> table in </w:t>
      </w:r>
      <w:r w:rsidRPr="005F4595">
        <w:rPr>
          <w:b/>
        </w:rPr>
        <w:t>Diagram View</w:t>
      </w:r>
      <w:r>
        <w:t>.</w:t>
      </w:r>
    </w:p>
    <w:p w14:paraId="2DD8B284" w14:textId="3D66D67F" w:rsidR="00FA6F0B" w:rsidRDefault="0056793F" w:rsidP="00FA6F0B">
      <w:pPr>
        <w:pStyle w:val="LabStepScreenshot"/>
      </w:pPr>
      <w:r>
        <w:rPr>
          <w:noProof/>
        </w:rPr>
        <w:drawing>
          <wp:inline distT="0" distB="0" distL="0" distR="0" wp14:anchorId="290A52E7" wp14:editId="2D34BCD2">
            <wp:extent cx="1101529" cy="2155767"/>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18291" cy="2188571"/>
                    </a:xfrm>
                    <a:prstGeom prst="rect">
                      <a:avLst/>
                    </a:prstGeom>
                    <a:noFill/>
                    <a:ln>
                      <a:noFill/>
                    </a:ln>
                  </pic:spPr>
                </pic:pic>
              </a:graphicData>
            </a:graphic>
          </wp:inline>
        </w:drawing>
      </w:r>
    </w:p>
    <w:p w14:paraId="3C88E9D6" w14:textId="287CBF87" w:rsidR="00FA6F0B" w:rsidRDefault="00FA6F0B" w:rsidP="00FA6F0B">
      <w:pPr>
        <w:pStyle w:val="LabStepNumbered"/>
      </w:pPr>
      <w:r>
        <w:t xml:space="preserve">Right-click on the </w:t>
      </w:r>
      <w:r w:rsidR="009D1890">
        <w:rPr>
          <w:b/>
        </w:rPr>
        <w:t xml:space="preserve">Category </w:t>
      </w:r>
      <w:r>
        <w:t xml:space="preserve">column and then click the </w:t>
      </w:r>
      <w:r w:rsidRPr="005F4595">
        <w:rPr>
          <w:b/>
        </w:rPr>
        <w:t>Create Hierarchy</w:t>
      </w:r>
      <w:r>
        <w:t xml:space="preserve"> command.</w:t>
      </w:r>
    </w:p>
    <w:p w14:paraId="4A823C39" w14:textId="3C03C796" w:rsidR="00C92674" w:rsidRDefault="0056793F" w:rsidP="00C92674">
      <w:pPr>
        <w:pStyle w:val="LabStepScreenshot"/>
      </w:pPr>
      <w:r>
        <w:rPr>
          <w:noProof/>
        </w:rPr>
        <w:drawing>
          <wp:inline distT="0" distB="0" distL="0" distR="0" wp14:anchorId="29427BBA" wp14:editId="5E151A4A">
            <wp:extent cx="2255520" cy="1857487"/>
            <wp:effectExtent l="19050" t="19050" r="11430" b="285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61645" cy="1862531"/>
                    </a:xfrm>
                    <a:prstGeom prst="rect">
                      <a:avLst/>
                    </a:prstGeom>
                    <a:noFill/>
                    <a:ln>
                      <a:solidFill>
                        <a:schemeClr val="bg1">
                          <a:lumMod val="50000"/>
                        </a:schemeClr>
                      </a:solidFill>
                    </a:ln>
                  </pic:spPr>
                </pic:pic>
              </a:graphicData>
            </a:graphic>
          </wp:inline>
        </w:drawing>
      </w:r>
    </w:p>
    <w:p w14:paraId="5E5226BB" w14:textId="014D3319" w:rsidR="00FA6F0B" w:rsidRDefault="00FA6F0B" w:rsidP="00C92674">
      <w:pPr>
        <w:pStyle w:val="LabStepNumbered"/>
      </w:pPr>
      <w:r>
        <w:t xml:space="preserve">When you execute the </w:t>
      </w:r>
      <w:r w:rsidRPr="005F4595">
        <w:rPr>
          <w:b/>
        </w:rPr>
        <w:t>Create Hierarchy</w:t>
      </w:r>
      <w:r>
        <w:t xml:space="preserve"> command, you should see that the new hierarchy is created at the bottom of the </w:t>
      </w:r>
      <w:r w:rsidRPr="005F4595">
        <w:rPr>
          <w:b/>
        </w:rPr>
        <w:t>Customer</w:t>
      </w:r>
      <w:r>
        <w:t xml:space="preserve"> table and given a default name of </w:t>
      </w:r>
      <w:r w:rsidRPr="005F4595">
        <w:rPr>
          <w:b/>
        </w:rPr>
        <w:t>Hierarchy1</w:t>
      </w:r>
      <w:r>
        <w:t>.</w:t>
      </w:r>
      <w:r w:rsidR="009D1890">
        <w:t xml:space="preserve"> Rename the new hierarchy from </w:t>
      </w:r>
      <w:r w:rsidR="009D1890" w:rsidRPr="00595DB6">
        <w:rPr>
          <w:b/>
        </w:rPr>
        <w:t>Hierarchy1</w:t>
      </w:r>
      <w:r w:rsidR="009D1890">
        <w:t xml:space="preserve"> to </w:t>
      </w:r>
      <w:r w:rsidR="009D1890">
        <w:rPr>
          <w:b/>
        </w:rPr>
        <w:t>Product Category</w:t>
      </w:r>
      <w:r w:rsidR="009D1890">
        <w:t>.</w:t>
      </w:r>
    </w:p>
    <w:p w14:paraId="10A4BBA3" w14:textId="534FD4F1" w:rsidR="00FA6F0B" w:rsidRDefault="009D1890" w:rsidP="009D1890">
      <w:pPr>
        <w:pStyle w:val="LabStepScreenshot"/>
      </w:pPr>
      <w:r>
        <w:rPr>
          <w:noProof/>
        </w:rPr>
        <w:drawing>
          <wp:inline distT="0" distB="0" distL="0" distR="0" wp14:anchorId="5B5DA7B1" wp14:editId="39F56F6F">
            <wp:extent cx="2560320" cy="1574916"/>
            <wp:effectExtent l="19050" t="19050" r="11430" b="2540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9">
                      <a:extLst>
                        <a:ext uri="{28A0092B-C50C-407E-A947-70E740481C1C}">
                          <a14:useLocalDpi xmlns:a14="http://schemas.microsoft.com/office/drawing/2010/main" val="0"/>
                        </a:ext>
                      </a:extLst>
                    </a:blip>
                    <a:srcRect t="12608"/>
                    <a:stretch/>
                  </pic:blipFill>
                  <pic:spPr bwMode="auto">
                    <a:xfrm>
                      <a:off x="0" y="0"/>
                      <a:ext cx="2560320" cy="157491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1ABF1EAE" w14:textId="48E66183" w:rsidR="00FA6F0B" w:rsidRDefault="009D1890" w:rsidP="00FA6F0B">
      <w:pPr>
        <w:pStyle w:val="LabStepNumbered"/>
      </w:pPr>
      <w:r>
        <w:lastRenderedPageBreak/>
        <w:t xml:space="preserve">Add </w:t>
      </w:r>
      <w:r w:rsidR="00273F87">
        <w:t xml:space="preserve">the </w:t>
      </w:r>
      <w:r w:rsidR="00AC351E" w:rsidRPr="00AC351E">
        <w:rPr>
          <w:b/>
        </w:rPr>
        <w:t>Subcategory</w:t>
      </w:r>
      <w:r>
        <w:t xml:space="preserve"> </w:t>
      </w:r>
      <w:r w:rsidR="00273F87">
        <w:t xml:space="preserve">column </w:t>
      </w:r>
      <w:r>
        <w:t xml:space="preserve">and </w:t>
      </w:r>
      <w:r w:rsidRPr="00AC351E">
        <w:rPr>
          <w:b/>
        </w:rPr>
        <w:t>Product</w:t>
      </w:r>
      <w:r>
        <w:t xml:space="preserve"> </w:t>
      </w:r>
      <w:r w:rsidR="00273F87">
        <w:t xml:space="preserve">column to the </w:t>
      </w:r>
      <w:r w:rsidR="00273F87" w:rsidRPr="00273F87">
        <w:rPr>
          <w:b/>
        </w:rPr>
        <w:t>Product Category</w:t>
      </w:r>
      <w:r w:rsidR="00273F87">
        <w:t xml:space="preserve"> hierarchy </w:t>
      </w:r>
      <w:r>
        <w:t>under</w:t>
      </w:r>
      <w:r w:rsidR="00273F87">
        <w:t>neath the</w:t>
      </w:r>
      <w:r>
        <w:t xml:space="preserve"> </w:t>
      </w:r>
      <w:r w:rsidRPr="00AC351E">
        <w:rPr>
          <w:b/>
        </w:rPr>
        <w:t>Category</w:t>
      </w:r>
      <w:r w:rsidR="00273F87" w:rsidRPr="00273F87">
        <w:t xml:space="preserve"> column</w:t>
      </w:r>
      <w:r w:rsidR="00273F87">
        <w:t xml:space="preserve"> by dragging and dropping them with the mouse</w:t>
      </w:r>
      <w:r>
        <w:t>.</w:t>
      </w:r>
    </w:p>
    <w:p w14:paraId="3108B11C" w14:textId="7426A34A" w:rsidR="00FA6F0B" w:rsidRDefault="00AC351E" w:rsidP="00FA6F0B">
      <w:pPr>
        <w:pStyle w:val="LabStepScreenshot"/>
      </w:pPr>
      <w:r>
        <w:rPr>
          <w:noProof/>
        </w:rPr>
        <w:drawing>
          <wp:inline distT="0" distB="0" distL="0" distR="0" wp14:anchorId="1AFB2D6A" wp14:editId="02FC5C54">
            <wp:extent cx="2323651" cy="1522812"/>
            <wp:effectExtent l="19050" t="19050" r="19685" b="203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41048" cy="1534213"/>
                    </a:xfrm>
                    <a:prstGeom prst="rect">
                      <a:avLst/>
                    </a:prstGeom>
                    <a:noFill/>
                    <a:ln>
                      <a:solidFill>
                        <a:schemeClr val="bg1">
                          <a:lumMod val="50000"/>
                        </a:schemeClr>
                      </a:solidFill>
                    </a:ln>
                  </pic:spPr>
                </pic:pic>
              </a:graphicData>
            </a:graphic>
          </wp:inline>
        </w:drawing>
      </w:r>
    </w:p>
    <w:p w14:paraId="3B806B10" w14:textId="266EA74F" w:rsidR="00CA3B23" w:rsidRDefault="00CA3B23" w:rsidP="00FA6F0B">
      <w:pPr>
        <w:pStyle w:val="LabStepNumbered"/>
      </w:pPr>
      <w:r>
        <w:t xml:space="preserve">Locate the </w:t>
      </w:r>
      <w:proofErr w:type="spellStart"/>
      <w:r w:rsidRPr="00CA3B23">
        <w:rPr>
          <w:b/>
        </w:rPr>
        <w:t>ProductImage</w:t>
      </w:r>
      <w:proofErr w:type="spellEnd"/>
      <w:r>
        <w:t xml:space="preserve"> column </w:t>
      </w:r>
      <w:r w:rsidR="00273F87">
        <w:t xml:space="preserve">in the </w:t>
      </w:r>
      <w:r w:rsidR="00273F87" w:rsidRPr="00273F87">
        <w:rPr>
          <w:b/>
        </w:rPr>
        <w:t>Products</w:t>
      </w:r>
      <w:r w:rsidR="00273F87">
        <w:t xml:space="preserve"> table </w:t>
      </w:r>
      <w:r>
        <w:t xml:space="preserve">and rename this column to </w:t>
      </w:r>
      <w:r w:rsidRPr="00CA3B23">
        <w:rPr>
          <w:b/>
        </w:rPr>
        <w:t>Product Image</w:t>
      </w:r>
      <w:r>
        <w:t>.</w:t>
      </w:r>
    </w:p>
    <w:p w14:paraId="120F58ED" w14:textId="0FB6FBBD" w:rsidR="00AC351E" w:rsidRDefault="00FA6F0B" w:rsidP="00FA6F0B">
      <w:pPr>
        <w:pStyle w:val="LabStepNumbered"/>
      </w:pPr>
      <w:r>
        <w:t xml:space="preserve">Above the hierarchy, hide </w:t>
      </w:r>
      <w:r w:rsidR="00273F87">
        <w:t xml:space="preserve">all </w:t>
      </w:r>
      <w:r>
        <w:t xml:space="preserve">the columns </w:t>
      </w:r>
      <w:r w:rsidR="00273F87">
        <w:t xml:space="preserve">in the </w:t>
      </w:r>
      <w:r w:rsidR="00273F87" w:rsidRPr="00273F87">
        <w:rPr>
          <w:b/>
        </w:rPr>
        <w:t>Products</w:t>
      </w:r>
      <w:r w:rsidR="00273F87">
        <w:t xml:space="preserve"> table </w:t>
      </w:r>
      <w:r w:rsidR="00AC351E">
        <w:t xml:space="preserve">except for </w:t>
      </w:r>
      <w:r w:rsidR="00AC351E" w:rsidRPr="00AC351E">
        <w:rPr>
          <w:b/>
        </w:rPr>
        <w:t>Product</w:t>
      </w:r>
      <w:r w:rsidR="00AC351E">
        <w:t xml:space="preserve">, </w:t>
      </w:r>
      <w:r w:rsidR="00CA3B23" w:rsidRPr="00CA3B23">
        <w:rPr>
          <w:b/>
        </w:rPr>
        <w:t>Product Image</w:t>
      </w:r>
      <w:r w:rsidR="00CA3B23">
        <w:t xml:space="preserve">, </w:t>
      </w:r>
      <w:r w:rsidR="00AC351E" w:rsidRPr="00AC351E">
        <w:rPr>
          <w:b/>
        </w:rPr>
        <w:t>Category</w:t>
      </w:r>
      <w:r w:rsidR="00AC351E">
        <w:t xml:space="preserve"> and </w:t>
      </w:r>
      <w:r w:rsidR="00AC351E" w:rsidRPr="00AC351E">
        <w:rPr>
          <w:b/>
        </w:rPr>
        <w:t>Subcategory</w:t>
      </w:r>
      <w:r w:rsidR="00AC351E">
        <w:t>.</w:t>
      </w:r>
    </w:p>
    <w:p w14:paraId="1AF5BD3C" w14:textId="467D84AD" w:rsidR="00FA6F0B" w:rsidRDefault="00731095" w:rsidP="00FA6F0B">
      <w:pPr>
        <w:pStyle w:val="LabStepScreenshot"/>
      </w:pPr>
      <w:r>
        <w:rPr>
          <w:noProof/>
        </w:rPr>
        <w:drawing>
          <wp:inline distT="0" distB="0" distL="0" distR="0" wp14:anchorId="78BC9690" wp14:editId="23189EF7">
            <wp:extent cx="2992522" cy="3264569"/>
            <wp:effectExtent l="19050" t="19050" r="17780" b="1206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03072" cy="3276079"/>
                    </a:xfrm>
                    <a:prstGeom prst="rect">
                      <a:avLst/>
                    </a:prstGeom>
                    <a:noFill/>
                    <a:ln>
                      <a:solidFill>
                        <a:schemeClr val="bg1">
                          <a:lumMod val="50000"/>
                        </a:schemeClr>
                      </a:solidFill>
                    </a:ln>
                  </pic:spPr>
                </pic:pic>
              </a:graphicData>
            </a:graphic>
          </wp:inline>
        </w:drawing>
      </w:r>
    </w:p>
    <w:p w14:paraId="274858A5" w14:textId="136DB683" w:rsidR="0056793F" w:rsidRDefault="00273F87" w:rsidP="00AC351E">
      <w:pPr>
        <w:pStyle w:val="LabStepNumbered"/>
      </w:pPr>
      <w:r>
        <w:t>Examine</w:t>
      </w:r>
      <w:r w:rsidR="0056793F">
        <w:t xml:space="preserve"> what the </w:t>
      </w:r>
      <w:r>
        <w:t>current state of the Data M</w:t>
      </w:r>
      <w:r w:rsidR="0056793F">
        <w:t>odel looks like to a client tool</w:t>
      </w:r>
      <w:r>
        <w:t xml:space="preserve"> such as Excel</w:t>
      </w:r>
      <w:r w:rsidR="0056793F">
        <w:t>.</w:t>
      </w:r>
    </w:p>
    <w:p w14:paraId="1D7D7262" w14:textId="20BF2153" w:rsidR="0056793F" w:rsidRDefault="0056793F" w:rsidP="0056793F">
      <w:pPr>
        <w:pStyle w:val="LabStepNumberedLevel2"/>
      </w:pPr>
      <w:r>
        <w:t xml:space="preserve">Locate the </w:t>
      </w:r>
      <w:r w:rsidRPr="0056793F">
        <w:rPr>
          <w:b/>
        </w:rPr>
        <w:t>Show Hidden</w:t>
      </w:r>
      <w:r>
        <w:t xml:space="preserve"> button in the </w:t>
      </w:r>
      <w:r w:rsidRPr="00273F87">
        <w:rPr>
          <w:b/>
        </w:rPr>
        <w:t>View</w:t>
      </w:r>
      <w:r>
        <w:t xml:space="preserve"> ribbon group of the </w:t>
      </w:r>
      <w:r w:rsidRPr="00273F87">
        <w:rPr>
          <w:b/>
        </w:rPr>
        <w:t>Home</w:t>
      </w:r>
      <w:r>
        <w:t xml:space="preserve"> tab.</w:t>
      </w:r>
    </w:p>
    <w:p w14:paraId="16DF0E9F" w14:textId="7E8F15BB" w:rsidR="0056793F" w:rsidRDefault="00731095" w:rsidP="0056793F">
      <w:pPr>
        <w:pStyle w:val="LabStepScreenshotLevel2"/>
      </w:pPr>
      <w:r>
        <w:lastRenderedPageBreak/>
        <w:drawing>
          <wp:inline distT="0" distB="0" distL="0" distR="0" wp14:anchorId="16CFD746" wp14:editId="09B2FCAE">
            <wp:extent cx="5205663" cy="2660672"/>
            <wp:effectExtent l="19050" t="19050" r="14605" b="2540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21800" cy="2668920"/>
                    </a:xfrm>
                    <a:prstGeom prst="rect">
                      <a:avLst/>
                    </a:prstGeom>
                    <a:noFill/>
                    <a:ln>
                      <a:solidFill>
                        <a:schemeClr val="bg1">
                          <a:lumMod val="50000"/>
                        </a:schemeClr>
                      </a:solidFill>
                    </a:ln>
                  </pic:spPr>
                </pic:pic>
              </a:graphicData>
            </a:graphic>
          </wp:inline>
        </w:drawing>
      </w:r>
    </w:p>
    <w:p w14:paraId="2748EE24" w14:textId="65B8C72A" w:rsidR="00E30C4D" w:rsidRDefault="0056793F" w:rsidP="0056793F">
      <w:pPr>
        <w:pStyle w:val="LabStepNumberedLevel2"/>
      </w:pPr>
      <w:r>
        <w:t xml:space="preserve">Click the </w:t>
      </w:r>
      <w:r w:rsidRPr="0056793F">
        <w:rPr>
          <w:b/>
        </w:rPr>
        <w:t>Show Hidden</w:t>
      </w:r>
      <w:r>
        <w:t xml:space="preserve"> button to toggle back and forth between showing and hiding </w:t>
      </w:r>
      <w:r w:rsidR="00E30C4D">
        <w:t>the columns that you have hidden from client tools. When you hide the hidden members, you can see that the data model is now much easier to understand.</w:t>
      </w:r>
    </w:p>
    <w:p w14:paraId="23B4BDCB" w14:textId="2D9DFACB" w:rsidR="00AC351E" w:rsidRDefault="00731095" w:rsidP="0056793F">
      <w:pPr>
        <w:pStyle w:val="LabStepScreenshotLevel2"/>
      </w:pPr>
      <w:r>
        <w:drawing>
          <wp:anchor distT="0" distB="0" distL="114300" distR="114300" simplePos="0" relativeHeight="251661312" behindDoc="0" locked="0" layoutInCell="1" allowOverlap="1" wp14:anchorId="03A627C6" wp14:editId="7AD3E24F">
            <wp:simplePos x="934423" y="4331720"/>
            <wp:positionH relativeFrom="column">
              <wp:align>left</wp:align>
            </wp:positionH>
            <wp:positionV relativeFrom="paragraph">
              <wp:align>top</wp:align>
            </wp:positionV>
            <wp:extent cx="5633085" cy="1557655"/>
            <wp:effectExtent l="19050" t="19050" r="24765" b="23495"/>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b="43436"/>
                    <a:stretch/>
                  </pic:blipFill>
                  <pic:spPr bwMode="auto">
                    <a:xfrm>
                      <a:off x="0" y="0"/>
                      <a:ext cx="5650811" cy="1562636"/>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1C2E1D" w14:textId="20AB0E99" w:rsidR="00E30C4D" w:rsidRDefault="00E30C4D" w:rsidP="00731095">
      <w:pPr>
        <w:pStyle w:val="LabStepNumberedLevel2"/>
      </w:pPr>
      <w:r>
        <w:t xml:space="preserve">Click to </w:t>
      </w:r>
      <w:r w:rsidRPr="00E30C4D">
        <w:rPr>
          <w:b/>
        </w:rPr>
        <w:t>Show Hidden</w:t>
      </w:r>
      <w:r>
        <w:t xml:space="preserve"> button once more to shown the hidden columns</w:t>
      </w:r>
      <w:r w:rsidR="00273F87">
        <w:t xml:space="preserve"> in the PowerPivot window</w:t>
      </w:r>
      <w:r>
        <w:t>.</w:t>
      </w:r>
    </w:p>
    <w:p w14:paraId="1CE8F1D9" w14:textId="54DAF5E1" w:rsidR="00E30C4D" w:rsidRDefault="00E30C4D" w:rsidP="00E30C4D">
      <w:pPr>
        <w:pStyle w:val="LabExerciseCallout"/>
      </w:pPr>
      <w:r>
        <w:t xml:space="preserve">Typically, you should leave the PowerPivot window configured to show the hidden columns </w:t>
      </w:r>
      <w:r w:rsidR="00731095">
        <w:t xml:space="preserve">instead of hiding them </w:t>
      </w:r>
      <w:r>
        <w:t xml:space="preserve">because certain tasks </w:t>
      </w:r>
      <w:r w:rsidR="00273F87">
        <w:t>working with the Data M</w:t>
      </w:r>
      <w:r w:rsidR="00731095">
        <w:t xml:space="preserve">odel </w:t>
      </w:r>
      <w:r>
        <w:t xml:space="preserve">require them to be visible. </w:t>
      </w:r>
    </w:p>
    <w:p w14:paraId="313163D5" w14:textId="12B3C545" w:rsidR="00E30C4D" w:rsidRDefault="00E30C4D" w:rsidP="00E30C4D">
      <w:pPr>
        <w:pStyle w:val="Heading4"/>
      </w:pPr>
      <w:r>
        <w:t>Create a New PivotTable to Break Down Sales Revenue by the Product Category Hierarchy</w:t>
      </w:r>
    </w:p>
    <w:p w14:paraId="1E3E5B13" w14:textId="19B6CF96" w:rsidR="00E30C4D" w:rsidRDefault="00E30C4D" w:rsidP="00E30C4D">
      <w:pPr>
        <w:pStyle w:val="LabStepNumbered"/>
      </w:pPr>
      <w:r>
        <w:t>Create a new PivotTable that makes use of the Product Category hierarchy you just created.</w:t>
      </w:r>
    </w:p>
    <w:p w14:paraId="5938A2DF" w14:textId="77777777" w:rsidR="00E30C4D" w:rsidRPr="0094230C" w:rsidRDefault="00E30C4D" w:rsidP="00E30C4D">
      <w:pPr>
        <w:pStyle w:val="LabStepNumberedLevel2"/>
      </w:pPr>
      <w:r>
        <w:t xml:space="preserve">From the </w:t>
      </w:r>
      <w:r w:rsidRPr="00F05055">
        <w:rPr>
          <w:b/>
        </w:rPr>
        <w:t>Home</w:t>
      </w:r>
      <w:r>
        <w:t xml:space="preserve"> tab in the ribbon of the </w:t>
      </w:r>
      <w:r w:rsidRPr="00484A8B">
        <w:rPr>
          <w:b/>
        </w:rPr>
        <w:t>POWERPIVOT</w:t>
      </w:r>
      <w:r>
        <w:t xml:space="preserve"> window, drop down the </w:t>
      </w:r>
      <w:r w:rsidRPr="00F05055">
        <w:rPr>
          <w:b/>
        </w:rPr>
        <w:t>PivotTable</w:t>
      </w:r>
      <w:r>
        <w:t xml:space="preserve"> menu control and click </w:t>
      </w:r>
      <w:r w:rsidRPr="00F05055">
        <w:rPr>
          <w:b/>
        </w:rPr>
        <w:t>PivotTable</w:t>
      </w:r>
      <w:r>
        <w:t xml:space="preserve"> to create a new pivot table in in the workbook </w:t>
      </w:r>
      <w:proofErr w:type="spellStart"/>
      <w:r w:rsidRPr="00484A8B">
        <w:rPr>
          <w:b/>
        </w:rPr>
        <w:t>WingtipSalesModel.xslx</w:t>
      </w:r>
      <w:proofErr w:type="spellEnd"/>
      <w:r>
        <w:t>.</w:t>
      </w:r>
    </w:p>
    <w:p w14:paraId="6CCD1CFA" w14:textId="77777777" w:rsidR="00E30C4D" w:rsidRDefault="00E30C4D" w:rsidP="00E30C4D">
      <w:pPr>
        <w:pStyle w:val="LabStepScreenshotLevel2"/>
      </w:pPr>
      <w:r>
        <w:drawing>
          <wp:inline distT="0" distB="0" distL="0" distR="0" wp14:anchorId="7C059656" wp14:editId="7D65645D">
            <wp:extent cx="4339244" cy="910075"/>
            <wp:effectExtent l="0" t="0" r="4445"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7812" cy="930748"/>
                    </a:xfrm>
                    <a:prstGeom prst="rect">
                      <a:avLst/>
                    </a:prstGeom>
                    <a:noFill/>
                    <a:ln>
                      <a:noFill/>
                    </a:ln>
                  </pic:spPr>
                </pic:pic>
              </a:graphicData>
            </a:graphic>
          </wp:inline>
        </w:drawing>
      </w:r>
    </w:p>
    <w:p w14:paraId="13DD861A" w14:textId="77777777" w:rsidR="00E30C4D" w:rsidRDefault="00E30C4D" w:rsidP="00E30C4D">
      <w:pPr>
        <w:pStyle w:val="LabStepNumberedLevel2"/>
      </w:pPr>
      <w:r>
        <w:t xml:space="preserve">When the </w:t>
      </w:r>
      <w:r w:rsidRPr="00F956FE">
        <w:rPr>
          <w:b/>
        </w:rPr>
        <w:t>Create PivotTable</w:t>
      </w:r>
      <w:r>
        <w:t xml:space="preserve"> dialog appears, select </w:t>
      </w:r>
      <w:r w:rsidRPr="00A1771C">
        <w:rPr>
          <w:b/>
        </w:rPr>
        <w:t>New Worksheet</w:t>
      </w:r>
      <w:r>
        <w:t xml:space="preserve"> and click the </w:t>
      </w:r>
      <w:r w:rsidRPr="00AA0476">
        <w:rPr>
          <w:b/>
        </w:rPr>
        <w:t>OK</w:t>
      </w:r>
      <w:r>
        <w:t xml:space="preserve"> button.</w:t>
      </w:r>
    </w:p>
    <w:p w14:paraId="346E60D9" w14:textId="77777777" w:rsidR="00E30C4D" w:rsidRDefault="00E30C4D" w:rsidP="00E30C4D">
      <w:pPr>
        <w:pStyle w:val="LabStepScreenshotLevel2"/>
      </w:pPr>
      <w:r>
        <w:lastRenderedPageBreak/>
        <w:drawing>
          <wp:inline distT="0" distB="0" distL="0" distR="0" wp14:anchorId="35C83F31" wp14:editId="5E2D1AEF">
            <wp:extent cx="1835331" cy="76808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8472" cy="777771"/>
                    </a:xfrm>
                    <a:prstGeom prst="rect">
                      <a:avLst/>
                    </a:prstGeom>
                    <a:noFill/>
                    <a:ln>
                      <a:noFill/>
                    </a:ln>
                  </pic:spPr>
                </pic:pic>
              </a:graphicData>
            </a:graphic>
          </wp:inline>
        </w:drawing>
      </w:r>
    </w:p>
    <w:p w14:paraId="098630AA" w14:textId="4B02593C" w:rsidR="00E30C4D" w:rsidRDefault="00E30C4D" w:rsidP="00E30C4D">
      <w:pPr>
        <w:pStyle w:val="LabStepNumberedLevel2"/>
      </w:pPr>
      <w:r>
        <w:t>Once the worksheet with the PivotTable is added to the workbook, rename the worksheet</w:t>
      </w:r>
      <w:r>
        <w:rPr>
          <w:b/>
        </w:rPr>
        <w:t xml:space="preserve"> </w:t>
      </w:r>
      <w:r w:rsidRPr="00CF38E9">
        <w:rPr>
          <w:b/>
        </w:rPr>
        <w:t xml:space="preserve">Sales by </w:t>
      </w:r>
      <w:r>
        <w:rPr>
          <w:b/>
        </w:rPr>
        <w:t>Product Category</w:t>
      </w:r>
      <w:r>
        <w:t>.</w:t>
      </w:r>
    </w:p>
    <w:p w14:paraId="5B5E64EF" w14:textId="6E0AC5D9" w:rsidR="00ED27C5" w:rsidRDefault="00ED27C5" w:rsidP="00ED27C5">
      <w:pPr>
        <w:pStyle w:val="LabStepNumbered"/>
      </w:pPr>
      <w:r>
        <w:t xml:space="preserve">Create the layout of the PivotTable by adding the </w:t>
      </w:r>
      <w:r w:rsidRPr="00FE639A">
        <w:rPr>
          <w:b/>
        </w:rPr>
        <w:t>Sales Revenue</w:t>
      </w:r>
      <w:r>
        <w:t xml:space="preserve"> calculated field to </w:t>
      </w:r>
      <w:r w:rsidRPr="00FE639A">
        <w:rPr>
          <w:b/>
        </w:rPr>
        <w:t>VALUES</w:t>
      </w:r>
      <w:r>
        <w:t xml:space="preserve"> section and then adding the </w:t>
      </w:r>
      <w:r>
        <w:rPr>
          <w:b/>
        </w:rPr>
        <w:t xml:space="preserve">Product Category </w:t>
      </w:r>
      <w:r>
        <w:t xml:space="preserve">hierarchy to the </w:t>
      </w:r>
      <w:r w:rsidRPr="00ED27C5">
        <w:rPr>
          <w:b/>
        </w:rPr>
        <w:t>ROWS</w:t>
      </w:r>
      <w:r>
        <w:t xml:space="preserve"> section as shown in the following screenshot.</w:t>
      </w:r>
    </w:p>
    <w:p w14:paraId="136DAC8E" w14:textId="229E4AFE" w:rsidR="00FA6F0B" w:rsidRDefault="00E30C4D" w:rsidP="00FA6F0B">
      <w:pPr>
        <w:pStyle w:val="LabStepScreenshot"/>
      </w:pPr>
      <w:r>
        <w:rPr>
          <w:noProof/>
        </w:rPr>
        <w:drawing>
          <wp:inline distT="0" distB="0" distL="0" distR="0" wp14:anchorId="2E3F0E5F" wp14:editId="654E02BA">
            <wp:extent cx="5599865" cy="2389275"/>
            <wp:effectExtent l="19050" t="19050" r="20320" b="1143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4168" cy="2395378"/>
                    </a:xfrm>
                    <a:prstGeom prst="rect">
                      <a:avLst/>
                    </a:prstGeom>
                    <a:noFill/>
                    <a:ln>
                      <a:solidFill>
                        <a:schemeClr val="bg1">
                          <a:lumMod val="50000"/>
                        </a:schemeClr>
                      </a:solidFill>
                    </a:ln>
                  </pic:spPr>
                </pic:pic>
              </a:graphicData>
            </a:graphic>
          </wp:inline>
        </w:drawing>
      </w:r>
    </w:p>
    <w:p w14:paraId="665C6703" w14:textId="65A17FB1" w:rsidR="00E30C4D" w:rsidRDefault="00ED27C5" w:rsidP="00ED27C5">
      <w:pPr>
        <w:pStyle w:val="LabStepNumbered"/>
      </w:pPr>
      <w:r w:rsidRPr="009D1890">
        <w:rPr>
          <w:b/>
          <w:i/>
        </w:rPr>
        <w:t>Student challenge</w:t>
      </w:r>
      <w:r>
        <w:t xml:space="preserve">: sort all three levels of </w:t>
      </w:r>
      <w:r>
        <w:rPr>
          <w:b/>
        </w:rPr>
        <w:t>Product Category</w:t>
      </w:r>
      <w:r>
        <w:t xml:space="preserve"> hierarchy in descending order in the PivotTable to show higher sales revenue at the top. When you are done, your pivot table should look like the one in the following screenshot.</w:t>
      </w:r>
    </w:p>
    <w:p w14:paraId="01E8C186" w14:textId="3544A50C" w:rsidR="00E30C4D" w:rsidRDefault="00E30C4D" w:rsidP="00273F87">
      <w:pPr>
        <w:pStyle w:val="LabStepScreenshot"/>
      </w:pPr>
      <w:r>
        <w:drawing>
          <wp:inline distT="0" distB="0" distL="0" distR="0" wp14:anchorId="1247691E" wp14:editId="1A6E4A6D">
            <wp:extent cx="2262640" cy="2593248"/>
            <wp:effectExtent l="19050" t="19050" r="23495" b="171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93523" cy="2628643"/>
                    </a:xfrm>
                    <a:prstGeom prst="rect">
                      <a:avLst/>
                    </a:prstGeom>
                    <a:noFill/>
                    <a:ln>
                      <a:solidFill>
                        <a:schemeClr val="bg1">
                          <a:lumMod val="50000"/>
                        </a:schemeClr>
                      </a:solidFill>
                    </a:ln>
                  </pic:spPr>
                </pic:pic>
              </a:graphicData>
            </a:graphic>
          </wp:inline>
        </w:drawing>
      </w:r>
    </w:p>
    <w:p w14:paraId="7FACA887" w14:textId="1DCA2D38" w:rsidR="00ED27C5" w:rsidRDefault="00ED27C5" w:rsidP="00ED27C5">
      <w:pPr>
        <w:pStyle w:val="LabStepNumbered"/>
      </w:pPr>
      <w:r>
        <w:t xml:space="preserve">Save your changes to </w:t>
      </w:r>
      <w:r w:rsidRPr="00ED27C5">
        <w:rPr>
          <w:b/>
        </w:rPr>
        <w:t>WingtipSalesModel.xlsx</w:t>
      </w:r>
      <w:r>
        <w:t>.</w:t>
      </w:r>
    </w:p>
    <w:p w14:paraId="36A8B5C8" w14:textId="724FCAF7" w:rsidR="00C214EE" w:rsidRPr="0094230C" w:rsidRDefault="00ED27C5" w:rsidP="00B33570">
      <w:pPr>
        <w:pStyle w:val="LabExerciseCallout"/>
      </w:pPr>
      <w:r>
        <w:t>Great work. You have now completed this lab.</w:t>
      </w:r>
    </w:p>
    <w:sectPr w:rsidR="00C214EE" w:rsidRPr="0094230C" w:rsidSect="00487314">
      <w:headerReference w:type="even" r:id="rId96"/>
      <w:headerReference w:type="default" r:id="rId97"/>
      <w:footerReference w:type="even" r:id="rId98"/>
      <w:footerReference w:type="default" r:id="rId99"/>
      <w:headerReference w:type="first" r:id="rId100"/>
      <w:footerReference w:type="first" r:id="rId101"/>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1EBB5" w14:textId="77777777" w:rsidR="00DD3378" w:rsidRDefault="00DD3378" w:rsidP="005F53BE">
      <w:pPr>
        <w:spacing w:before="0" w:after="0"/>
      </w:pPr>
      <w:r>
        <w:separator/>
      </w:r>
    </w:p>
  </w:endnote>
  <w:endnote w:type="continuationSeparator" w:id="0">
    <w:p w14:paraId="2A4F1043" w14:textId="77777777" w:rsidR="00DD3378" w:rsidRDefault="00DD3378"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96826" w14:textId="77777777" w:rsidR="00A64DBC" w:rsidRDefault="00A64D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D3E45" w14:textId="77777777" w:rsidR="00A64DBC" w:rsidRDefault="00A64DBC" w:rsidP="00487314">
    <w:pPr>
      <w:pStyle w:val="Footer"/>
      <w:pBdr>
        <w:top w:val="single" w:sz="4" w:space="0" w:color="auto"/>
      </w:pBdr>
    </w:pPr>
    <w:r>
      <w:t>© Critical Path Training. 2012. All Rights Reserved</w:t>
    </w:r>
    <w:r>
      <w:tab/>
    </w:r>
    <w:r>
      <w:tab/>
    </w:r>
    <w:r>
      <w:fldChar w:fldCharType="begin"/>
    </w:r>
    <w:r>
      <w:instrText xml:space="preserve"> PAGE  \* MERGEFORMAT </w:instrText>
    </w:r>
    <w:r>
      <w:fldChar w:fldCharType="separate"/>
    </w:r>
    <w:r w:rsidR="00E0072D">
      <w:rPr>
        <w:noProof/>
      </w:rPr>
      <w:t>32</w:t>
    </w:r>
    <w:r>
      <w:fldChar w:fldCharType="end"/>
    </w:r>
  </w:p>
  <w:p w14:paraId="4FCAA96B" w14:textId="77777777" w:rsidR="00A64DBC" w:rsidRPr="00487314" w:rsidRDefault="00A64DBC" w:rsidP="00487314">
    <w:pPr>
      <w:pStyle w:val="Footer"/>
      <w:pBdr>
        <w:top w:val="single" w:sz="4" w:space="0" w:color="auto"/>
      </w:pBdr>
    </w:pPr>
    <w:r>
      <w:t>www.CriticalPathTraining.com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38BAF" w14:textId="64C6FB34" w:rsidR="00A64DBC" w:rsidRDefault="00A64DBC" w:rsidP="00487314">
    <w:pPr>
      <w:pStyle w:val="Footer"/>
      <w:pBdr>
        <w:top w:val="single" w:sz="4" w:space="0" w:color="auto"/>
      </w:pBdr>
    </w:pPr>
    <w:r>
      <w:t>© Critical Path Training. 2014. All Rights Reserved</w:t>
    </w:r>
    <w:r>
      <w:tab/>
    </w:r>
    <w:r>
      <w:tab/>
    </w:r>
    <w:r>
      <w:fldChar w:fldCharType="begin"/>
    </w:r>
    <w:r>
      <w:instrText xml:space="preserve"> PAGE  \* MERGEFORMAT </w:instrText>
    </w:r>
    <w:r>
      <w:fldChar w:fldCharType="separate"/>
    </w:r>
    <w:r w:rsidR="00E0072D">
      <w:rPr>
        <w:noProof/>
      </w:rPr>
      <w:t>1</w:t>
    </w:r>
    <w:r>
      <w:fldChar w:fldCharType="end"/>
    </w:r>
  </w:p>
  <w:p w14:paraId="6C229EA0" w14:textId="77777777" w:rsidR="00A64DBC" w:rsidRPr="00487314" w:rsidRDefault="00A64DB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843584" w14:textId="77777777" w:rsidR="00DD3378" w:rsidRDefault="00DD3378" w:rsidP="005F53BE">
      <w:pPr>
        <w:spacing w:before="0" w:after="0"/>
      </w:pPr>
      <w:r>
        <w:separator/>
      </w:r>
    </w:p>
  </w:footnote>
  <w:footnote w:type="continuationSeparator" w:id="0">
    <w:p w14:paraId="1D6A10F4" w14:textId="77777777" w:rsidR="00DD3378" w:rsidRDefault="00DD3378" w:rsidP="005F53BE">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BE656" w14:textId="77777777" w:rsidR="00A64DBC" w:rsidRDefault="00A64DB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CD43E" w14:textId="77777777" w:rsidR="00A64DBC" w:rsidRDefault="00A64DBC" w:rsidP="00487314">
    <w:pPr>
      <w:pStyle w:val="Header"/>
      <w:pBdr>
        <w:bottom w:val="single" w:sz="4" w:space="0" w:color="auto"/>
      </w:pBdr>
      <w:spacing w:before="240"/>
    </w:pPr>
    <w:r>
      <w:t>DO NOT UPDATE - Course Title Placeholder</w:t>
    </w:r>
  </w:p>
  <w:p w14:paraId="52070944" w14:textId="77777777" w:rsidR="00A64DBC" w:rsidRDefault="00A64DBC" w:rsidP="00487314">
    <w:pPr>
      <w:pStyle w:val="Header"/>
      <w:pBdr>
        <w:bottom w:val="single" w:sz="4" w:space="0" w:color="auto"/>
      </w:pBdr>
      <w:spacing w:before="240"/>
    </w:pPr>
    <w:r>
      <w:t>Module Name Placeholder</w:t>
    </w:r>
    <w:r>
      <w:tab/>
    </w:r>
    <w:r>
      <w:tab/>
      <w:t xml:space="preserve">Version </w:t>
    </w:r>
    <w:proofErr w:type="spellStart"/>
    <w:r>
      <w:t>x.x</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CFCB7" w14:textId="77777777" w:rsidR="00A64DBC" w:rsidRDefault="00A64DBC" w:rsidP="00487314">
    <w:pPr>
      <w:pStyle w:val="Header"/>
      <w:spacing w:after="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nsid w:val="14F53A8E"/>
    <w:multiLevelType w:val="hybridMultilevel"/>
    <w:tmpl w:val="CAB046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1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1">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2">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3">
    <w:nsid w:val="2946127D"/>
    <w:multiLevelType w:val="multilevel"/>
    <w:tmpl w:val="A70A9C82"/>
    <w:numStyleLink w:val="LabStepsTemplate"/>
  </w:abstractNum>
  <w:abstractNum w:abstractNumId="14">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5">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6">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8">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9">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2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3">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4">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5">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6">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7">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9">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3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2">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3">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4">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5">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6">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7">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9">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4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41">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2">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3">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5">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6">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7">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8">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30"/>
  </w:num>
  <w:num w:numId="3">
    <w:abstractNumId w:val="34"/>
  </w:num>
  <w:num w:numId="4">
    <w:abstractNumId w:val="20"/>
  </w:num>
  <w:num w:numId="5">
    <w:abstractNumId w:val="21"/>
  </w:num>
  <w:num w:numId="6">
    <w:abstractNumId w:val="27"/>
  </w:num>
  <w:num w:numId="7">
    <w:abstractNumId w:val="43"/>
  </w:num>
  <w:num w:numId="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num>
  <w:num w:numId="12">
    <w:abstractNumId w:val="5"/>
  </w:num>
  <w:num w:numId="13">
    <w:abstractNumId w:val="37"/>
  </w:num>
  <w:num w:numId="14">
    <w:abstractNumId w:val="13"/>
  </w:num>
  <w:num w:numId="15">
    <w:abstractNumId w:val="2"/>
  </w:num>
  <w:num w:numId="16">
    <w:abstractNumId w:val="42"/>
  </w:num>
  <w:num w:numId="17">
    <w:abstractNumId w:val="38"/>
  </w:num>
  <w:num w:numId="18">
    <w:abstractNumId w:val="48"/>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431"/>
    <w:rsid w:val="000073FA"/>
    <w:rsid w:val="00045945"/>
    <w:rsid w:val="0005266B"/>
    <w:rsid w:val="00067C20"/>
    <w:rsid w:val="00072406"/>
    <w:rsid w:val="00092B50"/>
    <w:rsid w:val="000A14CA"/>
    <w:rsid w:val="000C3850"/>
    <w:rsid w:val="000C7F80"/>
    <w:rsid w:val="000D2D5C"/>
    <w:rsid w:val="000D4582"/>
    <w:rsid w:val="000F1143"/>
    <w:rsid w:val="000F18E2"/>
    <w:rsid w:val="000F2399"/>
    <w:rsid w:val="000F559D"/>
    <w:rsid w:val="00112856"/>
    <w:rsid w:val="001170EA"/>
    <w:rsid w:val="00125E3E"/>
    <w:rsid w:val="00133BED"/>
    <w:rsid w:val="00134B8A"/>
    <w:rsid w:val="00135C06"/>
    <w:rsid w:val="00135C15"/>
    <w:rsid w:val="00136B0C"/>
    <w:rsid w:val="0015183C"/>
    <w:rsid w:val="00155501"/>
    <w:rsid w:val="00163233"/>
    <w:rsid w:val="00167370"/>
    <w:rsid w:val="00167FC0"/>
    <w:rsid w:val="00175465"/>
    <w:rsid w:val="00180351"/>
    <w:rsid w:val="001869FD"/>
    <w:rsid w:val="001940C9"/>
    <w:rsid w:val="00194663"/>
    <w:rsid w:val="001A07AE"/>
    <w:rsid w:val="001A6CB3"/>
    <w:rsid w:val="001C0F48"/>
    <w:rsid w:val="001C292C"/>
    <w:rsid w:val="001C2F6C"/>
    <w:rsid w:val="001C66E3"/>
    <w:rsid w:val="001D2760"/>
    <w:rsid w:val="001E27A9"/>
    <w:rsid w:val="001E3210"/>
    <w:rsid w:val="001E488A"/>
    <w:rsid w:val="001F46E0"/>
    <w:rsid w:val="001F7C43"/>
    <w:rsid w:val="00221E8A"/>
    <w:rsid w:val="002221C2"/>
    <w:rsid w:val="00222B3F"/>
    <w:rsid w:val="00223B5C"/>
    <w:rsid w:val="00233079"/>
    <w:rsid w:val="00234496"/>
    <w:rsid w:val="00234E10"/>
    <w:rsid w:val="00234FBA"/>
    <w:rsid w:val="00272913"/>
    <w:rsid w:val="00272957"/>
    <w:rsid w:val="00273F87"/>
    <w:rsid w:val="00274B27"/>
    <w:rsid w:val="00274E71"/>
    <w:rsid w:val="00280F36"/>
    <w:rsid w:val="00284833"/>
    <w:rsid w:val="00290C85"/>
    <w:rsid w:val="00293D68"/>
    <w:rsid w:val="00295853"/>
    <w:rsid w:val="00296466"/>
    <w:rsid w:val="0029655E"/>
    <w:rsid w:val="002B18C8"/>
    <w:rsid w:val="002B5291"/>
    <w:rsid w:val="002B7B62"/>
    <w:rsid w:val="002C045F"/>
    <w:rsid w:val="002C0B0A"/>
    <w:rsid w:val="002C7BD9"/>
    <w:rsid w:val="002E3A4F"/>
    <w:rsid w:val="002E3E93"/>
    <w:rsid w:val="002E5D9C"/>
    <w:rsid w:val="002F3DA6"/>
    <w:rsid w:val="002F751D"/>
    <w:rsid w:val="0030386E"/>
    <w:rsid w:val="00305C45"/>
    <w:rsid w:val="00307E96"/>
    <w:rsid w:val="00313222"/>
    <w:rsid w:val="00315C40"/>
    <w:rsid w:val="003177C6"/>
    <w:rsid w:val="00320B47"/>
    <w:rsid w:val="00320F52"/>
    <w:rsid w:val="003419B7"/>
    <w:rsid w:val="00343BF4"/>
    <w:rsid w:val="00344B71"/>
    <w:rsid w:val="00344C5A"/>
    <w:rsid w:val="00352060"/>
    <w:rsid w:val="00357410"/>
    <w:rsid w:val="00363DF6"/>
    <w:rsid w:val="00364F73"/>
    <w:rsid w:val="00370154"/>
    <w:rsid w:val="0037581C"/>
    <w:rsid w:val="003770A6"/>
    <w:rsid w:val="0038219D"/>
    <w:rsid w:val="003871BA"/>
    <w:rsid w:val="003911B8"/>
    <w:rsid w:val="00391C37"/>
    <w:rsid w:val="0039236A"/>
    <w:rsid w:val="0039422F"/>
    <w:rsid w:val="003A0E6B"/>
    <w:rsid w:val="003A2FEB"/>
    <w:rsid w:val="003B1E26"/>
    <w:rsid w:val="003C675A"/>
    <w:rsid w:val="003C6DDF"/>
    <w:rsid w:val="003D263C"/>
    <w:rsid w:val="003D6ED3"/>
    <w:rsid w:val="003E0FC7"/>
    <w:rsid w:val="003E5D15"/>
    <w:rsid w:val="003E77A9"/>
    <w:rsid w:val="003F284D"/>
    <w:rsid w:val="003F3C48"/>
    <w:rsid w:val="003F5BBD"/>
    <w:rsid w:val="00405126"/>
    <w:rsid w:val="00427863"/>
    <w:rsid w:val="00446CC9"/>
    <w:rsid w:val="00465CDF"/>
    <w:rsid w:val="00465F95"/>
    <w:rsid w:val="00470A70"/>
    <w:rsid w:val="0048025F"/>
    <w:rsid w:val="00484A8B"/>
    <w:rsid w:val="00487314"/>
    <w:rsid w:val="004951A6"/>
    <w:rsid w:val="004976B0"/>
    <w:rsid w:val="004A225A"/>
    <w:rsid w:val="004A53A4"/>
    <w:rsid w:val="004A7251"/>
    <w:rsid w:val="004B10B1"/>
    <w:rsid w:val="004C054C"/>
    <w:rsid w:val="004C7C0D"/>
    <w:rsid w:val="004D14AF"/>
    <w:rsid w:val="004D23C6"/>
    <w:rsid w:val="004D525D"/>
    <w:rsid w:val="00504F6D"/>
    <w:rsid w:val="00510744"/>
    <w:rsid w:val="0051304B"/>
    <w:rsid w:val="0052025B"/>
    <w:rsid w:val="00530EF9"/>
    <w:rsid w:val="00537FB3"/>
    <w:rsid w:val="005410FB"/>
    <w:rsid w:val="005474DB"/>
    <w:rsid w:val="0055214C"/>
    <w:rsid w:val="00553655"/>
    <w:rsid w:val="0056217D"/>
    <w:rsid w:val="00564002"/>
    <w:rsid w:val="0056793F"/>
    <w:rsid w:val="0057121D"/>
    <w:rsid w:val="00575E20"/>
    <w:rsid w:val="00582F55"/>
    <w:rsid w:val="00587247"/>
    <w:rsid w:val="00595DB6"/>
    <w:rsid w:val="005A5648"/>
    <w:rsid w:val="005B07AE"/>
    <w:rsid w:val="005B372E"/>
    <w:rsid w:val="005B4437"/>
    <w:rsid w:val="005B51DA"/>
    <w:rsid w:val="005C074B"/>
    <w:rsid w:val="005C71B1"/>
    <w:rsid w:val="005D0755"/>
    <w:rsid w:val="005D7005"/>
    <w:rsid w:val="005E443E"/>
    <w:rsid w:val="005E49E8"/>
    <w:rsid w:val="005E5442"/>
    <w:rsid w:val="005F4595"/>
    <w:rsid w:val="005F53BE"/>
    <w:rsid w:val="005F549E"/>
    <w:rsid w:val="005F7A5E"/>
    <w:rsid w:val="0060682E"/>
    <w:rsid w:val="00607112"/>
    <w:rsid w:val="0061366A"/>
    <w:rsid w:val="0062297B"/>
    <w:rsid w:val="00631DAC"/>
    <w:rsid w:val="00637517"/>
    <w:rsid w:val="00641FA4"/>
    <w:rsid w:val="006453D2"/>
    <w:rsid w:val="006556A5"/>
    <w:rsid w:val="00656405"/>
    <w:rsid w:val="00661895"/>
    <w:rsid w:val="00671F0E"/>
    <w:rsid w:val="00674E89"/>
    <w:rsid w:val="00677D21"/>
    <w:rsid w:val="00686BCB"/>
    <w:rsid w:val="00686E09"/>
    <w:rsid w:val="0069419C"/>
    <w:rsid w:val="00694648"/>
    <w:rsid w:val="00697EBD"/>
    <w:rsid w:val="006A2726"/>
    <w:rsid w:val="006A48B0"/>
    <w:rsid w:val="006B188E"/>
    <w:rsid w:val="006B370B"/>
    <w:rsid w:val="006B6F65"/>
    <w:rsid w:val="006C2A77"/>
    <w:rsid w:val="006C3B3B"/>
    <w:rsid w:val="006D0366"/>
    <w:rsid w:val="006D7E5E"/>
    <w:rsid w:val="006E0D86"/>
    <w:rsid w:val="006E113F"/>
    <w:rsid w:val="006E643C"/>
    <w:rsid w:val="006F14C1"/>
    <w:rsid w:val="00703148"/>
    <w:rsid w:val="00705D38"/>
    <w:rsid w:val="00707872"/>
    <w:rsid w:val="00731095"/>
    <w:rsid w:val="00734B9D"/>
    <w:rsid w:val="00745DCA"/>
    <w:rsid w:val="0074666B"/>
    <w:rsid w:val="00754325"/>
    <w:rsid w:val="00754E80"/>
    <w:rsid w:val="00756EBC"/>
    <w:rsid w:val="00757E25"/>
    <w:rsid w:val="00761DDC"/>
    <w:rsid w:val="00764353"/>
    <w:rsid w:val="0077495E"/>
    <w:rsid w:val="00776B5F"/>
    <w:rsid w:val="007778F1"/>
    <w:rsid w:val="00783430"/>
    <w:rsid w:val="00784633"/>
    <w:rsid w:val="00794178"/>
    <w:rsid w:val="00794FD1"/>
    <w:rsid w:val="00795368"/>
    <w:rsid w:val="007959B4"/>
    <w:rsid w:val="00795BC4"/>
    <w:rsid w:val="007A4E47"/>
    <w:rsid w:val="007B3FFA"/>
    <w:rsid w:val="007C6886"/>
    <w:rsid w:val="007C6964"/>
    <w:rsid w:val="007D0DEC"/>
    <w:rsid w:val="007D4F50"/>
    <w:rsid w:val="007E3B2D"/>
    <w:rsid w:val="007E4AE2"/>
    <w:rsid w:val="007E72F5"/>
    <w:rsid w:val="007F254C"/>
    <w:rsid w:val="008018D6"/>
    <w:rsid w:val="0080273E"/>
    <w:rsid w:val="008028B6"/>
    <w:rsid w:val="00805E0B"/>
    <w:rsid w:val="0080788B"/>
    <w:rsid w:val="00817D56"/>
    <w:rsid w:val="008211E3"/>
    <w:rsid w:val="00844D91"/>
    <w:rsid w:val="0085274C"/>
    <w:rsid w:val="008535D6"/>
    <w:rsid w:val="00857428"/>
    <w:rsid w:val="00865A1F"/>
    <w:rsid w:val="00871259"/>
    <w:rsid w:val="008760CA"/>
    <w:rsid w:val="0088119A"/>
    <w:rsid w:val="008829C1"/>
    <w:rsid w:val="008902CB"/>
    <w:rsid w:val="008928BF"/>
    <w:rsid w:val="00893173"/>
    <w:rsid w:val="008A0998"/>
    <w:rsid w:val="008A5115"/>
    <w:rsid w:val="008B03BE"/>
    <w:rsid w:val="008B10EE"/>
    <w:rsid w:val="008B4A63"/>
    <w:rsid w:val="008C3ADB"/>
    <w:rsid w:val="008C4422"/>
    <w:rsid w:val="008C5C8B"/>
    <w:rsid w:val="008D1233"/>
    <w:rsid w:val="008F5BD6"/>
    <w:rsid w:val="008F7D47"/>
    <w:rsid w:val="008F7F45"/>
    <w:rsid w:val="00900F55"/>
    <w:rsid w:val="0093380E"/>
    <w:rsid w:val="0093401C"/>
    <w:rsid w:val="00934039"/>
    <w:rsid w:val="00936A8E"/>
    <w:rsid w:val="00941D1D"/>
    <w:rsid w:val="0094230C"/>
    <w:rsid w:val="00954CD4"/>
    <w:rsid w:val="0096127C"/>
    <w:rsid w:val="009742DC"/>
    <w:rsid w:val="00995967"/>
    <w:rsid w:val="009A401E"/>
    <w:rsid w:val="009B0D83"/>
    <w:rsid w:val="009B14A5"/>
    <w:rsid w:val="009C5BB8"/>
    <w:rsid w:val="009D1890"/>
    <w:rsid w:val="009D1AAB"/>
    <w:rsid w:val="009E65AB"/>
    <w:rsid w:val="009F48C2"/>
    <w:rsid w:val="009F4D25"/>
    <w:rsid w:val="009F502F"/>
    <w:rsid w:val="00A01BC1"/>
    <w:rsid w:val="00A11E74"/>
    <w:rsid w:val="00A16BB6"/>
    <w:rsid w:val="00A32200"/>
    <w:rsid w:val="00A41735"/>
    <w:rsid w:val="00A435CE"/>
    <w:rsid w:val="00A45974"/>
    <w:rsid w:val="00A51292"/>
    <w:rsid w:val="00A52083"/>
    <w:rsid w:val="00A52343"/>
    <w:rsid w:val="00A534E5"/>
    <w:rsid w:val="00A54DC8"/>
    <w:rsid w:val="00A60336"/>
    <w:rsid w:val="00A64DBC"/>
    <w:rsid w:val="00A838BA"/>
    <w:rsid w:val="00A86A3B"/>
    <w:rsid w:val="00A9087F"/>
    <w:rsid w:val="00A95EC0"/>
    <w:rsid w:val="00A961BF"/>
    <w:rsid w:val="00AA106B"/>
    <w:rsid w:val="00AA5D4C"/>
    <w:rsid w:val="00AC351E"/>
    <w:rsid w:val="00AE10EF"/>
    <w:rsid w:val="00AE29AF"/>
    <w:rsid w:val="00AE4F3E"/>
    <w:rsid w:val="00AE639B"/>
    <w:rsid w:val="00AE666A"/>
    <w:rsid w:val="00AF05F5"/>
    <w:rsid w:val="00AF3249"/>
    <w:rsid w:val="00B0049B"/>
    <w:rsid w:val="00B02251"/>
    <w:rsid w:val="00B062D6"/>
    <w:rsid w:val="00B071EE"/>
    <w:rsid w:val="00B33570"/>
    <w:rsid w:val="00B336AF"/>
    <w:rsid w:val="00B344CD"/>
    <w:rsid w:val="00B500BA"/>
    <w:rsid w:val="00B621B4"/>
    <w:rsid w:val="00B706A1"/>
    <w:rsid w:val="00B7272F"/>
    <w:rsid w:val="00B75206"/>
    <w:rsid w:val="00B83FCF"/>
    <w:rsid w:val="00B9531E"/>
    <w:rsid w:val="00B95D4B"/>
    <w:rsid w:val="00B963E6"/>
    <w:rsid w:val="00BA718B"/>
    <w:rsid w:val="00BB3F71"/>
    <w:rsid w:val="00BB4431"/>
    <w:rsid w:val="00BB6924"/>
    <w:rsid w:val="00BB719D"/>
    <w:rsid w:val="00BB74ED"/>
    <w:rsid w:val="00BC1583"/>
    <w:rsid w:val="00BC20D8"/>
    <w:rsid w:val="00BC537F"/>
    <w:rsid w:val="00BE0E1A"/>
    <w:rsid w:val="00BE4E45"/>
    <w:rsid w:val="00BF2C95"/>
    <w:rsid w:val="00C00CE5"/>
    <w:rsid w:val="00C042F5"/>
    <w:rsid w:val="00C12496"/>
    <w:rsid w:val="00C14275"/>
    <w:rsid w:val="00C214EE"/>
    <w:rsid w:val="00C24390"/>
    <w:rsid w:val="00C27295"/>
    <w:rsid w:val="00C320AB"/>
    <w:rsid w:val="00C36410"/>
    <w:rsid w:val="00C405C0"/>
    <w:rsid w:val="00C43F70"/>
    <w:rsid w:val="00C47A4F"/>
    <w:rsid w:val="00C51168"/>
    <w:rsid w:val="00C60C28"/>
    <w:rsid w:val="00C62F04"/>
    <w:rsid w:val="00C63473"/>
    <w:rsid w:val="00C72D5D"/>
    <w:rsid w:val="00C72D83"/>
    <w:rsid w:val="00C74449"/>
    <w:rsid w:val="00C83DA4"/>
    <w:rsid w:val="00C90D96"/>
    <w:rsid w:val="00C92674"/>
    <w:rsid w:val="00CA03C2"/>
    <w:rsid w:val="00CA3B23"/>
    <w:rsid w:val="00CA7474"/>
    <w:rsid w:val="00CB5C8E"/>
    <w:rsid w:val="00CC07BA"/>
    <w:rsid w:val="00CC11E1"/>
    <w:rsid w:val="00CC1574"/>
    <w:rsid w:val="00CC1FF8"/>
    <w:rsid w:val="00CC30B3"/>
    <w:rsid w:val="00CC75C9"/>
    <w:rsid w:val="00CD162A"/>
    <w:rsid w:val="00CD4C8D"/>
    <w:rsid w:val="00CD56C1"/>
    <w:rsid w:val="00CD6AAB"/>
    <w:rsid w:val="00CD6D7B"/>
    <w:rsid w:val="00CE28B8"/>
    <w:rsid w:val="00CF0C54"/>
    <w:rsid w:val="00CF1C0E"/>
    <w:rsid w:val="00CF38E9"/>
    <w:rsid w:val="00CF6AF2"/>
    <w:rsid w:val="00D0197E"/>
    <w:rsid w:val="00D029BA"/>
    <w:rsid w:val="00D049BB"/>
    <w:rsid w:val="00D0590E"/>
    <w:rsid w:val="00D13F3B"/>
    <w:rsid w:val="00D23A4F"/>
    <w:rsid w:val="00D23E85"/>
    <w:rsid w:val="00D279EF"/>
    <w:rsid w:val="00D32E4A"/>
    <w:rsid w:val="00D33D19"/>
    <w:rsid w:val="00D341D3"/>
    <w:rsid w:val="00D37D88"/>
    <w:rsid w:val="00D43642"/>
    <w:rsid w:val="00D5436D"/>
    <w:rsid w:val="00D635DA"/>
    <w:rsid w:val="00D7241C"/>
    <w:rsid w:val="00D73447"/>
    <w:rsid w:val="00D8077D"/>
    <w:rsid w:val="00D81CFE"/>
    <w:rsid w:val="00D9217D"/>
    <w:rsid w:val="00D965C7"/>
    <w:rsid w:val="00D974B9"/>
    <w:rsid w:val="00D97AA9"/>
    <w:rsid w:val="00DA731D"/>
    <w:rsid w:val="00DD3378"/>
    <w:rsid w:val="00DF63D9"/>
    <w:rsid w:val="00E0072D"/>
    <w:rsid w:val="00E00875"/>
    <w:rsid w:val="00E07604"/>
    <w:rsid w:val="00E1209A"/>
    <w:rsid w:val="00E2339B"/>
    <w:rsid w:val="00E243D4"/>
    <w:rsid w:val="00E30C4D"/>
    <w:rsid w:val="00E37CA2"/>
    <w:rsid w:val="00E45D41"/>
    <w:rsid w:val="00E46F12"/>
    <w:rsid w:val="00E6397A"/>
    <w:rsid w:val="00E66D0E"/>
    <w:rsid w:val="00E70172"/>
    <w:rsid w:val="00E7017E"/>
    <w:rsid w:val="00E72431"/>
    <w:rsid w:val="00E734A6"/>
    <w:rsid w:val="00E7613E"/>
    <w:rsid w:val="00E81BDA"/>
    <w:rsid w:val="00E83114"/>
    <w:rsid w:val="00E84255"/>
    <w:rsid w:val="00E91320"/>
    <w:rsid w:val="00E92846"/>
    <w:rsid w:val="00EA77D4"/>
    <w:rsid w:val="00EA7F11"/>
    <w:rsid w:val="00EB1ADF"/>
    <w:rsid w:val="00EB3415"/>
    <w:rsid w:val="00EC0A91"/>
    <w:rsid w:val="00EC421C"/>
    <w:rsid w:val="00EC77A0"/>
    <w:rsid w:val="00ED27C5"/>
    <w:rsid w:val="00EE11D5"/>
    <w:rsid w:val="00EE208D"/>
    <w:rsid w:val="00EE5825"/>
    <w:rsid w:val="00EE6F2C"/>
    <w:rsid w:val="00EE7D78"/>
    <w:rsid w:val="00EF56FF"/>
    <w:rsid w:val="00F06EB7"/>
    <w:rsid w:val="00F07303"/>
    <w:rsid w:val="00F0755F"/>
    <w:rsid w:val="00F14A4D"/>
    <w:rsid w:val="00F167A6"/>
    <w:rsid w:val="00F1739B"/>
    <w:rsid w:val="00F17A8C"/>
    <w:rsid w:val="00F268FD"/>
    <w:rsid w:val="00F32FAE"/>
    <w:rsid w:val="00F379C4"/>
    <w:rsid w:val="00F46C5D"/>
    <w:rsid w:val="00F505A2"/>
    <w:rsid w:val="00F55B29"/>
    <w:rsid w:val="00F60E51"/>
    <w:rsid w:val="00F66EDC"/>
    <w:rsid w:val="00F923E3"/>
    <w:rsid w:val="00F94B74"/>
    <w:rsid w:val="00FA6F0B"/>
    <w:rsid w:val="00FA7997"/>
    <w:rsid w:val="00FB57A6"/>
    <w:rsid w:val="00FC25EB"/>
    <w:rsid w:val="00FE2D37"/>
    <w:rsid w:val="00FE5512"/>
    <w:rsid w:val="00FE631F"/>
    <w:rsid w:val="00FE639A"/>
    <w:rsid w:val="00FF111D"/>
    <w:rsid w:val="00FF11B8"/>
    <w:rsid w:val="00FF7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111D"/>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F111D"/>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F111D"/>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F111D"/>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F111D"/>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F111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FF111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F111D"/>
  </w:style>
  <w:style w:type="character" w:customStyle="1" w:styleId="Heading1Char">
    <w:name w:val="Heading 1 Char"/>
    <w:basedOn w:val="DefaultParagraphFont"/>
    <w:link w:val="Heading1"/>
    <w:uiPriority w:val="9"/>
    <w:rsid w:val="00FF111D"/>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F111D"/>
    <w:rPr>
      <w:rFonts w:ascii="Arial Black" w:hAnsi="Arial Black"/>
      <w:sz w:val="28"/>
    </w:rPr>
  </w:style>
  <w:style w:type="character" w:customStyle="1" w:styleId="Heading3Char">
    <w:name w:val="Heading 3 Char"/>
    <w:basedOn w:val="DefaultParagraphFont"/>
    <w:link w:val="Heading3"/>
    <w:rsid w:val="00FF111D"/>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FF111D"/>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F111D"/>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F111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111D"/>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F111D"/>
    <w:pPr>
      <w:tabs>
        <w:tab w:val="right" w:leader="dot" w:pos="10786"/>
      </w:tabs>
      <w:spacing w:before="80" w:after="0"/>
      <w:ind w:left="144"/>
    </w:pPr>
    <w:rPr>
      <w:b/>
    </w:rPr>
  </w:style>
  <w:style w:type="paragraph" w:styleId="TOC2">
    <w:name w:val="toc 2"/>
    <w:basedOn w:val="Normal"/>
    <w:next w:val="Normal"/>
    <w:autoRedefine/>
    <w:uiPriority w:val="39"/>
    <w:unhideWhenUsed/>
    <w:rsid w:val="00FF111D"/>
    <w:pPr>
      <w:tabs>
        <w:tab w:val="right" w:leader="dot" w:pos="10790"/>
      </w:tabs>
      <w:spacing w:before="40" w:after="40"/>
      <w:ind w:left="288"/>
    </w:pPr>
    <w:rPr>
      <w:sz w:val="18"/>
    </w:rPr>
  </w:style>
  <w:style w:type="character" w:styleId="Hyperlink">
    <w:name w:val="Hyperlink"/>
    <w:basedOn w:val="DefaultParagraphFont"/>
    <w:uiPriority w:val="99"/>
    <w:unhideWhenUsed/>
    <w:rsid w:val="00FF111D"/>
    <w:rPr>
      <w:color w:val="0000FF" w:themeColor="hyperlink"/>
      <w:u w:val="single"/>
    </w:rPr>
  </w:style>
  <w:style w:type="character" w:styleId="BookTitle">
    <w:name w:val="Book Title"/>
    <w:basedOn w:val="DefaultParagraphFont"/>
    <w:uiPriority w:val="33"/>
    <w:rsid w:val="00FF111D"/>
    <w:rPr>
      <w:b/>
      <w:bCs/>
      <w:smallCaps/>
      <w:spacing w:val="5"/>
      <w:sz w:val="48"/>
    </w:rPr>
  </w:style>
  <w:style w:type="paragraph" w:styleId="Title">
    <w:name w:val="Title"/>
    <w:basedOn w:val="Normal"/>
    <w:next w:val="Normal"/>
    <w:link w:val="TitleChar"/>
    <w:uiPriority w:val="10"/>
    <w:unhideWhenUsed/>
    <w:rsid w:val="00FF111D"/>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F111D"/>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F111D"/>
    <w:pPr>
      <w:spacing w:after="0" w:line="240" w:lineRule="auto"/>
    </w:pPr>
    <w:rPr>
      <w:rFonts w:eastAsiaTheme="minorEastAsia"/>
    </w:rPr>
  </w:style>
  <w:style w:type="character" w:customStyle="1" w:styleId="NoSpacingChar">
    <w:name w:val="No Spacing Char"/>
    <w:basedOn w:val="DefaultParagraphFont"/>
    <w:link w:val="NoSpacing"/>
    <w:uiPriority w:val="4"/>
    <w:rsid w:val="00FF111D"/>
    <w:rPr>
      <w:rFonts w:eastAsiaTheme="minorEastAsia"/>
    </w:rPr>
  </w:style>
  <w:style w:type="paragraph" w:styleId="Header">
    <w:name w:val="header"/>
    <w:basedOn w:val="Normal"/>
    <w:link w:val="HeaderChar"/>
    <w:uiPriority w:val="99"/>
    <w:unhideWhenUsed/>
    <w:rsid w:val="00FF111D"/>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F111D"/>
    <w:rPr>
      <w:rFonts w:ascii="Arial" w:hAnsi="Arial"/>
      <w:color w:val="292929"/>
      <w:sz w:val="16"/>
    </w:rPr>
  </w:style>
  <w:style w:type="paragraph" w:styleId="Footer">
    <w:name w:val="footer"/>
    <w:basedOn w:val="Normal"/>
    <w:link w:val="FooterChar"/>
    <w:uiPriority w:val="99"/>
    <w:unhideWhenUsed/>
    <w:rsid w:val="00FF111D"/>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F111D"/>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FF111D"/>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F111D"/>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F111D"/>
    <w:rPr>
      <w:rFonts w:ascii="Lucida Console" w:hAnsi="Lucida Console" w:cs="Courier New"/>
      <w:b/>
      <w:spacing w:val="-6"/>
      <w:sz w:val="18"/>
    </w:rPr>
  </w:style>
  <w:style w:type="paragraph" w:customStyle="1" w:styleId="NumberedBullet">
    <w:name w:val="Numbered Bullet"/>
    <w:basedOn w:val="ListParagraph"/>
    <w:uiPriority w:val="5"/>
    <w:unhideWhenUsed/>
    <w:rsid w:val="00FF111D"/>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F111D"/>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F111D"/>
    <w:pPr>
      <w:spacing w:before="0" w:after="0"/>
    </w:pPr>
    <w:rPr>
      <w:szCs w:val="20"/>
    </w:rPr>
  </w:style>
  <w:style w:type="character" w:customStyle="1" w:styleId="FootnoteTextChar">
    <w:name w:val="Footnote Text Char"/>
    <w:basedOn w:val="DefaultParagraphFont"/>
    <w:link w:val="FootnoteText"/>
    <w:uiPriority w:val="99"/>
    <w:semiHidden/>
    <w:rsid w:val="00FF111D"/>
    <w:rPr>
      <w:rFonts w:ascii="Arial" w:hAnsi="Arial"/>
      <w:color w:val="262626" w:themeColor="text1" w:themeTint="D9"/>
      <w:sz w:val="20"/>
      <w:szCs w:val="20"/>
    </w:rPr>
  </w:style>
  <w:style w:type="table" w:styleId="LightShading-Accent4">
    <w:name w:val="Light Shading Accent 4"/>
    <w:basedOn w:val="TableNormal"/>
    <w:uiPriority w:val="60"/>
    <w:rsid w:val="00FF111D"/>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F111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F11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F111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F111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F111D"/>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F111D"/>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F111D"/>
    <w:pPr>
      <w:tabs>
        <w:tab w:val="num" w:pos="360"/>
      </w:tabs>
      <w:ind w:left="360" w:hanging="360"/>
      <w:contextualSpacing/>
    </w:pPr>
  </w:style>
  <w:style w:type="character" w:customStyle="1" w:styleId="InLineUrl">
    <w:name w:val="InLineUrl"/>
    <w:basedOn w:val="DefaultParagraphFont"/>
    <w:qFormat/>
    <w:rsid w:val="00FF111D"/>
    <w:rPr>
      <w:rFonts w:ascii="Arial" w:hAnsi="Arial"/>
      <w:b/>
      <w:sz w:val="18"/>
    </w:rPr>
  </w:style>
  <w:style w:type="paragraph" w:customStyle="1" w:styleId="LabStepNumbered">
    <w:name w:val="Lab Step Numbered"/>
    <w:link w:val="LabStepNumberedChar"/>
    <w:qFormat/>
    <w:rsid w:val="00FF111D"/>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F111D"/>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FF111D"/>
    <w:pPr>
      <w:numPr>
        <w:numId w:val="0"/>
      </w:numPr>
      <w:spacing w:before="40"/>
      <w:ind w:left="720"/>
    </w:pPr>
  </w:style>
  <w:style w:type="character" w:customStyle="1" w:styleId="LabStepScreenshotFrame">
    <w:name w:val="Lab Step Screenshot Frame"/>
    <w:basedOn w:val="DefaultParagraphFont"/>
    <w:uiPriority w:val="1"/>
    <w:qFormat/>
    <w:rsid w:val="00FF111D"/>
    <w:rPr>
      <w:noProof/>
      <w:bdr w:val="single" w:sz="2" w:space="0" w:color="DDDDDD"/>
    </w:rPr>
  </w:style>
  <w:style w:type="paragraph" w:customStyle="1" w:styleId="LabExerciseCallout">
    <w:name w:val="Lab Exercise Callout"/>
    <w:basedOn w:val="LabExerciseLeadIn"/>
    <w:qFormat/>
    <w:rsid w:val="00FF111D"/>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FF111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F111D"/>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F111D"/>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F111D"/>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F111D"/>
    <w:rPr>
      <w:rFonts w:ascii="Arial" w:hAnsi="Arial"/>
      <w:b/>
      <w:iCs/>
      <w:sz w:val="16"/>
    </w:rPr>
  </w:style>
  <w:style w:type="character" w:customStyle="1" w:styleId="InlindeCode">
    <w:name w:val="InlindeCode"/>
    <w:basedOn w:val="DefaultParagraphFont"/>
    <w:qFormat/>
    <w:rsid w:val="00FF111D"/>
    <w:rPr>
      <w:rFonts w:ascii="Lucida Console" w:hAnsi="Lucida Console"/>
      <w:b/>
      <w:sz w:val="16"/>
    </w:rPr>
  </w:style>
  <w:style w:type="table" w:customStyle="1" w:styleId="LabStepTable">
    <w:name w:val="Lab Step Table"/>
    <w:basedOn w:val="TableGrid"/>
    <w:uiPriority w:val="99"/>
    <w:rsid w:val="00FF111D"/>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FF111D"/>
    <w:pPr>
      <w:ind w:left="792"/>
    </w:pPr>
  </w:style>
  <w:style w:type="paragraph" w:customStyle="1" w:styleId="LabStepScreenshotLevel2">
    <w:name w:val="Lab Step Screenshot Level 2"/>
    <w:basedOn w:val="LabStepScreenshot"/>
    <w:uiPriority w:val="2"/>
    <w:qFormat/>
    <w:rsid w:val="00FF111D"/>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FF111D"/>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F111D"/>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F111D"/>
    <w:rPr>
      <w:sz w:val="16"/>
      <w:szCs w:val="16"/>
    </w:rPr>
  </w:style>
  <w:style w:type="paragraph" w:styleId="CommentText">
    <w:name w:val="annotation text"/>
    <w:basedOn w:val="Normal"/>
    <w:link w:val="CommentTextChar"/>
    <w:uiPriority w:val="99"/>
    <w:semiHidden/>
    <w:unhideWhenUsed/>
    <w:rsid w:val="00FF111D"/>
    <w:rPr>
      <w:szCs w:val="20"/>
    </w:rPr>
  </w:style>
  <w:style w:type="character" w:customStyle="1" w:styleId="CommentTextChar">
    <w:name w:val="Comment Text Char"/>
    <w:basedOn w:val="DefaultParagraphFont"/>
    <w:link w:val="CommentText"/>
    <w:uiPriority w:val="99"/>
    <w:semiHidden/>
    <w:rsid w:val="00FF111D"/>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F111D"/>
    <w:rPr>
      <w:b/>
      <w:bCs/>
    </w:rPr>
  </w:style>
  <w:style w:type="character" w:customStyle="1" w:styleId="CommentSubjectChar">
    <w:name w:val="Comment Subject Char"/>
    <w:basedOn w:val="CommentTextChar"/>
    <w:link w:val="CommentSubject"/>
    <w:uiPriority w:val="99"/>
    <w:semiHidden/>
    <w:rsid w:val="00FF111D"/>
    <w:rPr>
      <w:rFonts w:ascii="Arial" w:hAnsi="Arial"/>
      <w:b/>
      <w:bCs/>
      <w:color w:val="262626" w:themeColor="text1" w:themeTint="D9"/>
      <w:sz w:val="20"/>
      <w:szCs w:val="20"/>
    </w:rPr>
  </w:style>
  <w:style w:type="character" w:styleId="Strong">
    <w:name w:val="Strong"/>
    <w:basedOn w:val="DefaultParagraphFont"/>
    <w:uiPriority w:val="23"/>
    <w:rsid w:val="00FF111D"/>
    <w:rPr>
      <w:b/>
      <w:bCs/>
    </w:rPr>
  </w:style>
  <w:style w:type="paragraph" w:styleId="NormalWeb">
    <w:name w:val="Normal (Web)"/>
    <w:basedOn w:val="Normal"/>
    <w:uiPriority w:val="99"/>
    <w:semiHidden/>
    <w:unhideWhenUsed/>
    <w:rsid w:val="00FF111D"/>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F111D"/>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F111D"/>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F111D"/>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F111D"/>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F111D"/>
    <w:pPr>
      <w:spacing w:before="240"/>
      <w:ind w:left="720" w:right="720"/>
    </w:pPr>
    <w:rPr>
      <w:color w:val="1C1C1C"/>
    </w:rPr>
  </w:style>
  <w:style w:type="paragraph" w:customStyle="1" w:styleId="SlidesNotes">
    <w:name w:val="Slides Notes"/>
    <w:basedOn w:val="Normal"/>
    <w:uiPriority w:val="4"/>
    <w:rsid w:val="00FF111D"/>
    <w:pPr>
      <w:spacing w:before="240"/>
    </w:pPr>
  </w:style>
  <w:style w:type="paragraph" w:customStyle="1" w:styleId="LegalHeader">
    <w:name w:val="Legal Header"/>
    <w:basedOn w:val="Normal"/>
    <w:uiPriority w:val="3"/>
    <w:rsid w:val="00FF111D"/>
    <w:pPr>
      <w:spacing w:before="600"/>
    </w:pPr>
    <w:rPr>
      <w:b/>
      <w:color w:val="auto"/>
      <w:u w:val="single"/>
    </w:rPr>
  </w:style>
  <w:style w:type="paragraph" w:customStyle="1" w:styleId="LegalBody">
    <w:name w:val="Legal Body"/>
    <w:basedOn w:val="Normal"/>
    <w:uiPriority w:val="3"/>
    <w:rsid w:val="00FF111D"/>
    <w:rPr>
      <w:sz w:val="18"/>
    </w:rPr>
  </w:style>
  <w:style w:type="paragraph" w:customStyle="1" w:styleId="CourseInfo">
    <w:name w:val="Course Info"/>
    <w:basedOn w:val="Normal"/>
    <w:uiPriority w:val="4"/>
    <w:rsid w:val="00FF111D"/>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F111D"/>
    <w:rPr>
      <w:rFonts w:ascii="Arial" w:hAnsi="Arial"/>
      <w:color w:val="262626" w:themeColor="text1" w:themeTint="D9"/>
      <w:sz w:val="18"/>
    </w:rPr>
  </w:style>
  <w:style w:type="paragraph" w:customStyle="1" w:styleId="Strong1">
    <w:name w:val="Strong1"/>
    <w:basedOn w:val="LabStepNumbered"/>
    <w:link w:val="strongChar"/>
    <w:uiPriority w:val="5"/>
    <w:rsid w:val="00FF111D"/>
    <w:pPr>
      <w:numPr>
        <w:numId w:val="0"/>
      </w:numPr>
      <w:ind w:left="757" w:hanging="360"/>
    </w:pPr>
    <w:rPr>
      <w:b/>
    </w:rPr>
  </w:style>
  <w:style w:type="character" w:customStyle="1" w:styleId="strongChar">
    <w:name w:val="strong Char"/>
    <w:basedOn w:val="LabStepNumberedChar"/>
    <w:link w:val="Strong1"/>
    <w:uiPriority w:val="5"/>
    <w:rsid w:val="00FF111D"/>
    <w:rPr>
      <w:rFonts w:ascii="Arial" w:hAnsi="Arial"/>
      <w:b/>
      <w:color w:val="262626" w:themeColor="text1" w:themeTint="D9"/>
      <w:sz w:val="18"/>
    </w:rPr>
  </w:style>
  <w:style w:type="paragraph" w:customStyle="1" w:styleId="CourseCode">
    <w:name w:val="Course Code"/>
    <w:basedOn w:val="Normal"/>
    <w:uiPriority w:val="4"/>
    <w:rsid w:val="00FF111D"/>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F111D"/>
    <w:pPr>
      <w:tabs>
        <w:tab w:val="right" w:leader="dot" w:pos="10790"/>
      </w:tabs>
      <w:spacing w:before="40" w:after="0"/>
      <w:ind w:left="432"/>
    </w:pPr>
    <w:rPr>
      <w:sz w:val="16"/>
    </w:rPr>
  </w:style>
  <w:style w:type="numbering" w:customStyle="1" w:styleId="LabStepsTemplate">
    <w:name w:val="LabStepsTemplate"/>
    <w:uiPriority w:val="99"/>
    <w:rsid w:val="00FF111D"/>
    <w:pPr>
      <w:numPr>
        <w:numId w:val="4"/>
      </w:numPr>
    </w:pPr>
  </w:style>
  <w:style w:type="paragraph" w:customStyle="1" w:styleId="ModuleDescription">
    <w:name w:val="Module Description"/>
    <w:basedOn w:val="Normal"/>
    <w:uiPriority w:val="4"/>
    <w:rsid w:val="00FF111D"/>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F111D"/>
    <w:pPr>
      <w:jc w:val="center"/>
    </w:pPr>
  </w:style>
  <w:style w:type="paragraph" w:customStyle="1" w:styleId="TopicsCoveredItem">
    <w:name w:val="Topics Covered Item"/>
    <w:basedOn w:val="Normal"/>
    <w:uiPriority w:val="4"/>
    <w:rsid w:val="00FF111D"/>
    <w:pPr>
      <w:numPr>
        <w:numId w:val="5"/>
      </w:numPr>
      <w:spacing w:before="0" w:after="0"/>
      <w:contextualSpacing/>
    </w:pPr>
  </w:style>
  <w:style w:type="paragraph" w:customStyle="1" w:styleId="ModuleIntroHeader">
    <w:name w:val="Module Intro Header"/>
    <w:basedOn w:val="Normal"/>
    <w:uiPriority w:val="4"/>
    <w:rsid w:val="00FF111D"/>
    <w:pPr>
      <w:pBdr>
        <w:bottom w:val="single" w:sz="8" w:space="1" w:color="auto"/>
      </w:pBdr>
      <w:spacing w:before="360"/>
      <w:ind w:left="288"/>
    </w:pPr>
    <w:rPr>
      <w:b/>
      <w:sz w:val="24"/>
    </w:rPr>
  </w:style>
  <w:style w:type="paragraph" w:customStyle="1" w:styleId="ModuleAgendaItem">
    <w:name w:val="Module Agenda Item"/>
    <w:basedOn w:val="Normal"/>
    <w:uiPriority w:val="4"/>
    <w:rsid w:val="00FF111D"/>
    <w:pPr>
      <w:spacing w:before="0" w:after="0"/>
      <w:ind w:left="360" w:hanging="360"/>
      <w:contextualSpacing/>
    </w:pPr>
    <w:rPr>
      <w:sz w:val="24"/>
    </w:rPr>
  </w:style>
  <w:style w:type="paragraph" w:customStyle="1" w:styleId="LabExerciseItem">
    <w:name w:val="Lab Exercise Item"/>
    <w:basedOn w:val="Normal"/>
    <w:next w:val="Normal"/>
    <w:uiPriority w:val="4"/>
    <w:qFormat/>
    <w:rsid w:val="00FF111D"/>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FF111D"/>
    <w:pPr>
      <w:numPr>
        <w:ilvl w:val="1"/>
      </w:numPr>
    </w:pPr>
  </w:style>
  <w:style w:type="paragraph" w:customStyle="1" w:styleId="LabStepNumberedLevel3">
    <w:name w:val="Lab Step Numbered Level 3"/>
    <w:basedOn w:val="LabStepNumberedLevel2"/>
    <w:qFormat/>
    <w:rsid w:val="00FF111D"/>
    <w:pPr>
      <w:numPr>
        <w:ilvl w:val="2"/>
      </w:numPr>
      <w:tabs>
        <w:tab w:val="left" w:pos="994"/>
      </w:tabs>
    </w:pPr>
  </w:style>
  <w:style w:type="paragraph" w:customStyle="1" w:styleId="LabStepNumberedLevel4">
    <w:name w:val="Lab Step Numbered Level 4"/>
    <w:basedOn w:val="LabStepNumberedLevel3"/>
    <w:qFormat/>
    <w:rsid w:val="00FF111D"/>
    <w:pPr>
      <w:numPr>
        <w:ilvl w:val="3"/>
      </w:numPr>
      <w:tabs>
        <w:tab w:val="clear" w:pos="994"/>
        <w:tab w:val="left" w:pos="1627"/>
      </w:tabs>
    </w:pPr>
  </w:style>
  <w:style w:type="paragraph" w:customStyle="1" w:styleId="LabExerciseLeadIn">
    <w:name w:val="Lab Exercise Lead In"/>
    <w:basedOn w:val="Normal"/>
    <w:qFormat/>
    <w:rsid w:val="00FF111D"/>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7983887">
      <w:bodyDiv w:val="1"/>
      <w:marLeft w:val="0"/>
      <w:marRight w:val="0"/>
      <w:marTop w:val="0"/>
      <w:marBottom w:val="0"/>
      <w:divBdr>
        <w:top w:val="none" w:sz="0" w:space="0" w:color="auto"/>
        <w:left w:val="none" w:sz="0" w:space="0" w:color="auto"/>
        <w:bottom w:val="none" w:sz="0" w:space="0" w:color="auto"/>
        <w:right w:val="none" w:sz="0" w:space="0" w:color="auto"/>
      </w:divBdr>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08124-71F9-4894-8969-3F548CD2F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2537</TotalTime>
  <Pages>1</Pages>
  <Words>3944</Words>
  <Characters>22487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26379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200</cp:revision>
  <cp:lastPrinted>2014-05-01T00:19:00Z</cp:lastPrinted>
  <dcterms:created xsi:type="dcterms:W3CDTF">2013-07-31T20:42:00Z</dcterms:created>
  <dcterms:modified xsi:type="dcterms:W3CDTF">2015-01-17T13:50:00Z</dcterms:modified>
</cp:coreProperties>
</file>