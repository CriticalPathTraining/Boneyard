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4CF87876" w:rsidR="00EB1ADF" w:rsidRDefault="00EA77D4" w:rsidP="0048025F">
      <w:pPr>
        <w:pStyle w:val="Heading2"/>
      </w:pPr>
      <w:r>
        <w:t xml:space="preserve">Working with </w:t>
      </w:r>
      <w:r w:rsidR="00DD1E21">
        <w:t>SQL Reporting Services</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8C1584B" w:rsidR="00EB1ADF" w:rsidRPr="005C7841" w:rsidRDefault="00EB1ADF" w:rsidP="0048025F">
      <w:pPr>
        <w:pStyle w:val="LabExerciseCallout"/>
      </w:pPr>
      <w:r w:rsidRPr="005C7841">
        <w:rPr>
          <w:b/>
        </w:rPr>
        <w:t>Lab Folder</w:t>
      </w:r>
      <w:r w:rsidRPr="005C7841">
        <w:t xml:space="preserve">: </w:t>
      </w:r>
      <w:r w:rsidR="00B85C52">
        <w:t>c:\Student\Modules\</w:t>
      </w:r>
      <w:r w:rsidR="00901285">
        <w:t>SSRS</w:t>
      </w:r>
      <w:r w:rsidR="00B85C52">
        <w:t>\Labs</w:t>
      </w:r>
    </w:p>
    <w:p w14:paraId="266D4C88" w14:textId="6AAFE9C7" w:rsidR="00EB1ADF"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85C52">
        <w:rPr>
          <w:rFonts w:cs="Arial"/>
          <w:lang w:val="en"/>
        </w:rPr>
        <w:t xml:space="preserve">lab you will work with SQL Server Reporting Services to create </w:t>
      </w:r>
      <w:r w:rsidR="0081723A">
        <w:rPr>
          <w:rFonts w:cs="Arial"/>
          <w:lang w:val="en"/>
        </w:rPr>
        <w:t>a SQLReport Builder report, connect it to the WingtipSales database, add parameters, and publish the report to SharePoint</w:t>
      </w:r>
      <w:bookmarkStart w:id="0" w:name="_GoBack"/>
      <w:bookmarkEnd w:id="0"/>
      <w:r w:rsidR="00B85C52">
        <w:rPr>
          <w:rFonts w:cs="Arial"/>
          <w:lang w:val="en"/>
        </w:rPr>
        <w:t>.</w:t>
      </w:r>
    </w:p>
    <w:p w14:paraId="4A1DBA3F" w14:textId="457B49A6" w:rsidR="00EB1ADF" w:rsidRPr="00AB0146" w:rsidRDefault="00EB1ADF" w:rsidP="00EB1ADF">
      <w:pPr>
        <w:pStyle w:val="Heading3"/>
      </w:pPr>
      <w:r>
        <w:t xml:space="preserve">Exercise 1: </w:t>
      </w:r>
      <w:r w:rsidR="0094231E">
        <w:t xml:space="preserve">Create </w:t>
      </w:r>
      <w:r w:rsidR="00202A18">
        <w:t>Report Library</w:t>
      </w:r>
      <w:r w:rsidR="00C0638A">
        <w:t xml:space="preserve"> and Report Data Sources</w:t>
      </w:r>
    </w:p>
    <w:p w14:paraId="4A354CF9" w14:textId="36B2B6C6" w:rsidR="00255DB6" w:rsidRDefault="00EA77D4" w:rsidP="00255DB6">
      <w:pPr>
        <w:pStyle w:val="LabExerciseLeadIn"/>
      </w:pPr>
      <w:r>
        <w:t xml:space="preserve">In this exercise you will </w:t>
      </w:r>
      <w:r w:rsidR="00255DB6">
        <w:t xml:space="preserve">work within a BI Center site to </w:t>
      </w:r>
      <w:r w:rsidR="00EB0B95">
        <w:t>create a Report library and a Shared Data Source for SQL Reporting Services in Shar</w:t>
      </w:r>
      <w:r w:rsidR="005411B9">
        <w:t>ePoint 2013.</w:t>
      </w:r>
    </w:p>
    <w:p w14:paraId="107462B2" w14:textId="77777777" w:rsidR="00137972" w:rsidRDefault="00137972" w:rsidP="00137972">
      <w:pPr>
        <w:pStyle w:val="Heading4"/>
      </w:pPr>
      <w:r>
        <w:t>Log in to Student Environment</w:t>
      </w:r>
    </w:p>
    <w:p w14:paraId="5BFAFF89" w14:textId="77777777" w:rsidR="00137972" w:rsidRDefault="00137972" w:rsidP="00137972">
      <w:pPr>
        <w:pStyle w:val="LabStepNumbered"/>
      </w:pPr>
      <w:r>
        <w:t xml:space="preserve">Login to the Student VM using the login </w:t>
      </w:r>
      <w:r w:rsidRPr="00AB2210">
        <w:rPr>
          <w:b/>
        </w:rPr>
        <w:t>WINGTIP\Administrator</w:t>
      </w:r>
      <w:r>
        <w:t xml:space="preserve"> and the appropriate password.</w:t>
      </w:r>
    </w:p>
    <w:p w14:paraId="4729FF70" w14:textId="77777777" w:rsidR="00137972" w:rsidRDefault="00137972" w:rsidP="00137972">
      <w:pPr>
        <w:pStyle w:val="LabStepNumberedLevel2"/>
      </w:pPr>
      <w:r>
        <w:t xml:space="preserve">If you’re using a local VM provided by the hosting training company, the password will be </w:t>
      </w:r>
      <w:r w:rsidRPr="005D09A2">
        <w:rPr>
          <w:b/>
        </w:rPr>
        <w:t>Password1</w:t>
      </w:r>
      <w:r>
        <w:t xml:space="preserve">. </w:t>
      </w:r>
    </w:p>
    <w:p w14:paraId="31394F45" w14:textId="77777777" w:rsidR="00137972" w:rsidRDefault="00137972" w:rsidP="00137972">
      <w:pPr>
        <w:pStyle w:val="LabStepNumberedLevel2"/>
      </w:pPr>
      <w:r>
        <w:t xml:space="preserve">If your student VM is hosted by CloudShare, the password for the </w:t>
      </w:r>
      <w:r w:rsidRPr="005D09A2">
        <w:rPr>
          <w:b/>
        </w:rPr>
        <w:t>WINGTIP\Administrator</w:t>
      </w:r>
      <w:r>
        <w:t xml:space="preserve"> account is going to be unique for each student, system-generated by CloudShare. Also note that the CloudShare VM configuration usually logs you into the VM automatically so you do not have to enter the user name and password.</w:t>
      </w:r>
    </w:p>
    <w:p w14:paraId="7EA2CCE6" w14:textId="469B94A8" w:rsidR="00137972" w:rsidRDefault="00137972" w:rsidP="00137972">
      <w:pPr>
        <w:pStyle w:val="Heading4"/>
      </w:pPr>
      <w:r>
        <w:t>Enable Features in SharePoint Site</w:t>
      </w:r>
    </w:p>
    <w:p w14:paraId="6B6CB025" w14:textId="57008FD5" w:rsidR="00D43642" w:rsidRDefault="0094231E" w:rsidP="00D43642">
      <w:pPr>
        <w:pStyle w:val="LabStepNumbered"/>
      </w:pPr>
      <w:r>
        <w:t xml:space="preserve">Open the </w:t>
      </w:r>
      <w:r w:rsidR="003A2FEB">
        <w:t>Bu</w:t>
      </w:r>
      <w:r>
        <w:t xml:space="preserve">siness Intelligence Center site: </w:t>
      </w:r>
      <w:hyperlink r:id="rId8" w:history="1">
        <w:r w:rsidRPr="00F542E1">
          <w:rPr>
            <w:rStyle w:val="Hyperlink"/>
            <w:b/>
          </w:rPr>
          <w:t>http://intranet.wingtip.com/sites/bicenter</w:t>
        </w:r>
      </w:hyperlink>
    </w:p>
    <w:p w14:paraId="1E72DDC8" w14:textId="63C5A957" w:rsidR="00CF7754" w:rsidRDefault="00CF7754" w:rsidP="00C0638A">
      <w:pPr>
        <w:pStyle w:val="LabStepNumbered"/>
      </w:pPr>
      <w:r>
        <w:t xml:space="preserve">Enable the site-level feature with the title of </w:t>
      </w:r>
      <w:r w:rsidRPr="00CF7754">
        <w:rPr>
          <w:b/>
        </w:rPr>
        <w:t>SharePoint Server Enterprise Site features</w:t>
      </w:r>
      <w:r>
        <w:t xml:space="preserve"> to make the </w:t>
      </w:r>
      <w:r w:rsidRPr="00CF7754">
        <w:rPr>
          <w:b/>
        </w:rPr>
        <w:t>Report Library</w:t>
      </w:r>
      <w:r>
        <w:t xml:space="preserve"> template available for creating new document libraries with the current site.</w:t>
      </w:r>
    </w:p>
    <w:p w14:paraId="0F17EB54" w14:textId="16EBF0D2" w:rsidR="00CF7754" w:rsidRDefault="00CF7754" w:rsidP="00CF7754">
      <w:pPr>
        <w:pStyle w:val="LabStepNumberedLevel2"/>
      </w:pPr>
      <w:r>
        <w:t xml:space="preserve">Use the </w:t>
      </w:r>
      <w:r w:rsidRPr="00CF7754">
        <w:rPr>
          <w:b/>
        </w:rPr>
        <w:t>Site Actions</w:t>
      </w:r>
      <w:r>
        <w:t xml:space="preserve"> menu to navigate to the </w:t>
      </w:r>
      <w:r w:rsidRPr="00CF7754">
        <w:rPr>
          <w:b/>
        </w:rPr>
        <w:t>Site Settings</w:t>
      </w:r>
      <w:r>
        <w:t xml:space="preserve"> page.</w:t>
      </w:r>
    </w:p>
    <w:p w14:paraId="74827503" w14:textId="60155C84" w:rsidR="00CF7754" w:rsidRDefault="00CF7754" w:rsidP="00CF7754">
      <w:pPr>
        <w:pStyle w:val="LabStepNumberedLevel2"/>
      </w:pPr>
      <w:r>
        <w:t xml:space="preserve">On the </w:t>
      </w:r>
      <w:r w:rsidRPr="00CF7754">
        <w:rPr>
          <w:b/>
        </w:rPr>
        <w:t>Site Settings</w:t>
      </w:r>
      <w:r>
        <w:t xml:space="preserve"> page, locate and click the link in the </w:t>
      </w:r>
      <w:r w:rsidRPr="00CF7754">
        <w:rPr>
          <w:b/>
        </w:rPr>
        <w:t>Site Actions</w:t>
      </w:r>
      <w:r>
        <w:t xml:space="preserve"> section with the caption </w:t>
      </w:r>
      <w:r w:rsidRPr="00CF7754">
        <w:rPr>
          <w:b/>
        </w:rPr>
        <w:t>Manage site feat</w:t>
      </w:r>
      <w:r>
        <w:rPr>
          <w:b/>
        </w:rPr>
        <w:t>u</w:t>
      </w:r>
      <w:r w:rsidRPr="00CF7754">
        <w:rPr>
          <w:b/>
        </w:rPr>
        <w:t>res</w:t>
      </w:r>
      <w:r>
        <w:t>.</w:t>
      </w:r>
    </w:p>
    <w:p w14:paraId="61364CDC" w14:textId="7151D94E" w:rsidR="00CF7754" w:rsidRDefault="00E0171C" w:rsidP="00CF7754">
      <w:pPr>
        <w:pStyle w:val="LabStepScreenshotLevel2"/>
      </w:pPr>
      <w:r>
        <w:drawing>
          <wp:inline distT="0" distB="0" distL="0" distR="0" wp14:anchorId="6C0A7773" wp14:editId="68956931">
            <wp:extent cx="2800370" cy="92869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370" cy="928694"/>
                    </a:xfrm>
                    <a:prstGeom prst="rect">
                      <a:avLst/>
                    </a:prstGeom>
                  </pic:spPr>
                </pic:pic>
              </a:graphicData>
            </a:graphic>
          </wp:inline>
        </w:drawing>
      </w:r>
    </w:p>
    <w:p w14:paraId="7EA20C6B" w14:textId="412ACD99" w:rsidR="00CF7754" w:rsidRDefault="00CF7754" w:rsidP="00CF7754">
      <w:pPr>
        <w:pStyle w:val="LabStepNumberedLevel2"/>
      </w:pPr>
      <w:r>
        <w:t xml:space="preserve">On the </w:t>
      </w:r>
      <w:r w:rsidRPr="00CF7754">
        <w:rPr>
          <w:b/>
        </w:rPr>
        <w:t>Site Features</w:t>
      </w:r>
      <w:r>
        <w:t xml:space="preserve"> page, activate the site-level feature with the title </w:t>
      </w:r>
      <w:r w:rsidRPr="00CF7754">
        <w:rPr>
          <w:b/>
        </w:rPr>
        <w:t>SharePoint Server Enterprise Site features</w:t>
      </w:r>
      <w:r w:rsidR="00437B22">
        <w:t>.</w:t>
      </w:r>
    </w:p>
    <w:p w14:paraId="54DAD3BD" w14:textId="1F653CB7" w:rsidR="00CF7754" w:rsidRDefault="00E0171C" w:rsidP="00CF7754">
      <w:pPr>
        <w:pStyle w:val="LabStepScreenshotLevel2"/>
      </w:pPr>
      <w:r>
        <w:drawing>
          <wp:inline distT="0" distB="0" distL="0" distR="0" wp14:anchorId="09D6F95F" wp14:editId="0BA56AF9">
            <wp:extent cx="5504180" cy="1400175"/>
            <wp:effectExtent l="0" t="0" r="127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0654"/>
                    <a:stretch/>
                  </pic:blipFill>
                  <pic:spPr bwMode="auto">
                    <a:xfrm>
                      <a:off x="0" y="0"/>
                      <a:ext cx="5504688" cy="1400304"/>
                    </a:xfrm>
                    <a:prstGeom prst="rect">
                      <a:avLst/>
                    </a:prstGeom>
                    <a:ln>
                      <a:noFill/>
                    </a:ln>
                    <a:extLst>
                      <a:ext uri="{53640926-AAD7-44D8-BBD7-CCE9431645EC}">
                        <a14:shadowObscured xmlns:a14="http://schemas.microsoft.com/office/drawing/2010/main"/>
                      </a:ext>
                    </a:extLst>
                  </pic:spPr>
                </pic:pic>
              </a:graphicData>
            </a:graphic>
          </wp:inline>
        </w:drawing>
      </w:r>
    </w:p>
    <w:p w14:paraId="5F9F2222" w14:textId="084608D7" w:rsidR="00437B22" w:rsidRDefault="00437B22" w:rsidP="00C0638A">
      <w:pPr>
        <w:pStyle w:val="LabStepNumbered"/>
      </w:pPr>
      <w:r>
        <w:t xml:space="preserve">Create a new </w:t>
      </w:r>
      <w:r w:rsidRPr="00437B22">
        <w:rPr>
          <w:b/>
        </w:rPr>
        <w:t>Reports Library</w:t>
      </w:r>
      <w:r>
        <w:t xml:space="preserve"> with a title of </w:t>
      </w:r>
      <w:r w:rsidRPr="00437B22">
        <w:rPr>
          <w:b/>
        </w:rPr>
        <w:t>Reports</w:t>
      </w:r>
      <w:r>
        <w:t>.</w:t>
      </w:r>
    </w:p>
    <w:p w14:paraId="4E1E9AA3" w14:textId="7ECD400C" w:rsidR="00C0638A" w:rsidRDefault="00437B22" w:rsidP="00437B22">
      <w:pPr>
        <w:pStyle w:val="LabStepNumberedLevel2"/>
      </w:pPr>
      <w:r>
        <w:t>Use the Site Actions menu to n</w:t>
      </w:r>
      <w:r w:rsidR="00C0638A" w:rsidRPr="00216542">
        <w:t xml:space="preserve">avigate to the </w:t>
      </w:r>
      <w:r w:rsidR="00C0638A" w:rsidRPr="00437B22">
        <w:rPr>
          <w:b/>
        </w:rPr>
        <w:t>Site Content</w:t>
      </w:r>
      <w:r w:rsidRPr="00437B22">
        <w:rPr>
          <w:b/>
        </w:rPr>
        <w:t>s</w:t>
      </w:r>
      <w:r>
        <w:t xml:space="preserve"> page</w:t>
      </w:r>
      <w:r w:rsidR="00C0638A" w:rsidRPr="00216542">
        <w:t>.</w:t>
      </w:r>
    </w:p>
    <w:p w14:paraId="7AB2F0BA" w14:textId="35703C4F" w:rsidR="00437B22" w:rsidRDefault="00437B22" w:rsidP="00437B22">
      <w:pPr>
        <w:pStyle w:val="LabStepNumberedLevel2"/>
      </w:pPr>
      <w:r>
        <w:t xml:space="preserve">On the </w:t>
      </w:r>
      <w:r w:rsidRPr="00437B22">
        <w:rPr>
          <w:b/>
        </w:rPr>
        <w:t>Site Contents</w:t>
      </w:r>
      <w:r>
        <w:t xml:space="preserve"> page, you should be able to see that there are a few existing document libraries in the site such as </w:t>
      </w:r>
      <w:r w:rsidRPr="00437B22">
        <w:rPr>
          <w:b/>
        </w:rPr>
        <w:t>Dashboards</w:t>
      </w:r>
      <w:r>
        <w:t xml:space="preserve"> and </w:t>
      </w:r>
      <w:r w:rsidRPr="00437B22">
        <w:rPr>
          <w:b/>
        </w:rPr>
        <w:t>Data Connections</w:t>
      </w:r>
      <w:r>
        <w:t>. However, there is no document library for reports that have been created with SQL Server Reporting Services.</w:t>
      </w:r>
    </w:p>
    <w:p w14:paraId="3DCA0728" w14:textId="7EB5237D" w:rsidR="00437B22" w:rsidRPr="00216542" w:rsidRDefault="00AB4E66" w:rsidP="00437B22">
      <w:pPr>
        <w:pStyle w:val="LabStepScreenshotLevel2"/>
      </w:pPr>
      <w:r>
        <w:lastRenderedPageBreak/>
        <w:drawing>
          <wp:inline distT="0" distB="0" distL="0" distR="0" wp14:anchorId="061F7038" wp14:editId="42125A3B">
            <wp:extent cx="4581144" cy="21122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1144" cy="2112264"/>
                    </a:xfrm>
                    <a:prstGeom prst="rect">
                      <a:avLst/>
                    </a:prstGeom>
                  </pic:spPr>
                </pic:pic>
              </a:graphicData>
            </a:graphic>
          </wp:inline>
        </w:drawing>
      </w:r>
    </w:p>
    <w:p w14:paraId="61C6B562" w14:textId="0C6E2522" w:rsidR="00262BDE" w:rsidRDefault="00437B22" w:rsidP="00D1419B">
      <w:pPr>
        <w:pStyle w:val="LabStepNumberedLevel2"/>
      </w:pPr>
      <w:r>
        <w:t xml:space="preserve">On the </w:t>
      </w:r>
      <w:r w:rsidRPr="00437B22">
        <w:rPr>
          <w:b/>
        </w:rPr>
        <w:t>Site Contents</w:t>
      </w:r>
      <w:r>
        <w:t xml:space="preserve"> page, click </w:t>
      </w:r>
      <w:r w:rsidRPr="00437B22">
        <w:rPr>
          <w:b/>
        </w:rPr>
        <w:t>add an app</w:t>
      </w:r>
      <w:r>
        <w:t xml:space="preserve"> to </w:t>
      </w:r>
      <w:r w:rsidR="00262BDE">
        <w:t xml:space="preserve">navigate to the </w:t>
      </w:r>
      <w:r w:rsidR="00262BDE" w:rsidRPr="00262BDE">
        <w:rPr>
          <w:b/>
        </w:rPr>
        <w:t>Your Apps</w:t>
      </w:r>
      <w:r w:rsidR="00262BDE">
        <w:t xml:space="preserve"> page.</w:t>
      </w:r>
    </w:p>
    <w:p w14:paraId="404F35DD" w14:textId="23124DA4" w:rsidR="00C0638A" w:rsidRDefault="00262BDE" w:rsidP="00504330">
      <w:pPr>
        <w:pStyle w:val="LabStepNumberedLevel2"/>
      </w:pPr>
      <w:r>
        <w:t xml:space="preserve">On the </w:t>
      </w:r>
      <w:r w:rsidRPr="00262BDE">
        <w:rPr>
          <w:b/>
        </w:rPr>
        <w:t>Your Apps</w:t>
      </w:r>
      <w:r>
        <w:t xml:space="preserve"> page, c</w:t>
      </w:r>
      <w:r w:rsidR="00C0638A">
        <w:t xml:space="preserve">lick on the </w:t>
      </w:r>
      <w:r w:rsidR="00C0638A" w:rsidRPr="00262BDE">
        <w:rPr>
          <w:b/>
        </w:rPr>
        <w:t>Report Library</w:t>
      </w:r>
      <w:r w:rsidR="00C0638A">
        <w:t xml:space="preserve"> </w:t>
      </w:r>
      <w:r>
        <w:t>tile to begin the process of creating a new report library</w:t>
      </w:r>
      <w:r w:rsidR="00C0638A">
        <w:t>.</w:t>
      </w:r>
    </w:p>
    <w:p w14:paraId="39D23BE6" w14:textId="2326D205" w:rsidR="00C0638A" w:rsidRDefault="006E033F" w:rsidP="00262BDE">
      <w:pPr>
        <w:pStyle w:val="LabStepScreenshotLevel2"/>
      </w:pPr>
      <w:r>
        <w:drawing>
          <wp:inline distT="0" distB="0" distL="0" distR="0" wp14:anchorId="2353C77C" wp14:editId="447CDB89">
            <wp:extent cx="685800" cy="9692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 cy="969264"/>
                    </a:xfrm>
                    <a:prstGeom prst="rect">
                      <a:avLst/>
                    </a:prstGeom>
                  </pic:spPr>
                </pic:pic>
              </a:graphicData>
            </a:graphic>
          </wp:inline>
        </w:drawing>
      </w:r>
    </w:p>
    <w:p w14:paraId="5150AD83" w14:textId="02F8A53C" w:rsidR="00C0638A" w:rsidRDefault="00262BDE" w:rsidP="00262BDE">
      <w:pPr>
        <w:pStyle w:val="LabStepNumberedLevel2"/>
      </w:pPr>
      <w:r>
        <w:t xml:space="preserve">On the Adding Report Library page, type </w:t>
      </w:r>
      <w:r w:rsidR="00C0638A">
        <w:rPr>
          <w:b/>
        </w:rPr>
        <w:t xml:space="preserve">Reports </w:t>
      </w:r>
      <w:r w:rsidR="00C0638A">
        <w:t xml:space="preserve">in the </w:t>
      </w:r>
      <w:r w:rsidR="00C0638A" w:rsidRPr="00262BDE">
        <w:rPr>
          <w:b/>
        </w:rPr>
        <w:t>Name</w:t>
      </w:r>
      <w:r w:rsidR="00C0638A">
        <w:t xml:space="preserve"> text box and click </w:t>
      </w:r>
      <w:r w:rsidR="00C0638A" w:rsidRPr="00B8236B">
        <w:rPr>
          <w:b/>
        </w:rPr>
        <w:t>Create</w:t>
      </w:r>
      <w:r w:rsidR="00C0638A">
        <w:t>.</w:t>
      </w:r>
    </w:p>
    <w:p w14:paraId="1F1D54F5" w14:textId="216696A6" w:rsidR="00C0638A" w:rsidRDefault="00223ABC" w:rsidP="00262BDE">
      <w:pPr>
        <w:pStyle w:val="LabStepScreenshotLevel2"/>
      </w:pPr>
      <w:r>
        <w:drawing>
          <wp:inline distT="0" distB="0" distL="0" distR="0" wp14:anchorId="77AE123A" wp14:editId="54F7E0EE">
            <wp:extent cx="4535424" cy="14813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5424" cy="1481328"/>
                    </a:xfrm>
                    <a:prstGeom prst="rect">
                      <a:avLst/>
                    </a:prstGeom>
                  </pic:spPr>
                </pic:pic>
              </a:graphicData>
            </a:graphic>
          </wp:inline>
        </w:drawing>
      </w:r>
    </w:p>
    <w:p w14:paraId="523D37E6" w14:textId="77777777" w:rsidR="00262BDE" w:rsidRDefault="00262BDE" w:rsidP="00262BDE">
      <w:pPr>
        <w:pStyle w:val="LabStepNumberedLevel2"/>
      </w:pPr>
      <w:r>
        <w:t xml:space="preserve">Once you have created the </w:t>
      </w:r>
      <w:r w:rsidRPr="00262BDE">
        <w:rPr>
          <w:b/>
        </w:rPr>
        <w:t>Reports</w:t>
      </w:r>
      <w:r>
        <w:t xml:space="preserve"> library, you should be able to see a tile for it on the </w:t>
      </w:r>
      <w:r w:rsidRPr="00262BDE">
        <w:rPr>
          <w:b/>
        </w:rPr>
        <w:t>Site Contents</w:t>
      </w:r>
      <w:r>
        <w:t xml:space="preserve"> page. </w:t>
      </w:r>
    </w:p>
    <w:p w14:paraId="4D4B5862" w14:textId="163C15F8" w:rsidR="00262BDE" w:rsidRDefault="00223ABC" w:rsidP="00262BDE">
      <w:pPr>
        <w:pStyle w:val="LabStepScreenshotLevel2"/>
      </w:pPr>
      <w:r>
        <w:drawing>
          <wp:inline distT="0" distB="0" distL="0" distR="0" wp14:anchorId="1A2396C6" wp14:editId="04FEDEC8">
            <wp:extent cx="1591056" cy="685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1056" cy="685800"/>
                    </a:xfrm>
                    <a:prstGeom prst="rect">
                      <a:avLst/>
                    </a:prstGeom>
                  </pic:spPr>
                </pic:pic>
              </a:graphicData>
            </a:graphic>
          </wp:inline>
        </w:drawing>
      </w:r>
    </w:p>
    <w:p w14:paraId="5AB754E3" w14:textId="2685F242" w:rsidR="00262BDE" w:rsidRDefault="00262BDE" w:rsidP="00262BDE">
      <w:pPr>
        <w:pStyle w:val="LabStepNumberedLevel2"/>
      </w:pPr>
      <w:r>
        <w:t xml:space="preserve">Click on the </w:t>
      </w:r>
      <w:r w:rsidRPr="00223ABC">
        <w:rPr>
          <w:b/>
        </w:rPr>
        <w:t>Reports</w:t>
      </w:r>
      <w:r>
        <w:t xml:space="preserve"> tile to navigate to the default view of the Reports library.</w:t>
      </w:r>
    </w:p>
    <w:p w14:paraId="5E8A73F4" w14:textId="74952C29" w:rsidR="00262BDE" w:rsidRDefault="00386E58" w:rsidP="00262BDE">
      <w:pPr>
        <w:pStyle w:val="LabStepScreenshotLevel2"/>
      </w:pPr>
      <w:r>
        <w:lastRenderedPageBreak/>
        <w:drawing>
          <wp:inline distT="0" distB="0" distL="0" distR="0" wp14:anchorId="19CC2718" wp14:editId="7034F5A0">
            <wp:extent cx="4480560" cy="157276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0560" cy="1572768"/>
                    </a:xfrm>
                    <a:prstGeom prst="rect">
                      <a:avLst/>
                    </a:prstGeom>
                  </pic:spPr>
                </pic:pic>
              </a:graphicData>
            </a:graphic>
          </wp:inline>
        </w:drawing>
      </w:r>
    </w:p>
    <w:p w14:paraId="3176032B" w14:textId="2F8C62BC" w:rsidR="00C0638A" w:rsidRDefault="00386E58" w:rsidP="00386E58">
      <w:pPr>
        <w:pStyle w:val="LabStepNumberedLevel2"/>
      </w:pPr>
      <w:r>
        <w:t xml:space="preserve">From the </w:t>
      </w:r>
      <w:r w:rsidRPr="00386E58">
        <w:rPr>
          <w:b/>
        </w:rPr>
        <w:t>FILES</w:t>
      </w:r>
      <w:r>
        <w:t xml:space="preserve"> tab, </w:t>
      </w:r>
      <w:r w:rsidR="00C0638A">
        <w:t xml:space="preserve">click </w:t>
      </w:r>
      <w:r w:rsidR="00111EEB">
        <w:t xml:space="preserve">the </w:t>
      </w:r>
      <w:r w:rsidR="00C0638A" w:rsidRPr="00111EEB">
        <w:rPr>
          <w:b/>
        </w:rPr>
        <w:t>New Document</w:t>
      </w:r>
      <w:r w:rsidR="00C0638A">
        <w:t xml:space="preserve"> ribbon button </w:t>
      </w:r>
      <w:r>
        <w:t>drop-</w:t>
      </w:r>
      <w:r w:rsidR="00111EEB">
        <w:t xml:space="preserve">down </w:t>
      </w:r>
      <w:r>
        <w:t xml:space="preserve">menu. </w:t>
      </w:r>
      <w:r w:rsidR="00111EEB">
        <w:t xml:space="preserve">You should </w:t>
      </w:r>
      <w:r w:rsidR="00C0638A">
        <w:t xml:space="preserve">notice two content types </w:t>
      </w:r>
      <w:r w:rsidR="00111EEB">
        <w:t xml:space="preserve">are </w:t>
      </w:r>
      <w:r>
        <w:t xml:space="preserve">available: </w:t>
      </w:r>
      <w:r w:rsidR="00C0638A" w:rsidRPr="00111EEB">
        <w:rPr>
          <w:b/>
        </w:rPr>
        <w:t>Report</w:t>
      </w:r>
      <w:r w:rsidR="00C0638A">
        <w:t xml:space="preserve"> and </w:t>
      </w:r>
      <w:r w:rsidR="00C0638A" w:rsidRPr="00111EEB">
        <w:rPr>
          <w:b/>
        </w:rPr>
        <w:t>Web Part Page with Status List</w:t>
      </w:r>
      <w:r w:rsidR="00C0638A">
        <w:t>.</w:t>
      </w:r>
    </w:p>
    <w:p w14:paraId="17646217" w14:textId="146FB473" w:rsidR="00C0638A" w:rsidRDefault="00205172" w:rsidP="00111EEB">
      <w:pPr>
        <w:pStyle w:val="LabStepScreenshotLevel2"/>
      </w:pPr>
      <w:r>
        <w:drawing>
          <wp:inline distT="0" distB="0" distL="0" distR="0" wp14:anchorId="1C6A5E1F" wp14:editId="07A919D4">
            <wp:extent cx="1810512" cy="1490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512" cy="1490472"/>
                    </a:xfrm>
                    <a:prstGeom prst="rect">
                      <a:avLst/>
                    </a:prstGeom>
                  </pic:spPr>
                </pic:pic>
              </a:graphicData>
            </a:graphic>
          </wp:inline>
        </w:drawing>
      </w:r>
    </w:p>
    <w:p w14:paraId="7A0FA9B6" w14:textId="1892B274" w:rsidR="00111EEB" w:rsidRDefault="00111EEB" w:rsidP="00111EEB">
      <w:pPr>
        <w:pStyle w:val="LabExerciseCallout"/>
      </w:pPr>
      <w:r>
        <w:t xml:space="preserve">Even though the Report library has been created, it only contains two content types which are </w:t>
      </w:r>
      <w:r w:rsidRPr="00EC2248">
        <w:rPr>
          <w:b/>
        </w:rPr>
        <w:t>Report</w:t>
      </w:r>
      <w:r>
        <w:t xml:space="preserve"> and </w:t>
      </w:r>
      <w:r w:rsidRPr="00EC2248">
        <w:rPr>
          <w:b/>
        </w:rPr>
        <w:t>Web Part Page with Status List</w:t>
      </w:r>
      <w:r>
        <w:t>. However, you must configure the Reports library to support a few additional</w:t>
      </w:r>
      <w:r w:rsidR="00205172">
        <w:t xml:space="preserve"> content types so business user</w:t>
      </w:r>
      <w:r>
        <w:t>s can create new documents of the proper type.</w:t>
      </w:r>
    </w:p>
    <w:p w14:paraId="6B039C68" w14:textId="0DD383A2" w:rsidR="00C0638A" w:rsidRDefault="00111EEB" w:rsidP="00111EEB">
      <w:pPr>
        <w:pStyle w:val="LabStepNumbered"/>
      </w:pPr>
      <w:r>
        <w:t xml:space="preserve">Configure the </w:t>
      </w:r>
      <w:r w:rsidR="00C0638A" w:rsidRPr="00111EEB">
        <w:rPr>
          <w:b/>
        </w:rPr>
        <w:t>Report</w:t>
      </w:r>
      <w:r w:rsidRPr="00111EEB">
        <w:rPr>
          <w:b/>
        </w:rPr>
        <w:t>s</w:t>
      </w:r>
      <w:r w:rsidR="00C0638A">
        <w:t xml:space="preserve"> Library </w:t>
      </w:r>
      <w:r>
        <w:t>to support additional content t</w:t>
      </w:r>
      <w:r w:rsidR="00C0638A">
        <w:t>ypes</w:t>
      </w:r>
      <w:r>
        <w:t>.</w:t>
      </w:r>
    </w:p>
    <w:p w14:paraId="08CE122F" w14:textId="10EDD25C" w:rsidR="00C0638A" w:rsidRDefault="00493CF5" w:rsidP="007439BB">
      <w:pPr>
        <w:pStyle w:val="LabStepNumberedLevel2"/>
      </w:pPr>
      <w:r>
        <w:t>From</w:t>
      </w:r>
      <w:r w:rsidR="00C0638A">
        <w:t xml:space="preserve"> the </w:t>
      </w:r>
      <w:r w:rsidR="00333419" w:rsidRPr="00493CF5">
        <w:rPr>
          <w:b/>
        </w:rPr>
        <w:t>LIBRARY</w:t>
      </w:r>
      <w:r>
        <w:t xml:space="preserve"> tab in the ribbon, c</w:t>
      </w:r>
      <w:r w:rsidR="00C0638A">
        <w:t xml:space="preserve">lick on the </w:t>
      </w:r>
      <w:r w:rsidR="00C0638A" w:rsidRPr="00493CF5">
        <w:rPr>
          <w:b/>
        </w:rPr>
        <w:t>Library Settings</w:t>
      </w:r>
      <w:r w:rsidR="00C0638A">
        <w:t xml:space="preserve"> ribbon button.</w:t>
      </w:r>
    </w:p>
    <w:p w14:paraId="649C5908" w14:textId="77777777" w:rsidR="00C0638A" w:rsidRDefault="00C0638A" w:rsidP="00111EEB">
      <w:pPr>
        <w:pStyle w:val="LabStepNumberedLevel2"/>
      </w:pPr>
      <w:r>
        <w:t xml:space="preserve">Under the </w:t>
      </w:r>
      <w:r w:rsidRPr="00DE1D1E">
        <w:t>Content Types</w:t>
      </w:r>
      <w:r>
        <w:t xml:space="preserve"> section, click the </w:t>
      </w:r>
      <w:r w:rsidRPr="00493CF5">
        <w:rPr>
          <w:b/>
        </w:rPr>
        <w:t>Add from existing content types</w:t>
      </w:r>
      <w:r>
        <w:t xml:space="preserve"> link.</w:t>
      </w:r>
    </w:p>
    <w:p w14:paraId="5D107E71" w14:textId="668F0ACA" w:rsidR="00C0638A" w:rsidRPr="00216542" w:rsidRDefault="0041138D" w:rsidP="00111EEB">
      <w:pPr>
        <w:pStyle w:val="LabStepScreenshotLevel2"/>
      </w:pPr>
      <w:r>
        <w:drawing>
          <wp:inline distT="0" distB="0" distL="0" distR="0" wp14:anchorId="189DCBE7" wp14:editId="0B89CB8B">
            <wp:extent cx="5340096" cy="12618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0096" cy="1261872"/>
                    </a:xfrm>
                    <a:prstGeom prst="rect">
                      <a:avLst/>
                    </a:prstGeom>
                  </pic:spPr>
                </pic:pic>
              </a:graphicData>
            </a:graphic>
          </wp:inline>
        </w:drawing>
      </w:r>
    </w:p>
    <w:p w14:paraId="5CCF9C86" w14:textId="77777777" w:rsidR="00C0638A" w:rsidRDefault="00C0638A" w:rsidP="00111EEB">
      <w:pPr>
        <w:pStyle w:val="LabStepNumberedLevel2"/>
      </w:pPr>
      <w:r>
        <w:t xml:space="preserve">From the </w:t>
      </w:r>
      <w:r w:rsidRPr="00111EEB">
        <w:rPr>
          <w:b/>
        </w:rPr>
        <w:t>Select site content types from</w:t>
      </w:r>
      <w:r>
        <w:t xml:space="preserve"> drop-down, select </w:t>
      </w:r>
      <w:r w:rsidRPr="00111EEB">
        <w:rPr>
          <w:b/>
        </w:rPr>
        <w:t>SQL Server Reporting Services Content Types</w:t>
      </w:r>
      <w:r>
        <w:t>.</w:t>
      </w:r>
    </w:p>
    <w:p w14:paraId="23B4BAF7" w14:textId="2D3C59B7" w:rsidR="00C0638A" w:rsidRDefault="009B6A7F" w:rsidP="00111EEB">
      <w:pPr>
        <w:pStyle w:val="LabStepNumberedLevel2"/>
      </w:pPr>
      <w:r>
        <w:t>Add the</w:t>
      </w:r>
      <w:r w:rsidR="00B6568D">
        <w:t xml:space="preserve"> </w:t>
      </w:r>
      <w:r w:rsidR="00DC0620" w:rsidRPr="00111EEB">
        <w:rPr>
          <w:b/>
        </w:rPr>
        <w:t>Report Builder Model</w:t>
      </w:r>
      <w:r w:rsidR="00DC0620" w:rsidRPr="00DC0620">
        <w:t>,</w:t>
      </w:r>
      <w:r w:rsidR="00DC0620">
        <w:t xml:space="preserve"> </w:t>
      </w:r>
      <w:r w:rsidR="00C0638A" w:rsidRPr="00111EEB">
        <w:rPr>
          <w:b/>
        </w:rPr>
        <w:t>Report Builder</w:t>
      </w:r>
      <w:r w:rsidR="00DC0620" w:rsidRPr="00111EEB">
        <w:rPr>
          <w:b/>
        </w:rPr>
        <w:t xml:space="preserve"> Report</w:t>
      </w:r>
      <w:r w:rsidR="00DC0620">
        <w:t xml:space="preserve"> </w:t>
      </w:r>
      <w:r w:rsidR="00C0638A">
        <w:t xml:space="preserve">and </w:t>
      </w:r>
      <w:r w:rsidR="00C0638A" w:rsidRPr="00111EEB">
        <w:rPr>
          <w:b/>
        </w:rPr>
        <w:t xml:space="preserve">Report </w:t>
      </w:r>
      <w:r w:rsidR="00DC0620" w:rsidRPr="00111EEB">
        <w:rPr>
          <w:b/>
        </w:rPr>
        <w:t>Data Source</w:t>
      </w:r>
      <w:r w:rsidR="00DC0620">
        <w:t xml:space="preserve"> </w:t>
      </w:r>
      <w:r w:rsidR="00C0638A">
        <w:t>content types</w:t>
      </w:r>
      <w:r>
        <w:t xml:space="preserve"> and then click </w:t>
      </w:r>
      <w:r w:rsidRPr="00AD6191">
        <w:rPr>
          <w:b/>
        </w:rPr>
        <w:t>OK</w:t>
      </w:r>
      <w:r w:rsidR="00C0638A">
        <w:t>.</w:t>
      </w:r>
    </w:p>
    <w:p w14:paraId="677559FD" w14:textId="058B0A78" w:rsidR="00C0638A" w:rsidRDefault="00AD6191" w:rsidP="00111EEB">
      <w:pPr>
        <w:pStyle w:val="LabStepScreenshotLevel2"/>
      </w:pPr>
      <w:r>
        <w:lastRenderedPageBreak/>
        <w:drawing>
          <wp:inline distT="0" distB="0" distL="0" distR="0" wp14:anchorId="421D4980" wp14:editId="64D03C78">
            <wp:extent cx="4105656" cy="20848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656" cy="2084832"/>
                    </a:xfrm>
                    <a:prstGeom prst="rect">
                      <a:avLst/>
                    </a:prstGeom>
                  </pic:spPr>
                </pic:pic>
              </a:graphicData>
            </a:graphic>
          </wp:inline>
        </w:drawing>
      </w:r>
    </w:p>
    <w:p w14:paraId="4D1ECFFF" w14:textId="77777777" w:rsidR="00C0638A" w:rsidRDefault="00C0638A" w:rsidP="00111EEB">
      <w:pPr>
        <w:pStyle w:val="LabStepNumberedLevel2"/>
      </w:pPr>
      <w:r>
        <w:t>Notice the newly added content types are displayed in the Content Types section.</w:t>
      </w:r>
    </w:p>
    <w:p w14:paraId="321E3F0E" w14:textId="399FEF22" w:rsidR="00C0638A" w:rsidRDefault="007A2091" w:rsidP="00111EEB">
      <w:pPr>
        <w:pStyle w:val="LabStepScreenshotLevel2"/>
      </w:pPr>
      <w:r>
        <w:drawing>
          <wp:inline distT="0" distB="0" distL="0" distR="0" wp14:anchorId="47A5AB7D" wp14:editId="65EDDA75">
            <wp:extent cx="5276088" cy="1252728"/>
            <wp:effectExtent l="0" t="0" r="127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088" cy="1252728"/>
                    </a:xfrm>
                    <a:prstGeom prst="rect">
                      <a:avLst/>
                    </a:prstGeom>
                  </pic:spPr>
                </pic:pic>
              </a:graphicData>
            </a:graphic>
          </wp:inline>
        </w:drawing>
      </w:r>
    </w:p>
    <w:p w14:paraId="4D65D89F" w14:textId="77777777" w:rsidR="00C0638A" w:rsidRDefault="00C0638A" w:rsidP="00111EEB">
      <w:pPr>
        <w:pStyle w:val="LabStepNumberedLevel2"/>
      </w:pPr>
      <w:r>
        <w:t xml:space="preserve">Click the </w:t>
      </w:r>
      <w:r w:rsidRPr="001B7D24">
        <w:rPr>
          <w:b/>
        </w:rPr>
        <w:t>Reports</w:t>
      </w:r>
      <w:r>
        <w:t xml:space="preserve"> link in the title navigation to go back to the library default view.</w:t>
      </w:r>
    </w:p>
    <w:p w14:paraId="70E2A50D" w14:textId="76BBF8F7" w:rsidR="007A2091" w:rsidRDefault="007A2091" w:rsidP="007A2091">
      <w:pPr>
        <w:pStyle w:val="LabStepScreenshotLevel2"/>
      </w:pPr>
      <w:r>
        <w:drawing>
          <wp:inline distT="0" distB="0" distL="0" distR="0" wp14:anchorId="244B1830" wp14:editId="41001FDD">
            <wp:extent cx="4005072" cy="8961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5072" cy="896112"/>
                    </a:xfrm>
                    <a:prstGeom prst="rect">
                      <a:avLst/>
                    </a:prstGeom>
                  </pic:spPr>
                </pic:pic>
              </a:graphicData>
            </a:graphic>
          </wp:inline>
        </w:drawing>
      </w:r>
    </w:p>
    <w:p w14:paraId="5734321D" w14:textId="3F195D55" w:rsidR="00C0638A" w:rsidRDefault="007A2091" w:rsidP="00101E06">
      <w:pPr>
        <w:pStyle w:val="LabStepNumberedLevel2"/>
      </w:pPr>
      <w:r>
        <w:t xml:space="preserve">From the </w:t>
      </w:r>
      <w:r w:rsidRPr="007A2091">
        <w:rPr>
          <w:b/>
        </w:rPr>
        <w:t>FILES</w:t>
      </w:r>
      <w:r>
        <w:t xml:space="preserve"> tab, click the </w:t>
      </w:r>
      <w:r w:rsidRPr="007A2091">
        <w:rPr>
          <w:b/>
        </w:rPr>
        <w:t>New Document</w:t>
      </w:r>
      <w:r>
        <w:t xml:space="preserve"> ribbon button drop-down </w:t>
      </w:r>
      <w:r w:rsidR="00C0638A">
        <w:t>and notice the additional content types are now available.</w:t>
      </w:r>
    </w:p>
    <w:p w14:paraId="08736106" w14:textId="46C360FA" w:rsidR="00C0638A" w:rsidRDefault="006B0A16" w:rsidP="006B0A16">
      <w:pPr>
        <w:pStyle w:val="LabStepScreenshotLevel2"/>
      </w:pPr>
      <w:r>
        <w:drawing>
          <wp:inline distT="0" distB="0" distL="0" distR="0" wp14:anchorId="5371B0A3" wp14:editId="46FFFB99">
            <wp:extent cx="1828800" cy="239572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8800" cy="2395728"/>
                    </a:xfrm>
                    <a:prstGeom prst="rect">
                      <a:avLst/>
                    </a:prstGeom>
                  </pic:spPr>
                </pic:pic>
              </a:graphicData>
            </a:graphic>
          </wp:inline>
        </w:drawing>
      </w:r>
    </w:p>
    <w:p w14:paraId="506C256B" w14:textId="73655E2A" w:rsidR="006B0A16" w:rsidRDefault="006B0A16" w:rsidP="006B0A16">
      <w:pPr>
        <w:pStyle w:val="Heading4"/>
      </w:pPr>
      <w:r>
        <w:lastRenderedPageBreak/>
        <w:t xml:space="preserve">Create </w:t>
      </w:r>
      <w:r w:rsidR="002D0EF4">
        <w:t>Data Source for Wingtip Sales</w:t>
      </w:r>
    </w:p>
    <w:p w14:paraId="1EE860F2" w14:textId="31C76D96" w:rsidR="00EE5615" w:rsidRDefault="00A27111" w:rsidP="00EE5615">
      <w:pPr>
        <w:pStyle w:val="LabStepNumbered"/>
      </w:pPr>
      <w:r>
        <w:t xml:space="preserve">Create </w:t>
      </w:r>
      <w:r w:rsidR="00492C45">
        <w:t xml:space="preserve">a </w:t>
      </w:r>
      <w:r w:rsidR="00471DDB">
        <w:t xml:space="preserve">SQL Server </w:t>
      </w:r>
      <w:r w:rsidRPr="00111EEB">
        <w:rPr>
          <w:b/>
        </w:rPr>
        <w:t>Report Data Source</w:t>
      </w:r>
      <w:r w:rsidR="00492C45">
        <w:t xml:space="preserve"> for the </w:t>
      </w:r>
      <w:r w:rsidR="00BD0A71">
        <w:rPr>
          <w:b/>
        </w:rPr>
        <w:t>WingtipSales</w:t>
      </w:r>
      <w:r w:rsidR="00492C45">
        <w:t xml:space="preserve"> database in SQL Server 2012.</w:t>
      </w:r>
    </w:p>
    <w:p w14:paraId="4A5E5E10" w14:textId="209C4A5A" w:rsidR="00F56F2F" w:rsidRDefault="00F56F2F" w:rsidP="004E6269">
      <w:pPr>
        <w:pStyle w:val="LabStepNumberedLevel2"/>
      </w:pPr>
      <w:r>
        <w:t xml:space="preserve">Navigate to the default view of the </w:t>
      </w:r>
      <w:r w:rsidRPr="00F56F2F">
        <w:rPr>
          <w:b/>
        </w:rPr>
        <w:t>Reports</w:t>
      </w:r>
      <w:r>
        <w:t xml:space="preserve"> library and activate the </w:t>
      </w:r>
      <w:r w:rsidRPr="00F56F2F">
        <w:rPr>
          <w:b/>
        </w:rPr>
        <w:t>FILES</w:t>
      </w:r>
      <w:r>
        <w:t xml:space="preserve"> tab. Use the </w:t>
      </w:r>
      <w:r w:rsidRPr="00F56F2F">
        <w:rPr>
          <w:b/>
        </w:rPr>
        <w:t>New Documents</w:t>
      </w:r>
      <w:r>
        <w:t xml:space="preserve"> dropdown menu and click on new </w:t>
      </w:r>
      <w:r w:rsidRPr="00F56F2F">
        <w:rPr>
          <w:b/>
        </w:rPr>
        <w:t>Report Data Source</w:t>
      </w:r>
      <w:r>
        <w:t>.</w:t>
      </w:r>
    </w:p>
    <w:p w14:paraId="4B25C889" w14:textId="28D25214" w:rsidR="00DB354D" w:rsidRDefault="0092078B" w:rsidP="00111EEB">
      <w:pPr>
        <w:pStyle w:val="LabStepScreenshotLevel2"/>
      </w:pPr>
      <w:r>
        <w:drawing>
          <wp:inline distT="0" distB="0" distL="0" distR="0" wp14:anchorId="27A3952B" wp14:editId="5DB69C69">
            <wp:extent cx="1828800" cy="239572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8800" cy="2395728"/>
                    </a:xfrm>
                    <a:prstGeom prst="rect">
                      <a:avLst/>
                    </a:prstGeom>
                  </pic:spPr>
                </pic:pic>
              </a:graphicData>
            </a:graphic>
          </wp:inline>
        </w:drawing>
      </w:r>
    </w:p>
    <w:p w14:paraId="0E57A00D" w14:textId="7B8FDA1B" w:rsidR="008D5CCD" w:rsidRDefault="008D5CCD" w:rsidP="00504330">
      <w:pPr>
        <w:pStyle w:val="LabStepNumberedLevel2"/>
      </w:pPr>
      <w:r>
        <w:t xml:space="preserve">In the </w:t>
      </w:r>
      <w:r w:rsidRPr="00C457CA">
        <w:rPr>
          <w:b/>
        </w:rPr>
        <w:t>Data Source Properties</w:t>
      </w:r>
      <w:r>
        <w:t xml:space="preserve"> page enter </w:t>
      </w:r>
      <w:r w:rsidR="00111EEB">
        <w:t xml:space="preserve">a Name of </w:t>
      </w:r>
      <w:r w:rsidR="0092078B">
        <w:rPr>
          <w:b/>
        </w:rPr>
        <w:t>WingtipSalesConnection</w:t>
      </w:r>
      <w:r>
        <w:t>.</w:t>
      </w:r>
    </w:p>
    <w:p w14:paraId="68C0F3D2" w14:textId="131D3CC1" w:rsidR="007E3F9D" w:rsidRDefault="007E3F9D" w:rsidP="007E3F9D">
      <w:pPr>
        <w:pStyle w:val="LabStepNumberedLevel2"/>
      </w:pPr>
      <w:r>
        <w:t xml:space="preserve">In the </w:t>
      </w:r>
      <w:r w:rsidRPr="007E3F9D">
        <w:rPr>
          <w:b/>
        </w:rPr>
        <w:t>Data Source Type</w:t>
      </w:r>
      <w:r>
        <w:t xml:space="preserve"> drop-down, select </w:t>
      </w:r>
      <w:r w:rsidRPr="007E3F9D">
        <w:rPr>
          <w:b/>
        </w:rPr>
        <w:t>Microsoft SQL Server</w:t>
      </w:r>
      <w:r>
        <w:t>.</w:t>
      </w:r>
    </w:p>
    <w:p w14:paraId="550B9D39" w14:textId="271FC91E" w:rsidR="00C164B9" w:rsidRDefault="00C164B9" w:rsidP="00C164B9">
      <w:pPr>
        <w:pStyle w:val="LabStepScreenshotLevel2"/>
      </w:pPr>
      <w:r>
        <w:drawing>
          <wp:inline distT="0" distB="0" distL="0" distR="0" wp14:anchorId="09735593" wp14:editId="1AA59930">
            <wp:extent cx="5065776" cy="585216"/>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5776" cy="585216"/>
                    </a:xfrm>
                    <a:prstGeom prst="rect">
                      <a:avLst/>
                    </a:prstGeom>
                  </pic:spPr>
                </pic:pic>
              </a:graphicData>
            </a:graphic>
          </wp:inline>
        </w:drawing>
      </w:r>
    </w:p>
    <w:p w14:paraId="01F701D2" w14:textId="53474927" w:rsidR="008D5CCD" w:rsidRDefault="008D5CCD" w:rsidP="008D5CCD">
      <w:pPr>
        <w:pStyle w:val="LabStepNumberedLevel2"/>
      </w:pPr>
      <w:r>
        <w:t xml:space="preserve">In the </w:t>
      </w:r>
      <w:r w:rsidR="007E3F9D">
        <w:t>Connection String</w:t>
      </w:r>
      <w:r>
        <w:t xml:space="preserve"> text box, type </w:t>
      </w:r>
      <w:r w:rsidRPr="008D5CCD">
        <w:rPr>
          <w:b/>
        </w:rPr>
        <w:t>Data Source=</w:t>
      </w:r>
      <w:r>
        <w:rPr>
          <w:b/>
        </w:rPr>
        <w:t>WINGTIPSERVER</w:t>
      </w:r>
      <w:r w:rsidRPr="008D5CCD">
        <w:rPr>
          <w:b/>
        </w:rPr>
        <w:t>; Initial Catalog=</w:t>
      </w:r>
      <w:r w:rsidR="0092078B">
        <w:rPr>
          <w:b/>
        </w:rPr>
        <w:t>WingtipSales</w:t>
      </w:r>
      <w:r>
        <w:t>.</w:t>
      </w:r>
    </w:p>
    <w:p w14:paraId="4217CB21" w14:textId="0E0C6115" w:rsidR="00C457CA" w:rsidRDefault="00A518D1" w:rsidP="00C457CA">
      <w:pPr>
        <w:pStyle w:val="LabStepScreenshotLevel2"/>
      </w:pPr>
      <w:r>
        <w:drawing>
          <wp:inline distT="0" distB="0" distL="0" distR="0" wp14:anchorId="0BF52026" wp14:editId="6895446B">
            <wp:extent cx="5111496" cy="65836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1496" cy="658368"/>
                    </a:xfrm>
                    <a:prstGeom prst="rect">
                      <a:avLst/>
                    </a:prstGeom>
                  </pic:spPr>
                </pic:pic>
              </a:graphicData>
            </a:graphic>
          </wp:inline>
        </w:drawing>
      </w:r>
    </w:p>
    <w:p w14:paraId="34A7E742" w14:textId="59342DF5" w:rsidR="00884D7C" w:rsidRDefault="00884D7C" w:rsidP="00504330">
      <w:pPr>
        <w:pStyle w:val="LabStepNumberedLevel2"/>
      </w:pPr>
      <w:r>
        <w:t xml:space="preserve">In the </w:t>
      </w:r>
      <w:r w:rsidRPr="0070616E">
        <w:rPr>
          <w:b/>
        </w:rPr>
        <w:t>Credentials</w:t>
      </w:r>
      <w:r>
        <w:t xml:space="preserve"> section, select the </w:t>
      </w:r>
      <w:r w:rsidRPr="0070616E">
        <w:rPr>
          <w:b/>
        </w:rPr>
        <w:t xml:space="preserve">Stored Credentials </w:t>
      </w:r>
      <w:r w:rsidRPr="005A6EF7">
        <w:rPr>
          <w:b/>
        </w:rPr>
        <w:t>option</w:t>
      </w:r>
      <w:r>
        <w:t xml:space="preserve"> and set the </w:t>
      </w:r>
      <w:r w:rsidRPr="0070616E">
        <w:rPr>
          <w:b/>
        </w:rPr>
        <w:t>User Name</w:t>
      </w:r>
      <w:r>
        <w:t xml:space="preserve"> to </w:t>
      </w:r>
      <w:r w:rsidRPr="0070616E">
        <w:rPr>
          <w:b/>
        </w:rPr>
        <w:t>WINGTIP\</w:t>
      </w:r>
      <w:r w:rsidR="002D0EF4">
        <w:rPr>
          <w:b/>
        </w:rPr>
        <w:t>Administrator</w:t>
      </w:r>
      <w:r w:rsidR="00A71B4E">
        <w:rPr>
          <w:b/>
        </w:rPr>
        <w:t xml:space="preserve"> </w:t>
      </w:r>
      <w:r>
        <w:t xml:space="preserve">and the </w:t>
      </w:r>
      <w:r w:rsidRPr="0070616E">
        <w:rPr>
          <w:b/>
        </w:rPr>
        <w:t>Password</w:t>
      </w:r>
      <w:r>
        <w:t xml:space="preserve"> to </w:t>
      </w:r>
      <w:r w:rsidRPr="0070616E">
        <w:rPr>
          <w:b/>
        </w:rPr>
        <w:t>Password1</w:t>
      </w:r>
      <w:r w:rsidR="00C457CA" w:rsidRPr="0070616E">
        <w:t>.</w:t>
      </w:r>
      <w:r w:rsidR="0070616E" w:rsidRPr="0070616E">
        <w:t xml:space="preserve"> Also </w:t>
      </w:r>
      <w:r w:rsidR="0070616E">
        <w:t>c</w:t>
      </w:r>
      <w:r>
        <w:t xml:space="preserve">heck the box for </w:t>
      </w:r>
      <w:r w:rsidRPr="0070616E">
        <w:rPr>
          <w:b/>
        </w:rPr>
        <w:t>Use as Windows credentials</w:t>
      </w:r>
      <w:r>
        <w:t xml:space="preserve"> and then.</w:t>
      </w:r>
    </w:p>
    <w:p w14:paraId="3142E376" w14:textId="5A6F27ED" w:rsidR="00265D33" w:rsidRDefault="002D0EF4" w:rsidP="002D0EF4">
      <w:pPr>
        <w:pStyle w:val="LabStepScreenshotLevel2"/>
      </w:pPr>
      <w:r>
        <w:drawing>
          <wp:inline distT="0" distB="0" distL="0" distR="0" wp14:anchorId="755B97EB" wp14:editId="724559CE">
            <wp:extent cx="4375923" cy="201168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5923" cy="2011680"/>
                    </a:xfrm>
                    <a:prstGeom prst="rect">
                      <a:avLst/>
                    </a:prstGeom>
                  </pic:spPr>
                </pic:pic>
              </a:graphicData>
            </a:graphic>
          </wp:inline>
        </w:drawing>
      </w:r>
    </w:p>
    <w:p w14:paraId="5BA44DCD" w14:textId="2611C29A" w:rsidR="00B91F56" w:rsidRDefault="008E6A84" w:rsidP="00504330">
      <w:pPr>
        <w:pStyle w:val="LabStepNumberedLevel2"/>
      </w:pPr>
      <w:r>
        <w:lastRenderedPageBreak/>
        <w:t>C</w:t>
      </w:r>
      <w:r w:rsidR="0070616E">
        <w:t xml:space="preserve">lick the </w:t>
      </w:r>
      <w:r w:rsidR="0070616E" w:rsidRPr="008E6A84">
        <w:rPr>
          <w:b/>
        </w:rPr>
        <w:t>Test Connection</w:t>
      </w:r>
      <w:r w:rsidR="0070616E">
        <w:t xml:space="preserve"> button</w:t>
      </w:r>
      <w:r>
        <w:t>.</w:t>
      </w:r>
    </w:p>
    <w:p w14:paraId="6CF576F1" w14:textId="2D6EF5B6" w:rsidR="008E6A84" w:rsidRDefault="00605A62" w:rsidP="008E6A84">
      <w:pPr>
        <w:pStyle w:val="LabStepScreenshotLevel2"/>
      </w:pPr>
      <w:r>
        <w:drawing>
          <wp:inline distT="0" distB="0" distL="0" distR="0" wp14:anchorId="14D50709" wp14:editId="5F203011">
            <wp:extent cx="5120640" cy="103327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0640" cy="1033272"/>
                    </a:xfrm>
                    <a:prstGeom prst="rect">
                      <a:avLst/>
                    </a:prstGeom>
                  </pic:spPr>
                </pic:pic>
              </a:graphicData>
            </a:graphic>
          </wp:inline>
        </w:drawing>
      </w:r>
    </w:p>
    <w:p w14:paraId="1263616B" w14:textId="099D06B0" w:rsidR="008E6A84" w:rsidRDefault="008E6A84" w:rsidP="00492C45">
      <w:pPr>
        <w:pStyle w:val="LabStepNumberedLevel2"/>
      </w:pPr>
      <w:r>
        <w:t xml:space="preserve">If the message </w:t>
      </w:r>
      <w:r w:rsidRPr="008E6A84">
        <w:rPr>
          <w:b/>
        </w:rPr>
        <w:t>Connection created successfully</w:t>
      </w:r>
      <w:r w:rsidRPr="00D64BF7">
        <w:t xml:space="preserve"> </w:t>
      </w:r>
      <w:r>
        <w:t xml:space="preserve">is displayed, click </w:t>
      </w:r>
      <w:r w:rsidRPr="008E6A84">
        <w:rPr>
          <w:b/>
        </w:rPr>
        <w:t xml:space="preserve">Enable this data source </w:t>
      </w:r>
      <w:r>
        <w:t xml:space="preserve">and click </w:t>
      </w:r>
      <w:r w:rsidRPr="008E6A84">
        <w:rPr>
          <w:b/>
        </w:rPr>
        <w:t>OK</w:t>
      </w:r>
      <w:r>
        <w:t xml:space="preserve"> to finish creating the new data connection.</w:t>
      </w:r>
    </w:p>
    <w:p w14:paraId="4C492B88" w14:textId="12AB2342" w:rsidR="00B91F56" w:rsidRPr="00A27111" w:rsidRDefault="00D6480D" w:rsidP="00492C45">
      <w:pPr>
        <w:pStyle w:val="LabStepScreenshotLevel2"/>
      </w:pPr>
      <w:r>
        <w:drawing>
          <wp:inline distT="0" distB="0" distL="0" distR="0" wp14:anchorId="4A745BF0" wp14:editId="51AE1B51">
            <wp:extent cx="5321808" cy="129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1808" cy="1298448"/>
                    </a:xfrm>
                    <a:prstGeom prst="rect">
                      <a:avLst/>
                    </a:prstGeom>
                  </pic:spPr>
                </pic:pic>
              </a:graphicData>
            </a:graphic>
          </wp:inline>
        </w:drawing>
      </w:r>
    </w:p>
    <w:p w14:paraId="357C28C8" w14:textId="163C1FD8" w:rsidR="00202A18" w:rsidRPr="001317DF" w:rsidRDefault="00120B0A" w:rsidP="001317DF">
      <w:pPr>
        <w:pStyle w:val="Heading3"/>
      </w:pPr>
      <w:r>
        <w:t>Exercise 2</w:t>
      </w:r>
      <w:r w:rsidR="00202A18">
        <w:t xml:space="preserve">: </w:t>
      </w:r>
      <w:r w:rsidR="00F96798">
        <w:t>Create Wingtip Sales Map Report</w:t>
      </w:r>
    </w:p>
    <w:p w14:paraId="0242D177" w14:textId="08B97BC3" w:rsidR="00C023A1" w:rsidRPr="00C023A1" w:rsidRDefault="00C023A1" w:rsidP="00504330">
      <w:pPr>
        <w:pStyle w:val="LabExerciseLeadIn"/>
      </w:pPr>
      <w:r>
        <w:t xml:space="preserve">In this exercise </w:t>
      </w:r>
      <w:r w:rsidR="00902694">
        <w:t xml:space="preserve">you will create </w:t>
      </w:r>
      <w:r w:rsidR="00DA1A6A">
        <w:t xml:space="preserve">a </w:t>
      </w:r>
      <w:r w:rsidR="00504330">
        <w:t xml:space="preserve">SQL Server Reporting Services </w:t>
      </w:r>
      <w:r w:rsidR="00DA1A6A">
        <w:t>Map report</w:t>
      </w:r>
      <w:r w:rsidR="00504330">
        <w:t xml:space="preserve"> using the </w:t>
      </w:r>
      <w:r w:rsidR="00DA1A6A">
        <w:t>WingtipSalesConnection data connection you created in the previous exercise.</w:t>
      </w:r>
    </w:p>
    <w:p w14:paraId="1E025D4F" w14:textId="6195F03A" w:rsidR="003D0C4C" w:rsidRDefault="003D0C4C" w:rsidP="003D0C4C">
      <w:pPr>
        <w:pStyle w:val="Heading4"/>
      </w:pPr>
      <w:r>
        <w:t xml:space="preserve">Create </w:t>
      </w:r>
      <w:r w:rsidR="00F96798">
        <w:t xml:space="preserve">Report Builder </w:t>
      </w:r>
      <w:r>
        <w:t>Report</w:t>
      </w:r>
    </w:p>
    <w:p w14:paraId="5BC263E3" w14:textId="77777777" w:rsidR="003D0C4C" w:rsidRDefault="003D0C4C" w:rsidP="00F5227B">
      <w:pPr>
        <w:pStyle w:val="LabStepNumbered"/>
        <w:numPr>
          <w:ilvl w:val="0"/>
          <w:numId w:val="10"/>
        </w:numPr>
      </w:pPr>
      <w:r>
        <w:t>Create a Map Report by following the steps below:</w:t>
      </w:r>
    </w:p>
    <w:p w14:paraId="42DBAF62" w14:textId="3DC7BF70" w:rsidR="003D0C4C" w:rsidRDefault="003D0C4C" w:rsidP="003D0C4C">
      <w:pPr>
        <w:pStyle w:val="LabStepNumberedLevel2"/>
      </w:pPr>
      <w:r>
        <w:t xml:space="preserve">Ensure the BI Center site is open </w:t>
      </w:r>
      <w:hyperlink r:id="rId28" w:history="1">
        <w:r w:rsidRPr="000528EF">
          <w:rPr>
            <w:rStyle w:val="Hyperlink"/>
          </w:rPr>
          <w:t>http://intranet.wingtip.com/sites/BICenter</w:t>
        </w:r>
      </w:hyperlink>
      <w:r>
        <w:t xml:space="preserve"> </w:t>
      </w:r>
    </w:p>
    <w:p w14:paraId="4B7ED12F" w14:textId="00E42702" w:rsidR="003D0C4C" w:rsidRDefault="003D0C4C" w:rsidP="003D0C4C">
      <w:pPr>
        <w:pStyle w:val="LabStepNumberedLevel2"/>
      </w:pPr>
      <w:r>
        <w:t xml:space="preserve">In the </w:t>
      </w:r>
      <w:r w:rsidRPr="006F3FE2">
        <w:t>Reports</w:t>
      </w:r>
      <w:r>
        <w:t xml:space="preserve"> library from the </w:t>
      </w:r>
      <w:r w:rsidRPr="00C0087A">
        <w:rPr>
          <w:b/>
        </w:rPr>
        <w:t>New Documents</w:t>
      </w:r>
      <w:r>
        <w:t xml:space="preserve"> menu, click </w:t>
      </w:r>
      <w:r w:rsidRPr="00C0087A">
        <w:rPr>
          <w:b/>
        </w:rPr>
        <w:t>Report Builder Report</w:t>
      </w:r>
      <w:r>
        <w:t>. This action will load the Report Builder application.</w:t>
      </w:r>
    </w:p>
    <w:p w14:paraId="5B2BCA1F" w14:textId="77777777" w:rsidR="003D0C4C" w:rsidRDefault="003D0C4C" w:rsidP="003D0C4C">
      <w:pPr>
        <w:pStyle w:val="LabStepScreenshotLevel2"/>
      </w:pPr>
      <w:r>
        <w:drawing>
          <wp:inline distT="0" distB="0" distL="0" distR="0" wp14:anchorId="03F7BE95" wp14:editId="525709DC">
            <wp:extent cx="1463040" cy="2157984"/>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_SR.png"/>
                    <pic:cNvPicPr/>
                  </pic:nvPicPr>
                  <pic:blipFill>
                    <a:blip r:embed="rId29">
                      <a:extLst>
                        <a:ext uri="{28A0092B-C50C-407E-A947-70E740481C1C}">
                          <a14:useLocalDpi xmlns:a14="http://schemas.microsoft.com/office/drawing/2010/main" val="0"/>
                        </a:ext>
                      </a:extLst>
                    </a:blip>
                    <a:stretch>
                      <a:fillRect/>
                    </a:stretch>
                  </pic:blipFill>
                  <pic:spPr>
                    <a:xfrm>
                      <a:off x="0" y="0"/>
                      <a:ext cx="1463040" cy="2157984"/>
                    </a:xfrm>
                    <a:prstGeom prst="rect">
                      <a:avLst/>
                    </a:prstGeom>
                    <a:ln>
                      <a:noFill/>
                    </a:ln>
                  </pic:spPr>
                </pic:pic>
              </a:graphicData>
            </a:graphic>
          </wp:inline>
        </w:drawing>
      </w:r>
    </w:p>
    <w:p w14:paraId="39F5DD21" w14:textId="77777777" w:rsidR="003D0C4C" w:rsidRDefault="003D0C4C" w:rsidP="003D0C4C">
      <w:pPr>
        <w:pStyle w:val="LabStepNumberedLevel2"/>
      </w:pPr>
      <w:r>
        <w:t xml:space="preserve">Once the </w:t>
      </w:r>
      <w:r w:rsidRPr="007806FE">
        <w:t>Report Builder</w:t>
      </w:r>
      <w:r>
        <w:t xml:space="preserve"> application has started up, click on </w:t>
      </w:r>
      <w:r>
        <w:rPr>
          <w:b/>
        </w:rPr>
        <w:t>Map</w:t>
      </w:r>
      <w:r w:rsidRPr="00C0087A">
        <w:rPr>
          <w:b/>
        </w:rPr>
        <w:t xml:space="preserve"> Wizard</w:t>
      </w:r>
      <w:r>
        <w:t>.</w:t>
      </w:r>
    </w:p>
    <w:p w14:paraId="28311AF9" w14:textId="3028F2A1" w:rsidR="003D0C4C" w:rsidRDefault="000E4FBC" w:rsidP="003D0C4C">
      <w:pPr>
        <w:pStyle w:val="LabStepScreenshotLevel2"/>
      </w:pPr>
      <w:r>
        <w:lastRenderedPageBreak/>
        <w:drawing>
          <wp:inline distT="0" distB="0" distL="0" distR="0" wp14:anchorId="2DF0D618" wp14:editId="053BE8FF">
            <wp:extent cx="4234618" cy="31089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4618" cy="3108960"/>
                    </a:xfrm>
                    <a:prstGeom prst="rect">
                      <a:avLst/>
                    </a:prstGeom>
                  </pic:spPr>
                </pic:pic>
              </a:graphicData>
            </a:graphic>
          </wp:inline>
        </w:drawing>
      </w:r>
    </w:p>
    <w:p w14:paraId="2095F472" w14:textId="3681D716" w:rsidR="003D0C4C" w:rsidRDefault="003D0C4C" w:rsidP="003D0C4C">
      <w:pPr>
        <w:pStyle w:val="LabStepNumberedLevel2"/>
      </w:pPr>
      <w:r>
        <w:t xml:space="preserve">In the </w:t>
      </w:r>
      <w:r w:rsidR="00E41162" w:rsidRPr="001D6973">
        <w:rPr>
          <w:b/>
        </w:rPr>
        <w:t>Choose a source of spatial data</w:t>
      </w:r>
      <w:r w:rsidR="00E41162">
        <w:t xml:space="preserve"> </w:t>
      </w:r>
      <w:r>
        <w:t>dialog</w:t>
      </w:r>
      <w:r>
        <w:t xml:space="preserve">, </w:t>
      </w:r>
      <w:r w:rsidR="00E41162">
        <w:t xml:space="preserve">ensure the </w:t>
      </w:r>
      <w:r w:rsidRPr="003D0C4C">
        <w:rPr>
          <w:b/>
        </w:rPr>
        <w:t>Map gallery</w:t>
      </w:r>
      <w:r>
        <w:t xml:space="preserve"> </w:t>
      </w:r>
      <w:r w:rsidR="00E41162">
        <w:t>option is selected. S</w:t>
      </w:r>
      <w:r>
        <w:t xml:space="preserve">elect </w:t>
      </w:r>
      <w:r w:rsidRPr="003D0C4C">
        <w:rPr>
          <w:b/>
        </w:rPr>
        <w:t>USA by State</w:t>
      </w:r>
      <w:r>
        <w:t xml:space="preserve"> and</w:t>
      </w:r>
      <w:r w:rsidR="00E41162">
        <w:t xml:space="preserve"> then</w:t>
      </w:r>
      <w:r>
        <w:t xml:space="preserve"> c</w:t>
      </w:r>
      <w:r>
        <w:t xml:space="preserve">lick </w:t>
      </w:r>
      <w:r w:rsidRPr="00DD19B5">
        <w:rPr>
          <w:b/>
        </w:rPr>
        <w:t>Next</w:t>
      </w:r>
      <w:r>
        <w:t>.</w:t>
      </w:r>
    </w:p>
    <w:p w14:paraId="33CF77E8" w14:textId="2B506ADE" w:rsidR="003D0C4C" w:rsidRDefault="00784F72" w:rsidP="003D0C4C">
      <w:pPr>
        <w:pStyle w:val="LabStepScreenshotLevel2"/>
      </w:pPr>
      <w:r>
        <w:drawing>
          <wp:inline distT="0" distB="0" distL="0" distR="0" wp14:anchorId="47208789" wp14:editId="05148D35">
            <wp:extent cx="4837176" cy="3547872"/>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7176" cy="3547872"/>
                    </a:xfrm>
                    <a:prstGeom prst="rect">
                      <a:avLst/>
                    </a:prstGeom>
                  </pic:spPr>
                </pic:pic>
              </a:graphicData>
            </a:graphic>
          </wp:inline>
        </w:drawing>
      </w:r>
    </w:p>
    <w:p w14:paraId="3937C57D" w14:textId="06F6863E" w:rsidR="003D0C4C" w:rsidRDefault="00E41162" w:rsidP="003D0C4C">
      <w:pPr>
        <w:pStyle w:val="LabStepNumberedLevel2"/>
      </w:pPr>
      <w:r>
        <w:t xml:space="preserve">In the </w:t>
      </w:r>
      <w:r w:rsidRPr="00E41162">
        <w:rPr>
          <w:b/>
        </w:rPr>
        <w:t>Choose</w:t>
      </w:r>
      <w:r>
        <w:t xml:space="preserve"> </w:t>
      </w:r>
      <w:r w:rsidRPr="00E41162">
        <w:rPr>
          <w:b/>
        </w:rPr>
        <w:t>spatial data and map view options</w:t>
      </w:r>
      <w:r>
        <w:t xml:space="preserve"> dialog, resize the map so the US is in the view. Check </w:t>
      </w:r>
      <w:r>
        <w:rPr>
          <w:b/>
        </w:rPr>
        <w:t>Crop map as shown above</w:t>
      </w:r>
      <w:r>
        <w:t xml:space="preserve"> and then click </w:t>
      </w:r>
      <w:r w:rsidRPr="00E41162">
        <w:rPr>
          <w:b/>
        </w:rPr>
        <w:t>Next</w:t>
      </w:r>
      <w:r>
        <w:t>.</w:t>
      </w:r>
    </w:p>
    <w:p w14:paraId="2BA02DD2" w14:textId="75F8B408" w:rsidR="003D0C4C" w:rsidRDefault="00483A7B" w:rsidP="003D0C4C">
      <w:pPr>
        <w:pStyle w:val="LabStepScreenshotLevel2"/>
      </w:pPr>
      <w:r>
        <w:lastRenderedPageBreak/>
        <w:drawing>
          <wp:inline distT="0" distB="0" distL="0" distR="0" wp14:anchorId="611F935C" wp14:editId="2E432FFA">
            <wp:extent cx="4837176" cy="3547872"/>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176" cy="3547872"/>
                    </a:xfrm>
                    <a:prstGeom prst="rect">
                      <a:avLst/>
                    </a:prstGeom>
                  </pic:spPr>
                </pic:pic>
              </a:graphicData>
            </a:graphic>
          </wp:inline>
        </w:drawing>
      </w:r>
    </w:p>
    <w:p w14:paraId="3B0A89DC" w14:textId="290EE84D" w:rsidR="003D0C4C" w:rsidRPr="00D87991" w:rsidRDefault="000E4FBC" w:rsidP="003D0C4C">
      <w:pPr>
        <w:pStyle w:val="LabStepNumberedLevel2"/>
      </w:pPr>
      <w:r>
        <w:t xml:space="preserve">In the </w:t>
      </w:r>
      <w:r w:rsidRPr="000E4FBC">
        <w:rPr>
          <w:b/>
        </w:rPr>
        <w:t>Choose map visualization</w:t>
      </w:r>
      <w:r>
        <w:t xml:space="preserve"> dialog, select </w:t>
      </w:r>
      <w:r>
        <w:rPr>
          <w:b/>
        </w:rPr>
        <w:t>Color Analytical Map</w:t>
      </w:r>
      <w:r>
        <w:t xml:space="preserve"> and then click </w:t>
      </w:r>
      <w:r w:rsidRPr="00EB6492">
        <w:rPr>
          <w:b/>
        </w:rPr>
        <w:t>Next</w:t>
      </w:r>
      <w:r>
        <w:t>.</w:t>
      </w:r>
    </w:p>
    <w:p w14:paraId="1E579C15" w14:textId="77777777" w:rsidR="003D0C4C" w:rsidRDefault="00E3173E" w:rsidP="003D0C4C">
      <w:pPr>
        <w:pStyle w:val="LabStepScreenshotLevel2"/>
      </w:pPr>
      <w:r>
        <w:drawing>
          <wp:inline distT="0" distB="0" distL="0" distR="0" wp14:anchorId="3B6FBDA8" wp14:editId="56EA9DE4">
            <wp:extent cx="4244254" cy="310896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4254" cy="3108960"/>
                    </a:xfrm>
                    <a:prstGeom prst="rect">
                      <a:avLst/>
                    </a:prstGeom>
                  </pic:spPr>
                </pic:pic>
              </a:graphicData>
            </a:graphic>
          </wp:inline>
        </w:drawing>
      </w:r>
    </w:p>
    <w:p w14:paraId="3E90E692" w14:textId="3B012AB0" w:rsidR="00E344BC" w:rsidRDefault="00E344BC" w:rsidP="00E344BC">
      <w:pPr>
        <w:pStyle w:val="LabStepNumberedLevel2"/>
      </w:pPr>
      <w:r>
        <w:t xml:space="preserve">In the </w:t>
      </w:r>
      <w:r w:rsidRPr="00E344BC">
        <w:rPr>
          <w:b/>
        </w:rPr>
        <w:t>Choose the analytical dataset</w:t>
      </w:r>
      <w:r>
        <w:t xml:space="preserve"> dialog, select </w:t>
      </w:r>
      <w:r w:rsidRPr="00E344BC">
        <w:rPr>
          <w:b/>
        </w:rPr>
        <w:t>Add a dataset that includes fields that relate to the spatial data that you chose earlier</w:t>
      </w:r>
      <w:r>
        <w:t xml:space="preserve"> and click </w:t>
      </w:r>
      <w:r w:rsidRPr="00E344BC">
        <w:rPr>
          <w:b/>
        </w:rPr>
        <w:t>Next</w:t>
      </w:r>
      <w:r>
        <w:t>.</w:t>
      </w:r>
    </w:p>
    <w:p w14:paraId="37FB0F7D" w14:textId="4DAB3918" w:rsidR="00E344BC" w:rsidRDefault="00E344BC" w:rsidP="00E344BC">
      <w:pPr>
        <w:pStyle w:val="LabStepScreenshotLevel2"/>
      </w:pPr>
      <w:r>
        <w:lastRenderedPageBreak/>
        <w:drawing>
          <wp:inline distT="0" distB="0" distL="0" distR="0" wp14:anchorId="3CBA28C2" wp14:editId="39350D40">
            <wp:extent cx="4244254" cy="3108960"/>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4254" cy="3108960"/>
                    </a:xfrm>
                    <a:prstGeom prst="rect">
                      <a:avLst/>
                    </a:prstGeom>
                  </pic:spPr>
                </pic:pic>
              </a:graphicData>
            </a:graphic>
          </wp:inline>
        </w:drawing>
      </w:r>
    </w:p>
    <w:p w14:paraId="768888E4" w14:textId="4AD95534" w:rsidR="002E38B3" w:rsidRDefault="002E38B3" w:rsidP="00E344BC">
      <w:pPr>
        <w:pStyle w:val="LabStepNumberedLevel2"/>
      </w:pPr>
      <w:r>
        <w:t xml:space="preserve">In the </w:t>
      </w:r>
      <w:r w:rsidRPr="002E38B3">
        <w:rPr>
          <w:b/>
        </w:rPr>
        <w:t>Choose a connection to a data source</w:t>
      </w:r>
      <w:r>
        <w:t xml:space="preserve"> dialog, Click </w:t>
      </w:r>
      <w:r w:rsidRPr="002E38B3">
        <w:rPr>
          <w:b/>
        </w:rPr>
        <w:t>Browse</w:t>
      </w:r>
      <w:r>
        <w:t>.</w:t>
      </w:r>
    </w:p>
    <w:p w14:paraId="6EF891AE" w14:textId="38BBE91E" w:rsidR="002E38B3" w:rsidRDefault="002E38B3" w:rsidP="002E38B3">
      <w:pPr>
        <w:pStyle w:val="LabStepScreenshotLevel2"/>
      </w:pPr>
      <w:r>
        <w:drawing>
          <wp:inline distT="0" distB="0" distL="0" distR="0" wp14:anchorId="1BEAE430" wp14:editId="1A186863">
            <wp:extent cx="4244254" cy="310896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4254" cy="3108960"/>
                    </a:xfrm>
                    <a:prstGeom prst="rect">
                      <a:avLst/>
                    </a:prstGeom>
                  </pic:spPr>
                </pic:pic>
              </a:graphicData>
            </a:graphic>
          </wp:inline>
        </w:drawing>
      </w:r>
    </w:p>
    <w:p w14:paraId="3B190470" w14:textId="33A62071" w:rsidR="00261D39" w:rsidRDefault="00261D39" w:rsidP="003D0C4C">
      <w:pPr>
        <w:pStyle w:val="LabStepNumberedLevel2"/>
      </w:pPr>
      <w:r>
        <w:t xml:space="preserve">Double click on </w:t>
      </w:r>
      <w:r w:rsidRPr="00261D39">
        <w:rPr>
          <w:b/>
        </w:rPr>
        <w:t>Reports</w:t>
      </w:r>
      <w:r>
        <w:t>.</w:t>
      </w:r>
    </w:p>
    <w:p w14:paraId="49CC09F0" w14:textId="4E952418" w:rsidR="00261D39" w:rsidRDefault="00261D39" w:rsidP="00261D39">
      <w:pPr>
        <w:pStyle w:val="LabStepScreenshotLevel2"/>
      </w:pPr>
      <w:r>
        <w:lastRenderedPageBreak/>
        <w:drawing>
          <wp:inline distT="0" distB="0" distL="0" distR="0" wp14:anchorId="4A968715" wp14:editId="1B7F5505">
            <wp:extent cx="4443984" cy="318211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3984" cy="3182112"/>
                    </a:xfrm>
                    <a:prstGeom prst="rect">
                      <a:avLst/>
                    </a:prstGeom>
                  </pic:spPr>
                </pic:pic>
              </a:graphicData>
            </a:graphic>
          </wp:inline>
        </w:drawing>
      </w:r>
    </w:p>
    <w:p w14:paraId="45219607" w14:textId="2F7BBF92" w:rsidR="00261D39" w:rsidRDefault="00616F9C" w:rsidP="00261D39">
      <w:pPr>
        <w:pStyle w:val="LabStepNumberedLevel2"/>
      </w:pPr>
      <w:r>
        <w:t>Choose</w:t>
      </w:r>
      <w:r w:rsidR="0019209A">
        <w:t xml:space="preserve"> </w:t>
      </w:r>
      <w:r w:rsidR="0019209A" w:rsidRPr="0019209A">
        <w:rPr>
          <w:b/>
        </w:rPr>
        <w:t>WingtipSalesConnection.rsds</w:t>
      </w:r>
      <w:r w:rsidR="0019209A">
        <w:t xml:space="preserve"> and click </w:t>
      </w:r>
      <w:r w:rsidR="0019209A" w:rsidRPr="0019209A">
        <w:rPr>
          <w:b/>
        </w:rPr>
        <w:t>Open</w:t>
      </w:r>
      <w:r w:rsidR="0019209A">
        <w:t>.</w:t>
      </w:r>
    </w:p>
    <w:p w14:paraId="59AECCE9" w14:textId="5DA06341" w:rsidR="0019209A" w:rsidRDefault="0019209A" w:rsidP="0019209A">
      <w:pPr>
        <w:pStyle w:val="LabStepScreenshotLevel2"/>
      </w:pPr>
      <w:r>
        <w:drawing>
          <wp:inline distT="0" distB="0" distL="0" distR="0" wp14:anchorId="6D0C98F1" wp14:editId="14E9F2CC">
            <wp:extent cx="4425696" cy="3172968"/>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5696" cy="3172968"/>
                    </a:xfrm>
                    <a:prstGeom prst="rect">
                      <a:avLst/>
                    </a:prstGeom>
                  </pic:spPr>
                </pic:pic>
              </a:graphicData>
            </a:graphic>
          </wp:inline>
        </w:drawing>
      </w:r>
    </w:p>
    <w:p w14:paraId="7C780EC8" w14:textId="0ECB0940" w:rsidR="00DA5412" w:rsidRDefault="00DA5412" w:rsidP="003D0C4C">
      <w:pPr>
        <w:pStyle w:val="LabStepNumberedLevel2"/>
      </w:pPr>
      <w:r>
        <w:t xml:space="preserve">The </w:t>
      </w:r>
      <w:r w:rsidRPr="00DA5412">
        <w:rPr>
          <w:b/>
        </w:rPr>
        <w:t>WingtipSalesConnection.rsds</w:t>
      </w:r>
      <w:r>
        <w:t xml:space="preserve"> should now be selected in the dialog by default. Click </w:t>
      </w:r>
      <w:r w:rsidRPr="00DA5412">
        <w:rPr>
          <w:b/>
        </w:rPr>
        <w:t>Test Connection</w:t>
      </w:r>
      <w:r>
        <w:t>.</w:t>
      </w:r>
    </w:p>
    <w:p w14:paraId="426CA7EF" w14:textId="1E2E86A9" w:rsidR="00DA5412" w:rsidRDefault="00DA5412" w:rsidP="00DA5412">
      <w:pPr>
        <w:pStyle w:val="LabStepScreenshotLevel2"/>
      </w:pPr>
      <w:r>
        <w:lastRenderedPageBreak/>
        <w:drawing>
          <wp:inline distT="0" distB="0" distL="0" distR="0" wp14:anchorId="0A60194E" wp14:editId="4D293F42">
            <wp:extent cx="4489704" cy="3293014"/>
            <wp:effectExtent l="0" t="0" r="635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9704" cy="3293014"/>
                    </a:xfrm>
                    <a:prstGeom prst="rect">
                      <a:avLst/>
                    </a:prstGeom>
                  </pic:spPr>
                </pic:pic>
              </a:graphicData>
            </a:graphic>
          </wp:inline>
        </w:drawing>
      </w:r>
    </w:p>
    <w:p w14:paraId="220B9F55" w14:textId="77777777" w:rsidR="003D0C4C" w:rsidRDefault="003D0C4C" w:rsidP="003D0C4C">
      <w:pPr>
        <w:pStyle w:val="LabStepNumberedLevel2"/>
      </w:pPr>
      <w:r>
        <w:t xml:space="preserve">If the connection is successful click </w:t>
      </w:r>
      <w:r w:rsidRPr="00DD19B5">
        <w:rPr>
          <w:b/>
        </w:rPr>
        <w:t>OK</w:t>
      </w:r>
      <w:r>
        <w:t xml:space="preserve"> then click </w:t>
      </w:r>
      <w:r w:rsidRPr="00DD19B5">
        <w:rPr>
          <w:b/>
        </w:rPr>
        <w:t>Next</w:t>
      </w:r>
      <w:r w:rsidRPr="00D87991">
        <w:t xml:space="preserve"> to move to the </w:t>
      </w:r>
      <w:r w:rsidRPr="00D87991">
        <w:rPr>
          <w:b/>
        </w:rPr>
        <w:t>Design a query</w:t>
      </w:r>
      <w:r>
        <w:t xml:space="preserve"> page</w:t>
      </w:r>
      <w:r w:rsidRPr="00D87991">
        <w:t>.</w:t>
      </w:r>
    </w:p>
    <w:p w14:paraId="1F8BEFD2" w14:textId="29062BC6" w:rsidR="00A36901" w:rsidRDefault="00A36901" w:rsidP="003D0C4C">
      <w:pPr>
        <w:pStyle w:val="LabStepNumberedLevel2"/>
      </w:pPr>
      <w:r>
        <w:t xml:space="preserve">If prompted for credentials, enter the credentials for the </w:t>
      </w:r>
      <w:r w:rsidRPr="00A36901">
        <w:rPr>
          <w:b/>
        </w:rPr>
        <w:t>WINGTIP\Administrator</w:t>
      </w:r>
      <w:r>
        <w:t xml:space="preserve">. Select </w:t>
      </w:r>
      <w:r>
        <w:rPr>
          <w:b/>
        </w:rPr>
        <w:t>Save password with connection</w:t>
      </w:r>
      <w:r>
        <w:t xml:space="preserve"> and then click </w:t>
      </w:r>
      <w:r w:rsidRPr="00A36901">
        <w:rPr>
          <w:b/>
        </w:rPr>
        <w:t>OK</w:t>
      </w:r>
      <w:r>
        <w:t>.</w:t>
      </w:r>
    </w:p>
    <w:p w14:paraId="567C1086" w14:textId="59FFE75C" w:rsidR="00A36901" w:rsidRDefault="00A36901" w:rsidP="00A36901">
      <w:pPr>
        <w:pStyle w:val="LabStepScreenshotLevel2"/>
      </w:pPr>
      <w:r>
        <w:drawing>
          <wp:inline distT="0" distB="0" distL="0" distR="0" wp14:anchorId="495B9587" wp14:editId="59844577">
            <wp:extent cx="3657143" cy="2714286"/>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143" cy="2714286"/>
                    </a:xfrm>
                    <a:prstGeom prst="rect">
                      <a:avLst/>
                    </a:prstGeom>
                  </pic:spPr>
                </pic:pic>
              </a:graphicData>
            </a:graphic>
          </wp:inline>
        </w:drawing>
      </w:r>
    </w:p>
    <w:p w14:paraId="1C534E0F" w14:textId="77777777" w:rsidR="00276CCE" w:rsidRDefault="00276CCE" w:rsidP="00276CCE">
      <w:pPr>
        <w:pStyle w:val="LabStepNumberedLevel2"/>
      </w:pPr>
      <w:r>
        <w:t xml:space="preserve">Click </w:t>
      </w:r>
      <w:r w:rsidRPr="00070D63">
        <w:rPr>
          <w:b/>
        </w:rPr>
        <w:t>Next</w:t>
      </w:r>
      <w:r>
        <w:t xml:space="preserve"> and then the </w:t>
      </w:r>
      <w:r w:rsidRPr="00070D63">
        <w:rPr>
          <w:b/>
        </w:rPr>
        <w:t>Design a query</w:t>
      </w:r>
      <w:r>
        <w:t xml:space="preserve"> dialog will display. Click on </w:t>
      </w:r>
      <w:r w:rsidRPr="00C92F85">
        <w:rPr>
          <w:b/>
        </w:rPr>
        <w:t>Edit as Text</w:t>
      </w:r>
      <w:r>
        <w:t xml:space="preserve"> so that you can enter the raw text for a SQL Server query.</w:t>
      </w:r>
    </w:p>
    <w:p w14:paraId="465ED399" w14:textId="2E7FE739" w:rsidR="00B145DB" w:rsidRDefault="00B145DB" w:rsidP="00B145DB">
      <w:pPr>
        <w:pStyle w:val="LabStepScreenshotLevel2"/>
      </w:pPr>
      <w:r>
        <w:lastRenderedPageBreak/>
        <w:drawing>
          <wp:inline distT="0" distB="0" distL="0" distR="0" wp14:anchorId="7BD6529D" wp14:editId="1E0370FC">
            <wp:extent cx="4443984" cy="3255264"/>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3984" cy="3255264"/>
                    </a:xfrm>
                    <a:prstGeom prst="rect">
                      <a:avLst/>
                    </a:prstGeom>
                  </pic:spPr>
                </pic:pic>
              </a:graphicData>
            </a:graphic>
          </wp:inline>
        </w:drawing>
      </w:r>
    </w:p>
    <w:p w14:paraId="00950FF4" w14:textId="77777777" w:rsidR="00276CCE" w:rsidRDefault="00276CCE" w:rsidP="00276CCE">
      <w:pPr>
        <w:pStyle w:val="LabExerciseText"/>
      </w:pPr>
      <w:r>
        <w:t>There are two ways you can build the query using the query designer in Report Builder. You can use the design builder by expanding and clicking on the tables and columns you want to query or use the Edit as Text option to use Transact-SQL (T-SQL). For this lab we will use T-SQL to build our query. Also, to make things a bit easier we have provided a text file in the folder for this lab which has the text for the SQL query that you will use. You can simply copy-and-paste the text for the required SQL query into the Report Builder application.</w:t>
      </w:r>
    </w:p>
    <w:p w14:paraId="7191B29E" w14:textId="63065102" w:rsidR="00276CCE" w:rsidRDefault="00276CCE" w:rsidP="00F5227B">
      <w:pPr>
        <w:pStyle w:val="LabStepNumberedLevel2"/>
        <w:numPr>
          <w:ilvl w:val="1"/>
          <w:numId w:val="11"/>
        </w:numPr>
      </w:pPr>
      <w:r>
        <w:t xml:space="preserve">Locate the text file named </w:t>
      </w:r>
      <w:r>
        <w:rPr>
          <w:b/>
        </w:rPr>
        <w:t>WingtipSalesMap</w:t>
      </w:r>
      <w:r w:rsidR="00023CD7">
        <w:rPr>
          <w:b/>
        </w:rPr>
        <w:t>SQL</w:t>
      </w:r>
      <w:r>
        <w:rPr>
          <w:b/>
        </w:rPr>
        <w:t>Query</w:t>
      </w:r>
      <w:r w:rsidRPr="00276CCE">
        <w:rPr>
          <w:b/>
        </w:rPr>
        <w:t>.txt</w:t>
      </w:r>
      <w:r>
        <w:t xml:space="preserve"> located at the following path.</w:t>
      </w:r>
    </w:p>
    <w:p w14:paraId="7D7E5354" w14:textId="55728082" w:rsidR="00276CCE" w:rsidRDefault="00276CCE" w:rsidP="00276CCE">
      <w:pPr>
        <w:pStyle w:val="LabStepCodeBlockLevel2"/>
      </w:pPr>
      <w:r>
        <w:t>C:\Student\Modules\Reporting\Lab\</w:t>
      </w:r>
      <w:r w:rsidRPr="00276CCE">
        <w:t>WingtipSalesMap</w:t>
      </w:r>
      <w:r w:rsidR="00023CD7">
        <w:t>SQL</w:t>
      </w:r>
      <w:r w:rsidRPr="00276CCE">
        <w:t>Query</w:t>
      </w:r>
      <w:r w:rsidRPr="00AE054D">
        <w:t>.txt</w:t>
      </w:r>
    </w:p>
    <w:p w14:paraId="724FB386" w14:textId="24B8DD16" w:rsidR="00276CCE" w:rsidRDefault="00276CCE" w:rsidP="00276CCE">
      <w:pPr>
        <w:pStyle w:val="LabStepNumberedLevel2"/>
      </w:pPr>
      <w:r>
        <w:t xml:space="preserve">Open </w:t>
      </w:r>
      <w:r w:rsidRPr="00276CCE">
        <w:rPr>
          <w:b/>
        </w:rPr>
        <w:t>WingtipSalesMap</w:t>
      </w:r>
      <w:r w:rsidR="00023CD7">
        <w:rPr>
          <w:b/>
        </w:rPr>
        <w:t>SQL</w:t>
      </w:r>
      <w:r w:rsidRPr="00276CCE">
        <w:rPr>
          <w:b/>
        </w:rPr>
        <w:t>Query</w:t>
      </w:r>
      <w:r w:rsidRPr="00AE054D">
        <w:rPr>
          <w:b/>
        </w:rPr>
        <w:t>.txt</w:t>
      </w:r>
      <w:r>
        <w:t xml:space="preserve"> using the Windows utility program </w:t>
      </w:r>
      <w:r w:rsidRPr="00AE054D">
        <w:rPr>
          <w:b/>
        </w:rPr>
        <w:t>NOTEPAD.EXE</w:t>
      </w:r>
      <w:r>
        <w:t>.</w:t>
      </w:r>
    </w:p>
    <w:p w14:paraId="76A71F2D" w14:textId="045EA687" w:rsidR="00276CCE" w:rsidRDefault="00276CCE" w:rsidP="00276CCE">
      <w:pPr>
        <w:pStyle w:val="LabStepNumberedLevel2"/>
      </w:pPr>
      <w:r>
        <w:t xml:space="preserve">Select all the text from inside </w:t>
      </w:r>
      <w:r w:rsidRPr="00276CCE">
        <w:rPr>
          <w:b/>
        </w:rPr>
        <w:t>WingtipSalesMap</w:t>
      </w:r>
      <w:r w:rsidR="00023CD7">
        <w:rPr>
          <w:b/>
        </w:rPr>
        <w:t>SQL</w:t>
      </w:r>
      <w:r w:rsidRPr="00276CCE">
        <w:rPr>
          <w:b/>
        </w:rPr>
        <w:t>Query</w:t>
      </w:r>
      <w:r w:rsidRPr="00AE054D">
        <w:rPr>
          <w:b/>
        </w:rPr>
        <w:t>.txt</w:t>
      </w:r>
      <w:r>
        <w:t xml:space="preserve"> file and copy it to the Windows Clipboard</w:t>
      </w:r>
    </w:p>
    <w:p w14:paraId="0463F929" w14:textId="77777777" w:rsidR="00276CCE" w:rsidRDefault="00276CCE" w:rsidP="00276CCE">
      <w:pPr>
        <w:pStyle w:val="LabStepNumberedLevel2"/>
      </w:pPr>
      <w:r>
        <w:t xml:space="preserve">Return back to the </w:t>
      </w:r>
      <w:r w:rsidRPr="00384D95">
        <w:rPr>
          <w:b/>
        </w:rPr>
        <w:t>Design a query</w:t>
      </w:r>
      <w:r>
        <w:t xml:space="preserve"> page in the </w:t>
      </w:r>
      <w:r w:rsidRPr="00384D95">
        <w:rPr>
          <w:b/>
        </w:rPr>
        <w:t>Report Builder</w:t>
      </w:r>
      <w:r>
        <w:t xml:space="preserve"> application. Paste the text with the SQL query from the Windows Clipboard into the multiline text box directly under the </w:t>
      </w:r>
      <w:r w:rsidRPr="00384D95">
        <w:rPr>
          <w:b/>
        </w:rPr>
        <w:t>Edit as Text</w:t>
      </w:r>
      <w:r>
        <w:t xml:space="preserve"> button.</w:t>
      </w:r>
    </w:p>
    <w:p w14:paraId="13C10499" w14:textId="1CD46828" w:rsidR="00276CCE" w:rsidRDefault="00784F72" w:rsidP="00276CCE">
      <w:pPr>
        <w:pStyle w:val="LabStepScreenshotLevel2"/>
      </w:pPr>
      <w:r>
        <w:drawing>
          <wp:inline distT="0" distB="0" distL="0" distR="0" wp14:anchorId="1BAC7956" wp14:editId="096606B4">
            <wp:extent cx="4837176" cy="1719072"/>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7176" cy="1719072"/>
                    </a:xfrm>
                    <a:prstGeom prst="rect">
                      <a:avLst/>
                    </a:prstGeom>
                  </pic:spPr>
                </pic:pic>
              </a:graphicData>
            </a:graphic>
          </wp:inline>
        </w:drawing>
      </w:r>
      <w:r w:rsidR="00276CCE">
        <w:t xml:space="preserve"> </w:t>
      </w:r>
    </w:p>
    <w:p w14:paraId="423831A9" w14:textId="7DB107C7" w:rsidR="00276CCE" w:rsidRDefault="00276CCE" w:rsidP="00F5227B">
      <w:pPr>
        <w:pStyle w:val="LabStepNumberedLevel2"/>
      </w:pPr>
      <w:r>
        <w:t xml:space="preserve">Click the </w:t>
      </w:r>
      <w:r w:rsidRPr="00C7467D">
        <w:rPr>
          <w:b/>
        </w:rPr>
        <w:t>exclamation icon (!)</w:t>
      </w:r>
      <w:r>
        <w:t xml:space="preserve"> to test the query and then click </w:t>
      </w:r>
      <w:r w:rsidRPr="00C7467D">
        <w:rPr>
          <w:b/>
        </w:rPr>
        <w:t>Next</w:t>
      </w:r>
      <w:r>
        <w:t>.</w:t>
      </w:r>
    </w:p>
    <w:p w14:paraId="6F63317F" w14:textId="209534C6" w:rsidR="00276CCE" w:rsidRDefault="00CA448A" w:rsidP="00276CCE">
      <w:pPr>
        <w:pStyle w:val="LabStepScreenshotLevel2"/>
      </w:pPr>
      <w:r>
        <w:lastRenderedPageBreak/>
        <w:drawing>
          <wp:inline distT="0" distB="0" distL="0" distR="0" wp14:anchorId="17165012" wp14:editId="1AAAE77A">
            <wp:extent cx="4837176" cy="3547872"/>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7176" cy="3547872"/>
                    </a:xfrm>
                    <a:prstGeom prst="rect">
                      <a:avLst/>
                    </a:prstGeom>
                  </pic:spPr>
                </pic:pic>
              </a:graphicData>
            </a:graphic>
          </wp:inline>
        </w:drawing>
      </w:r>
    </w:p>
    <w:p w14:paraId="1535AF41" w14:textId="534B8DAD" w:rsidR="006069D3" w:rsidRDefault="006069D3" w:rsidP="006069D3">
      <w:pPr>
        <w:pStyle w:val="LabStepNumberedLevel2"/>
      </w:pPr>
      <w:r>
        <w:t xml:space="preserve">The next page in the wizard is that </w:t>
      </w:r>
      <w:r w:rsidR="00746A63">
        <w:rPr>
          <w:b/>
        </w:rPr>
        <w:t>Match fields for spatial and analytical data</w:t>
      </w:r>
      <w:r w:rsidRPr="00384D95">
        <w:t xml:space="preserve"> page which will allow you </w:t>
      </w:r>
      <w:r w:rsidR="00746A63">
        <w:t>match the spatial dataset fields to the analytical dataset fields.</w:t>
      </w:r>
    </w:p>
    <w:p w14:paraId="5793F5C0" w14:textId="26A3BEB3" w:rsidR="006069D3" w:rsidRDefault="00746A63" w:rsidP="006069D3">
      <w:pPr>
        <w:pStyle w:val="LabStepNumberedLevel3"/>
      </w:pPr>
      <w:r>
        <w:t xml:space="preserve">Check the </w:t>
      </w:r>
      <w:r w:rsidRPr="00746A63">
        <w:rPr>
          <w:b/>
        </w:rPr>
        <w:t>Match Fields</w:t>
      </w:r>
      <w:r>
        <w:t xml:space="preserve"> option for </w:t>
      </w:r>
      <w:r w:rsidRPr="00746A63">
        <w:rPr>
          <w:b/>
        </w:rPr>
        <w:t>STUSPS</w:t>
      </w:r>
      <w:r>
        <w:t>.</w:t>
      </w:r>
    </w:p>
    <w:p w14:paraId="1080575A" w14:textId="11C30D4C" w:rsidR="00746A63" w:rsidRDefault="00746A63" w:rsidP="006069D3">
      <w:pPr>
        <w:pStyle w:val="LabStepNumberedLevel3"/>
      </w:pPr>
      <w:r>
        <w:t xml:space="preserve">In the </w:t>
      </w:r>
      <w:r w:rsidRPr="00746A63">
        <w:rPr>
          <w:b/>
        </w:rPr>
        <w:t>Analytical Dataset Fields</w:t>
      </w:r>
      <w:r>
        <w:t xml:space="preserve"> drop-down list for </w:t>
      </w:r>
      <w:r w:rsidRPr="00746A63">
        <w:rPr>
          <w:b/>
        </w:rPr>
        <w:t>STUSPS</w:t>
      </w:r>
      <w:r>
        <w:t xml:space="preserve">, choose </w:t>
      </w:r>
      <w:r w:rsidRPr="00746A63">
        <w:rPr>
          <w:b/>
        </w:rPr>
        <w:t>State</w:t>
      </w:r>
      <w:r w:rsidR="00843B5B">
        <w:t xml:space="preserve"> then click </w:t>
      </w:r>
      <w:r w:rsidR="00843B5B">
        <w:rPr>
          <w:b/>
        </w:rPr>
        <w:t>Next</w:t>
      </w:r>
      <w:r w:rsidR="00843B5B">
        <w:t>.</w:t>
      </w:r>
    </w:p>
    <w:p w14:paraId="17B6CD03" w14:textId="7BC9AAB0" w:rsidR="00746A63" w:rsidRDefault="00746A63" w:rsidP="00746A63">
      <w:pPr>
        <w:pStyle w:val="LabStepScreenshotLevel2"/>
      </w:pPr>
      <w:r>
        <w:drawing>
          <wp:inline distT="0" distB="0" distL="0" distR="0" wp14:anchorId="02A6151B" wp14:editId="03CD4DED">
            <wp:extent cx="4023360" cy="295351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3360" cy="2953512"/>
                    </a:xfrm>
                    <a:prstGeom prst="rect">
                      <a:avLst/>
                    </a:prstGeom>
                  </pic:spPr>
                </pic:pic>
              </a:graphicData>
            </a:graphic>
          </wp:inline>
        </w:drawing>
      </w:r>
    </w:p>
    <w:p w14:paraId="69E0DF2B" w14:textId="564C6CD7" w:rsidR="00646DEC" w:rsidRDefault="00646DEC" w:rsidP="00646DEC">
      <w:pPr>
        <w:pStyle w:val="LabExerciseText"/>
      </w:pPr>
      <w:r>
        <w:t>Since we will use the default Spatial data for the STATEFP and STATENAME, the only field that needs to be mapped is State.</w:t>
      </w:r>
    </w:p>
    <w:p w14:paraId="4E7EAE52" w14:textId="315A08B1" w:rsidR="003D0C4C" w:rsidRDefault="00195F36" w:rsidP="003D0C4C">
      <w:pPr>
        <w:pStyle w:val="LabStepNumberedLevel2"/>
      </w:pPr>
      <w:r>
        <w:t xml:space="preserve">From the </w:t>
      </w:r>
      <w:r w:rsidRPr="00195F36">
        <w:rPr>
          <w:b/>
        </w:rPr>
        <w:t>Choose color theme and data visualization</w:t>
      </w:r>
      <w:r>
        <w:t xml:space="preserve"> dialog, select the following options:</w:t>
      </w:r>
    </w:p>
    <w:p w14:paraId="660C38A1" w14:textId="5D2DD89E" w:rsidR="00195F36" w:rsidRDefault="00195F36" w:rsidP="00195F36">
      <w:pPr>
        <w:pStyle w:val="LabStepNumberedLevel3"/>
      </w:pPr>
      <w:r>
        <w:lastRenderedPageBreak/>
        <w:t xml:space="preserve">Set the </w:t>
      </w:r>
      <w:r w:rsidRPr="00195F36">
        <w:rPr>
          <w:b/>
        </w:rPr>
        <w:t>Theme</w:t>
      </w:r>
      <w:r>
        <w:t xml:space="preserve"> to </w:t>
      </w:r>
      <w:r w:rsidRPr="00195F36">
        <w:rPr>
          <w:b/>
        </w:rPr>
        <w:t>Corporate</w:t>
      </w:r>
      <w:r>
        <w:t xml:space="preserve"> (or any other desired theme).</w:t>
      </w:r>
    </w:p>
    <w:p w14:paraId="19AEACF4" w14:textId="0DE9CCAE" w:rsidR="00195F36" w:rsidRDefault="00195F36" w:rsidP="00195F36">
      <w:pPr>
        <w:pStyle w:val="LabStepNumberedLevel3"/>
      </w:pPr>
      <w:r>
        <w:t xml:space="preserve">Set the </w:t>
      </w:r>
      <w:r w:rsidRPr="00195F36">
        <w:rPr>
          <w:b/>
        </w:rPr>
        <w:t>Field to visualize</w:t>
      </w:r>
      <w:r>
        <w:t xml:space="preserve"> to </w:t>
      </w:r>
      <w:r w:rsidRPr="00195F36">
        <w:rPr>
          <w:b/>
        </w:rPr>
        <w:t>[State]</w:t>
      </w:r>
      <w:r>
        <w:t>.</w:t>
      </w:r>
    </w:p>
    <w:p w14:paraId="7DE55984" w14:textId="1ECB1985" w:rsidR="00195F36" w:rsidRDefault="00195F36" w:rsidP="00195F36">
      <w:pPr>
        <w:pStyle w:val="LabStepNumberedLevel3"/>
      </w:pPr>
      <w:r>
        <w:t xml:space="preserve">Set the </w:t>
      </w:r>
      <w:r>
        <w:rPr>
          <w:b/>
        </w:rPr>
        <w:t>Color rule</w:t>
      </w:r>
      <w:r>
        <w:t xml:space="preserve"> to </w:t>
      </w:r>
      <w:r>
        <w:rPr>
          <w:b/>
        </w:rPr>
        <w:t>Green-Yellow-Red</w:t>
      </w:r>
      <w:r>
        <w:t xml:space="preserve"> (or any other desired color rule).</w:t>
      </w:r>
    </w:p>
    <w:p w14:paraId="2E5F72FD" w14:textId="1EF7C029" w:rsidR="00195F36" w:rsidRDefault="00195F36" w:rsidP="00195F36">
      <w:pPr>
        <w:pStyle w:val="LabStepNumberedLevel3"/>
      </w:pPr>
      <w:r>
        <w:t xml:space="preserve">Check the option for </w:t>
      </w:r>
      <w:r w:rsidRPr="00195F36">
        <w:rPr>
          <w:b/>
        </w:rPr>
        <w:t>Display labels</w:t>
      </w:r>
      <w:r>
        <w:t xml:space="preserve"> and then </w:t>
      </w:r>
      <w:r w:rsidR="000503C6">
        <w:t xml:space="preserve">in the data field drop-down list choose </w:t>
      </w:r>
      <w:r w:rsidRPr="00195F36">
        <w:rPr>
          <w:b/>
        </w:rPr>
        <w:t>[Sum(Sales_Amount)]</w:t>
      </w:r>
      <w:r>
        <w:t>.</w:t>
      </w:r>
    </w:p>
    <w:p w14:paraId="0A7DBFDE" w14:textId="7EECBA0B" w:rsidR="009D2E0E" w:rsidRDefault="009D2E0E" w:rsidP="009D2E0E">
      <w:pPr>
        <w:pStyle w:val="LabStepNumberedLevel2"/>
      </w:pPr>
      <w:r>
        <w:t>Your settings should now look similar to the figure below.</w:t>
      </w:r>
    </w:p>
    <w:p w14:paraId="59B58FA1" w14:textId="3E8D5D9C" w:rsidR="00195F36" w:rsidRDefault="00195F36" w:rsidP="00195F36">
      <w:pPr>
        <w:pStyle w:val="LabStepScreenshotLevel2"/>
      </w:pPr>
      <w:r>
        <w:drawing>
          <wp:inline distT="0" distB="0" distL="0" distR="0" wp14:anchorId="504D0502" wp14:editId="76331C7D">
            <wp:extent cx="4023360" cy="295351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3360" cy="2953512"/>
                    </a:xfrm>
                    <a:prstGeom prst="rect">
                      <a:avLst/>
                    </a:prstGeom>
                  </pic:spPr>
                </pic:pic>
              </a:graphicData>
            </a:graphic>
          </wp:inline>
        </w:drawing>
      </w:r>
    </w:p>
    <w:p w14:paraId="5AAA22EB" w14:textId="1F63C932" w:rsidR="009D2E0E" w:rsidRPr="009D2E0E" w:rsidRDefault="009D2E0E" w:rsidP="009D2E0E">
      <w:pPr>
        <w:pStyle w:val="LabExerciseText"/>
      </w:pPr>
      <w:r>
        <w:t>If you set the Field to visualize to #STUSPS</w:t>
      </w:r>
      <w:r>
        <w:rPr>
          <w:b/>
        </w:rPr>
        <w:t xml:space="preserve"> </w:t>
      </w:r>
      <w:r>
        <w:t xml:space="preserve">this would display </w:t>
      </w:r>
      <w:r w:rsidR="00B5216A">
        <w:t xml:space="preserve">all states even if they do not contain data however </w:t>
      </w:r>
      <w:r>
        <w:t xml:space="preserve">we </w:t>
      </w:r>
      <w:r w:rsidR="00BA0F91">
        <w:t>chose</w:t>
      </w:r>
      <w:r>
        <w:t xml:space="preserve"> [State] instead so the </w:t>
      </w:r>
      <w:r w:rsidR="00B5216A">
        <w:t xml:space="preserve">map will only color the states </w:t>
      </w:r>
      <w:r>
        <w:t xml:space="preserve">that have data. If the data is updated and new states contain data, the map would automatically </w:t>
      </w:r>
      <w:r w:rsidR="00B5216A">
        <w:t>color the new states on the map that have data.</w:t>
      </w:r>
    </w:p>
    <w:p w14:paraId="7E163308" w14:textId="34B0C4D3" w:rsidR="0041122D" w:rsidRDefault="0041122D" w:rsidP="003D0C4C">
      <w:pPr>
        <w:pStyle w:val="LabStepNumberedLevel2"/>
      </w:pPr>
      <w:r>
        <w:t xml:space="preserve">Click </w:t>
      </w:r>
      <w:r w:rsidRPr="0041122D">
        <w:rPr>
          <w:b/>
        </w:rPr>
        <w:t>Finish</w:t>
      </w:r>
      <w:r>
        <w:t>.</w:t>
      </w:r>
    </w:p>
    <w:p w14:paraId="35D03287" w14:textId="21D8EBBC" w:rsidR="003D0C4C" w:rsidRDefault="003D0C4C" w:rsidP="00445FB9">
      <w:pPr>
        <w:pStyle w:val="LabStepNumbered"/>
      </w:pPr>
      <w:r>
        <w:t xml:space="preserve">At this point, you have completed using the wizard to create a new </w:t>
      </w:r>
      <w:r w:rsidR="00921F75">
        <w:t xml:space="preserve">map </w:t>
      </w:r>
      <w:r>
        <w:t>report. You should now see the new report you just created in the report designer of the Report Builder application.</w:t>
      </w:r>
    </w:p>
    <w:p w14:paraId="0F2F4388" w14:textId="79EC0750" w:rsidR="003D0C4C" w:rsidRDefault="00921F75" w:rsidP="003D0C4C">
      <w:pPr>
        <w:pStyle w:val="LabStepScreenshotLevel2"/>
      </w:pPr>
      <w:r>
        <w:lastRenderedPageBreak/>
        <w:drawing>
          <wp:inline distT="0" distB="0" distL="0" distR="0" wp14:anchorId="69540DD6" wp14:editId="364FCAFA">
            <wp:extent cx="4352544" cy="3355848"/>
            <wp:effectExtent l="0" t="0" r="0" b="0"/>
            <wp:docPr id="95" name="Picture 95" descr="C:\Users\ADMINI~1\AppData\Local\Temp\2\SNAGHTML288bcc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2\SNAGHTML288bccb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52544" cy="3355848"/>
                    </a:xfrm>
                    <a:prstGeom prst="rect">
                      <a:avLst/>
                    </a:prstGeom>
                    <a:noFill/>
                    <a:ln>
                      <a:noFill/>
                    </a:ln>
                  </pic:spPr>
                </pic:pic>
              </a:graphicData>
            </a:graphic>
          </wp:inline>
        </w:drawing>
      </w:r>
    </w:p>
    <w:p w14:paraId="233E6DC2" w14:textId="4A1FE531" w:rsidR="003D0C4C" w:rsidRDefault="003D0C4C" w:rsidP="003D0C4C">
      <w:pPr>
        <w:pStyle w:val="LabStepNumberedLevel2"/>
      </w:pPr>
      <w:r>
        <w:t xml:space="preserve">Run the report to see what it looks like. </w:t>
      </w:r>
      <w:r w:rsidR="00D66A86">
        <w:t>You should be able to see some of the data however the map will be too small to show all data therefore you will need to make modifications to the map.</w:t>
      </w:r>
    </w:p>
    <w:p w14:paraId="2D056B8B" w14:textId="57E1862D" w:rsidR="003D0C4C" w:rsidRDefault="00946C16" w:rsidP="003D0C4C">
      <w:pPr>
        <w:pStyle w:val="LabStepScreenshotLevel2"/>
      </w:pPr>
      <w:r>
        <w:drawing>
          <wp:inline distT="0" distB="0" distL="0" distR="0" wp14:anchorId="01E559D2" wp14:editId="2D31B739">
            <wp:extent cx="4407733" cy="35661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7733" cy="3566160"/>
                    </a:xfrm>
                    <a:prstGeom prst="rect">
                      <a:avLst/>
                    </a:prstGeom>
                  </pic:spPr>
                </pic:pic>
              </a:graphicData>
            </a:graphic>
          </wp:inline>
        </w:drawing>
      </w:r>
    </w:p>
    <w:p w14:paraId="43FB7296" w14:textId="782746AA" w:rsidR="003D0C4C" w:rsidRDefault="003D0C4C" w:rsidP="003D0C4C">
      <w:pPr>
        <w:pStyle w:val="LabStepNumberedLevel2"/>
      </w:pPr>
      <w:r>
        <w:t xml:space="preserve">Return to design view. Now add a title </w:t>
      </w:r>
      <w:r w:rsidR="00946C16">
        <w:t xml:space="preserve">to the report </w:t>
      </w:r>
      <w:r>
        <w:t xml:space="preserve">by clicking in the </w:t>
      </w:r>
      <w:r w:rsidRPr="00061311">
        <w:rPr>
          <w:b/>
        </w:rPr>
        <w:t>Click to add title</w:t>
      </w:r>
      <w:r>
        <w:t xml:space="preserve"> type </w:t>
      </w:r>
      <w:r w:rsidRPr="00061311">
        <w:rPr>
          <w:b/>
        </w:rPr>
        <w:t>Wingtip Products</w:t>
      </w:r>
      <w:r>
        <w:t>.</w:t>
      </w:r>
    </w:p>
    <w:p w14:paraId="15CECEDD" w14:textId="77511487" w:rsidR="00946C16" w:rsidRDefault="00946C16" w:rsidP="003D0C4C">
      <w:pPr>
        <w:pStyle w:val="LabStepNumberedLevel2"/>
      </w:pPr>
      <w:r>
        <w:t xml:space="preserve">Change the </w:t>
      </w:r>
      <w:r w:rsidRPr="00946C16">
        <w:rPr>
          <w:b/>
        </w:rPr>
        <w:t>Map Title</w:t>
      </w:r>
      <w:r>
        <w:t xml:space="preserve"> to </w:t>
      </w:r>
      <w:r w:rsidRPr="00946C16">
        <w:rPr>
          <w:b/>
        </w:rPr>
        <w:t>Sales by State</w:t>
      </w:r>
      <w:r>
        <w:t xml:space="preserve"> by double-clicking on </w:t>
      </w:r>
      <w:r w:rsidRPr="00946C16">
        <w:t>Map Title</w:t>
      </w:r>
      <w:r>
        <w:t xml:space="preserve"> and then replacing the text.</w:t>
      </w:r>
    </w:p>
    <w:p w14:paraId="2067BC16" w14:textId="6C43F026" w:rsidR="003D0C4C" w:rsidRDefault="003D0C4C" w:rsidP="003D0C4C">
      <w:pPr>
        <w:pStyle w:val="LabStepNumberedLevel2"/>
      </w:pPr>
      <w:r>
        <w:t xml:space="preserve">Adjust </w:t>
      </w:r>
      <w:r w:rsidR="00DC5032">
        <w:t>the report canvas and the map to a larger, desired size until you see the data on the map.</w:t>
      </w:r>
    </w:p>
    <w:p w14:paraId="46A7586E" w14:textId="1839C8E0" w:rsidR="003D0C4C" w:rsidRDefault="00B67EB6" w:rsidP="003D0C4C">
      <w:pPr>
        <w:pStyle w:val="LabStepScreenshotLevel2"/>
      </w:pPr>
      <w:r>
        <w:lastRenderedPageBreak/>
        <w:drawing>
          <wp:inline distT="0" distB="0" distL="0" distR="0" wp14:anchorId="7BDBFF94" wp14:editId="13EFA970">
            <wp:extent cx="4462272" cy="32004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2272" cy="3200400"/>
                    </a:xfrm>
                    <a:prstGeom prst="rect">
                      <a:avLst/>
                    </a:prstGeom>
                  </pic:spPr>
                </pic:pic>
              </a:graphicData>
            </a:graphic>
          </wp:inline>
        </w:drawing>
      </w:r>
    </w:p>
    <w:p w14:paraId="0560C012" w14:textId="6BB51321" w:rsidR="00B67EB6" w:rsidRDefault="00B67EB6" w:rsidP="00B67EB6">
      <w:pPr>
        <w:pStyle w:val="LabStepNumberedLevel2"/>
      </w:pPr>
      <w:r>
        <w:t>Run the report to test.</w:t>
      </w:r>
    </w:p>
    <w:p w14:paraId="77142AA4" w14:textId="5DFDB0F4" w:rsidR="004B0459" w:rsidRDefault="00C60265" w:rsidP="004B0459">
      <w:pPr>
        <w:pStyle w:val="LabStepScreenshotLevel2"/>
      </w:pPr>
      <w:r>
        <w:drawing>
          <wp:inline distT="0" distB="0" distL="0" distR="0" wp14:anchorId="687A7141" wp14:editId="27695652">
            <wp:extent cx="4605020" cy="3200400"/>
            <wp:effectExtent l="0" t="0" r="508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5020" cy="3200400"/>
                    </a:xfrm>
                    <a:prstGeom prst="rect">
                      <a:avLst/>
                    </a:prstGeom>
                  </pic:spPr>
                </pic:pic>
              </a:graphicData>
            </a:graphic>
          </wp:inline>
        </w:drawing>
      </w:r>
    </w:p>
    <w:p w14:paraId="25D09988" w14:textId="168CD9D7" w:rsidR="009551B0" w:rsidRDefault="00005D51" w:rsidP="009551B0">
      <w:pPr>
        <w:pStyle w:val="Heading4"/>
      </w:pPr>
      <w:r>
        <w:t xml:space="preserve">Save and </w:t>
      </w:r>
      <w:r w:rsidR="009551B0">
        <w:t>Test Report in Browser</w:t>
      </w:r>
    </w:p>
    <w:p w14:paraId="12E21340" w14:textId="77777777" w:rsidR="00005D51" w:rsidRDefault="00005D51" w:rsidP="00005D51">
      <w:pPr>
        <w:pStyle w:val="LabStepNumbered"/>
      </w:pPr>
      <w:r>
        <w:t xml:space="preserve">Click the </w:t>
      </w:r>
      <w:r w:rsidRPr="00005D51">
        <w:rPr>
          <w:b/>
        </w:rPr>
        <w:t>Save</w:t>
      </w:r>
      <w:r>
        <w:t xml:space="preserve"> icon in the ribbon to save the report. When you save the report, save it into the </w:t>
      </w:r>
      <w:r w:rsidRPr="00005D51">
        <w:rPr>
          <w:b/>
        </w:rPr>
        <w:t>Reports</w:t>
      </w:r>
      <w:r>
        <w:t xml:space="preserve"> library in the BI Center site using the file name </w:t>
      </w:r>
      <w:r w:rsidRPr="00005D51">
        <w:rPr>
          <w:b/>
        </w:rPr>
        <w:t>SalesbyStateReport.rdl</w:t>
      </w:r>
      <w:r>
        <w:t>.</w:t>
      </w:r>
    </w:p>
    <w:p w14:paraId="06092E48" w14:textId="77777777" w:rsidR="00005D51" w:rsidRDefault="00005D51" w:rsidP="00005D51">
      <w:pPr>
        <w:pStyle w:val="LabStepScreenshot"/>
      </w:pPr>
      <w:r>
        <w:rPr>
          <w:noProof/>
        </w:rPr>
        <w:lastRenderedPageBreak/>
        <w:drawing>
          <wp:inline distT="0" distB="0" distL="0" distR="0" wp14:anchorId="14310A94" wp14:editId="386F9081">
            <wp:extent cx="3803904" cy="2724912"/>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3904" cy="2724912"/>
                    </a:xfrm>
                    <a:prstGeom prst="rect">
                      <a:avLst/>
                    </a:prstGeom>
                  </pic:spPr>
                </pic:pic>
              </a:graphicData>
            </a:graphic>
          </wp:inline>
        </w:drawing>
      </w:r>
    </w:p>
    <w:p w14:paraId="29414431" w14:textId="77777777" w:rsidR="00005D51" w:rsidRDefault="00005D51" w:rsidP="00005D51">
      <w:pPr>
        <w:pStyle w:val="LabStepNumberedLevel2"/>
      </w:pPr>
      <w:r>
        <w:t xml:space="preserve">Confirm that the new report you just created named </w:t>
      </w:r>
      <w:r w:rsidRPr="00C95D89">
        <w:rPr>
          <w:b/>
        </w:rPr>
        <w:t>Sales</w:t>
      </w:r>
      <w:r>
        <w:rPr>
          <w:b/>
        </w:rPr>
        <w:t>byState</w:t>
      </w:r>
      <w:r w:rsidRPr="00C95D89">
        <w:rPr>
          <w:b/>
        </w:rPr>
        <w:t>Report</w:t>
      </w:r>
      <w:r>
        <w:t xml:space="preserve"> can be seen in the default view of the </w:t>
      </w:r>
      <w:r w:rsidRPr="00C95D89">
        <w:rPr>
          <w:b/>
        </w:rPr>
        <w:t>Reports</w:t>
      </w:r>
      <w:r>
        <w:t xml:space="preserve"> library.</w:t>
      </w:r>
    </w:p>
    <w:p w14:paraId="47E1E2F1" w14:textId="77777777" w:rsidR="00005D51" w:rsidRDefault="00005D51" w:rsidP="00005D51">
      <w:pPr>
        <w:pStyle w:val="LabStepScreenshotLevel2"/>
      </w:pPr>
      <w:r>
        <w:drawing>
          <wp:inline distT="0" distB="0" distL="0" distR="0" wp14:anchorId="2B077C4E" wp14:editId="59389533">
            <wp:extent cx="4810991" cy="1371600"/>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0991" cy="1371600"/>
                    </a:xfrm>
                    <a:prstGeom prst="rect">
                      <a:avLst/>
                    </a:prstGeom>
                  </pic:spPr>
                </pic:pic>
              </a:graphicData>
            </a:graphic>
          </wp:inline>
        </w:drawing>
      </w:r>
    </w:p>
    <w:p w14:paraId="3FCC1AE8" w14:textId="77777777" w:rsidR="00005D51" w:rsidRDefault="00005D51" w:rsidP="00005D51">
      <w:pPr>
        <w:pStyle w:val="LabExerciseText"/>
      </w:pPr>
      <w:r>
        <w:t>Even though we will be making more changes to the report it is best practice to save the file incase the Report Builder or computer crashes. This ensures you do not lose any work that has been completed on the report.</w:t>
      </w:r>
    </w:p>
    <w:p w14:paraId="2F5A34D1" w14:textId="1A6970C0" w:rsidR="00771A32" w:rsidRDefault="00765DDC" w:rsidP="00771A32">
      <w:pPr>
        <w:pStyle w:val="LabStepNumbered"/>
      </w:pPr>
      <w:r>
        <w:t>Now test</w:t>
      </w:r>
      <w:r w:rsidR="00771A32">
        <w:t xml:space="preserve"> the </w:t>
      </w:r>
      <w:r w:rsidR="00D15EB8">
        <w:rPr>
          <w:b/>
        </w:rPr>
        <w:t>SalesbyStateReport</w:t>
      </w:r>
      <w:r w:rsidR="00D15EB8">
        <w:t xml:space="preserve"> </w:t>
      </w:r>
      <w:r w:rsidR="00771A32">
        <w:t>report in the browser.</w:t>
      </w:r>
    </w:p>
    <w:p w14:paraId="7498CF52" w14:textId="2DB49CF4" w:rsidR="00771A32" w:rsidRDefault="00771A32" w:rsidP="00771A32">
      <w:pPr>
        <w:pStyle w:val="LabStepNumberedLevel2"/>
      </w:pPr>
      <w:r>
        <w:t xml:space="preserve">Click </w:t>
      </w:r>
      <w:r w:rsidR="00D15EB8">
        <w:rPr>
          <w:b/>
        </w:rPr>
        <w:t>SalesbyStateReport</w:t>
      </w:r>
      <w:r>
        <w:t>.</w:t>
      </w:r>
    </w:p>
    <w:p w14:paraId="41E35B0F" w14:textId="712719ED" w:rsidR="00771A32" w:rsidRDefault="00771A32" w:rsidP="00771A32">
      <w:pPr>
        <w:pStyle w:val="LabStepNumberedLevel2"/>
      </w:pPr>
      <w:r>
        <w:t>Confirm that the report displays properly inside the browser.</w:t>
      </w:r>
    </w:p>
    <w:p w14:paraId="2A9F6F50" w14:textId="507D25C6" w:rsidR="00033310" w:rsidRDefault="00005D51" w:rsidP="00771A32">
      <w:pPr>
        <w:pStyle w:val="LabStepScreenshotLevel2"/>
      </w:pPr>
      <w:r>
        <w:lastRenderedPageBreak/>
        <w:drawing>
          <wp:inline distT="0" distB="0" distL="0" distR="0" wp14:anchorId="6C1EFA37" wp14:editId="022CA69D">
            <wp:extent cx="5761431" cy="43891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431" cy="4389120"/>
                    </a:xfrm>
                    <a:prstGeom prst="rect">
                      <a:avLst/>
                    </a:prstGeom>
                  </pic:spPr>
                </pic:pic>
              </a:graphicData>
            </a:graphic>
          </wp:inline>
        </w:drawing>
      </w:r>
    </w:p>
    <w:p w14:paraId="68A79D92" w14:textId="06008FB5" w:rsidR="00147391" w:rsidRDefault="00147391" w:rsidP="00147391">
      <w:pPr>
        <w:pStyle w:val="LabExerciseText"/>
      </w:pPr>
      <w:r>
        <w:t>Notice the values are not showing in currency format. Proceed to the next steps to update the map in Report Builder to change the format of the value.</w:t>
      </w:r>
    </w:p>
    <w:p w14:paraId="52A259EA" w14:textId="71AD2AB0" w:rsidR="00A31164" w:rsidRDefault="00A31164">
      <w:pPr>
        <w:pStyle w:val="Heading4"/>
      </w:pPr>
      <w:r>
        <w:t>Modify Report</w:t>
      </w:r>
      <w:r w:rsidR="00853842">
        <w:t xml:space="preserve"> Properties</w:t>
      </w:r>
    </w:p>
    <w:p w14:paraId="705BEA14" w14:textId="77777777" w:rsidR="00065503" w:rsidRDefault="00065503" w:rsidP="00147391">
      <w:pPr>
        <w:pStyle w:val="LabStepNumbered"/>
      </w:pPr>
      <w:r>
        <w:t>To update the Map field value follow the steps below:</w:t>
      </w:r>
    </w:p>
    <w:p w14:paraId="3960598C" w14:textId="112FFD0D" w:rsidR="00A31164" w:rsidRDefault="00147391" w:rsidP="00065503">
      <w:pPr>
        <w:pStyle w:val="LabStepNumberedLevel2"/>
      </w:pPr>
      <w:r>
        <w:t>Go back to the report in Report Builder.</w:t>
      </w:r>
    </w:p>
    <w:p w14:paraId="342D3F3A" w14:textId="55B129A8" w:rsidR="00147391" w:rsidRDefault="00207A21" w:rsidP="00065503">
      <w:pPr>
        <w:pStyle w:val="LabStepNumberedLevel2"/>
      </w:pPr>
      <w:r>
        <w:t>Click outside of the US in the whiter area of the map to activate the Map Layers panel.</w:t>
      </w:r>
    </w:p>
    <w:p w14:paraId="16E36A38" w14:textId="4469609F" w:rsidR="00207A21" w:rsidRDefault="00207A21" w:rsidP="00065503">
      <w:pPr>
        <w:pStyle w:val="LabStepScreenshotLevel2"/>
      </w:pPr>
      <w:r>
        <w:drawing>
          <wp:inline distT="0" distB="0" distL="0" distR="0" wp14:anchorId="19AC898F" wp14:editId="47E616B1">
            <wp:extent cx="3227832" cy="15544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7832" cy="1554480"/>
                    </a:xfrm>
                    <a:prstGeom prst="rect">
                      <a:avLst/>
                    </a:prstGeom>
                  </pic:spPr>
                </pic:pic>
              </a:graphicData>
            </a:graphic>
          </wp:inline>
        </w:drawing>
      </w:r>
    </w:p>
    <w:p w14:paraId="610164A8" w14:textId="79E23745" w:rsidR="00207A21" w:rsidRDefault="00D92B05" w:rsidP="00065503">
      <w:pPr>
        <w:pStyle w:val="LabStepNumberedLevel2"/>
      </w:pPr>
      <w:r>
        <w:t xml:space="preserve">In the </w:t>
      </w:r>
      <w:r w:rsidRPr="00D92B05">
        <w:rPr>
          <w:b/>
        </w:rPr>
        <w:t>Map Layers</w:t>
      </w:r>
      <w:r>
        <w:t xml:space="preserve"> panel, click the drop-down arrow for the </w:t>
      </w:r>
      <w:r w:rsidRPr="00D92B05">
        <w:rPr>
          <w:b/>
        </w:rPr>
        <w:t>PolygonLayer1</w:t>
      </w:r>
      <w:r>
        <w:t xml:space="preserve"> and select </w:t>
      </w:r>
      <w:r>
        <w:rPr>
          <w:b/>
        </w:rPr>
        <w:t>Polygon Properties…</w:t>
      </w:r>
    </w:p>
    <w:p w14:paraId="3B017120" w14:textId="3027D689" w:rsidR="00D92B05" w:rsidRDefault="00D92B05" w:rsidP="00065503">
      <w:pPr>
        <w:pStyle w:val="LabStepScreenshotLevel2"/>
      </w:pPr>
      <w:r>
        <w:lastRenderedPageBreak/>
        <w:drawing>
          <wp:inline distT="0" distB="0" distL="0" distR="0" wp14:anchorId="035E2216" wp14:editId="3A201057">
            <wp:extent cx="2249424" cy="2624328"/>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9424" cy="2624328"/>
                    </a:xfrm>
                    <a:prstGeom prst="rect">
                      <a:avLst/>
                    </a:prstGeom>
                  </pic:spPr>
                </pic:pic>
              </a:graphicData>
            </a:graphic>
          </wp:inline>
        </w:drawing>
      </w:r>
    </w:p>
    <w:p w14:paraId="4D53D0F2" w14:textId="56F0AC5B" w:rsidR="00D70396" w:rsidRDefault="00A84774" w:rsidP="00065503">
      <w:pPr>
        <w:pStyle w:val="LabStepNumberedLevel2"/>
      </w:pPr>
      <w:r>
        <w:t>Click the function button (</w:t>
      </w:r>
      <w:r w:rsidRPr="00A84774">
        <w:rPr>
          <w:b/>
        </w:rPr>
        <w:t>fx</w:t>
      </w:r>
      <w:r>
        <w:t xml:space="preserve">) for </w:t>
      </w:r>
      <w:r w:rsidRPr="00A84774">
        <w:rPr>
          <w:b/>
        </w:rPr>
        <w:t>the [Sum(Sales_Amount)]</w:t>
      </w:r>
      <w:r>
        <w:t xml:space="preserve"> </w:t>
      </w:r>
      <w:r w:rsidRPr="00A84774">
        <w:rPr>
          <w:b/>
        </w:rPr>
        <w:t>Label text</w:t>
      </w:r>
      <w:r>
        <w:t>.</w:t>
      </w:r>
    </w:p>
    <w:p w14:paraId="73A3B4C6" w14:textId="1A530B4F" w:rsidR="00A84774" w:rsidRDefault="00A84774" w:rsidP="00A84774">
      <w:pPr>
        <w:pStyle w:val="LabStepScreenshotLevel2"/>
      </w:pPr>
      <w:r>
        <w:drawing>
          <wp:inline distT="0" distB="0" distL="0" distR="0" wp14:anchorId="7EE599F5" wp14:editId="258321DE">
            <wp:extent cx="3621024" cy="159105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1024" cy="1591056"/>
                    </a:xfrm>
                    <a:prstGeom prst="rect">
                      <a:avLst/>
                    </a:prstGeom>
                  </pic:spPr>
                </pic:pic>
              </a:graphicData>
            </a:graphic>
          </wp:inline>
        </w:drawing>
      </w:r>
    </w:p>
    <w:p w14:paraId="01B26B62" w14:textId="64C6CB5A" w:rsidR="00B274EA" w:rsidRDefault="00B26D51" w:rsidP="00B274EA">
      <w:pPr>
        <w:pStyle w:val="LabStepNumberedLevel2"/>
      </w:pPr>
      <w:r>
        <w:t xml:space="preserve">Modify </w:t>
      </w:r>
      <w:r w:rsidRPr="00B26D51">
        <w:rPr>
          <w:b/>
        </w:rPr>
        <w:t>Set expression for: Label</w:t>
      </w:r>
      <w:r>
        <w:t xml:space="preserve"> to use </w:t>
      </w:r>
      <w:r w:rsidRPr="00B26D51">
        <w:rPr>
          <w:b/>
        </w:rPr>
        <w:t>FormatCurrency</w:t>
      </w:r>
      <w:r>
        <w:t xml:space="preserve"> as displayed in the figure below then click </w:t>
      </w:r>
      <w:r w:rsidRPr="00B26D51">
        <w:rPr>
          <w:b/>
        </w:rPr>
        <w:t>OK</w:t>
      </w:r>
      <w:r>
        <w:t>.</w:t>
      </w:r>
    </w:p>
    <w:p w14:paraId="1721CE42" w14:textId="2EF753DD" w:rsidR="00B26D51" w:rsidRDefault="00B26D51" w:rsidP="00B26D51">
      <w:pPr>
        <w:pStyle w:val="LabStepScreenshotLevel2"/>
      </w:pPr>
      <w:r>
        <w:drawing>
          <wp:inline distT="0" distB="0" distL="0" distR="0" wp14:anchorId="61590FD6" wp14:editId="30C17AAE">
            <wp:extent cx="5076190" cy="196190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190" cy="1961905"/>
                    </a:xfrm>
                    <a:prstGeom prst="rect">
                      <a:avLst/>
                    </a:prstGeom>
                  </pic:spPr>
                </pic:pic>
              </a:graphicData>
            </a:graphic>
          </wp:inline>
        </w:drawing>
      </w:r>
    </w:p>
    <w:p w14:paraId="196806C0" w14:textId="5B2964AA" w:rsidR="00B26D51" w:rsidRDefault="002E41C2" w:rsidP="00B26D51">
      <w:pPr>
        <w:pStyle w:val="LabStepNumbered"/>
      </w:pPr>
      <w:r>
        <w:t xml:space="preserve">Your map will now display </w:t>
      </w:r>
      <w:r w:rsidRPr="000F44C3">
        <w:rPr>
          <w:b/>
        </w:rPr>
        <w:t>&lt;&lt;Expr&gt;&gt;</w:t>
      </w:r>
      <w:r>
        <w:t xml:space="preserve"> as the value of the states in design mode.</w:t>
      </w:r>
    </w:p>
    <w:p w14:paraId="72D5D318" w14:textId="3EC5D1E5" w:rsidR="002E41C2" w:rsidRDefault="002E41C2" w:rsidP="002E41C2">
      <w:pPr>
        <w:pStyle w:val="LabStepScreenshot"/>
      </w:pPr>
      <w:r>
        <w:rPr>
          <w:noProof/>
        </w:rPr>
        <w:lastRenderedPageBreak/>
        <w:drawing>
          <wp:inline distT="0" distB="0" distL="0" distR="0" wp14:anchorId="4612194E" wp14:editId="3DF74734">
            <wp:extent cx="4526280" cy="2523744"/>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6280" cy="2523744"/>
                    </a:xfrm>
                    <a:prstGeom prst="rect">
                      <a:avLst/>
                    </a:prstGeom>
                  </pic:spPr>
                </pic:pic>
              </a:graphicData>
            </a:graphic>
          </wp:inline>
        </w:drawing>
      </w:r>
    </w:p>
    <w:p w14:paraId="49D38DB3" w14:textId="2ED8E629" w:rsidR="00703E32" w:rsidRDefault="00CE33EB" w:rsidP="00703E32">
      <w:pPr>
        <w:pStyle w:val="LabStepNumbered"/>
      </w:pPr>
      <w:r>
        <w:t xml:space="preserve">Run the report to see if </w:t>
      </w:r>
      <w:r w:rsidR="007328C8">
        <w:t>the values are now displaying in currency format.</w:t>
      </w:r>
    </w:p>
    <w:p w14:paraId="7E9DFFB6" w14:textId="57909A2F" w:rsidR="00CE33EB" w:rsidRDefault="007328C8" w:rsidP="007328C8">
      <w:pPr>
        <w:pStyle w:val="LabStepScreenshot"/>
      </w:pPr>
      <w:r>
        <w:rPr>
          <w:noProof/>
        </w:rPr>
        <w:drawing>
          <wp:inline distT="0" distB="0" distL="0" distR="0" wp14:anchorId="6177D304" wp14:editId="1AC18F10">
            <wp:extent cx="5916168" cy="3017520"/>
            <wp:effectExtent l="0" t="0" r="889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16168" cy="3017520"/>
                    </a:xfrm>
                    <a:prstGeom prst="rect">
                      <a:avLst/>
                    </a:prstGeom>
                  </pic:spPr>
                </pic:pic>
              </a:graphicData>
            </a:graphic>
          </wp:inline>
        </w:drawing>
      </w:r>
    </w:p>
    <w:p w14:paraId="5F2C8FEA" w14:textId="77A402A6" w:rsidR="005F06BE" w:rsidRPr="00A31164" w:rsidRDefault="005F06BE" w:rsidP="005F06BE">
      <w:pPr>
        <w:pStyle w:val="LabStepNumbered"/>
      </w:pPr>
      <w:r>
        <w:t xml:space="preserve">Save </w:t>
      </w:r>
      <w:r w:rsidR="00372AA8">
        <w:t>the report and retest the report in the browser to ensure all is okay.</w:t>
      </w:r>
    </w:p>
    <w:p w14:paraId="595408BC" w14:textId="26C87B96" w:rsidR="00F96798" w:rsidRPr="001317DF" w:rsidRDefault="00F96798" w:rsidP="001317DF">
      <w:pPr>
        <w:pStyle w:val="Heading3"/>
      </w:pPr>
      <w:r>
        <w:t xml:space="preserve">Exercise 3: </w:t>
      </w:r>
      <w:r w:rsidR="00E27A1D">
        <w:t>Add</w:t>
      </w:r>
      <w:r>
        <w:t xml:space="preserve"> Parameters </w:t>
      </w:r>
      <w:r w:rsidR="00970E40">
        <w:t>to</w:t>
      </w:r>
      <w:r w:rsidR="00A571D4">
        <w:t xml:space="preserve"> Map</w:t>
      </w:r>
      <w:r w:rsidR="00970E40">
        <w:t xml:space="preserve"> Report</w:t>
      </w:r>
    </w:p>
    <w:p w14:paraId="07E00691" w14:textId="5B11DA7A" w:rsidR="00F96798" w:rsidRDefault="00F96798" w:rsidP="00F96798">
      <w:pPr>
        <w:pStyle w:val="LabExerciseLeadIn"/>
      </w:pPr>
      <w:r>
        <w:t xml:space="preserve">In this exercise you will set parameters </w:t>
      </w:r>
      <w:r w:rsidR="00970E40">
        <w:t>on the SalesbyStateReport to filter by Purchase Type.</w:t>
      </w:r>
    </w:p>
    <w:p w14:paraId="6F1C3E2A" w14:textId="2989BE35" w:rsidR="00970E40" w:rsidRDefault="00970E40" w:rsidP="00F5227B">
      <w:pPr>
        <w:pStyle w:val="LabStepNumbered"/>
        <w:numPr>
          <w:ilvl w:val="0"/>
          <w:numId w:val="8"/>
        </w:numPr>
      </w:pPr>
      <w:r>
        <w:t xml:space="preserve">Go back to the </w:t>
      </w:r>
      <w:r w:rsidRPr="00970E40">
        <w:rPr>
          <w:b/>
        </w:rPr>
        <w:t>SalesbyStateReport</w:t>
      </w:r>
      <w:r>
        <w:t xml:space="preserve"> in Report Builder.</w:t>
      </w:r>
    </w:p>
    <w:p w14:paraId="70A5DE32" w14:textId="00CD30AA" w:rsidR="00F21B13" w:rsidRDefault="00F21B13" w:rsidP="00F21B13">
      <w:pPr>
        <w:pStyle w:val="Heading4"/>
      </w:pPr>
      <w:r>
        <w:t>Create Dataset for Invoice Type</w:t>
      </w:r>
    </w:p>
    <w:p w14:paraId="264A05CC" w14:textId="1029F89A" w:rsidR="00F21B13" w:rsidRDefault="00F21B13" w:rsidP="00F5227B">
      <w:pPr>
        <w:pStyle w:val="LabStepNumbered"/>
        <w:numPr>
          <w:ilvl w:val="0"/>
          <w:numId w:val="8"/>
        </w:numPr>
      </w:pPr>
      <w:r>
        <w:t>Make a new Dataset to Query the InvoiceType:</w:t>
      </w:r>
    </w:p>
    <w:p w14:paraId="5AD09D28" w14:textId="7F85549D" w:rsidR="00F21B13" w:rsidRDefault="00C71151" w:rsidP="00F21B13">
      <w:pPr>
        <w:pStyle w:val="LabStepNumberedLevel2"/>
      </w:pPr>
      <w:r>
        <w:t xml:space="preserve">In the </w:t>
      </w:r>
      <w:r w:rsidRPr="000E46B9">
        <w:rPr>
          <w:b/>
        </w:rPr>
        <w:t>Report Data</w:t>
      </w:r>
      <w:r>
        <w:t xml:space="preserve"> pane</w:t>
      </w:r>
      <w:r>
        <w:t xml:space="preserve">, right-click on </w:t>
      </w:r>
      <w:r w:rsidRPr="00C71151">
        <w:rPr>
          <w:b/>
        </w:rPr>
        <w:t>Datasets</w:t>
      </w:r>
      <w:r>
        <w:t xml:space="preserve"> and click </w:t>
      </w:r>
      <w:r w:rsidRPr="00C71151">
        <w:rPr>
          <w:b/>
        </w:rPr>
        <w:t>Add Dataset…</w:t>
      </w:r>
    </w:p>
    <w:p w14:paraId="0EF6E6B8" w14:textId="120DF357" w:rsidR="00C71151" w:rsidRDefault="00CA6962" w:rsidP="00C71151">
      <w:pPr>
        <w:pStyle w:val="LabStepScreenshotLevel2"/>
      </w:pPr>
      <w:r>
        <w:lastRenderedPageBreak/>
        <w:drawing>
          <wp:inline distT="0" distB="0" distL="0" distR="0" wp14:anchorId="3C3CFE76" wp14:editId="149CCDFD">
            <wp:extent cx="2645416" cy="1188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45416" cy="1188720"/>
                    </a:xfrm>
                    <a:prstGeom prst="rect">
                      <a:avLst/>
                    </a:prstGeom>
                  </pic:spPr>
                </pic:pic>
              </a:graphicData>
            </a:graphic>
          </wp:inline>
        </w:drawing>
      </w:r>
    </w:p>
    <w:p w14:paraId="07D30AD5" w14:textId="2DAA18C1" w:rsidR="00BB11A1" w:rsidRDefault="00CE4C2A" w:rsidP="00BB11A1">
      <w:pPr>
        <w:pStyle w:val="LabStepNumberedLevel2"/>
      </w:pPr>
      <w:r>
        <w:t xml:space="preserve">In the </w:t>
      </w:r>
      <w:r w:rsidRPr="00CE4C2A">
        <w:rPr>
          <w:b/>
        </w:rPr>
        <w:t>Name</w:t>
      </w:r>
      <w:r>
        <w:rPr>
          <w:b/>
        </w:rPr>
        <w:t xml:space="preserve"> </w:t>
      </w:r>
      <w:r>
        <w:t>text</w:t>
      </w:r>
      <w:r w:rsidRPr="00CE4C2A">
        <w:t>box</w:t>
      </w:r>
      <w:r>
        <w:t xml:space="preserve"> type </w:t>
      </w:r>
      <w:r w:rsidRPr="00CE4C2A">
        <w:rPr>
          <w:b/>
        </w:rPr>
        <w:t>InvoiceTypeDataset</w:t>
      </w:r>
      <w:r>
        <w:t>.</w:t>
      </w:r>
    </w:p>
    <w:p w14:paraId="6E88FB13" w14:textId="0E17E22A" w:rsidR="00CE4C2A" w:rsidRDefault="00CE4C2A" w:rsidP="00BB11A1">
      <w:pPr>
        <w:pStyle w:val="LabStepNumberedLevel2"/>
      </w:pPr>
      <w:r>
        <w:t xml:space="preserve">Select the option </w:t>
      </w:r>
      <w:r>
        <w:rPr>
          <w:b/>
        </w:rPr>
        <w:t>Use a dataset embedded in my report</w:t>
      </w:r>
      <w:r>
        <w:t xml:space="preserve"> and then in the drop-down list select </w:t>
      </w:r>
      <w:r w:rsidRPr="00CE4C2A">
        <w:rPr>
          <w:b/>
        </w:rPr>
        <w:t>WingtpSalesConnection</w:t>
      </w:r>
      <w:r>
        <w:t>.</w:t>
      </w:r>
    </w:p>
    <w:p w14:paraId="55AA9071" w14:textId="77777777" w:rsidR="00CE4C2A" w:rsidRDefault="00CE4C2A" w:rsidP="00CE4C2A">
      <w:pPr>
        <w:pStyle w:val="LabStepScreenshotLevel2"/>
      </w:pPr>
      <w:r>
        <w:drawing>
          <wp:inline distT="0" distB="0" distL="0" distR="0" wp14:anchorId="25D0CCF1" wp14:editId="47504C39">
            <wp:extent cx="4187952" cy="1737360"/>
            <wp:effectExtent l="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7952" cy="1737360"/>
                    </a:xfrm>
                    <a:prstGeom prst="rect">
                      <a:avLst/>
                    </a:prstGeom>
                  </pic:spPr>
                </pic:pic>
              </a:graphicData>
            </a:graphic>
          </wp:inline>
        </w:drawing>
      </w:r>
    </w:p>
    <w:p w14:paraId="03204257" w14:textId="2BD44B26" w:rsidR="009A065E" w:rsidRPr="00B1259B" w:rsidRDefault="00B1259B" w:rsidP="00A97392">
      <w:pPr>
        <w:pStyle w:val="LabStepNumberedLevel2"/>
        <w:rPr>
          <w:b/>
        </w:rPr>
      </w:pPr>
      <w:r>
        <w:t xml:space="preserve">In the Query text box type: </w:t>
      </w:r>
      <w:r w:rsidRPr="00B1259B">
        <w:rPr>
          <w:b/>
        </w:rPr>
        <w:t>SELECT Distinct (InvoiceType) FROM Invoices</w:t>
      </w:r>
      <w:r w:rsidRPr="00B1259B">
        <w:rPr>
          <w:b/>
        </w:rPr>
        <w:t xml:space="preserve"> </w:t>
      </w:r>
      <w:r w:rsidRPr="00B1259B">
        <w:rPr>
          <w:b/>
        </w:rPr>
        <w:t>ORDER BY InvoiceType ASC</w:t>
      </w:r>
    </w:p>
    <w:p w14:paraId="6A775EFC" w14:textId="4D5DAFC2" w:rsidR="00B1259B" w:rsidRDefault="00B1259B" w:rsidP="00B1259B">
      <w:pPr>
        <w:pStyle w:val="LabStepScreenshotLevel2"/>
      </w:pPr>
      <w:r>
        <w:drawing>
          <wp:inline distT="0" distB="0" distL="0" distR="0" wp14:anchorId="1E2C95F2" wp14:editId="5E973003">
            <wp:extent cx="3273552" cy="1929384"/>
            <wp:effectExtent l="0" t="0" r="317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73552" cy="1929384"/>
                    </a:xfrm>
                    <a:prstGeom prst="rect">
                      <a:avLst/>
                    </a:prstGeom>
                  </pic:spPr>
                </pic:pic>
              </a:graphicData>
            </a:graphic>
          </wp:inline>
        </w:drawing>
      </w:r>
    </w:p>
    <w:p w14:paraId="19A582C5" w14:textId="4E248C02" w:rsidR="006E0E56" w:rsidRDefault="006E0E56" w:rsidP="006E0E56">
      <w:pPr>
        <w:pStyle w:val="LabStepNumberedLevel2"/>
      </w:pPr>
      <w:r>
        <w:t xml:space="preserve">To test, click </w:t>
      </w:r>
      <w:r w:rsidRPr="006E0E56">
        <w:rPr>
          <w:b/>
        </w:rPr>
        <w:t>Query Designer…</w:t>
      </w:r>
      <w:r>
        <w:t xml:space="preserve"> and then click the red exclamation </w:t>
      </w:r>
      <w:r w:rsidRPr="006E0E56">
        <w:rPr>
          <w:b/>
        </w:rPr>
        <w:t>!</w:t>
      </w:r>
      <w:r>
        <w:t xml:space="preserve"> to run.</w:t>
      </w:r>
      <w:r w:rsidR="00B24901">
        <w:t xml:space="preserve"> You should see the same values as shown in the figure below.</w:t>
      </w:r>
    </w:p>
    <w:p w14:paraId="7C51D8BE" w14:textId="6FC64176" w:rsidR="006E0E56" w:rsidRPr="00B1259B" w:rsidRDefault="00B24901" w:rsidP="00B24901">
      <w:pPr>
        <w:pStyle w:val="LabStepScreenshotLevel2"/>
      </w:pPr>
      <w:r>
        <w:drawing>
          <wp:inline distT="0" distB="0" distL="0" distR="0" wp14:anchorId="23CA3A17" wp14:editId="03412B1F">
            <wp:extent cx="3867912" cy="149047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67912" cy="1490472"/>
                    </a:xfrm>
                    <a:prstGeom prst="rect">
                      <a:avLst/>
                    </a:prstGeom>
                  </pic:spPr>
                </pic:pic>
              </a:graphicData>
            </a:graphic>
          </wp:inline>
        </w:drawing>
      </w:r>
    </w:p>
    <w:p w14:paraId="06E9A09D" w14:textId="3555CF3E" w:rsidR="002F2E3D" w:rsidRDefault="002F2E3D" w:rsidP="002F2E3D">
      <w:pPr>
        <w:pStyle w:val="Heading4"/>
      </w:pPr>
      <w:r>
        <w:lastRenderedPageBreak/>
        <w:t xml:space="preserve">Modify </w:t>
      </w:r>
      <w:r w:rsidR="00C95032">
        <w:t>Dataset1</w:t>
      </w:r>
    </w:p>
    <w:p w14:paraId="35AA9EF7" w14:textId="77777777" w:rsidR="000E46B9" w:rsidRDefault="000E46B9" w:rsidP="00F5227B">
      <w:pPr>
        <w:pStyle w:val="LabStepNumbered"/>
        <w:numPr>
          <w:ilvl w:val="0"/>
          <w:numId w:val="8"/>
        </w:numPr>
      </w:pPr>
      <w:r>
        <w:t>Make the following updates from the Query properties panel:</w:t>
      </w:r>
    </w:p>
    <w:p w14:paraId="113AED7D" w14:textId="77777777" w:rsidR="000E46B9" w:rsidRDefault="000E46B9" w:rsidP="00F5227B">
      <w:pPr>
        <w:pStyle w:val="LabStepNumberedLevel2"/>
        <w:numPr>
          <w:ilvl w:val="1"/>
          <w:numId w:val="8"/>
        </w:numPr>
      </w:pPr>
      <w:r>
        <w:t xml:space="preserve">In the </w:t>
      </w:r>
      <w:r w:rsidRPr="000E46B9">
        <w:rPr>
          <w:b/>
        </w:rPr>
        <w:t>Report Data</w:t>
      </w:r>
      <w:r>
        <w:t xml:space="preserve"> pane, expand </w:t>
      </w:r>
      <w:r w:rsidRPr="000E46B9">
        <w:rPr>
          <w:b/>
        </w:rPr>
        <w:t>Datasets</w:t>
      </w:r>
      <w:r>
        <w:t xml:space="preserve"> and then right-click on </w:t>
      </w:r>
      <w:r w:rsidRPr="000E46B9">
        <w:rPr>
          <w:b/>
        </w:rPr>
        <w:t>DataSet1</w:t>
      </w:r>
      <w:r>
        <w:t xml:space="preserve"> and select </w:t>
      </w:r>
      <w:r w:rsidRPr="000E46B9">
        <w:rPr>
          <w:b/>
        </w:rPr>
        <w:t>Dataset</w:t>
      </w:r>
      <w:r>
        <w:t xml:space="preserve"> </w:t>
      </w:r>
      <w:r w:rsidRPr="000E46B9">
        <w:rPr>
          <w:b/>
        </w:rPr>
        <w:t>Properties</w:t>
      </w:r>
      <w:r>
        <w:t>.</w:t>
      </w:r>
    </w:p>
    <w:p w14:paraId="6DA135C8" w14:textId="79D85CBC" w:rsidR="000E46B9" w:rsidRDefault="000E46B9" w:rsidP="00F5227B">
      <w:pPr>
        <w:pStyle w:val="LabStepNumberedLevel2"/>
        <w:numPr>
          <w:ilvl w:val="1"/>
          <w:numId w:val="8"/>
        </w:numPr>
      </w:pPr>
      <w:r>
        <w:t xml:space="preserve">Change the </w:t>
      </w:r>
      <w:r w:rsidRPr="000E46B9">
        <w:rPr>
          <w:b/>
        </w:rPr>
        <w:t>Name</w:t>
      </w:r>
      <w:r>
        <w:t xml:space="preserve"> from </w:t>
      </w:r>
      <w:r w:rsidRPr="000E46B9">
        <w:rPr>
          <w:b/>
        </w:rPr>
        <w:t>Dataset1</w:t>
      </w:r>
      <w:r>
        <w:t xml:space="preserve"> to </w:t>
      </w:r>
      <w:r>
        <w:rPr>
          <w:b/>
        </w:rPr>
        <w:t>SalesbyStateDataset</w:t>
      </w:r>
      <w:r>
        <w:t>.</w:t>
      </w:r>
    </w:p>
    <w:p w14:paraId="7BB28831" w14:textId="59CF1E2E" w:rsidR="00F96798" w:rsidRDefault="000E46B9" w:rsidP="0052041B">
      <w:pPr>
        <w:pStyle w:val="LabStepScreenshotLevel2"/>
      </w:pPr>
      <w:r>
        <w:drawing>
          <wp:inline distT="0" distB="0" distL="0" distR="0" wp14:anchorId="79C5B721" wp14:editId="36E86D9E">
            <wp:extent cx="4197096" cy="12801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7096" cy="1280160"/>
                    </a:xfrm>
                    <a:prstGeom prst="rect">
                      <a:avLst/>
                    </a:prstGeom>
                  </pic:spPr>
                </pic:pic>
              </a:graphicData>
            </a:graphic>
          </wp:inline>
        </w:drawing>
      </w:r>
    </w:p>
    <w:p w14:paraId="7C6A80F8" w14:textId="3B18D325" w:rsidR="000E46B9" w:rsidRDefault="000E46B9" w:rsidP="00F5227B">
      <w:pPr>
        <w:pStyle w:val="LabStepNumberedLevel2"/>
        <w:numPr>
          <w:ilvl w:val="1"/>
          <w:numId w:val="8"/>
        </w:numPr>
      </w:pPr>
      <w:r>
        <w:t xml:space="preserve">Click on </w:t>
      </w:r>
      <w:r w:rsidRPr="000E46B9">
        <w:rPr>
          <w:b/>
        </w:rPr>
        <w:t>Query Designer</w:t>
      </w:r>
      <w:r>
        <w:t>.</w:t>
      </w:r>
    </w:p>
    <w:p w14:paraId="426900AB" w14:textId="50FA2F0E" w:rsidR="000E46B9" w:rsidRDefault="00E34BB1" w:rsidP="000E46B9">
      <w:pPr>
        <w:pStyle w:val="LabStepScreenshotLevel2"/>
      </w:pPr>
      <w:r>
        <w:drawing>
          <wp:inline distT="0" distB="0" distL="0" distR="0" wp14:anchorId="28EC1284" wp14:editId="228DAA97">
            <wp:extent cx="3337560" cy="189280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37560" cy="1892808"/>
                    </a:xfrm>
                    <a:prstGeom prst="rect">
                      <a:avLst/>
                    </a:prstGeom>
                  </pic:spPr>
                </pic:pic>
              </a:graphicData>
            </a:graphic>
          </wp:inline>
        </w:drawing>
      </w:r>
    </w:p>
    <w:p w14:paraId="12AD48DD" w14:textId="598CDCB9" w:rsidR="007F2A86" w:rsidRPr="007F2A86" w:rsidRDefault="007F2A86" w:rsidP="00F5227B">
      <w:pPr>
        <w:pStyle w:val="LabStepNumberedLevel2"/>
        <w:numPr>
          <w:ilvl w:val="1"/>
          <w:numId w:val="8"/>
        </w:numPr>
        <w:rPr>
          <w:b/>
        </w:rPr>
      </w:pPr>
      <w:r>
        <w:t xml:space="preserve">Scroll down to the bottom of the query and </w:t>
      </w:r>
      <w:r>
        <w:t>insert a new line</w:t>
      </w:r>
      <w:r>
        <w:t xml:space="preserve"> </w:t>
      </w:r>
      <w:r>
        <w:rPr>
          <w:b/>
        </w:rPr>
        <w:t>WHERE InvoiceType = @PurchaseType</w:t>
      </w:r>
      <w:r>
        <w:t>.</w:t>
      </w:r>
    </w:p>
    <w:p w14:paraId="5035ECF0" w14:textId="712C3560" w:rsidR="000E46B9" w:rsidRDefault="005435D9" w:rsidP="000E46B9">
      <w:pPr>
        <w:pStyle w:val="LabStepScreenshotLevel2"/>
      </w:pPr>
      <w:r>
        <w:drawing>
          <wp:inline distT="0" distB="0" distL="0" distR="0" wp14:anchorId="48088655" wp14:editId="461E7867">
            <wp:extent cx="5276088" cy="2020824"/>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6088" cy="2020824"/>
                    </a:xfrm>
                    <a:prstGeom prst="rect">
                      <a:avLst/>
                    </a:prstGeom>
                  </pic:spPr>
                </pic:pic>
              </a:graphicData>
            </a:graphic>
          </wp:inline>
        </w:drawing>
      </w:r>
    </w:p>
    <w:p w14:paraId="3F9C83DB" w14:textId="2B75BE41" w:rsidR="00867957" w:rsidRDefault="00867957" w:rsidP="00867957">
      <w:pPr>
        <w:pStyle w:val="LabStepNumberedLevel2"/>
      </w:pPr>
      <w:r>
        <w:t>Click the red exclamation</w:t>
      </w:r>
      <w:r w:rsidRPr="00867957">
        <w:rPr>
          <w:b/>
        </w:rPr>
        <w:t xml:space="preserve"> ! </w:t>
      </w:r>
      <w:r>
        <w:t>to test.</w:t>
      </w:r>
    </w:p>
    <w:p w14:paraId="6DE3B124" w14:textId="4D1EA391" w:rsidR="00867957" w:rsidRDefault="00867957" w:rsidP="00867957">
      <w:pPr>
        <w:pStyle w:val="LabStepNumberedLevel2"/>
      </w:pPr>
      <w:r>
        <w:t xml:space="preserve">Type </w:t>
      </w:r>
      <w:r>
        <w:rPr>
          <w:b/>
        </w:rPr>
        <w:t>InPerson</w:t>
      </w:r>
      <w:r>
        <w:t xml:space="preserve"> in the Parameter value and then click </w:t>
      </w:r>
      <w:r w:rsidRPr="00867957">
        <w:rPr>
          <w:b/>
        </w:rPr>
        <w:t>OK</w:t>
      </w:r>
      <w:r>
        <w:t>.</w:t>
      </w:r>
    </w:p>
    <w:p w14:paraId="70B8D6CD" w14:textId="34B328D7" w:rsidR="00867957" w:rsidRDefault="00867957" w:rsidP="00867957">
      <w:pPr>
        <w:pStyle w:val="LabStepScreenshotLevel2"/>
      </w:pPr>
      <w:r>
        <w:lastRenderedPageBreak/>
        <w:drawing>
          <wp:inline distT="0" distB="0" distL="0" distR="0" wp14:anchorId="583289C2" wp14:editId="0981A188">
            <wp:extent cx="2057400" cy="203911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57400" cy="2039112"/>
                    </a:xfrm>
                    <a:prstGeom prst="rect">
                      <a:avLst/>
                    </a:prstGeom>
                  </pic:spPr>
                </pic:pic>
              </a:graphicData>
            </a:graphic>
          </wp:inline>
        </w:drawing>
      </w:r>
    </w:p>
    <w:p w14:paraId="32CA6F53" w14:textId="25F5B5E0" w:rsidR="00DF5021" w:rsidRDefault="00DF5021" w:rsidP="00DF5021">
      <w:pPr>
        <w:pStyle w:val="LabStepNumberedLevel2"/>
      </w:pPr>
      <w:r>
        <w:t xml:space="preserve">The data returns showing only items that have a value of </w:t>
      </w:r>
      <w:r w:rsidRPr="00DF5021">
        <w:rPr>
          <w:b/>
        </w:rPr>
        <w:t>InPerson</w:t>
      </w:r>
      <w:r>
        <w:t xml:space="preserve"> for the </w:t>
      </w:r>
      <w:r w:rsidRPr="00DF5021">
        <w:rPr>
          <w:b/>
        </w:rPr>
        <w:t>InvoiceType</w:t>
      </w:r>
      <w:r>
        <w:t>.</w:t>
      </w:r>
    </w:p>
    <w:p w14:paraId="4ECDA29B" w14:textId="1602D1BC" w:rsidR="00DF5021" w:rsidRDefault="00DF5021" w:rsidP="00DF5021">
      <w:pPr>
        <w:pStyle w:val="LabStepScreenshotLevel2"/>
      </w:pPr>
      <w:r>
        <w:drawing>
          <wp:inline distT="0" distB="0" distL="0" distR="0" wp14:anchorId="0534C38F" wp14:editId="51C5279C">
            <wp:extent cx="4606945" cy="128016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6945" cy="1280160"/>
                    </a:xfrm>
                    <a:prstGeom prst="rect">
                      <a:avLst/>
                    </a:prstGeom>
                  </pic:spPr>
                </pic:pic>
              </a:graphicData>
            </a:graphic>
          </wp:inline>
        </w:drawing>
      </w:r>
    </w:p>
    <w:p w14:paraId="64A8199B" w14:textId="04DC245C" w:rsidR="007C3E40" w:rsidRDefault="007C3E40" w:rsidP="007C3E40">
      <w:pPr>
        <w:pStyle w:val="LabStepNumberedLevel2"/>
      </w:pPr>
      <w:r>
        <w:t xml:space="preserve">Click </w:t>
      </w:r>
      <w:r w:rsidRPr="007C3E40">
        <w:rPr>
          <w:b/>
        </w:rPr>
        <w:t>OK</w:t>
      </w:r>
      <w:r w:rsidR="00061CF2">
        <w:t xml:space="preserve"> and then click </w:t>
      </w:r>
      <w:r w:rsidR="00061CF2" w:rsidRPr="00061CF2">
        <w:rPr>
          <w:b/>
        </w:rPr>
        <w:t xml:space="preserve">OK </w:t>
      </w:r>
      <w:r w:rsidR="00061CF2">
        <w:t>again.</w:t>
      </w:r>
    </w:p>
    <w:p w14:paraId="074173C8" w14:textId="05807D4F" w:rsidR="00061CF2" w:rsidRDefault="00061CF2" w:rsidP="00061CF2">
      <w:pPr>
        <w:pStyle w:val="LabExerciseText"/>
      </w:pPr>
      <w:r>
        <w:rPr>
          <w:b/>
        </w:rPr>
        <w:t>PurchaseType</w:t>
      </w:r>
      <w:r>
        <w:t xml:space="preserve"> </w:t>
      </w:r>
      <w:r>
        <w:t xml:space="preserve">is </w:t>
      </w:r>
      <w:r>
        <w:t xml:space="preserve">automatically added to the </w:t>
      </w:r>
      <w:r w:rsidRPr="00CA7F16">
        <w:rPr>
          <w:b/>
        </w:rPr>
        <w:t>Parameters</w:t>
      </w:r>
    </w:p>
    <w:p w14:paraId="262C2F9C" w14:textId="48D349BE" w:rsidR="00F96798" w:rsidRDefault="007C2267" w:rsidP="007C2267">
      <w:pPr>
        <w:pStyle w:val="LabStepNumbered"/>
      </w:pPr>
      <w:r>
        <w:t xml:space="preserve">Modify the </w:t>
      </w:r>
      <w:r w:rsidRPr="003E0744">
        <w:rPr>
          <w:b/>
        </w:rPr>
        <w:t>PurchaseType</w:t>
      </w:r>
      <w:r>
        <w:t xml:space="preserve"> parameter by following the steps below: </w:t>
      </w:r>
    </w:p>
    <w:p w14:paraId="34A44B6D" w14:textId="5F9C6A05" w:rsidR="007C2267" w:rsidRDefault="007C2267" w:rsidP="007C2267">
      <w:pPr>
        <w:pStyle w:val="LabStepNumberedLevel2"/>
      </w:pPr>
      <w:r>
        <w:t xml:space="preserve">In the </w:t>
      </w:r>
      <w:r w:rsidRPr="0073438F">
        <w:rPr>
          <w:b/>
        </w:rPr>
        <w:t>Report Data</w:t>
      </w:r>
      <w:r>
        <w:t xml:space="preserve"> pane, expand </w:t>
      </w:r>
      <w:r w:rsidRPr="00C3223A">
        <w:rPr>
          <w:b/>
        </w:rPr>
        <w:t>Parameters</w:t>
      </w:r>
      <w:r>
        <w:t xml:space="preserve"> and then double-click on </w:t>
      </w:r>
      <w:r>
        <w:rPr>
          <w:b/>
        </w:rPr>
        <w:t>PurchaseType</w:t>
      </w:r>
      <w:r>
        <w:t>.</w:t>
      </w:r>
    </w:p>
    <w:p w14:paraId="082B4725" w14:textId="77777777" w:rsidR="00F96798" w:rsidRDefault="00F96798" w:rsidP="00F96798">
      <w:pPr>
        <w:pStyle w:val="LabStepNumberedLevel2"/>
      </w:pPr>
      <w:r>
        <w:t xml:space="preserve">Now click on </w:t>
      </w:r>
      <w:r w:rsidRPr="00FE034F">
        <w:rPr>
          <w:b/>
        </w:rPr>
        <w:t>Available Values</w:t>
      </w:r>
      <w:r>
        <w:t xml:space="preserve"> in the left pane.</w:t>
      </w:r>
    </w:p>
    <w:p w14:paraId="7F551740" w14:textId="545C874D" w:rsidR="00F96798" w:rsidRDefault="00F96798" w:rsidP="00F96798">
      <w:pPr>
        <w:pStyle w:val="LabStepNumberedLevel2"/>
      </w:pPr>
      <w:r>
        <w:t xml:space="preserve">Select the </w:t>
      </w:r>
      <w:r w:rsidRPr="00FE034F">
        <w:rPr>
          <w:b/>
        </w:rPr>
        <w:t>Get values from a query</w:t>
      </w:r>
      <w:r>
        <w:rPr>
          <w:b/>
        </w:rPr>
        <w:t xml:space="preserve"> </w:t>
      </w:r>
      <w:r w:rsidRPr="00FE034F">
        <w:t>option</w:t>
      </w:r>
      <w:r>
        <w:t xml:space="preserve">. Then choose </w:t>
      </w:r>
      <w:r w:rsidR="001F1824">
        <w:rPr>
          <w:b/>
        </w:rPr>
        <w:t>InvoiceTypeDataset</w:t>
      </w:r>
      <w:r>
        <w:t xml:space="preserve"> from the Dataset drop-down list. </w:t>
      </w:r>
      <w:r w:rsidR="006E045E">
        <w:rPr>
          <w:b/>
        </w:rPr>
        <w:t>InvoiceType</w:t>
      </w:r>
      <w:r>
        <w:t xml:space="preserve"> for </w:t>
      </w:r>
      <w:r w:rsidRPr="00FE034F">
        <w:rPr>
          <w:b/>
        </w:rPr>
        <w:t>Value</w:t>
      </w:r>
      <w:r>
        <w:t xml:space="preserve"> field and </w:t>
      </w:r>
      <w:r w:rsidR="006E045E">
        <w:rPr>
          <w:b/>
        </w:rPr>
        <w:t>InvoiceType</w:t>
      </w:r>
      <w:r>
        <w:t xml:space="preserve"> for </w:t>
      </w:r>
      <w:r w:rsidRPr="00FE034F">
        <w:rPr>
          <w:b/>
        </w:rPr>
        <w:t>Label</w:t>
      </w:r>
      <w:r>
        <w:t xml:space="preserve"> field.</w:t>
      </w:r>
    </w:p>
    <w:p w14:paraId="7E69F705" w14:textId="709D1A24" w:rsidR="00F96798" w:rsidRPr="00B14F04" w:rsidRDefault="004C01F7" w:rsidP="00F96798">
      <w:pPr>
        <w:pStyle w:val="LabStepScreenshotLevel2"/>
      </w:pPr>
      <w:r>
        <w:drawing>
          <wp:inline distT="0" distB="0" distL="0" distR="0" wp14:anchorId="5600CA64" wp14:editId="4E546D74">
            <wp:extent cx="3324540" cy="27432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4540" cy="2743200"/>
                    </a:xfrm>
                    <a:prstGeom prst="rect">
                      <a:avLst/>
                    </a:prstGeom>
                  </pic:spPr>
                </pic:pic>
              </a:graphicData>
            </a:graphic>
          </wp:inline>
        </w:drawing>
      </w:r>
    </w:p>
    <w:p w14:paraId="423675EC" w14:textId="77777777" w:rsidR="00F96798" w:rsidRDefault="00F96798" w:rsidP="00F96798">
      <w:pPr>
        <w:pStyle w:val="LabStepNumbered"/>
      </w:pPr>
      <w:r>
        <w:lastRenderedPageBreak/>
        <w:t xml:space="preserve">Click </w:t>
      </w:r>
      <w:r w:rsidRPr="004974FC">
        <w:rPr>
          <w:b/>
        </w:rPr>
        <w:t>OK</w:t>
      </w:r>
      <w:r>
        <w:t>.</w:t>
      </w:r>
    </w:p>
    <w:p w14:paraId="332FA369" w14:textId="2FFFD4A7" w:rsidR="0020560B" w:rsidRDefault="00CF5239" w:rsidP="00F96798">
      <w:pPr>
        <w:pStyle w:val="LabStepNumbered"/>
      </w:pPr>
      <w:r w:rsidRPr="00CF5239">
        <w:rPr>
          <w:b/>
        </w:rPr>
        <w:t>Save</w:t>
      </w:r>
      <w:r>
        <w:t xml:space="preserve"> the report.</w:t>
      </w:r>
    </w:p>
    <w:p w14:paraId="1B82EE75" w14:textId="365CCE7B" w:rsidR="00CF5239" w:rsidRDefault="00CF5239" w:rsidP="00CF5239">
      <w:pPr>
        <w:pStyle w:val="LabExerciseText"/>
      </w:pPr>
      <w:r>
        <w:t>Saving the report now is a good idea because sometimes Report Builder will crash when you run reports for testing.</w:t>
      </w:r>
    </w:p>
    <w:p w14:paraId="0515A1D9" w14:textId="77777777" w:rsidR="002A4724" w:rsidRDefault="002A4724" w:rsidP="00F96798">
      <w:pPr>
        <w:pStyle w:val="LabStepNumbered"/>
      </w:pPr>
      <w:r>
        <w:t>Test the report.</w:t>
      </w:r>
    </w:p>
    <w:p w14:paraId="3E56C95C" w14:textId="29EEA7BF" w:rsidR="00F96798" w:rsidRDefault="00F96798" w:rsidP="002A4724">
      <w:pPr>
        <w:pStyle w:val="LabStepNumberedLevel2"/>
      </w:pPr>
      <w:r>
        <w:t xml:space="preserve">Click the </w:t>
      </w:r>
      <w:r w:rsidRPr="00572AFC">
        <w:rPr>
          <w:b/>
        </w:rPr>
        <w:t>Run</w:t>
      </w:r>
      <w:r>
        <w:t xml:space="preserve"> ribbon button to test the report.</w:t>
      </w:r>
    </w:p>
    <w:p w14:paraId="2277941B" w14:textId="313B1FC1" w:rsidR="00F96798" w:rsidRDefault="00F96798" w:rsidP="002A4724">
      <w:pPr>
        <w:pStyle w:val="LabStepNumberedLevel2"/>
      </w:pPr>
      <w:r>
        <w:t xml:space="preserve">Select a value for the </w:t>
      </w:r>
      <w:r w:rsidR="00CE4C26">
        <w:rPr>
          <w:b/>
        </w:rPr>
        <w:t>Purchase Type</w:t>
      </w:r>
      <w:r>
        <w:t xml:space="preserve"> and then click </w:t>
      </w:r>
      <w:r w:rsidRPr="00572AFC">
        <w:rPr>
          <w:b/>
        </w:rPr>
        <w:t>View Report</w:t>
      </w:r>
      <w:r w:rsidR="00185F3D">
        <w:t>.</w:t>
      </w:r>
    </w:p>
    <w:p w14:paraId="7784804E" w14:textId="73C304FE" w:rsidR="00185F3D" w:rsidRDefault="00185F3D" w:rsidP="00185F3D">
      <w:pPr>
        <w:pStyle w:val="LabStepScreenshotLevel2"/>
      </w:pPr>
      <w:r>
        <w:drawing>
          <wp:inline distT="0" distB="0" distL="0" distR="0" wp14:anchorId="64F9556C" wp14:editId="2EE67155">
            <wp:extent cx="5340096" cy="969264"/>
            <wp:effectExtent l="0" t="0" r="0" b="2540"/>
            <wp:docPr id="138" name="Picture 138" descr="C:\Users\ADMINI~1\AppData\Local\Temp\2\SNAGHTML28fa9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2\SNAGHTML28fa9fa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40096" cy="969264"/>
                    </a:xfrm>
                    <a:prstGeom prst="rect">
                      <a:avLst/>
                    </a:prstGeom>
                    <a:noFill/>
                    <a:ln>
                      <a:noFill/>
                    </a:ln>
                  </pic:spPr>
                </pic:pic>
              </a:graphicData>
            </a:graphic>
          </wp:inline>
        </w:drawing>
      </w:r>
    </w:p>
    <w:p w14:paraId="64407E5B" w14:textId="12AC4E5A" w:rsidR="002D7B91" w:rsidRDefault="002D7B91" w:rsidP="002D7B91">
      <w:pPr>
        <w:pStyle w:val="LabStepNumberedLevel2"/>
      </w:pPr>
      <w:r>
        <w:t>The report will now render the data based on the Purchase Type you selected.</w:t>
      </w:r>
    </w:p>
    <w:p w14:paraId="5996A19E" w14:textId="0689BC77" w:rsidR="00185F3D" w:rsidRDefault="002D7B91" w:rsidP="002D7B91">
      <w:pPr>
        <w:pStyle w:val="LabStepScreenshotLevel2"/>
      </w:pPr>
      <w:r>
        <w:drawing>
          <wp:inline distT="0" distB="0" distL="0" distR="0" wp14:anchorId="03E71E14" wp14:editId="6121AEEC">
            <wp:extent cx="5431536" cy="3831336"/>
            <wp:effectExtent l="0" t="0" r="0" b="0"/>
            <wp:docPr id="139" name="Picture 139" descr="C:\Users\ADMINI~1\AppData\Local\Temp\2\SNAGHTML28fbd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2\SNAGHTML28fbde5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31536" cy="3831336"/>
                    </a:xfrm>
                    <a:prstGeom prst="rect">
                      <a:avLst/>
                    </a:prstGeom>
                    <a:noFill/>
                    <a:ln>
                      <a:noFill/>
                    </a:ln>
                  </pic:spPr>
                </pic:pic>
              </a:graphicData>
            </a:graphic>
          </wp:inline>
        </w:drawing>
      </w:r>
    </w:p>
    <w:p w14:paraId="6E84CB9F" w14:textId="21ABF134" w:rsidR="00185F3D" w:rsidRDefault="00F96798" w:rsidP="002D7B91">
      <w:pPr>
        <w:pStyle w:val="LabStepNumberedLevel2"/>
      </w:pPr>
      <w:r w:rsidRPr="0064053C">
        <w:rPr>
          <w:b/>
        </w:rPr>
        <w:t>Save</w:t>
      </w:r>
      <w:r>
        <w:t xml:space="preserve"> the report and then close </w:t>
      </w:r>
      <w:r w:rsidRPr="0064053C">
        <w:rPr>
          <w:b/>
        </w:rPr>
        <w:t>Report Builder</w:t>
      </w:r>
      <w:r>
        <w:t>.</w:t>
      </w:r>
    </w:p>
    <w:p w14:paraId="5C511A80" w14:textId="7B8C6D97" w:rsidR="002D7B91" w:rsidRPr="002D7B91" w:rsidRDefault="002D7B91" w:rsidP="002D7B91">
      <w:pPr>
        <w:pStyle w:val="Heading4"/>
      </w:pPr>
      <w:r w:rsidRPr="002D7B91">
        <w:t>Test</w:t>
      </w:r>
      <w:r>
        <w:t xml:space="preserve"> Report in Browser</w:t>
      </w:r>
    </w:p>
    <w:p w14:paraId="3600DBE4" w14:textId="77777777" w:rsidR="00F96798" w:rsidRDefault="00F96798" w:rsidP="00F5227B">
      <w:pPr>
        <w:pStyle w:val="LabStepNumbered"/>
        <w:numPr>
          <w:ilvl w:val="0"/>
          <w:numId w:val="8"/>
        </w:numPr>
      </w:pPr>
      <w:r>
        <w:t xml:space="preserve">Go back to the </w:t>
      </w:r>
      <w:r w:rsidRPr="0064053C">
        <w:rPr>
          <w:b/>
        </w:rPr>
        <w:t>SalesReport</w:t>
      </w:r>
      <w:r>
        <w:t xml:space="preserve"> in the BI Center site and refresh the report.</w:t>
      </w:r>
    </w:p>
    <w:p w14:paraId="5A00965D" w14:textId="74A4C971" w:rsidR="00F96798" w:rsidRDefault="00F96798" w:rsidP="00F5227B">
      <w:pPr>
        <w:pStyle w:val="LabStepNumbered"/>
        <w:numPr>
          <w:ilvl w:val="0"/>
          <w:numId w:val="8"/>
        </w:numPr>
      </w:pPr>
      <w:r>
        <w:t xml:space="preserve">Set the </w:t>
      </w:r>
      <w:r w:rsidR="002A4724">
        <w:rPr>
          <w:b/>
        </w:rPr>
        <w:t>Purchase Type</w:t>
      </w:r>
      <w:r>
        <w:t xml:space="preserve"> Parameter and then click </w:t>
      </w:r>
      <w:r w:rsidRPr="00F4284C">
        <w:rPr>
          <w:b/>
        </w:rPr>
        <w:t>Apply</w:t>
      </w:r>
      <w:r>
        <w:t>.</w:t>
      </w:r>
    </w:p>
    <w:p w14:paraId="3D138ECA" w14:textId="5233B13E" w:rsidR="0096739E" w:rsidRDefault="00593011" w:rsidP="0096739E">
      <w:pPr>
        <w:pStyle w:val="LabStepScreenshot"/>
      </w:pPr>
      <w:r>
        <w:rPr>
          <w:noProof/>
        </w:rPr>
        <w:lastRenderedPageBreak/>
        <w:drawing>
          <wp:inline distT="0" distB="0" distL="0" distR="0" wp14:anchorId="24236693" wp14:editId="3862FB77">
            <wp:extent cx="6227064" cy="923544"/>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27064" cy="923544"/>
                    </a:xfrm>
                    <a:prstGeom prst="rect">
                      <a:avLst/>
                    </a:prstGeom>
                  </pic:spPr>
                </pic:pic>
              </a:graphicData>
            </a:graphic>
          </wp:inline>
        </w:drawing>
      </w:r>
    </w:p>
    <w:p w14:paraId="63955423" w14:textId="3A6F4C74" w:rsidR="00F96798" w:rsidRDefault="00F96798" w:rsidP="00F96798">
      <w:pPr>
        <w:pStyle w:val="LabStepNumbered"/>
      </w:pPr>
      <w:r>
        <w:t>The report displays with the filter Parameters applied</w:t>
      </w:r>
      <w:r w:rsidR="0096739E">
        <w:t>. Change the Purchase Type to a different value and notice the map changes.</w:t>
      </w:r>
    </w:p>
    <w:p w14:paraId="1DB7ECB7" w14:textId="27CB1EF7" w:rsidR="00EF415C" w:rsidRDefault="00593011" w:rsidP="00EF415C">
      <w:pPr>
        <w:pStyle w:val="LabStepScreenshot"/>
      </w:pPr>
      <w:r>
        <w:rPr>
          <w:noProof/>
        </w:rPr>
        <w:drawing>
          <wp:inline distT="0" distB="0" distL="0" distR="0" wp14:anchorId="366FBEED" wp14:editId="38522F33">
            <wp:extent cx="4791456" cy="3182112"/>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1456" cy="3182112"/>
                    </a:xfrm>
                    <a:prstGeom prst="rect">
                      <a:avLst/>
                    </a:prstGeom>
                  </pic:spPr>
                </pic:pic>
              </a:graphicData>
            </a:graphic>
          </wp:inline>
        </w:drawing>
      </w:r>
    </w:p>
    <w:p w14:paraId="4ADD3B4C" w14:textId="6B40A35E" w:rsidR="00F96798" w:rsidRPr="001317DF" w:rsidRDefault="00F96798" w:rsidP="001317DF">
      <w:pPr>
        <w:pStyle w:val="Heading3"/>
      </w:pPr>
      <w:r>
        <w:t>Exercise 4: Using the Report Viewer Web Part</w:t>
      </w:r>
    </w:p>
    <w:p w14:paraId="2438ABED" w14:textId="77777777" w:rsidR="00F96798" w:rsidRDefault="00F96798" w:rsidP="00F96798">
      <w:pPr>
        <w:pStyle w:val="LabExerciseLeadIn"/>
      </w:pPr>
      <w:r>
        <w:t>In this exercise you create a Web Part page, add a Report Viewer Web Part, add a Filter Web Part, and customize the Report Viewer Web Part.</w:t>
      </w:r>
    </w:p>
    <w:p w14:paraId="2D286A5B" w14:textId="36E30DD0" w:rsidR="00F96798" w:rsidRDefault="00F96798" w:rsidP="00F5227B">
      <w:pPr>
        <w:pStyle w:val="LabStepNumbered"/>
        <w:numPr>
          <w:ilvl w:val="0"/>
          <w:numId w:val="9"/>
        </w:numPr>
      </w:pPr>
      <w:r>
        <w:t xml:space="preserve">Open the Business Intelligence Center site root: </w:t>
      </w:r>
      <w:hyperlink r:id="rId72" w:history="1">
        <w:r w:rsidRPr="00E310FF">
          <w:rPr>
            <w:rStyle w:val="Hyperlink"/>
            <w:b/>
          </w:rPr>
          <w:t>http://intranet.wingtip.com/sites/bicenter</w:t>
        </w:r>
      </w:hyperlink>
    </w:p>
    <w:p w14:paraId="0284F4F0" w14:textId="77777777" w:rsidR="00F96798" w:rsidRDefault="00F96798" w:rsidP="00F96798">
      <w:pPr>
        <w:pStyle w:val="Heading4"/>
      </w:pPr>
      <w:r>
        <w:t>Add Report View Web Part to Web Part Page</w:t>
      </w:r>
    </w:p>
    <w:p w14:paraId="41B5406D" w14:textId="77777777" w:rsidR="00F96798" w:rsidRDefault="00F96798" w:rsidP="00F96798">
      <w:pPr>
        <w:pStyle w:val="LabStepNumbered"/>
      </w:pPr>
      <w:r>
        <w:t xml:space="preserve">Click on the </w:t>
      </w:r>
      <w:r w:rsidRPr="002710CC">
        <w:rPr>
          <w:b/>
        </w:rPr>
        <w:t>Site Actions icon</w:t>
      </w:r>
      <w:r>
        <w:t xml:space="preserve"> and select </w:t>
      </w:r>
      <w:r w:rsidRPr="002710CC">
        <w:rPr>
          <w:b/>
        </w:rPr>
        <w:t>Add a page</w:t>
      </w:r>
      <w:r>
        <w:t>.</w:t>
      </w:r>
    </w:p>
    <w:p w14:paraId="61757A01" w14:textId="6AF0728A" w:rsidR="00F96798" w:rsidRDefault="00F96798" w:rsidP="00F96798">
      <w:pPr>
        <w:pStyle w:val="LabStepNumbered"/>
      </w:pPr>
      <w:r>
        <w:t xml:space="preserve">Type </w:t>
      </w:r>
      <w:r w:rsidRPr="002710CC">
        <w:rPr>
          <w:b/>
        </w:rPr>
        <w:t xml:space="preserve">Sales </w:t>
      </w:r>
      <w:r w:rsidR="00B44985">
        <w:rPr>
          <w:b/>
        </w:rPr>
        <w:t>by State</w:t>
      </w:r>
      <w:r>
        <w:t xml:space="preserve"> for the Name and click </w:t>
      </w:r>
      <w:r w:rsidRPr="002710CC">
        <w:rPr>
          <w:b/>
        </w:rPr>
        <w:t>Create</w:t>
      </w:r>
      <w:r>
        <w:t>.</w:t>
      </w:r>
    </w:p>
    <w:p w14:paraId="1DD7A9D7" w14:textId="497D4D15" w:rsidR="007A64A3" w:rsidRDefault="007A64A3" w:rsidP="007A64A3">
      <w:pPr>
        <w:pStyle w:val="LabStepScreenshot"/>
      </w:pPr>
      <w:r>
        <w:rPr>
          <w:noProof/>
        </w:rPr>
        <w:drawing>
          <wp:inline distT="0" distB="0" distL="0" distR="0" wp14:anchorId="67030D98" wp14:editId="1BB2E043">
            <wp:extent cx="4050792" cy="1289304"/>
            <wp:effectExtent l="0" t="0" r="6985"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0792" cy="1289304"/>
                    </a:xfrm>
                    <a:prstGeom prst="rect">
                      <a:avLst/>
                    </a:prstGeom>
                  </pic:spPr>
                </pic:pic>
              </a:graphicData>
            </a:graphic>
          </wp:inline>
        </w:drawing>
      </w:r>
    </w:p>
    <w:p w14:paraId="72D65220" w14:textId="43E98E98" w:rsidR="00F96798" w:rsidRDefault="007A64A3" w:rsidP="00F96798">
      <w:pPr>
        <w:pStyle w:val="LabStepNumbered"/>
      </w:pPr>
      <w:r>
        <w:t xml:space="preserve">The page is created and you should be in edit mode. </w:t>
      </w:r>
      <w:r w:rsidR="00F96798">
        <w:t xml:space="preserve">From the </w:t>
      </w:r>
      <w:r w:rsidR="00F96798" w:rsidRPr="002710CC">
        <w:rPr>
          <w:b/>
        </w:rPr>
        <w:t>Insert</w:t>
      </w:r>
      <w:r w:rsidR="00F96798">
        <w:t xml:space="preserve"> tab, click </w:t>
      </w:r>
      <w:r w:rsidR="00F96798" w:rsidRPr="002710CC">
        <w:rPr>
          <w:b/>
        </w:rPr>
        <w:t>Web</w:t>
      </w:r>
      <w:r w:rsidR="00F96798">
        <w:t xml:space="preserve"> </w:t>
      </w:r>
      <w:r w:rsidR="00F96798" w:rsidRPr="002710CC">
        <w:rPr>
          <w:b/>
        </w:rPr>
        <w:t>Part</w:t>
      </w:r>
      <w:r w:rsidR="00F96798">
        <w:t>.</w:t>
      </w:r>
    </w:p>
    <w:p w14:paraId="231986B2" w14:textId="77777777" w:rsidR="00F96798" w:rsidRDefault="00F96798" w:rsidP="00F96798">
      <w:pPr>
        <w:pStyle w:val="LabStepNumbered"/>
      </w:pPr>
      <w:r>
        <w:lastRenderedPageBreak/>
        <w:t xml:space="preserve">Select </w:t>
      </w:r>
      <w:r w:rsidRPr="002710CC">
        <w:rPr>
          <w:b/>
        </w:rPr>
        <w:t xml:space="preserve">SQL Server Reporting </w:t>
      </w:r>
      <w:r>
        <w:t xml:space="preserve">from the </w:t>
      </w:r>
      <w:r w:rsidRPr="002710CC">
        <w:rPr>
          <w:b/>
        </w:rPr>
        <w:t>Categories</w:t>
      </w:r>
      <w:r>
        <w:t xml:space="preserve">, select </w:t>
      </w:r>
      <w:r w:rsidRPr="002710CC">
        <w:rPr>
          <w:b/>
        </w:rPr>
        <w:t>SQL Server Reporting Services Report Viewer</w:t>
      </w:r>
      <w:r>
        <w:t xml:space="preserve"> and then click </w:t>
      </w:r>
      <w:r w:rsidRPr="002710CC">
        <w:rPr>
          <w:b/>
        </w:rPr>
        <w:t>Add</w:t>
      </w:r>
      <w:r>
        <w:t>.</w:t>
      </w:r>
    </w:p>
    <w:p w14:paraId="255111E3" w14:textId="77777777" w:rsidR="00F96798" w:rsidRDefault="00F96798" w:rsidP="00F96798">
      <w:pPr>
        <w:pStyle w:val="LabStepScreenshot"/>
      </w:pPr>
      <w:r>
        <w:rPr>
          <w:noProof/>
        </w:rPr>
        <w:drawing>
          <wp:inline distT="0" distB="0" distL="0" distR="0" wp14:anchorId="6EB989DD" wp14:editId="5EEAE0CA">
            <wp:extent cx="5815584" cy="23500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2_SR.png"/>
                    <pic:cNvPicPr/>
                  </pic:nvPicPr>
                  <pic:blipFill>
                    <a:blip r:embed="rId74">
                      <a:extLst>
                        <a:ext uri="{28A0092B-C50C-407E-A947-70E740481C1C}">
                          <a14:useLocalDpi xmlns:a14="http://schemas.microsoft.com/office/drawing/2010/main" val="0"/>
                        </a:ext>
                      </a:extLst>
                    </a:blip>
                    <a:stretch>
                      <a:fillRect/>
                    </a:stretch>
                  </pic:blipFill>
                  <pic:spPr>
                    <a:xfrm>
                      <a:off x="0" y="0"/>
                      <a:ext cx="5815584" cy="2350008"/>
                    </a:xfrm>
                    <a:prstGeom prst="rect">
                      <a:avLst/>
                    </a:prstGeom>
                    <a:ln>
                      <a:noFill/>
                    </a:ln>
                  </pic:spPr>
                </pic:pic>
              </a:graphicData>
            </a:graphic>
          </wp:inline>
        </w:drawing>
      </w:r>
    </w:p>
    <w:p w14:paraId="32280649" w14:textId="77777777" w:rsidR="00F96798" w:rsidRDefault="00F96798" w:rsidP="00F96798">
      <w:pPr>
        <w:pStyle w:val="LabStepNumbered"/>
      </w:pPr>
      <w:r>
        <w:t xml:space="preserve">Click on the </w:t>
      </w:r>
      <w:r w:rsidRPr="002710CC">
        <w:rPr>
          <w:b/>
        </w:rPr>
        <w:t>Click here to open the tool pane</w:t>
      </w:r>
      <w:r>
        <w:t xml:space="preserve"> link.</w:t>
      </w:r>
    </w:p>
    <w:p w14:paraId="7210399A" w14:textId="40EC3EC8" w:rsidR="007A64A3" w:rsidRDefault="007A64A3" w:rsidP="007A64A3">
      <w:pPr>
        <w:pStyle w:val="LabStepScreenshot"/>
      </w:pPr>
      <w:r>
        <w:rPr>
          <w:noProof/>
        </w:rPr>
        <w:drawing>
          <wp:inline distT="0" distB="0" distL="0" distR="0" wp14:anchorId="42315785" wp14:editId="25166B03">
            <wp:extent cx="4526280" cy="1088136"/>
            <wp:effectExtent l="0" t="0" r="762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6280" cy="1088136"/>
                    </a:xfrm>
                    <a:prstGeom prst="rect">
                      <a:avLst/>
                    </a:prstGeom>
                  </pic:spPr>
                </pic:pic>
              </a:graphicData>
            </a:graphic>
          </wp:inline>
        </w:drawing>
      </w:r>
    </w:p>
    <w:p w14:paraId="4485E9AC" w14:textId="77777777" w:rsidR="00F96798" w:rsidRDefault="00F96798" w:rsidP="00F96798">
      <w:pPr>
        <w:pStyle w:val="LabStepNumbered"/>
      </w:pPr>
      <w:r>
        <w:t xml:space="preserve">Select the </w:t>
      </w:r>
      <w:r w:rsidRPr="002710CC">
        <w:rPr>
          <w:b/>
        </w:rPr>
        <w:t>Ellipse(…)</w:t>
      </w:r>
      <w:r>
        <w:t xml:space="preserve"> button for </w:t>
      </w:r>
      <w:r w:rsidRPr="002710CC">
        <w:rPr>
          <w:b/>
        </w:rPr>
        <w:t>Report</w:t>
      </w:r>
      <w:r>
        <w:t>.</w:t>
      </w:r>
    </w:p>
    <w:p w14:paraId="60624C71" w14:textId="77777777" w:rsidR="00F96798" w:rsidRDefault="00F96798" w:rsidP="00F96798">
      <w:pPr>
        <w:pStyle w:val="LabStepScreenshot"/>
      </w:pPr>
      <w:r w:rsidRPr="005E6C7D">
        <w:rPr>
          <w:rStyle w:val="LabStepScreenshotFrame"/>
        </w:rPr>
        <w:drawing>
          <wp:inline distT="0" distB="0" distL="0" distR="0" wp14:anchorId="73BE88CF" wp14:editId="6F936ED3">
            <wp:extent cx="3973930" cy="59312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5_SR.png"/>
                    <pic:cNvPicPr/>
                  </pic:nvPicPr>
                  <pic:blipFill>
                    <a:blip r:embed="rId76">
                      <a:extLst>
                        <a:ext uri="{28A0092B-C50C-407E-A947-70E740481C1C}">
                          <a14:useLocalDpi xmlns:a14="http://schemas.microsoft.com/office/drawing/2010/main" val="0"/>
                        </a:ext>
                      </a:extLst>
                    </a:blip>
                    <a:stretch>
                      <a:fillRect/>
                    </a:stretch>
                  </pic:blipFill>
                  <pic:spPr>
                    <a:xfrm>
                      <a:off x="0" y="0"/>
                      <a:ext cx="4056149" cy="605395"/>
                    </a:xfrm>
                    <a:prstGeom prst="rect">
                      <a:avLst/>
                    </a:prstGeom>
                    <a:ln>
                      <a:noFill/>
                    </a:ln>
                  </pic:spPr>
                </pic:pic>
              </a:graphicData>
            </a:graphic>
          </wp:inline>
        </w:drawing>
      </w:r>
    </w:p>
    <w:p w14:paraId="361B668A" w14:textId="77777777" w:rsidR="00F96798" w:rsidRDefault="00F96798" w:rsidP="00F96798">
      <w:pPr>
        <w:pStyle w:val="LabStepNumbered"/>
      </w:pPr>
      <w:r>
        <w:t xml:space="preserve">Navigate back to the </w:t>
      </w:r>
      <w:r w:rsidRPr="004D010C">
        <w:rPr>
          <w:b/>
        </w:rPr>
        <w:t>Reports</w:t>
      </w:r>
      <w:r>
        <w:t xml:space="preserve"> library and then select the </w:t>
      </w:r>
      <w:r>
        <w:rPr>
          <w:b/>
        </w:rPr>
        <w:t>SalesbyStateReport</w:t>
      </w:r>
      <w:r>
        <w:t xml:space="preserve"> and click </w:t>
      </w:r>
      <w:r w:rsidRPr="004D010C">
        <w:rPr>
          <w:b/>
        </w:rPr>
        <w:t>OK</w:t>
      </w:r>
      <w:r>
        <w:t>.</w:t>
      </w:r>
    </w:p>
    <w:p w14:paraId="20F42223" w14:textId="50C4384C" w:rsidR="00465CD5" w:rsidRDefault="00BC794E" w:rsidP="00BC794E">
      <w:pPr>
        <w:pStyle w:val="LabStepScreenshot"/>
      </w:pPr>
      <w:r>
        <w:rPr>
          <w:noProof/>
        </w:rPr>
        <w:drawing>
          <wp:inline distT="0" distB="0" distL="0" distR="0" wp14:anchorId="0C2555C8" wp14:editId="72716E89">
            <wp:extent cx="4681728" cy="2167128"/>
            <wp:effectExtent l="0" t="0" r="508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1728" cy="2167128"/>
                    </a:xfrm>
                    <a:prstGeom prst="rect">
                      <a:avLst/>
                    </a:prstGeom>
                  </pic:spPr>
                </pic:pic>
              </a:graphicData>
            </a:graphic>
          </wp:inline>
        </w:drawing>
      </w:r>
    </w:p>
    <w:p w14:paraId="3EFC317C" w14:textId="60431583" w:rsidR="00F96798" w:rsidRDefault="00BC794E" w:rsidP="00BC794E">
      <w:pPr>
        <w:pStyle w:val="LabStepScreenshot"/>
      </w:pPr>
      <w:r>
        <w:rPr>
          <w:noProof/>
        </w:rPr>
        <w:lastRenderedPageBreak/>
        <w:drawing>
          <wp:inline distT="0" distB="0" distL="0" distR="0" wp14:anchorId="66091223" wp14:editId="089D2739">
            <wp:extent cx="3374136" cy="99669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74136" cy="996696"/>
                    </a:xfrm>
                    <a:prstGeom prst="rect">
                      <a:avLst/>
                    </a:prstGeom>
                  </pic:spPr>
                </pic:pic>
              </a:graphicData>
            </a:graphic>
          </wp:inline>
        </w:drawing>
      </w:r>
    </w:p>
    <w:p w14:paraId="6C033883" w14:textId="77777777" w:rsidR="00F96798" w:rsidRDefault="00F96798" w:rsidP="00F96798">
      <w:pPr>
        <w:pStyle w:val="LabStepNumbered"/>
      </w:pPr>
      <w:r>
        <w:t xml:space="preserve">Scroll to the bottom of the Web Part edit panel and then click </w:t>
      </w:r>
      <w:r w:rsidRPr="00064720">
        <w:rPr>
          <w:b/>
        </w:rPr>
        <w:t>OK</w:t>
      </w:r>
      <w:r>
        <w:t>.</w:t>
      </w:r>
    </w:p>
    <w:p w14:paraId="529BEAF5" w14:textId="77777777" w:rsidR="00F96798" w:rsidRDefault="00F96798" w:rsidP="00F96798">
      <w:pPr>
        <w:pStyle w:val="LabStepNumbered"/>
      </w:pPr>
      <w:r>
        <w:t>Publish the page.</w:t>
      </w:r>
    </w:p>
    <w:p w14:paraId="42918C19" w14:textId="77777777" w:rsidR="00F96798" w:rsidRDefault="00F96798" w:rsidP="00F96798">
      <w:pPr>
        <w:pStyle w:val="LabStepNumberedLevel2"/>
      </w:pPr>
      <w:r>
        <w:t xml:space="preserve">From the </w:t>
      </w:r>
      <w:r w:rsidRPr="00064720">
        <w:rPr>
          <w:b/>
        </w:rPr>
        <w:t>Publish</w:t>
      </w:r>
      <w:r>
        <w:t xml:space="preserve"> tab, click the </w:t>
      </w:r>
      <w:r w:rsidRPr="00064720">
        <w:rPr>
          <w:b/>
        </w:rPr>
        <w:t>Publish</w:t>
      </w:r>
      <w:r>
        <w:t xml:space="preserve"> ribbon button.</w:t>
      </w:r>
    </w:p>
    <w:p w14:paraId="64B885C7" w14:textId="77777777" w:rsidR="00F96798" w:rsidRPr="008C01ED" w:rsidRDefault="00F96798" w:rsidP="00F96798">
      <w:pPr>
        <w:pStyle w:val="LabStepScreenshot"/>
      </w:pPr>
      <w:r w:rsidRPr="005E6C7D">
        <w:rPr>
          <w:rStyle w:val="LabStepScreenshotFrame"/>
        </w:rPr>
        <w:drawing>
          <wp:inline distT="0" distB="0" distL="0" distR="0" wp14:anchorId="6056D786" wp14:editId="7E97076B">
            <wp:extent cx="5660136" cy="3611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7_SR.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60136" cy="3611880"/>
                    </a:xfrm>
                    <a:prstGeom prst="rect">
                      <a:avLst/>
                    </a:prstGeom>
                    <a:ln>
                      <a:noFill/>
                    </a:ln>
                  </pic:spPr>
                </pic:pic>
              </a:graphicData>
            </a:graphic>
          </wp:inline>
        </w:drawing>
      </w:r>
    </w:p>
    <w:p w14:paraId="15F11650" w14:textId="77777777" w:rsidR="00F96798" w:rsidRPr="008C01ED" w:rsidRDefault="00F96798" w:rsidP="00F96798">
      <w:pPr>
        <w:pStyle w:val="Heading4"/>
      </w:pPr>
      <w:r>
        <w:t>Customize the Report Viewer Web Part</w:t>
      </w:r>
    </w:p>
    <w:p w14:paraId="5CF1A792" w14:textId="77777777" w:rsidR="00F96798" w:rsidRDefault="00F96798" w:rsidP="00F96798">
      <w:pPr>
        <w:pStyle w:val="LabStepNumbered"/>
      </w:pPr>
      <w:r>
        <w:t xml:space="preserve">To get into edit mode for the page, from the </w:t>
      </w:r>
      <w:r w:rsidRPr="00712E45">
        <w:rPr>
          <w:b/>
        </w:rPr>
        <w:t>Page</w:t>
      </w:r>
      <w:r>
        <w:t xml:space="preserve"> tab:</w:t>
      </w:r>
    </w:p>
    <w:p w14:paraId="3DB661D5" w14:textId="77777777" w:rsidR="00F96798" w:rsidRDefault="00F96798" w:rsidP="00F96798">
      <w:pPr>
        <w:pStyle w:val="LabStepNumberedLevel2"/>
      </w:pPr>
      <w:r>
        <w:t xml:space="preserve">Click the </w:t>
      </w:r>
      <w:r w:rsidRPr="00712E45">
        <w:rPr>
          <w:b/>
        </w:rPr>
        <w:t>Check Out</w:t>
      </w:r>
      <w:r>
        <w:t xml:space="preserve"> ribbon button.</w:t>
      </w:r>
    </w:p>
    <w:p w14:paraId="18D40165" w14:textId="77777777" w:rsidR="00F96798" w:rsidRDefault="00F96798" w:rsidP="00F96798">
      <w:pPr>
        <w:pStyle w:val="LabStepNumberedLevel2"/>
      </w:pPr>
      <w:r>
        <w:t xml:space="preserve">Click the </w:t>
      </w:r>
      <w:r w:rsidRPr="00712E45">
        <w:rPr>
          <w:b/>
        </w:rPr>
        <w:t>Edit</w:t>
      </w:r>
      <w:r>
        <w:t xml:space="preserve"> ribbon button.</w:t>
      </w:r>
    </w:p>
    <w:p w14:paraId="18465171" w14:textId="77777777" w:rsidR="00F96798" w:rsidRDefault="00F96798" w:rsidP="00F96798">
      <w:pPr>
        <w:pStyle w:val="LabStepNumbered"/>
      </w:pPr>
      <w:r>
        <w:t xml:space="preserve">Hover over the upper-right corner of the </w:t>
      </w:r>
      <w:r w:rsidRPr="0014463A">
        <w:rPr>
          <w:b/>
        </w:rPr>
        <w:t>Report Viewer</w:t>
      </w:r>
      <w:r>
        <w:t xml:space="preserve"> web part and select </w:t>
      </w:r>
      <w:r w:rsidRPr="0014463A">
        <w:rPr>
          <w:b/>
        </w:rPr>
        <w:t>Edit Web Part</w:t>
      </w:r>
      <w:r>
        <w:t>.</w:t>
      </w:r>
    </w:p>
    <w:p w14:paraId="5CAF160B" w14:textId="43C63329" w:rsidR="00F96798" w:rsidRDefault="005B0E41" w:rsidP="00F96798">
      <w:pPr>
        <w:pStyle w:val="LabStepScreenshot"/>
      </w:pPr>
      <w:r>
        <w:rPr>
          <w:noProof/>
        </w:rPr>
        <w:drawing>
          <wp:inline distT="0" distB="0" distL="0" distR="0" wp14:anchorId="25A59073" wp14:editId="02015BAD">
            <wp:extent cx="5943600" cy="11887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188720"/>
                    </a:xfrm>
                    <a:prstGeom prst="rect">
                      <a:avLst/>
                    </a:prstGeom>
                  </pic:spPr>
                </pic:pic>
              </a:graphicData>
            </a:graphic>
          </wp:inline>
        </w:drawing>
      </w:r>
      <w:r w:rsidR="00F96798">
        <w:t xml:space="preserve"> </w:t>
      </w:r>
    </w:p>
    <w:p w14:paraId="43ED9477" w14:textId="77777777" w:rsidR="00F96798" w:rsidRDefault="00F96798" w:rsidP="00F96798">
      <w:pPr>
        <w:pStyle w:val="LabStepNumbered"/>
      </w:pPr>
      <w:r>
        <w:lastRenderedPageBreak/>
        <w:t xml:space="preserve">Expand the </w:t>
      </w:r>
      <w:r w:rsidRPr="0014463A">
        <w:rPr>
          <w:b/>
        </w:rPr>
        <w:t>View</w:t>
      </w:r>
      <w:r>
        <w:t xml:space="preserve"> section to set the properties for the display. Uncheck properties you don’t not want to display and make any other desired changes. Click </w:t>
      </w:r>
      <w:r w:rsidRPr="00B920DC">
        <w:rPr>
          <w:b/>
        </w:rPr>
        <w:t>Apply</w:t>
      </w:r>
      <w:r>
        <w:t xml:space="preserve"> to view your changes and click </w:t>
      </w:r>
      <w:r w:rsidRPr="00B920DC">
        <w:rPr>
          <w:b/>
        </w:rPr>
        <w:t>OK</w:t>
      </w:r>
      <w:r>
        <w:rPr>
          <w:b/>
        </w:rPr>
        <w:t xml:space="preserve"> </w:t>
      </w:r>
      <w:r w:rsidRPr="00B920DC">
        <w:t>once complete</w:t>
      </w:r>
      <w:r>
        <w:t>.</w:t>
      </w:r>
    </w:p>
    <w:p w14:paraId="0C65655C" w14:textId="77777777" w:rsidR="00F96798" w:rsidRDefault="00F96798" w:rsidP="00F96798">
      <w:pPr>
        <w:pStyle w:val="LabStepScreenshot"/>
      </w:pPr>
      <w:r>
        <w:rPr>
          <w:noProof/>
        </w:rPr>
        <w:drawing>
          <wp:inline distT="0" distB="0" distL="0" distR="0" wp14:anchorId="06DC4D45" wp14:editId="4C8CF3BB">
            <wp:extent cx="2487168" cy="141732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9_SR.png"/>
                    <pic:cNvPicPr/>
                  </pic:nvPicPr>
                  <pic:blipFill>
                    <a:blip r:embed="rId81">
                      <a:extLst>
                        <a:ext uri="{28A0092B-C50C-407E-A947-70E740481C1C}">
                          <a14:useLocalDpi xmlns:a14="http://schemas.microsoft.com/office/drawing/2010/main" val="0"/>
                        </a:ext>
                      </a:extLst>
                    </a:blip>
                    <a:stretch>
                      <a:fillRect/>
                    </a:stretch>
                  </pic:blipFill>
                  <pic:spPr>
                    <a:xfrm>
                      <a:off x="0" y="0"/>
                      <a:ext cx="2487168" cy="1417320"/>
                    </a:xfrm>
                    <a:prstGeom prst="rect">
                      <a:avLst/>
                    </a:prstGeom>
                    <a:ln>
                      <a:noFill/>
                    </a:ln>
                  </pic:spPr>
                </pic:pic>
              </a:graphicData>
            </a:graphic>
          </wp:inline>
        </w:drawing>
      </w:r>
    </w:p>
    <w:p w14:paraId="28EE42E1" w14:textId="77777777" w:rsidR="00F96798" w:rsidRDefault="00F96798" w:rsidP="00F96798">
      <w:pPr>
        <w:pStyle w:val="LabStepNumbered"/>
      </w:pPr>
      <w:r>
        <w:t>Publish the page.</w:t>
      </w:r>
    </w:p>
    <w:p w14:paraId="57887E04" w14:textId="77777777" w:rsidR="00F96798" w:rsidRDefault="00F96798" w:rsidP="00F96798">
      <w:pPr>
        <w:pStyle w:val="LabStepNumberedLevel2"/>
      </w:pPr>
      <w:r>
        <w:t xml:space="preserve">From the </w:t>
      </w:r>
      <w:r w:rsidRPr="00064720">
        <w:rPr>
          <w:b/>
        </w:rPr>
        <w:t>Publish</w:t>
      </w:r>
      <w:r>
        <w:t xml:space="preserve"> tab, click the </w:t>
      </w:r>
      <w:r w:rsidRPr="00064720">
        <w:rPr>
          <w:b/>
        </w:rPr>
        <w:t>Publish</w:t>
      </w:r>
      <w:r>
        <w:t xml:space="preserve"> ribbon button.</w:t>
      </w:r>
    </w:p>
    <w:p w14:paraId="2A5735D9" w14:textId="0B2905DA" w:rsidR="00F96798" w:rsidRDefault="00D83B20" w:rsidP="00F96798">
      <w:pPr>
        <w:pStyle w:val="LabExerciseCallout"/>
      </w:pPr>
      <w:r>
        <w:t>You can continue to make changes to the report modifying the size, formatting, etc. until you get the desired layout you want.</w:t>
      </w:r>
      <w:r w:rsidRPr="00D83B20">
        <w:t xml:space="preserve"> </w:t>
      </w:r>
      <w:r>
        <w:t>Once you have published the page, you have completed all the exercise in this lab.</w:t>
      </w:r>
    </w:p>
    <w:sectPr w:rsidR="00F96798" w:rsidSect="00487314">
      <w:headerReference w:type="default" r:id="rId82"/>
      <w:footerReference w:type="default" r:id="rId83"/>
      <w:headerReference w:type="first" r:id="rId84"/>
      <w:footerReference w:type="first" r:id="rId8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4A311B" w14:textId="77777777" w:rsidR="00F5227B" w:rsidRDefault="00F5227B" w:rsidP="005F53BE">
      <w:pPr>
        <w:spacing w:before="0" w:after="0"/>
      </w:pPr>
      <w:r>
        <w:separator/>
      </w:r>
    </w:p>
  </w:endnote>
  <w:endnote w:type="continuationSeparator" w:id="0">
    <w:p w14:paraId="7B0AEF1D" w14:textId="77777777" w:rsidR="00F5227B" w:rsidRDefault="00F5227B"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77777777" w:rsidR="00504330" w:rsidRDefault="00504330"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81723A">
      <w:rPr>
        <w:noProof/>
      </w:rPr>
      <w:t>21</w:t>
    </w:r>
    <w:r>
      <w:fldChar w:fldCharType="end"/>
    </w:r>
  </w:p>
  <w:p w14:paraId="4FCAA96B" w14:textId="77777777" w:rsidR="00504330" w:rsidRPr="00487314" w:rsidRDefault="00504330"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77777777" w:rsidR="00504330" w:rsidRDefault="00504330"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81723A">
      <w:rPr>
        <w:noProof/>
      </w:rPr>
      <w:t>1</w:t>
    </w:r>
    <w:r>
      <w:fldChar w:fldCharType="end"/>
    </w:r>
  </w:p>
  <w:p w14:paraId="6C229EA0" w14:textId="77777777" w:rsidR="00504330" w:rsidRPr="00487314" w:rsidRDefault="0050433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1A532B" w14:textId="77777777" w:rsidR="00F5227B" w:rsidRDefault="00F5227B" w:rsidP="005F53BE">
      <w:pPr>
        <w:spacing w:before="0" w:after="0"/>
      </w:pPr>
      <w:r>
        <w:separator/>
      </w:r>
    </w:p>
  </w:footnote>
  <w:footnote w:type="continuationSeparator" w:id="0">
    <w:p w14:paraId="14F0C733" w14:textId="77777777" w:rsidR="00F5227B" w:rsidRDefault="00F5227B"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504330" w:rsidRDefault="00504330" w:rsidP="00487314">
    <w:pPr>
      <w:pStyle w:val="Header"/>
      <w:pBdr>
        <w:bottom w:val="single" w:sz="4" w:space="0" w:color="auto"/>
      </w:pBdr>
      <w:spacing w:before="240"/>
    </w:pPr>
    <w:r>
      <w:t>DO NOT UPDATE - Course Title Placeholder</w:t>
    </w:r>
  </w:p>
  <w:p w14:paraId="52070944" w14:textId="77777777" w:rsidR="00504330" w:rsidRDefault="00504330" w:rsidP="00487314">
    <w:pPr>
      <w:pStyle w:val="Header"/>
      <w:pBdr>
        <w:bottom w:val="single" w:sz="4" w:space="0" w:color="auto"/>
      </w:pBdr>
      <w:spacing w:before="240"/>
    </w:pPr>
    <w:r>
      <w:t>Module Name Placeholder</w:t>
    </w:r>
    <w:r>
      <w:tab/>
    </w:r>
    <w:r>
      <w:tab/>
      <w:t>Version 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504330" w:rsidRDefault="00504330"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7">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8">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9">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1">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2">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4">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5">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6">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19">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1">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2">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4">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5">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7">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8">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29">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1">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2">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3">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4">
    <w:nsid w:val="75B44004"/>
    <w:multiLevelType w:val="multilevel"/>
    <w:tmpl w:val="7AE4FA3E"/>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b w:val="0"/>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6">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7">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8">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2"/>
  </w:num>
  <w:num w:numId="2">
    <w:abstractNumId w:val="25"/>
  </w:num>
  <w:num w:numId="3">
    <w:abstractNumId w:val="28"/>
  </w:num>
  <w:num w:numId="4">
    <w:abstractNumId w:val="16"/>
  </w:num>
  <w:num w:numId="5">
    <w:abstractNumId w:val="17"/>
  </w:num>
  <w:num w:numId="6">
    <w:abstractNumId w:val="22"/>
  </w:num>
  <w:num w:numId="7">
    <w:abstractNumId w:val="34"/>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0327E"/>
    <w:rsid w:val="00005D51"/>
    <w:rsid w:val="00006BF2"/>
    <w:rsid w:val="000121D1"/>
    <w:rsid w:val="00017029"/>
    <w:rsid w:val="00021F9D"/>
    <w:rsid w:val="00023CD7"/>
    <w:rsid w:val="00024919"/>
    <w:rsid w:val="000326A9"/>
    <w:rsid w:val="00033310"/>
    <w:rsid w:val="0003735A"/>
    <w:rsid w:val="0003742E"/>
    <w:rsid w:val="00041F58"/>
    <w:rsid w:val="0004440A"/>
    <w:rsid w:val="00045945"/>
    <w:rsid w:val="0005039F"/>
    <w:rsid w:val="000503C6"/>
    <w:rsid w:val="0005266B"/>
    <w:rsid w:val="000568B0"/>
    <w:rsid w:val="00061311"/>
    <w:rsid w:val="00061CF2"/>
    <w:rsid w:val="00064720"/>
    <w:rsid w:val="00065503"/>
    <w:rsid w:val="000659A2"/>
    <w:rsid w:val="00066302"/>
    <w:rsid w:val="00066E52"/>
    <w:rsid w:val="00067C20"/>
    <w:rsid w:val="00070D63"/>
    <w:rsid w:val="00072406"/>
    <w:rsid w:val="00092B50"/>
    <w:rsid w:val="00093E5C"/>
    <w:rsid w:val="000A14CA"/>
    <w:rsid w:val="000A1C5D"/>
    <w:rsid w:val="000B245C"/>
    <w:rsid w:val="000B542E"/>
    <w:rsid w:val="000C3850"/>
    <w:rsid w:val="000C47EB"/>
    <w:rsid w:val="000C4A58"/>
    <w:rsid w:val="000C7A7C"/>
    <w:rsid w:val="000C7F80"/>
    <w:rsid w:val="000D32BA"/>
    <w:rsid w:val="000D56E7"/>
    <w:rsid w:val="000E46B9"/>
    <w:rsid w:val="000E4FBC"/>
    <w:rsid w:val="000F182F"/>
    <w:rsid w:val="000F44C3"/>
    <w:rsid w:val="0010633C"/>
    <w:rsid w:val="00111EEB"/>
    <w:rsid w:val="001170EA"/>
    <w:rsid w:val="00120B0A"/>
    <w:rsid w:val="00125E3E"/>
    <w:rsid w:val="001274C7"/>
    <w:rsid w:val="001317DF"/>
    <w:rsid w:val="00133D5E"/>
    <w:rsid w:val="00135C06"/>
    <w:rsid w:val="00135C15"/>
    <w:rsid w:val="00136B0C"/>
    <w:rsid w:val="00137972"/>
    <w:rsid w:val="0014463A"/>
    <w:rsid w:val="00147391"/>
    <w:rsid w:val="00150077"/>
    <w:rsid w:val="0015183C"/>
    <w:rsid w:val="00155D23"/>
    <w:rsid w:val="00162228"/>
    <w:rsid w:val="0017070B"/>
    <w:rsid w:val="00180351"/>
    <w:rsid w:val="0018294A"/>
    <w:rsid w:val="00183BBD"/>
    <w:rsid w:val="00185F3D"/>
    <w:rsid w:val="001869FD"/>
    <w:rsid w:val="0018709D"/>
    <w:rsid w:val="0019209A"/>
    <w:rsid w:val="001931B7"/>
    <w:rsid w:val="00193B4D"/>
    <w:rsid w:val="001940C9"/>
    <w:rsid w:val="001945AE"/>
    <w:rsid w:val="00194663"/>
    <w:rsid w:val="00195F36"/>
    <w:rsid w:val="001A0189"/>
    <w:rsid w:val="001B4CDB"/>
    <w:rsid w:val="001B63E4"/>
    <w:rsid w:val="001B6B5F"/>
    <w:rsid w:val="001B7D24"/>
    <w:rsid w:val="001C10A3"/>
    <w:rsid w:val="001C2F6C"/>
    <w:rsid w:val="001C31C4"/>
    <w:rsid w:val="001C66E3"/>
    <w:rsid w:val="001C6EFE"/>
    <w:rsid w:val="001D2760"/>
    <w:rsid w:val="001D28D6"/>
    <w:rsid w:val="001D2CEB"/>
    <w:rsid w:val="001D6973"/>
    <w:rsid w:val="001D6D2B"/>
    <w:rsid w:val="001E3816"/>
    <w:rsid w:val="001F1824"/>
    <w:rsid w:val="001F46E0"/>
    <w:rsid w:val="00200DDE"/>
    <w:rsid w:val="00201FBD"/>
    <w:rsid w:val="00202A18"/>
    <w:rsid w:val="00205172"/>
    <w:rsid w:val="00205542"/>
    <w:rsid w:val="0020560B"/>
    <w:rsid w:val="00207A21"/>
    <w:rsid w:val="00213581"/>
    <w:rsid w:val="00215577"/>
    <w:rsid w:val="00215834"/>
    <w:rsid w:val="00223ABC"/>
    <w:rsid w:val="00223B5C"/>
    <w:rsid w:val="00233079"/>
    <w:rsid w:val="00233691"/>
    <w:rsid w:val="00234E10"/>
    <w:rsid w:val="00245107"/>
    <w:rsid w:val="00255DB6"/>
    <w:rsid w:val="00257B93"/>
    <w:rsid w:val="00261D39"/>
    <w:rsid w:val="00262BDE"/>
    <w:rsid w:val="00265D33"/>
    <w:rsid w:val="002710CC"/>
    <w:rsid w:val="002714C8"/>
    <w:rsid w:val="00272913"/>
    <w:rsid w:val="0027482D"/>
    <w:rsid w:val="00276CCE"/>
    <w:rsid w:val="002805A9"/>
    <w:rsid w:val="00284068"/>
    <w:rsid w:val="00284833"/>
    <w:rsid w:val="00284E6D"/>
    <w:rsid w:val="00285AA3"/>
    <w:rsid w:val="002870D2"/>
    <w:rsid w:val="00292259"/>
    <w:rsid w:val="00292292"/>
    <w:rsid w:val="00293D68"/>
    <w:rsid w:val="00295F0A"/>
    <w:rsid w:val="002A1992"/>
    <w:rsid w:val="002A326F"/>
    <w:rsid w:val="002A4724"/>
    <w:rsid w:val="002A5605"/>
    <w:rsid w:val="002B4697"/>
    <w:rsid w:val="002B6FCE"/>
    <w:rsid w:val="002C045F"/>
    <w:rsid w:val="002D0EF4"/>
    <w:rsid w:val="002D3666"/>
    <w:rsid w:val="002D7B91"/>
    <w:rsid w:val="002E38B3"/>
    <w:rsid w:val="002E41C2"/>
    <w:rsid w:val="002F2E3D"/>
    <w:rsid w:val="002F3935"/>
    <w:rsid w:val="002F420B"/>
    <w:rsid w:val="003177F3"/>
    <w:rsid w:val="00320B47"/>
    <w:rsid w:val="00321D00"/>
    <w:rsid w:val="00333419"/>
    <w:rsid w:val="003413B7"/>
    <w:rsid w:val="003419B7"/>
    <w:rsid w:val="00352060"/>
    <w:rsid w:val="00357410"/>
    <w:rsid w:val="00364F73"/>
    <w:rsid w:val="00367409"/>
    <w:rsid w:val="0037075F"/>
    <w:rsid w:val="003714D1"/>
    <w:rsid w:val="00372AA8"/>
    <w:rsid w:val="00377866"/>
    <w:rsid w:val="003842F2"/>
    <w:rsid w:val="00384D95"/>
    <w:rsid w:val="00386E58"/>
    <w:rsid w:val="003911B8"/>
    <w:rsid w:val="0039236A"/>
    <w:rsid w:val="003A00D3"/>
    <w:rsid w:val="003A2FEB"/>
    <w:rsid w:val="003B1E26"/>
    <w:rsid w:val="003B463A"/>
    <w:rsid w:val="003C675A"/>
    <w:rsid w:val="003C6DDF"/>
    <w:rsid w:val="003D0187"/>
    <w:rsid w:val="003D03D5"/>
    <w:rsid w:val="003D0C4C"/>
    <w:rsid w:val="003D263C"/>
    <w:rsid w:val="003D6ED3"/>
    <w:rsid w:val="003E0744"/>
    <w:rsid w:val="003E77A9"/>
    <w:rsid w:val="003F5ACC"/>
    <w:rsid w:val="00401321"/>
    <w:rsid w:val="004038C2"/>
    <w:rsid w:val="0041122D"/>
    <w:rsid w:val="0041138D"/>
    <w:rsid w:val="00414E2F"/>
    <w:rsid w:val="004161F9"/>
    <w:rsid w:val="00427863"/>
    <w:rsid w:val="00435BF0"/>
    <w:rsid w:val="004370B5"/>
    <w:rsid w:val="00437B22"/>
    <w:rsid w:val="00445FB9"/>
    <w:rsid w:val="00446AD4"/>
    <w:rsid w:val="00446DD3"/>
    <w:rsid w:val="00447FD3"/>
    <w:rsid w:val="00455053"/>
    <w:rsid w:val="004560A2"/>
    <w:rsid w:val="00456C2D"/>
    <w:rsid w:val="00462333"/>
    <w:rsid w:val="00465CD5"/>
    <w:rsid w:val="00471DDB"/>
    <w:rsid w:val="004773D2"/>
    <w:rsid w:val="0048025F"/>
    <w:rsid w:val="00483A7B"/>
    <w:rsid w:val="00483D71"/>
    <w:rsid w:val="00487314"/>
    <w:rsid w:val="00487C26"/>
    <w:rsid w:val="004915CB"/>
    <w:rsid w:val="00492C45"/>
    <w:rsid w:val="00493CF5"/>
    <w:rsid w:val="004951A6"/>
    <w:rsid w:val="004974FC"/>
    <w:rsid w:val="004976B0"/>
    <w:rsid w:val="004A225A"/>
    <w:rsid w:val="004A7251"/>
    <w:rsid w:val="004B0459"/>
    <w:rsid w:val="004C01F7"/>
    <w:rsid w:val="004C054C"/>
    <w:rsid w:val="004C54CA"/>
    <w:rsid w:val="004C5A83"/>
    <w:rsid w:val="004C79AC"/>
    <w:rsid w:val="004C7C0D"/>
    <w:rsid w:val="004D010C"/>
    <w:rsid w:val="004D525D"/>
    <w:rsid w:val="004E0FFD"/>
    <w:rsid w:val="004F7668"/>
    <w:rsid w:val="00501919"/>
    <w:rsid w:val="00504330"/>
    <w:rsid w:val="00504F6D"/>
    <w:rsid w:val="0050781D"/>
    <w:rsid w:val="00510744"/>
    <w:rsid w:val="0052041B"/>
    <w:rsid w:val="00521CF6"/>
    <w:rsid w:val="00537FB3"/>
    <w:rsid w:val="005410FB"/>
    <w:rsid w:val="005411B9"/>
    <w:rsid w:val="0054122D"/>
    <w:rsid w:val="005435D9"/>
    <w:rsid w:val="005478B0"/>
    <w:rsid w:val="0055645C"/>
    <w:rsid w:val="00560862"/>
    <w:rsid w:val="0056214E"/>
    <w:rsid w:val="0056217D"/>
    <w:rsid w:val="00563403"/>
    <w:rsid w:val="00572AFC"/>
    <w:rsid w:val="00573507"/>
    <w:rsid w:val="00575E20"/>
    <w:rsid w:val="005770A5"/>
    <w:rsid w:val="0058003C"/>
    <w:rsid w:val="00582167"/>
    <w:rsid w:val="005846DE"/>
    <w:rsid w:val="00593011"/>
    <w:rsid w:val="0059440E"/>
    <w:rsid w:val="005A28BD"/>
    <w:rsid w:val="005A6CD9"/>
    <w:rsid w:val="005A6EF7"/>
    <w:rsid w:val="005B0E41"/>
    <w:rsid w:val="005C074B"/>
    <w:rsid w:val="005C5803"/>
    <w:rsid w:val="005C6CD9"/>
    <w:rsid w:val="005D2AEF"/>
    <w:rsid w:val="005D7F1E"/>
    <w:rsid w:val="005E01AC"/>
    <w:rsid w:val="005E3B01"/>
    <w:rsid w:val="005E5442"/>
    <w:rsid w:val="005E6C7D"/>
    <w:rsid w:val="005F06BE"/>
    <w:rsid w:val="005F2133"/>
    <w:rsid w:val="005F312D"/>
    <w:rsid w:val="005F53BE"/>
    <w:rsid w:val="005F6EF5"/>
    <w:rsid w:val="00605A62"/>
    <w:rsid w:val="006069D3"/>
    <w:rsid w:val="00607D43"/>
    <w:rsid w:val="00612B45"/>
    <w:rsid w:val="0061366A"/>
    <w:rsid w:val="00616F9C"/>
    <w:rsid w:val="006176BE"/>
    <w:rsid w:val="0062297B"/>
    <w:rsid w:val="006229C7"/>
    <w:rsid w:val="006269F3"/>
    <w:rsid w:val="00627628"/>
    <w:rsid w:val="00630F13"/>
    <w:rsid w:val="006332AF"/>
    <w:rsid w:val="0063646A"/>
    <w:rsid w:val="0064053C"/>
    <w:rsid w:val="00646DEC"/>
    <w:rsid w:val="00647513"/>
    <w:rsid w:val="00651673"/>
    <w:rsid w:val="006527A8"/>
    <w:rsid w:val="006556A5"/>
    <w:rsid w:val="00674E89"/>
    <w:rsid w:val="00686BCB"/>
    <w:rsid w:val="00686E09"/>
    <w:rsid w:val="006913E5"/>
    <w:rsid w:val="00695A12"/>
    <w:rsid w:val="00697EBD"/>
    <w:rsid w:val="006A2726"/>
    <w:rsid w:val="006B0A16"/>
    <w:rsid w:val="006B7F01"/>
    <w:rsid w:val="006C2997"/>
    <w:rsid w:val="006E033F"/>
    <w:rsid w:val="006E045E"/>
    <w:rsid w:val="006E0D86"/>
    <w:rsid w:val="006E0E56"/>
    <w:rsid w:val="006E113F"/>
    <w:rsid w:val="006E1CCC"/>
    <w:rsid w:val="006E643C"/>
    <w:rsid w:val="006F14C1"/>
    <w:rsid w:val="006F3FE2"/>
    <w:rsid w:val="006F58A0"/>
    <w:rsid w:val="006F605D"/>
    <w:rsid w:val="00703148"/>
    <w:rsid w:val="0070395B"/>
    <w:rsid w:val="00703E32"/>
    <w:rsid w:val="00705D38"/>
    <w:rsid w:val="0070616E"/>
    <w:rsid w:val="0070630B"/>
    <w:rsid w:val="007065CC"/>
    <w:rsid w:val="00707195"/>
    <w:rsid w:val="00707872"/>
    <w:rsid w:val="00712E45"/>
    <w:rsid w:val="00723423"/>
    <w:rsid w:val="0072734A"/>
    <w:rsid w:val="00730C9C"/>
    <w:rsid w:val="00731749"/>
    <w:rsid w:val="007328C8"/>
    <w:rsid w:val="0073438F"/>
    <w:rsid w:val="00734669"/>
    <w:rsid w:val="007377EB"/>
    <w:rsid w:val="0074607D"/>
    <w:rsid w:val="0074666B"/>
    <w:rsid w:val="00746A63"/>
    <w:rsid w:val="00751939"/>
    <w:rsid w:val="00757E25"/>
    <w:rsid w:val="00765712"/>
    <w:rsid w:val="00765DDC"/>
    <w:rsid w:val="00771A32"/>
    <w:rsid w:val="007748F6"/>
    <w:rsid w:val="007778F1"/>
    <w:rsid w:val="007806FE"/>
    <w:rsid w:val="00784F72"/>
    <w:rsid w:val="00785AAA"/>
    <w:rsid w:val="00787091"/>
    <w:rsid w:val="00795368"/>
    <w:rsid w:val="00795BC4"/>
    <w:rsid w:val="007A2091"/>
    <w:rsid w:val="007A41F8"/>
    <w:rsid w:val="007A64A3"/>
    <w:rsid w:val="007B06AD"/>
    <w:rsid w:val="007B1092"/>
    <w:rsid w:val="007B5AAA"/>
    <w:rsid w:val="007C2267"/>
    <w:rsid w:val="007C3E40"/>
    <w:rsid w:val="007C3EBF"/>
    <w:rsid w:val="007E3B2D"/>
    <w:rsid w:val="007E3F9D"/>
    <w:rsid w:val="007E72F5"/>
    <w:rsid w:val="007F254C"/>
    <w:rsid w:val="007F2A86"/>
    <w:rsid w:val="00800972"/>
    <w:rsid w:val="008018D6"/>
    <w:rsid w:val="008028B6"/>
    <w:rsid w:val="0080788B"/>
    <w:rsid w:val="00815E14"/>
    <w:rsid w:val="0081723A"/>
    <w:rsid w:val="00820A24"/>
    <w:rsid w:val="008211E3"/>
    <w:rsid w:val="00825ADC"/>
    <w:rsid w:val="00826FDC"/>
    <w:rsid w:val="00827B4F"/>
    <w:rsid w:val="00843B5B"/>
    <w:rsid w:val="00844B50"/>
    <w:rsid w:val="00846D4A"/>
    <w:rsid w:val="0085274C"/>
    <w:rsid w:val="008535D6"/>
    <w:rsid w:val="00853842"/>
    <w:rsid w:val="008635D2"/>
    <w:rsid w:val="00865673"/>
    <w:rsid w:val="00867142"/>
    <w:rsid w:val="00867957"/>
    <w:rsid w:val="008716DA"/>
    <w:rsid w:val="00884D7C"/>
    <w:rsid w:val="00890EB3"/>
    <w:rsid w:val="008937D4"/>
    <w:rsid w:val="008946A1"/>
    <w:rsid w:val="00896C29"/>
    <w:rsid w:val="008A5115"/>
    <w:rsid w:val="008A594E"/>
    <w:rsid w:val="008A7618"/>
    <w:rsid w:val="008B4A63"/>
    <w:rsid w:val="008C01ED"/>
    <w:rsid w:val="008C3ADB"/>
    <w:rsid w:val="008C4422"/>
    <w:rsid w:val="008C5C8B"/>
    <w:rsid w:val="008D5CCD"/>
    <w:rsid w:val="008E547E"/>
    <w:rsid w:val="008E6A84"/>
    <w:rsid w:val="008F5DB8"/>
    <w:rsid w:val="008F7F45"/>
    <w:rsid w:val="00900F55"/>
    <w:rsid w:val="00901285"/>
    <w:rsid w:val="00902694"/>
    <w:rsid w:val="00914C3F"/>
    <w:rsid w:val="009165D3"/>
    <w:rsid w:val="00917287"/>
    <w:rsid w:val="0092078B"/>
    <w:rsid w:val="00921F75"/>
    <w:rsid w:val="00922743"/>
    <w:rsid w:val="00923688"/>
    <w:rsid w:val="0093380E"/>
    <w:rsid w:val="00934039"/>
    <w:rsid w:val="00936A8E"/>
    <w:rsid w:val="00941D1D"/>
    <w:rsid w:val="0094231E"/>
    <w:rsid w:val="00946C16"/>
    <w:rsid w:val="009503FD"/>
    <w:rsid w:val="00954CD4"/>
    <w:rsid w:val="009551B0"/>
    <w:rsid w:val="00957F18"/>
    <w:rsid w:val="009622C1"/>
    <w:rsid w:val="009666B3"/>
    <w:rsid w:val="0096739E"/>
    <w:rsid w:val="00970E40"/>
    <w:rsid w:val="0097426D"/>
    <w:rsid w:val="009742DC"/>
    <w:rsid w:val="009771BB"/>
    <w:rsid w:val="00983941"/>
    <w:rsid w:val="00991215"/>
    <w:rsid w:val="00993703"/>
    <w:rsid w:val="00995967"/>
    <w:rsid w:val="00995B23"/>
    <w:rsid w:val="00995F46"/>
    <w:rsid w:val="009A065E"/>
    <w:rsid w:val="009A16A9"/>
    <w:rsid w:val="009A552A"/>
    <w:rsid w:val="009B1052"/>
    <w:rsid w:val="009B5811"/>
    <w:rsid w:val="009B5E21"/>
    <w:rsid w:val="009B6A7F"/>
    <w:rsid w:val="009B776F"/>
    <w:rsid w:val="009C1BFF"/>
    <w:rsid w:val="009C6507"/>
    <w:rsid w:val="009D2E0E"/>
    <w:rsid w:val="009D5314"/>
    <w:rsid w:val="009E65AB"/>
    <w:rsid w:val="009F0260"/>
    <w:rsid w:val="009F2466"/>
    <w:rsid w:val="009F4D25"/>
    <w:rsid w:val="00A01BC1"/>
    <w:rsid w:val="00A04366"/>
    <w:rsid w:val="00A11E74"/>
    <w:rsid w:val="00A16BB6"/>
    <w:rsid w:val="00A17E71"/>
    <w:rsid w:val="00A201D2"/>
    <w:rsid w:val="00A24312"/>
    <w:rsid w:val="00A27111"/>
    <w:rsid w:val="00A277EA"/>
    <w:rsid w:val="00A31164"/>
    <w:rsid w:val="00A32200"/>
    <w:rsid w:val="00A36901"/>
    <w:rsid w:val="00A413BA"/>
    <w:rsid w:val="00A435CE"/>
    <w:rsid w:val="00A45974"/>
    <w:rsid w:val="00A518D1"/>
    <w:rsid w:val="00A52083"/>
    <w:rsid w:val="00A52343"/>
    <w:rsid w:val="00A52372"/>
    <w:rsid w:val="00A534E5"/>
    <w:rsid w:val="00A56D9B"/>
    <w:rsid w:val="00A571D4"/>
    <w:rsid w:val="00A6110B"/>
    <w:rsid w:val="00A6217E"/>
    <w:rsid w:val="00A71B4E"/>
    <w:rsid w:val="00A71FF4"/>
    <w:rsid w:val="00A838BA"/>
    <w:rsid w:val="00A84774"/>
    <w:rsid w:val="00A90B7E"/>
    <w:rsid w:val="00A914EC"/>
    <w:rsid w:val="00A96BA6"/>
    <w:rsid w:val="00AA1CDC"/>
    <w:rsid w:val="00AB4E66"/>
    <w:rsid w:val="00AC30CF"/>
    <w:rsid w:val="00AD6191"/>
    <w:rsid w:val="00AE054D"/>
    <w:rsid w:val="00AE071C"/>
    <w:rsid w:val="00AE10EF"/>
    <w:rsid w:val="00AE666A"/>
    <w:rsid w:val="00AF05F5"/>
    <w:rsid w:val="00B02E4E"/>
    <w:rsid w:val="00B04469"/>
    <w:rsid w:val="00B062D6"/>
    <w:rsid w:val="00B1259B"/>
    <w:rsid w:val="00B145DB"/>
    <w:rsid w:val="00B14F04"/>
    <w:rsid w:val="00B24901"/>
    <w:rsid w:val="00B26D51"/>
    <w:rsid w:val="00B274EA"/>
    <w:rsid w:val="00B35FDF"/>
    <w:rsid w:val="00B44985"/>
    <w:rsid w:val="00B500BA"/>
    <w:rsid w:val="00B51383"/>
    <w:rsid w:val="00B5216A"/>
    <w:rsid w:val="00B6568D"/>
    <w:rsid w:val="00B66FE4"/>
    <w:rsid w:val="00B67EB6"/>
    <w:rsid w:val="00B7272F"/>
    <w:rsid w:val="00B73F76"/>
    <w:rsid w:val="00B80B87"/>
    <w:rsid w:val="00B8236B"/>
    <w:rsid w:val="00B85C52"/>
    <w:rsid w:val="00B913DB"/>
    <w:rsid w:val="00B91B2F"/>
    <w:rsid w:val="00B91F56"/>
    <w:rsid w:val="00B920DC"/>
    <w:rsid w:val="00B9223D"/>
    <w:rsid w:val="00B963E6"/>
    <w:rsid w:val="00BA0F91"/>
    <w:rsid w:val="00BB11A1"/>
    <w:rsid w:val="00BB4431"/>
    <w:rsid w:val="00BB719D"/>
    <w:rsid w:val="00BC661F"/>
    <w:rsid w:val="00BC794E"/>
    <w:rsid w:val="00BD0A71"/>
    <w:rsid w:val="00BD1868"/>
    <w:rsid w:val="00BD30C4"/>
    <w:rsid w:val="00BE35BA"/>
    <w:rsid w:val="00BE391B"/>
    <w:rsid w:val="00BE4E45"/>
    <w:rsid w:val="00BE70B6"/>
    <w:rsid w:val="00BE7F60"/>
    <w:rsid w:val="00BF39FB"/>
    <w:rsid w:val="00C0087A"/>
    <w:rsid w:val="00C023A1"/>
    <w:rsid w:val="00C0638A"/>
    <w:rsid w:val="00C10487"/>
    <w:rsid w:val="00C13001"/>
    <w:rsid w:val="00C13F18"/>
    <w:rsid w:val="00C164B9"/>
    <w:rsid w:val="00C204B4"/>
    <w:rsid w:val="00C218D2"/>
    <w:rsid w:val="00C224AF"/>
    <w:rsid w:val="00C23A99"/>
    <w:rsid w:val="00C320AB"/>
    <w:rsid w:val="00C3223A"/>
    <w:rsid w:val="00C40A25"/>
    <w:rsid w:val="00C457CA"/>
    <w:rsid w:val="00C47A4F"/>
    <w:rsid w:val="00C60265"/>
    <w:rsid w:val="00C62F04"/>
    <w:rsid w:val="00C657E8"/>
    <w:rsid w:val="00C677FA"/>
    <w:rsid w:val="00C71151"/>
    <w:rsid w:val="00C72D83"/>
    <w:rsid w:val="00C7467D"/>
    <w:rsid w:val="00C74BC5"/>
    <w:rsid w:val="00C90386"/>
    <w:rsid w:val="00C9060C"/>
    <w:rsid w:val="00C90D96"/>
    <w:rsid w:val="00C92F85"/>
    <w:rsid w:val="00C94061"/>
    <w:rsid w:val="00C94EC1"/>
    <w:rsid w:val="00C95032"/>
    <w:rsid w:val="00C95D89"/>
    <w:rsid w:val="00CA159F"/>
    <w:rsid w:val="00CA237E"/>
    <w:rsid w:val="00CA448A"/>
    <w:rsid w:val="00CA5290"/>
    <w:rsid w:val="00CA5774"/>
    <w:rsid w:val="00CA6962"/>
    <w:rsid w:val="00CA74DE"/>
    <w:rsid w:val="00CA7F16"/>
    <w:rsid w:val="00CB0573"/>
    <w:rsid w:val="00CB502B"/>
    <w:rsid w:val="00CC11E1"/>
    <w:rsid w:val="00CC1574"/>
    <w:rsid w:val="00CC1FF8"/>
    <w:rsid w:val="00CC21F0"/>
    <w:rsid w:val="00CC30B3"/>
    <w:rsid w:val="00CC5C14"/>
    <w:rsid w:val="00CC737C"/>
    <w:rsid w:val="00CE28B8"/>
    <w:rsid w:val="00CE33EB"/>
    <w:rsid w:val="00CE4C26"/>
    <w:rsid w:val="00CE4C2A"/>
    <w:rsid w:val="00CF36EC"/>
    <w:rsid w:val="00CF5239"/>
    <w:rsid w:val="00CF7754"/>
    <w:rsid w:val="00D02CEA"/>
    <w:rsid w:val="00D049BB"/>
    <w:rsid w:val="00D051BE"/>
    <w:rsid w:val="00D13F3B"/>
    <w:rsid w:val="00D1419B"/>
    <w:rsid w:val="00D15EB8"/>
    <w:rsid w:val="00D21F12"/>
    <w:rsid w:val="00D23A4F"/>
    <w:rsid w:val="00D268B5"/>
    <w:rsid w:val="00D32E4A"/>
    <w:rsid w:val="00D33D19"/>
    <w:rsid w:val="00D40C4C"/>
    <w:rsid w:val="00D43642"/>
    <w:rsid w:val="00D50FEA"/>
    <w:rsid w:val="00D5497B"/>
    <w:rsid w:val="00D56D26"/>
    <w:rsid w:val="00D56E44"/>
    <w:rsid w:val="00D622F7"/>
    <w:rsid w:val="00D62F68"/>
    <w:rsid w:val="00D6480D"/>
    <w:rsid w:val="00D64BF7"/>
    <w:rsid w:val="00D66A86"/>
    <w:rsid w:val="00D70396"/>
    <w:rsid w:val="00D73447"/>
    <w:rsid w:val="00D74639"/>
    <w:rsid w:val="00D74BD2"/>
    <w:rsid w:val="00D76236"/>
    <w:rsid w:val="00D813DB"/>
    <w:rsid w:val="00D83B20"/>
    <w:rsid w:val="00D87991"/>
    <w:rsid w:val="00D91BB9"/>
    <w:rsid w:val="00D92216"/>
    <w:rsid w:val="00D92B05"/>
    <w:rsid w:val="00D93B3D"/>
    <w:rsid w:val="00D9584D"/>
    <w:rsid w:val="00D9599C"/>
    <w:rsid w:val="00D979AD"/>
    <w:rsid w:val="00D97AA9"/>
    <w:rsid w:val="00DA0720"/>
    <w:rsid w:val="00DA1A6A"/>
    <w:rsid w:val="00DA1B3C"/>
    <w:rsid w:val="00DA5412"/>
    <w:rsid w:val="00DA59B6"/>
    <w:rsid w:val="00DB354D"/>
    <w:rsid w:val="00DC0620"/>
    <w:rsid w:val="00DC4C5C"/>
    <w:rsid w:val="00DC5032"/>
    <w:rsid w:val="00DC690B"/>
    <w:rsid w:val="00DD19B5"/>
    <w:rsid w:val="00DD1E21"/>
    <w:rsid w:val="00DD42DC"/>
    <w:rsid w:val="00DD702E"/>
    <w:rsid w:val="00DD7209"/>
    <w:rsid w:val="00DE1D1E"/>
    <w:rsid w:val="00DE626F"/>
    <w:rsid w:val="00DF0FCD"/>
    <w:rsid w:val="00DF5021"/>
    <w:rsid w:val="00DF60FD"/>
    <w:rsid w:val="00E00875"/>
    <w:rsid w:val="00E013D7"/>
    <w:rsid w:val="00E0171C"/>
    <w:rsid w:val="00E0293B"/>
    <w:rsid w:val="00E07E7E"/>
    <w:rsid w:val="00E20E07"/>
    <w:rsid w:val="00E21760"/>
    <w:rsid w:val="00E21AEE"/>
    <w:rsid w:val="00E243D4"/>
    <w:rsid w:val="00E27A1D"/>
    <w:rsid w:val="00E30455"/>
    <w:rsid w:val="00E310FF"/>
    <w:rsid w:val="00E3173E"/>
    <w:rsid w:val="00E332BD"/>
    <w:rsid w:val="00E344BC"/>
    <w:rsid w:val="00E34BB1"/>
    <w:rsid w:val="00E40D43"/>
    <w:rsid w:val="00E41162"/>
    <w:rsid w:val="00E45B82"/>
    <w:rsid w:val="00E50806"/>
    <w:rsid w:val="00E57D83"/>
    <w:rsid w:val="00E66D0E"/>
    <w:rsid w:val="00E70172"/>
    <w:rsid w:val="00E817E3"/>
    <w:rsid w:val="00E81BDA"/>
    <w:rsid w:val="00E83114"/>
    <w:rsid w:val="00E84255"/>
    <w:rsid w:val="00E91320"/>
    <w:rsid w:val="00E91E95"/>
    <w:rsid w:val="00E92846"/>
    <w:rsid w:val="00E9307F"/>
    <w:rsid w:val="00E9383C"/>
    <w:rsid w:val="00E94866"/>
    <w:rsid w:val="00E97BFC"/>
    <w:rsid w:val="00EA77D4"/>
    <w:rsid w:val="00EA7F11"/>
    <w:rsid w:val="00EB0B95"/>
    <w:rsid w:val="00EB1ADF"/>
    <w:rsid w:val="00EB6492"/>
    <w:rsid w:val="00EC2248"/>
    <w:rsid w:val="00ED2988"/>
    <w:rsid w:val="00EE11D5"/>
    <w:rsid w:val="00EE3DBB"/>
    <w:rsid w:val="00EE5615"/>
    <w:rsid w:val="00EE6F2C"/>
    <w:rsid w:val="00EE7D78"/>
    <w:rsid w:val="00EF123A"/>
    <w:rsid w:val="00EF415C"/>
    <w:rsid w:val="00EF5AEA"/>
    <w:rsid w:val="00EF7BD5"/>
    <w:rsid w:val="00F00383"/>
    <w:rsid w:val="00F04323"/>
    <w:rsid w:val="00F04C45"/>
    <w:rsid w:val="00F110DB"/>
    <w:rsid w:val="00F12213"/>
    <w:rsid w:val="00F14A4D"/>
    <w:rsid w:val="00F16266"/>
    <w:rsid w:val="00F167A6"/>
    <w:rsid w:val="00F17A8C"/>
    <w:rsid w:val="00F21B13"/>
    <w:rsid w:val="00F24282"/>
    <w:rsid w:val="00F25493"/>
    <w:rsid w:val="00F274EE"/>
    <w:rsid w:val="00F30482"/>
    <w:rsid w:val="00F31FF5"/>
    <w:rsid w:val="00F346A4"/>
    <w:rsid w:val="00F366BF"/>
    <w:rsid w:val="00F4284C"/>
    <w:rsid w:val="00F46C5D"/>
    <w:rsid w:val="00F503DC"/>
    <w:rsid w:val="00F50461"/>
    <w:rsid w:val="00F5227B"/>
    <w:rsid w:val="00F55202"/>
    <w:rsid w:val="00F56F2F"/>
    <w:rsid w:val="00F60C70"/>
    <w:rsid w:val="00F60FD3"/>
    <w:rsid w:val="00F66EDC"/>
    <w:rsid w:val="00F72AF5"/>
    <w:rsid w:val="00F85CC2"/>
    <w:rsid w:val="00F9188A"/>
    <w:rsid w:val="00F94801"/>
    <w:rsid w:val="00F96798"/>
    <w:rsid w:val="00FA0943"/>
    <w:rsid w:val="00FA5C10"/>
    <w:rsid w:val="00FA5DC2"/>
    <w:rsid w:val="00FA6D4D"/>
    <w:rsid w:val="00FA7997"/>
    <w:rsid w:val="00FC02CA"/>
    <w:rsid w:val="00FC6BFA"/>
    <w:rsid w:val="00FD60CD"/>
    <w:rsid w:val="00FE034F"/>
    <w:rsid w:val="00FF11B8"/>
    <w:rsid w:val="00FF7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52F1D2DD-5CC7-4963-836F-E55699539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2C1"/>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9622C1"/>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9622C1"/>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9622C1"/>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9622C1"/>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9622C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2C1"/>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9622C1"/>
    <w:rPr>
      <w:rFonts w:ascii="Arial Black" w:hAnsi="Arial Black"/>
      <w:sz w:val="28"/>
    </w:rPr>
  </w:style>
  <w:style w:type="character" w:customStyle="1" w:styleId="Heading3Char">
    <w:name w:val="Heading 3 Char"/>
    <w:basedOn w:val="DefaultParagraphFont"/>
    <w:link w:val="Heading3"/>
    <w:rsid w:val="009622C1"/>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9622C1"/>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9622C1"/>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9622C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2C1"/>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9622C1"/>
    <w:pPr>
      <w:tabs>
        <w:tab w:val="right" w:leader="dot" w:pos="10786"/>
      </w:tabs>
      <w:spacing w:before="80" w:after="0"/>
      <w:ind w:left="144"/>
    </w:pPr>
    <w:rPr>
      <w:b/>
    </w:rPr>
  </w:style>
  <w:style w:type="paragraph" w:styleId="TOC2">
    <w:name w:val="toc 2"/>
    <w:basedOn w:val="Normal"/>
    <w:next w:val="Normal"/>
    <w:autoRedefine/>
    <w:uiPriority w:val="39"/>
    <w:unhideWhenUsed/>
    <w:rsid w:val="009622C1"/>
    <w:pPr>
      <w:tabs>
        <w:tab w:val="right" w:leader="dot" w:pos="10790"/>
      </w:tabs>
      <w:spacing w:before="40" w:after="40"/>
      <w:ind w:left="288"/>
    </w:pPr>
    <w:rPr>
      <w:sz w:val="18"/>
    </w:rPr>
  </w:style>
  <w:style w:type="character" w:styleId="Hyperlink">
    <w:name w:val="Hyperlink"/>
    <w:basedOn w:val="DefaultParagraphFont"/>
    <w:uiPriority w:val="99"/>
    <w:unhideWhenUsed/>
    <w:rsid w:val="009622C1"/>
    <w:rPr>
      <w:color w:val="0000FF" w:themeColor="hyperlink"/>
      <w:u w:val="single"/>
    </w:rPr>
  </w:style>
  <w:style w:type="character" w:styleId="BookTitle">
    <w:name w:val="Book Title"/>
    <w:basedOn w:val="DefaultParagraphFont"/>
    <w:uiPriority w:val="33"/>
    <w:rsid w:val="009622C1"/>
    <w:rPr>
      <w:b/>
      <w:bCs/>
      <w:smallCaps/>
      <w:spacing w:val="5"/>
      <w:sz w:val="48"/>
    </w:rPr>
  </w:style>
  <w:style w:type="paragraph" w:styleId="Title">
    <w:name w:val="Title"/>
    <w:basedOn w:val="Normal"/>
    <w:next w:val="Normal"/>
    <w:link w:val="TitleChar"/>
    <w:uiPriority w:val="10"/>
    <w:unhideWhenUsed/>
    <w:rsid w:val="009622C1"/>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9622C1"/>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9622C1"/>
    <w:pPr>
      <w:spacing w:after="0" w:line="240" w:lineRule="auto"/>
    </w:pPr>
    <w:rPr>
      <w:rFonts w:eastAsiaTheme="minorEastAsia"/>
    </w:rPr>
  </w:style>
  <w:style w:type="character" w:customStyle="1" w:styleId="NoSpacingChar">
    <w:name w:val="No Spacing Char"/>
    <w:basedOn w:val="DefaultParagraphFont"/>
    <w:link w:val="NoSpacing"/>
    <w:uiPriority w:val="4"/>
    <w:rsid w:val="009622C1"/>
    <w:rPr>
      <w:rFonts w:eastAsiaTheme="minorEastAsia"/>
    </w:rPr>
  </w:style>
  <w:style w:type="paragraph" w:styleId="Header">
    <w:name w:val="header"/>
    <w:basedOn w:val="Normal"/>
    <w:link w:val="HeaderChar"/>
    <w:uiPriority w:val="99"/>
    <w:unhideWhenUsed/>
    <w:rsid w:val="009622C1"/>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9622C1"/>
    <w:rPr>
      <w:rFonts w:ascii="Arial" w:hAnsi="Arial"/>
      <w:color w:val="292929"/>
      <w:sz w:val="16"/>
    </w:rPr>
  </w:style>
  <w:style w:type="paragraph" w:styleId="Footer">
    <w:name w:val="footer"/>
    <w:basedOn w:val="Normal"/>
    <w:link w:val="FooterChar"/>
    <w:uiPriority w:val="99"/>
    <w:unhideWhenUsed/>
    <w:rsid w:val="009622C1"/>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9622C1"/>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9622C1"/>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9622C1"/>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9622C1"/>
    <w:rPr>
      <w:rFonts w:ascii="Lucida Console" w:hAnsi="Lucida Console" w:cs="Courier New"/>
      <w:b/>
      <w:spacing w:val="-6"/>
      <w:sz w:val="18"/>
    </w:rPr>
  </w:style>
  <w:style w:type="paragraph" w:customStyle="1" w:styleId="NumberedBullet">
    <w:name w:val="Numbered Bullet"/>
    <w:basedOn w:val="ListParagraph"/>
    <w:uiPriority w:val="5"/>
    <w:unhideWhenUsed/>
    <w:rsid w:val="009622C1"/>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9622C1"/>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9622C1"/>
    <w:pPr>
      <w:spacing w:before="0" w:after="0"/>
    </w:pPr>
    <w:rPr>
      <w:szCs w:val="20"/>
    </w:rPr>
  </w:style>
  <w:style w:type="character" w:customStyle="1" w:styleId="FootnoteTextChar">
    <w:name w:val="Footnote Text Char"/>
    <w:basedOn w:val="DefaultParagraphFont"/>
    <w:link w:val="FootnoteText"/>
    <w:uiPriority w:val="99"/>
    <w:semiHidden/>
    <w:rsid w:val="009622C1"/>
    <w:rPr>
      <w:rFonts w:ascii="Arial" w:hAnsi="Arial"/>
      <w:color w:val="262626" w:themeColor="text1" w:themeTint="D9"/>
      <w:sz w:val="20"/>
      <w:szCs w:val="20"/>
    </w:rPr>
  </w:style>
  <w:style w:type="table" w:styleId="LightShading-Accent4">
    <w:name w:val="Light Shading Accent 4"/>
    <w:basedOn w:val="TableNormal"/>
    <w:uiPriority w:val="60"/>
    <w:rsid w:val="009622C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9622C1"/>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9622C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9622C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9622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9622C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9622C1"/>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9622C1"/>
    <w:pPr>
      <w:tabs>
        <w:tab w:val="num" w:pos="360"/>
      </w:tabs>
      <w:ind w:left="360" w:hanging="360"/>
      <w:contextualSpacing/>
    </w:pPr>
  </w:style>
  <w:style w:type="character" w:customStyle="1" w:styleId="InLineUrl">
    <w:name w:val="InLineUrl"/>
    <w:basedOn w:val="DefaultParagraphFont"/>
    <w:qFormat/>
    <w:rsid w:val="009622C1"/>
    <w:rPr>
      <w:rFonts w:ascii="Arial" w:hAnsi="Arial"/>
      <w:b/>
      <w:sz w:val="18"/>
    </w:rPr>
  </w:style>
  <w:style w:type="paragraph" w:customStyle="1" w:styleId="LabStepNumbered">
    <w:name w:val="Lab Step Numbered"/>
    <w:link w:val="LabStepNumberedChar"/>
    <w:qFormat/>
    <w:rsid w:val="009622C1"/>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9622C1"/>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9622C1"/>
    <w:pPr>
      <w:numPr>
        <w:numId w:val="0"/>
      </w:numPr>
      <w:spacing w:before="40"/>
      <w:ind w:left="720"/>
    </w:pPr>
  </w:style>
  <w:style w:type="character" w:customStyle="1" w:styleId="LabStepScreenshotFrame">
    <w:name w:val="Lab Step Screenshot Frame"/>
    <w:basedOn w:val="DefaultParagraphFont"/>
    <w:uiPriority w:val="1"/>
    <w:qFormat/>
    <w:rsid w:val="009622C1"/>
    <w:rPr>
      <w:noProof/>
      <w:bdr w:val="single" w:sz="2" w:space="0" w:color="DDDDDD"/>
    </w:rPr>
  </w:style>
  <w:style w:type="paragraph" w:customStyle="1" w:styleId="LabExerciseCallout">
    <w:name w:val="Lab Exercise Callout"/>
    <w:basedOn w:val="LabExerciseLeadIn"/>
    <w:qFormat/>
    <w:rsid w:val="009622C1"/>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9622C1"/>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9622C1"/>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9622C1"/>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622C1"/>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9622C1"/>
    <w:rPr>
      <w:rFonts w:ascii="Arial" w:hAnsi="Arial"/>
      <w:b/>
      <w:iCs/>
      <w:sz w:val="16"/>
    </w:rPr>
  </w:style>
  <w:style w:type="character" w:customStyle="1" w:styleId="InlindeCode">
    <w:name w:val="InlindeCode"/>
    <w:basedOn w:val="DefaultParagraphFont"/>
    <w:qFormat/>
    <w:rsid w:val="009622C1"/>
    <w:rPr>
      <w:rFonts w:ascii="Lucida Console" w:hAnsi="Lucida Console"/>
      <w:b/>
      <w:sz w:val="16"/>
    </w:rPr>
  </w:style>
  <w:style w:type="table" w:customStyle="1" w:styleId="LabStepTable">
    <w:name w:val="Lab Step Table"/>
    <w:basedOn w:val="TableGrid"/>
    <w:uiPriority w:val="99"/>
    <w:rsid w:val="009622C1"/>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9622C1"/>
    <w:pPr>
      <w:ind w:left="792"/>
    </w:pPr>
  </w:style>
  <w:style w:type="paragraph" w:customStyle="1" w:styleId="LabStepScreenshotLevel2">
    <w:name w:val="Lab Step Screenshot Level 2"/>
    <w:basedOn w:val="LabStepScreenshot"/>
    <w:uiPriority w:val="2"/>
    <w:qFormat/>
    <w:rsid w:val="009622C1"/>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9622C1"/>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9622C1"/>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9622C1"/>
    <w:rPr>
      <w:sz w:val="16"/>
      <w:szCs w:val="16"/>
    </w:rPr>
  </w:style>
  <w:style w:type="paragraph" w:styleId="CommentText">
    <w:name w:val="annotation text"/>
    <w:basedOn w:val="Normal"/>
    <w:link w:val="CommentTextChar"/>
    <w:uiPriority w:val="99"/>
    <w:semiHidden/>
    <w:unhideWhenUsed/>
    <w:rsid w:val="009622C1"/>
    <w:rPr>
      <w:szCs w:val="20"/>
    </w:rPr>
  </w:style>
  <w:style w:type="character" w:customStyle="1" w:styleId="CommentTextChar">
    <w:name w:val="Comment Text Char"/>
    <w:basedOn w:val="DefaultParagraphFont"/>
    <w:link w:val="CommentText"/>
    <w:uiPriority w:val="99"/>
    <w:semiHidden/>
    <w:rsid w:val="009622C1"/>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9622C1"/>
    <w:rPr>
      <w:b/>
      <w:bCs/>
    </w:rPr>
  </w:style>
  <w:style w:type="character" w:customStyle="1" w:styleId="CommentSubjectChar">
    <w:name w:val="Comment Subject Char"/>
    <w:basedOn w:val="CommentTextChar"/>
    <w:link w:val="CommentSubject"/>
    <w:uiPriority w:val="99"/>
    <w:semiHidden/>
    <w:rsid w:val="009622C1"/>
    <w:rPr>
      <w:rFonts w:ascii="Arial" w:hAnsi="Arial"/>
      <w:b/>
      <w:bCs/>
      <w:color w:val="262626" w:themeColor="text1" w:themeTint="D9"/>
      <w:sz w:val="20"/>
      <w:szCs w:val="20"/>
    </w:rPr>
  </w:style>
  <w:style w:type="character" w:styleId="Strong">
    <w:name w:val="Strong"/>
    <w:basedOn w:val="DefaultParagraphFont"/>
    <w:uiPriority w:val="23"/>
    <w:rsid w:val="009622C1"/>
    <w:rPr>
      <w:b/>
      <w:bCs/>
    </w:rPr>
  </w:style>
  <w:style w:type="paragraph" w:styleId="NormalWeb">
    <w:name w:val="Normal (Web)"/>
    <w:basedOn w:val="Normal"/>
    <w:uiPriority w:val="99"/>
    <w:semiHidden/>
    <w:unhideWhenUsed/>
    <w:rsid w:val="009622C1"/>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9622C1"/>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9622C1"/>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9622C1"/>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9622C1"/>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9622C1"/>
    <w:pPr>
      <w:spacing w:before="240"/>
      <w:ind w:left="720" w:right="720"/>
    </w:pPr>
    <w:rPr>
      <w:color w:val="1C1C1C"/>
    </w:rPr>
  </w:style>
  <w:style w:type="paragraph" w:customStyle="1" w:styleId="SlidesNotes">
    <w:name w:val="Slides Notes"/>
    <w:basedOn w:val="Normal"/>
    <w:uiPriority w:val="4"/>
    <w:rsid w:val="009622C1"/>
    <w:pPr>
      <w:spacing w:before="240"/>
    </w:pPr>
  </w:style>
  <w:style w:type="paragraph" w:customStyle="1" w:styleId="LegalHeader">
    <w:name w:val="Legal Header"/>
    <w:basedOn w:val="Normal"/>
    <w:uiPriority w:val="3"/>
    <w:rsid w:val="009622C1"/>
    <w:pPr>
      <w:spacing w:before="600"/>
    </w:pPr>
    <w:rPr>
      <w:b/>
      <w:color w:val="auto"/>
      <w:u w:val="single"/>
    </w:rPr>
  </w:style>
  <w:style w:type="paragraph" w:customStyle="1" w:styleId="LegalBody">
    <w:name w:val="Legal Body"/>
    <w:basedOn w:val="Normal"/>
    <w:uiPriority w:val="3"/>
    <w:rsid w:val="009622C1"/>
    <w:rPr>
      <w:sz w:val="18"/>
    </w:rPr>
  </w:style>
  <w:style w:type="paragraph" w:customStyle="1" w:styleId="CourseInfo">
    <w:name w:val="Course Info"/>
    <w:basedOn w:val="Normal"/>
    <w:uiPriority w:val="4"/>
    <w:rsid w:val="009622C1"/>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9622C1"/>
    <w:rPr>
      <w:rFonts w:ascii="Arial" w:hAnsi="Arial"/>
      <w:color w:val="262626" w:themeColor="text1" w:themeTint="D9"/>
      <w:sz w:val="18"/>
    </w:rPr>
  </w:style>
  <w:style w:type="paragraph" w:customStyle="1" w:styleId="Strong1">
    <w:name w:val="Strong1"/>
    <w:basedOn w:val="LabStepNumbered"/>
    <w:link w:val="strongChar"/>
    <w:uiPriority w:val="5"/>
    <w:rsid w:val="009622C1"/>
    <w:pPr>
      <w:numPr>
        <w:numId w:val="0"/>
      </w:numPr>
      <w:ind w:left="757" w:hanging="360"/>
    </w:pPr>
    <w:rPr>
      <w:b/>
    </w:rPr>
  </w:style>
  <w:style w:type="character" w:customStyle="1" w:styleId="strongChar">
    <w:name w:val="strong Char"/>
    <w:basedOn w:val="LabStepNumberedChar"/>
    <w:link w:val="Strong1"/>
    <w:uiPriority w:val="5"/>
    <w:rsid w:val="009622C1"/>
    <w:rPr>
      <w:rFonts w:ascii="Arial" w:hAnsi="Arial"/>
      <w:b/>
      <w:color w:val="262626" w:themeColor="text1" w:themeTint="D9"/>
      <w:sz w:val="18"/>
    </w:rPr>
  </w:style>
  <w:style w:type="paragraph" w:customStyle="1" w:styleId="CourseCode">
    <w:name w:val="Course Code"/>
    <w:basedOn w:val="Normal"/>
    <w:uiPriority w:val="4"/>
    <w:rsid w:val="009622C1"/>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9622C1"/>
    <w:pPr>
      <w:tabs>
        <w:tab w:val="right" w:leader="dot" w:pos="10790"/>
      </w:tabs>
      <w:spacing w:before="40" w:after="0"/>
      <w:ind w:left="432"/>
    </w:pPr>
    <w:rPr>
      <w:sz w:val="16"/>
    </w:rPr>
  </w:style>
  <w:style w:type="numbering" w:customStyle="1" w:styleId="LabStepsTemplate">
    <w:name w:val="LabStepsTemplate"/>
    <w:uiPriority w:val="99"/>
    <w:rsid w:val="009622C1"/>
    <w:pPr>
      <w:numPr>
        <w:numId w:val="4"/>
      </w:numPr>
    </w:pPr>
  </w:style>
  <w:style w:type="paragraph" w:customStyle="1" w:styleId="ModuleDescription">
    <w:name w:val="Module Description"/>
    <w:basedOn w:val="Normal"/>
    <w:uiPriority w:val="4"/>
    <w:rsid w:val="009622C1"/>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9622C1"/>
    <w:pPr>
      <w:jc w:val="center"/>
    </w:pPr>
  </w:style>
  <w:style w:type="paragraph" w:customStyle="1" w:styleId="TopicsCoveredItem">
    <w:name w:val="Topics Covered Item"/>
    <w:basedOn w:val="Normal"/>
    <w:uiPriority w:val="4"/>
    <w:rsid w:val="009622C1"/>
    <w:pPr>
      <w:numPr>
        <w:numId w:val="5"/>
      </w:numPr>
      <w:spacing w:before="0" w:after="0"/>
      <w:contextualSpacing/>
    </w:pPr>
  </w:style>
  <w:style w:type="paragraph" w:customStyle="1" w:styleId="ModuleIntroHeader">
    <w:name w:val="Module Intro Header"/>
    <w:basedOn w:val="Normal"/>
    <w:uiPriority w:val="4"/>
    <w:rsid w:val="009622C1"/>
    <w:pPr>
      <w:pBdr>
        <w:bottom w:val="single" w:sz="8" w:space="1" w:color="auto"/>
      </w:pBdr>
      <w:spacing w:before="360"/>
      <w:ind w:left="288"/>
    </w:pPr>
    <w:rPr>
      <w:b/>
      <w:sz w:val="24"/>
    </w:rPr>
  </w:style>
  <w:style w:type="paragraph" w:customStyle="1" w:styleId="ModuleAgendaItem">
    <w:name w:val="Module Agenda Item"/>
    <w:basedOn w:val="Normal"/>
    <w:uiPriority w:val="4"/>
    <w:rsid w:val="009622C1"/>
    <w:pPr>
      <w:spacing w:before="0" w:after="0"/>
      <w:ind w:left="360" w:hanging="360"/>
      <w:contextualSpacing/>
    </w:pPr>
    <w:rPr>
      <w:sz w:val="24"/>
    </w:rPr>
  </w:style>
  <w:style w:type="paragraph" w:customStyle="1" w:styleId="LabExerciseItem">
    <w:name w:val="Lab Exercise Item"/>
    <w:basedOn w:val="Normal"/>
    <w:next w:val="Normal"/>
    <w:uiPriority w:val="4"/>
    <w:qFormat/>
    <w:rsid w:val="009622C1"/>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9622C1"/>
    <w:pPr>
      <w:numPr>
        <w:ilvl w:val="1"/>
      </w:numPr>
    </w:pPr>
  </w:style>
  <w:style w:type="paragraph" w:customStyle="1" w:styleId="LabStepNumberedLevel3">
    <w:name w:val="Lab Step Numbered Level 3"/>
    <w:basedOn w:val="LabStepNumberedLevel2"/>
    <w:qFormat/>
    <w:rsid w:val="009622C1"/>
    <w:pPr>
      <w:numPr>
        <w:ilvl w:val="2"/>
      </w:numPr>
      <w:tabs>
        <w:tab w:val="left" w:pos="994"/>
      </w:tabs>
    </w:pPr>
  </w:style>
  <w:style w:type="paragraph" w:customStyle="1" w:styleId="LabStepNumberedLevel4">
    <w:name w:val="Lab Step Numbered Level 4"/>
    <w:basedOn w:val="LabStepNumberedLevel3"/>
    <w:qFormat/>
    <w:rsid w:val="009622C1"/>
    <w:pPr>
      <w:numPr>
        <w:ilvl w:val="3"/>
      </w:numPr>
      <w:tabs>
        <w:tab w:val="clear" w:pos="994"/>
        <w:tab w:val="left" w:pos="1627"/>
      </w:tabs>
    </w:pPr>
  </w:style>
  <w:style w:type="paragraph" w:customStyle="1" w:styleId="LabExerciseLeadIn">
    <w:name w:val="Lab Exercise Lead In"/>
    <w:basedOn w:val="Normal"/>
    <w:qFormat/>
    <w:rsid w:val="009622C1"/>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hyperlink" Target="http://intranet.wingtip.com/sites/bicenter" TargetMode="External"/><Relationship Id="rId51" Type="http://schemas.openxmlformats.org/officeDocument/2006/relationships/image" Target="media/image42.png"/><Relationship Id="rId72" Type="http://schemas.openxmlformats.org/officeDocument/2006/relationships/hyperlink" Target="http://intranet.wingtip.com/sites/bicenter" TargetMode="External"/><Relationship Id="rId80" Type="http://schemas.openxmlformats.org/officeDocument/2006/relationships/image" Target="media/image70.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intranet.wingtip.com/sites/BICenter"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6B57D-EF95-4F4C-9059-5A316BD99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1523</TotalTime>
  <Pages>28</Pages>
  <Words>2293</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15339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Sammy Admin (Wingtip Administrator)</cp:lastModifiedBy>
  <cp:revision>269</cp:revision>
  <dcterms:created xsi:type="dcterms:W3CDTF">2013-08-01T16:19:00Z</dcterms:created>
  <dcterms:modified xsi:type="dcterms:W3CDTF">2014-12-19T22:04:00Z</dcterms:modified>
</cp:coreProperties>
</file>