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63698" w14:textId="2A3788EA" w:rsidR="00EB1ADF" w:rsidRDefault="00AE06F9" w:rsidP="0048025F">
      <w:pPr>
        <w:pStyle w:val="Heading2"/>
      </w:pPr>
      <w:r>
        <w:t>Extracting and Transforming Data using Power</w:t>
      </w:r>
      <w:r w:rsidR="00CC321D">
        <w:t xml:space="preserve"> </w:t>
      </w:r>
      <w:r>
        <w:t>Query</w:t>
      </w:r>
    </w:p>
    <w:p w14:paraId="5DB94341" w14:textId="4C6A1355" w:rsidR="00EB1ADF" w:rsidRPr="005C7841" w:rsidRDefault="00EB1ADF" w:rsidP="0048025F">
      <w:pPr>
        <w:pStyle w:val="LabExerciseCallout"/>
      </w:pPr>
      <w:r w:rsidRPr="005C7841">
        <w:rPr>
          <w:b/>
        </w:rPr>
        <w:t>Lab Time</w:t>
      </w:r>
      <w:r w:rsidRPr="005C7841">
        <w:t xml:space="preserve">: </w:t>
      </w:r>
      <w:r w:rsidR="00CC321D">
        <w:t xml:space="preserve">40 </w:t>
      </w:r>
      <w:r w:rsidRPr="005C7841">
        <w:t xml:space="preserve"> minutes</w:t>
      </w:r>
    </w:p>
    <w:p w14:paraId="2755ECE1" w14:textId="3CE8036E" w:rsidR="00EB1ADF" w:rsidRPr="005C7841" w:rsidRDefault="00EB1ADF" w:rsidP="0048025F">
      <w:pPr>
        <w:pStyle w:val="LabExerciseCallout"/>
      </w:pPr>
      <w:r w:rsidRPr="005C7841">
        <w:rPr>
          <w:b/>
        </w:rPr>
        <w:t>Lab Folder</w:t>
      </w:r>
      <w:r w:rsidRPr="005C7841">
        <w:t xml:space="preserve">: </w:t>
      </w:r>
      <w:r w:rsidR="005D0755">
        <w:t>C:\Student\Modules\</w:t>
      </w:r>
      <w:r w:rsidR="00CC321D">
        <w:t>PowerQuery</w:t>
      </w:r>
      <w:r w:rsidR="006F5F0B">
        <w:t>\</w:t>
      </w:r>
      <w:r w:rsidR="001C292C">
        <w:t>Lab</w:t>
      </w:r>
      <w:r w:rsidR="006F5F0B">
        <w:t>\</w:t>
      </w:r>
    </w:p>
    <w:p w14:paraId="11209983" w14:textId="5436BFE3" w:rsidR="00983DF5" w:rsidRPr="00CC321D" w:rsidRDefault="00EB1ADF" w:rsidP="00CC321D">
      <w:pPr>
        <w:pStyle w:val="LabExerciseCallout"/>
        <w:rPr>
          <w:rFonts w:cs="Arial"/>
          <w:lang w:val="en"/>
        </w:rPr>
      </w:pPr>
      <w:r w:rsidRPr="005C7841">
        <w:rPr>
          <w:b/>
        </w:rPr>
        <w:t>Lab Overview</w:t>
      </w:r>
      <w:r w:rsidRPr="005C7841">
        <w:t>:</w:t>
      </w:r>
      <w:r w:rsidR="00CC321D">
        <w:t xml:space="preserve"> In this lab you will work with Power Query to extract and transform data that is loaded into an Excel workbook. You will begin by extracting data from a </w:t>
      </w:r>
      <w:r w:rsidR="00DE2E34">
        <w:t xml:space="preserve">text-based </w:t>
      </w:r>
      <w:r w:rsidR="00CC321D">
        <w:t xml:space="preserve">CSV file and </w:t>
      </w:r>
      <w:r w:rsidR="00DE2E34">
        <w:t xml:space="preserve">creating </w:t>
      </w:r>
      <w:r w:rsidR="00CC321D">
        <w:t xml:space="preserve">a simple set of </w:t>
      </w:r>
      <w:r w:rsidR="00DE2E34">
        <w:t xml:space="preserve">Power Query </w:t>
      </w:r>
      <w:r w:rsidR="00CC321D">
        <w:t xml:space="preserve">transform steps. After that, you will use Power Query to extract data from a SharePoint list </w:t>
      </w:r>
      <w:r w:rsidR="00DE2E34">
        <w:t xml:space="preserve">and from </w:t>
      </w:r>
      <w:r w:rsidR="00CC321D">
        <w:t>tables in a</w:t>
      </w:r>
      <w:r w:rsidR="00DE2E34">
        <w:t>n Access</w:t>
      </w:r>
      <w:r w:rsidR="00CC321D">
        <w:t xml:space="preserve"> database that have pre-existing relationships.</w:t>
      </w:r>
    </w:p>
    <w:p w14:paraId="42240138" w14:textId="5FBB73EB" w:rsidR="00886113" w:rsidRDefault="00EB1ADF" w:rsidP="00EB1ADF">
      <w:pPr>
        <w:pStyle w:val="Heading3"/>
      </w:pPr>
      <w:r>
        <w:t xml:space="preserve">Exercise 1: </w:t>
      </w:r>
      <w:r w:rsidR="00886113">
        <w:t xml:space="preserve">Install </w:t>
      </w:r>
      <w:r w:rsidR="007A25F4">
        <w:t xml:space="preserve">the </w:t>
      </w:r>
      <w:r w:rsidR="00886113">
        <w:t xml:space="preserve">Power Query </w:t>
      </w:r>
      <w:r w:rsidR="007A25F4">
        <w:t>Add-in for Excel (i</w:t>
      </w:r>
      <w:r w:rsidR="00886113">
        <w:t xml:space="preserve">f </w:t>
      </w:r>
      <w:r w:rsidR="007A25F4">
        <w:t xml:space="preserve">it's not </w:t>
      </w:r>
      <w:r w:rsidR="00886113">
        <w:t>already installed</w:t>
      </w:r>
      <w:r w:rsidR="007A25F4">
        <w:t>)</w:t>
      </w:r>
    </w:p>
    <w:p w14:paraId="7AA6D828" w14:textId="060920E2" w:rsidR="001A0561" w:rsidRDefault="001A0561" w:rsidP="0061366A">
      <w:pPr>
        <w:pStyle w:val="LabExerciseLeadIn"/>
      </w:pPr>
      <w:r>
        <w:t xml:space="preserve">Before you can begin to work </w:t>
      </w:r>
      <w:r w:rsidR="00886113">
        <w:t>with Power Query</w:t>
      </w:r>
      <w:r>
        <w:t xml:space="preserve">, you must make sure </w:t>
      </w:r>
      <w:r w:rsidR="00886113">
        <w:t xml:space="preserve">it has been installed and activated with </w:t>
      </w:r>
      <w:r>
        <w:t xml:space="preserve">Microsoft Excel </w:t>
      </w:r>
      <w:r w:rsidR="00886113">
        <w:t>2013</w:t>
      </w:r>
      <w:r>
        <w:t>.</w:t>
      </w:r>
    </w:p>
    <w:p w14:paraId="5FD696DC" w14:textId="7636AB3A" w:rsidR="00FA0791" w:rsidRDefault="00FA0791" w:rsidP="00FA0791">
      <w:pPr>
        <w:pStyle w:val="Heading4"/>
      </w:pPr>
      <w:r>
        <w:t>Log in to Student Environment</w:t>
      </w:r>
    </w:p>
    <w:p w14:paraId="5EC00A25" w14:textId="77777777" w:rsidR="001A0561" w:rsidRDefault="001A0561" w:rsidP="001A0561">
      <w:pPr>
        <w:pStyle w:val="LabStepNumbered"/>
      </w:pPr>
      <w:r>
        <w:t xml:space="preserve">Login to the Student VM using the login </w:t>
      </w:r>
      <w:r w:rsidRPr="00AB2210">
        <w:rPr>
          <w:b/>
        </w:rPr>
        <w:t>WINGTIP\Administrator</w:t>
      </w:r>
      <w:r>
        <w:t xml:space="preserve"> and the appropriate password.</w:t>
      </w:r>
    </w:p>
    <w:p w14:paraId="0852264E" w14:textId="77777777" w:rsidR="001A0561" w:rsidRDefault="001A0561" w:rsidP="001A0561">
      <w:pPr>
        <w:pStyle w:val="LabStepNumberedLevel2"/>
      </w:pPr>
      <w:r>
        <w:t xml:space="preserve">If you’re using a local VM provided by the hosting training company, the password will be </w:t>
      </w:r>
      <w:r w:rsidRPr="005D09A2">
        <w:rPr>
          <w:b/>
        </w:rPr>
        <w:t>Password1</w:t>
      </w:r>
      <w:r>
        <w:t xml:space="preserve">. </w:t>
      </w:r>
    </w:p>
    <w:p w14:paraId="52943149" w14:textId="77777777" w:rsidR="001A0561" w:rsidRDefault="001A0561" w:rsidP="001A0561">
      <w:pPr>
        <w:pStyle w:val="LabStepNumberedLevel2"/>
      </w:pPr>
      <w:r>
        <w:t xml:space="preserve">If your student VM is hosted by CloudShare, the password for the </w:t>
      </w:r>
      <w:r w:rsidRPr="005D09A2">
        <w:rPr>
          <w:b/>
        </w:rPr>
        <w:t>WINGTIP\Administrator</w:t>
      </w:r>
      <w:r>
        <w:t xml:space="preserve"> account is going to be unique for each student, system-generated by CloudShare. Also note that the CloudShare VM configuration usually logs you into the VM automatically so you do not have to enter the user name and password.</w:t>
      </w:r>
    </w:p>
    <w:p w14:paraId="2A53B97F" w14:textId="0004BFA9" w:rsidR="00FA0791" w:rsidRDefault="00983C49" w:rsidP="00FA0791">
      <w:pPr>
        <w:pStyle w:val="Heading4"/>
      </w:pPr>
      <w:r>
        <w:t xml:space="preserve">Enable Excel </w:t>
      </w:r>
      <w:r w:rsidR="00FA0791">
        <w:t>Add-Ins</w:t>
      </w:r>
    </w:p>
    <w:p w14:paraId="6DA94C20" w14:textId="77777777" w:rsidR="00F55B07" w:rsidRDefault="00983DF5" w:rsidP="001A0561">
      <w:pPr>
        <w:pStyle w:val="LabStepNumbered"/>
      </w:pPr>
      <w:r>
        <w:t xml:space="preserve">Launch </w:t>
      </w:r>
      <w:r w:rsidR="00F55B07">
        <w:t xml:space="preserve">Microsoft Excel 2013. </w:t>
      </w:r>
    </w:p>
    <w:p w14:paraId="25CF0754" w14:textId="0E2BA369" w:rsidR="00F55B07" w:rsidRDefault="00F55B07" w:rsidP="00F55B07">
      <w:pPr>
        <w:pStyle w:val="LabStepNumberedLevel2"/>
      </w:pPr>
      <w:r>
        <w:t xml:space="preserve">Press the </w:t>
      </w:r>
      <w:r w:rsidRPr="001A0561">
        <w:rPr>
          <w:b/>
        </w:rPr>
        <w:t>Windows</w:t>
      </w:r>
      <w:r>
        <w:t xml:space="preserve"> key to nav</w:t>
      </w:r>
      <w:r w:rsidR="001A0561">
        <w:t>igate to the Windows Start page.</w:t>
      </w:r>
    </w:p>
    <w:p w14:paraId="6BEDBBEB" w14:textId="21C670D9" w:rsidR="00F55B07" w:rsidRDefault="00F55B07" w:rsidP="00F55B07">
      <w:pPr>
        <w:pStyle w:val="LabStepNumberedLevel2"/>
      </w:pPr>
      <w:r>
        <w:t xml:space="preserve">Launch Microsoft </w:t>
      </w:r>
      <w:r w:rsidR="00983DF5">
        <w:t>Excel</w:t>
      </w:r>
      <w:r>
        <w:t xml:space="preserve"> 2013</w:t>
      </w:r>
      <w:r w:rsidR="001A0561">
        <w:t>.</w:t>
      </w:r>
    </w:p>
    <w:p w14:paraId="5222181D" w14:textId="10948F40" w:rsidR="00886113" w:rsidRDefault="00886113" w:rsidP="00F55B07">
      <w:pPr>
        <w:pStyle w:val="LabStepNumberedLevel2"/>
      </w:pPr>
      <w:r>
        <w:t>Create a new Blank workbook</w:t>
      </w:r>
      <w:r w:rsidR="00CD7ABB">
        <w:t>.</w:t>
      </w:r>
    </w:p>
    <w:p w14:paraId="0103F2FF" w14:textId="7A460830" w:rsidR="00886113" w:rsidRDefault="00886113" w:rsidP="00F55B07">
      <w:pPr>
        <w:pStyle w:val="LabStepNumberedLevel2"/>
      </w:pPr>
      <w:r>
        <w:t xml:space="preserve">Check to see if there is a </w:t>
      </w:r>
      <w:r w:rsidRPr="00CD7ABB">
        <w:rPr>
          <w:b/>
        </w:rPr>
        <w:t>Power Query</w:t>
      </w:r>
      <w:r w:rsidR="00CD7ABB">
        <w:t xml:space="preserve"> tab in the </w:t>
      </w:r>
      <w:r>
        <w:t>ribbon</w:t>
      </w:r>
      <w:r w:rsidR="00CD7ABB">
        <w:t xml:space="preserve"> in the Excel application window</w:t>
      </w:r>
      <w:r>
        <w:t xml:space="preserve">. If the </w:t>
      </w:r>
      <w:r w:rsidRPr="00CD7ABB">
        <w:rPr>
          <w:b/>
        </w:rPr>
        <w:t>Power Query</w:t>
      </w:r>
      <w:r>
        <w:t xml:space="preserve"> tab exists, it means that the Power Query add-in is installed and activated which </w:t>
      </w:r>
      <w:r w:rsidR="00860E33">
        <w:t xml:space="preserve">then </w:t>
      </w:r>
      <w:r>
        <w:t xml:space="preserve">means you can </w:t>
      </w:r>
      <w:r w:rsidR="00DE2E34">
        <w:t xml:space="preserve">skip the remaining steps of this exercise and </w:t>
      </w:r>
      <w:r>
        <w:t xml:space="preserve">move ahead to Exercise 2. </w:t>
      </w:r>
      <w:r w:rsidR="00CD7ABB">
        <w:t>If there is no Power Query tab</w:t>
      </w:r>
      <w:r w:rsidR="00860E33">
        <w:t>, then you must complete the steps in this exercise to install and activate the Power Query add-in.</w:t>
      </w:r>
    </w:p>
    <w:p w14:paraId="3B28A81F" w14:textId="7B7D9E27" w:rsidR="001A0561" w:rsidRDefault="00886113" w:rsidP="001A0561">
      <w:pPr>
        <w:pStyle w:val="LabStepScreenshotLevel2"/>
      </w:pPr>
      <w:r>
        <w:drawing>
          <wp:inline distT="0" distB="0" distL="0" distR="0" wp14:anchorId="771D178A" wp14:editId="7389A77D">
            <wp:extent cx="5584632" cy="828483"/>
            <wp:effectExtent l="19050" t="19050" r="1651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3694" cy="868399"/>
                    </a:xfrm>
                    <a:prstGeom prst="rect">
                      <a:avLst/>
                    </a:prstGeom>
                    <a:noFill/>
                    <a:ln>
                      <a:solidFill>
                        <a:schemeClr val="bg1">
                          <a:lumMod val="50000"/>
                        </a:schemeClr>
                      </a:solidFill>
                    </a:ln>
                  </pic:spPr>
                </pic:pic>
              </a:graphicData>
            </a:graphic>
          </wp:inline>
        </w:drawing>
      </w:r>
    </w:p>
    <w:p w14:paraId="7E3C07A7" w14:textId="45BAC580" w:rsidR="00B610C4" w:rsidRDefault="00B610C4" w:rsidP="00CD7ABB">
      <w:pPr>
        <w:pStyle w:val="LabStepNumbered"/>
      </w:pPr>
      <w:r>
        <w:t>Close the Excel application window if it is still open.</w:t>
      </w:r>
    </w:p>
    <w:p w14:paraId="5F5058B1" w14:textId="533F2495" w:rsidR="00CD7ABB" w:rsidRDefault="00B610C4" w:rsidP="00CD7ABB">
      <w:pPr>
        <w:pStyle w:val="LabStepNumbered"/>
      </w:pPr>
      <w:r>
        <w:t>Download and Install the Power Query add-in.</w:t>
      </w:r>
    </w:p>
    <w:p w14:paraId="270B3412" w14:textId="0C6384A0" w:rsidR="00B610C4" w:rsidRDefault="007A25F4" w:rsidP="00D27CC0">
      <w:pPr>
        <w:pStyle w:val="LabStepNumberedLevel2"/>
      </w:pPr>
      <w:r>
        <w:t xml:space="preserve">Open Internet Explorer </w:t>
      </w:r>
      <w:r w:rsidR="00B610C4">
        <w:t xml:space="preserve">and navigate to </w:t>
      </w:r>
      <w:hyperlink r:id="rId8" w:history="1">
        <w:r w:rsidR="00B610C4" w:rsidRPr="00DD176C">
          <w:rPr>
            <w:rStyle w:val="Hyperlink"/>
          </w:rPr>
          <w:t>http://www.microsoft.com/en-us/download/details.aspx?id=39379</w:t>
        </w:r>
      </w:hyperlink>
      <w:r w:rsidR="00B610C4">
        <w:t xml:space="preserve"> </w:t>
      </w:r>
    </w:p>
    <w:p w14:paraId="7CD6F448" w14:textId="0B28685C" w:rsidR="00B610C4" w:rsidRDefault="00B610C4" w:rsidP="00F55B07">
      <w:pPr>
        <w:pStyle w:val="LabStepNumberedLevel2"/>
      </w:pPr>
      <w:r>
        <w:t xml:space="preserve">On the </w:t>
      </w:r>
      <w:r w:rsidRPr="007A25F4">
        <w:rPr>
          <w:b/>
        </w:rPr>
        <w:t>Microsoft Power Query for Excel</w:t>
      </w:r>
      <w:r>
        <w:t xml:space="preserve"> download page, click the </w:t>
      </w:r>
      <w:r w:rsidRPr="00B610C4">
        <w:rPr>
          <w:b/>
        </w:rPr>
        <w:t>Download</w:t>
      </w:r>
      <w:r>
        <w:t xml:space="preserve"> button. </w:t>
      </w:r>
    </w:p>
    <w:p w14:paraId="3D1D772C" w14:textId="152BD1CC" w:rsidR="00B610C4" w:rsidRDefault="00B610C4" w:rsidP="00B610C4">
      <w:pPr>
        <w:pStyle w:val="LabStepScreenshotLevel2"/>
      </w:pPr>
      <w:r>
        <w:drawing>
          <wp:inline distT="0" distB="0" distL="0" distR="0" wp14:anchorId="078E9D76" wp14:editId="4F5F8E9B">
            <wp:extent cx="3074593" cy="809839"/>
            <wp:effectExtent l="19050" t="19050" r="1206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6385" cy="831383"/>
                    </a:xfrm>
                    <a:prstGeom prst="rect">
                      <a:avLst/>
                    </a:prstGeom>
                    <a:noFill/>
                    <a:ln>
                      <a:solidFill>
                        <a:schemeClr val="bg1">
                          <a:lumMod val="50000"/>
                        </a:schemeClr>
                      </a:solidFill>
                    </a:ln>
                  </pic:spPr>
                </pic:pic>
              </a:graphicData>
            </a:graphic>
          </wp:inline>
        </w:drawing>
      </w:r>
    </w:p>
    <w:p w14:paraId="351FEC44" w14:textId="574144B7" w:rsidR="00B610C4" w:rsidRDefault="007A25F4" w:rsidP="00F55B07">
      <w:pPr>
        <w:pStyle w:val="LabStepNumberedLevel2"/>
      </w:pPr>
      <w:r>
        <w:t xml:space="preserve">On the </w:t>
      </w:r>
      <w:r w:rsidRPr="007A25F4">
        <w:rPr>
          <w:b/>
        </w:rPr>
        <w:t>Choose the download you want</w:t>
      </w:r>
      <w:r>
        <w:t xml:space="preserve"> page, select the 64-bit version of Power Shell as shown above and click </w:t>
      </w:r>
      <w:r w:rsidRPr="00B610C4">
        <w:rPr>
          <w:b/>
        </w:rPr>
        <w:t>Next</w:t>
      </w:r>
      <w:r w:rsidR="00B610C4">
        <w:t>.</w:t>
      </w:r>
    </w:p>
    <w:p w14:paraId="28383BC2" w14:textId="64FE9780" w:rsidR="00B610C4" w:rsidRDefault="00B610C4" w:rsidP="00B610C4">
      <w:pPr>
        <w:pStyle w:val="LabStepScreenshotLevel2"/>
      </w:pPr>
      <w:r>
        <w:lastRenderedPageBreak/>
        <w:drawing>
          <wp:inline distT="0" distB="0" distL="0" distR="0" wp14:anchorId="7C2316FA" wp14:editId="1B63D791">
            <wp:extent cx="3534862" cy="1181455"/>
            <wp:effectExtent l="19050" t="19050" r="2794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8842" cy="1186127"/>
                    </a:xfrm>
                    <a:prstGeom prst="rect">
                      <a:avLst/>
                    </a:prstGeom>
                    <a:noFill/>
                    <a:ln>
                      <a:solidFill>
                        <a:schemeClr val="bg1">
                          <a:lumMod val="50000"/>
                        </a:schemeClr>
                      </a:solidFill>
                    </a:ln>
                  </pic:spPr>
                </pic:pic>
              </a:graphicData>
            </a:graphic>
          </wp:inline>
        </w:drawing>
      </w:r>
    </w:p>
    <w:p w14:paraId="7BDCD4D7" w14:textId="11CFAD6A" w:rsidR="00B610C4" w:rsidRDefault="007A25F4" w:rsidP="00F55B07">
      <w:pPr>
        <w:pStyle w:val="LabStepNumberedLevel2"/>
      </w:pPr>
      <w:r>
        <w:t xml:space="preserve">When prompted by Internet Explorer to run or save the Power Query installation file, click the </w:t>
      </w:r>
      <w:r w:rsidRPr="00860E33">
        <w:rPr>
          <w:b/>
        </w:rPr>
        <w:t>Run</w:t>
      </w:r>
      <w:r>
        <w:t xml:space="preserve"> button to</w:t>
      </w:r>
      <w:r w:rsidR="00860E33">
        <w:t xml:space="preserve"> begin the</w:t>
      </w:r>
      <w:r>
        <w:t xml:space="preserve"> download and </w:t>
      </w:r>
      <w:r w:rsidR="00860E33">
        <w:t xml:space="preserve">installation of </w:t>
      </w:r>
      <w:r>
        <w:t xml:space="preserve">the </w:t>
      </w:r>
      <w:r w:rsidR="00860E33">
        <w:t xml:space="preserve">Power Query </w:t>
      </w:r>
      <w:r>
        <w:t>add-in</w:t>
      </w:r>
      <w:r w:rsidR="00B610C4">
        <w:t>.</w:t>
      </w:r>
    </w:p>
    <w:p w14:paraId="61DE33FD" w14:textId="03D38A81" w:rsidR="00B610C4" w:rsidRDefault="00B610C4" w:rsidP="00B610C4">
      <w:pPr>
        <w:pStyle w:val="LabStepScreenshotLevel2"/>
      </w:pPr>
      <w:r>
        <w:drawing>
          <wp:inline distT="0" distB="0" distL="0" distR="0" wp14:anchorId="37C22CB6" wp14:editId="0C1DA6A6">
            <wp:extent cx="6063374" cy="331393"/>
            <wp:effectExtent l="19050" t="19050" r="1397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9696" cy="359613"/>
                    </a:xfrm>
                    <a:prstGeom prst="rect">
                      <a:avLst/>
                    </a:prstGeom>
                    <a:noFill/>
                    <a:ln>
                      <a:solidFill>
                        <a:schemeClr val="bg1">
                          <a:lumMod val="50000"/>
                        </a:schemeClr>
                      </a:solidFill>
                    </a:ln>
                  </pic:spPr>
                </pic:pic>
              </a:graphicData>
            </a:graphic>
          </wp:inline>
        </w:drawing>
      </w:r>
    </w:p>
    <w:p w14:paraId="5E327135" w14:textId="17C1E575" w:rsidR="007A25F4" w:rsidRDefault="007A25F4" w:rsidP="00F55B07">
      <w:pPr>
        <w:pStyle w:val="LabStepNumberedLevel2"/>
      </w:pPr>
      <w:r>
        <w:t xml:space="preserve">When the Microsoft Power Query for Excel Setup begins, it prompts you with a greeting dialog as shown in the following screenshot. Click </w:t>
      </w:r>
      <w:r w:rsidRPr="007A25F4">
        <w:rPr>
          <w:b/>
        </w:rPr>
        <w:t>Next</w:t>
      </w:r>
      <w:r>
        <w:t xml:space="preserve"> to </w:t>
      </w:r>
      <w:r w:rsidR="00860E33">
        <w:t>continue</w:t>
      </w:r>
      <w:r>
        <w:t xml:space="preserve"> the installation.</w:t>
      </w:r>
    </w:p>
    <w:p w14:paraId="2F7C3258" w14:textId="77777777" w:rsidR="007A25F4" w:rsidRDefault="007A25F4" w:rsidP="007A25F4">
      <w:pPr>
        <w:pStyle w:val="LabStepScreenshotLevel2"/>
      </w:pPr>
      <w:r>
        <w:drawing>
          <wp:inline distT="0" distB="0" distL="0" distR="0" wp14:anchorId="4AA41F6D" wp14:editId="1556810D">
            <wp:extent cx="3366287" cy="2638872"/>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6288" cy="2646712"/>
                    </a:xfrm>
                    <a:prstGeom prst="rect">
                      <a:avLst/>
                    </a:prstGeom>
                  </pic:spPr>
                </pic:pic>
              </a:graphicData>
            </a:graphic>
          </wp:inline>
        </w:drawing>
      </w:r>
    </w:p>
    <w:p w14:paraId="66A3A84B" w14:textId="6BB50AE0" w:rsidR="007A25F4" w:rsidRDefault="007A25F4" w:rsidP="00F55B07">
      <w:pPr>
        <w:pStyle w:val="LabStepNumberedLevel2"/>
      </w:pPr>
      <w:r>
        <w:t>When prompted</w:t>
      </w:r>
      <w:r w:rsidR="00860E33">
        <w:t xml:space="preserve"> by the Power Query setup program</w:t>
      </w:r>
      <w:r>
        <w:t>, agree to Microsoft's terms of use</w:t>
      </w:r>
      <w:r w:rsidR="00DE2E34">
        <w:t xml:space="preserve"> and follow the steps to complete the installation</w:t>
      </w:r>
      <w:r>
        <w:t>.</w:t>
      </w:r>
    </w:p>
    <w:p w14:paraId="2843669A" w14:textId="47E95A1A" w:rsidR="007A25F4" w:rsidRDefault="007A25F4" w:rsidP="00F55B07">
      <w:pPr>
        <w:pStyle w:val="LabStepNumberedLevel2"/>
      </w:pPr>
      <w:r>
        <w:t>After the installation has completed, you should be prompted by Power Query Setup Wizard dialog indicating that the installation of Power Query was successful.</w:t>
      </w:r>
    </w:p>
    <w:p w14:paraId="3DAED4B9" w14:textId="1AE87B7E" w:rsidR="007A25F4" w:rsidRDefault="007A25F4" w:rsidP="007A25F4">
      <w:pPr>
        <w:pStyle w:val="LabStepNumbered"/>
      </w:pPr>
      <w:r>
        <w:t xml:space="preserve">Launch Microsoft Excel 2013 and verify that </w:t>
      </w:r>
      <w:r w:rsidR="00935DBF">
        <w:t xml:space="preserve">the </w:t>
      </w:r>
      <w:r>
        <w:t xml:space="preserve">Power Query </w:t>
      </w:r>
      <w:r w:rsidR="00935DBF">
        <w:t xml:space="preserve">add-in </w:t>
      </w:r>
      <w:r>
        <w:t>has been installed</w:t>
      </w:r>
      <w:r w:rsidR="00935DBF">
        <w:t xml:space="preserve"> and activated</w:t>
      </w:r>
      <w:r>
        <w:t xml:space="preserve">. </w:t>
      </w:r>
    </w:p>
    <w:p w14:paraId="3A78F48C" w14:textId="1AC65604" w:rsidR="007A25F4" w:rsidRDefault="007A25F4" w:rsidP="00D27CC0">
      <w:pPr>
        <w:pStyle w:val="LabStepNumberedLevel2"/>
      </w:pPr>
      <w:r>
        <w:t>Launch Microsoft Excel 2013 and create a new Blank workbook.</w:t>
      </w:r>
    </w:p>
    <w:p w14:paraId="49EC02B1" w14:textId="77777777" w:rsidR="007A25F4" w:rsidRDefault="007A25F4" w:rsidP="007A25F4">
      <w:pPr>
        <w:pStyle w:val="LabStepNumberedLevel2"/>
      </w:pPr>
      <w:r>
        <w:t xml:space="preserve">Check to verify that there is a </w:t>
      </w:r>
      <w:r w:rsidRPr="00CD7ABB">
        <w:rPr>
          <w:b/>
        </w:rPr>
        <w:t>Power Query</w:t>
      </w:r>
      <w:r>
        <w:t xml:space="preserve"> tab in the ribbon in the Excel application window. </w:t>
      </w:r>
    </w:p>
    <w:p w14:paraId="1DCFC1BB" w14:textId="53FBB2AB" w:rsidR="00860E33" w:rsidRDefault="00860E33" w:rsidP="00860E33">
      <w:pPr>
        <w:pStyle w:val="LabStepScreenshotLevel2"/>
      </w:pPr>
      <w:r>
        <w:drawing>
          <wp:inline distT="0" distB="0" distL="0" distR="0" wp14:anchorId="7A0234D1" wp14:editId="4256C95E">
            <wp:extent cx="4918841" cy="729713"/>
            <wp:effectExtent l="19050" t="19050" r="1524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9200" cy="835095"/>
                    </a:xfrm>
                    <a:prstGeom prst="rect">
                      <a:avLst/>
                    </a:prstGeom>
                    <a:noFill/>
                    <a:ln>
                      <a:solidFill>
                        <a:schemeClr val="bg1">
                          <a:lumMod val="50000"/>
                        </a:schemeClr>
                      </a:solidFill>
                    </a:ln>
                  </pic:spPr>
                </pic:pic>
              </a:graphicData>
            </a:graphic>
          </wp:inline>
        </w:drawing>
      </w:r>
    </w:p>
    <w:p w14:paraId="16172C60" w14:textId="7ADBBA21" w:rsidR="007A25F4" w:rsidRDefault="00935DBF" w:rsidP="007A25F4">
      <w:pPr>
        <w:pStyle w:val="LabStepNumberedLevel2"/>
      </w:pPr>
      <w:r>
        <w:t xml:space="preserve">Once you have verified that the Power Query add-in has been installed and activated, </w:t>
      </w:r>
      <w:r w:rsidR="007A25F4">
        <w:t xml:space="preserve">you can move on to the next exercise where you will begin to use Power Query </w:t>
      </w:r>
      <w:r>
        <w:t>to extract and transform data</w:t>
      </w:r>
      <w:r w:rsidR="007A25F4">
        <w:t>.</w:t>
      </w:r>
    </w:p>
    <w:p w14:paraId="44ABB2E8" w14:textId="2F3DC1BF" w:rsidR="00646107" w:rsidRPr="00AB0146" w:rsidRDefault="00935DBF" w:rsidP="00646107">
      <w:pPr>
        <w:pStyle w:val="Heading3"/>
      </w:pPr>
      <w:r>
        <w:lastRenderedPageBreak/>
        <w:t>Exercise 2</w:t>
      </w:r>
      <w:r w:rsidR="007B1338">
        <w:t xml:space="preserve">: </w:t>
      </w:r>
      <w:r>
        <w:t>Creating a Simple Query using the Query Editor</w:t>
      </w:r>
    </w:p>
    <w:p w14:paraId="09FB49C6" w14:textId="308C6760" w:rsidR="00646107" w:rsidRDefault="00646107" w:rsidP="00646107">
      <w:pPr>
        <w:pStyle w:val="LabExerciseLeadIn"/>
      </w:pPr>
      <w:r>
        <w:t>In this exercise you will</w:t>
      </w:r>
      <w:r w:rsidR="00B6701F">
        <w:t xml:space="preserve"> </w:t>
      </w:r>
      <w:r w:rsidR="00935DBF">
        <w:t xml:space="preserve">use Power Query to </w:t>
      </w:r>
      <w:r w:rsidR="00B6701F">
        <w:t xml:space="preserve">create a simple </w:t>
      </w:r>
      <w:r w:rsidR="00935DBF">
        <w:t xml:space="preserve">query </w:t>
      </w:r>
      <w:r w:rsidR="00860E33">
        <w:t>to extract</w:t>
      </w:r>
      <w:r w:rsidR="00935DBF">
        <w:t xml:space="preserve"> data </w:t>
      </w:r>
      <w:r w:rsidR="00860E33">
        <w:t xml:space="preserve">from </w:t>
      </w:r>
      <w:r w:rsidR="00935DBF">
        <w:t xml:space="preserve">a CSV file. This will give you </w:t>
      </w:r>
      <w:r w:rsidR="00860E33">
        <w:t xml:space="preserve">an opportunity to begin working </w:t>
      </w:r>
      <w:r w:rsidR="00935DBF">
        <w:t xml:space="preserve">with the Query Editor window and </w:t>
      </w:r>
      <w:r w:rsidR="00860E33">
        <w:t xml:space="preserve">to </w:t>
      </w:r>
      <w:r w:rsidR="00935DBF">
        <w:t xml:space="preserve">perform common tasks </w:t>
      </w:r>
      <w:r w:rsidR="00860E33">
        <w:t xml:space="preserve">with Power Query </w:t>
      </w:r>
      <w:r w:rsidR="00935DBF">
        <w:t>such as adding and configuring steps</w:t>
      </w:r>
      <w:r w:rsidR="00B6701F">
        <w:t>.</w:t>
      </w:r>
    </w:p>
    <w:p w14:paraId="7EA9EB65" w14:textId="1F802174" w:rsidR="00C830EA" w:rsidRDefault="00935DBF" w:rsidP="00CB3AD7">
      <w:pPr>
        <w:pStyle w:val="LabStepNumbered"/>
        <w:numPr>
          <w:ilvl w:val="0"/>
          <w:numId w:val="23"/>
        </w:numPr>
      </w:pPr>
      <w:r>
        <w:t>Create a new Excel workbook file.</w:t>
      </w:r>
    </w:p>
    <w:p w14:paraId="46C21DCB" w14:textId="16E9A864" w:rsidR="00935DBF" w:rsidRDefault="00935DBF" w:rsidP="00935DBF">
      <w:pPr>
        <w:pStyle w:val="LabStepNumberedLevel2"/>
        <w:numPr>
          <w:ilvl w:val="1"/>
          <w:numId w:val="21"/>
        </w:numPr>
      </w:pPr>
      <w:r>
        <w:t>Launch Microsoft Excel 2013 if it is not already running.</w:t>
      </w:r>
    </w:p>
    <w:p w14:paraId="4D1C1FE1" w14:textId="1E624779" w:rsidR="00935DBF" w:rsidRDefault="00935DBF" w:rsidP="00935DBF">
      <w:pPr>
        <w:pStyle w:val="LabStepNumberedLevel2"/>
        <w:numPr>
          <w:ilvl w:val="1"/>
          <w:numId w:val="21"/>
        </w:numPr>
      </w:pPr>
      <w:r>
        <w:t xml:space="preserve">Close any existing workbook that </w:t>
      </w:r>
      <w:r w:rsidR="00860E33">
        <w:t>is</w:t>
      </w:r>
      <w:r>
        <w:t xml:space="preserve"> currently open.</w:t>
      </w:r>
    </w:p>
    <w:p w14:paraId="2F8EB5E4" w14:textId="531D1D6A" w:rsidR="00935DBF" w:rsidRDefault="00935DBF" w:rsidP="00935DBF">
      <w:pPr>
        <w:pStyle w:val="LabStepNumberedLevel2"/>
        <w:numPr>
          <w:ilvl w:val="1"/>
          <w:numId w:val="21"/>
        </w:numPr>
      </w:pPr>
      <w:r>
        <w:t>Create a new Blank workbook.</w:t>
      </w:r>
    </w:p>
    <w:p w14:paraId="3271CEF3" w14:textId="7E72AAA8" w:rsidR="00935DBF" w:rsidRDefault="00935DBF" w:rsidP="00935DBF">
      <w:pPr>
        <w:pStyle w:val="LabStepNumberedLevel2"/>
        <w:numPr>
          <w:ilvl w:val="1"/>
          <w:numId w:val="21"/>
        </w:numPr>
      </w:pPr>
      <w:r>
        <w:t xml:space="preserve">Save the new workbook file as </w:t>
      </w:r>
      <w:r w:rsidRPr="00935DBF">
        <w:rPr>
          <w:b/>
        </w:rPr>
        <w:t>PowerQueryLab.xlsx</w:t>
      </w:r>
      <w:r>
        <w:t xml:space="preserve"> in the folder </w:t>
      </w:r>
      <w:r w:rsidRPr="00935DBF">
        <w:rPr>
          <w:b/>
        </w:rPr>
        <w:t>C:\Student\Modules\PowerQuery\Lab</w:t>
      </w:r>
      <w:r>
        <w:t>.</w:t>
      </w:r>
    </w:p>
    <w:p w14:paraId="49392982" w14:textId="7876CFFC" w:rsidR="00AA61DE" w:rsidRDefault="00AA61DE" w:rsidP="00AA61DE">
      <w:pPr>
        <w:pStyle w:val="LabStepNumbered"/>
        <w:numPr>
          <w:ilvl w:val="0"/>
          <w:numId w:val="21"/>
        </w:numPr>
      </w:pPr>
      <w:r>
        <w:t xml:space="preserve">Create a new query from data inside a CSV file named </w:t>
      </w:r>
      <w:r w:rsidRPr="00AA61DE">
        <w:rPr>
          <w:b/>
        </w:rPr>
        <w:t>JobCandidates.csv</w:t>
      </w:r>
      <w:r>
        <w:t>.</w:t>
      </w:r>
    </w:p>
    <w:p w14:paraId="3B138019" w14:textId="3556C272" w:rsidR="00AA61DE" w:rsidRDefault="00AA61DE" w:rsidP="00D27CC0">
      <w:pPr>
        <w:pStyle w:val="LabStepNumberedLevel2"/>
        <w:numPr>
          <w:ilvl w:val="1"/>
          <w:numId w:val="21"/>
        </w:numPr>
      </w:pPr>
      <w:r>
        <w:t xml:space="preserve">In the Excel application window, click on the </w:t>
      </w:r>
      <w:r w:rsidRPr="00AA61DE">
        <w:rPr>
          <w:b/>
        </w:rPr>
        <w:t>Power Query</w:t>
      </w:r>
      <w:r>
        <w:t xml:space="preserve"> tab.</w:t>
      </w:r>
    </w:p>
    <w:p w14:paraId="1F2DA66F" w14:textId="733EA320" w:rsidR="00AA61DE" w:rsidRDefault="00AA61DE" w:rsidP="00D27CC0">
      <w:pPr>
        <w:pStyle w:val="LabStepNumberedLevel2"/>
        <w:numPr>
          <w:ilvl w:val="1"/>
          <w:numId w:val="21"/>
        </w:numPr>
      </w:pPr>
      <w:r>
        <w:t xml:space="preserve">Inside the </w:t>
      </w:r>
      <w:r w:rsidRPr="00AA61DE">
        <w:rPr>
          <w:b/>
        </w:rPr>
        <w:t>Get External Data</w:t>
      </w:r>
      <w:r>
        <w:t xml:space="preserve"> ribbon group, drop down the </w:t>
      </w:r>
      <w:r w:rsidRPr="00AA61DE">
        <w:rPr>
          <w:b/>
        </w:rPr>
        <w:t>From File</w:t>
      </w:r>
      <w:r>
        <w:t xml:space="preserve"> menu and select the </w:t>
      </w:r>
      <w:r w:rsidRPr="00AA61DE">
        <w:rPr>
          <w:b/>
        </w:rPr>
        <w:t>From CSV</w:t>
      </w:r>
      <w:r>
        <w:t xml:space="preserve"> command.</w:t>
      </w:r>
    </w:p>
    <w:p w14:paraId="73B9B988" w14:textId="298CD07D" w:rsidR="00AA61DE" w:rsidRDefault="00AA61DE" w:rsidP="00AA61DE">
      <w:pPr>
        <w:pStyle w:val="LabStepScreenshotLevel2"/>
      </w:pPr>
      <w:r>
        <w:drawing>
          <wp:inline distT="0" distB="0" distL="0" distR="0" wp14:anchorId="4AA0A971" wp14:editId="5A92D657">
            <wp:extent cx="5118185" cy="1834499"/>
            <wp:effectExtent l="19050" t="19050" r="2540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7540" cy="1848605"/>
                    </a:xfrm>
                    <a:prstGeom prst="rect">
                      <a:avLst/>
                    </a:prstGeom>
                    <a:noFill/>
                    <a:ln>
                      <a:solidFill>
                        <a:schemeClr val="bg1">
                          <a:lumMod val="50000"/>
                        </a:schemeClr>
                      </a:solidFill>
                    </a:ln>
                  </pic:spPr>
                </pic:pic>
              </a:graphicData>
            </a:graphic>
          </wp:inline>
        </w:drawing>
      </w:r>
    </w:p>
    <w:p w14:paraId="5C6E6C40" w14:textId="778C5941" w:rsidR="00AA61DE" w:rsidRDefault="00AA61DE" w:rsidP="00AA61DE">
      <w:pPr>
        <w:pStyle w:val="LabStepNumberedLevel2"/>
        <w:numPr>
          <w:ilvl w:val="1"/>
          <w:numId w:val="21"/>
        </w:numPr>
      </w:pPr>
      <w:r>
        <w:t xml:space="preserve">In the </w:t>
      </w:r>
      <w:r w:rsidRPr="00A12B70">
        <w:rPr>
          <w:b/>
        </w:rPr>
        <w:t>Browse</w:t>
      </w:r>
      <w:r>
        <w:t xml:space="preserve"> dialog, </w:t>
      </w:r>
      <w:r w:rsidR="00A12B70">
        <w:t xml:space="preserve">navigate to the folder at </w:t>
      </w:r>
      <w:r w:rsidRPr="00A12B70">
        <w:rPr>
          <w:b/>
        </w:rPr>
        <w:t>C:\Student\Modules\PowerQuery\Lab\</w:t>
      </w:r>
      <w:r w:rsidR="00A12B70">
        <w:t xml:space="preserve"> and select the file named </w:t>
      </w:r>
      <w:r w:rsidRPr="00A12B70">
        <w:rPr>
          <w:b/>
        </w:rPr>
        <w:t>JobCandidates.csv</w:t>
      </w:r>
      <w:r w:rsidR="00A12B70">
        <w:t xml:space="preserve"> and click the </w:t>
      </w:r>
      <w:r w:rsidR="00A12B70" w:rsidRPr="00A12B70">
        <w:rPr>
          <w:b/>
        </w:rPr>
        <w:t>OK</w:t>
      </w:r>
      <w:r w:rsidR="00A12B70">
        <w:t xml:space="preserve"> button.</w:t>
      </w:r>
    </w:p>
    <w:p w14:paraId="788CB02E" w14:textId="5142D299" w:rsidR="00AA61DE" w:rsidRDefault="00AA61DE" w:rsidP="00AA61DE">
      <w:pPr>
        <w:pStyle w:val="LabStepScreenshotLevel2"/>
      </w:pPr>
      <w:r>
        <w:drawing>
          <wp:inline distT="0" distB="0" distL="0" distR="0" wp14:anchorId="0B961E63" wp14:editId="16516459">
            <wp:extent cx="5013858" cy="23235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2589" cy="2336867"/>
                    </a:xfrm>
                    <a:prstGeom prst="rect">
                      <a:avLst/>
                    </a:prstGeom>
                  </pic:spPr>
                </pic:pic>
              </a:graphicData>
            </a:graphic>
          </wp:inline>
        </w:drawing>
      </w:r>
    </w:p>
    <w:p w14:paraId="146BF40C" w14:textId="01E80423" w:rsidR="00AA61DE" w:rsidRDefault="00A12B70" w:rsidP="00AA61DE">
      <w:pPr>
        <w:pStyle w:val="LabStepNumberedLevel2"/>
        <w:numPr>
          <w:ilvl w:val="1"/>
          <w:numId w:val="21"/>
        </w:numPr>
      </w:pPr>
      <w:r>
        <w:t xml:space="preserve">When you click </w:t>
      </w:r>
      <w:r w:rsidRPr="00A12B70">
        <w:rPr>
          <w:b/>
        </w:rPr>
        <w:t>OK</w:t>
      </w:r>
      <w:r>
        <w:t xml:space="preserve">, Power Query should create a new query which is opened in the Query Editor window. If you look at the </w:t>
      </w:r>
      <w:r w:rsidRPr="00A12B70">
        <w:rPr>
          <w:b/>
        </w:rPr>
        <w:t>Query Properties</w:t>
      </w:r>
      <w:r>
        <w:t xml:space="preserve"> pane on the right, you should be able to see that the new query has a given a generic name such as </w:t>
      </w:r>
      <w:r w:rsidRPr="00A12B70">
        <w:rPr>
          <w:b/>
        </w:rPr>
        <w:t>Query1</w:t>
      </w:r>
      <w:r>
        <w:t>.</w:t>
      </w:r>
    </w:p>
    <w:p w14:paraId="08D46B71" w14:textId="0C22197C" w:rsidR="00AA61DE" w:rsidRDefault="00AA61DE" w:rsidP="00AA61DE">
      <w:pPr>
        <w:pStyle w:val="LabStepScreenshotLevel2"/>
      </w:pPr>
      <w:r>
        <w:lastRenderedPageBreak/>
        <w:drawing>
          <wp:inline distT="0" distB="0" distL="0" distR="0" wp14:anchorId="13385DC0" wp14:editId="77CADC08">
            <wp:extent cx="5621412" cy="3599786"/>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6652" cy="3603142"/>
                    </a:xfrm>
                    <a:prstGeom prst="rect">
                      <a:avLst/>
                    </a:prstGeom>
                  </pic:spPr>
                </pic:pic>
              </a:graphicData>
            </a:graphic>
          </wp:inline>
        </w:drawing>
      </w:r>
    </w:p>
    <w:p w14:paraId="4B8368BF" w14:textId="254DA111" w:rsidR="00AA61DE" w:rsidRDefault="00A12B70" w:rsidP="00AA61DE">
      <w:pPr>
        <w:pStyle w:val="LabStepNumberedLevel2"/>
        <w:numPr>
          <w:ilvl w:val="1"/>
          <w:numId w:val="21"/>
        </w:numPr>
      </w:pPr>
      <w:r>
        <w:t xml:space="preserve">In the </w:t>
      </w:r>
      <w:r w:rsidRPr="00A12B70">
        <w:rPr>
          <w:b/>
        </w:rPr>
        <w:t>Query Settings</w:t>
      </w:r>
      <w:r>
        <w:t xml:space="preserve"> pane of the Query Editor window, update the query </w:t>
      </w:r>
      <w:r w:rsidRPr="00A12B70">
        <w:rPr>
          <w:b/>
        </w:rPr>
        <w:t>Name</w:t>
      </w:r>
      <w:r>
        <w:t xml:space="preserve"> property to </w:t>
      </w:r>
      <w:r w:rsidRPr="00A12B70">
        <w:rPr>
          <w:b/>
        </w:rPr>
        <w:t>Job Candidates</w:t>
      </w:r>
      <w:r>
        <w:t>.</w:t>
      </w:r>
    </w:p>
    <w:p w14:paraId="7968B55E" w14:textId="39F1CFF2" w:rsidR="00AA61DE" w:rsidRDefault="00AA61DE" w:rsidP="00AA61DE">
      <w:pPr>
        <w:pStyle w:val="LabStepScreenshotLevel2"/>
      </w:pPr>
      <w:r>
        <w:drawing>
          <wp:inline distT="0" distB="0" distL="0" distR="0" wp14:anchorId="56104DEA" wp14:editId="0FD8D558">
            <wp:extent cx="2256721" cy="1235768"/>
            <wp:effectExtent l="19050" t="19050" r="10795"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1101" cy="1238167"/>
                    </a:xfrm>
                    <a:prstGeom prst="rect">
                      <a:avLst/>
                    </a:prstGeom>
                    <a:noFill/>
                    <a:ln>
                      <a:solidFill>
                        <a:schemeClr val="bg1">
                          <a:lumMod val="50000"/>
                        </a:schemeClr>
                      </a:solidFill>
                    </a:ln>
                  </pic:spPr>
                </pic:pic>
              </a:graphicData>
            </a:graphic>
          </wp:inline>
        </w:drawing>
      </w:r>
    </w:p>
    <w:p w14:paraId="5F9803FA" w14:textId="24194337" w:rsidR="00AA61DE" w:rsidRDefault="00860E33" w:rsidP="00A12B70">
      <w:pPr>
        <w:pStyle w:val="LabStepNumbered"/>
        <w:numPr>
          <w:ilvl w:val="0"/>
          <w:numId w:val="21"/>
        </w:numPr>
      </w:pPr>
      <w:r>
        <w:t xml:space="preserve">Modify column named </w:t>
      </w:r>
      <w:proofErr w:type="spellStart"/>
      <w:r w:rsidR="00A12B70" w:rsidRPr="00860E33">
        <w:rPr>
          <w:b/>
        </w:rPr>
        <w:t>Zipcode</w:t>
      </w:r>
      <w:proofErr w:type="spellEnd"/>
      <w:r w:rsidR="00A12B70">
        <w:t xml:space="preserve"> </w:t>
      </w:r>
      <w:r>
        <w:t>to be a Text column</w:t>
      </w:r>
      <w:r w:rsidR="00A12B70">
        <w:t>.</w:t>
      </w:r>
    </w:p>
    <w:p w14:paraId="29AC4C1C" w14:textId="1E9249D0" w:rsidR="00A12B70" w:rsidRDefault="00860E33" w:rsidP="00A12B70">
      <w:pPr>
        <w:pStyle w:val="LabStepNumberedLevel2"/>
        <w:numPr>
          <w:ilvl w:val="1"/>
          <w:numId w:val="21"/>
        </w:numPr>
      </w:pPr>
      <w:r>
        <w:t xml:space="preserve">Inspect the column named </w:t>
      </w:r>
      <w:proofErr w:type="spellStart"/>
      <w:r w:rsidRPr="00860E33">
        <w:rPr>
          <w:b/>
        </w:rPr>
        <w:t>Zipcode</w:t>
      </w:r>
      <w:proofErr w:type="spellEnd"/>
      <w:r w:rsidR="00C60B35" w:rsidRPr="00C60B35">
        <w:t xml:space="preserve"> in the Query Editor window</w:t>
      </w:r>
      <w:r>
        <w:t xml:space="preserve">. As you can see, the data in this column is aligned to the right which indicates </w:t>
      </w:r>
      <w:r w:rsidR="00C60B35">
        <w:t xml:space="preserve">this column </w:t>
      </w:r>
      <w:r>
        <w:t xml:space="preserve">is </w:t>
      </w:r>
      <w:r w:rsidR="00C60B35">
        <w:t xml:space="preserve">currently </w:t>
      </w:r>
      <w:r>
        <w:t xml:space="preserve">recognized as a numeric column instead of a text-based column. In this step you will explicitly configure the column to be based on the </w:t>
      </w:r>
      <w:r w:rsidRPr="00860E33">
        <w:rPr>
          <w:b/>
        </w:rPr>
        <w:t>Text</w:t>
      </w:r>
      <w:r>
        <w:t xml:space="preserve"> column type.</w:t>
      </w:r>
    </w:p>
    <w:p w14:paraId="4262E692" w14:textId="4D0B1C70" w:rsidR="00860E33" w:rsidRDefault="00860E33" w:rsidP="00A12B70">
      <w:pPr>
        <w:pStyle w:val="LabStepNumberedLevel2"/>
        <w:numPr>
          <w:ilvl w:val="1"/>
          <w:numId w:val="21"/>
        </w:numPr>
      </w:pPr>
      <w:r>
        <w:t xml:space="preserve">Select the </w:t>
      </w:r>
      <w:proofErr w:type="spellStart"/>
      <w:r w:rsidRPr="00502143">
        <w:rPr>
          <w:b/>
        </w:rPr>
        <w:t>Zipcode</w:t>
      </w:r>
      <w:proofErr w:type="spellEnd"/>
      <w:r>
        <w:t xml:space="preserve"> column by clicking the column header. Next, drop down the </w:t>
      </w:r>
      <w:r w:rsidRPr="00502143">
        <w:rPr>
          <w:b/>
        </w:rPr>
        <w:t>Data</w:t>
      </w:r>
      <w:r w:rsidR="00502143" w:rsidRPr="00502143">
        <w:rPr>
          <w:b/>
        </w:rPr>
        <w:t xml:space="preserve"> Type</w:t>
      </w:r>
      <w:r w:rsidR="00502143">
        <w:t xml:space="preserve"> menu in the ribbon and set the column type to </w:t>
      </w:r>
      <w:r w:rsidR="00502143" w:rsidRPr="00502143">
        <w:rPr>
          <w:b/>
        </w:rPr>
        <w:t>Text</w:t>
      </w:r>
      <w:r w:rsidR="00502143">
        <w:t xml:space="preserve"> as shown in the following screenshot.</w:t>
      </w:r>
    </w:p>
    <w:p w14:paraId="40BC894D" w14:textId="5D58FA47" w:rsidR="00AA61DE" w:rsidRDefault="00E24769" w:rsidP="00E24769">
      <w:pPr>
        <w:pStyle w:val="LabStepScreenshotLevel2"/>
      </w:pPr>
      <w:r>
        <w:drawing>
          <wp:inline distT="0" distB="0" distL="0" distR="0" wp14:anchorId="5F8D3D02" wp14:editId="50F86AD3">
            <wp:extent cx="3104341" cy="1521994"/>
            <wp:effectExtent l="19050" t="19050" r="2032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088"/>
                    <a:stretch/>
                  </pic:blipFill>
                  <pic:spPr bwMode="auto">
                    <a:xfrm>
                      <a:off x="0" y="0"/>
                      <a:ext cx="3126204" cy="1532713"/>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BEC18EE" w14:textId="65270474" w:rsidR="00AA61DE" w:rsidRDefault="00502143" w:rsidP="00AA61DE">
      <w:pPr>
        <w:pStyle w:val="LabStepNumberedLevel2"/>
        <w:numPr>
          <w:ilvl w:val="1"/>
          <w:numId w:val="21"/>
        </w:numPr>
      </w:pPr>
      <w:r>
        <w:lastRenderedPageBreak/>
        <w:t xml:space="preserve">After you have modified the </w:t>
      </w:r>
      <w:proofErr w:type="spellStart"/>
      <w:r w:rsidRPr="00502143">
        <w:rPr>
          <w:b/>
        </w:rPr>
        <w:t>Zipcode</w:t>
      </w:r>
      <w:proofErr w:type="spellEnd"/>
      <w:r>
        <w:t xml:space="preserve"> column to be a </w:t>
      </w:r>
      <w:r w:rsidRPr="00DF20CF">
        <w:rPr>
          <w:b/>
        </w:rPr>
        <w:t>Text</w:t>
      </w:r>
      <w:r>
        <w:t xml:space="preserve"> column, you should see that the data in the column is now aligned to the left instead of the right</w:t>
      </w:r>
      <w:r w:rsidR="00DF20CF">
        <w:t>.</w:t>
      </w:r>
    </w:p>
    <w:p w14:paraId="4B8520A7" w14:textId="1B23A690" w:rsidR="00AA61DE" w:rsidRDefault="00E24769" w:rsidP="00AA61DE">
      <w:pPr>
        <w:pStyle w:val="LabStepScreenshotLevel2"/>
      </w:pPr>
      <w:r>
        <w:drawing>
          <wp:inline distT="0" distB="0" distL="0" distR="0" wp14:anchorId="69EB3AFF" wp14:editId="331104E5">
            <wp:extent cx="582276" cy="1135118"/>
            <wp:effectExtent l="19050" t="19050" r="27940" b="273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r="6270"/>
                    <a:stretch/>
                  </pic:blipFill>
                  <pic:spPr bwMode="auto">
                    <a:xfrm>
                      <a:off x="0" y="0"/>
                      <a:ext cx="586023" cy="1142423"/>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D42775E" w14:textId="58223B07" w:rsidR="00AA61DE" w:rsidRPr="0094230C" w:rsidRDefault="00E24769" w:rsidP="00E24769">
      <w:pPr>
        <w:pStyle w:val="LabStepNumbered"/>
        <w:numPr>
          <w:ilvl w:val="0"/>
          <w:numId w:val="21"/>
        </w:numPr>
      </w:pPr>
      <w:r>
        <w:t xml:space="preserve">Replace </w:t>
      </w:r>
      <w:r w:rsidR="00502143">
        <w:t xml:space="preserve">Gender </w:t>
      </w:r>
      <w:r>
        <w:t>values</w:t>
      </w:r>
      <w:r w:rsidR="00502143">
        <w:t xml:space="preserve"> of "M" and "F" with "Male" and "Female"</w:t>
      </w:r>
      <w:r w:rsidR="00DF20CF">
        <w:t xml:space="preserve"> to make them more readable.</w:t>
      </w:r>
    </w:p>
    <w:p w14:paraId="09EA1CAE" w14:textId="59CE355E" w:rsidR="00AA61DE" w:rsidRDefault="00502143" w:rsidP="00AA61DE">
      <w:pPr>
        <w:pStyle w:val="LabStepNumberedLevel2"/>
        <w:numPr>
          <w:ilvl w:val="1"/>
          <w:numId w:val="21"/>
        </w:numPr>
      </w:pPr>
      <w:r>
        <w:t xml:space="preserve">Select the </w:t>
      </w:r>
      <w:r w:rsidRPr="00502143">
        <w:rPr>
          <w:b/>
        </w:rPr>
        <w:t>Gender</w:t>
      </w:r>
      <w:r>
        <w:t xml:space="preserve"> column by clicking its column header.</w:t>
      </w:r>
    </w:p>
    <w:p w14:paraId="56E247D7" w14:textId="69506662" w:rsidR="00502143" w:rsidRDefault="00502143" w:rsidP="00AA61DE">
      <w:pPr>
        <w:pStyle w:val="LabStepNumberedLevel2"/>
        <w:numPr>
          <w:ilvl w:val="1"/>
          <w:numId w:val="21"/>
        </w:numPr>
      </w:pPr>
      <w:r>
        <w:t xml:space="preserve">From the </w:t>
      </w:r>
      <w:r w:rsidRPr="00502143">
        <w:rPr>
          <w:b/>
        </w:rPr>
        <w:t>Transform</w:t>
      </w:r>
      <w:r>
        <w:t xml:space="preserve"> tab of the ribbon, click the </w:t>
      </w:r>
      <w:r w:rsidRPr="00502143">
        <w:rPr>
          <w:b/>
        </w:rPr>
        <w:t>Replace Values</w:t>
      </w:r>
      <w:r>
        <w:t xml:space="preserve"> button.</w:t>
      </w:r>
    </w:p>
    <w:p w14:paraId="755AF648" w14:textId="6AE6C17D" w:rsidR="00AA61DE" w:rsidRDefault="00E24769" w:rsidP="00AA61DE">
      <w:pPr>
        <w:pStyle w:val="LabStepScreenshotLevel2"/>
      </w:pPr>
      <w:r>
        <w:drawing>
          <wp:inline distT="0" distB="0" distL="0" distR="0" wp14:anchorId="3342E1F8" wp14:editId="6CA7A01D">
            <wp:extent cx="3941379" cy="2277865"/>
            <wp:effectExtent l="19050" t="19050" r="21590"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3436" cy="2284833"/>
                    </a:xfrm>
                    <a:prstGeom prst="rect">
                      <a:avLst/>
                    </a:prstGeom>
                    <a:noFill/>
                    <a:ln>
                      <a:solidFill>
                        <a:schemeClr val="bg1">
                          <a:lumMod val="75000"/>
                        </a:schemeClr>
                      </a:solidFill>
                    </a:ln>
                  </pic:spPr>
                </pic:pic>
              </a:graphicData>
            </a:graphic>
          </wp:inline>
        </w:drawing>
      </w:r>
    </w:p>
    <w:p w14:paraId="3DA71567" w14:textId="75362EAC" w:rsidR="00AA61DE" w:rsidRDefault="00502143" w:rsidP="00AA61DE">
      <w:pPr>
        <w:pStyle w:val="LabStepNumberedLevel2"/>
        <w:numPr>
          <w:ilvl w:val="1"/>
          <w:numId w:val="21"/>
        </w:numPr>
      </w:pPr>
      <w:r>
        <w:t xml:space="preserve">When prompted with the </w:t>
      </w:r>
      <w:r w:rsidRPr="00502143">
        <w:rPr>
          <w:b/>
        </w:rPr>
        <w:t>Replace Values</w:t>
      </w:r>
      <w:r>
        <w:t xml:space="preserve"> dialog, </w:t>
      </w:r>
      <w:r w:rsidR="00C60B35">
        <w:t xml:space="preserve">enter a value of </w:t>
      </w:r>
      <w:r w:rsidR="00C60B35" w:rsidRPr="00C60B35">
        <w:rPr>
          <w:b/>
        </w:rPr>
        <w:t>M</w:t>
      </w:r>
      <w:r w:rsidR="00C60B35">
        <w:t xml:space="preserve"> in the </w:t>
      </w:r>
      <w:r w:rsidR="00C60B35" w:rsidRPr="00C60B35">
        <w:rPr>
          <w:b/>
        </w:rPr>
        <w:t>Value To Find</w:t>
      </w:r>
      <w:r w:rsidR="00C60B35">
        <w:t xml:space="preserve"> textbox and a value of </w:t>
      </w:r>
      <w:r w:rsidR="00C60B35" w:rsidRPr="00C60B35">
        <w:rPr>
          <w:b/>
        </w:rPr>
        <w:t>Male</w:t>
      </w:r>
      <w:r w:rsidR="00C60B35">
        <w:t xml:space="preserve"> in the </w:t>
      </w:r>
      <w:r w:rsidR="00C60B35" w:rsidRPr="00C60B35">
        <w:rPr>
          <w:b/>
        </w:rPr>
        <w:t>Replace With</w:t>
      </w:r>
      <w:r w:rsidR="00C60B35">
        <w:t xml:space="preserve"> textbox as shown on the following screenshot. Click the OK button to save this step.</w:t>
      </w:r>
    </w:p>
    <w:p w14:paraId="3199D0BF" w14:textId="0BDCED22" w:rsidR="00E24769" w:rsidRPr="0094230C" w:rsidRDefault="00C60B35" w:rsidP="00E24769">
      <w:pPr>
        <w:pStyle w:val="LabStepScreenshotLevel2"/>
      </w:pPr>
      <w:r>
        <w:drawing>
          <wp:inline distT="0" distB="0" distL="0" distR="0" wp14:anchorId="27EF28FA" wp14:editId="20E582FE">
            <wp:extent cx="4071026" cy="1877879"/>
            <wp:effectExtent l="19050" t="19050" r="2476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1492" cy="1891932"/>
                    </a:xfrm>
                    <a:prstGeom prst="rect">
                      <a:avLst/>
                    </a:prstGeom>
                    <a:noFill/>
                    <a:ln>
                      <a:solidFill>
                        <a:schemeClr val="bg1">
                          <a:lumMod val="75000"/>
                        </a:schemeClr>
                      </a:solidFill>
                    </a:ln>
                  </pic:spPr>
                </pic:pic>
              </a:graphicData>
            </a:graphic>
          </wp:inline>
        </w:drawing>
      </w:r>
    </w:p>
    <w:p w14:paraId="4DECE3F6" w14:textId="51C51F19" w:rsidR="00AA61DE" w:rsidRDefault="00C60B35" w:rsidP="00AA61DE">
      <w:pPr>
        <w:pStyle w:val="LabStepNumberedLevel2"/>
        <w:numPr>
          <w:ilvl w:val="1"/>
          <w:numId w:val="21"/>
        </w:numPr>
      </w:pPr>
      <w:r>
        <w:t xml:space="preserve">Now when you inspect the </w:t>
      </w:r>
      <w:r w:rsidRPr="00C60B35">
        <w:rPr>
          <w:b/>
        </w:rPr>
        <w:t>Gender</w:t>
      </w:r>
      <w:r>
        <w:t xml:space="preserve"> column values in the Query Editor window, you should see all the values of </w:t>
      </w:r>
      <w:r w:rsidRPr="00C60B35">
        <w:rPr>
          <w:b/>
        </w:rPr>
        <w:t>M</w:t>
      </w:r>
      <w:r>
        <w:t xml:space="preserve"> have been replaced with </w:t>
      </w:r>
      <w:r w:rsidRPr="00C60B35">
        <w:rPr>
          <w:b/>
        </w:rPr>
        <w:t>Male</w:t>
      </w:r>
      <w:r>
        <w:t xml:space="preserve">. Now it's time to switch of the </w:t>
      </w:r>
      <w:r w:rsidRPr="00C60B35">
        <w:rPr>
          <w:b/>
        </w:rPr>
        <w:t>F</w:t>
      </w:r>
      <w:r>
        <w:t xml:space="preserve"> values with </w:t>
      </w:r>
      <w:r w:rsidRPr="00C60B35">
        <w:rPr>
          <w:b/>
        </w:rPr>
        <w:t>Female</w:t>
      </w:r>
      <w:r>
        <w:t>.</w:t>
      </w:r>
    </w:p>
    <w:p w14:paraId="45ACDD22" w14:textId="0BAAF106" w:rsidR="00E24769" w:rsidRDefault="00E24769" w:rsidP="00E24769">
      <w:pPr>
        <w:pStyle w:val="LabStepScreenshotLevel2"/>
      </w:pPr>
      <w:r>
        <w:lastRenderedPageBreak/>
        <w:drawing>
          <wp:inline distT="0" distB="0" distL="0" distR="0" wp14:anchorId="5AC7FEA3" wp14:editId="62E551F7">
            <wp:extent cx="4848161" cy="2071101"/>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6409" cy="2078896"/>
                    </a:xfrm>
                    <a:prstGeom prst="rect">
                      <a:avLst/>
                    </a:prstGeom>
                    <a:noFill/>
                    <a:ln>
                      <a:noFill/>
                    </a:ln>
                  </pic:spPr>
                </pic:pic>
              </a:graphicData>
            </a:graphic>
          </wp:inline>
        </w:drawing>
      </w:r>
    </w:p>
    <w:p w14:paraId="49EC9197" w14:textId="77777777" w:rsidR="00C60B35" w:rsidRDefault="00C60B35" w:rsidP="00C60B35">
      <w:pPr>
        <w:pStyle w:val="LabStepNumberedLevel2"/>
        <w:numPr>
          <w:ilvl w:val="1"/>
          <w:numId w:val="21"/>
        </w:numPr>
      </w:pPr>
      <w:r>
        <w:t xml:space="preserve">Select the </w:t>
      </w:r>
      <w:r w:rsidRPr="00502143">
        <w:rPr>
          <w:b/>
        </w:rPr>
        <w:t>Gender</w:t>
      </w:r>
      <w:r>
        <w:t xml:space="preserve"> column by clicking its column header.</w:t>
      </w:r>
    </w:p>
    <w:p w14:paraId="139A1B69" w14:textId="77777777" w:rsidR="00C60B35" w:rsidRDefault="00C60B35" w:rsidP="00C60B35">
      <w:pPr>
        <w:pStyle w:val="LabStepNumberedLevel2"/>
        <w:numPr>
          <w:ilvl w:val="1"/>
          <w:numId w:val="21"/>
        </w:numPr>
      </w:pPr>
      <w:r>
        <w:t xml:space="preserve">From the </w:t>
      </w:r>
      <w:r w:rsidRPr="00502143">
        <w:rPr>
          <w:b/>
        </w:rPr>
        <w:t>Transform</w:t>
      </w:r>
      <w:r>
        <w:t xml:space="preserve"> tab of the ribbon, click the </w:t>
      </w:r>
      <w:r w:rsidRPr="00502143">
        <w:rPr>
          <w:b/>
        </w:rPr>
        <w:t>Replace Values</w:t>
      </w:r>
      <w:r>
        <w:t xml:space="preserve"> button.</w:t>
      </w:r>
    </w:p>
    <w:p w14:paraId="1A1A3E8C" w14:textId="77777777" w:rsidR="00C60B35" w:rsidRDefault="00C60B35" w:rsidP="00C60B35">
      <w:pPr>
        <w:pStyle w:val="LabStepNumberedLevel2"/>
        <w:numPr>
          <w:ilvl w:val="1"/>
          <w:numId w:val="21"/>
        </w:numPr>
      </w:pPr>
      <w:r>
        <w:t xml:space="preserve">When prompted with the </w:t>
      </w:r>
      <w:r w:rsidRPr="00502143">
        <w:rPr>
          <w:b/>
        </w:rPr>
        <w:t>Replace Values</w:t>
      </w:r>
      <w:r>
        <w:t xml:space="preserve"> dialog, enter a value of </w:t>
      </w:r>
      <w:r>
        <w:rPr>
          <w:b/>
        </w:rPr>
        <w:t>F</w:t>
      </w:r>
      <w:r>
        <w:t xml:space="preserve"> in the </w:t>
      </w:r>
      <w:r w:rsidRPr="00C60B35">
        <w:rPr>
          <w:b/>
        </w:rPr>
        <w:t>Value To Find</w:t>
      </w:r>
      <w:r>
        <w:t xml:space="preserve"> textbox and a value of </w:t>
      </w:r>
      <w:r>
        <w:rPr>
          <w:b/>
        </w:rPr>
        <w:t>Fem</w:t>
      </w:r>
      <w:r w:rsidRPr="00C60B35">
        <w:rPr>
          <w:b/>
        </w:rPr>
        <w:t>ale</w:t>
      </w:r>
      <w:r>
        <w:t xml:space="preserve"> in the </w:t>
      </w:r>
      <w:r w:rsidRPr="00C60B35">
        <w:rPr>
          <w:b/>
        </w:rPr>
        <w:t>Replace With</w:t>
      </w:r>
      <w:r>
        <w:t xml:space="preserve"> textbox as shown on the following screenshot. Click the </w:t>
      </w:r>
      <w:r w:rsidRPr="00C60B35">
        <w:rPr>
          <w:b/>
        </w:rPr>
        <w:t>OK</w:t>
      </w:r>
      <w:r>
        <w:t xml:space="preserve"> button to save this step.</w:t>
      </w:r>
    </w:p>
    <w:p w14:paraId="12865211" w14:textId="2F724F79" w:rsidR="00E24769" w:rsidRPr="0094230C" w:rsidRDefault="00E24769" w:rsidP="00E24769">
      <w:pPr>
        <w:pStyle w:val="LabStepScreenshotLevel2"/>
      </w:pPr>
      <w:r>
        <w:drawing>
          <wp:inline distT="0" distB="0" distL="0" distR="0" wp14:anchorId="2121572D" wp14:editId="2B0C8E1F">
            <wp:extent cx="3264838" cy="1602239"/>
            <wp:effectExtent l="19050" t="19050" r="12065" b="171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8916" cy="1614055"/>
                    </a:xfrm>
                    <a:prstGeom prst="rect">
                      <a:avLst/>
                    </a:prstGeom>
                    <a:noFill/>
                    <a:ln>
                      <a:solidFill>
                        <a:schemeClr val="bg1">
                          <a:lumMod val="50000"/>
                        </a:schemeClr>
                      </a:solidFill>
                    </a:ln>
                  </pic:spPr>
                </pic:pic>
              </a:graphicData>
            </a:graphic>
          </wp:inline>
        </w:drawing>
      </w:r>
    </w:p>
    <w:p w14:paraId="6B47E8D8" w14:textId="796E2666" w:rsidR="00AA61DE" w:rsidRDefault="00C60B35" w:rsidP="00AA61DE">
      <w:pPr>
        <w:pStyle w:val="LabStepNumberedLevel2"/>
        <w:numPr>
          <w:ilvl w:val="1"/>
          <w:numId w:val="21"/>
        </w:numPr>
      </w:pPr>
      <w:r>
        <w:t xml:space="preserve">At this point, all value in the Gender column should be either </w:t>
      </w:r>
      <w:r w:rsidRPr="00C60B35">
        <w:rPr>
          <w:b/>
        </w:rPr>
        <w:t>Male</w:t>
      </w:r>
      <w:r>
        <w:t xml:space="preserve"> or </w:t>
      </w:r>
      <w:r w:rsidRPr="00C60B35">
        <w:rPr>
          <w:b/>
        </w:rPr>
        <w:t>Female</w:t>
      </w:r>
      <w:r w:rsidR="00E24769">
        <w:t>.</w:t>
      </w:r>
    </w:p>
    <w:p w14:paraId="0AB243DC" w14:textId="06F73947" w:rsidR="00E24769" w:rsidRDefault="00E24769" w:rsidP="00E24769">
      <w:pPr>
        <w:pStyle w:val="LabStepScreenshotLevel2"/>
      </w:pPr>
      <w:r>
        <w:drawing>
          <wp:inline distT="0" distB="0" distL="0" distR="0" wp14:anchorId="6970B6FC" wp14:editId="41E72B33">
            <wp:extent cx="5420825" cy="1693788"/>
            <wp:effectExtent l="0" t="0" r="889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6736" cy="1701884"/>
                    </a:xfrm>
                    <a:prstGeom prst="rect">
                      <a:avLst/>
                    </a:prstGeom>
                    <a:noFill/>
                    <a:ln>
                      <a:noFill/>
                    </a:ln>
                  </pic:spPr>
                </pic:pic>
              </a:graphicData>
            </a:graphic>
          </wp:inline>
        </w:drawing>
      </w:r>
    </w:p>
    <w:p w14:paraId="5C710DB4" w14:textId="49A77A31" w:rsidR="00E24769" w:rsidRDefault="00AF4744" w:rsidP="00E24769">
      <w:pPr>
        <w:pStyle w:val="LabStepNumbered"/>
      </w:pPr>
      <w:r>
        <w:t xml:space="preserve">Now that you have created several steps in the new query, it is time to see how you can replay these steps by clicking on specific steps in the </w:t>
      </w:r>
      <w:r>
        <w:rPr>
          <w:b/>
        </w:rPr>
        <w:t>APPLIED STEPS</w:t>
      </w:r>
      <w:r>
        <w:t xml:space="preserve"> view in the </w:t>
      </w:r>
      <w:r w:rsidRPr="00AF4744">
        <w:rPr>
          <w:b/>
        </w:rPr>
        <w:t>Query Settings</w:t>
      </w:r>
      <w:r>
        <w:t xml:space="preserve"> pane.</w:t>
      </w:r>
    </w:p>
    <w:p w14:paraId="5CEE4652" w14:textId="3650807A" w:rsidR="00E24769" w:rsidRDefault="00AF4744" w:rsidP="00E24769">
      <w:pPr>
        <w:pStyle w:val="LabStepNumberedLevel2"/>
      </w:pPr>
      <w:r>
        <w:t xml:space="preserve">In the </w:t>
      </w:r>
      <w:r w:rsidRPr="00AF4744">
        <w:rPr>
          <w:b/>
        </w:rPr>
        <w:t>APPLIED STEPS</w:t>
      </w:r>
      <w:r>
        <w:t xml:space="preserve"> view, click on the first step name </w:t>
      </w:r>
      <w:r w:rsidRPr="00AF4744">
        <w:rPr>
          <w:b/>
        </w:rPr>
        <w:t>Source</w:t>
      </w:r>
      <w:r>
        <w:t>. Note that the transforms performed in later steps are removed from the Query Results pane of the Query Window.</w:t>
      </w:r>
    </w:p>
    <w:p w14:paraId="495D9FB0" w14:textId="77596926" w:rsidR="00AF4744" w:rsidRDefault="00AF4744" w:rsidP="00E24769">
      <w:pPr>
        <w:pStyle w:val="LabStepNumberedLevel2"/>
      </w:pPr>
      <w:r>
        <w:t xml:space="preserve">Next click on the </w:t>
      </w:r>
      <w:r w:rsidRPr="00AF4744">
        <w:rPr>
          <w:b/>
        </w:rPr>
        <w:t>First Row as Header</w:t>
      </w:r>
      <w:r>
        <w:t xml:space="preserve"> step and then click the </w:t>
      </w:r>
      <w:r w:rsidRPr="00AF4744">
        <w:rPr>
          <w:b/>
        </w:rPr>
        <w:t>Changed Type</w:t>
      </w:r>
      <w:r>
        <w:t xml:space="preserve"> step to see how it effects what is displayed in the Query Results pane.</w:t>
      </w:r>
    </w:p>
    <w:p w14:paraId="26DAE03C" w14:textId="19EA126F" w:rsidR="00F7113B" w:rsidRDefault="00F7113B" w:rsidP="00F7113B">
      <w:pPr>
        <w:pStyle w:val="LabStepScreenshotLevel2"/>
      </w:pPr>
      <w:r>
        <w:lastRenderedPageBreak/>
        <w:drawing>
          <wp:inline distT="0" distB="0" distL="0" distR="0" wp14:anchorId="57FD2108" wp14:editId="5E5700F5">
            <wp:extent cx="5300691" cy="1528092"/>
            <wp:effectExtent l="19050" t="19050" r="14605" b="152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7817" cy="1541678"/>
                    </a:xfrm>
                    <a:prstGeom prst="rect">
                      <a:avLst/>
                    </a:prstGeom>
                    <a:noFill/>
                    <a:ln>
                      <a:solidFill>
                        <a:schemeClr val="bg1">
                          <a:lumMod val="85000"/>
                        </a:schemeClr>
                      </a:solidFill>
                    </a:ln>
                  </pic:spPr>
                </pic:pic>
              </a:graphicData>
            </a:graphic>
          </wp:inline>
        </w:drawing>
      </w:r>
    </w:p>
    <w:p w14:paraId="3C23D74F" w14:textId="64469128" w:rsidR="00AF4744" w:rsidRDefault="00AF4744" w:rsidP="00AF4744">
      <w:pPr>
        <w:pStyle w:val="LabStepNumberedLevel2"/>
      </w:pPr>
      <w:r>
        <w:t>Finally click the two remaining steps until you reach the final step.</w:t>
      </w:r>
    </w:p>
    <w:p w14:paraId="6BA99859" w14:textId="26C70B47" w:rsidR="00AF4744" w:rsidRDefault="00AF4744" w:rsidP="00AF4744">
      <w:pPr>
        <w:pStyle w:val="LabExerciseCallout"/>
      </w:pPr>
      <w:r>
        <w:t xml:space="preserve">In most cases, you should select the final step in the </w:t>
      </w:r>
      <w:r w:rsidRPr="00AF4744">
        <w:rPr>
          <w:b/>
        </w:rPr>
        <w:t>APPLIED STEPS</w:t>
      </w:r>
      <w:r>
        <w:t xml:space="preserve"> pane before performing a new transformation. This will cause the new transformation to be added at the very end. If you select a step in the middle and then perform a transformation, the new transformation will be added as a step in the middle of existing steps. While inserting new steps into the middle of a set of existing steps is sometime required, you must be careful because if can cause errors in later steps if you do something such as change the name of a column.</w:t>
      </w:r>
    </w:p>
    <w:p w14:paraId="46C272C1" w14:textId="5BE5F576" w:rsidR="00F7113B" w:rsidRDefault="00F7113B" w:rsidP="00F7113B">
      <w:pPr>
        <w:pStyle w:val="LabStepNumbered"/>
      </w:pPr>
      <w:r>
        <w:t xml:space="preserve">Split </w:t>
      </w:r>
      <w:r w:rsidR="00AF4744">
        <w:t>the Name column out in separate columns for First Name and Last Name.</w:t>
      </w:r>
    </w:p>
    <w:p w14:paraId="63E4CEFF" w14:textId="001BF6BF" w:rsidR="00AF4744" w:rsidRDefault="00B82808" w:rsidP="00B82808">
      <w:pPr>
        <w:pStyle w:val="LabStepNumberedLevel2"/>
      </w:pPr>
      <w:r>
        <w:t xml:space="preserve">Select the </w:t>
      </w:r>
      <w:r w:rsidRPr="00B82808">
        <w:rPr>
          <w:b/>
        </w:rPr>
        <w:t>Name</w:t>
      </w:r>
      <w:r>
        <w:t xml:space="preserve"> column by clicking on its column header.</w:t>
      </w:r>
    </w:p>
    <w:p w14:paraId="04FEB3B5" w14:textId="4C754244" w:rsidR="00B82808" w:rsidRDefault="00B82808" w:rsidP="00B82808">
      <w:pPr>
        <w:pStyle w:val="LabStepNumberedLevel2"/>
      </w:pPr>
      <w:r>
        <w:t xml:space="preserve">On the </w:t>
      </w:r>
      <w:r w:rsidRPr="00B82808">
        <w:rPr>
          <w:b/>
        </w:rPr>
        <w:t>Transform</w:t>
      </w:r>
      <w:r>
        <w:t xml:space="preserve"> tab of the ribbon in the </w:t>
      </w:r>
      <w:r w:rsidRPr="00B82808">
        <w:rPr>
          <w:b/>
        </w:rPr>
        <w:t>Query Editor</w:t>
      </w:r>
      <w:r>
        <w:t xml:space="preserve"> window, look in the Transform group and locate the </w:t>
      </w:r>
      <w:r w:rsidRPr="00B82808">
        <w:rPr>
          <w:b/>
        </w:rPr>
        <w:t>Split Column</w:t>
      </w:r>
      <w:r>
        <w:t xml:space="preserve"> dropdown menu. Drop down the </w:t>
      </w:r>
      <w:r w:rsidRPr="00B82808">
        <w:rPr>
          <w:b/>
        </w:rPr>
        <w:t>Split Column</w:t>
      </w:r>
      <w:r>
        <w:t xml:space="preserve"> menu and select </w:t>
      </w:r>
      <w:r w:rsidRPr="00B82808">
        <w:rPr>
          <w:b/>
        </w:rPr>
        <w:t>By Delimiter</w:t>
      </w:r>
      <w:r>
        <w:t xml:space="preserve">. </w:t>
      </w:r>
    </w:p>
    <w:p w14:paraId="1B28D6C3" w14:textId="564EAC30" w:rsidR="00F7113B" w:rsidRDefault="00F7113B" w:rsidP="00F7113B">
      <w:pPr>
        <w:pStyle w:val="LabStepScreenshotLevel2"/>
      </w:pPr>
      <w:r>
        <w:drawing>
          <wp:inline distT="0" distB="0" distL="0" distR="0" wp14:anchorId="7F1526C7" wp14:editId="1CE9814B">
            <wp:extent cx="5385799" cy="2325890"/>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5456" cy="2334379"/>
                    </a:xfrm>
                    <a:prstGeom prst="rect">
                      <a:avLst/>
                    </a:prstGeom>
                    <a:noFill/>
                    <a:ln>
                      <a:noFill/>
                    </a:ln>
                  </pic:spPr>
                </pic:pic>
              </a:graphicData>
            </a:graphic>
          </wp:inline>
        </w:drawing>
      </w:r>
    </w:p>
    <w:p w14:paraId="4ACCA0BA" w14:textId="000DB050" w:rsidR="00F7113B" w:rsidRDefault="00B82808" w:rsidP="00B82808">
      <w:pPr>
        <w:pStyle w:val="LabStepNumberedLevel2"/>
      </w:pPr>
      <w:r>
        <w:t xml:space="preserve">On the </w:t>
      </w:r>
      <w:r w:rsidRPr="00B82808">
        <w:rPr>
          <w:b/>
        </w:rPr>
        <w:t>Split a column by delimiter</w:t>
      </w:r>
      <w:r>
        <w:t xml:space="preserve"> dialog, select </w:t>
      </w:r>
      <w:r w:rsidRPr="00B82808">
        <w:rPr>
          <w:b/>
        </w:rPr>
        <w:t>Comma</w:t>
      </w:r>
      <w:r>
        <w:t xml:space="preserve"> in the </w:t>
      </w:r>
      <w:r w:rsidRPr="00B82808">
        <w:rPr>
          <w:b/>
        </w:rPr>
        <w:t>Select or enter delimiter</w:t>
      </w:r>
      <w:r>
        <w:t xml:space="preserve"> dropdown as shown in the following screenshot and click </w:t>
      </w:r>
      <w:r w:rsidRPr="00B82808">
        <w:rPr>
          <w:b/>
        </w:rPr>
        <w:t>OK</w:t>
      </w:r>
      <w:r>
        <w:t xml:space="preserve"> to save the new step.</w:t>
      </w:r>
    </w:p>
    <w:p w14:paraId="43CFD145" w14:textId="2FCF316F" w:rsidR="00F7113B" w:rsidRDefault="00F7113B" w:rsidP="00F7113B">
      <w:pPr>
        <w:pStyle w:val="LabStepScreenshotLevel2"/>
      </w:pPr>
      <w:r>
        <w:drawing>
          <wp:inline distT="0" distB="0" distL="0" distR="0" wp14:anchorId="3AA84CFC" wp14:editId="61063E47">
            <wp:extent cx="3291372" cy="1521955"/>
            <wp:effectExtent l="0" t="0" r="444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0579" cy="1535461"/>
                    </a:xfrm>
                    <a:prstGeom prst="rect">
                      <a:avLst/>
                    </a:prstGeom>
                  </pic:spPr>
                </pic:pic>
              </a:graphicData>
            </a:graphic>
          </wp:inline>
        </w:drawing>
      </w:r>
    </w:p>
    <w:p w14:paraId="28318DE2" w14:textId="7B205444" w:rsidR="00B82808" w:rsidRDefault="00B82808" w:rsidP="00B82808">
      <w:pPr>
        <w:pStyle w:val="LabStepNumberedLevel2"/>
      </w:pPr>
      <w:r>
        <w:lastRenderedPageBreak/>
        <w:t xml:space="preserve">At this point, you should see that the </w:t>
      </w:r>
      <w:r w:rsidRPr="00335A47">
        <w:rPr>
          <w:b/>
        </w:rPr>
        <w:t>Name</w:t>
      </w:r>
      <w:r>
        <w:t xml:space="preserve"> column has been broken out into two columns named </w:t>
      </w:r>
      <w:r w:rsidRPr="00B82808">
        <w:rPr>
          <w:b/>
        </w:rPr>
        <w:t>Name.1</w:t>
      </w:r>
      <w:r>
        <w:t xml:space="preserve"> and </w:t>
      </w:r>
      <w:r w:rsidRPr="00B82808">
        <w:rPr>
          <w:b/>
        </w:rPr>
        <w:t>Name.2</w:t>
      </w:r>
      <w:r>
        <w:t>.</w:t>
      </w:r>
    </w:p>
    <w:p w14:paraId="47900E92" w14:textId="24B9D911" w:rsidR="00F7113B" w:rsidRDefault="00F7113B" w:rsidP="00F7113B">
      <w:pPr>
        <w:pStyle w:val="LabStepScreenshotLevel2"/>
      </w:pPr>
      <w:r>
        <w:drawing>
          <wp:inline distT="0" distB="0" distL="0" distR="0" wp14:anchorId="1F0BA052" wp14:editId="76C71918">
            <wp:extent cx="5928257" cy="1853885"/>
            <wp:effectExtent l="19050" t="19050" r="1587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6281" cy="1872030"/>
                    </a:xfrm>
                    <a:prstGeom prst="rect">
                      <a:avLst/>
                    </a:prstGeom>
                    <a:noFill/>
                    <a:ln>
                      <a:solidFill>
                        <a:schemeClr val="bg1">
                          <a:lumMod val="75000"/>
                        </a:schemeClr>
                      </a:solidFill>
                    </a:ln>
                  </pic:spPr>
                </pic:pic>
              </a:graphicData>
            </a:graphic>
          </wp:inline>
        </w:drawing>
      </w:r>
    </w:p>
    <w:p w14:paraId="33C2EECE" w14:textId="3A4FF320" w:rsidR="00B82808" w:rsidRDefault="00B82808" w:rsidP="00B82808">
      <w:pPr>
        <w:pStyle w:val="LabStepNumberedLevel2"/>
      </w:pPr>
      <w:r>
        <w:t xml:space="preserve">Rename the </w:t>
      </w:r>
      <w:r w:rsidRPr="00B82808">
        <w:rPr>
          <w:b/>
        </w:rPr>
        <w:t>Name.1</w:t>
      </w:r>
      <w:r>
        <w:t xml:space="preserve"> column to </w:t>
      </w:r>
      <w:r w:rsidRPr="00B82808">
        <w:rPr>
          <w:b/>
        </w:rPr>
        <w:t>Last Name</w:t>
      </w:r>
      <w:r w:rsidR="00335A47">
        <w:t xml:space="preserve"> </w:t>
      </w:r>
      <w:r>
        <w:t xml:space="preserve">and rename </w:t>
      </w:r>
      <w:r w:rsidR="00335A47">
        <w:t xml:space="preserve">the </w:t>
      </w:r>
      <w:r w:rsidRPr="00335A47">
        <w:rPr>
          <w:b/>
        </w:rPr>
        <w:t>Name.2</w:t>
      </w:r>
      <w:r>
        <w:t xml:space="preserve"> </w:t>
      </w:r>
      <w:r w:rsidR="00335A47">
        <w:t xml:space="preserve">column </w:t>
      </w:r>
      <w:r>
        <w:t xml:space="preserve">to </w:t>
      </w:r>
      <w:r w:rsidRPr="00335A47">
        <w:rPr>
          <w:b/>
        </w:rPr>
        <w:t>First Name</w:t>
      </w:r>
      <w:r w:rsidR="00335A47">
        <w:t xml:space="preserve"> as shown in the following screenshot</w:t>
      </w:r>
      <w:r>
        <w:t>.</w:t>
      </w:r>
    </w:p>
    <w:p w14:paraId="0D4F3427" w14:textId="7F1F5CC9" w:rsidR="00F7113B" w:rsidRDefault="00335A47" w:rsidP="00F7113B">
      <w:pPr>
        <w:pStyle w:val="LabStepScreenshotLevel2"/>
      </w:pPr>
      <w:r>
        <w:drawing>
          <wp:inline distT="0" distB="0" distL="0" distR="0" wp14:anchorId="030A772F" wp14:editId="1E1F0BF4">
            <wp:extent cx="3620770" cy="1791970"/>
            <wp:effectExtent l="19050" t="19050" r="1778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0770" cy="1791970"/>
                    </a:xfrm>
                    <a:prstGeom prst="rect">
                      <a:avLst/>
                    </a:prstGeom>
                    <a:noFill/>
                    <a:ln>
                      <a:solidFill>
                        <a:schemeClr val="bg1">
                          <a:lumMod val="85000"/>
                        </a:schemeClr>
                      </a:solidFill>
                    </a:ln>
                  </pic:spPr>
                </pic:pic>
              </a:graphicData>
            </a:graphic>
          </wp:inline>
        </w:drawing>
      </w:r>
    </w:p>
    <w:p w14:paraId="60B64119" w14:textId="51B070ED" w:rsidR="00F7113B" w:rsidRDefault="00335A47" w:rsidP="00A57C9B">
      <w:pPr>
        <w:pStyle w:val="LabStepNumbered"/>
      </w:pPr>
      <w:r>
        <w:t xml:space="preserve">Now that you have seen how to split a column into two columns, now it's time to learn how to do the opposite and merge two </w:t>
      </w:r>
      <w:r w:rsidR="00027425">
        <w:t>columns</w:t>
      </w:r>
      <w:r>
        <w:t xml:space="preserve"> into one. In this step you will merge the </w:t>
      </w:r>
      <w:r w:rsidRPr="00335A47">
        <w:rPr>
          <w:b/>
        </w:rPr>
        <w:t>City</w:t>
      </w:r>
      <w:r>
        <w:t xml:space="preserve"> column and the </w:t>
      </w:r>
      <w:r w:rsidRPr="00335A47">
        <w:rPr>
          <w:b/>
        </w:rPr>
        <w:t>State</w:t>
      </w:r>
      <w:r>
        <w:t xml:space="preserve"> column into a single column named </w:t>
      </w:r>
      <w:r w:rsidRPr="00335A47">
        <w:rPr>
          <w:b/>
        </w:rPr>
        <w:t>Hometown</w:t>
      </w:r>
      <w:r>
        <w:t>.</w:t>
      </w:r>
    </w:p>
    <w:p w14:paraId="78E90817" w14:textId="3B4C7E4E" w:rsidR="00335A47" w:rsidRDefault="00335A47" w:rsidP="00335A47">
      <w:pPr>
        <w:pStyle w:val="LabStepNumberedLevel2"/>
      </w:pPr>
      <w:r>
        <w:t xml:space="preserve">Select the </w:t>
      </w:r>
      <w:r w:rsidRPr="00335A47">
        <w:rPr>
          <w:b/>
        </w:rPr>
        <w:t>City</w:t>
      </w:r>
      <w:r>
        <w:t xml:space="preserve"> column by clicking on its column header.</w:t>
      </w:r>
    </w:p>
    <w:p w14:paraId="00964D68" w14:textId="6723AC93" w:rsidR="00335A47" w:rsidRDefault="00335A47" w:rsidP="00335A47">
      <w:pPr>
        <w:pStyle w:val="LabStepNumberedLevel2"/>
      </w:pPr>
      <w:r>
        <w:t xml:space="preserve">With the </w:t>
      </w:r>
      <w:r w:rsidRPr="00335A47">
        <w:rPr>
          <w:b/>
        </w:rPr>
        <w:t>City</w:t>
      </w:r>
      <w:r>
        <w:t xml:space="preserve"> column selected, hold down the </w:t>
      </w:r>
      <w:r w:rsidRPr="00335A47">
        <w:rPr>
          <w:b/>
        </w:rPr>
        <w:t>Shift</w:t>
      </w:r>
      <w:r>
        <w:t xml:space="preserve"> key on the keyboard and then use the mouse to additionally select the </w:t>
      </w:r>
      <w:r w:rsidRPr="00335A47">
        <w:rPr>
          <w:b/>
        </w:rPr>
        <w:t>State</w:t>
      </w:r>
      <w:r>
        <w:t xml:space="preserve"> column by clicking its column header. When both columns are selected as shown in the following screenshot, click the </w:t>
      </w:r>
      <w:r w:rsidRPr="00335A47">
        <w:rPr>
          <w:b/>
        </w:rPr>
        <w:t>Merge Columns</w:t>
      </w:r>
      <w:r>
        <w:t xml:space="preserve"> button which is located in the </w:t>
      </w:r>
      <w:r w:rsidRPr="00335A47">
        <w:rPr>
          <w:b/>
        </w:rPr>
        <w:t>Transform</w:t>
      </w:r>
      <w:r>
        <w:t xml:space="preserve"> tab in the ribbon inside the </w:t>
      </w:r>
      <w:r w:rsidRPr="00335A47">
        <w:rPr>
          <w:b/>
        </w:rPr>
        <w:t>Text Columns</w:t>
      </w:r>
      <w:r>
        <w:t xml:space="preserve"> group.</w:t>
      </w:r>
    </w:p>
    <w:p w14:paraId="6E1C08D2" w14:textId="09755B0A" w:rsidR="00027425" w:rsidRDefault="00027425" w:rsidP="00027425">
      <w:pPr>
        <w:pStyle w:val="LabStepScreenshotLevel2"/>
      </w:pPr>
      <w:r>
        <w:drawing>
          <wp:inline distT="0" distB="0" distL="0" distR="0" wp14:anchorId="11399B66" wp14:editId="40DE4130">
            <wp:extent cx="5185691" cy="1796617"/>
            <wp:effectExtent l="19050" t="19050" r="1524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568" cy="1805236"/>
                    </a:xfrm>
                    <a:prstGeom prst="rect">
                      <a:avLst/>
                    </a:prstGeom>
                    <a:noFill/>
                    <a:ln>
                      <a:solidFill>
                        <a:schemeClr val="bg1">
                          <a:lumMod val="75000"/>
                        </a:schemeClr>
                      </a:solidFill>
                    </a:ln>
                  </pic:spPr>
                </pic:pic>
              </a:graphicData>
            </a:graphic>
          </wp:inline>
        </w:drawing>
      </w:r>
    </w:p>
    <w:p w14:paraId="58881EB3" w14:textId="5B066E15" w:rsidR="00027425" w:rsidRDefault="00335A47" w:rsidP="00335A47">
      <w:pPr>
        <w:pStyle w:val="LabStepNumberedLevel2"/>
      </w:pPr>
      <w:r>
        <w:t xml:space="preserve">When the Marge </w:t>
      </w:r>
      <w:r w:rsidR="00277DB2">
        <w:t xml:space="preserve">Columns dialog appears, select </w:t>
      </w:r>
      <w:r w:rsidR="00277DB2" w:rsidRPr="00277DB2">
        <w:rPr>
          <w:b/>
        </w:rPr>
        <w:t>--Custom--</w:t>
      </w:r>
      <w:r w:rsidR="00277DB2">
        <w:t xml:space="preserve"> </w:t>
      </w:r>
      <w:r>
        <w:t xml:space="preserve">as the separator type and then type a comma (",") followed by a black space (" ") </w:t>
      </w:r>
      <w:r w:rsidR="00985F6F">
        <w:t xml:space="preserve">in the textbox below. In the </w:t>
      </w:r>
      <w:r w:rsidR="00985F6F" w:rsidRPr="00985F6F">
        <w:rPr>
          <w:b/>
        </w:rPr>
        <w:t>New column name</w:t>
      </w:r>
      <w:r w:rsidR="00985F6F">
        <w:t xml:space="preserve"> textbox, enter a column name of </w:t>
      </w:r>
      <w:r w:rsidR="00985F6F" w:rsidRPr="00985F6F">
        <w:rPr>
          <w:b/>
        </w:rPr>
        <w:t>Hometown</w:t>
      </w:r>
      <w:r w:rsidR="00985F6F">
        <w:t xml:space="preserve">. Click </w:t>
      </w:r>
      <w:r w:rsidR="00985F6F" w:rsidRPr="00985F6F">
        <w:rPr>
          <w:b/>
        </w:rPr>
        <w:t>OK</w:t>
      </w:r>
      <w:r w:rsidR="00985F6F">
        <w:t xml:space="preserve"> when you are done to create the new step.</w:t>
      </w:r>
    </w:p>
    <w:p w14:paraId="6D8197FB" w14:textId="66D2757C" w:rsidR="00027425" w:rsidRDefault="00027425" w:rsidP="00027425">
      <w:pPr>
        <w:pStyle w:val="LabStepScreenshotLevel2"/>
      </w:pPr>
      <w:r>
        <w:lastRenderedPageBreak/>
        <w:drawing>
          <wp:inline distT="0" distB="0" distL="0" distR="0" wp14:anchorId="1064DA31" wp14:editId="3D0B5605">
            <wp:extent cx="3927624" cy="2187719"/>
            <wp:effectExtent l="19050" t="19050" r="15875" b="222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2264" cy="2195874"/>
                    </a:xfrm>
                    <a:prstGeom prst="rect">
                      <a:avLst/>
                    </a:prstGeom>
                    <a:noFill/>
                    <a:ln>
                      <a:solidFill>
                        <a:schemeClr val="bg1">
                          <a:lumMod val="85000"/>
                        </a:schemeClr>
                      </a:solidFill>
                    </a:ln>
                  </pic:spPr>
                </pic:pic>
              </a:graphicData>
            </a:graphic>
          </wp:inline>
        </w:drawing>
      </w:r>
    </w:p>
    <w:p w14:paraId="2977ACB3" w14:textId="6230DF99" w:rsidR="00335A47" w:rsidRDefault="00985F6F" w:rsidP="00985F6F">
      <w:pPr>
        <w:pStyle w:val="LabStepNumberedLevel2"/>
      </w:pPr>
      <w:r>
        <w:t xml:space="preserve">You should now see that the two columns named </w:t>
      </w:r>
      <w:r w:rsidRPr="00985F6F">
        <w:rPr>
          <w:b/>
        </w:rPr>
        <w:t>City</w:t>
      </w:r>
      <w:r>
        <w:t xml:space="preserve"> and </w:t>
      </w:r>
      <w:r w:rsidRPr="00985F6F">
        <w:rPr>
          <w:b/>
        </w:rPr>
        <w:t>State</w:t>
      </w:r>
      <w:r>
        <w:t xml:space="preserve"> have been removed from the query results window and replaced with a new column named </w:t>
      </w:r>
      <w:r w:rsidRPr="00985F6F">
        <w:rPr>
          <w:b/>
        </w:rPr>
        <w:t>Hometown</w:t>
      </w:r>
      <w:r>
        <w:t>.</w:t>
      </w:r>
    </w:p>
    <w:p w14:paraId="0054E7F3" w14:textId="0636EEDB" w:rsidR="00027425" w:rsidRDefault="00027425" w:rsidP="00027425">
      <w:pPr>
        <w:pStyle w:val="LabStepScreenshotLevel2"/>
      </w:pPr>
      <w:r>
        <w:drawing>
          <wp:inline distT="0" distB="0" distL="0" distR="0" wp14:anchorId="00F54CA3" wp14:editId="54D0A118">
            <wp:extent cx="5161144" cy="1834489"/>
            <wp:effectExtent l="19050" t="19050" r="20955" b="139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77335" cy="1840244"/>
                    </a:xfrm>
                    <a:prstGeom prst="rect">
                      <a:avLst/>
                    </a:prstGeom>
                    <a:noFill/>
                    <a:ln>
                      <a:solidFill>
                        <a:schemeClr val="bg1">
                          <a:lumMod val="85000"/>
                        </a:schemeClr>
                      </a:solidFill>
                    </a:ln>
                  </pic:spPr>
                </pic:pic>
              </a:graphicData>
            </a:graphic>
          </wp:inline>
        </w:drawing>
      </w:r>
    </w:p>
    <w:p w14:paraId="62C10223" w14:textId="53B08003" w:rsidR="00985F6F" w:rsidRDefault="00985F6F" w:rsidP="00027425">
      <w:pPr>
        <w:pStyle w:val="LabStepNumbered"/>
      </w:pPr>
      <w:r>
        <w:t xml:space="preserve">In this step you will save the query and configure its </w:t>
      </w:r>
      <w:r w:rsidRPr="00985F6F">
        <w:rPr>
          <w:b/>
        </w:rPr>
        <w:t>Load To</w:t>
      </w:r>
      <w:r>
        <w:t xml:space="preserve"> settings.</w:t>
      </w:r>
    </w:p>
    <w:p w14:paraId="63C48700" w14:textId="7752B01E" w:rsidR="00985F6F" w:rsidRDefault="00985F6F" w:rsidP="00985F6F">
      <w:pPr>
        <w:pStyle w:val="LabStepNumberedLevel2"/>
      </w:pPr>
      <w:r>
        <w:t xml:space="preserve">Drop down the </w:t>
      </w:r>
      <w:r w:rsidRPr="00985F6F">
        <w:rPr>
          <w:b/>
        </w:rPr>
        <w:t>File</w:t>
      </w:r>
      <w:r>
        <w:t xml:space="preserve"> menu in the upper left-hand corner of the Query Editor window and click the </w:t>
      </w:r>
      <w:r w:rsidRPr="00985F6F">
        <w:rPr>
          <w:b/>
        </w:rPr>
        <w:t>Close and Load To…</w:t>
      </w:r>
      <w:r>
        <w:t>.</w:t>
      </w:r>
    </w:p>
    <w:p w14:paraId="4D818C98" w14:textId="36C828C8" w:rsidR="00027425" w:rsidRDefault="00027425" w:rsidP="00027425">
      <w:pPr>
        <w:pStyle w:val="LabStepScreenshotLevel2"/>
      </w:pPr>
      <w:r>
        <w:drawing>
          <wp:inline distT="0" distB="0" distL="0" distR="0" wp14:anchorId="5196F1CF" wp14:editId="091BAB26">
            <wp:extent cx="2651146" cy="1643048"/>
            <wp:effectExtent l="19050" t="19050" r="15875" b="146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7609" cy="1647054"/>
                    </a:xfrm>
                    <a:prstGeom prst="rect">
                      <a:avLst/>
                    </a:prstGeom>
                    <a:noFill/>
                    <a:ln>
                      <a:solidFill>
                        <a:schemeClr val="bg1">
                          <a:lumMod val="85000"/>
                        </a:schemeClr>
                      </a:solidFill>
                    </a:ln>
                  </pic:spPr>
                </pic:pic>
              </a:graphicData>
            </a:graphic>
          </wp:inline>
        </w:drawing>
      </w:r>
    </w:p>
    <w:p w14:paraId="05817825" w14:textId="39E82517" w:rsidR="00985F6F" w:rsidRDefault="00985F6F" w:rsidP="00E515B9">
      <w:pPr>
        <w:pStyle w:val="LabStepNumberedLevel2"/>
      </w:pPr>
      <w:r>
        <w:t>You should observe that the default settings are configured to create a new worksheet and load the query results into a new table created in the new worksheet as shown in the following screenshot.</w:t>
      </w:r>
      <w:r w:rsidR="00E515B9">
        <w:t xml:space="preserve"> Click the </w:t>
      </w:r>
      <w:r w:rsidR="00E515B9" w:rsidRPr="0004491B">
        <w:rPr>
          <w:b/>
        </w:rPr>
        <w:t>Load</w:t>
      </w:r>
      <w:r w:rsidR="00E515B9">
        <w:t xml:space="preserve"> button to run the query and load the query output into a new worksheet.</w:t>
      </w:r>
    </w:p>
    <w:p w14:paraId="37D1472A" w14:textId="1BD8186C" w:rsidR="00027425" w:rsidRDefault="00E4560B" w:rsidP="00027425">
      <w:pPr>
        <w:pStyle w:val="LabStepScreenshotLevel2"/>
      </w:pPr>
      <w:r>
        <w:lastRenderedPageBreak/>
        <w:drawing>
          <wp:inline distT="0" distB="0" distL="0" distR="0" wp14:anchorId="4C2D9B02" wp14:editId="53CC12CB">
            <wp:extent cx="2736086" cy="263273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7236" cy="2643464"/>
                    </a:xfrm>
                    <a:prstGeom prst="rect">
                      <a:avLst/>
                    </a:prstGeom>
                  </pic:spPr>
                </pic:pic>
              </a:graphicData>
            </a:graphic>
          </wp:inline>
        </w:drawing>
      </w:r>
    </w:p>
    <w:p w14:paraId="05BF0B57" w14:textId="6F201381" w:rsidR="00E4560B" w:rsidRDefault="00E515B9" w:rsidP="00D27CC0">
      <w:pPr>
        <w:pStyle w:val="LabStepNumberedLevel2"/>
      </w:pPr>
      <w:r>
        <w:t xml:space="preserve">When you click the </w:t>
      </w:r>
      <w:r w:rsidRPr="00E515B9">
        <w:rPr>
          <w:b/>
        </w:rPr>
        <w:t>Load</w:t>
      </w:r>
      <w:r>
        <w:t xml:space="preserve"> button, Power Query responds by adding a new worksheet to the current workbook so it has a place to load the query output into a new table in the new worksheet. Note that the new worksheet is given a generic name such as </w:t>
      </w:r>
      <w:r w:rsidRPr="00E515B9">
        <w:rPr>
          <w:b/>
        </w:rPr>
        <w:t>Sheet2</w:t>
      </w:r>
      <w:r>
        <w:t>.</w:t>
      </w:r>
    </w:p>
    <w:p w14:paraId="4D15446B" w14:textId="0B56DC62" w:rsidR="00E515B9" w:rsidRDefault="00E515B9" w:rsidP="00E515B9">
      <w:pPr>
        <w:pStyle w:val="LabStepScreenshotLevel2"/>
      </w:pPr>
      <w:r>
        <w:drawing>
          <wp:inline distT="0" distB="0" distL="0" distR="0" wp14:anchorId="21B475A9" wp14:editId="30E60A23">
            <wp:extent cx="5409075" cy="4479946"/>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8609" cy="4487843"/>
                    </a:xfrm>
                    <a:prstGeom prst="rect">
                      <a:avLst/>
                    </a:prstGeom>
                    <a:noFill/>
                    <a:ln>
                      <a:noFill/>
                    </a:ln>
                  </pic:spPr>
                </pic:pic>
              </a:graphicData>
            </a:graphic>
          </wp:inline>
        </w:drawing>
      </w:r>
    </w:p>
    <w:p w14:paraId="640BAFD2" w14:textId="30BDD98B" w:rsidR="00E515B9" w:rsidRDefault="00E515B9" w:rsidP="00E515B9">
      <w:pPr>
        <w:pStyle w:val="LabStepNumberedLevel2"/>
      </w:pPr>
      <w:r>
        <w:lastRenderedPageBreak/>
        <w:t xml:space="preserve">Rename the new worksheet to </w:t>
      </w:r>
      <w:r w:rsidRPr="00E515B9">
        <w:rPr>
          <w:b/>
        </w:rPr>
        <w:t>Job Candidates</w:t>
      </w:r>
      <w:r>
        <w:t xml:space="preserve">. You can accomplish this </w:t>
      </w:r>
      <w:r w:rsidR="003E59BC">
        <w:t xml:space="preserve">this by right-clicking the worksheet tab and selecting the </w:t>
      </w:r>
      <w:r w:rsidR="003E59BC" w:rsidRPr="003E59BC">
        <w:rPr>
          <w:b/>
        </w:rPr>
        <w:t>Rename</w:t>
      </w:r>
      <w:r w:rsidR="003E59BC">
        <w:t xml:space="preserve"> command.</w:t>
      </w:r>
    </w:p>
    <w:p w14:paraId="720EC116" w14:textId="72F97227" w:rsidR="00E515B9" w:rsidRDefault="00E515B9" w:rsidP="00E515B9">
      <w:pPr>
        <w:pStyle w:val="LabStepScreenshotLevel2"/>
      </w:pPr>
      <w:r>
        <w:drawing>
          <wp:inline distT="0" distB="0" distL="0" distR="0" wp14:anchorId="46356251" wp14:editId="33161C8F">
            <wp:extent cx="3637190" cy="1031001"/>
            <wp:effectExtent l="19050" t="19050" r="2095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1326" cy="1054850"/>
                    </a:xfrm>
                    <a:prstGeom prst="rect">
                      <a:avLst/>
                    </a:prstGeom>
                    <a:noFill/>
                    <a:ln>
                      <a:solidFill>
                        <a:schemeClr val="bg1">
                          <a:lumMod val="85000"/>
                        </a:schemeClr>
                      </a:solidFill>
                    </a:ln>
                  </pic:spPr>
                </pic:pic>
              </a:graphicData>
            </a:graphic>
          </wp:inline>
        </w:drawing>
      </w:r>
    </w:p>
    <w:p w14:paraId="328A80FC" w14:textId="2B5CF478" w:rsidR="00E515B9" w:rsidRDefault="003E59BC" w:rsidP="00E515B9">
      <w:pPr>
        <w:pStyle w:val="LabStepNumberedLevel2"/>
      </w:pPr>
      <w:r>
        <w:t xml:space="preserve">Delete the worksheet name </w:t>
      </w:r>
      <w:r w:rsidRPr="003E59BC">
        <w:rPr>
          <w:b/>
        </w:rPr>
        <w:t>Sheet1</w:t>
      </w:r>
      <w:r>
        <w:t xml:space="preserve"> so that the </w:t>
      </w:r>
      <w:r w:rsidRPr="003E59BC">
        <w:rPr>
          <w:b/>
        </w:rPr>
        <w:t>Job Candidates</w:t>
      </w:r>
      <w:r>
        <w:t xml:space="preserve"> worksheet is the only worksheet in the current workbook. You can accomplish this by right-clicking on the Sheet1 worksheet tab and selecting the </w:t>
      </w:r>
      <w:r w:rsidRPr="003E59BC">
        <w:rPr>
          <w:b/>
        </w:rPr>
        <w:t>Delete</w:t>
      </w:r>
      <w:r>
        <w:t xml:space="preserve"> command.</w:t>
      </w:r>
    </w:p>
    <w:p w14:paraId="7A1CB5F3" w14:textId="3FFD5548" w:rsidR="00E515B9" w:rsidRDefault="00E515B9" w:rsidP="003E59BC">
      <w:pPr>
        <w:pStyle w:val="LabStepScreenshotLevel2"/>
      </w:pPr>
      <w:r>
        <w:drawing>
          <wp:inline distT="0" distB="0" distL="0" distR="0" wp14:anchorId="7FE69FA4" wp14:editId="0831031E">
            <wp:extent cx="3774201" cy="951663"/>
            <wp:effectExtent l="19050" t="19050" r="17145"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3837" cy="956614"/>
                    </a:xfrm>
                    <a:prstGeom prst="rect">
                      <a:avLst/>
                    </a:prstGeom>
                    <a:noFill/>
                    <a:ln>
                      <a:solidFill>
                        <a:schemeClr val="bg1">
                          <a:lumMod val="75000"/>
                        </a:schemeClr>
                      </a:solidFill>
                    </a:ln>
                  </pic:spPr>
                </pic:pic>
              </a:graphicData>
            </a:graphic>
          </wp:inline>
        </w:drawing>
      </w:r>
    </w:p>
    <w:p w14:paraId="563E5ABC" w14:textId="14ECE17D" w:rsidR="0004491B" w:rsidRDefault="0004491B" w:rsidP="0004491B">
      <w:pPr>
        <w:pStyle w:val="LabStepNumbered"/>
      </w:pPr>
      <w:r>
        <w:t xml:space="preserve">Now that you have created a query, should be able to see it in the </w:t>
      </w:r>
      <w:r w:rsidRPr="0004491B">
        <w:rPr>
          <w:b/>
        </w:rPr>
        <w:t>Workbook Queries</w:t>
      </w:r>
      <w:r>
        <w:t xml:space="preserve"> pane in the task pane. In the Excel application window, navigate to the </w:t>
      </w:r>
      <w:r w:rsidRPr="0004491B">
        <w:rPr>
          <w:b/>
        </w:rPr>
        <w:t>Power Query</w:t>
      </w:r>
      <w:r>
        <w:t xml:space="preserve"> tab in the ribbon and click the </w:t>
      </w:r>
      <w:r w:rsidRPr="0004491B">
        <w:rPr>
          <w:b/>
        </w:rPr>
        <w:t>Show Pane</w:t>
      </w:r>
      <w:r>
        <w:t xml:space="preserve"> button to display the Workbook Queries pane as shown in the following screenshot. You should be able to see the Job Candidates query that you created in the previous steps of this exercise.</w:t>
      </w:r>
    </w:p>
    <w:p w14:paraId="4323D2A9" w14:textId="7355B330" w:rsidR="00E4560B" w:rsidRDefault="00E4560B" w:rsidP="00027425">
      <w:pPr>
        <w:pStyle w:val="LabStepScreenshotLevel2"/>
      </w:pPr>
      <w:r>
        <w:drawing>
          <wp:inline distT="0" distB="0" distL="0" distR="0" wp14:anchorId="331B47FA" wp14:editId="08830509">
            <wp:extent cx="5308323" cy="2257574"/>
            <wp:effectExtent l="19050" t="19050" r="2603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406" cy="2264414"/>
                    </a:xfrm>
                    <a:prstGeom prst="rect">
                      <a:avLst/>
                    </a:prstGeom>
                    <a:noFill/>
                    <a:ln>
                      <a:solidFill>
                        <a:schemeClr val="bg1">
                          <a:lumMod val="85000"/>
                        </a:schemeClr>
                      </a:solidFill>
                    </a:ln>
                  </pic:spPr>
                </pic:pic>
              </a:graphicData>
            </a:graphic>
          </wp:inline>
        </w:drawing>
      </w:r>
    </w:p>
    <w:p w14:paraId="5E933C38" w14:textId="13A79644" w:rsidR="0004491B" w:rsidRDefault="0004491B" w:rsidP="0004491B">
      <w:pPr>
        <w:pStyle w:val="LabStepNumberedLevel2"/>
      </w:pPr>
      <w:r>
        <w:t xml:space="preserve">Right-click in the </w:t>
      </w:r>
      <w:r w:rsidRPr="0004491B">
        <w:rPr>
          <w:b/>
        </w:rPr>
        <w:t>Job Candidates</w:t>
      </w:r>
      <w:r>
        <w:t xml:space="preserve"> query in the </w:t>
      </w:r>
      <w:r w:rsidRPr="0004491B">
        <w:rPr>
          <w:b/>
        </w:rPr>
        <w:t>Workbook Queries</w:t>
      </w:r>
      <w:r>
        <w:t xml:space="preserve"> view. Take a moment and review the menu commands that are available to run on a query you have created with Power Query. Click on </w:t>
      </w:r>
      <w:r w:rsidRPr="0004491B">
        <w:rPr>
          <w:b/>
        </w:rPr>
        <w:t>Refresh</w:t>
      </w:r>
      <w:r>
        <w:t xml:space="preserve"> to rerun the query and reload the new results into the worksheet that was created earlier when you first loaded the </w:t>
      </w:r>
      <w:r w:rsidRPr="0004491B">
        <w:rPr>
          <w:b/>
        </w:rPr>
        <w:t>Job Candidates</w:t>
      </w:r>
      <w:r>
        <w:t xml:space="preserve"> query.</w:t>
      </w:r>
    </w:p>
    <w:p w14:paraId="06433328" w14:textId="22CCF4E6" w:rsidR="00027425" w:rsidRDefault="00E4560B" w:rsidP="00027425">
      <w:pPr>
        <w:pStyle w:val="LabStepScreenshotLevel2"/>
      </w:pPr>
      <w:r>
        <w:lastRenderedPageBreak/>
        <w:drawing>
          <wp:inline distT="0" distB="0" distL="0" distR="0" wp14:anchorId="3F12D524" wp14:editId="6835E95B">
            <wp:extent cx="2012535" cy="2411807"/>
            <wp:effectExtent l="19050" t="19050" r="26035" b="266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8906" cy="2431426"/>
                    </a:xfrm>
                    <a:prstGeom prst="rect">
                      <a:avLst/>
                    </a:prstGeom>
                    <a:noFill/>
                    <a:ln>
                      <a:solidFill>
                        <a:schemeClr val="bg1">
                          <a:lumMod val="85000"/>
                        </a:schemeClr>
                      </a:solidFill>
                    </a:ln>
                  </pic:spPr>
                </pic:pic>
              </a:graphicData>
            </a:graphic>
          </wp:inline>
        </w:drawing>
      </w:r>
    </w:p>
    <w:p w14:paraId="774633E1" w14:textId="3EC55ACF" w:rsidR="003F5C12" w:rsidRDefault="003F5C12" w:rsidP="00985F6F">
      <w:pPr>
        <w:pStyle w:val="LabStepNumbered"/>
      </w:pPr>
      <w:r>
        <w:t xml:space="preserve">You have now reached the end of this exercise. Save your work by saving all changes to the Excel workbook file named </w:t>
      </w:r>
      <w:r w:rsidRPr="003F5C12">
        <w:rPr>
          <w:b/>
        </w:rPr>
        <w:t>PowerQueryLab.xlsx</w:t>
      </w:r>
      <w:r>
        <w:t>.</w:t>
      </w:r>
    </w:p>
    <w:p w14:paraId="312B85D7" w14:textId="77777777" w:rsidR="00CB3AD7" w:rsidRDefault="00CB3AD7" w:rsidP="00CB3AD7">
      <w:pPr>
        <w:pStyle w:val="Heading3"/>
      </w:pPr>
      <w:r>
        <w:t>Exercise 3: Using Power Query to Extract Data from a SharePoint List</w:t>
      </w:r>
    </w:p>
    <w:p w14:paraId="6DBA53E2" w14:textId="77777777" w:rsidR="00CB3AD7" w:rsidRDefault="00CB3AD7" w:rsidP="00CB3AD7">
      <w:pPr>
        <w:pStyle w:val="LabExerciseLeadIn"/>
      </w:pPr>
      <w:r>
        <w:t>In this exercise you will learn how to extract data from a SharePoint list and import it into an Excel workbook.</w:t>
      </w:r>
    </w:p>
    <w:p w14:paraId="2030E995" w14:textId="4A4CCB84" w:rsidR="00CB3AD7" w:rsidRDefault="00CB3AD7" w:rsidP="00CB3AD7">
      <w:pPr>
        <w:pStyle w:val="LabStepNumbered"/>
        <w:numPr>
          <w:ilvl w:val="0"/>
          <w:numId w:val="8"/>
        </w:numPr>
      </w:pPr>
      <w:r>
        <w:t xml:space="preserve">Navigate to </w:t>
      </w:r>
      <w:r w:rsidR="006310F3">
        <w:t xml:space="preserve">the </w:t>
      </w:r>
      <w:r>
        <w:t xml:space="preserve">SharePoint site at </w:t>
      </w:r>
      <w:hyperlink r:id="rId39" w:history="1">
        <w:r w:rsidRPr="00281FB7">
          <w:rPr>
            <w:rStyle w:val="Hyperlink"/>
          </w:rPr>
          <w:t>http://intranet.wingtip.com</w:t>
        </w:r>
      </w:hyperlink>
      <w:r>
        <w:t xml:space="preserve">. </w:t>
      </w:r>
    </w:p>
    <w:p w14:paraId="1811AE8F" w14:textId="27B65B7B" w:rsidR="006310F3" w:rsidRDefault="006310F3" w:rsidP="00CB3AD7">
      <w:pPr>
        <w:pStyle w:val="LabStepNumbered"/>
        <w:numPr>
          <w:ilvl w:val="0"/>
          <w:numId w:val="8"/>
        </w:numPr>
      </w:pPr>
      <w:r>
        <w:t xml:space="preserve">Run a utility program to create an </w:t>
      </w:r>
      <w:r w:rsidRPr="006310F3">
        <w:rPr>
          <w:b/>
        </w:rPr>
        <w:t>Expenses</w:t>
      </w:r>
      <w:r>
        <w:t xml:space="preserve"> list in the SharePoint site.</w:t>
      </w:r>
    </w:p>
    <w:p w14:paraId="0F7DC2F0" w14:textId="66BBB2F0" w:rsidR="00CB3AD7" w:rsidRDefault="00CB3AD7" w:rsidP="006310F3">
      <w:pPr>
        <w:pStyle w:val="LabStepNumberedLevel2"/>
        <w:numPr>
          <w:ilvl w:val="1"/>
          <w:numId w:val="8"/>
        </w:numPr>
      </w:pPr>
      <w:r>
        <w:t xml:space="preserve">Using Windows Explorer, </w:t>
      </w:r>
      <w:r w:rsidR="006310F3">
        <w:t xml:space="preserve">navigate to </w:t>
      </w:r>
      <w:r>
        <w:t xml:space="preserve">the folder for this lab at </w:t>
      </w:r>
      <w:r w:rsidRPr="006310F3">
        <w:rPr>
          <w:b/>
        </w:rPr>
        <w:t>C:\Student\Modules\PowerQuery\Lab</w:t>
      </w:r>
      <w:r>
        <w:t>.</w:t>
      </w:r>
    </w:p>
    <w:p w14:paraId="49CCA117" w14:textId="0117FDBE" w:rsidR="006310F3" w:rsidRDefault="006310F3" w:rsidP="006310F3">
      <w:pPr>
        <w:pStyle w:val="LabStepNumberedLevel2"/>
        <w:numPr>
          <w:ilvl w:val="1"/>
          <w:numId w:val="8"/>
        </w:numPr>
      </w:pPr>
      <w:r>
        <w:t xml:space="preserve">Locate and double click on the file named </w:t>
      </w:r>
      <w:r w:rsidRPr="006310F3">
        <w:rPr>
          <w:b/>
        </w:rPr>
        <w:t>CreateWingtipExpensesList.exe</w:t>
      </w:r>
      <w:r>
        <w:t xml:space="preserve">. When you double click this file, it will launch a utility program which connects to the SharePoint site at </w:t>
      </w:r>
      <w:hyperlink r:id="rId40" w:history="1">
        <w:r w:rsidRPr="00281FB7">
          <w:rPr>
            <w:rStyle w:val="Hyperlink"/>
          </w:rPr>
          <w:t>http://intranet.wingtip.com</w:t>
        </w:r>
      </w:hyperlink>
      <w:r>
        <w:t xml:space="preserve"> and creates two lists. The first list is the </w:t>
      </w:r>
      <w:r w:rsidRPr="006310F3">
        <w:rPr>
          <w:b/>
        </w:rPr>
        <w:t>Expenses</w:t>
      </w:r>
      <w:r>
        <w:t xml:space="preserve"> list and the second list is the </w:t>
      </w:r>
      <w:r w:rsidRPr="006310F3">
        <w:rPr>
          <w:b/>
        </w:rPr>
        <w:t>Expenses Budget</w:t>
      </w:r>
      <w:r>
        <w:t xml:space="preserve"> list. It will take a minute or two for the utility program to complete its work in creating the lists and populating them with items. You should be able to see its progress in a Console window.</w:t>
      </w:r>
    </w:p>
    <w:p w14:paraId="60F92BB0" w14:textId="47EC2692" w:rsidR="006310F3" w:rsidRDefault="006310F3" w:rsidP="006310F3">
      <w:pPr>
        <w:pStyle w:val="LabStepScreenshotLevel2"/>
      </w:pPr>
      <w:r>
        <w:drawing>
          <wp:inline distT="0" distB="0" distL="0" distR="0" wp14:anchorId="49909ADC" wp14:editId="0A2DFDA3">
            <wp:extent cx="5387680" cy="16262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3285" cy="1637030"/>
                    </a:xfrm>
                    <a:prstGeom prst="rect">
                      <a:avLst/>
                    </a:prstGeom>
                  </pic:spPr>
                </pic:pic>
              </a:graphicData>
            </a:graphic>
          </wp:inline>
        </w:drawing>
      </w:r>
    </w:p>
    <w:p w14:paraId="52767368" w14:textId="77777777" w:rsidR="006310F3" w:rsidRDefault="006310F3" w:rsidP="006310F3">
      <w:pPr>
        <w:pStyle w:val="LabStepNumberedLevel2"/>
      </w:pPr>
      <w:r>
        <w:t>Wait until the utility program completes it work and then move on to the next step.</w:t>
      </w:r>
    </w:p>
    <w:p w14:paraId="2D0A7926" w14:textId="05D66A2B" w:rsidR="007039B1" w:rsidRDefault="007039B1" w:rsidP="006310F3">
      <w:pPr>
        <w:pStyle w:val="LabStepNumbered"/>
      </w:pPr>
      <w:r>
        <w:t>Ensure that the Expenses list has been created in the SharePoint site.</w:t>
      </w:r>
    </w:p>
    <w:p w14:paraId="2168062C" w14:textId="252155FD" w:rsidR="006310F3" w:rsidRDefault="006310F3" w:rsidP="007039B1">
      <w:pPr>
        <w:pStyle w:val="LabStepNumberedLevel2"/>
      </w:pPr>
      <w:r>
        <w:t xml:space="preserve">Return to the browser and refresh </w:t>
      </w:r>
      <w:r w:rsidR="007039B1">
        <w:t xml:space="preserve">the web page for the site at </w:t>
      </w:r>
      <w:hyperlink r:id="rId42" w:history="1">
        <w:r w:rsidR="007039B1" w:rsidRPr="00281FB7">
          <w:rPr>
            <w:rStyle w:val="Hyperlink"/>
          </w:rPr>
          <w:t>http://intranet.wingtip.com</w:t>
        </w:r>
      </w:hyperlink>
      <w:r w:rsidR="007039B1">
        <w:t>.</w:t>
      </w:r>
    </w:p>
    <w:p w14:paraId="08DAE604" w14:textId="77777777" w:rsidR="007039B1" w:rsidRDefault="007039B1" w:rsidP="007039B1">
      <w:pPr>
        <w:pStyle w:val="LabStepNumberedLevel2"/>
      </w:pPr>
      <w:r>
        <w:t xml:space="preserve">You should be able to see a navigation link to the </w:t>
      </w:r>
      <w:r w:rsidRPr="007039B1">
        <w:rPr>
          <w:b/>
        </w:rPr>
        <w:t>Expenses</w:t>
      </w:r>
      <w:r>
        <w:t xml:space="preserve"> list in the </w:t>
      </w:r>
      <w:r w:rsidRPr="007039B1">
        <w:rPr>
          <w:b/>
        </w:rPr>
        <w:t>Quick Launch</w:t>
      </w:r>
      <w:r>
        <w:t xml:space="preserve"> menu. Click on the </w:t>
      </w:r>
      <w:r w:rsidRPr="007039B1">
        <w:rPr>
          <w:b/>
        </w:rPr>
        <w:t>Expenses</w:t>
      </w:r>
      <w:r>
        <w:t xml:space="preserve"> kink to navigate to the default view of the </w:t>
      </w:r>
      <w:r w:rsidRPr="007039B1">
        <w:rPr>
          <w:b/>
        </w:rPr>
        <w:t>Expenses</w:t>
      </w:r>
      <w:r>
        <w:t xml:space="preserve"> list. </w:t>
      </w:r>
    </w:p>
    <w:p w14:paraId="4148E90C" w14:textId="16BEE9A1" w:rsidR="007039B1" w:rsidRDefault="007039B1" w:rsidP="007039B1">
      <w:pPr>
        <w:pStyle w:val="LabStepNumberedLevel2"/>
      </w:pPr>
      <w:r>
        <w:t xml:space="preserve">You should be able to see that the default view of the </w:t>
      </w:r>
      <w:r w:rsidRPr="007039B1">
        <w:rPr>
          <w:b/>
        </w:rPr>
        <w:t>Expenses</w:t>
      </w:r>
      <w:r>
        <w:t xml:space="preserve"> list has </w:t>
      </w:r>
      <w:r w:rsidR="00891124">
        <w:t xml:space="preserve">a </w:t>
      </w:r>
      <w:r>
        <w:t xml:space="preserve">collapsed top-level </w:t>
      </w:r>
      <w:r w:rsidR="00891124">
        <w:t xml:space="preserve">group for each </w:t>
      </w:r>
      <w:r>
        <w:t>financial quarter.</w:t>
      </w:r>
    </w:p>
    <w:p w14:paraId="0AECA294" w14:textId="26FA89C7" w:rsidR="007039B1" w:rsidRDefault="007039B1" w:rsidP="007039B1">
      <w:pPr>
        <w:pStyle w:val="LabStepScreenshotLevel2"/>
      </w:pPr>
      <w:r>
        <w:lastRenderedPageBreak/>
        <w:drawing>
          <wp:inline distT="0" distB="0" distL="0" distR="0" wp14:anchorId="1FE4DFC8" wp14:editId="798EBE8C">
            <wp:extent cx="3749653" cy="2715455"/>
            <wp:effectExtent l="19050" t="19050" r="2286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8293" cy="2728954"/>
                    </a:xfrm>
                    <a:prstGeom prst="rect">
                      <a:avLst/>
                    </a:prstGeom>
                    <a:noFill/>
                    <a:ln>
                      <a:solidFill>
                        <a:schemeClr val="bg1">
                          <a:lumMod val="75000"/>
                        </a:schemeClr>
                      </a:solidFill>
                    </a:ln>
                  </pic:spPr>
                </pic:pic>
              </a:graphicData>
            </a:graphic>
          </wp:inline>
        </w:drawing>
      </w:r>
    </w:p>
    <w:p w14:paraId="66AC2170" w14:textId="6F73D693" w:rsidR="00CB3AD7" w:rsidRDefault="00891124" w:rsidP="00D27CC0">
      <w:pPr>
        <w:pStyle w:val="LabStepNumberedLevel2"/>
      </w:pPr>
      <w:r>
        <w:t>Expand the top group for the first quarter and then expand a category group to drill down to the level of expense items.</w:t>
      </w:r>
    </w:p>
    <w:p w14:paraId="02222FEF" w14:textId="61EEBA67" w:rsidR="007039B1" w:rsidRDefault="007039B1" w:rsidP="00CB3AD7">
      <w:pPr>
        <w:pStyle w:val="LabStepScreenshotLevel2"/>
      </w:pPr>
      <w:r>
        <w:drawing>
          <wp:inline distT="0" distB="0" distL="0" distR="0" wp14:anchorId="64D4BB85" wp14:editId="5AF0847D">
            <wp:extent cx="4614958" cy="2307479"/>
            <wp:effectExtent l="19050" t="19050" r="1460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4873" cy="2317436"/>
                    </a:xfrm>
                    <a:prstGeom prst="rect">
                      <a:avLst/>
                    </a:prstGeom>
                    <a:noFill/>
                    <a:ln>
                      <a:solidFill>
                        <a:schemeClr val="bg1">
                          <a:lumMod val="85000"/>
                        </a:schemeClr>
                      </a:solidFill>
                    </a:ln>
                  </pic:spPr>
                </pic:pic>
              </a:graphicData>
            </a:graphic>
          </wp:inline>
        </w:drawing>
      </w:r>
    </w:p>
    <w:p w14:paraId="581795E9" w14:textId="418EA87F" w:rsidR="00891124" w:rsidRDefault="00891124" w:rsidP="00891124">
      <w:pPr>
        <w:pStyle w:val="LabStepNumberedLevel2"/>
      </w:pPr>
      <w:r>
        <w:t xml:space="preserve">You have now verified that the </w:t>
      </w:r>
      <w:r w:rsidRPr="00891124">
        <w:rPr>
          <w:b/>
        </w:rPr>
        <w:t>Expenses</w:t>
      </w:r>
      <w:r>
        <w:t xml:space="preserve"> list exists in the SharePoint site. In the next step you will use Power Query to extract the data from this list and load it into an Excel workbook.</w:t>
      </w:r>
    </w:p>
    <w:p w14:paraId="47D69588" w14:textId="509BC249" w:rsidR="00891124" w:rsidRDefault="00891124" w:rsidP="00891124">
      <w:pPr>
        <w:pStyle w:val="LabStepNumbered"/>
      </w:pPr>
      <w:r>
        <w:t xml:space="preserve">Return to Microsoft Excel ensure the workbook named </w:t>
      </w:r>
      <w:proofErr w:type="spellStart"/>
      <w:r w:rsidRPr="00891124">
        <w:rPr>
          <w:b/>
        </w:rPr>
        <w:t>PowerQueryLab.xslx</w:t>
      </w:r>
      <w:proofErr w:type="spellEnd"/>
      <w:r>
        <w:t xml:space="preserve"> you created in the previous exercise is still open.</w:t>
      </w:r>
    </w:p>
    <w:p w14:paraId="2B32C182" w14:textId="35E733C3" w:rsidR="00F245B7" w:rsidRDefault="00F245B7" w:rsidP="00891124">
      <w:pPr>
        <w:pStyle w:val="LabStepNumbered"/>
      </w:pPr>
      <w:r>
        <w:t xml:space="preserve">Create a new query from the </w:t>
      </w:r>
      <w:r w:rsidRPr="00F245B7">
        <w:rPr>
          <w:b/>
        </w:rPr>
        <w:t>Expenses</w:t>
      </w:r>
      <w:r>
        <w:t xml:space="preserve"> list in the SharePoint site at </w:t>
      </w:r>
      <w:hyperlink r:id="rId45" w:history="1">
        <w:r w:rsidRPr="00281FB7">
          <w:rPr>
            <w:rStyle w:val="Hyperlink"/>
          </w:rPr>
          <w:t>http://intranet.wingtip.com</w:t>
        </w:r>
      </w:hyperlink>
      <w:r>
        <w:t>.</w:t>
      </w:r>
    </w:p>
    <w:p w14:paraId="7580CB2D" w14:textId="77777777" w:rsidR="00F245B7" w:rsidRDefault="00F245B7" w:rsidP="00F245B7">
      <w:pPr>
        <w:pStyle w:val="LabStepNumberedLevel2"/>
      </w:pPr>
      <w:r>
        <w:t>In the Excel application window, navigate to the Power Query tab in the ribbon.</w:t>
      </w:r>
    </w:p>
    <w:p w14:paraId="01B984DA" w14:textId="77777777" w:rsidR="00F245B7" w:rsidRDefault="00F245B7" w:rsidP="00F245B7">
      <w:pPr>
        <w:pStyle w:val="LabStepNumberedLevel2"/>
      </w:pPr>
      <w:r>
        <w:t xml:space="preserve">Locate the </w:t>
      </w:r>
      <w:r w:rsidRPr="00F245B7">
        <w:rPr>
          <w:b/>
        </w:rPr>
        <w:t>From Other Sources</w:t>
      </w:r>
      <w:r>
        <w:t xml:space="preserve"> button inside the </w:t>
      </w:r>
      <w:r w:rsidRPr="00F245B7">
        <w:rPr>
          <w:b/>
        </w:rPr>
        <w:t>Get External Data</w:t>
      </w:r>
      <w:r>
        <w:t xml:space="preserve"> group. </w:t>
      </w:r>
    </w:p>
    <w:p w14:paraId="419DFBB8" w14:textId="452A5DD6" w:rsidR="00253D27" w:rsidRDefault="00F245B7" w:rsidP="00F245B7">
      <w:pPr>
        <w:pStyle w:val="LabStepNumberedLevel2"/>
      </w:pPr>
      <w:r>
        <w:t xml:space="preserve">Drop down the </w:t>
      </w:r>
      <w:r w:rsidRPr="00F245B7">
        <w:rPr>
          <w:b/>
        </w:rPr>
        <w:t>From Other Sources</w:t>
      </w:r>
      <w:r>
        <w:t xml:space="preserve"> button and click the </w:t>
      </w:r>
      <w:r w:rsidRPr="00F245B7">
        <w:rPr>
          <w:b/>
        </w:rPr>
        <w:t>From SharePoint List</w:t>
      </w:r>
      <w:r>
        <w:t xml:space="preserve"> command.</w:t>
      </w:r>
    </w:p>
    <w:p w14:paraId="62013F3B" w14:textId="0C1D0584" w:rsidR="00253D27" w:rsidRDefault="00253D27" w:rsidP="00F245B7">
      <w:pPr>
        <w:pStyle w:val="LabStepScreenshotLevel2"/>
      </w:pPr>
      <w:r>
        <w:lastRenderedPageBreak/>
        <w:drawing>
          <wp:inline distT="0" distB="0" distL="0" distR="0" wp14:anchorId="10B2D2DC" wp14:editId="4121EDAD">
            <wp:extent cx="4387892" cy="1135284"/>
            <wp:effectExtent l="19050" t="19050" r="1270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6026" cy="1152912"/>
                    </a:xfrm>
                    <a:prstGeom prst="rect">
                      <a:avLst/>
                    </a:prstGeom>
                    <a:noFill/>
                    <a:ln>
                      <a:solidFill>
                        <a:schemeClr val="bg1">
                          <a:lumMod val="85000"/>
                        </a:schemeClr>
                      </a:solidFill>
                    </a:ln>
                  </pic:spPr>
                </pic:pic>
              </a:graphicData>
            </a:graphic>
          </wp:inline>
        </w:drawing>
      </w:r>
    </w:p>
    <w:p w14:paraId="055EAEE5" w14:textId="1FE7BFD3" w:rsidR="00F245B7" w:rsidRDefault="00F245B7" w:rsidP="00F245B7">
      <w:pPr>
        <w:pStyle w:val="LabStepNumberedLevel2"/>
      </w:pPr>
      <w:r>
        <w:t xml:space="preserve">When promoted with the </w:t>
      </w:r>
      <w:r w:rsidRPr="00F245B7">
        <w:rPr>
          <w:b/>
        </w:rPr>
        <w:t>Microsoft SharePoint Lists</w:t>
      </w:r>
      <w:r>
        <w:t xml:space="preserve"> dialog, enter the URL of </w:t>
      </w:r>
      <w:hyperlink r:id="rId47" w:history="1">
        <w:r w:rsidRPr="00281FB7">
          <w:rPr>
            <w:rStyle w:val="Hyperlink"/>
          </w:rPr>
          <w:t>http://intranet.wingtip.com</w:t>
        </w:r>
      </w:hyperlink>
      <w:r>
        <w:t xml:space="preserve"> and click </w:t>
      </w:r>
      <w:r w:rsidRPr="00F245B7">
        <w:rPr>
          <w:b/>
        </w:rPr>
        <w:t>OK</w:t>
      </w:r>
      <w:r>
        <w:t>.</w:t>
      </w:r>
    </w:p>
    <w:p w14:paraId="00671BC8" w14:textId="5AEEBB2A" w:rsidR="00F245B7" w:rsidRDefault="00F245B7" w:rsidP="00F245B7">
      <w:pPr>
        <w:pStyle w:val="LabStepScreenshotLevel2"/>
      </w:pPr>
      <w:r>
        <w:drawing>
          <wp:inline distT="0" distB="0" distL="0" distR="0" wp14:anchorId="5801AB6C" wp14:editId="4D018CEB">
            <wp:extent cx="3467356" cy="129220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22688" cy="1312821"/>
                    </a:xfrm>
                    <a:prstGeom prst="rect">
                      <a:avLst/>
                    </a:prstGeom>
                    <a:noFill/>
                    <a:ln>
                      <a:noFill/>
                    </a:ln>
                  </pic:spPr>
                </pic:pic>
              </a:graphicData>
            </a:graphic>
          </wp:inline>
        </w:drawing>
      </w:r>
    </w:p>
    <w:p w14:paraId="18B6BDE6" w14:textId="3401FC59" w:rsidR="00F245B7" w:rsidRDefault="00264638" w:rsidP="00F245B7">
      <w:pPr>
        <w:pStyle w:val="LabStepNumberedLevel2"/>
      </w:pPr>
      <w:r>
        <w:t>A</w:t>
      </w:r>
      <w:r w:rsidR="00277DB2">
        <w:t>t</w:t>
      </w:r>
      <w:r>
        <w:t xml:space="preserve"> this point, Power Query should display the </w:t>
      </w:r>
      <w:r w:rsidRPr="00264638">
        <w:rPr>
          <w:b/>
        </w:rPr>
        <w:t>Navigator</w:t>
      </w:r>
      <w:r>
        <w:t xml:space="preserve"> pane which </w:t>
      </w:r>
      <w:r w:rsidR="00277DB2">
        <w:t xml:space="preserve">shows </w:t>
      </w:r>
      <w:r>
        <w:t xml:space="preserve">a list of SharePoint lists which are </w:t>
      </w:r>
      <w:r w:rsidR="00277DB2">
        <w:t xml:space="preserve">all </w:t>
      </w:r>
      <w:r>
        <w:t xml:space="preserve">accessible in the current site as shown in the following screenshot. Right-click on </w:t>
      </w:r>
      <w:r w:rsidR="00277DB2">
        <w:t xml:space="preserve">the </w:t>
      </w:r>
      <w:r w:rsidRPr="00264638">
        <w:rPr>
          <w:b/>
        </w:rPr>
        <w:t>Expenses</w:t>
      </w:r>
      <w:r>
        <w:t xml:space="preserve"> list and </w:t>
      </w:r>
      <w:r w:rsidR="00277DB2">
        <w:t xml:space="preserve">select </w:t>
      </w:r>
      <w:r>
        <w:t xml:space="preserve">the </w:t>
      </w:r>
      <w:r w:rsidRPr="00264638">
        <w:rPr>
          <w:b/>
        </w:rPr>
        <w:t>Edit</w:t>
      </w:r>
      <w:r>
        <w:t xml:space="preserve"> command to create a new query based on the SharePoint </w:t>
      </w:r>
      <w:r w:rsidRPr="00264638">
        <w:rPr>
          <w:b/>
        </w:rPr>
        <w:t>Expenses</w:t>
      </w:r>
      <w:r>
        <w:t xml:space="preserve"> list</w:t>
      </w:r>
      <w:r w:rsidR="00277DB2">
        <w:t xml:space="preserve"> which is opened in a new Query Editor window</w:t>
      </w:r>
      <w:r>
        <w:t>.</w:t>
      </w:r>
    </w:p>
    <w:p w14:paraId="3BBA4C44" w14:textId="66A77083" w:rsidR="00F245B7" w:rsidRDefault="00F245B7" w:rsidP="00F245B7">
      <w:pPr>
        <w:pStyle w:val="LabStepScreenshotLevel2"/>
      </w:pPr>
      <w:r>
        <w:drawing>
          <wp:inline distT="0" distB="0" distL="0" distR="0" wp14:anchorId="20B9A2C7" wp14:editId="39556AE2">
            <wp:extent cx="1478045" cy="1749020"/>
            <wp:effectExtent l="19050" t="19050" r="27305"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95424" cy="1769585"/>
                    </a:xfrm>
                    <a:prstGeom prst="rect">
                      <a:avLst/>
                    </a:prstGeom>
                    <a:noFill/>
                    <a:ln>
                      <a:solidFill>
                        <a:schemeClr val="bg1">
                          <a:lumMod val="65000"/>
                        </a:schemeClr>
                      </a:solidFill>
                    </a:ln>
                  </pic:spPr>
                </pic:pic>
              </a:graphicData>
            </a:graphic>
          </wp:inline>
        </w:drawing>
      </w:r>
    </w:p>
    <w:p w14:paraId="7FB0749B" w14:textId="7D5D897D" w:rsidR="00F245B7" w:rsidRDefault="00277DB2" w:rsidP="00F245B7">
      <w:pPr>
        <w:pStyle w:val="LabStepNumberedLevel2"/>
      </w:pPr>
      <w:r>
        <w:t xml:space="preserve">You will notice that a SharePoint list contains several columns that you usually want to hide such as the </w:t>
      </w:r>
      <w:proofErr w:type="spellStart"/>
      <w:r w:rsidRPr="00277DB2">
        <w:rPr>
          <w:b/>
        </w:rPr>
        <w:t>ContentTypeID</w:t>
      </w:r>
      <w:proofErr w:type="spellEnd"/>
      <w:r>
        <w:t xml:space="preserve"> column. Over the next few steps you will remove unwanted columns.</w:t>
      </w:r>
    </w:p>
    <w:p w14:paraId="1BF390A1" w14:textId="3A680007" w:rsidR="00264638" w:rsidRDefault="00264638" w:rsidP="00264638">
      <w:pPr>
        <w:pStyle w:val="LabStepScreenshotLevel2"/>
      </w:pPr>
      <w:r>
        <w:drawing>
          <wp:inline distT="0" distB="0" distL="0" distR="0" wp14:anchorId="08297FD5" wp14:editId="46E909D0">
            <wp:extent cx="4706997" cy="1475105"/>
            <wp:effectExtent l="19050" t="19050" r="1778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66673" cy="1493807"/>
                    </a:xfrm>
                    <a:prstGeom prst="rect">
                      <a:avLst/>
                    </a:prstGeom>
                    <a:noFill/>
                    <a:ln>
                      <a:solidFill>
                        <a:schemeClr val="bg1">
                          <a:lumMod val="75000"/>
                        </a:schemeClr>
                      </a:solidFill>
                    </a:ln>
                  </pic:spPr>
                </pic:pic>
              </a:graphicData>
            </a:graphic>
          </wp:inline>
        </w:drawing>
      </w:r>
    </w:p>
    <w:p w14:paraId="299CB405" w14:textId="1F8562CF" w:rsidR="00264638" w:rsidRDefault="00277DB2" w:rsidP="00F245B7">
      <w:pPr>
        <w:pStyle w:val="LabStepNumberedLevel2"/>
      </w:pPr>
      <w:r>
        <w:t xml:space="preserve">Click the </w:t>
      </w:r>
      <w:r w:rsidRPr="00277DB2">
        <w:rPr>
          <w:b/>
        </w:rPr>
        <w:t>Choose Columns</w:t>
      </w:r>
      <w:r>
        <w:t xml:space="preserve"> button in the </w:t>
      </w:r>
      <w:r w:rsidRPr="00277DB2">
        <w:rPr>
          <w:b/>
        </w:rPr>
        <w:t>Manage Columns</w:t>
      </w:r>
      <w:r>
        <w:t xml:space="preserve"> group of the </w:t>
      </w:r>
      <w:r w:rsidRPr="00277DB2">
        <w:rPr>
          <w:b/>
        </w:rPr>
        <w:t>Home</w:t>
      </w:r>
      <w:r>
        <w:t xml:space="preserve"> tab to display the </w:t>
      </w:r>
      <w:r w:rsidRPr="00277DB2">
        <w:rPr>
          <w:b/>
        </w:rPr>
        <w:t>Choose Columns</w:t>
      </w:r>
      <w:r>
        <w:t xml:space="preserve"> dialog.</w:t>
      </w:r>
    </w:p>
    <w:p w14:paraId="3CFAD57E" w14:textId="38CBC9D9" w:rsidR="00264638" w:rsidRDefault="00264638" w:rsidP="00264638">
      <w:pPr>
        <w:pStyle w:val="LabStepScreenshotLevel2"/>
      </w:pPr>
      <w:r>
        <w:lastRenderedPageBreak/>
        <w:drawing>
          <wp:inline distT="0" distB="0" distL="0" distR="0" wp14:anchorId="05DE0B45" wp14:editId="75A7CB7C">
            <wp:extent cx="3547136" cy="735745"/>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8409" cy="748454"/>
                    </a:xfrm>
                    <a:prstGeom prst="rect">
                      <a:avLst/>
                    </a:prstGeom>
                    <a:noFill/>
                    <a:ln>
                      <a:noFill/>
                    </a:ln>
                  </pic:spPr>
                </pic:pic>
              </a:graphicData>
            </a:graphic>
          </wp:inline>
        </w:drawing>
      </w:r>
    </w:p>
    <w:p w14:paraId="6F878065" w14:textId="6F895258" w:rsidR="00264638" w:rsidRPr="00FB7243" w:rsidRDefault="00277DB2" w:rsidP="00F245B7">
      <w:pPr>
        <w:pStyle w:val="LabStepNumberedLevel2"/>
      </w:pPr>
      <w:r>
        <w:t xml:space="preserve">On the </w:t>
      </w:r>
      <w:r w:rsidRPr="00277DB2">
        <w:rPr>
          <w:b/>
        </w:rPr>
        <w:t>Choose Columns</w:t>
      </w:r>
      <w:r>
        <w:t xml:space="preserve"> dialog, begin by uncheck the (Select All Columns) checkbox to unselect all columns. Next, select the columns you want </w:t>
      </w:r>
      <w:r w:rsidR="00FB7243">
        <w:t xml:space="preserve">to appear </w:t>
      </w:r>
      <w:r>
        <w:t xml:space="preserve">in the query results which are </w:t>
      </w:r>
      <w:r w:rsidRPr="00FB7243">
        <w:rPr>
          <w:b/>
        </w:rPr>
        <w:t>Title</w:t>
      </w:r>
      <w:r>
        <w:t xml:space="preserve">, </w:t>
      </w:r>
      <w:proofErr w:type="spellStart"/>
      <w:r w:rsidRPr="00FB7243">
        <w:rPr>
          <w:b/>
        </w:rPr>
        <w:t>ExpenseDate</w:t>
      </w:r>
      <w:proofErr w:type="spellEnd"/>
      <w:r>
        <w:t>,</w:t>
      </w:r>
      <w:r w:rsidR="00AC093F">
        <w:t xml:space="preserve"> </w:t>
      </w:r>
      <w:proofErr w:type="spellStart"/>
      <w:r w:rsidRPr="00FB7243">
        <w:rPr>
          <w:b/>
        </w:rPr>
        <w:t>ExpensePeriod</w:t>
      </w:r>
      <w:proofErr w:type="spellEnd"/>
      <w:r>
        <w:t>,</w:t>
      </w:r>
      <w:r w:rsidR="00AC093F">
        <w:t xml:space="preserve"> </w:t>
      </w:r>
      <w:proofErr w:type="spellStart"/>
      <w:r w:rsidR="00AC093F" w:rsidRPr="00FB7243">
        <w:rPr>
          <w:b/>
        </w:rPr>
        <w:t>ExpenseCategoryValue</w:t>
      </w:r>
      <w:proofErr w:type="spellEnd"/>
      <w:r w:rsidR="00AC093F">
        <w:t xml:space="preserve"> and </w:t>
      </w:r>
      <w:proofErr w:type="spellStart"/>
      <w:r w:rsidR="00AC093F" w:rsidRPr="00FB7243">
        <w:rPr>
          <w:b/>
        </w:rPr>
        <w:t>ExpenseAmount</w:t>
      </w:r>
      <w:proofErr w:type="spellEnd"/>
      <w:r w:rsidR="00FB7243" w:rsidRPr="00FB7243">
        <w:t>. When your se</w:t>
      </w:r>
      <w:r w:rsidR="00FB7243">
        <w:t xml:space="preserve">lections match the following screenshot, click </w:t>
      </w:r>
      <w:r w:rsidR="00FB7243" w:rsidRPr="00FB7243">
        <w:rPr>
          <w:b/>
        </w:rPr>
        <w:t>OK</w:t>
      </w:r>
      <w:r w:rsidR="00FB7243">
        <w:t xml:space="preserve"> to save your changes.</w:t>
      </w:r>
    </w:p>
    <w:p w14:paraId="5D4A6EF5" w14:textId="33D94D0E" w:rsidR="00264638" w:rsidRDefault="00264638" w:rsidP="00264638">
      <w:pPr>
        <w:pStyle w:val="LabStepScreenshotLevel2"/>
      </w:pPr>
      <w:r>
        <w:drawing>
          <wp:inline distT="0" distB="0" distL="0" distR="0" wp14:anchorId="54A83949" wp14:editId="4E793B92">
            <wp:extent cx="2182545" cy="371896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95379" cy="3740838"/>
                    </a:xfrm>
                    <a:prstGeom prst="rect">
                      <a:avLst/>
                    </a:prstGeom>
                    <a:noFill/>
                    <a:ln>
                      <a:noFill/>
                    </a:ln>
                  </pic:spPr>
                </pic:pic>
              </a:graphicData>
            </a:graphic>
          </wp:inline>
        </w:drawing>
      </w:r>
    </w:p>
    <w:p w14:paraId="4136494F" w14:textId="30723A21" w:rsidR="00264638" w:rsidRDefault="00FB7243" w:rsidP="00F245B7">
      <w:pPr>
        <w:pStyle w:val="LabStepNumberedLevel2"/>
      </w:pPr>
      <w:r>
        <w:t>Note that the column names in the current query results can be improved to make them more readable.</w:t>
      </w:r>
    </w:p>
    <w:p w14:paraId="0B15517D" w14:textId="1D61308B" w:rsidR="00123BD3" w:rsidRDefault="00123BD3" w:rsidP="00123BD3">
      <w:pPr>
        <w:pStyle w:val="LabStepScreenshotLevel2"/>
      </w:pPr>
      <w:r>
        <w:drawing>
          <wp:inline distT="0" distB="0" distL="0" distR="0" wp14:anchorId="28318278" wp14:editId="3034CE51">
            <wp:extent cx="6346394" cy="13010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26207" cy="1317388"/>
                    </a:xfrm>
                    <a:prstGeom prst="rect">
                      <a:avLst/>
                    </a:prstGeom>
                    <a:noFill/>
                    <a:ln>
                      <a:noFill/>
                    </a:ln>
                  </pic:spPr>
                </pic:pic>
              </a:graphicData>
            </a:graphic>
          </wp:inline>
        </w:drawing>
      </w:r>
    </w:p>
    <w:p w14:paraId="61AFFFE1" w14:textId="37F83DA5" w:rsidR="00FB7243" w:rsidRDefault="00FB7243" w:rsidP="00F245B7">
      <w:pPr>
        <w:pStyle w:val="LabStepNumberedLevel2"/>
      </w:pPr>
      <w:r>
        <w:t>Change the name of the following columns.</w:t>
      </w:r>
    </w:p>
    <w:p w14:paraId="44B37542" w14:textId="36728047" w:rsidR="00123BD3" w:rsidRDefault="00FB7243" w:rsidP="00FB7243">
      <w:pPr>
        <w:pStyle w:val="LabStepNumberedLevel3"/>
      </w:pPr>
      <w:r>
        <w:t xml:space="preserve">Update the name of the </w:t>
      </w:r>
      <w:r w:rsidRPr="00FB7243">
        <w:rPr>
          <w:b/>
        </w:rPr>
        <w:t>Title</w:t>
      </w:r>
      <w:r>
        <w:t xml:space="preserve"> column to </w:t>
      </w:r>
      <w:r w:rsidRPr="00FB7243">
        <w:rPr>
          <w:b/>
        </w:rPr>
        <w:t>Expense</w:t>
      </w:r>
      <w:r>
        <w:t>.</w:t>
      </w:r>
    </w:p>
    <w:p w14:paraId="3B7B3D63" w14:textId="5ACA6940" w:rsidR="00FB7243" w:rsidRDefault="00FB7243" w:rsidP="00FB7243">
      <w:pPr>
        <w:pStyle w:val="LabStepNumberedLevel3"/>
      </w:pPr>
      <w:r>
        <w:t xml:space="preserve">Update the name of the </w:t>
      </w:r>
      <w:proofErr w:type="spellStart"/>
      <w:r w:rsidRPr="00FB7243">
        <w:rPr>
          <w:b/>
        </w:rPr>
        <w:t>ExpenseDate</w:t>
      </w:r>
      <w:proofErr w:type="spellEnd"/>
      <w:r>
        <w:t xml:space="preserve"> column to </w:t>
      </w:r>
      <w:r w:rsidRPr="00FB7243">
        <w:rPr>
          <w:b/>
        </w:rPr>
        <w:t>Expense</w:t>
      </w:r>
      <w:r w:rsidRPr="00FB7243">
        <w:rPr>
          <w:b/>
        </w:rPr>
        <w:t xml:space="preserve"> </w:t>
      </w:r>
      <w:r w:rsidRPr="00FB7243">
        <w:rPr>
          <w:b/>
        </w:rPr>
        <w:t>Date</w:t>
      </w:r>
      <w:r>
        <w:t>.</w:t>
      </w:r>
    </w:p>
    <w:p w14:paraId="2234A108" w14:textId="3CB0F70B" w:rsidR="00FB7243" w:rsidRDefault="00FB7243" w:rsidP="00FB7243">
      <w:pPr>
        <w:pStyle w:val="LabStepNumberedLevel3"/>
      </w:pPr>
      <w:r>
        <w:t xml:space="preserve">Update the name of the </w:t>
      </w:r>
      <w:proofErr w:type="spellStart"/>
      <w:r w:rsidRPr="00FB7243">
        <w:rPr>
          <w:b/>
        </w:rPr>
        <w:t>ExpensePeriod</w:t>
      </w:r>
      <w:proofErr w:type="spellEnd"/>
      <w:r>
        <w:t xml:space="preserve"> column to </w:t>
      </w:r>
      <w:r w:rsidRPr="00FB7243">
        <w:rPr>
          <w:b/>
        </w:rPr>
        <w:t>Expense</w:t>
      </w:r>
      <w:r>
        <w:rPr>
          <w:b/>
        </w:rPr>
        <w:t xml:space="preserve"> </w:t>
      </w:r>
      <w:r w:rsidRPr="00FB7243">
        <w:rPr>
          <w:b/>
        </w:rPr>
        <w:t>Period</w:t>
      </w:r>
      <w:r>
        <w:t>.</w:t>
      </w:r>
    </w:p>
    <w:p w14:paraId="6C023510" w14:textId="1F2CCA84" w:rsidR="00FB7243" w:rsidRDefault="00FB7243" w:rsidP="00FB7243">
      <w:pPr>
        <w:pStyle w:val="LabStepNumberedLevel3"/>
      </w:pPr>
      <w:r>
        <w:t xml:space="preserve">Update the name of the </w:t>
      </w:r>
      <w:proofErr w:type="spellStart"/>
      <w:r w:rsidRPr="00FB7243">
        <w:rPr>
          <w:b/>
        </w:rPr>
        <w:t>ExpenseCategoryValue</w:t>
      </w:r>
      <w:proofErr w:type="spellEnd"/>
      <w:r>
        <w:t xml:space="preserve"> column to </w:t>
      </w:r>
      <w:r>
        <w:rPr>
          <w:b/>
        </w:rPr>
        <w:t>Expense Category</w:t>
      </w:r>
      <w:r>
        <w:t>.</w:t>
      </w:r>
    </w:p>
    <w:p w14:paraId="5872A3D0" w14:textId="251DA797" w:rsidR="00123BD3" w:rsidRDefault="00FB7243" w:rsidP="00FB7243">
      <w:pPr>
        <w:pStyle w:val="LabStepNumberedLevel2"/>
      </w:pPr>
      <w:r>
        <w:lastRenderedPageBreak/>
        <w:t>When you are done changing column names, the query results should appear as the screenshot below.</w:t>
      </w:r>
    </w:p>
    <w:p w14:paraId="410344CB" w14:textId="12864937" w:rsidR="00123BD3" w:rsidRDefault="00123BD3" w:rsidP="00123BD3">
      <w:pPr>
        <w:pStyle w:val="LabStepScreenshotLevel2"/>
      </w:pPr>
      <w:r>
        <w:drawing>
          <wp:inline distT="0" distB="0" distL="0" distR="0" wp14:anchorId="66E52092" wp14:editId="4740F6E1">
            <wp:extent cx="6075543" cy="1071592"/>
            <wp:effectExtent l="19050" t="19050" r="2095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1906" cy="1090352"/>
                    </a:xfrm>
                    <a:prstGeom prst="rect">
                      <a:avLst/>
                    </a:prstGeom>
                    <a:noFill/>
                    <a:ln>
                      <a:solidFill>
                        <a:schemeClr val="bg1">
                          <a:lumMod val="50000"/>
                        </a:schemeClr>
                      </a:solidFill>
                    </a:ln>
                  </pic:spPr>
                </pic:pic>
              </a:graphicData>
            </a:graphic>
          </wp:inline>
        </w:drawing>
      </w:r>
    </w:p>
    <w:p w14:paraId="1BEF2A2E" w14:textId="3EAD11A4" w:rsidR="00264638" w:rsidRDefault="00FB7243" w:rsidP="00F245B7">
      <w:pPr>
        <w:pStyle w:val="LabStepNumberedLevel2"/>
      </w:pPr>
      <w:r>
        <w:t xml:space="preserve">Right-click the header of the </w:t>
      </w:r>
      <w:r w:rsidRPr="00FB7243">
        <w:rPr>
          <w:b/>
        </w:rPr>
        <w:t>Expense Date</w:t>
      </w:r>
      <w:r>
        <w:t xml:space="preserve"> column and select the </w:t>
      </w:r>
      <w:r w:rsidRPr="00FB7243">
        <w:rPr>
          <w:b/>
        </w:rPr>
        <w:t>Change Type &gt; Date</w:t>
      </w:r>
      <w:r w:rsidR="00F957E0">
        <w:t xml:space="preserve"> command.</w:t>
      </w:r>
    </w:p>
    <w:p w14:paraId="4036D4B6" w14:textId="65909940" w:rsidR="00123BD3" w:rsidRDefault="00123BD3" w:rsidP="00123BD3">
      <w:pPr>
        <w:pStyle w:val="LabStepScreenshotLevel2"/>
      </w:pPr>
      <w:r>
        <w:drawing>
          <wp:inline distT="0" distB="0" distL="0" distR="0" wp14:anchorId="4B5614B9" wp14:editId="519F4440">
            <wp:extent cx="4970793" cy="1793538"/>
            <wp:effectExtent l="19050" t="19050" r="20320"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4594" cy="1812950"/>
                    </a:xfrm>
                    <a:prstGeom prst="rect">
                      <a:avLst/>
                    </a:prstGeom>
                    <a:noFill/>
                    <a:ln>
                      <a:solidFill>
                        <a:schemeClr val="bg1">
                          <a:lumMod val="50000"/>
                        </a:schemeClr>
                      </a:solidFill>
                    </a:ln>
                  </pic:spPr>
                </pic:pic>
              </a:graphicData>
            </a:graphic>
          </wp:inline>
        </w:drawing>
      </w:r>
    </w:p>
    <w:p w14:paraId="108A9BEB" w14:textId="750E406E" w:rsidR="00F957E0" w:rsidRDefault="00FB7243" w:rsidP="00F957E0">
      <w:pPr>
        <w:pStyle w:val="LabStepNumberedLevel2"/>
      </w:pPr>
      <w:r>
        <w:t xml:space="preserve">After change the </w:t>
      </w:r>
      <w:r w:rsidRPr="00FB7243">
        <w:rPr>
          <w:b/>
        </w:rPr>
        <w:t>Expense Date</w:t>
      </w:r>
      <w:r>
        <w:t xml:space="preserve"> column to the type of </w:t>
      </w:r>
      <w:r w:rsidRPr="00FB7243">
        <w:rPr>
          <w:b/>
        </w:rPr>
        <w:t>Date</w:t>
      </w:r>
      <w:r>
        <w:t xml:space="preserve">, you should now see </w:t>
      </w:r>
      <w:r w:rsidR="00F957E0">
        <w:t xml:space="preserve">its column values are </w:t>
      </w:r>
      <w:r w:rsidR="00F957E0">
        <w:t xml:space="preserve">displayed </w:t>
      </w:r>
      <w:r w:rsidR="00F957E0">
        <w:t>as pure dates with no time element.</w:t>
      </w:r>
    </w:p>
    <w:p w14:paraId="7A0ABBFF" w14:textId="5D2D5768" w:rsidR="00123BD3" w:rsidRDefault="00123BD3" w:rsidP="00123BD3">
      <w:pPr>
        <w:pStyle w:val="LabStepScreenshotLevel2"/>
      </w:pPr>
      <w:r>
        <w:drawing>
          <wp:inline distT="0" distB="0" distL="0" distR="0" wp14:anchorId="02260E73" wp14:editId="660A1F51">
            <wp:extent cx="3976358" cy="1294888"/>
            <wp:effectExtent l="19050" t="19050" r="24765"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7453" cy="1308271"/>
                    </a:xfrm>
                    <a:prstGeom prst="rect">
                      <a:avLst/>
                    </a:prstGeom>
                    <a:noFill/>
                    <a:ln>
                      <a:solidFill>
                        <a:schemeClr val="bg1">
                          <a:lumMod val="50000"/>
                        </a:schemeClr>
                      </a:solidFill>
                    </a:ln>
                  </pic:spPr>
                </pic:pic>
              </a:graphicData>
            </a:graphic>
          </wp:inline>
        </w:drawing>
      </w:r>
    </w:p>
    <w:p w14:paraId="1D0636DE" w14:textId="3D973D43" w:rsidR="00123BD3" w:rsidRDefault="00F957E0" w:rsidP="00F245B7">
      <w:pPr>
        <w:pStyle w:val="LabStepNumberedLevel2"/>
      </w:pPr>
      <w:r>
        <w:t xml:space="preserve">Now it's time to save the query and configure its output behavior. Begin by dropping down the </w:t>
      </w:r>
      <w:r w:rsidRPr="00F957E0">
        <w:rPr>
          <w:b/>
        </w:rPr>
        <w:t>File</w:t>
      </w:r>
      <w:r>
        <w:t xml:space="preserve"> menu in the upper left-hand corner of the Query Editor window and selecting the </w:t>
      </w:r>
      <w:r w:rsidRPr="00F957E0">
        <w:rPr>
          <w:b/>
        </w:rPr>
        <w:t>Close &amp; Load To…</w:t>
      </w:r>
      <w:r>
        <w:t xml:space="preserve"> command to display the </w:t>
      </w:r>
      <w:r w:rsidRPr="00F957E0">
        <w:rPr>
          <w:b/>
        </w:rPr>
        <w:t>Load To</w:t>
      </w:r>
      <w:r>
        <w:t xml:space="preserve"> dialog.</w:t>
      </w:r>
    </w:p>
    <w:p w14:paraId="4482114F" w14:textId="667EE546" w:rsidR="007B4741" w:rsidRDefault="007B4741" w:rsidP="007B4741">
      <w:pPr>
        <w:pStyle w:val="LabStepScreenshotLevel2"/>
      </w:pPr>
      <w:r>
        <w:drawing>
          <wp:inline distT="0" distB="0" distL="0" distR="0" wp14:anchorId="454ABC4B" wp14:editId="6528CD59">
            <wp:extent cx="1951538" cy="2014962"/>
            <wp:effectExtent l="19050" t="19050" r="1079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1018" cy="2045400"/>
                    </a:xfrm>
                    <a:prstGeom prst="rect">
                      <a:avLst/>
                    </a:prstGeom>
                    <a:noFill/>
                    <a:ln>
                      <a:solidFill>
                        <a:schemeClr val="bg1">
                          <a:lumMod val="50000"/>
                        </a:schemeClr>
                      </a:solidFill>
                    </a:ln>
                  </pic:spPr>
                </pic:pic>
              </a:graphicData>
            </a:graphic>
          </wp:inline>
        </w:drawing>
      </w:r>
    </w:p>
    <w:p w14:paraId="062391B2" w14:textId="0797DCFE" w:rsidR="00123BD3" w:rsidRDefault="00F957E0" w:rsidP="00715A0F">
      <w:pPr>
        <w:pStyle w:val="LabStepNumberedLevel2"/>
      </w:pPr>
      <w:r>
        <w:lastRenderedPageBreak/>
        <w:t xml:space="preserve">In the </w:t>
      </w:r>
      <w:r w:rsidRPr="00F957E0">
        <w:rPr>
          <w:b/>
        </w:rPr>
        <w:t>Load To</w:t>
      </w:r>
      <w:r>
        <w:t xml:space="preserve"> dialog, select the option button for </w:t>
      </w:r>
      <w:r w:rsidRPr="00F957E0">
        <w:rPr>
          <w:b/>
        </w:rPr>
        <w:t>Only Create Connection</w:t>
      </w:r>
      <w:r>
        <w:t xml:space="preserve">. This prevents Power Query from loading the query output into a new table in a worksheet in the current workbook. Also make sure to click and add a checkmark to checkbox with the caption </w:t>
      </w:r>
      <w:r w:rsidRPr="00F957E0">
        <w:rPr>
          <w:b/>
        </w:rPr>
        <w:t>Add this data to the Data Model</w:t>
      </w:r>
      <w:r>
        <w:t xml:space="preserve">. This option tells Power Query to use the query output to create a new table in the Excel data model for the current workbook. When </w:t>
      </w:r>
      <w:r w:rsidRPr="00F957E0">
        <w:rPr>
          <w:b/>
        </w:rPr>
        <w:t>Load To</w:t>
      </w:r>
      <w:r>
        <w:t xml:space="preserve"> dialog matches the one shown in the following screenshot, click the Load button to load the query output into the data model.</w:t>
      </w:r>
    </w:p>
    <w:p w14:paraId="622A4EA1" w14:textId="2FA8904B" w:rsidR="007B4741" w:rsidRDefault="007B4741" w:rsidP="007B4741">
      <w:pPr>
        <w:pStyle w:val="LabStepScreenshotLevel2"/>
      </w:pPr>
      <w:r>
        <w:drawing>
          <wp:inline distT="0" distB="0" distL="0" distR="0" wp14:anchorId="70B452ED" wp14:editId="5B881010">
            <wp:extent cx="2404630" cy="2313616"/>
            <wp:effectExtent l="19050" t="19050" r="1524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33694" cy="2341580"/>
                    </a:xfrm>
                    <a:prstGeom prst="rect">
                      <a:avLst/>
                    </a:prstGeom>
                    <a:ln>
                      <a:solidFill>
                        <a:schemeClr val="bg1">
                          <a:lumMod val="50000"/>
                        </a:schemeClr>
                      </a:solidFill>
                    </a:ln>
                  </pic:spPr>
                </pic:pic>
              </a:graphicData>
            </a:graphic>
          </wp:inline>
        </w:drawing>
      </w:r>
    </w:p>
    <w:p w14:paraId="40943D3E" w14:textId="3F5371FB" w:rsidR="007B4741" w:rsidRDefault="00F957E0" w:rsidP="00F245B7">
      <w:pPr>
        <w:pStyle w:val="LabStepNumberedLevel2"/>
      </w:pPr>
      <w:r>
        <w:t xml:space="preserve">Examine the Workbook Queries view and verify you can see the </w:t>
      </w:r>
      <w:r w:rsidRPr="00F957E0">
        <w:rPr>
          <w:b/>
        </w:rPr>
        <w:t>Expenses</w:t>
      </w:r>
      <w:r>
        <w:t xml:space="preserve"> query in addition to the </w:t>
      </w:r>
      <w:r w:rsidRPr="00F957E0">
        <w:rPr>
          <w:b/>
        </w:rPr>
        <w:t>Job Candidates</w:t>
      </w:r>
      <w:r>
        <w:t xml:space="preserve"> query.</w:t>
      </w:r>
    </w:p>
    <w:p w14:paraId="6405DA7E" w14:textId="71F00221" w:rsidR="007B4741" w:rsidRDefault="007B4741" w:rsidP="004B4E9C">
      <w:pPr>
        <w:pStyle w:val="LabStepScreenshotLevel2"/>
      </w:pPr>
      <w:r>
        <w:drawing>
          <wp:inline distT="0" distB="0" distL="0" distR="0" wp14:anchorId="7CC8404E" wp14:editId="596AD961">
            <wp:extent cx="2442491" cy="1475112"/>
            <wp:effectExtent l="19050" t="19050" r="1524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46259" cy="1477388"/>
                    </a:xfrm>
                    <a:prstGeom prst="rect">
                      <a:avLst/>
                    </a:prstGeom>
                    <a:noFill/>
                    <a:ln>
                      <a:solidFill>
                        <a:schemeClr val="bg1">
                          <a:lumMod val="75000"/>
                        </a:schemeClr>
                      </a:solidFill>
                    </a:ln>
                  </pic:spPr>
                </pic:pic>
              </a:graphicData>
            </a:graphic>
          </wp:inline>
        </w:drawing>
      </w:r>
    </w:p>
    <w:p w14:paraId="407C60D6" w14:textId="60E8F5AD" w:rsidR="007B4741" w:rsidRDefault="007B4741" w:rsidP="007B4741">
      <w:pPr>
        <w:pStyle w:val="LabStepNumbered"/>
      </w:pPr>
      <w:r>
        <w:t xml:space="preserve">Create a new query for </w:t>
      </w:r>
      <w:r w:rsidRPr="004B4E9C">
        <w:rPr>
          <w:b/>
        </w:rPr>
        <w:t>Expenses Summary</w:t>
      </w:r>
      <w:r w:rsidR="004B4E9C">
        <w:t>.</w:t>
      </w:r>
    </w:p>
    <w:p w14:paraId="55C41897" w14:textId="393A8280" w:rsidR="007B4741" w:rsidRDefault="004B4E9C" w:rsidP="00F245B7">
      <w:pPr>
        <w:pStyle w:val="LabStepNumberedLevel2"/>
      </w:pPr>
      <w:r>
        <w:t xml:space="preserve">Right-click on the </w:t>
      </w:r>
      <w:r w:rsidRPr="004B4E9C">
        <w:rPr>
          <w:b/>
        </w:rPr>
        <w:t>Expenses</w:t>
      </w:r>
      <w:r>
        <w:t xml:space="preserve"> query in the </w:t>
      </w:r>
      <w:r w:rsidRPr="004B4E9C">
        <w:rPr>
          <w:b/>
        </w:rPr>
        <w:t>Workbook Queries</w:t>
      </w:r>
      <w:r>
        <w:t xml:space="preserve"> view and select the </w:t>
      </w:r>
      <w:r w:rsidRPr="004B4E9C">
        <w:rPr>
          <w:b/>
        </w:rPr>
        <w:t>Reference</w:t>
      </w:r>
      <w:r>
        <w:t xml:space="preserve"> command which will create a new query which use the </w:t>
      </w:r>
      <w:r w:rsidRPr="004B4E9C">
        <w:rPr>
          <w:b/>
        </w:rPr>
        <w:t>Expenses</w:t>
      </w:r>
      <w:r>
        <w:t xml:space="preserve"> query as its source.</w:t>
      </w:r>
    </w:p>
    <w:p w14:paraId="7CC2B682" w14:textId="797C3812" w:rsidR="007B4741" w:rsidRDefault="007B4741" w:rsidP="007B4741">
      <w:pPr>
        <w:pStyle w:val="LabStepScreenshotLevel2"/>
      </w:pPr>
      <w:r>
        <w:drawing>
          <wp:inline distT="0" distB="0" distL="0" distR="0" wp14:anchorId="66F14451" wp14:editId="3BE28D28">
            <wp:extent cx="1890169" cy="2044733"/>
            <wp:effectExtent l="19050" t="19050" r="1524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6193" cy="2062068"/>
                    </a:xfrm>
                    <a:prstGeom prst="rect">
                      <a:avLst/>
                    </a:prstGeom>
                    <a:noFill/>
                    <a:ln>
                      <a:solidFill>
                        <a:schemeClr val="bg1">
                          <a:lumMod val="75000"/>
                        </a:schemeClr>
                      </a:solidFill>
                    </a:ln>
                  </pic:spPr>
                </pic:pic>
              </a:graphicData>
            </a:graphic>
          </wp:inline>
        </w:drawing>
      </w:r>
    </w:p>
    <w:p w14:paraId="0E109563" w14:textId="67C01DA0" w:rsidR="007B4741" w:rsidRDefault="004B4E9C" w:rsidP="00F245B7">
      <w:pPr>
        <w:pStyle w:val="LabStepNumberedLevel2"/>
      </w:pPr>
      <w:r>
        <w:lastRenderedPageBreak/>
        <w:t xml:space="preserve">When you select the </w:t>
      </w:r>
      <w:r w:rsidRPr="004B4E9C">
        <w:rPr>
          <w:b/>
        </w:rPr>
        <w:t>Reference</w:t>
      </w:r>
      <w:r>
        <w:t xml:space="preserve"> command on a query named </w:t>
      </w:r>
      <w:r w:rsidRPr="004B4E9C">
        <w:rPr>
          <w:b/>
        </w:rPr>
        <w:t>Expenses</w:t>
      </w:r>
      <w:r>
        <w:t xml:space="preserve">, Power Query will create a new query with a name such as </w:t>
      </w:r>
      <w:r w:rsidRPr="004B4E9C">
        <w:rPr>
          <w:b/>
        </w:rPr>
        <w:t>Expenses (2)</w:t>
      </w:r>
      <w:r>
        <w:t xml:space="preserve">. It also adds a new worksheet where it can load the query results. The new worksheet will have a generic name such as </w:t>
      </w:r>
      <w:r w:rsidRPr="004B4E9C">
        <w:rPr>
          <w:b/>
        </w:rPr>
        <w:t>Sheet3</w:t>
      </w:r>
      <w:r>
        <w:t>.</w:t>
      </w:r>
    </w:p>
    <w:p w14:paraId="067AF087" w14:textId="3CCC750B" w:rsidR="003E59BC" w:rsidRDefault="003E59BC" w:rsidP="003E59BC">
      <w:pPr>
        <w:pStyle w:val="LabStepScreenshotLevel2"/>
      </w:pPr>
      <w:r>
        <w:drawing>
          <wp:inline distT="0" distB="0" distL="0" distR="0" wp14:anchorId="38470818" wp14:editId="3B541992">
            <wp:extent cx="5130459" cy="2178994"/>
            <wp:effectExtent l="19050" t="19050" r="13335"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53009" cy="2188571"/>
                    </a:xfrm>
                    <a:prstGeom prst="rect">
                      <a:avLst/>
                    </a:prstGeom>
                    <a:noFill/>
                    <a:ln>
                      <a:solidFill>
                        <a:schemeClr val="bg1">
                          <a:lumMod val="75000"/>
                        </a:schemeClr>
                      </a:solidFill>
                    </a:ln>
                  </pic:spPr>
                </pic:pic>
              </a:graphicData>
            </a:graphic>
          </wp:inline>
        </w:drawing>
      </w:r>
    </w:p>
    <w:p w14:paraId="26C08F82" w14:textId="12A9FD23" w:rsidR="003E59BC" w:rsidRDefault="00ED6F2D" w:rsidP="00F245B7">
      <w:pPr>
        <w:pStyle w:val="LabStepNumberedLevel2"/>
      </w:pPr>
      <w:r>
        <w:t xml:space="preserve">Update the name of the new worksheet that has just been created to </w:t>
      </w:r>
      <w:r w:rsidRPr="00ED6F2D">
        <w:rPr>
          <w:b/>
        </w:rPr>
        <w:t>Expenses Summary</w:t>
      </w:r>
      <w:r>
        <w:t>.</w:t>
      </w:r>
    </w:p>
    <w:p w14:paraId="25DC78D1" w14:textId="6C4FB53B" w:rsidR="003E59BC" w:rsidRDefault="003E59BC" w:rsidP="003E59BC">
      <w:pPr>
        <w:pStyle w:val="LabStepScreenshotLevel2"/>
      </w:pPr>
      <w:r>
        <w:drawing>
          <wp:inline distT="0" distB="0" distL="0" distR="0" wp14:anchorId="370633EF" wp14:editId="2E5F48D5">
            <wp:extent cx="4222196" cy="865129"/>
            <wp:effectExtent l="19050" t="19050" r="2603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41113" cy="869005"/>
                    </a:xfrm>
                    <a:prstGeom prst="rect">
                      <a:avLst/>
                    </a:prstGeom>
                    <a:noFill/>
                    <a:ln>
                      <a:solidFill>
                        <a:schemeClr val="bg1">
                          <a:lumMod val="75000"/>
                        </a:schemeClr>
                      </a:solidFill>
                    </a:ln>
                  </pic:spPr>
                </pic:pic>
              </a:graphicData>
            </a:graphic>
          </wp:inline>
        </w:drawing>
      </w:r>
    </w:p>
    <w:p w14:paraId="2465CDA2" w14:textId="33B4CCE0" w:rsidR="003E59BC" w:rsidRDefault="00ED6F2D" w:rsidP="00F245B7">
      <w:pPr>
        <w:pStyle w:val="LabStepNumberedLevel2"/>
      </w:pPr>
      <w:r>
        <w:t xml:space="preserve">In the </w:t>
      </w:r>
      <w:r w:rsidRPr="00ED6F2D">
        <w:rPr>
          <w:b/>
        </w:rPr>
        <w:t>Workbook Queries</w:t>
      </w:r>
      <w:r>
        <w:t xml:space="preserve"> view, right-click the new query and select the </w:t>
      </w:r>
      <w:r w:rsidRPr="00ED6F2D">
        <w:rPr>
          <w:b/>
        </w:rPr>
        <w:t>Edit</w:t>
      </w:r>
      <w:r>
        <w:t xml:space="preserve"> command to open this query in the Query Editor window.</w:t>
      </w:r>
    </w:p>
    <w:p w14:paraId="744DA37D" w14:textId="1C7BAE19" w:rsidR="00D27CC0" w:rsidRDefault="00D27CC0" w:rsidP="00D27CC0">
      <w:pPr>
        <w:pStyle w:val="LabStepScreenshotLevel2"/>
      </w:pPr>
      <w:r>
        <w:drawing>
          <wp:inline distT="0" distB="0" distL="0" distR="0" wp14:anchorId="4337C9EE" wp14:editId="27200D3B">
            <wp:extent cx="1847498" cy="1637071"/>
            <wp:effectExtent l="19050" t="19050" r="19685"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75456" cy="1661845"/>
                    </a:xfrm>
                    <a:prstGeom prst="rect">
                      <a:avLst/>
                    </a:prstGeom>
                    <a:noFill/>
                    <a:ln>
                      <a:solidFill>
                        <a:schemeClr val="bg1">
                          <a:lumMod val="75000"/>
                        </a:schemeClr>
                      </a:solidFill>
                    </a:ln>
                  </pic:spPr>
                </pic:pic>
              </a:graphicData>
            </a:graphic>
          </wp:inline>
        </w:drawing>
      </w:r>
    </w:p>
    <w:p w14:paraId="374C6E8F" w14:textId="13BB5E1A" w:rsidR="00D27CC0" w:rsidRDefault="00ED6F2D" w:rsidP="00F245B7">
      <w:pPr>
        <w:pStyle w:val="LabStepNumberedLevel2"/>
      </w:pPr>
      <w:r>
        <w:t xml:space="preserve">In the </w:t>
      </w:r>
      <w:r w:rsidRPr="00ED6F2D">
        <w:rPr>
          <w:b/>
        </w:rPr>
        <w:t>Query Settings</w:t>
      </w:r>
      <w:r>
        <w:t xml:space="preserve"> view of the Query Editor window, change the Name property of this query to </w:t>
      </w:r>
      <w:r w:rsidRPr="00ED6F2D">
        <w:rPr>
          <w:b/>
        </w:rPr>
        <w:t>Expense Summary</w:t>
      </w:r>
      <w:r>
        <w:t>.</w:t>
      </w:r>
    </w:p>
    <w:p w14:paraId="00E20903" w14:textId="4A82730D" w:rsidR="00D27CC0" w:rsidRDefault="00D27CC0" w:rsidP="00D27CC0">
      <w:pPr>
        <w:pStyle w:val="LabStepScreenshotLevel2"/>
      </w:pPr>
      <w:r>
        <w:drawing>
          <wp:inline distT="0" distB="0" distL="0" distR="0" wp14:anchorId="6A851ABB" wp14:editId="326DE5FB">
            <wp:extent cx="1909466" cy="1423764"/>
            <wp:effectExtent l="19050" t="19050" r="14605" b="241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17427" cy="1429700"/>
                    </a:xfrm>
                    <a:prstGeom prst="rect">
                      <a:avLst/>
                    </a:prstGeom>
                    <a:noFill/>
                    <a:ln>
                      <a:solidFill>
                        <a:schemeClr val="bg1">
                          <a:lumMod val="65000"/>
                        </a:schemeClr>
                      </a:solidFill>
                    </a:ln>
                  </pic:spPr>
                </pic:pic>
              </a:graphicData>
            </a:graphic>
          </wp:inline>
        </w:drawing>
      </w:r>
    </w:p>
    <w:p w14:paraId="06AA339A" w14:textId="713AA88B" w:rsidR="00D27CC0" w:rsidRDefault="00ED6F2D" w:rsidP="00F245B7">
      <w:pPr>
        <w:pStyle w:val="LabStepNumberedLevel2"/>
      </w:pPr>
      <w:r>
        <w:lastRenderedPageBreak/>
        <w:t xml:space="preserve">In the Query Editor window for </w:t>
      </w:r>
      <w:r w:rsidRPr="00ED6F2D">
        <w:rPr>
          <w:b/>
        </w:rPr>
        <w:t>Expense Summary</w:t>
      </w:r>
      <w:r>
        <w:t xml:space="preserve">, navigate to the </w:t>
      </w:r>
      <w:r w:rsidRPr="00ED6F2D">
        <w:rPr>
          <w:b/>
        </w:rPr>
        <w:t>Transform</w:t>
      </w:r>
      <w:r>
        <w:t xml:space="preserve"> tab in the ribbon and click the </w:t>
      </w:r>
      <w:r w:rsidRPr="00ED6F2D">
        <w:rPr>
          <w:b/>
        </w:rPr>
        <w:t>Group By</w:t>
      </w:r>
      <w:r>
        <w:t xml:space="preserve"> button to display the </w:t>
      </w:r>
      <w:r w:rsidRPr="00ED6F2D">
        <w:rPr>
          <w:b/>
        </w:rPr>
        <w:t>Group By</w:t>
      </w:r>
      <w:r>
        <w:t xml:space="preserve"> dialog.</w:t>
      </w:r>
    </w:p>
    <w:p w14:paraId="20DAAA73" w14:textId="2201C45D" w:rsidR="00D27CC0" w:rsidRDefault="00D27CC0" w:rsidP="00D27CC0">
      <w:pPr>
        <w:pStyle w:val="LabStepScreenshotLevel2"/>
      </w:pPr>
      <w:r>
        <w:drawing>
          <wp:inline distT="0" distB="0" distL="0" distR="0" wp14:anchorId="1A95F5F9" wp14:editId="470018FD">
            <wp:extent cx="3639189" cy="751696"/>
            <wp:effectExtent l="19050" t="19050" r="18415"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7811" cy="759674"/>
                    </a:xfrm>
                    <a:prstGeom prst="rect">
                      <a:avLst/>
                    </a:prstGeom>
                    <a:noFill/>
                    <a:ln>
                      <a:solidFill>
                        <a:schemeClr val="bg1">
                          <a:lumMod val="75000"/>
                        </a:schemeClr>
                      </a:solidFill>
                    </a:ln>
                  </pic:spPr>
                </pic:pic>
              </a:graphicData>
            </a:graphic>
          </wp:inline>
        </w:drawing>
      </w:r>
    </w:p>
    <w:p w14:paraId="7FC9C21C" w14:textId="1D7A1213" w:rsidR="00D27CC0" w:rsidRDefault="00ED6F2D" w:rsidP="00D27CC0">
      <w:pPr>
        <w:pStyle w:val="LabStepNumberedLevel2"/>
      </w:pPr>
      <w:r>
        <w:t xml:space="preserve">Fill out the </w:t>
      </w:r>
      <w:r w:rsidRPr="00ED6F2D">
        <w:rPr>
          <w:b/>
        </w:rPr>
        <w:t>Group By</w:t>
      </w:r>
      <w:r>
        <w:t xml:space="preserve"> dialog to match the one shown in the following screenshot. More specifically, you should first group by </w:t>
      </w:r>
      <w:r w:rsidRPr="00ED6F2D">
        <w:rPr>
          <w:b/>
        </w:rPr>
        <w:t>Expense Period</w:t>
      </w:r>
      <w:r>
        <w:t xml:space="preserve"> and then group by </w:t>
      </w:r>
      <w:r w:rsidRPr="00ED6F2D">
        <w:rPr>
          <w:b/>
        </w:rPr>
        <w:t>Expense Category</w:t>
      </w:r>
      <w:r>
        <w:t xml:space="preserve">. Add a new aggregated column named </w:t>
      </w:r>
      <w:r w:rsidRPr="00ED6F2D">
        <w:rPr>
          <w:b/>
        </w:rPr>
        <w:t>Total Expenses</w:t>
      </w:r>
      <w:r>
        <w:t xml:space="preserve"> which will display the aggregated sum of </w:t>
      </w:r>
      <w:r w:rsidRPr="00ED6F2D">
        <w:rPr>
          <w:b/>
        </w:rPr>
        <w:t>Expense Amount</w:t>
      </w:r>
      <w:r>
        <w:t xml:space="preserve"> column which is being rolled up.</w:t>
      </w:r>
      <w:r w:rsidR="001775C0">
        <w:t xml:space="preserve"> Click OK when you are done.</w:t>
      </w:r>
    </w:p>
    <w:p w14:paraId="7A289F2F" w14:textId="5C7147BB" w:rsidR="00D27CC0" w:rsidRDefault="00D27CC0" w:rsidP="00D27CC0">
      <w:pPr>
        <w:pStyle w:val="LabStepScreenshotLevel2"/>
      </w:pPr>
      <w:r>
        <w:drawing>
          <wp:inline distT="0" distB="0" distL="0" distR="0" wp14:anchorId="00D9C527" wp14:editId="180EDCC4">
            <wp:extent cx="3375302" cy="16088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02567" cy="1621891"/>
                    </a:xfrm>
                    <a:prstGeom prst="rect">
                      <a:avLst/>
                    </a:prstGeom>
                  </pic:spPr>
                </pic:pic>
              </a:graphicData>
            </a:graphic>
          </wp:inline>
        </w:drawing>
      </w:r>
    </w:p>
    <w:p w14:paraId="036FC763" w14:textId="4789AAD1" w:rsidR="00D27CC0" w:rsidRPr="00F245B7" w:rsidRDefault="001775C0" w:rsidP="00D27CC0">
      <w:pPr>
        <w:pStyle w:val="LabStepNumberedLevel2"/>
      </w:pPr>
      <w:r>
        <w:t xml:space="preserve">At this point, the results view in the Query Editor window should show three columns which are </w:t>
      </w:r>
      <w:r w:rsidRPr="001775C0">
        <w:rPr>
          <w:b/>
        </w:rPr>
        <w:t>Expense Period</w:t>
      </w:r>
      <w:r>
        <w:t xml:space="preserve">, </w:t>
      </w:r>
      <w:r w:rsidRPr="001775C0">
        <w:rPr>
          <w:b/>
        </w:rPr>
        <w:t>Expense Category</w:t>
      </w:r>
      <w:r>
        <w:t xml:space="preserve"> and </w:t>
      </w:r>
      <w:r w:rsidRPr="001775C0">
        <w:rPr>
          <w:b/>
        </w:rPr>
        <w:t>Total Expenses</w:t>
      </w:r>
      <w:r>
        <w:t>.</w:t>
      </w:r>
    </w:p>
    <w:p w14:paraId="7240D76F" w14:textId="14BB70B5" w:rsidR="00D27CC0" w:rsidRPr="0094230C" w:rsidRDefault="00D27CC0" w:rsidP="00D27CC0">
      <w:pPr>
        <w:pStyle w:val="LabStepScreenshotLevel2"/>
      </w:pPr>
      <w:r>
        <w:drawing>
          <wp:inline distT="0" distB="0" distL="0" distR="0" wp14:anchorId="7A100363" wp14:editId="1D69A9A1">
            <wp:extent cx="4688601" cy="2314741"/>
            <wp:effectExtent l="19050" t="19050" r="1714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93813" cy="2317314"/>
                    </a:xfrm>
                    <a:prstGeom prst="rect">
                      <a:avLst/>
                    </a:prstGeom>
                    <a:noFill/>
                    <a:ln>
                      <a:solidFill>
                        <a:schemeClr val="bg1">
                          <a:lumMod val="75000"/>
                        </a:schemeClr>
                      </a:solidFill>
                    </a:ln>
                  </pic:spPr>
                </pic:pic>
              </a:graphicData>
            </a:graphic>
          </wp:inline>
        </w:drawing>
      </w:r>
    </w:p>
    <w:p w14:paraId="3C95BF8D" w14:textId="613E9302" w:rsidR="00D27CC0" w:rsidRDefault="001775C0" w:rsidP="00D27CC0">
      <w:pPr>
        <w:pStyle w:val="LabStepNumberedLevel2"/>
      </w:pPr>
      <w:r>
        <w:t xml:space="preserve">Drop down the </w:t>
      </w:r>
      <w:r w:rsidRPr="001775C0">
        <w:rPr>
          <w:b/>
        </w:rPr>
        <w:t>File</w:t>
      </w:r>
      <w:r>
        <w:t xml:space="preserve"> menu at the top left of the Query Editor window and select the </w:t>
      </w:r>
      <w:r w:rsidRPr="001775C0">
        <w:rPr>
          <w:b/>
        </w:rPr>
        <w:t>Close &amp; Load</w:t>
      </w:r>
      <w:r>
        <w:t xml:space="preserve"> command. This will close the Query Editor window and reload the query output into the Expenses Summary worksheet. </w:t>
      </w:r>
    </w:p>
    <w:p w14:paraId="57E2525F" w14:textId="6F862DD6" w:rsidR="00D27CC0" w:rsidRDefault="00D27CC0" w:rsidP="00950C82">
      <w:pPr>
        <w:pStyle w:val="LabStepScreenshotLevel2"/>
      </w:pPr>
      <w:r>
        <w:lastRenderedPageBreak/>
        <w:drawing>
          <wp:inline distT="0" distB="0" distL="0" distR="0" wp14:anchorId="1967D1E0" wp14:editId="5DBBB24D">
            <wp:extent cx="5457030" cy="2359742"/>
            <wp:effectExtent l="19050" t="19050" r="10795" b="215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88333" cy="2373278"/>
                    </a:xfrm>
                    <a:prstGeom prst="rect">
                      <a:avLst/>
                    </a:prstGeom>
                    <a:noFill/>
                    <a:ln>
                      <a:solidFill>
                        <a:schemeClr val="bg1">
                          <a:lumMod val="75000"/>
                        </a:schemeClr>
                      </a:solidFill>
                    </a:ln>
                  </pic:spPr>
                </pic:pic>
              </a:graphicData>
            </a:graphic>
          </wp:inline>
        </w:drawing>
      </w:r>
    </w:p>
    <w:p w14:paraId="207EF1A9" w14:textId="14C7B3C2" w:rsidR="00D27CC0" w:rsidRPr="00F245B7" w:rsidRDefault="001775C0" w:rsidP="00D27CC0">
      <w:pPr>
        <w:pStyle w:val="LabStepNumberedLevel2"/>
      </w:pPr>
      <w:r>
        <w:t xml:space="preserve">The final step is to format the worksheet so that Total Expenses column shows as a currency value. Click on the Excel workbook column header for the C column to select the entire column. next click on the $ in the ribbon to apply currency formatting to all the </w:t>
      </w:r>
      <w:r w:rsidRPr="001775C0">
        <w:rPr>
          <w:b/>
        </w:rPr>
        <w:t>Total Expense</w:t>
      </w:r>
      <w:r>
        <w:t xml:space="preserve"> value. </w:t>
      </w:r>
    </w:p>
    <w:p w14:paraId="4109B07E" w14:textId="6E34F688" w:rsidR="00D27CC0" w:rsidRPr="0094230C" w:rsidRDefault="00950C82" w:rsidP="00950C82">
      <w:pPr>
        <w:pStyle w:val="LabStepScreenshotLevel2"/>
      </w:pPr>
      <w:r>
        <w:drawing>
          <wp:inline distT="0" distB="0" distL="0" distR="0" wp14:anchorId="545B2F4D" wp14:editId="3F13546C">
            <wp:extent cx="5392871" cy="3503732"/>
            <wp:effectExtent l="19050" t="19050" r="17780"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9">
                      <a:extLst>
                        <a:ext uri="{28A0092B-C50C-407E-A947-70E740481C1C}">
                          <a14:useLocalDpi xmlns:a14="http://schemas.microsoft.com/office/drawing/2010/main" val="0"/>
                        </a:ext>
                      </a:extLst>
                    </a:blip>
                    <a:srcRect l="948"/>
                    <a:stretch/>
                  </pic:blipFill>
                  <pic:spPr bwMode="auto">
                    <a:xfrm>
                      <a:off x="0" y="0"/>
                      <a:ext cx="5395495" cy="3505437"/>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BDBDE2B" w14:textId="0F6483E6" w:rsidR="00E4560B" w:rsidRPr="0094230C" w:rsidRDefault="001775C0" w:rsidP="001775C0">
      <w:pPr>
        <w:pStyle w:val="LabStepNumbered"/>
      </w:pPr>
      <w:r>
        <w:t>You have now reached the end of this exercise.</w:t>
      </w:r>
      <w:bookmarkStart w:id="0" w:name="_GoBack"/>
      <w:bookmarkEnd w:id="0"/>
      <w:r w:rsidRPr="0094230C">
        <w:t xml:space="preserve"> </w:t>
      </w:r>
    </w:p>
    <w:sectPr w:rsidR="00E4560B" w:rsidRPr="0094230C" w:rsidSect="00487314">
      <w:headerReference w:type="default" r:id="rId70"/>
      <w:footerReference w:type="default" r:id="rId71"/>
      <w:headerReference w:type="first" r:id="rId72"/>
      <w:footerReference w:type="first" r:id="rId7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FB4298" w14:textId="77777777" w:rsidR="00D25595" w:rsidRDefault="00D25595" w:rsidP="005F53BE">
      <w:pPr>
        <w:spacing w:before="0" w:after="0"/>
      </w:pPr>
      <w:r>
        <w:separator/>
      </w:r>
    </w:p>
  </w:endnote>
  <w:endnote w:type="continuationSeparator" w:id="0">
    <w:p w14:paraId="0308D997" w14:textId="77777777" w:rsidR="00D25595" w:rsidRDefault="00D25595"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D3E45" w14:textId="77777777" w:rsidR="00D27CC0" w:rsidRDefault="00D27CC0"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1775C0">
      <w:rPr>
        <w:noProof/>
      </w:rPr>
      <w:t>19</w:t>
    </w:r>
    <w:r>
      <w:fldChar w:fldCharType="end"/>
    </w:r>
  </w:p>
  <w:p w14:paraId="4FCAA96B" w14:textId="77777777" w:rsidR="00D27CC0" w:rsidRPr="00487314" w:rsidRDefault="00D27CC0" w:rsidP="00487314">
    <w:pPr>
      <w:pStyle w:val="Footer"/>
      <w:pBdr>
        <w:top w:val="single" w:sz="4" w:space="0" w:color="auto"/>
      </w:pBdr>
    </w:pPr>
    <w:r>
      <w:t>www.CriticalPathTraining.com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38BAF" w14:textId="64C6FB34" w:rsidR="00D27CC0" w:rsidRDefault="00D27CC0" w:rsidP="00487314">
    <w:pPr>
      <w:pStyle w:val="Footer"/>
      <w:pBdr>
        <w:top w:val="single" w:sz="4" w:space="0" w:color="auto"/>
      </w:pBdr>
    </w:pPr>
    <w:r>
      <w:t>© Critical Path Training. 2014. All Rights Reserved</w:t>
    </w:r>
    <w:r>
      <w:tab/>
    </w:r>
    <w:r>
      <w:tab/>
    </w:r>
    <w:r>
      <w:fldChar w:fldCharType="begin"/>
    </w:r>
    <w:r>
      <w:instrText xml:space="preserve"> PAGE  \* MERGEFORMAT </w:instrText>
    </w:r>
    <w:r>
      <w:fldChar w:fldCharType="separate"/>
    </w:r>
    <w:r w:rsidR="001775C0">
      <w:rPr>
        <w:noProof/>
      </w:rPr>
      <w:t>1</w:t>
    </w:r>
    <w:r>
      <w:fldChar w:fldCharType="end"/>
    </w:r>
  </w:p>
  <w:p w14:paraId="6C229EA0" w14:textId="77777777" w:rsidR="00D27CC0" w:rsidRPr="00487314" w:rsidRDefault="00D27CC0"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C16041" w14:textId="77777777" w:rsidR="00D25595" w:rsidRDefault="00D25595" w:rsidP="005F53BE">
      <w:pPr>
        <w:spacing w:before="0" w:after="0"/>
      </w:pPr>
      <w:r>
        <w:separator/>
      </w:r>
    </w:p>
  </w:footnote>
  <w:footnote w:type="continuationSeparator" w:id="0">
    <w:p w14:paraId="431BE0BB" w14:textId="77777777" w:rsidR="00D25595" w:rsidRDefault="00D25595"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CD43E" w14:textId="77777777" w:rsidR="00D27CC0" w:rsidRDefault="00D27CC0" w:rsidP="00487314">
    <w:pPr>
      <w:pStyle w:val="Header"/>
      <w:pBdr>
        <w:bottom w:val="single" w:sz="4" w:space="0" w:color="auto"/>
      </w:pBdr>
      <w:spacing w:before="240"/>
    </w:pPr>
    <w:r>
      <w:t>DO NOT UPDATE - Course Title Placeholder</w:t>
    </w:r>
  </w:p>
  <w:p w14:paraId="52070944" w14:textId="77777777" w:rsidR="00D27CC0" w:rsidRDefault="00D27CC0" w:rsidP="00487314">
    <w:pPr>
      <w:pStyle w:val="Header"/>
      <w:pBdr>
        <w:bottom w:val="single" w:sz="4" w:space="0" w:color="auto"/>
      </w:pBdr>
      <w:spacing w:before="240"/>
    </w:pPr>
    <w:r>
      <w:t>Module Name Placeholder</w:t>
    </w:r>
    <w:r>
      <w:tab/>
    </w:r>
    <w:r>
      <w:tab/>
      <w:t xml:space="preserve">Version </w:t>
    </w:r>
    <w:proofErr w:type="spellStart"/>
    <w:r>
      <w:t>x.x</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FCB7" w14:textId="77777777" w:rsidR="00D27CC0" w:rsidRDefault="00D27CC0"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nsid w:val="2946127D"/>
    <w:multiLevelType w:val="multilevel"/>
    <w:tmpl w:val="A70A9C82"/>
    <w:numStyleLink w:val="LabStepsTemplate"/>
  </w:abstractNum>
  <w:abstractNum w:abstractNumId="13">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431"/>
    <w:rsid w:val="00011E16"/>
    <w:rsid w:val="00027425"/>
    <w:rsid w:val="00037B7F"/>
    <w:rsid w:val="0004491B"/>
    <w:rsid w:val="00045945"/>
    <w:rsid w:val="0005266B"/>
    <w:rsid w:val="00067C20"/>
    <w:rsid w:val="00072406"/>
    <w:rsid w:val="000736F0"/>
    <w:rsid w:val="00085BFE"/>
    <w:rsid w:val="00092B50"/>
    <w:rsid w:val="000A14CA"/>
    <w:rsid w:val="000A206A"/>
    <w:rsid w:val="000A2F96"/>
    <w:rsid w:val="000C3850"/>
    <w:rsid w:val="000C7F80"/>
    <w:rsid w:val="000F18E2"/>
    <w:rsid w:val="00112775"/>
    <w:rsid w:val="00112856"/>
    <w:rsid w:val="001170EA"/>
    <w:rsid w:val="00123BD3"/>
    <w:rsid w:val="00125E3E"/>
    <w:rsid w:val="00134B8A"/>
    <w:rsid w:val="00135C06"/>
    <w:rsid w:val="00135C15"/>
    <w:rsid w:val="00136B0C"/>
    <w:rsid w:val="0015183C"/>
    <w:rsid w:val="00155501"/>
    <w:rsid w:val="00161A87"/>
    <w:rsid w:val="001775C0"/>
    <w:rsid w:val="00180351"/>
    <w:rsid w:val="001869FD"/>
    <w:rsid w:val="001940C9"/>
    <w:rsid w:val="00194663"/>
    <w:rsid w:val="001A0561"/>
    <w:rsid w:val="001A07AE"/>
    <w:rsid w:val="001C292C"/>
    <w:rsid w:val="001C2F6C"/>
    <w:rsid w:val="001C66E3"/>
    <w:rsid w:val="001D145F"/>
    <w:rsid w:val="001D2760"/>
    <w:rsid w:val="001E3210"/>
    <w:rsid w:val="001F46E0"/>
    <w:rsid w:val="00223B5C"/>
    <w:rsid w:val="0023084D"/>
    <w:rsid w:val="00233079"/>
    <w:rsid w:val="00234E10"/>
    <w:rsid w:val="00240199"/>
    <w:rsid w:val="00253D27"/>
    <w:rsid w:val="00264638"/>
    <w:rsid w:val="00272913"/>
    <w:rsid w:val="00274B27"/>
    <w:rsid w:val="00277DB2"/>
    <w:rsid w:val="00284833"/>
    <w:rsid w:val="00293D68"/>
    <w:rsid w:val="002B587F"/>
    <w:rsid w:val="002C045F"/>
    <w:rsid w:val="002D5DEC"/>
    <w:rsid w:val="002D71F1"/>
    <w:rsid w:val="002F2E02"/>
    <w:rsid w:val="00305C45"/>
    <w:rsid w:val="00307E96"/>
    <w:rsid w:val="00320B47"/>
    <w:rsid w:val="00335A47"/>
    <w:rsid w:val="003419B7"/>
    <w:rsid w:val="00344B71"/>
    <w:rsid w:val="00352060"/>
    <w:rsid w:val="00357410"/>
    <w:rsid w:val="00364F73"/>
    <w:rsid w:val="003770A6"/>
    <w:rsid w:val="0038072B"/>
    <w:rsid w:val="0038219D"/>
    <w:rsid w:val="00383EB3"/>
    <w:rsid w:val="003911B8"/>
    <w:rsid w:val="0039236A"/>
    <w:rsid w:val="003A0E6B"/>
    <w:rsid w:val="003A2FEB"/>
    <w:rsid w:val="003A3777"/>
    <w:rsid w:val="003A7F5B"/>
    <w:rsid w:val="003B1E26"/>
    <w:rsid w:val="003C675A"/>
    <w:rsid w:val="003C6DDF"/>
    <w:rsid w:val="003D0D80"/>
    <w:rsid w:val="003D263C"/>
    <w:rsid w:val="003D6ED3"/>
    <w:rsid w:val="003E59BC"/>
    <w:rsid w:val="003E77A9"/>
    <w:rsid w:val="003F3C48"/>
    <w:rsid w:val="003F5C12"/>
    <w:rsid w:val="00403814"/>
    <w:rsid w:val="0041154C"/>
    <w:rsid w:val="00427863"/>
    <w:rsid w:val="00440B4A"/>
    <w:rsid w:val="00447791"/>
    <w:rsid w:val="0048025F"/>
    <w:rsid w:val="00480C63"/>
    <w:rsid w:val="00487314"/>
    <w:rsid w:val="004951A6"/>
    <w:rsid w:val="004966A7"/>
    <w:rsid w:val="004976B0"/>
    <w:rsid w:val="004A225A"/>
    <w:rsid w:val="004A53A4"/>
    <w:rsid w:val="004A7251"/>
    <w:rsid w:val="004A7C50"/>
    <w:rsid w:val="004B10B1"/>
    <w:rsid w:val="004B4E9C"/>
    <w:rsid w:val="004C054C"/>
    <w:rsid w:val="004C7C0D"/>
    <w:rsid w:val="004D23C6"/>
    <w:rsid w:val="004D525D"/>
    <w:rsid w:val="00502143"/>
    <w:rsid w:val="00504F6D"/>
    <w:rsid w:val="00510744"/>
    <w:rsid w:val="005171A7"/>
    <w:rsid w:val="0053422E"/>
    <w:rsid w:val="00537FB3"/>
    <w:rsid w:val="005410FB"/>
    <w:rsid w:val="005474DB"/>
    <w:rsid w:val="0056217D"/>
    <w:rsid w:val="00563026"/>
    <w:rsid w:val="00564002"/>
    <w:rsid w:val="0057121D"/>
    <w:rsid w:val="00575E20"/>
    <w:rsid w:val="00586D31"/>
    <w:rsid w:val="00587247"/>
    <w:rsid w:val="005B07AE"/>
    <w:rsid w:val="005B372E"/>
    <w:rsid w:val="005B51DA"/>
    <w:rsid w:val="005C074B"/>
    <w:rsid w:val="005D0755"/>
    <w:rsid w:val="005D5812"/>
    <w:rsid w:val="005D5B43"/>
    <w:rsid w:val="005E5442"/>
    <w:rsid w:val="005F4349"/>
    <w:rsid w:val="005F53BE"/>
    <w:rsid w:val="0060682E"/>
    <w:rsid w:val="0061366A"/>
    <w:rsid w:val="0062297B"/>
    <w:rsid w:val="006310F3"/>
    <w:rsid w:val="00646107"/>
    <w:rsid w:val="00646ECC"/>
    <w:rsid w:val="006556A5"/>
    <w:rsid w:val="00661895"/>
    <w:rsid w:val="00671F0E"/>
    <w:rsid w:val="00674E89"/>
    <w:rsid w:val="0067758C"/>
    <w:rsid w:val="00686BCB"/>
    <w:rsid w:val="00686E09"/>
    <w:rsid w:val="0069419C"/>
    <w:rsid w:val="00697EBD"/>
    <w:rsid w:val="006A2726"/>
    <w:rsid w:val="006B188E"/>
    <w:rsid w:val="006C2A77"/>
    <w:rsid w:val="006D0366"/>
    <w:rsid w:val="006D7BE4"/>
    <w:rsid w:val="006E0D86"/>
    <w:rsid w:val="006E113F"/>
    <w:rsid w:val="006E643C"/>
    <w:rsid w:val="006F14C1"/>
    <w:rsid w:val="006F4ADE"/>
    <w:rsid w:val="006F5F0B"/>
    <w:rsid w:val="00703148"/>
    <w:rsid w:val="007039B1"/>
    <w:rsid w:val="00703C3F"/>
    <w:rsid w:val="00705D38"/>
    <w:rsid w:val="00707872"/>
    <w:rsid w:val="0074666B"/>
    <w:rsid w:val="00757E25"/>
    <w:rsid w:val="00760528"/>
    <w:rsid w:val="00765BA8"/>
    <w:rsid w:val="007778F1"/>
    <w:rsid w:val="00795368"/>
    <w:rsid w:val="00795BC4"/>
    <w:rsid w:val="007A25F4"/>
    <w:rsid w:val="007A6D7B"/>
    <w:rsid w:val="007B0F94"/>
    <w:rsid w:val="007B1338"/>
    <w:rsid w:val="007B4741"/>
    <w:rsid w:val="007B6FC2"/>
    <w:rsid w:val="007C6964"/>
    <w:rsid w:val="007D4F50"/>
    <w:rsid w:val="007E3B2D"/>
    <w:rsid w:val="007E72F5"/>
    <w:rsid w:val="007F254C"/>
    <w:rsid w:val="008018D6"/>
    <w:rsid w:val="008028B6"/>
    <w:rsid w:val="0080788B"/>
    <w:rsid w:val="008211E3"/>
    <w:rsid w:val="00844D91"/>
    <w:rsid w:val="0085274C"/>
    <w:rsid w:val="008535D6"/>
    <w:rsid w:val="00854D29"/>
    <w:rsid w:val="00855F9E"/>
    <w:rsid w:val="00860E33"/>
    <w:rsid w:val="00861D72"/>
    <w:rsid w:val="0088119A"/>
    <w:rsid w:val="00886113"/>
    <w:rsid w:val="00891124"/>
    <w:rsid w:val="008A5115"/>
    <w:rsid w:val="008B4A63"/>
    <w:rsid w:val="008C3ADB"/>
    <w:rsid w:val="008C4422"/>
    <w:rsid w:val="008C5C8B"/>
    <w:rsid w:val="008C78D9"/>
    <w:rsid w:val="008D1233"/>
    <w:rsid w:val="008E1182"/>
    <w:rsid w:val="008F5BD6"/>
    <w:rsid w:val="008F7F45"/>
    <w:rsid w:val="00900F55"/>
    <w:rsid w:val="0093380E"/>
    <w:rsid w:val="0093401C"/>
    <w:rsid w:val="00934039"/>
    <w:rsid w:val="00935DBF"/>
    <w:rsid w:val="00936A8E"/>
    <w:rsid w:val="00941D1D"/>
    <w:rsid w:val="0094230C"/>
    <w:rsid w:val="00950C82"/>
    <w:rsid w:val="00954CD4"/>
    <w:rsid w:val="0096127C"/>
    <w:rsid w:val="00967575"/>
    <w:rsid w:val="009742DC"/>
    <w:rsid w:val="00980D5C"/>
    <w:rsid w:val="00983C49"/>
    <w:rsid w:val="00983DF5"/>
    <w:rsid w:val="00984A18"/>
    <w:rsid w:val="00985F6F"/>
    <w:rsid w:val="00992A7D"/>
    <w:rsid w:val="00995967"/>
    <w:rsid w:val="009A5BCA"/>
    <w:rsid w:val="009C0E73"/>
    <w:rsid w:val="009C1C56"/>
    <w:rsid w:val="009D0FA3"/>
    <w:rsid w:val="009D311C"/>
    <w:rsid w:val="009E1D70"/>
    <w:rsid w:val="009E65AB"/>
    <w:rsid w:val="009F15E2"/>
    <w:rsid w:val="009F4D25"/>
    <w:rsid w:val="00A01BC1"/>
    <w:rsid w:val="00A11E74"/>
    <w:rsid w:val="00A12B70"/>
    <w:rsid w:val="00A16BB6"/>
    <w:rsid w:val="00A1771C"/>
    <w:rsid w:val="00A32200"/>
    <w:rsid w:val="00A435CE"/>
    <w:rsid w:val="00A4505C"/>
    <w:rsid w:val="00A45590"/>
    <w:rsid w:val="00A45974"/>
    <w:rsid w:val="00A52083"/>
    <w:rsid w:val="00A52343"/>
    <w:rsid w:val="00A534E5"/>
    <w:rsid w:val="00A57C9B"/>
    <w:rsid w:val="00A838BA"/>
    <w:rsid w:val="00A86695"/>
    <w:rsid w:val="00A86A3B"/>
    <w:rsid w:val="00AA0476"/>
    <w:rsid w:val="00AA5D4C"/>
    <w:rsid w:val="00AA61DE"/>
    <w:rsid w:val="00AB3B26"/>
    <w:rsid w:val="00AC093F"/>
    <w:rsid w:val="00AE06F9"/>
    <w:rsid w:val="00AE10EF"/>
    <w:rsid w:val="00AE4F3E"/>
    <w:rsid w:val="00AE666A"/>
    <w:rsid w:val="00AF05F5"/>
    <w:rsid w:val="00AF4744"/>
    <w:rsid w:val="00B062D6"/>
    <w:rsid w:val="00B269DE"/>
    <w:rsid w:val="00B41A74"/>
    <w:rsid w:val="00B470EF"/>
    <w:rsid w:val="00B500BA"/>
    <w:rsid w:val="00B610C4"/>
    <w:rsid w:val="00B6701F"/>
    <w:rsid w:val="00B7272F"/>
    <w:rsid w:val="00B82808"/>
    <w:rsid w:val="00B83FCF"/>
    <w:rsid w:val="00B84305"/>
    <w:rsid w:val="00B963E6"/>
    <w:rsid w:val="00BA678C"/>
    <w:rsid w:val="00BB2626"/>
    <w:rsid w:val="00BB4431"/>
    <w:rsid w:val="00BB719D"/>
    <w:rsid w:val="00BC537F"/>
    <w:rsid w:val="00BE4E45"/>
    <w:rsid w:val="00BE7982"/>
    <w:rsid w:val="00BF4063"/>
    <w:rsid w:val="00C00CE5"/>
    <w:rsid w:val="00C104B8"/>
    <w:rsid w:val="00C166DA"/>
    <w:rsid w:val="00C320AB"/>
    <w:rsid w:val="00C332D6"/>
    <w:rsid w:val="00C43F70"/>
    <w:rsid w:val="00C47A4F"/>
    <w:rsid w:val="00C522A8"/>
    <w:rsid w:val="00C60B35"/>
    <w:rsid w:val="00C62F04"/>
    <w:rsid w:val="00C71662"/>
    <w:rsid w:val="00C72D83"/>
    <w:rsid w:val="00C731F9"/>
    <w:rsid w:val="00C830EA"/>
    <w:rsid w:val="00C8341E"/>
    <w:rsid w:val="00C90D96"/>
    <w:rsid w:val="00CA03C2"/>
    <w:rsid w:val="00CB3AD7"/>
    <w:rsid w:val="00CC11E1"/>
    <w:rsid w:val="00CC1574"/>
    <w:rsid w:val="00CC1FF8"/>
    <w:rsid w:val="00CC30B3"/>
    <w:rsid w:val="00CC321D"/>
    <w:rsid w:val="00CD7ABB"/>
    <w:rsid w:val="00CE28B8"/>
    <w:rsid w:val="00D049BB"/>
    <w:rsid w:val="00D0590E"/>
    <w:rsid w:val="00D13F3B"/>
    <w:rsid w:val="00D23A4F"/>
    <w:rsid w:val="00D25595"/>
    <w:rsid w:val="00D25EB6"/>
    <w:rsid w:val="00D27CC0"/>
    <w:rsid w:val="00D32E4A"/>
    <w:rsid w:val="00D33D19"/>
    <w:rsid w:val="00D43642"/>
    <w:rsid w:val="00D73447"/>
    <w:rsid w:val="00D91F4C"/>
    <w:rsid w:val="00D94BBD"/>
    <w:rsid w:val="00D97AA9"/>
    <w:rsid w:val="00DB5FAC"/>
    <w:rsid w:val="00DE2224"/>
    <w:rsid w:val="00DE2E34"/>
    <w:rsid w:val="00DF20CF"/>
    <w:rsid w:val="00E00875"/>
    <w:rsid w:val="00E07604"/>
    <w:rsid w:val="00E243D4"/>
    <w:rsid w:val="00E24769"/>
    <w:rsid w:val="00E4560B"/>
    <w:rsid w:val="00E46F12"/>
    <w:rsid w:val="00E515B9"/>
    <w:rsid w:val="00E61148"/>
    <w:rsid w:val="00E66D0E"/>
    <w:rsid w:val="00E70172"/>
    <w:rsid w:val="00E81BDA"/>
    <w:rsid w:val="00E83114"/>
    <w:rsid w:val="00E84255"/>
    <w:rsid w:val="00E86D2C"/>
    <w:rsid w:val="00E91320"/>
    <w:rsid w:val="00E92846"/>
    <w:rsid w:val="00E976B5"/>
    <w:rsid w:val="00EA77D4"/>
    <w:rsid w:val="00EA7F11"/>
    <w:rsid w:val="00EB1ADF"/>
    <w:rsid w:val="00EB54EA"/>
    <w:rsid w:val="00EC0A91"/>
    <w:rsid w:val="00ED320D"/>
    <w:rsid w:val="00ED6F2D"/>
    <w:rsid w:val="00EE11D5"/>
    <w:rsid w:val="00EE6F2C"/>
    <w:rsid w:val="00EE7D78"/>
    <w:rsid w:val="00F05055"/>
    <w:rsid w:val="00F14A4D"/>
    <w:rsid w:val="00F156FE"/>
    <w:rsid w:val="00F167A6"/>
    <w:rsid w:val="00F16A71"/>
    <w:rsid w:val="00F1739B"/>
    <w:rsid w:val="00F17A8C"/>
    <w:rsid w:val="00F245B7"/>
    <w:rsid w:val="00F361DF"/>
    <w:rsid w:val="00F46C5D"/>
    <w:rsid w:val="00F55B07"/>
    <w:rsid w:val="00F66EDC"/>
    <w:rsid w:val="00F7113B"/>
    <w:rsid w:val="00F80E71"/>
    <w:rsid w:val="00F81805"/>
    <w:rsid w:val="00F84D7F"/>
    <w:rsid w:val="00F86710"/>
    <w:rsid w:val="00F956FE"/>
    <w:rsid w:val="00F957E0"/>
    <w:rsid w:val="00FA0791"/>
    <w:rsid w:val="00FA7997"/>
    <w:rsid w:val="00FB1A89"/>
    <w:rsid w:val="00FB7243"/>
    <w:rsid w:val="00FE2D37"/>
    <w:rsid w:val="00FF11B8"/>
    <w:rsid w:val="00FF1D42"/>
    <w:rsid w:val="00FF2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DB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277DB2"/>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277DB2"/>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277DB2"/>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277DB2"/>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277DB2"/>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277DB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77DB2"/>
  </w:style>
  <w:style w:type="character" w:customStyle="1" w:styleId="Heading1Char">
    <w:name w:val="Heading 1 Char"/>
    <w:basedOn w:val="DefaultParagraphFont"/>
    <w:link w:val="Heading1"/>
    <w:uiPriority w:val="9"/>
    <w:rsid w:val="00277DB2"/>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277DB2"/>
    <w:rPr>
      <w:rFonts w:ascii="Arial Black" w:hAnsi="Arial Black"/>
      <w:sz w:val="28"/>
    </w:rPr>
  </w:style>
  <w:style w:type="character" w:customStyle="1" w:styleId="Heading3Char">
    <w:name w:val="Heading 3 Char"/>
    <w:basedOn w:val="DefaultParagraphFont"/>
    <w:link w:val="Heading3"/>
    <w:rsid w:val="00277DB2"/>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277DB2"/>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277DB2"/>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277DB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DB2"/>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277DB2"/>
    <w:pPr>
      <w:tabs>
        <w:tab w:val="right" w:leader="dot" w:pos="10786"/>
      </w:tabs>
      <w:spacing w:before="80" w:after="0"/>
      <w:ind w:left="144"/>
    </w:pPr>
    <w:rPr>
      <w:b/>
    </w:rPr>
  </w:style>
  <w:style w:type="paragraph" w:styleId="TOC2">
    <w:name w:val="toc 2"/>
    <w:basedOn w:val="Normal"/>
    <w:next w:val="Normal"/>
    <w:autoRedefine/>
    <w:uiPriority w:val="39"/>
    <w:unhideWhenUsed/>
    <w:rsid w:val="00277DB2"/>
    <w:pPr>
      <w:tabs>
        <w:tab w:val="right" w:leader="dot" w:pos="10790"/>
      </w:tabs>
      <w:spacing w:before="40" w:after="40"/>
      <w:ind w:left="288"/>
    </w:pPr>
    <w:rPr>
      <w:sz w:val="18"/>
    </w:rPr>
  </w:style>
  <w:style w:type="character" w:styleId="Hyperlink">
    <w:name w:val="Hyperlink"/>
    <w:basedOn w:val="DefaultParagraphFont"/>
    <w:uiPriority w:val="99"/>
    <w:unhideWhenUsed/>
    <w:rsid w:val="00277DB2"/>
    <w:rPr>
      <w:color w:val="0000FF" w:themeColor="hyperlink"/>
      <w:u w:val="single"/>
    </w:rPr>
  </w:style>
  <w:style w:type="character" w:styleId="BookTitle">
    <w:name w:val="Book Title"/>
    <w:basedOn w:val="DefaultParagraphFont"/>
    <w:uiPriority w:val="33"/>
    <w:rsid w:val="00277DB2"/>
    <w:rPr>
      <w:b/>
      <w:bCs/>
      <w:smallCaps/>
      <w:spacing w:val="5"/>
      <w:sz w:val="48"/>
    </w:rPr>
  </w:style>
  <w:style w:type="paragraph" w:styleId="Title">
    <w:name w:val="Title"/>
    <w:basedOn w:val="Normal"/>
    <w:next w:val="Normal"/>
    <w:link w:val="TitleChar"/>
    <w:uiPriority w:val="10"/>
    <w:unhideWhenUsed/>
    <w:rsid w:val="00277DB2"/>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277DB2"/>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277DB2"/>
    <w:pPr>
      <w:spacing w:after="0" w:line="240" w:lineRule="auto"/>
    </w:pPr>
    <w:rPr>
      <w:rFonts w:eastAsiaTheme="minorEastAsia"/>
    </w:rPr>
  </w:style>
  <w:style w:type="character" w:customStyle="1" w:styleId="NoSpacingChar">
    <w:name w:val="No Spacing Char"/>
    <w:basedOn w:val="DefaultParagraphFont"/>
    <w:link w:val="NoSpacing"/>
    <w:uiPriority w:val="4"/>
    <w:rsid w:val="00277DB2"/>
    <w:rPr>
      <w:rFonts w:eastAsiaTheme="minorEastAsia"/>
    </w:rPr>
  </w:style>
  <w:style w:type="paragraph" w:styleId="Header">
    <w:name w:val="header"/>
    <w:basedOn w:val="Normal"/>
    <w:link w:val="HeaderChar"/>
    <w:uiPriority w:val="99"/>
    <w:unhideWhenUsed/>
    <w:rsid w:val="00277DB2"/>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277DB2"/>
    <w:rPr>
      <w:rFonts w:ascii="Arial" w:hAnsi="Arial"/>
      <w:color w:val="292929"/>
      <w:sz w:val="16"/>
    </w:rPr>
  </w:style>
  <w:style w:type="paragraph" w:styleId="Footer">
    <w:name w:val="footer"/>
    <w:basedOn w:val="Normal"/>
    <w:link w:val="FooterChar"/>
    <w:uiPriority w:val="99"/>
    <w:unhideWhenUsed/>
    <w:rsid w:val="00277DB2"/>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277DB2"/>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277DB2"/>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277DB2"/>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277DB2"/>
    <w:rPr>
      <w:rFonts w:ascii="Lucida Console" w:hAnsi="Lucida Console" w:cs="Courier New"/>
      <w:b/>
      <w:spacing w:val="-6"/>
      <w:sz w:val="18"/>
    </w:rPr>
  </w:style>
  <w:style w:type="paragraph" w:customStyle="1" w:styleId="NumberedBullet">
    <w:name w:val="Numbered Bullet"/>
    <w:basedOn w:val="ListParagraph"/>
    <w:uiPriority w:val="5"/>
    <w:unhideWhenUsed/>
    <w:rsid w:val="00277DB2"/>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277DB2"/>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277DB2"/>
    <w:pPr>
      <w:spacing w:before="0" w:after="0"/>
    </w:pPr>
    <w:rPr>
      <w:szCs w:val="20"/>
    </w:rPr>
  </w:style>
  <w:style w:type="character" w:customStyle="1" w:styleId="FootnoteTextChar">
    <w:name w:val="Footnote Text Char"/>
    <w:basedOn w:val="DefaultParagraphFont"/>
    <w:link w:val="FootnoteText"/>
    <w:uiPriority w:val="99"/>
    <w:semiHidden/>
    <w:rsid w:val="00277DB2"/>
    <w:rPr>
      <w:rFonts w:ascii="Arial" w:hAnsi="Arial"/>
      <w:color w:val="262626" w:themeColor="text1" w:themeTint="D9"/>
      <w:sz w:val="20"/>
      <w:szCs w:val="20"/>
    </w:rPr>
  </w:style>
  <w:style w:type="table" w:styleId="LightShading-Accent4">
    <w:name w:val="Light Shading Accent 4"/>
    <w:basedOn w:val="TableNormal"/>
    <w:uiPriority w:val="60"/>
    <w:rsid w:val="00277DB2"/>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277DB2"/>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277DB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277DB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277DB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277DB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277DB2"/>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277DB2"/>
    <w:pPr>
      <w:tabs>
        <w:tab w:val="num" w:pos="360"/>
      </w:tabs>
      <w:ind w:left="360" w:hanging="360"/>
      <w:contextualSpacing/>
    </w:pPr>
  </w:style>
  <w:style w:type="character" w:customStyle="1" w:styleId="InLineUrl">
    <w:name w:val="InLineUrl"/>
    <w:basedOn w:val="DefaultParagraphFont"/>
    <w:qFormat/>
    <w:rsid w:val="00277DB2"/>
    <w:rPr>
      <w:rFonts w:ascii="Arial" w:hAnsi="Arial"/>
      <w:b/>
      <w:sz w:val="18"/>
    </w:rPr>
  </w:style>
  <w:style w:type="paragraph" w:customStyle="1" w:styleId="LabStepNumbered">
    <w:name w:val="Lab Step Numbered"/>
    <w:link w:val="LabStepNumberedChar"/>
    <w:qFormat/>
    <w:rsid w:val="00277DB2"/>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277DB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277DB2"/>
    <w:pPr>
      <w:numPr>
        <w:numId w:val="0"/>
      </w:numPr>
      <w:spacing w:before="40"/>
      <w:ind w:left="720"/>
    </w:pPr>
  </w:style>
  <w:style w:type="character" w:customStyle="1" w:styleId="LabStepScreenshotFrame">
    <w:name w:val="Lab Step Screenshot Frame"/>
    <w:basedOn w:val="DefaultParagraphFont"/>
    <w:uiPriority w:val="1"/>
    <w:qFormat/>
    <w:rsid w:val="00277DB2"/>
    <w:rPr>
      <w:noProof/>
      <w:bdr w:val="single" w:sz="2" w:space="0" w:color="DDDDDD"/>
    </w:rPr>
  </w:style>
  <w:style w:type="paragraph" w:customStyle="1" w:styleId="LabExerciseCallout">
    <w:name w:val="Lab Exercise Callout"/>
    <w:basedOn w:val="LabExerciseLeadIn"/>
    <w:qFormat/>
    <w:rsid w:val="00277DB2"/>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277DB2"/>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277DB2"/>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277DB2"/>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277DB2"/>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277DB2"/>
    <w:rPr>
      <w:rFonts w:ascii="Arial" w:hAnsi="Arial"/>
      <w:b/>
      <w:iCs/>
      <w:sz w:val="16"/>
    </w:rPr>
  </w:style>
  <w:style w:type="character" w:customStyle="1" w:styleId="InlindeCode">
    <w:name w:val="InlindeCode"/>
    <w:basedOn w:val="DefaultParagraphFont"/>
    <w:qFormat/>
    <w:rsid w:val="00277DB2"/>
    <w:rPr>
      <w:rFonts w:ascii="Lucida Console" w:hAnsi="Lucida Console"/>
      <w:b/>
      <w:sz w:val="16"/>
    </w:rPr>
  </w:style>
  <w:style w:type="table" w:customStyle="1" w:styleId="LabStepTable">
    <w:name w:val="Lab Step Table"/>
    <w:basedOn w:val="TableGrid"/>
    <w:uiPriority w:val="99"/>
    <w:rsid w:val="00277DB2"/>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277DB2"/>
    <w:pPr>
      <w:ind w:left="792"/>
    </w:pPr>
  </w:style>
  <w:style w:type="paragraph" w:customStyle="1" w:styleId="LabStepScreenshotLevel2">
    <w:name w:val="Lab Step Screenshot Level 2"/>
    <w:basedOn w:val="LabStepScreenshot"/>
    <w:uiPriority w:val="2"/>
    <w:qFormat/>
    <w:rsid w:val="00277DB2"/>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277DB2"/>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277DB2"/>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277DB2"/>
    <w:rPr>
      <w:sz w:val="16"/>
      <w:szCs w:val="16"/>
    </w:rPr>
  </w:style>
  <w:style w:type="paragraph" w:styleId="CommentText">
    <w:name w:val="annotation text"/>
    <w:basedOn w:val="Normal"/>
    <w:link w:val="CommentTextChar"/>
    <w:uiPriority w:val="99"/>
    <w:semiHidden/>
    <w:unhideWhenUsed/>
    <w:rsid w:val="00277DB2"/>
    <w:rPr>
      <w:szCs w:val="20"/>
    </w:rPr>
  </w:style>
  <w:style w:type="character" w:customStyle="1" w:styleId="CommentTextChar">
    <w:name w:val="Comment Text Char"/>
    <w:basedOn w:val="DefaultParagraphFont"/>
    <w:link w:val="CommentText"/>
    <w:uiPriority w:val="99"/>
    <w:semiHidden/>
    <w:rsid w:val="00277DB2"/>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277DB2"/>
    <w:rPr>
      <w:b/>
      <w:bCs/>
    </w:rPr>
  </w:style>
  <w:style w:type="character" w:customStyle="1" w:styleId="CommentSubjectChar">
    <w:name w:val="Comment Subject Char"/>
    <w:basedOn w:val="CommentTextChar"/>
    <w:link w:val="CommentSubject"/>
    <w:uiPriority w:val="99"/>
    <w:semiHidden/>
    <w:rsid w:val="00277DB2"/>
    <w:rPr>
      <w:rFonts w:ascii="Arial" w:hAnsi="Arial"/>
      <w:b/>
      <w:bCs/>
      <w:color w:val="262626" w:themeColor="text1" w:themeTint="D9"/>
      <w:sz w:val="20"/>
      <w:szCs w:val="20"/>
    </w:rPr>
  </w:style>
  <w:style w:type="character" w:styleId="Strong">
    <w:name w:val="Strong"/>
    <w:basedOn w:val="DefaultParagraphFont"/>
    <w:uiPriority w:val="23"/>
    <w:rsid w:val="00277DB2"/>
    <w:rPr>
      <w:b/>
      <w:bCs/>
    </w:rPr>
  </w:style>
  <w:style w:type="paragraph" w:styleId="NormalWeb">
    <w:name w:val="Normal (Web)"/>
    <w:basedOn w:val="Normal"/>
    <w:uiPriority w:val="99"/>
    <w:semiHidden/>
    <w:unhideWhenUsed/>
    <w:rsid w:val="00277DB2"/>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277DB2"/>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277DB2"/>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277DB2"/>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277DB2"/>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277DB2"/>
    <w:pPr>
      <w:spacing w:before="240"/>
      <w:ind w:left="720" w:right="720"/>
    </w:pPr>
    <w:rPr>
      <w:color w:val="1C1C1C"/>
    </w:rPr>
  </w:style>
  <w:style w:type="paragraph" w:customStyle="1" w:styleId="SlidesNotes">
    <w:name w:val="Slides Notes"/>
    <w:basedOn w:val="Normal"/>
    <w:uiPriority w:val="4"/>
    <w:rsid w:val="00277DB2"/>
    <w:pPr>
      <w:spacing w:before="240"/>
    </w:pPr>
  </w:style>
  <w:style w:type="paragraph" w:customStyle="1" w:styleId="LegalHeader">
    <w:name w:val="Legal Header"/>
    <w:basedOn w:val="Normal"/>
    <w:uiPriority w:val="3"/>
    <w:rsid w:val="00277DB2"/>
    <w:pPr>
      <w:spacing w:before="600"/>
    </w:pPr>
    <w:rPr>
      <w:b/>
      <w:color w:val="auto"/>
      <w:u w:val="single"/>
    </w:rPr>
  </w:style>
  <w:style w:type="paragraph" w:customStyle="1" w:styleId="LegalBody">
    <w:name w:val="Legal Body"/>
    <w:basedOn w:val="Normal"/>
    <w:uiPriority w:val="3"/>
    <w:rsid w:val="00277DB2"/>
    <w:rPr>
      <w:sz w:val="18"/>
    </w:rPr>
  </w:style>
  <w:style w:type="paragraph" w:customStyle="1" w:styleId="CourseInfo">
    <w:name w:val="Course Info"/>
    <w:basedOn w:val="Normal"/>
    <w:uiPriority w:val="4"/>
    <w:rsid w:val="00277DB2"/>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277DB2"/>
    <w:rPr>
      <w:rFonts w:ascii="Arial" w:hAnsi="Arial"/>
      <w:color w:val="262626" w:themeColor="text1" w:themeTint="D9"/>
      <w:sz w:val="18"/>
    </w:rPr>
  </w:style>
  <w:style w:type="paragraph" w:customStyle="1" w:styleId="Strong1">
    <w:name w:val="Strong1"/>
    <w:basedOn w:val="LabStepNumbered"/>
    <w:link w:val="strongChar"/>
    <w:uiPriority w:val="5"/>
    <w:rsid w:val="00277DB2"/>
    <w:pPr>
      <w:numPr>
        <w:numId w:val="0"/>
      </w:numPr>
      <w:ind w:left="757" w:hanging="360"/>
    </w:pPr>
    <w:rPr>
      <w:b/>
    </w:rPr>
  </w:style>
  <w:style w:type="character" w:customStyle="1" w:styleId="strongChar">
    <w:name w:val="strong Char"/>
    <w:basedOn w:val="LabStepNumberedChar"/>
    <w:link w:val="Strong1"/>
    <w:uiPriority w:val="5"/>
    <w:rsid w:val="00277DB2"/>
    <w:rPr>
      <w:rFonts w:ascii="Arial" w:hAnsi="Arial"/>
      <w:b/>
      <w:color w:val="262626" w:themeColor="text1" w:themeTint="D9"/>
      <w:sz w:val="18"/>
    </w:rPr>
  </w:style>
  <w:style w:type="paragraph" w:customStyle="1" w:styleId="CourseCode">
    <w:name w:val="Course Code"/>
    <w:basedOn w:val="Normal"/>
    <w:uiPriority w:val="4"/>
    <w:rsid w:val="00277DB2"/>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277DB2"/>
    <w:pPr>
      <w:tabs>
        <w:tab w:val="right" w:leader="dot" w:pos="10790"/>
      </w:tabs>
      <w:spacing w:before="40" w:after="0"/>
      <w:ind w:left="432"/>
    </w:pPr>
    <w:rPr>
      <w:sz w:val="16"/>
    </w:rPr>
  </w:style>
  <w:style w:type="numbering" w:customStyle="1" w:styleId="LabStepsTemplate">
    <w:name w:val="LabStepsTemplate"/>
    <w:uiPriority w:val="99"/>
    <w:rsid w:val="00277DB2"/>
    <w:pPr>
      <w:numPr>
        <w:numId w:val="4"/>
      </w:numPr>
    </w:pPr>
  </w:style>
  <w:style w:type="paragraph" w:customStyle="1" w:styleId="ModuleDescription">
    <w:name w:val="Module Description"/>
    <w:basedOn w:val="Normal"/>
    <w:uiPriority w:val="4"/>
    <w:rsid w:val="00277DB2"/>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277DB2"/>
    <w:pPr>
      <w:jc w:val="center"/>
    </w:pPr>
  </w:style>
  <w:style w:type="paragraph" w:customStyle="1" w:styleId="TopicsCoveredItem">
    <w:name w:val="Topics Covered Item"/>
    <w:basedOn w:val="Normal"/>
    <w:uiPriority w:val="4"/>
    <w:rsid w:val="00277DB2"/>
    <w:pPr>
      <w:numPr>
        <w:numId w:val="5"/>
      </w:numPr>
      <w:spacing w:before="0" w:after="0"/>
      <w:contextualSpacing/>
    </w:pPr>
  </w:style>
  <w:style w:type="paragraph" w:customStyle="1" w:styleId="ModuleIntroHeader">
    <w:name w:val="Module Intro Header"/>
    <w:basedOn w:val="Normal"/>
    <w:uiPriority w:val="4"/>
    <w:rsid w:val="00277DB2"/>
    <w:pPr>
      <w:pBdr>
        <w:bottom w:val="single" w:sz="8" w:space="1" w:color="auto"/>
      </w:pBdr>
      <w:spacing w:before="360"/>
      <w:ind w:left="288"/>
    </w:pPr>
    <w:rPr>
      <w:b/>
      <w:sz w:val="24"/>
    </w:rPr>
  </w:style>
  <w:style w:type="paragraph" w:customStyle="1" w:styleId="ModuleAgendaItem">
    <w:name w:val="Module Agenda Item"/>
    <w:basedOn w:val="Normal"/>
    <w:uiPriority w:val="4"/>
    <w:rsid w:val="00277DB2"/>
    <w:pPr>
      <w:spacing w:before="0" w:after="0"/>
      <w:ind w:left="360" w:hanging="360"/>
      <w:contextualSpacing/>
    </w:pPr>
    <w:rPr>
      <w:sz w:val="24"/>
    </w:rPr>
  </w:style>
  <w:style w:type="paragraph" w:customStyle="1" w:styleId="LabExerciseItem">
    <w:name w:val="Lab Exercise Item"/>
    <w:basedOn w:val="Normal"/>
    <w:next w:val="Normal"/>
    <w:uiPriority w:val="4"/>
    <w:qFormat/>
    <w:rsid w:val="00277DB2"/>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277DB2"/>
    <w:pPr>
      <w:numPr>
        <w:ilvl w:val="1"/>
      </w:numPr>
    </w:pPr>
  </w:style>
  <w:style w:type="paragraph" w:customStyle="1" w:styleId="LabStepNumberedLevel3">
    <w:name w:val="Lab Step Numbered Level 3"/>
    <w:basedOn w:val="LabStepNumberedLevel2"/>
    <w:qFormat/>
    <w:rsid w:val="00277DB2"/>
    <w:pPr>
      <w:numPr>
        <w:ilvl w:val="2"/>
      </w:numPr>
      <w:tabs>
        <w:tab w:val="left" w:pos="994"/>
      </w:tabs>
    </w:pPr>
  </w:style>
  <w:style w:type="paragraph" w:customStyle="1" w:styleId="LabStepNumberedLevel4">
    <w:name w:val="Lab Step Numbered Level 4"/>
    <w:basedOn w:val="LabStepNumberedLevel3"/>
    <w:qFormat/>
    <w:rsid w:val="00277DB2"/>
    <w:pPr>
      <w:numPr>
        <w:ilvl w:val="3"/>
      </w:numPr>
      <w:tabs>
        <w:tab w:val="clear" w:pos="994"/>
        <w:tab w:val="left" w:pos="1627"/>
      </w:tabs>
    </w:pPr>
  </w:style>
  <w:style w:type="paragraph" w:customStyle="1" w:styleId="LabExerciseLeadIn">
    <w:name w:val="Lab Exercise Lead In"/>
    <w:basedOn w:val="Normal"/>
    <w:qFormat/>
    <w:rsid w:val="00277DB2"/>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intranet.wingtip.com" TargetMode="External"/><Relationship Id="rId47" Type="http://schemas.openxmlformats.org/officeDocument/2006/relationships/hyperlink" Target="http://intranet.wingtip.com" TargetMode="External"/><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intranet.wingtip.com" TargetMode="External"/><Relationship Id="rId45" Type="http://schemas.openxmlformats.org/officeDocument/2006/relationships/hyperlink" Target="http://intranet.wingtip.com"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http://www.microsoft.com/en-us/download/details.aspx?id=39379" TargetMode="External"/><Relationship Id="rId51" Type="http://schemas.openxmlformats.org/officeDocument/2006/relationships/image" Target="media/image39.pn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intranet.wingtip.com" TargetMode="External"/><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2321</TotalTime>
  <Pages>20</Pages>
  <Words>2792</Words>
  <Characters>15915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18670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11</cp:revision>
  <cp:lastPrinted>2014-04-21T19:26:00Z</cp:lastPrinted>
  <dcterms:created xsi:type="dcterms:W3CDTF">2015-03-10T19:47:00Z</dcterms:created>
  <dcterms:modified xsi:type="dcterms:W3CDTF">2015-03-16T13:37:00Z</dcterms:modified>
</cp:coreProperties>
</file>