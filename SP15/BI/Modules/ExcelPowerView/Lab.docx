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69FD8CAC" w:rsidR="00EB1ADF" w:rsidRDefault="00756FD0" w:rsidP="0048025F">
      <w:pPr>
        <w:pStyle w:val="Heading2"/>
      </w:pPr>
      <w:r w:rsidRPr="00756FD0">
        <w:t>Using Power View in Excel 2013</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59485DCF" w:rsidR="00EB1ADF" w:rsidRPr="005C7841" w:rsidRDefault="00EB1ADF" w:rsidP="0048025F">
      <w:pPr>
        <w:pStyle w:val="LabExerciseCallout"/>
      </w:pPr>
      <w:r w:rsidRPr="005C7841">
        <w:rPr>
          <w:b/>
        </w:rPr>
        <w:t>Lab Folder</w:t>
      </w:r>
      <w:r w:rsidRPr="005C7841">
        <w:t xml:space="preserve">: </w:t>
      </w:r>
      <w:r w:rsidR="005D0755">
        <w:t>C:\Student\Modules\</w:t>
      </w:r>
      <w:r w:rsidR="00561AA4">
        <w:t>ExcelPowerView</w:t>
      </w:r>
      <w:r w:rsidR="001C292C">
        <w:t>\Lab</w:t>
      </w:r>
    </w:p>
    <w:p w14:paraId="266D4C88" w14:textId="643B8375" w:rsidR="00EB1ADF" w:rsidRDefault="00EB1ADF" w:rsidP="0048025F">
      <w:pPr>
        <w:pStyle w:val="LabExerciseCallout"/>
      </w:pPr>
      <w:r w:rsidRPr="005C7841">
        <w:rPr>
          <w:b/>
        </w:rPr>
        <w:t>Lab Overview</w:t>
      </w:r>
      <w:r w:rsidRPr="005C7841">
        <w:t xml:space="preserve">: </w:t>
      </w:r>
      <w:r w:rsidR="00561AA4" w:rsidRPr="00561AA4">
        <w:rPr>
          <w:rFonts w:cs="Arial"/>
          <w:lang w:val="en"/>
        </w:rPr>
        <w:t xml:space="preserve">In this module you will </w:t>
      </w:r>
      <w:r w:rsidR="00561AA4">
        <w:rPr>
          <w:rFonts w:cs="Arial"/>
          <w:lang w:val="en"/>
        </w:rPr>
        <w:t xml:space="preserve">with Power View and </w:t>
      </w:r>
      <w:r w:rsidR="00561AA4" w:rsidRPr="00561AA4">
        <w:rPr>
          <w:rFonts w:cs="Arial"/>
          <w:lang w:val="en"/>
        </w:rPr>
        <w:t xml:space="preserve">continue to work with Excel 2013 and along with the Excel workbook and data model you created in the previous lab. </w:t>
      </w:r>
    </w:p>
    <w:p w14:paraId="5384B941" w14:textId="112AB2E4" w:rsidR="004A226E" w:rsidRPr="00AB0146" w:rsidRDefault="004A226E" w:rsidP="004A226E">
      <w:pPr>
        <w:pStyle w:val="Heading3"/>
      </w:pPr>
      <w:r>
        <w:t>Exercise 1: Create Sales Revenue by Product Report</w:t>
      </w:r>
    </w:p>
    <w:p w14:paraId="2D5ADAE5" w14:textId="77777777" w:rsidR="00181625" w:rsidRDefault="00181625" w:rsidP="00181625">
      <w:pPr>
        <w:pStyle w:val="LabExerciseLeadIn"/>
      </w:pPr>
      <w:r>
        <w:t>In this exercise you will launch Power View and begin to work with the different features for creating powerful charts and visualizations.</w:t>
      </w:r>
    </w:p>
    <w:p w14:paraId="081E8261" w14:textId="77777777" w:rsidR="004A226E" w:rsidRDefault="004A226E" w:rsidP="004A226E">
      <w:pPr>
        <w:pStyle w:val="Heading4"/>
      </w:pPr>
      <w:r>
        <w:t>Log in to Student Environment</w:t>
      </w:r>
    </w:p>
    <w:p w14:paraId="157C8AB9" w14:textId="77777777" w:rsidR="004A226E" w:rsidRDefault="004A226E" w:rsidP="004A226E">
      <w:pPr>
        <w:pStyle w:val="LabStepNumbered"/>
      </w:pPr>
      <w:r>
        <w:t xml:space="preserve">Login to the Student VM using the login </w:t>
      </w:r>
      <w:r w:rsidRPr="00AB2210">
        <w:rPr>
          <w:b/>
        </w:rPr>
        <w:t>WINGTIP\Administrator</w:t>
      </w:r>
      <w:r>
        <w:t xml:space="preserve"> and the appropriate password.</w:t>
      </w:r>
    </w:p>
    <w:p w14:paraId="65E2999F" w14:textId="77777777" w:rsidR="004A226E" w:rsidRDefault="004A226E" w:rsidP="004A226E">
      <w:pPr>
        <w:pStyle w:val="LabStepNumberedLevel2"/>
      </w:pPr>
      <w:r>
        <w:t xml:space="preserve">If you’re using a local VM provided by the hosting training company, the password will be </w:t>
      </w:r>
      <w:r w:rsidRPr="005D09A2">
        <w:rPr>
          <w:b/>
        </w:rPr>
        <w:t>Password1</w:t>
      </w:r>
      <w:r>
        <w:t xml:space="preserve">. </w:t>
      </w:r>
    </w:p>
    <w:p w14:paraId="412C4E5D" w14:textId="77777777" w:rsidR="004A226E" w:rsidRDefault="004A226E" w:rsidP="004A226E">
      <w:pPr>
        <w:pStyle w:val="LabStepNumberedLevel2"/>
      </w:pPr>
      <w:r>
        <w:t xml:space="preserve">If your student VM is hosted by CloudShare, the password for the </w:t>
      </w:r>
      <w:r w:rsidRPr="005D09A2">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14:paraId="6B6704E3" w14:textId="77777777" w:rsidR="004A226E" w:rsidRDefault="004A226E" w:rsidP="004A226E">
      <w:pPr>
        <w:pStyle w:val="Heading4"/>
      </w:pPr>
      <w:r>
        <w:t>Open Existing Workbook</w:t>
      </w:r>
    </w:p>
    <w:p w14:paraId="6A337B10" w14:textId="78A8BD8F" w:rsidR="004A226E" w:rsidRDefault="004A226E" w:rsidP="004A226E">
      <w:pPr>
        <w:pStyle w:val="LabStepNumbered"/>
      </w:pPr>
      <w:r>
        <w:t xml:space="preserve">Open the Excel workbook titled </w:t>
      </w:r>
      <w:r>
        <w:rPr>
          <w:b/>
        </w:rPr>
        <w:t>WingtipSalesModel.xlsx</w:t>
      </w:r>
      <w:r>
        <w:t xml:space="preserve"> </w:t>
      </w:r>
      <w:r w:rsidR="000777A2">
        <w:t xml:space="preserve">that you completed </w:t>
      </w:r>
      <w:r>
        <w:t xml:space="preserve">in </w:t>
      </w:r>
      <w:r w:rsidR="000777A2">
        <w:t xml:space="preserve">the </w:t>
      </w:r>
      <w:r>
        <w:t>Module 3</w:t>
      </w:r>
      <w:r w:rsidR="000777A2">
        <w:t xml:space="preserve"> lab on Time Intelligence and KPIs</w:t>
      </w:r>
      <w:r>
        <w:t>.</w:t>
      </w:r>
    </w:p>
    <w:p w14:paraId="540505BB" w14:textId="77777777" w:rsidR="004A226E" w:rsidRDefault="004A226E" w:rsidP="004A226E">
      <w:pPr>
        <w:pStyle w:val="LabStepNumberedLevel2"/>
        <w:rPr>
          <w:b/>
        </w:rPr>
      </w:pPr>
      <w:r>
        <w:t xml:space="preserve">Navigate to the directory located in your student folder at </w:t>
      </w:r>
      <w:r w:rsidRPr="00B071EE">
        <w:rPr>
          <w:b/>
        </w:rPr>
        <w:t>C:\Student\</w:t>
      </w:r>
      <w:r>
        <w:rPr>
          <w:b/>
        </w:rPr>
        <w:t>Models</w:t>
      </w:r>
      <w:r w:rsidRPr="00B071EE">
        <w:rPr>
          <w:b/>
        </w:rPr>
        <w:t>\</w:t>
      </w:r>
    </w:p>
    <w:p w14:paraId="5FB9A681" w14:textId="77777777" w:rsidR="004A226E" w:rsidRPr="00B071EE" w:rsidRDefault="004A226E" w:rsidP="004A226E">
      <w:pPr>
        <w:pStyle w:val="LabExerciseCallout"/>
      </w:pPr>
      <w:r w:rsidRPr="00C24390">
        <w:t xml:space="preserve">This lab assumes that you have completed the </w:t>
      </w:r>
      <w:r>
        <w:t>previous Time Intelligence and KPIs</w:t>
      </w:r>
      <w:r w:rsidRPr="00C24390">
        <w:t xml:space="preserve"> lab in which you </w:t>
      </w:r>
      <w:r>
        <w:t xml:space="preserve">continued working on </w:t>
      </w:r>
      <w:r w:rsidRPr="00C24390">
        <w:t xml:space="preserve">an Excel workbook named </w:t>
      </w:r>
      <w:r w:rsidRPr="00C24390">
        <w:rPr>
          <w:b/>
        </w:rPr>
        <w:t>WingtipSalesModel.xlsx</w:t>
      </w:r>
      <w:r w:rsidRPr="00C24390">
        <w:t xml:space="preserve">. If you would like to begin work on this lab without first completing the </w:t>
      </w:r>
      <w:r>
        <w:t xml:space="preserve">Time Intelligence and KPIs </w:t>
      </w:r>
      <w:r w:rsidRPr="00C24390">
        <w:t xml:space="preserve">lab, use the Windows Explorer to copy the lab solution file </w:t>
      </w:r>
      <w:r>
        <w:t xml:space="preserve">at </w:t>
      </w:r>
      <w:r w:rsidRPr="00C24390">
        <w:rPr>
          <w:b/>
        </w:rPr>
        <w:t>C:\Student\Modules\</w:t>
      </w:r>
      <w:r w:rsidRPr="005F7030">
        <w:rPr>
          <w:b/>
        </w:rPr>
        <w:t xml:space="preserve">TimeIntelligenceAndKPIs </w:t>
      </w:r>
      <w:r w:rsidRPr="00C24390">
        <w:rPr>
          <w:b/>
        </w:rPr>
        <w:t>\Lab\Solution\WingtipSalesModel.xlsx</w:t>
      </w:r>
      <w:r w:rsidRPr="00C24390">
        <w:t xml:space="preserve"> into the folder at </w:t>
      </w:r>
      <w:r w:rsidRPr="00C24390">
        <w:rPr>
          <w:b/>
        </w:rPr>
        <w:t>C:\Student\Models</w:t>
      </w:r>
      <w:r w:rsidRPr="00C24390">
        <w:t>.</w:t>
      </w:r>
    </w:p>
    <w:p w14:paraId="70359F51" w14:textId="77777777" w:rsidR="004A226E" w:rsidRDefault="004A226E" w:rsidP="004A226E">
      <w:pPr>
        <w:pStyle w:val="LabStepNumberedLevel2"/>
      </w:pPr>
      <w:r>
        <w:t xml:space="preserve">Double-click on the Excel workbook file named </w:t>
      </w:r>
      <w:r w:rsidRPr="009D1AAB">
        <w:rPr>
          <w:b/>
        </w:rPr>
        <w:t>WingtipSalesModel.xlsx</w:t>
      </w:r>
      <w:r>
        <w:t xml:space="preserve"> to open it in Excel 2013.</w:t>
      </w:r>
    </w:p>
    <w:p w14:paraId="542DDB50" w14:textId="77777777" w:rsidR="004A226E" w:rsidRDefault="004A226E" w:rsidP="004A226E">
      <w:pPr>
        <w:pStyle w:val="LabStepNumberedLevel2"/>
      </w:pPr>
      <w:r>
        <w:t xml:space="preserve">Once the file is open you may get prompted with a security warning. If prompted, click on the </w:t>
      </w:r>
      <w:r w:rsidRPr="00F32FAE">
        <w:rPr>
          <w:b/>
        </w:rPr>
        <w:t>Enable Content</w:t>
      </w:r>
      <w:r>
        <w:t xml:space="preserve"> button to enable External Data Connections.</w:t>
      </w:r>
    </w:p>
    <w:p w14:paraId="7E4373AF" w14:textId="77777777" w:rsidR="004A226E" w:rsidRDefault="004A226E" w:rsidP="004A226E">
      <w:pPr>
        <w:pStyle w:val="LabStepScreenshotLevel2"/>
      </w:pPr>
      <w:r>
        <w:drawing>
          <wp:inline distT="0" distB="0" distL="0" distR="0" wp14:anchorId="255F163D" wp14:editId="4BE4F0D6">
            <wp:extent cx="3840480" cy="1645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40480" cy="164592"/>
                    </a:xfrm>
                    <a:prstGeom prst="rect">
                      <a:avLst/>
                    </a:prstGeom>
                  </pic:spPr>
                </pic:pic>
              </a:graphicData>
            </a:graphic>
          </wp:inline>
        </w:drawing>
      </w:r>
    </w:p>
    <w:p w14:paraId="7CBA08CA" w14:textId="77777777" w:rsidR="004A226E" w:rsidRDefault="004A226E" w:rsidP="004A226E">
      <w:pPr>
        <w:pStyle w:val="LabStepNumberedLevel2"/>
      </w:pPr>
      <w:r>
        <w:t>Once the file is open it should look similar to the image below.</w:t>
      </w:r>
    </w:p>
    <w:p w14:paraId="07F03648" w14:textId="11F6A0F5" w:rsidR="004A226E" w:rsidRDefault="00145170" w:rsidP="004A226E">
      <w:pPr>
        <w:pStyle w:val="LabStepScreenshotLevel2"/>
      </w:pPr>
      <w:r>
        <w:drawing>
          <wp:inline distT="0" distB="0" distL="0" distR="0" wp14:anchorId="713F0EA8" wp14:editId="4D81C722">
            <wp:extent cx="4847359" cy="290841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684" cy="2913410"/>
                    </a:xfrm>
                    <a:prstGeom prst="rect">
                      <a:avLst/>
                    </a:prstGeom>
                    <a:noFill/>
                    <a:ln>
                      <a:noFill/>
                    </a:ln>
                  </pic:spPr>
                </pic:pic>
              </a:graphicData>
            </a:graphic>
          </wp:inline>
        </w:drawing>
      </w:r>
    </w:p>
    <w:p w14:paraId="65339C8A" w14:textId="77777777" w:rsidR="004A226E" w:rsidRDefault="004A226E" w:rsidP="004A226E">
      <w:pPr>
        <w:pStyle w:val="Heading4"/>
      </w:pPr>
      <w:r>
        <w:lastRenderedPageBreak/>
        <w:t>Create Sales Revenue by Product Report</w:t>
      </w:r>
    </w:p>
    <w:p w14:paraId="2D8B6908" w14:textId="77777777" w:rsidR="004A226E" w:rsidRDefault="004A226E" w:rsidP="004A226E">
      <w:pPr>
        <w:pStyle w:val="LabStepNumbered"/>
      </w:pPr>
      <w:r>
        <w:t>Launch Power View.</w:t>
      </w:r>
    </w:p>
    <w:p w14:paraId="58492A54" w14:textId="77777777" w:rsidR="004A226E" w:rsidRDefault="004A226E" w:rsidP="004A226E">
      <w:pPr>
        <w:pStyle w:val="LabStepNumberedLevel2"/>
      </w:pPr>
      <w:r>
        <w:t xml:space="preserve">From the </w:t>
      </w:r>
      <w:r w:rsidRPr="004A226E">
        <w:rPr>
          <w:b/>
        </w:rPr>
        <w:t>INSERT</w:t>
      </w:r>
      <w:r>
        <w:t xml:space="preserve"> tab in the </w:t>
      </w:r>
      <w:r w:rsidRPr="004A226E">
        <w:rPr>
          <w:b/>
        </w:rPr>
        <w:t>Reports</w:t>
      </w:r>
      <w:r>
        <w:t xml:space="preserve"> group, click on the </w:t>
      </w:r>
      <w:r w:rsidRPr="004A226E">
        <w:rPr>
          <w:b/>
        </w:rPr>
        <w:t>Power View</w:t>
      </w:r>
      <w:r>
        <w:t xml:space="preserve"> button.</w:t>
      </w:r>
    </w:p>
    <w:p w14:paraId="09E9AADE" w14:textId="77777777" w:rsidR="004A226E" w:rsidRDefault="004A226E" w:rsidP="004A226E">
      <w:pPr>
        <w:pStyle w:val="LabStepScreenshotLevel2"/>
      </w:pPr>
      <w:r>
        <w:drawing>
          <wp:inline distT="0" distB="0" distL="0" distR="0" wp14:anchorId="6C626841" wp14:editId="0AAF06E5">
            <wp:extent cx="4572000" cy="5799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579905"/>
                    </a:xfrm>
                    <a:prstGeom prst="rect">
                      <a:avLst/>
                    </a:prstGeom>
                  </pic:spPr>
                </pic:pic>
              </a:graphicData>
            </a:graphic>
          </wp:inline>
        </w:drawing>
      </w:r>
    </w:p>
    <w:p w14:paraId="2C225D75" w14:textId="1AFAC0D1" w:rsidR="004A226E" w:rsidRDefault="004A226E" w:rsidP="004A226E">
      <w:pPr>
        <w:pStyle w:val="LabStepNumberedLevel2"/>
      </w:pPr>
      <w:r>
        <w:t>A Power View sheet is now created named Power View1 and the POWER VIEW tab is active.</w:t>
      </w:r>
    </w:p>
    <w:p w14:paraId="3D681697" w14:textId="00D5230C" w:rsidR="004A226E" w:rsidRDefault="004A226E" w:rsidP="004A226E">
      <w:pPr>
        <w:pStyle w:val="LabStepNumberedLevel2"/>
      </w:pPr>
      <w:r>
        <w:t xml:space="preserve">Rename the sheet from </w:t>
      </w:r>
      <w:r w:rsidR="00A44D5B" w:rsidRPr="00A44D5B">
        <w:rPr>
          <w:b/>
        </w:rPr>
        <w:t>Power View1</w:t>
      </w:r>
      <w:r>
        <w:t xml:space="preserve"> to </w:t>
      </w:r>
      <w:r w:rsidRPr="00A44D5B">
        <w:rPr>
          <w:b/>
        </w:rPr>
        <w:t>Sales Revenue by Product</w:t>
      </w:r>
      <w:r>
        <w:t>.</w:t>
      </w:r>
    </w:p>
    <w:p w14:paraId="5D376476" w14:textId="45160292" w:rsidR="004A226E" w:rsidRDefault="00145170" w:rsidP="004A226E">
      <w:pPr>
        <w:pStyle w:val="LabStepScreenshotLevel2"/>
      </w:pPr>
      <w:r>
        <w:drawing>
          <wp:inline distT="0" distB="0" distL="0" distR="0" wp14:anchorId="640CD178" wp14:editId="5361C759">
            <wp:extent cx="4244686" cy="508451"/>
            <wp:effectExtent l="19050" t="19050" r="2286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879" cy="527161"/>
                    </a:xfrm>
                    <a:prstGeom prst="rect">
                      <a:avLst/>
                    </a:prstGeom>
                    <a:noFill/>
                    <a:ln>
                      <a:solidFill>
                        <a:schemeClr val="bg1">
                          <a:lumMod val="50000"/>
                        </a:schemeClr>
                      </a:solidFill>
                    </a:ln>
                  </pic:spPr>
                </pic:pic>
              </a:graphicData>
            </a:graphic>
          </wp:inline>
        </w:drawing>
      </w:r>
    </w:p>
    <w:p w14:paraId="3115F941" w14:textId="32E84970" w:rsidR="004A226E" w:rsidRDefault="00921CE4" w:rsidP="004A226E">
      <w:pPr>
        <w:pStyle w:val="LabStepNumbered"/>
      </w:pPr>
      <w:r>
        <w:t xml:space="preserve">Add </w:t>
      </w:r>
      <w:r w:rsidR="004A226E">
        <w:t>a report title.</w:t>
      </w:r>
    </w:p>
    <w:p w14:paraId="33080C27" w14:textId="77777777" w:rsidR="004A226E" w:rsidRDefault="004A226E" w:rsidP="004A226E">
      <w:pPr>
        <w:pStyle w:val="LabStepNumberedLevel2"/>
      </w:pPr>
      <w:r>
        <w:t xml:space="preserve">Click on </w:t>
      </w:r>
      <w:r>
        <w:rPr>
          <w:b/>
        </w:rPr>
        <w:t>Click here to add title</w:t>
      </w:r>
      <w:r>
        <w:t xml:space="preserve"> and type </w:t>
      </w:r>
      <w:r>
        <w:rPr>
          <w:b/>
        </w:rPr>
        <w:t>Sales Revenue by Product</w:t>
      </w:r>
      <w:r>
        <w:t>.</w:t>
      </w:r>
    </w:p>
    <w:p w14:paraId="56C71054" w14:textId="30839D37" w:rsidR="004A226E" w:rsidRDefault="004A226E" w:rsidP="004A226E">
      <w:pPr>
        <w:pStyle w:val="LabStepScreenshotLevel2"/>
      </w:pPr>
      <w:r>
        <w:drawing>
          <wp:inline distT="0" distB="0" distL="0" distR="0" wp14:anchorId="44330C97" wp14:editId="5B5C7FD7">
            <wp:extent cx="4297680" cy="63788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7680" cy="637887"/>
                    </a:xfrm>
                    <a:prstGeom prst="rect">
                      <a:avLst/>
                    </a:prstGeom>
                  </pic:spPr>
                </pic:pic>
              </a:graphicData>
            </a:graphic>
          </wp:inline>
        </w:drawing>
      </w:r>
    </w:p>
    <w:p w14:paraId="54406EBF" w14:textId="07504B69" w:rsidR="00C77AA3" w:rsidRDefault="00C77AA3" w:rsidP="00C77AA3">
      <w:pPr>
        <w:pStyle w:val="LabStepNumbered"/>
      </w:pPr>
      <w:r>
        <w:t xml:space="preserve">Save the </w:t>
      </w:r>
      <w:r w:rsidRPr="00C77AA3">
        <w:rPr>
          <w:b/>
        </w:rPr>
        <w:t>WingtipSalesModel.xls</w:t>
      </w:r>
      <w:r>
        <w:t xml:space="preserve"> file.</w:t>
      </w:r>
    </w:p>
    <w:p w14:paraId="2DCA5064" w14:textId="77777777" w:rsidR="004A226E" w:rsidRDefault="004A226E" w:rsidP="004A226E">
      <w:pPr>
        <w:pStyle w:val="Heading4"/>
      </w:pPr>
      <w:r>
        <w:t>Make Changes to PowerPivot Diagram View</w:t>
      </w:r>
    </w:p>
    <w:p w14:paraId="263F4656" w14:textId="0BC7D4B8" w:rsidR="00C9192A" w:rsidRDefault="00C9192A" w:rsidP="008E78DC">
      <w:pPr>
        <w:pStyle w:val="LabExerciseCallout"/>
      </w:pPr>
      <w:r>
        <w:t>Before you can use images in your report, you must first make some modifications to the Data Model so images can be pulled into the chart being created. Follow the steps below to make the necessary changes for the images.</w:t>
      </w:r>
    </w:p>
    <w:p w14:paraId="457AD90E" w14:textId="77777777" w:rsidR="004A226E" w:rsidRDefault="004A226E" w:rsidP="00C77AA3">
      <w:pPr>
        <w:pStyle w:val="LabStepNumbered"/>
      </w:pPr>
      <w:r>
        <w:t>Navigate to PowerPivot Data Model.</w:t>
      </w:r>
    </w:p>
    <w:p w14:paraId="14E5C7EE" w14:textId="77777777" w:rsidR="004A226E" w:rsidRDefault="004A226E" w:rsidP="00C77AA3">
      <w:pPr>
        <w:pStyle w:val="LabStepNumberedLevel2"/>
      </w:pPr>
      <w:r>
        <w:t xml:space="preserve">From the </w:t>
      </w:r>
      <w:r w:rsidRPr="001A2086">
        <w:rPr>
          <w:b/>
        </w:rPr>
        <w:t>POWERPIVOT</w:t>
      </w:r>
      <w:r>
        <w:t xml:space="preserve"> tab in the </w:t>
      </w:r>
      <w:r w:rsidRPr="001A2086">
        <w:rPr>
          <w:b/>
        </w:rPr>
        <w:t>Data Model</w:t>
      </w:r>
      <w:r>
        <w:t xml:space="preserve"> group, click on </w:t>
      </w:r>
      <w:r w:rsidRPr="001A2086">
        <w:rPr>
          <w:b/>
        </w:rPr>
        <w:t>Manage</w:t>
      </w:r>
      <w:r>
        <w:t>.</w:t>
      </w:r>
    </w:p>
    <w:p w14:paraId="4E33A0C5" w14:textId="22FE832D" w:rsidR="004A226E" w:rsidRDefault="00EF0008" w:rsidP="004A226E">
      <w:pPr>
        <w:pStyle w:val="LabStepScreenshotLevel2"/>
      </w:pPr>
      <w:r>
        <w:drawing>
          <wp:inline distT="0" distB="0" distL="0" distR="0" wp14:anchorId="18FB25F9" wp14:editId="2012272E">
            <wp:extent cx="4572000" cy="722376"/>
            <wp:effectExtent l="19050" t="19050" r="19050" b="209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722376"/>
                    </a:xfrm>
                    <a:prstGeom prst="rect">
                      <a:avLst/>
                    </a:prstGeom>
                    <a:ln>
                      <a:solidFill>
                        <a:schemeClr val="bg1">
                          <a:lumMod val="50000"/>
                        </a:schemeClr>
                      </a:solidFill>
                    </a:ln>
                  </pic:spPr>
                </pic:pic>
              </a:graphicData>
            </a:graphic>
          </wp:inline>
        </w:drawing>
      </w:r>
    </w:p>
    <w:p w14:paraId="2DAB7EF5" w14:textId="77777777" w:rsidR="004A226E" w:rsidRDefault="004A226E" w:rsidP="00C77AA3">
      <w:pPr>
        <w:pStyle w:val="LabStepNumberedLevel2"/>
      </w:pPr>
      <w:r>
        <w:t>The PowerPivot window should now be open.</w:t>
      </w:r>
    </w:p>
    <w:p w14:paraId="27324B3B" w14:textId="60468E61" w:rsidR="004A226E" w:rsidRDefault="00923045" w:rsidP="004A226E">
      <w:pPr>
        <w:pStyle w:val="LabStepScreenshotLevel2"/>
      </w:pPr>
      <w:r>
        <w:drawing>
          <wp:inline distT="0" distB="0" distL="0" distR="0" wp14:anchorId="0DD111BB" wp14:editId="13A08BF2">
            <wp:extent cx="4572000" cy="1252728"/>
            <wp:effectExtent l="19050" t="19050" r="1905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252728"/>
                    </a:xfrm>
                    <a:prstGeom prst="rect">
                      <a:avLst/>
                    </a:prstGeom>
                    <a:ln>
                      <a:solidFill>
                        <a:schemeClr val="bg1">
                          <a:lumMod val="50000"/>
                        </a:schemeClr>
                      </a:solidFill>
                    </a:ln>
                  </pic:spPr>
                </pic:pic>
              </a:graphicData>
            </a:graphic>
          </wp:inline>
        </w:drawing>
      </w:r>
    </w:p>
    <w:p w14:paraId="4F7CE22F" w14:textId="49BDB593" w:rsidR="004A226E" w:rsidRDefault="00921CE4" w:rsidP="00C77AA3">
      <w:pPr>
        <w:pStyle w:val="LabStepNumbered"/>
      </w:pPr>
      <w:r>
        <w:t>Make sure that the</w:t>
      </w:r>
      <w:r w:rsidR="004A226E">
        <w:t xml:space="preserve"> </w:t>
      </w:r>
      <w:r w:rsidR="004A226E" w:rsidRPr="00921CE4">
        <w:rPr>
          <w:b/>
        </w:rPr>
        <w:t>Product Images</w:t>
      </w:r>
      <w:r w:rsidR="004A226E">
        <w:t xml:space="preserve"> </w:t>
      </w:r>
      <w:r>
        <w:t xml:space="preserve">column in the </w:t>
      </w:r>
      <w:r w:rsidRPr="00921CE4">
        <w:rPr>
          <w:b/>
        </w:rPr>
        <w:t>Products</w:t>
      </w:r>
      <w:r>
        <w:t xml:space="preserve"> table is not hidden from client tools.</w:t>
      </w:r>
    </w:p>
    <w:p w14:paraId="04FE176B" w14:textId="77777777" w:rsidR="004A226E" w:rsidRDefault="004A226E" w:rsidP="004A226E">
      <w:pPr>
        <w:pStyle w:val="LabStepNumberedLevel2"/>
      </w:pPr>
      <w:r>
        <w:t xml:space="preserve">From the </w:t>
      </w:r>
      <w:r w:rsidRPr="001A2086">
        <w:rPr>
          <w:b/>
        </w:rPr>
        <w:t>HOME</w:t>
      </w:r>
      <w:r>
        <w:t xml:space="preserve"> tab in the </w:t>
      </w:r>
      <w:r w:rsidRPr="001A2086">
        <w:rPr>
          <w:b/>
        </w:rPr>
        <w:t>View</w:t>
      </w:r>
      <w:r>
        <w:t xml:space="preserve"> group, click on </w:t>
      </w:r>
      <w:r w:rsidRPr="001A2086">
        <w:rPr>
          <w:b/>
        </w:rPr>
        <w:t>Diagram View</w:t>
      </w:r>
      <w:r>
        <w:t>.</w:t>
      </w:r>
    </w:p>
    <w:p w14:paraId="22D51E64" w14:textId="0D4CAA56" w:rsidR="004A226E" w:rsidRDefault="00EF0008" w:rsidP="004A226E">
      <w:pPr>
        <w:pStyle w:val="LabStepScreenshotLevel2"/>
      </w:pPr>
      <w:r>
        <w:lastRenderedPageBreak/>
        <w:drawing>
          <wp:inline distT="0" distB="0" distL="0" distR="0" wp14:anchorId="512F5B91" wp14:editId="4A93FE51">
            <wp:extent cx="4572000" cy="1010725"/>
            <wp:effectExtent l="19050" t="19050" r="19050" b="184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010725"/>
                    </a:xfrm>
                    <a:prstGeom prst="rect">
                      <a:avLst/>
                    </a:prstGeom>
                    <a:ln>
                      <a:solidFill>
                        <a:schemeClr val="bg1">
                          <a:lumMod val="50000"/>
                        </a:schemeClr>
                      </a:solidFill>
                    </a:ln>
                  </pic:spPr>
                </pic:pic>
              </a:graphicData>
            </a:graphic>
          </wp:inline>
        </w:drawing>
      </w:r>
    </w:p>
    <w:p w14:paraId="64FBB6D8" w14:textId="3898E537" w:rsidR="004A226E" w:rsidRDefault="004A226E" w:rsidP="004A226E">
      <w:pPr>
        <w:pStyle w:val="LabExerciseCallout"/>
      </w:pPr>
      <w:r>
        <w:t xml:space="preserve">In order to use product images in the report, the </w:t>
      </w:r>
      <w:r w:rsidRPr="00921CE4">
        <w:rPr>
          <w:b/>
        </w:rPr>
        <w:t>Product Images</w:t>
      </w:r>
      <w:r>
        <w:t xml:space="preserve"> column </w:t>
      </w:r>
      <w:r w:rsidR="00921CE4">
        <w:t xml:space="preserve">not be hidden </w:t>
      </w:r>
      <w:r>
        <w:t>from the Client Tools in Diagram View.</w:t>
      </w:r>
    </w:p>
    <w:p w14:paraId="27A2787A" w14:textId="20BBF4F9" w:rsidR="004A226E" w:rsidRDefault="004A226E" w:rsidP="00C77AA3">
      <w:pPr>
        <w:pStyle w:val="LabStepNumberedLevel2"/>
      </w:pPr>
      <w:r>
        <w:t xml:space="preserve">In Diagram View, right-click on the </w:t>
      </w:r>
      <w:r w:rsidRPr="00E176BE">
        <w:rPr>
          <w:b/>
        </w:rPr>
        <w:t>Product</w:t>
      </w:r>
      <w:r w:rsidR="00921CE4">
        <w:rPr>
          <w:b/>
        </w:rPr>
        <w:t xml:space="preserve"> </w:t>
      </w:r>
      <w:r w:rsidRPr="00E176BE">
        <w:rPr>
          <w:b/>
        </w:rPr>
        <w:t>Image</w:t>
      </w:r>
      <w:r>
        <w:t xml:space="preserve"> column</w:t>
      </w:r>
      <w:r w:rsidR="00921CE4">
        <w:t xml:space="preserve">. If the </w:t>
      </w:r>
      <w:r w:rsidR="00921CE4" w:rsidRPr="00E176BE">
        <w:rPr>
          <w:b/>
        </w:rPr>
        <w:t>Product</w:t>
      </w:r>
      <w:r w:rsidR="00921CE4">
        <w:rPr>
          <w:b/>
        </w:rPr>
        <w:t xml:space="preserve"> </w:t>
      </w:r>
      <w:r w:rsidR="00921CE4" w:rsidRPr="00E176BE">
        <w:rPr>
          <w:b/>
        </w:rPr>
        <w:t>Image</w:t>
      </w:r>
      <w:r w:rsidR="00921CE4">
        <w:t xml:space="preserve"> column is currently hidden, right-click it and select the </w:t>
      </w:r>
      <w:r w:rsidR="00921CE4" w:rsidRPr="00921CE4">
        <w:rPr>
          <w:b/>
        </w:rPr>
        <w:t>Unhide from Client Tools</w:t>
      </w:r>
      <w:r>
        <w:t>.</w:t>
      </w:r>
    </w:p>
    <w:p w14:paraId="1EF4AB67" w14:textId="14A0805C" w:rsidR="004A226E" w:rsidRDefault="00921CE4" w:rsidP="004A226E">
      <w:pPr>
        <w:pStyle w:val="LabStepScreenshotLevel2"/>
      </w:pPr>
      <w:r>
        <w:drawing>
          <wp:inline distT="0" distB="0" distL="0" distR="0" wp14:anchorId="2DC204B0" wp14:editId="65CD08EA">
            <wp:extent cx="1278082" cy="2132294"/>
            <wp:effectExtent l="19050" t="19050" r="1778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926" cy="2177079"/>
                    </a:xfrm>
                    <a:prstGeom prst="rect">
                      <a:avLst/>
                    </a:prstGeom>
                    <a:noFill/>
                    <a:ln>
                      <a:solidFill>
                        <a:schemeClr val="bg1">
                          <a:lumMod val="50000"/>
                        </a:schemeClr>
                      </a:solidFill>
                    </a:ln>
                  </pic:spPr>
                </pic:pic>
              </a:graphicData>
            </a:graphic>
          </wp:inline>
        </w:drawing>
      </w:r>
    </w:p>
    <w:p w14:paraId="2B60420C" w14:textId="77777777" w:rsidR="004A226E" w:rsidRDefault="004A226E" w:rsidP="004A226E">
      <w:pPr>
        <w:pStyle w:val="Heading4"/>
      </w:pPr>
      <w:r>
        <w:t>Change the Default Table Behavior</w:t>
      </w:r>
    </w:p>
    <w:p w14:paraId="733C24AC" w14:textId="77777777" w:rsidR="00717A4B" w:rsidRDefault="00717A4B" w:rsidP="00717A4B">
      <w:pPr>
        <w:pStyle w:val="LabStepNumbered"/>
      </w:pPr>
      <w:r>
        <w:t xml:space="preserve">Ensure that the </w:t>
      </w:r>
      <w:proofErr w:type="gramStart"/>
      <w:r w:rsidRPr="00717A4B">
        <w:rPr>
          <w:b/>
        </w:rPr>
        <w:t>Advanced</w:t>
      </w:r>
      <w:proofErr w:type="gramEnd"/>
      <w:r>
        <w:t xml:space="preserve"> tab is visible in the PowerPivot window.</w:t>
      </w:r>
    </w:p>
    <w:p w14:paraId="6557BD3D" w14:textId="77777777" w:rsidR="00717A4B" w:rsidRDefault="00717A4B" w:rsidP="00717A4B">
      <w:pPr>
        <w:pStyle w:val="LabStepNumberedLevel2"/>
      </w:pPr>
      <w:r>
        <w:t xml:space="preserve">Determine whether the </w:t>
      </w:r>
      <w:proofErr w:type="gramStart"/>
      <w:r w:rsidRPr="00717A4B">
        <w:rPr>
          <w:b/>
        </w:rPr>
        <w:t>Advanced</w:t>
      </w:r>
      <w:proofErr w:type="gramEnd"/>
      <w:r>
        <w:t xml:space="preserve"> tab is visible.</w:t>
      </w:r>
    </w:p>
    <w:p w14:paraId="7203B695" w14:textId="77777777" w:rsidR="00717A4B" w:rsidRDefault="00717A4B" w:rsidP="00717A4B">
      <w:pPr>
        <w:pStyle w:val="LabStepScreenshotLevel2"/>
      </w:pPr>
      <w:r>
        <w:drawing>
          <wp:inline distT="0" distB="0" distL="0" distR="0" wp14:anchorId="3DBE6884" wp14:editId="4CBC763B">
            <wp:extent cx="2349407" cy="861366"/>
            <wp:effectExtent l="19050" t="1905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2774" cy="884598"/>
                    </a:xfrm>
                    <a:prstGeom prst="rect">
                      <a:avLst/>
                    </a:prstGeom>
                    <a:noFill/>
                    <a:ln>
                      <a:solidFill>
                        <a:schemeClr val="bg1">
                          <a:lumMod val="50000"/>
                        </a:schemeClr>
                      </a:solidFill>
                    </a:ln>
                  </pic:spPr>
                </pic:pic>
              </a:graphicData>
            </a:graphic>
          </wp:inline>
        </w:drawing>
      </w:r>
    </w:p>
    <w:p w14:paraId="138061C6" w14:textId="4D6636E9" w:rsidR="00717A4B" w:rsidRDefault="00717A4B" w:rsidP="00717A4B">
      <w:pPr>
        <w:pStyle w:val="LabStepNumberedLevel2"/>
      </w:pPr>
      <w:r>
        <w:t xml:space="preserve">If the Advanced tab is not visible, drop down the </w:t>
      </w:r>
      <w:r w:rsidRPr="00717A4B">
        <w:rPr>
          <w:b/>
        </w:rPr>
        <w:t>File</w:t>
      </w:r>
      <w:r>
        <w:t xml:space="preserve"> menu and select the </w:t>
      </w:r>
      <w:r w:rsidRPr="00717A4B">
        <w:rPr>
          <w:b/>
        </w:rPr>
        <w:t>Switch to Advanced Mode</w:t>
      </w:r>
      <w:r>
        <w:t xml:space="preserve"> command to add the </w:t>
      </w:r>
      <w:proofErr w:type="gramStart"/>
      <w:r>
        <w:rPr>
          <w:b/>
        </w:rPr>
        <w:t>A</w:t>
      </w:r>
      <w:r w:rsidRPr="00717A4B">
        <w:rPr>
          <w:b/>
        </w:rPr>
        <w:t>dvanced</w:t>
      </w:r>
      <w:proofErr w:type="gramEnd"/>
      <w:r>
        <w:t xml:space="preserve"> tab to the ribbon.</w:t>
      </w:r>
    </w:p>
    <w:p w14:paraId="3F33B548" w14:textId="77777777" w:rsidR="00717A4B" w:rsidRDefault="00717A4B" w:rsidP="00717A4B">
      <w:pPr>
        <w:pStyle w:val="LabStepScreenshotLevel2"/>
      </w:pPr>
      <w:r>
        <w:drawing>
          <wp:inline distT="0" distB="0" distL="0" distR="0" wp14:anchorId="75108CF2" wp14:editId="16FC261D">
            <wp:extent cx="1341565" cy="1295304"/>
            <wp:effectExtent l="19050" t="19050" r="1143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3189" cy="1316183"/>
                    </a:xfrm>
                    <a:prstGeom prst="rect">
                      <a:avLst/>
                    </a:prstGeom>
                    <a:noFill/>
                    <a:ln>
                      <a:solidFill>
                        <a:schemeClr val="bg1">
                          <a:lumMod val="50000"/>
                        </a:schemeClr>
                      </a:solidFill>
                    </a:ln>
                  </pic:spPr>
                </pic:pic>
              </a:graphicData>
            </a:graphic>
          </wp:inline>
        </w:drawing>
      </w:r>
    </w:p>
    <w:p w14:paraId="73DFB519" w14:textId="56F07C70" w:rsidR="00902E46" w:rsidRDefault="00902E46" w:rsidP="004A226E">
      <w:pPr>
        <w:pStyle w:val="LabStepNumbered"/>
      </w:pPr>
      <w:r>
        <w:t xml:space="preserve">Change the table behavior of the </w:t>
      </w:r>
      <w:r w:rsidRPr="00902E46">
        <w:rPr>
          <w:b/>
        </w:rPr>
        <w:t>Products</w:t>
      </w:r>
      <w:r>
        <w:t xml:space="preserve"> table.</w:t>
      </w:r>
    </w:p>
    <w:p w14:paraId="43AC62EB" w14:textId="77777777" w:rsidR="00902E46" w:rsidRDefault="00902E46" w:rsidP="00902E46">
      <w:pPr>
        <w:pStyle w:val="LabStepNumberedLevel2"/>
      </w:pPr>
      <w:r>
        <w:lastRenderedPageBreak/>
        <w:t xml:space="preserve">Navigate to the </w:t>
      </w:r>
      <w:r w:rsidR="004A226E" w:rsidRPr="00B27149">
        <w:rPr>
          <w:b/>
        </w:rPr>
        <w:t>ADVANCED</w:t>
      </w:r>
      <w:r w:rsidR="004A226E">
        <w:t xml:space="preserve"> tab</w:t>
      </w:r>
      <w:r>
        <w:t xml:space="preserve">. Inside the </w:t>
      </w:r>
      <w:r w:rsidR="004A226E" w:rsidRPr="00B27149">
        <w:rPr>
          <w:b/>
        </w:rPr>
        <w:t>Reporting</w:t>
      </w:r>
      <w:r w:rsidR="004A226E">
        <w:t xml:space="preserve"> </w:t>
      </w:r>
      <w:r w:rsidR="004A226E" w:rsidRPr="00B27149">
        <w:rPr>
          <w:b/>
        </w:rPr>
        <w:t>Properties</w:t>
      </w:r>
      <w:r w:rsidR="004A226E">
        <w:t xml:space="preserve"> group, </w:t>
      </w:r>
    </w:p>
    <w:p w14:paraId="1FCA4A90" w14:textId="2E9B3B3F" w:rsidR="00902E46" w:rsidRDefault="00902E46" w:rsidP="00902E46">
      <w:pPr>
        <w:pStyle w:val="LabStepNumberedLevel2"/>
      </w:pPr>
      <w:r>
        <w:t xml:space="preserve">Make sure that the Products table is currently select table in </w:t>
      </w:r>
      <w:r w:rsidRPr="00902E46">
        <w:rPr>
          <w:b/>
        </w:rPr>
        <w:t>Diagram</w:t>
      </w:r>
      <w:r>
        <w:t xml:space="preserve"> view</w:t>
      </w:r>
    </w:p>
    <w:p w14:paraId="26D27F9B" w14:textId="794EDEFF" w:rsidR="004A226E" w:rsidRDefault="00902E46" w:rsidP="00902E46">
      <w:pPr>
        <w:pStyle w:val="LabStepNumberedLevel2"/>
      </w:pPr>
      <w:r>
        <w:t>C</w:t>
      </w:r>
      <w:r w:rsidR="004A226E">
        <w:t xml:space="preserve">lick on </w:t>
      </w:r>
      <w:r w:rsidR="004A226E" w:rsidRPr="00B27149">
        <w:rPr>
          <w:b/>
        </w:rPr>
        <w:t>Table</w:t>
      </w:r>
      <w:r w:rsidR="004A226E">
        <w:t xml:space="preserve"> </w:t>
      </w:r>
      <w:r w:rsidR="004A226E" w:rsidRPr="00B27149">
        <w:rPr>
          <w:b/>
        </w:rPr>
        <w:t>Behavior</w:t>
      </w:r>
      <w:r w:rsidR="004A226E">
        <w:t>.</w:t>
      </w:r>
    </w:p>
    <w:p w14:paraId="74762E74" w14:textId="39760D71" w:rsidR="004A226E" w:rsidRDefault="009735A9" w:rsidP="00902E46">
      <w:pPr>
        <w:pStyle w:val="LabStepScreenshotLevel2"/>
      </w:pPr>
      <w:r>
        <w:drawing>
          <wp:inline distT="0" distB="0" distL="0" distR="0" wp14:anchorId="00EE8604" wp14:editId="594A7AE0">
            <wp:extent cx="4114800" cy="765352"/>
            <wp:effectExtent l="19050" t="19050" r="19050" b="15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765352"/>
                    </a:xfrm>
                    <a:prstGeom prst="rect">
                      <a:avLst/>
                    </a:prstGeom>
                    <a:ln>
                      <a:solidFill>
                        <a:schemeClr val="bg1">
                          <a:lumMod val="50000"/>
                        </a:schemeClr>
                      </a:solidFill>
                    </a:ln>
                  </pic:spPr>
                </pic:pic>
              </a:graphicData>
            </a:graphic>
          </wp:inline>
        </w:drawing>
      </w:r>
    </w:p>
    <w:p w14:paraId="74E10D7A" w14:textId="77777777" w:rsidR="004A226E" w:rsidRDefault="004A226E" w:rsidP="004A226E">
      <w:pPr>
        <w:pStyle w:val="LabStepNumbered"/>
      </w:pPr>
      <w:r>
        <w:t>In the Table Behavior Dialog update the following:</w:t>
      </w:r>
    </w:p>
    <w:p w14:paraId="78CEEC8A" w14:textId="77777777" w:rsidR="004A226E" w:rsidRDefault="004A226E" w:rsidP="004A226E">
      <w:pPr>
        <w:pStyle w:val="LabStepNumberedLevel2"/>
      </w:pPr>
      <w:r>
        <w:t xml:space="preserve">In the </w:t>
      </w:r>
      <w:r w:rsidRPr="005806B9">
        <w:rPr>
          <w:b/>
        </w:rPr>
        <w:t>Row Identifier</w:t>
      </w:r>
      <w:r>
        <w:t xml:space="preserve"> drop-down list, choose </w:t>
      </w:r>
      <w:r w:rsidRPr="005806B9">
        <w:rPr>
          <w:b/>
        </w:rPr>
        <w:t>Id</w:t>
      </w:r>
      <w:r>
        <w:t>.</w:t>
      </w:r>
    </w:p>
    <w:p w14:paraId="355567A4" w14:textId="77777777" w:rsidR="004A226E" w:rsidRDefault="004A226E" w:rsidP="004A226E">
      <w:pPr>
        <w:pStyle w:val="LabStepNumberedLevel2"/>
      </w:pPr>
      <w:r>
        <w:t xml:space="preserve">In the </w:t>
      </w:r>
      <w:r w:rsidRPr="005806B9">
        <w:rPr>
          <w:b/>
        </w:rPr>
        <w:t>Default</w:t>
      </w:r>
      <w:r>
        <w:t xml:space="preserve"> </w:t>
      </w:r>
      <w:r w:rsidRPr="005806B9">
        <w:rPr>
          <w:b/>
        </w:rPr>
        <w:t>Label</w:t>
      </w:r>
      <w:r>
        <w:t xml:space="preserve"> drop-down list, choose </w:t>
      </w:r>
      <w:r w:rsidRPr="005806B9">
        <w:rPr>
          <w:b/>
        </w:rPr>
        <w:t>Product</w:t>
      </w:r>
      <w:r>
        <w:t>.</w:t>
      </w:r>
    </w:p>
    <w:p w14:paraId="2875BBA5" w14:textId="77777777" w:rsidR="004A226E" w:rsidRDefault="004A226E" w:rsidP="004A226E">
      <w:pPr>
        <w:pStyle w:val="LabStepNumberedLevel2"/>
      </w:pPr>
      <w:r>
        <w:t xml:space="preserve">In the </w:t>
      </w:r>
      <w:r w:rsidRPr="005806B9">
        <w:rPr>
          <w:b/>
        </w:rPr>
        <w:t>Default</w:t>
      </w:r>
      <w:r>
        <w:t xml:space="preserve"> </w:t>
      </w:r>
      <w:r w:rsidRPr="005806B9">
        <w:rPr>
          <w:b/>
        </w:rPr>
        <w:t>Image</w:t>
      </w:r>
      <w:r>
        <w:t xml:space="preserve"> drop-down list, choose </w:t>
      </w:r>
      <w:proofErr w:type="spellStart"/>
      <w:r w:rsidRPr="005806B9">
        <w:rPr>
          <w:b/>
        </w:rPr>
        <w:t>ProductImage</w:t>
      </w:r>
      <w:proofErr w:type="spellEnd"/>
      <w:r>
        <w:t>.</w:t>
      </w:r>
    </w:p>
    <w:p w14:paraId="47AC8434" w14:textId="2BF036E6" w:rsidR="004A226E" w:rsidRDefault="004346F3" w:rsidP="004A226E">
      <w:pPr>
        <w:pStyle w:val="LabStepScreenshotLevel2"/>
      </w:pPr>
      <w:r>
        <w:drawing>
          <wp:inline distT="0" distB="0" distL="0" distR="0" wp14:anchorId="3976DB8A" wp14:editId="0DE411AD">
            <wp:extent cx="2926080" cy="2112838"/>
            <wp:effectExtent l="0" t="0" r="762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6080" cy="2112838"/>
                    </a:xfrm>
                    <a:prstGeom prst="rect">
                      <a:avLst/>
                    </a:prstGeom>
                  </pic:spPr>
                </pic:pic>
              </a:graphicData>
            </a:graphic>
          </wp:inline>
        </w:drawing>
      </w:r>
    </w:p>
    <w:p w14:paraId="4058A1DF" w14:textId="77777777" w:rsidR="004A226E" w:rsidRDefault="004A226E" w:rsidP="004A226E">
      <w:pPr>
        <w:pStyle w:val="LabStepNumberedLevel2"/>
      </w:pPr>
      <w:r>
        <w:t xml:space="preserve">Click </w:t>
      </w:r>
      <w:r w:rsidRPr="00023505">
        <w:rPr>
          <w:b/>
        </w:rPr>
        <w:t>OK</w:t>
      </w:r>
      <w:r>
        <w:t>.</w:t>
      </w:r>
    </w:p>
    <w:p w14:paraId="2346BFD4" w14:textId="77777777" w:rsidR="004A226E" w:rsidRDefault="004A226E" w:rsidP="004A226E">
      <w:pPr>
        <w:pStyle w:val="LabStepNumbered"/>
      </w:pPr>
      <w:r>
        <w:t xml:space="preserve">Click on the </w:t>
      </w:r>
      <w:r w:rsidRPr="002926CB">
        <w:rPr>
          <w:b/>
        </w:rPr>
        <w:t>Switch to Workbook</w:t>
      </w:r>
      <w:r>
        <w:t xml:space="preserve"> icon located next to the Save icon to switch back to the workbook.</w:t>
      </w:r>
    </w:p>
    <w:p w14:paraId="6C39FD5B" w14:textId="430866F1" w:rsidR="004A226E" w:rsidRDefault="003900AE" w:rsidP="004A226E">
      <w:pPr>
        <w:pStyle w:val="LabStepScreenshot"/>
      </w:pPr>
      <w:r>
        <w:rPr>
          <w:noProof/>
        </w:rPr>
        <w:drawing>
          <wp:inline distT="0" distB="0" distL="0" distR="0" wp14:anchorId="34621460" wp14:editId="75ECA7DE">
            <wp:extent cx="3831336" cy="5943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1336" cy="594360"/>
                    </a:xfrm>
                    <a:prstGeom prst="rect">
                      <a:avLst/>
                    </a:prstGeom>
                  </pic:spPr>
                </pic:pic>
              </a:graphicData>
            </a:graphic>
          </wp:inline>
        </w:drawing>
      </w:r>
    </w:p>
    <w:p w14:paraId="07B987FE" w14:textId="77777777" w:rsidR="004A226E" w:rsidRDefault="004A226E" w:rsidP="00C77AA3">
      <w:pPr>
        <w:pStyle w:val="LabStepNumbered"/>
      </w:pPr>
      <w:r>
        <w:t xml:space="preserve">When the Data Model has changed dialog appears, click </w:t>
      </w:r>
      <w:r w:rsidRPr="00F44874">
        <w:rPr>
          <w:b/>
        </w:rPr>
        <w:t>OK</w:t>
      </w:r>
      <w:r>
        <w:t xml:space="preserve"> to apply the changes to Power View. Once the changes have been made, Power View will refresh and the Power View Fields will be updated according to the changes made.</w:t>
      </w:r>
    </w:p>
    <w:p w14:paraId="73A2DF88" w14:textId="77777777" w:rsidR="004A226E" w:rsidRDefault="004A226E" w:rsidP="004A226E">
      <w:pPr>
        <w:pStyle w:val="LabStepScreenshot"/>
      </w:pPr>
      <w:r>
        <w:rPr>
          <w:noProof/>
        </w:rPr>
        <w:drawing>
          <wp:inline distT="0" distB="0" distL="0" distR="0" wp14:anchorId="2232E335" wp14:editId="15432254">
            <wp:extent cx="2205054" cy="561979"/>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5054" cy="561979"/>
                    </a:xfrm>
                    <a:prstGeom prst="rect">
                      <a:avLst/>
                    </a:prstGeom>
                  </pic:spPr>
                </pic:pic>
              </a:graphicData>
            </a:graphic>
          </wp:inline>
        </w:drawing>
      </w:r>
    </w:p>
    <w:p w14:paraId="4A665074" w14:textId="35A1CA48" w:rsidR="004A226E" w:rsidRDefault="004A226E" w:rsidP="00C77AA3">
      <w:pPr>
        <w:pStyle w:val="LabStepNumbered"/>
      </w:pPr>
      <w:r>
        <w:t xml:space="preserve">From the </w:t>
      </w:r>
      <w:r w:rsidRPr="00932C25">
        <w:rPr>
          <w:b/>
        </w:rPr>
        <w:t>Power View Fields</w:t>
      </w:r>
      <w:r>
        <w:t xml:space="preserve"> panel, expand </w:t>
      </w:r>
      <w:r w:rsidRPr="00932C25">
        <w:rPr>
          <w:b/>
        </w:rPr>
        <w:t>Products</w:t>
      </w:r>
      <w:r>
        <w:t xml:space="preserve"> and expand </w:t>
      </w:r>
      <w:r w:rsidRPr="00932C25">
        <w:rPr>
          <w:b/>
        </w:rPr>
        <w:t>Product Category</w:t>
      </w:r>
      <w:r>
        <w:t xml:space="preserve">. Notice the </w:t>
      </w:r>
      <w:r w:rsidRPr="00902E46">
        <w:rPr>
          <w:b/>
        </w:rPr>
        <w:t>Product</w:t>
      </w:r>
      <w:r>
        <w:t xml:space="preserve"> and </w:t>
      </w:r>
      <w:r w:rsidRPr="00902E46">
        <w:rPr>
          <w:b/>
        </w:rPr>
        <w:t>Product</w:t>
      </w:r>
      <w:r w:rsidR="00902E46" w:rsidRPr="00902E46">
        <w:rPr>
          <w:b/>
        </w:rPr>
        <w:t xml:space="preserve"> </w:t>
      </w:r>
      <w:r w:rsidRPr="00902E46">
        <w:rPr>
          <w:b/>
        </w:rPr>
        <w:t>Image</w:t>
      </w:r>
      <w:r>
        <w:t xml:space="preserve"> </w:t>
      </w:r>
      <w:r w:rsidR="00902E46">
        <w:t xml:space="preserve">columns </w:t>
      </w:r>
      <w:r>
        <w:t>now display an icon next to the field. This icon represents an image.</w:t>
      </w:r>
    </w:p>
    <w:p w14:paraId="52294948" w14:textId="6E395D7A" w:rsidR="004A226E" w:rsidRDefault="00902E46" w:rsidP="004A226E">
      <w:pPr>
        <w:pStyle w:val="LabStepScreenshot"/>
      </w:pPr>
      <w:r>
        <w:rPr>
          <w:noProof/>
        </w:rPr>
        <w:lastRenderedPageBreak/>
        <w:drawing>
          <wp:inline distT="0" distB="0" distL="0" distR="0" wp14:anchorId="45914B23" wp14:editId="2322F476">
            <wp:extent cx="1268146" cy="1709198"/>
            <wp:effectExtent l="19050" t="19050" r="2730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6333" cy="1720233"/>
                    </a:xfrm>
                    <a:prstGeom prst="rect">
                      <a:avLst/>
                    </a:prstGeom>
                    <a:noFill/>
                    <a:ln>
                      <a:solidFill>
                        <a:schemeClr val="bg1">
                          <a:lumMod val="50000"/>
                        </a:schemeClr>
                      </a:solidFill>
                    </a:ln>
                  </pic:spPr>
                </pic:pic>
              </a:graphicData>
            </a:graphic>
          </wp:inline>
        </w:drawing>
      </w:r>
    </w:p>
    <w:p w14:paraId="14ED3284" w14:textId="77777777" w:rsidR="004A226E" w:rsidRDefault="004A226E" w:rsidP="004A226E">
      <w:pPr>
        <w:pStyle w:val="Heading4"/>
      </w:pPr>
      <w:r>
        <w:t>Add Fields to Report</w:t>
      </w:r>
    </w:p>
    <w:p w14:paraId="6AB79FE2" w14:textId="77777777" w:rsidR="004A226E" w:rsidRDefault="004A226E" w:rsidP="004A226E">
      <w:pPr>
        <w:pStyle w:val="LabStepNumbered"/>
      </w:pPr>
      <w:r>
        <w:t>Add Product, Product Image, and Sales by Revenue fields to the table visualization.</w:t>
      </w:r>
    </w:p>
    <w:p w14:paraId="217D8835" w14:textId="77777777" w:rsidR="004A226E" w:rsidRDefault="004A226E" w:rsidP="004A226E">
      <w:pPr>
        <w:pStyle w:val="LabStepNumberedLevel2"/>
      </w:pPr>
      <w:r>
        <w:t>Ensure the table visualization below the report title is selected.</w:t>
      </w:r>
    </w:p>
    <w:p w14:paraId="729C37BE" w14:textId="7077EA2C" w:rsidR="004A226E" w:rsidRDefault="004A226E" w:rsidP="00D342C0">
      <w:pPr>
        <w:pStyle w:val="LabStepNumberedLevel2"/>
      </w:pPr>
      <w:r>
        <w:t xml:space="preserve">In the Power View Fields list under the </w:t>
      </w:r>
      <w:r>
        <w:rPr>
          <w:b/>
        </w:rPr>
        <w:t>Products</w:t>
      </w:r>
      <w:r>
        <w:t xml:space="preserve"> table, select the </w:t>
      </w:r>
      <w:proofErr w:type="spellStart"/>
      <w:r>
        <w:rPr>
          <w:b/>
        </w:rPr>
        <w:t>ProductImage</w:t>
      </w:r>
      <w:proofErr w:type="spellEnd"/>
      <w:r w:rsidR="00D342C0">
        <w:t xml:space="preserve"> check box and then </w:t>
      </w:r>
      <w:r>
        <w:t xml:space="preserve">select the </w:t>
      </w:r>
      <w:r>
        <w:rPr>
          <w:b/>
        </w:rPr>
        <w:t>Product</w:t>
      </w:r>
      <w:r>
        <w:t xml:space="preserve"> check box.</w:t>
      </w:r>
    </w:p>
    <w:p w14:paraId="6E135E32" w14:textId="7FD1D2E9" w:rsidR="004A226E" w:rsidRDefault="00902E46" w:rsidP="004A226E">
      <w:pPr>
        <w:pStyle w:val="LabStepScreenshotLevel2"/>
      </w:pPr>
      <w:r>
        <w:drawing>
          <wp:inline distT="0" distB="0" distL="0" distR="0" wp14:anchorId="0DE4DB26" wp14:editId="0FBDFC90">
            <wp:extent cx="1201402" cy="2275125"/>
            <wp:effectExtent l="19050" t="19050" r="1841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4816" cy="2319465"/>
                    </a:xfrm>
                    <a:prstGeom prst="rect">
                      <a:avLst/>
                    </a:prstGeom>
                    <a:noFill/>
                    <a:ln>
                      <a:solidFill>
                        <a:schemeClr val="bg1">
                          <a:lumMod val="50000"/>
                        </a:schemeClr>
                      </a:solidFill>
                    </a:ln>
                  </pic:spPr>
                </pic:pic>
              </a:graphicData>
            </a:graphic>
          </wp:inline>
        </w:drawing>
      </w:r>
    </w:p>
    <w:p w14:paraId="78118CD6" w14:textId="77777777" w:rsidR="004A226E" w:rsidRDefault="004A226E" w:rsidP="004A226E">
      <w:pPr>
        <w:pStyle w:val="LabStepNumberedLevel2"/>
      </w:pPr>
      <w:r>
        <w:t>Your report should look similar to the image below.</w:t>
      </w:r>
    </w:p>
    <w:p w14:paraId="5454E481" w14:textId="3DF42B30" w:rsidR="004A226E" w:rsidRDefault="00D342C0" w:rsidP="004A226E">
      <w:pPr>
        <w:pStyle w:val="LabStepScreenshotLevel2"/>
      </w:pPr>
      <w:r>
        <w:drawing>
          <wp:inline distT="0" distB="0" distL="0" distR="0" wp14:anchorId="5B2996CB" wp14:editId="664FEBDE">
            <wp:extent cx="1688637" cy="2201002"/>
            <wp:effectExtent l="19050" t="19050" r="26035"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7832" cy="2212987"/>
                    </a:xfrm>
                    <a:prstGeom prst="rect">
                      <a:avLst/>
                    </a:prstGeom>
                    <a:ln>
                      <a:solidFill>
                        <a:schemeClr val="bg1">
                          <a:lumMod val="50000"/>
                        </a:schemeClr>
                      </a:solidFill>
                    </a:ln>
                  </pic:spPr>
                </pic:pic>
              </a:graphicData>
            </a:graphic>
          </wp:inline>
        </w:drawing>
      </w:r>
    </w:p>
    <w:p w14:paraId="57CEFEF4" w14:textId="77777777" w:rsidR="004A226E" w:rsidRDefault="004A226E" w:rsidP="004A226E">
      <w:pPr>
        <w:pStyle w:val="LabStepNumberedLevel2"/>
      </w:pPr>
      <w:r>
        <w:lastRenderedPageBreak/>
        <w:t xml:space="preserve">Under the Sales table, select the </w:t>
      </w:r>
      <w:r w:rsidRPr="00BF081B">
        <w:rPr>
          <w:b/>
        </w:rPr>
        <w:t>Sales</w:t>
      </w:r>
      <w:r>
        <w:t xml:space="preserve"> </w:t>
      </w:r>
      <w:r w:rsidRPr="00BF081B">
        <w:rPr>
          <w:b/>
        </w:rPr>
        <w:t>Revenue</w:t>
      </w:r>
      <w:r>
        <w:t xml:space="preserve"> check box. Now your report should look similar to the image below.</w:t>
      </w:r>
    </w:p>
    <w:p w14:paraId="3B17CB88" w14:textId="3FFF5AD3" w:rsidR="004A226E" w:rsidRPr="00046935" w:rsidRDefault="00807097" w:rsidP="004A226E">
      <w:pPr>
        <w:pStyle w:val="LabStepScreenshotLevel2"/>
      </w:pPr>
      <w:r>
        <w:drawing>
          <wp:inline distT="0" distB="0" distL="0" distR="0" wp14:anchorId="424C313C" wp14:editId="0A7B3D2F">
            <wp:extent cx="5120640" cy="2151148"/>
            <wp:effectExtent l="19050" t="19050" r="22860" b="209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640" cy="2151148"/>
                    </a:xfrm>
                    <a:prstGeom prst="rect">
                      <a:avLst/>
                    </a:prstGeom>
                    <a:ln>
                      <a:solidFill>
                        <a:schemeClr val="bg1">
                          <a:lumMod val="50000"/>
                        </a:schemeClr>
                      </a:solidFill>
                    </a:ln>
                  </pic:spPr>
                </pic:pic>
              </a:graphicData>
            </a:graphic>
          </wp:inline>
        </w:drawing>
      </w:r>
    </w:p>
    <w:p w14:paraId="1AE7E1AC" w14:textId="77777777" w:rsidR="004A226E" w:rsidRDefault="004A226E" w:rsidP="00C77AA3">
      <w:pPr>
        <w:pStyle w:val="LabStepNumbered"/>
      </w:pPr>
      <w:r>
        <w:t>Change the Table Visualization to Card:</w:t>
      </w:r>
    </w:p>
    <w:p w14:paraId="4CC93EFA" w14:textId="77777777" w:rsidR="004A226E" w:rsidRDefault="004A226E" w:rsidP="00C77AA3">
      <w:pPr>
        <w:pStyle w:val="LabStepNumberedLevel2"/>
      </w:pPr>
      <w:r>
        <w:t xml:space="preserve">From the </w:t>
      </w:r>
      <w:r w:rsidRPr="00807097">
        <w:rPr>
          <w:b/>
        </w:rPr>
        <w:t>DESIGN</w:t>
      </w:r>
      <w:r>
        <w:t xml:space="preserve"> tab in the Switch Visualization group, click on the down arrow for </w:t>
      </w:r>
      <w:r w:rsidRPr="00807097">
        <w:rPr>
          <w:b/>
        </w:rPr>
        <w:t>Table</w:t>
      </w:r>
      <w:r>
        <w:t xml:space="preserve"> and then click on </w:t>
      </w:r>
      <w:r w:rsidRPr="00807097">
        <w:rPr>
          <w:b/>
        </w:rPr>
        <w:t>Card</w:t>
      </w:r>
      <w:r>
        <w:t>.</w:t>
      </w:r>
    </w:p>
    <w:p w14:paraId="3C362755" w14:textId="4584639C" w:rsidR="00116815" w:rsidRDefault="00116815" w:rsidP="00116815">
      <w:pPr>
        <w:pStyle w:val="LabStepScreenshotLevel2"/>
      </w:pPr>
      <w:r>
        <w:drawing>
          <wp:inline distT="0" distB="0" distL="0" distR="0" wp14:anchorId="02EE43CC" wp14:editId="77EFC15E">
            <wp:extent cx="3657600" cy="149090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1490904"/>
                    </a:xfrm>
                    <a:prstGeom prst="rect">
                      <a:avLst/>
                    </a:prstGeom>
                  </pic:spPr>
                </pic:pic>
              </a:graphicData>
            </a:graphic>
          </wp:inline>
        </w:drawing>
      </w:r>
    </w:p>
    <w:p w14:paraId="5F81DF33" w14:textId="761FC008" w:rsidR="004A226E" w:rsidRDefault="004A226E" w:rsidP="00C77AA3">
      <w:pPr>
        <w:pStyle w:val="LabStepNumbered"/>
      </w:pPr>
      <w:r>
        <w:t>The report should</w:t>
      </w:r>
      <w:r w:rsidR="00084C25">
        <w:t xml:space="preserve"> now</w:t>
      </w:r>
      <w:r>
        <w:t xml:space="preserve"> look similar to the image below.</w:t>
      </w:r>
    </w:p>
    <w:p w14:paraId="145C9454" w14:textId="3C00445B" w:rsidR="004A226E" w:rsidRDefault="00DE3D9E" w:rsidP="004A226E">
      <w:pPr>
        <w:pStyle w:val="LabStepScreenshot"/>
      </w:pPr>
      <w:r>
        <w:rPr>
          <w:noProof/>
        </w:rPr>
        <w:drawing>
          <wp:inline distT="0" distB="0" distL="0" distR="0" wp14:anchorId="714B3145" wp14:editId="75CA0A81">
            <wp:extent cx="3611880" cy="2551176"/>
            <wp:effectExtent l="0" t="0" r="762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1880" cy="2551176"/>
                    </a:xfrm>
                    <a:prstGeom prst="rect">
                      <a:avLst/>
                    </a:prstGeom>
                  </pic:spPr>
                </pic:pic>
              </a:graphicData>
            </a:graphic>
          </wp:inline>
        </w:drawing>
      </w:r>
    </w:p>
    <w:p w14:paraId="3EB3041A" w14:textId="77777777" w:rsidR="004A226E" w:rsidRDefault="004A226E" w:rsidP="00C77AA3">
      <w:pPr>
        <w:pStyle w:val="LabStepNumbered"/>
      </w:pPr>
      <w:r>
        <w:t xml:space="preserve">Save the </w:t>
      </w:r>
      <w:r w:rsidRPr="00EF4EED">
        <w:rPr>
          <w:b/>
        </w:rPr>
        <w:t>WingtipSalesModel.xls</w:t>
      </w:r>
      <w:r>
        <w:t xml:space="preserve"> file.</w:t>
      </w:r>
    </w:p>
    <w:p w14:paraId="553E1046" w14:textId="3F478A20" w:rsidR="009C5967" w:rsidRPr="00AB0146" w:rsidRDefault="009C5967" w:rsidP="009C5967">
      <w:pPr>
        <w:pStyle w:val="Heading3"/>
      </w:pPr>
      <w:r>
        <w:lastRenderedPageBreak/>
        <w:t>Exercise 2: Create Sales by Zip Code</w:t>
      </w:r>
      <w:r w:rsidR="00DC645C">
        <w:t xml:space="preserve"> Report</w:t>
      </w:r>
    </w:p>
    <w:p w14:paraId="49031F67" w14:textId="10582AD0" w:rsidR="009C5967" w:rsidRDefault="009C5967" w:rsidP="009C5967">
      <w:pPr>
        <w:pStyle w:val="LabExerciseLeadIn"/>
      </w:pPr>
      <w:r>
        <w:t>In this exercise you will continue with the WingtipSalesModel.xls file and work with the filters for the Power View report as well as add a Map visualization to the report.</w:t>
      </w:r>
    </w:p>
    <w:p w14:paraId="17D88152" w14:textId="77777777" w:rsidR="009C5967" w:rsidRDefault="009C5967" w:rsidP="009C5967">
      <w:pPr>
        <w:pStyle w:val="Heading4"/>
      </w:pPr>
      <w:r>
        <w:t>Create Sales by Zip Code Report</w:t>
      </w:r>
    </w:p>
    <w:p w14:paraId="67E5E487" w14:textId="77777777" w:rsidR="009C5967" w:rsidRDefault="009C5967" w:rsidP="009C5967">
      <w:pPr>
        <w:pStyle w:val="LabStepNumbered"/>
        <w:numPr>
          <w:ilvl w:val="0"/>
          <w:numId w:val="11"/>
        </w:numPr>
      </w:pPr>
      <w:r>
        <w:t>Launch Power View.</w:t>
      </w:r>
    </w:p>
    <w:p w14:paraId="797D02A7" w14:textId="77777777" w:rsidR="009C5967" w:rsidRDefault="009C5967" w:rsidP="009C5967">
      <w:pPr>
        <w:pStyle w:val="LabStepNumberedLevel2"/>
      </w:pPr>
      <w:r>
        <w:t xml:space="preserve">From the </w:t>
      </w:r>
      <w:r w:rsidRPr="00C51BC8">
        <w:rPr>
          <w:b/>
        </w:rPr>
        <w:t>INSERT</w:t>
      </w:r>
      <w:r>
        <w:t xml:space="preserve"> tab in the </w:t>
      </w:r>
      <w:r w:rsidRPr="00C51BC8">
        <w:rPr>
          <w:b/>
        </w:rPr>
        <w:t>Reports</w:t>
      </w:r>
      <w:r>
        <w:t xml:space="preserve"> group, click on the </w:t>
      </w:r>
      <w:r w:rsidRPr="00C51BC8">
        <w:rPr>
          <w:b/>
        </w:rPr>
        <w:t>Power View</w:t>
      </w:r>
      <w:r>
        <w:t xml:space="preserve"> button.</w:t>
      </w:r>
    </w:p>
    <w:p w14:paraId="4BDBCB49" w14:textId="0F6DD6D8" w:rsidR="009C5967" w:rsidRDefault="00EF0008" w:rsidP="009C5967">
      <w:pPr>
        <w:pStyle w:val="LabStepScreenshotLevel2"/>
      </w:pPr>
      <w:r>
        <w:drawing>
          <wp:inline distT="0" distB="0" distL="0" distR="0" wp14:anchorId="03D7E18E" wp14:editId="3C5CFF8A">
            <wp:extent cx="4572000" cy="5799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579905"/>
                    </a:xfrm>
                    <a:prstGeom prst="rect">
                      <a:avLst/>
                    </a:prstGeom>
                  </pic:spPr>
                </pic:pic>
              </a:graphicData>
            </a:graphic>
          </wp:inline>
        </w:drawing>
      </w:r>
    </w:p>
    <w:p w14:paraId="4A128ADB" w14:textId="77777777" w:rsidR="009C5967" w:rsidRDefault="009C5967" w:rsidP="009C5967">
      <w:pPr>
        <w:pStyle w:val="LabStepNumberedLevel2"/>
      </w:pPr>
      <w:r>
        <w:t>A Power View sheet is now created named Power View2 and the POWER VIEW tab is active.</w:t>
      </w:r>
    </w:p>
    <w:p w14:paraId="4465DD82" w14:textId="77777777" w:rsidR="009C5967" w:rsidRDefault="009C5967" w:rsidP="009C5967">
      <w:pPr>
        <w:pStyle w:val="LabStepNumbered"/>
      </w:pPr>
      <w:r>
        <w:t xml:space="preserve">Rename the sheet from </w:t>
      </w:r>
      <w:r>
        <w:rPr>
          <w:b/>
        </w:rPr>
        <w:t>Power View2</w:t>
      </w:r>
      <w:r>
        <w:t xml:space="preserve"> to </w:t>
      </w:r>
      <w:r>
        <w:rPr>
          <w:b/>
        </w:rPr>
        <w:t>Sales by Zip Code</w:t>
      </w:r>
      <w:r>
        <w:t>.</w:t>
      </w:r>
    </w:p>
    <w:p w14:paraId="12EF97ED" w14:textId="0533E0BC" w:rsidR="009C5967" w:rsidRDefault="00DE4A99" w:rsidP="009C5967">
      <w:pPr>
        <w:pStyle w:val="LabStepScreenshotLevel2"/>
      </w:pPr>
      <w:r>
        <w:drawing>
          <wp:inline distT="0" distB="0" distL="0" distR="0" wp14:anchorId="3241477E" wp14:editId="2DE2DA00">
            <wp:extent cx="4572000" cy="752687"/>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752687"/>
                    </a:xfrm>
                    <a:prstGeom prst="rect">
                      <a:avLst/>
                    </a:prstGeom>
                  </pic:spPr>
                </pic:pic>
              </a:graphicData>
            </a:graphic>
          </wp:inline>
        </w:drawing>
      </w:r>
    </w:p>
    <w:p w14:paraId="0CA40E75" w14:textId="77777777" w:rsidR="009C5967" w:rsidRDefault="009C5967" w:rsidP="009C5967">
      <w:pPr>
        <w:pStyle w:val="LabStepNumbered"/>
      </w:pPr>
      <w:r>
        <w:t>Create a report title.</w:t>
      </w:r>
    </w:p>
    <w:p w14:paraId="0CCB4A31" w14:textId="77777777" w:rsidR="009C5967" w:rsidRDefault="009C5967" w:rsidP="009C5967">
      <w:pPr>
        <w:pStyle w:val="LabStepNumberedLevel2"/>
      </w:pPr>
      <w:r>
        <w:t xml:space="preserve">Click on </w:t>
      </w:r>
      <w:r>
        <w:rPr>
          <w:b/>
        </w:rPr>
        <w:t>Click here to add title</w:t>
      </w:r>
      <w:r>
        <w:t xml:space="preserve"> and type </w:t>
      </w:r>
      <w:r>
        <w:rPr>
          <w:b/>
        </w:rPr>
        <w:t>Sales by Zip Code</w:t>
      </w:r>
      <w:r>
        <w:t>.</w:t>
      </w:r>
    </w:p>
    <w:p w14:paraId="6DE9E94E" w14:textId="4E991130" w:rsidR="009C5967" w:rsidRDefault="00DE4A99" w:rsidP="009C5967">
      <w:pPr>
        <w:pStyle w:val="LabStepScreenshotLevel2"/>
      </w:pPr>
      <w:r>
        <w:drawing>
          <wp:inline distT="0" distB="0" distL="0" distR="0" wp14:anchorId="61354D08" wp14:editId="72D1EACB">
            <wp:extent cx="4572000" cy="9203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920325"/>
                    </a:xfrm>
                    <a:prstGeom prst="rect">
                      <a:avLst/>
                    </a:prstGeom>
                  </pic:spPr>
                </pic:pic>
              </a:graphicData>
            </a:graphic>
          </wp:inline>
        </w:drawing>
      </w:r>
    </w:p>
    <w:p w14:paraId="41A83552" w14:textId="77777777" w:rsidR="009C5967" w:rsidRDefault="009C5967" w:rsidP="009C5967">
      <w:pPr>
        <w:pStyle w:val="LabStepNumbered"/>
      </w:pPr>
      <w:r>
        <w:t>Add Zip Code and Sales Revenue fields to the table visualization.</w:t>
      </w:r>
    </w:p>
    <w:p w14:paraId="6D12587D" w14:textId="77777777" w:rsidR="009C5967" w:rsidRDefault="009C5967" w:rsidP="009C5967">
      <w:pPr>
        <w:pStyle w:val="LabStepNumberedLevel2"/>
      </w:pPr>
      <w:r>
        <w:t>Ensure the table visualization below the report title is selected.</w:t>
      </w:r>
    </w:p>
    <w:p w14:paraId="73D99B1C" w14:textId="77777777" w:rsidR="009C5967" w:rsidRDefault="009C5967" w:rsidP="009C5967">
      <w:pPr>
        <w:pStyle w:val="LabStepNumberedLevel2"/>
      </w:pPr>
      <w:r>
        <w:t xml:space="preserve">In the Power View Fields list under the </w:t>
      </w:r>
      <w:r w:rsidRPr="00BF081B">
        <w:rPr>
          <w:b/>
        </w:rPr>
        <w:t>Customers</w:t>
      </w:r>
      <w:r>
        <w:t xml:space="preserve"> table, expand </w:t>
      </w:r>
      <w:proofErr w:type="spellStart"/>
      <w:r w:rsidRPr="00305662">
        <w:rPr>
          <w:b/>
        </w:rPr>
        <w:t>Customer_Geography</w:t>
      </w:r>
      <w:proofErr w:type="spellEnd"/>
      <w:r>
        <w:t xml:space="preserve"> and select the </w:t>
      </w:r>
      <w:proofErr w:type="spellStart"/>
      <w:r w:rsidRPr="00305662">
        <w:rPr>
          <w:b/>
        </w:rPr>
        <w:t>Zip_Code</w:t>
      </w:r>
      <w:proofErr w:type="spellEnd"/>
      <w:r>
        <w:t xml:space="preserve"> check box.</w:t>
      </w:r>
    </w:p>
    <w:p w14:paraId="7E2069FE" w14:textId="20FF3E02" w:rsidR="009C5967" w:rsidRDefault="00DE3D9E" w:rsidP="009C5967">
      <w:pPr>
        <w:pStyle w:val="LabStepScreenshotLevel2"/>
      </w:pPr>
      <w:r>
        <w:drawing>
          <wp:inline distT="0" distB="0" distL="0" distR="0" wp14:anchorId="7AFAA25F" wp14:editId="4A8F8D81">
            <wp:extent cx="1371600" cy="2149523"/>
            <wp:effectExtent l="0" t="0" r="0" b="31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1600" cy="2149523"/>
                    </a:xfrm>
                    <a:prstGeom prst="rect">
                      <a:avLst/>
                    </a:prstGeom>
                  </pic:spPr>
                </pic:pic>
              </a:graphicData>
            </a:graphic>
          </wp:inline>
        </w:drawing>
      </w:r>
    </w:p>
    <w:p w14:paraId="3C8F39F9" w14:textId="77777777" w:rsidR="009C5967" w:rsidRDefault="009C5967" w:rsidP="009C5967">
      <w:pPr>
        <w:pStyle w:val="LabStepNumberedLevel2"/>
      </w:pPr>
      <w:r>
        <w:t xml:space="preserve">Under the </w:t>
      </w:r>
      <w:r w:rsidRPr="00305662">
        <w:rPr>
          <w:b/>
        </w:rPr>
        <w:t>Sales</w:t>
      </w:r>
      <w:r>
        <w:t xml:space="preserve"> table, select the </w:t>
      </w:r>
      <w:r w:rsidRPr="00BF081B">
        <w:rPr>
          <w:b/>
        </w:rPr>
        <w:t>Sales</w:t>
      </w:r>
      <w:r>
        <w:t xml:space="preserve"> </w:t>
      </w:r>
      <w:r w:rsidRPr="00BF081B">
        <w:rPr>
          <w:b/>
        </w:rPr>
        <w:t>Revenue</w:t>
      </w:r>
      <w:r>
        <w:t xml:space="preserve"> check box.</w:t>
      </w:r>
    </w:p>
    <w:p w14:paraId="5DAFD34E" w14:textId="7FF0A525" w:rsidR="009C5967" w:rsidRDefault="00DE3D9E" w:rsidP="009C5967">
      <w:pPr>
        <w:pStyle w:val="LabStepScreenshotLevel2"/>
      </w:pPr>
      <w:r>
        <w:lastRenderedPageBreak/>
        <w:drawing>
          <wp:inline distT="0" distB="0" distL="0" distR="0" wp14:anchorId="4DFC6FE8" wp14:editId="6A4F0BEE">
            <wp:extent cx="1371600" cy="2265219"/>
            <wp:effectExtent l="0" t="0" r="0"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2265219"/>
                    </a:xfrm>
                    <a:prstGeom prst="rect">
                      <a:avLst/>
                    </a:prstGeom>
                  </pic:spPr>
                </pic:pic>
              </a:graphicData>
            </a:graphic>
          </wp:inline>
        </w:drawing>
      </w:r>
    </w:p>
    <w:p w14:paraId="3D4A4CF9" w14:textId="4952F35A" w:rsidR="009C5967" w:rsidRDefault="009C5967" w:rsidP="00CF2CF7">
      <w:pPr>
        <w:pStyle w:val="LabStepNumbered"/>
      </w:pPr>
      <w:r>
        <w:t xml:space="preserve">The report should </w:t>
      </w:r>
      <w:r w:rsidR="00D16E42">
        <w:t xml:space="preserve">now </w:t>
      </w:r>
      <w:r>
        <w:t>look similar to the image below.</w:t>
      </w:r>
    </w:p>
    <w:p w14:paraId="6677CD0A" w14:textId="2636DEB0" w:rsidR="009C5967" w:rsidRDefault="00262CC6" w:rsidP="00CF2CF7">
      <w:pPr>
        <w:pStyle w:val="LabStepScreenshot"/>
      </w:pPr>
      <w:r>
        <w:rPr>
          <w:noProof/>
        </w:rPr>
        <w:drawing>
          <wp:inline distT="0" distB="0" distL="0" distR="0" wp14:anchorId="2209DF8E" wp14:editId="5EF788F6">
            <wp:extent cx="5029200" cy="20391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2039153"/>
                    </a:xfrm>
                    <a:prstGeom prst="rect">
                      <a:avLst/>
                    </a:prstGeom>
                  </pic:spPr>
                </pic:pic>
              </a:graphicData>
            </a:graphic>
          </wp:inline>
        </w:drawing>
      </w:r>
    </w:p>
    <w:p w14:paraId="73206FCC" w14:textId="30D8170C" w:rsidR="00C77AA3" w:rsidRDefault="00C77AA3" w:rsidP="00C77AA3">
      <w:pPr>
        <w:pStyle w:val="LabStepNumbered"/>
      </w:pPr>
      <w:r>
        <w:t xml:space="preserve">Save the </w:t>
      </w:r>
      <w:r w:rsidRPr="00C77AA3">
        <w:rPr>
          <w:b/>
        </w:rPr>
        <w:t>WingtipSalesModel.xls</w:t>
      </w:r>
      <w:r>
        <w:t xml:space="preserve"> file.</w:t>
      </w:r>
    </w:p>
    <w:p w14:paraId="1D01D7A5" w14:textId="77777777" w:rsidR="009C5967" w:rsidRDefault="009C5967" w:rsidP="009C5967">
      <w:pPr>
        <w:pStyle w:val="Heading4"/>
      </w:pPr>
      <w:r>
        <w:t>Switch Visualization to Map</w:t>
      </w:r>
    </w:p>
    <w:p w14:paraId="6ABA94B4" w14:textId="77777777" w:rsidR="009C5967" w:rsidRDefault="009C5967" w:rsidP="009C5967">
      <w:pPr>
        <w:pStyle w:val="LabStepNumbered"/>
      </w:pPr>
      <w:r>
        <w:t>Now change the Table Visualization to a Map.</w:t>
      </w:r>
    </w:p>
    <w:p w14:paraId="12E7AD56" w14:textId="37F2C16F" w:rsidR="009C5967" w:rsidRDefault="009C5967" w:rsidP="009C5967">
      <w:pPr>
        <w:pStyle w:val="LabStepNumberedLevel2"/>
      </w:pPr>
      <w:r>
        <w:t xml:space="preserve">From the </w:t>
      </w:r>
      <w:r w:rsidR="00281406">
        <w:rPr>
          <w:b/>
        </w:rPr>
        <w:t>DESIGN</w:t>
      </w:r>
      <w:r>
        <w:t xml:space="preserve"> tab in the </w:t>
      </w:r>
      <w:r w:rsidRPr="009440BE">
        <w:rPr>
          <w:b/>
        </w:rPr>
        <w:t>Switch Visualization</w:t>
      </w:r>
      <w:r>
        <w:t xml:space="preserve"> group, click on the </w:t>
      </w:r>
      <w:r w:rsidRPr="009440BE">
        <w:rPr>
          <w:b/>
        </w:rPr>
        <w:t>Map</w:t>
      </w:r>
      <w:r>
        <w:t xml:space="preserve"> button.</w:t>
      </w:r>
    </w:p>
    <w:p w14:paraId="5CF17DF4" w14:textId="77777777" w:rsidR="009C5967" w:rsidRDefault="009C5967" w:rsidP="009C5967">
      <w:pPr>
        <w:pStyle w:val="LabStepScreenshotLevel2"/>
      </w:pPr>
      <w:r>
        <w:lastRenderedPageBreak/>
        <w:drawing>
          <wp:inline distT="0" distB="0" distL="0" distR="0" wp14:anchorId="4AB0A00C" wp14:editId="74F8D7E1">
            <wp:extent cx="3919566" cy="271464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9566" cy="2714645"/>
                    </a:xfrm>
                    <a:prstGeom prst="rect">
                      <a:avLst/>
                    </a:prstGeom>
                  </pic:spPr>
                </pic:pic>
              </a:graphicData>
            </a:graphic>
          </wp:inline>
        </w:drawing>
      </w:r>
    </w:p>
    <w:p w14:paraId="18178273" w14:textId="2A976C03" w:rsidR="00F85D6A" w:rsidRDefault="00F85D6A" w:rsidP="00F85D6A">
      <w:pPr>
        <w:pStyle w:val="LabStepNumberedLevel2"/>
      </w:pPr>
      <w:r>
        <w:t xml:space="preserve">Once the file is open you may get prompted with a security warning. If prompted, click on the </w:t>
      </w:r>
      <w:r w:rsidRPr="00F32FAE">
        <w:rPr>
          <w:b/>
        </w:rPr>
        <w:t>Enable Content</w:t>
      </w:r>
      <w:r>
        <w:t xml:space="preserve"> button to enable data to be sent to Bing for geocoding.</w:t>
      </w:r>
    </w:p>
    <w:p w14:paraId="26F5D012" w14:textId="6363B059" w:rsidR="00F85D6A" w:rsidRDefault="00F85D6A" w:rsidP="00F85D6A">
      <w:pPr>
        <w:pStyle w:val="LabStepScreenshotLevel2"/>
      </w:pPr>
      <w:r>
        <w:drawing>
          <wp:inline distT="0" distB="0" distL="0" distR="0" wp14:anchorId="0271238C" wp14:editId="74198B07">
            <wp:extent cx="5852160" cy="2032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2160" cy="203200"/>
                    </a:xfrm>
                    <a:prstGeom prst="rect">
                      <a:avLst/>
                    </a:prstGeom>
                  </pic:spPr>
                </pic:pic>
              </a:graphicData>
            </a:graphic>
          </wp:inline>
        </w:drawing>
      </w:r>
    </w:p>
    <w:p w14:paraId="3779DEF2" w14:textId="77777777" w:rsidR="009C5967" w:rsidRDefault="009C5967" w:rsidP="009C5967">
      <w:pPr>
        <w:pStyle w:val="LabStepNumberedLevel2"/>
      </w:pPr>
      <w:r>
        <w:t>The report should now look similar to the image below.</w:t>
      </w:r>
    </w:p>
    <w:p w14:paraId="596AB391" w14:textId="3C532FD7" w:rsidR="009C5967" w:rsidRDefault="00F85D6A" w:rsidP="009C5967">
      <w:pPr>
        <w:pStyle w:val="LabStepScreenshotLevel2"/>
      </w:pPr>
      <w:r>
        <w:drawing>
          <wp:inline distT="0" distB="0" distL="0" distR="0" wp14:anchorId="5E5F29E3" wp14:editId="013BEB40">
            <wp:extent cx="4572000" cy="2304204"/>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304204"/>
                    </a:xfrm>
                    <a:prstGeom prst="rect">
                      <a:avLst/>
                    </a:prstGeom>
                  </pic:spPr>
                </pic:pic>
              </a:graphicData>
            </a:graphic>
          </wp:inline>
        </w:drawing>
      </w:r>
    </w:p>
    <w:p w14:paraId="6D77B0B8" w14:textId="77777777" w:rsidR="009C5967" w:rsidRDefault="009C5967" w:rsidP="009C5967">
      <w:pPr>
        <w:pStyle w:val="LabStepNumbered"/>
      </w:pPr>
      <w:r>
        <w:t>Resize the map.</w:t>
      </w:r>
    </w:p>
    <w:p w14:paraId="23C36407" w14:textId="35BEF3D0" w:rsidR="009C5967" w:rsidRDefault="009C5967" w:rsidP="009C5967">
      <w:pPr>
        <w:pStyle w:val="LabStepNumberedLevel2"/>
      </w:pPr>
      <w:r>
        <w:t>P</w:t>
      </w:r>
      <w:r w:rsidR="00281406">
        <w:t xml:space="preserve">lace your mouse cursor over a </w:t>
      </w:r>
      <w:r>
        <w:t>corner of the map until the resizing double arrow activates.</w:t>
      </w:r>
    </w:p>
    <w:p w14:paraId="19E12AA6" w14:textId="77777777" w:rsidR="009C5967" w:rsidRDefault="009C5967" w:rsidP="009C5967">
      <w:pPr>
        <w:pStyle w:val="LabStepNumberedLevel2"/>
      </w:pPr>
      <w:r>
        <w:t>Hold down the left mouse button and drag your map to resize and stop once you achieve the desired size.</w:t>
      </w:r>
    </w:p>
    <w:p w14:paraId="6E2DEE6E" w14:textId="77777777" w:rsidR="009C5967" w:rsidRDefault="009C5967" w:rsidP="00F85D6A">
      <w:pPr>
        <w:pStyle w:val="LabStepNumbered"/>
      </w:pPr>
      <w:r>
        <w:t>The map should now look similar to the image below.</w:t>
      </w:r>
    </w:p>
    <w:p w14:paraId="7320E0C7" w14:textId="24490CA1" w:rsidR="009C5967" w:rsidRDefault="00F85D6A" w:rsidP="00F85D6A">
      <w:pPr>
        <w:pStyle w:val="LabStepScreenshot"/>
      </w:pPr>
      <w:r>
        <w:rPr>
          <w:noProof/>
        </w:rPr>
        <w:lastRenderedPageBreak/>
        <w:drawing>
          <wp:inline distT="0" distB="0" distL="0" distR="0" wp14:anchorId="21764193" wp14:editId="69C12BD5">
            <wp:extent cx="4572000" cy="3429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429000"/>
                    </a:xfrm>
                    <a:prstGeom prst="rect">
                      <a:avLst/>
                    </a:prstGeom>
                  </pic:spPr>
                </pic:pic>
              </a:graphicData>
            </a:graphic>
          </wp:inline>
        </w:drawing>
      </w:r>
    </w:p>
    <w:p w14:paraId="57FDBC6E" w14:textId="0E65EFEC" w:rsidR="00F85D6A" w:rsidRDefault="00F85D6A" w:rsidP="00F85D6A">
      <w:pPr>
        <w:pStyle w:val="LabStepNumbered"/>
      </w:pPr>
      <w:r>
        <w:t xml:space="preserve">Add </w:t>
      </w:r>
      <w:r w:rsidRPr="00707322">
        <w:rPr>
          <w:b/>
        </w:rPr>
        <w:t>State</w:t>
      </w:r>
      <w:r>
        <w:t xml:space="preserve"> </w:t>
      </w:r>
      <w:r w:rsidR="00707322">
        <w:t>field</w:t>
      </w:r>
      <w:r>
        <w:t xml:space="preserve"> to the map visualization.</w:t>
      </w:r>
    </w:p>
    <w:p w14:paraId="3C32B4D5" w14:textId="4AC47FEA" w:rsidR="00F85D6A" w:rsidRDefault="00F85D6A" w:rsidP="00F85D6A">
      <w:pPr>
        <w:pStyle w:val="LabStepNumberedLevel2"/>
      </w:pPr>
      <w:r>
        <w:t>Ensure the map visualization in the report is selected.</w:t>
      </w:r>
    </w:p>
    <w:p w14:paraId="2B95E9A9" w14:textId="689BBFE0" w:rsidR="00F85D6A" w:rsidRDefault="00F85D6A" w:rsidP="00F85D6A">
      <w:pPr>
        <w:pStyle w:val="LabStepNumberedLevel2"/>
      </w:pPr>
      <w:r>
        <w:t xml:space="preserve">In the Power View Fields list under the </w:t>
      </w:r>
      <w:r w:rsidRPr="00BF081B">
        <w:rPr>
          <w:b/>
        </w:rPr>
        <w:t>Customers</w:t>
      </w:r>
      <w:r>
        <w:t xml:space="preserve"> table, expand </w:t>
      </w:r>
      <w:proofErr w:type="spellStart"/>
      <w:r w:rsidRPr="00305662">
        <w:rPr>
          <w:b/>
        </w:rPr>
        <w:t>Customer_Geography</w:t>
      </w:r>
      <w:proofErr w:type="spellEnd"/>
      <w:r>
        <w:t xml:space="preserve"> and select the </w:t>
      </w:r>
      <w:r>
        <w:rPr>
          <w:b/>
        </w:rPr>
        <w:t xml:space="preserve">State </w:t>
      </w:r>
      <w:r>
        <w:t>check box.</w:t>
      </w:r>
    </w:p>
    <w:p w14:paraId="01105242" w14:textId="54AEDA8B" w:rsidR="00F85D6A" w:rsidRDefault="00F85D6A" w:rsidP="00F85D6A">
      <w:pPr>
        <w:pStyle w:val="LabStepScreenshotLevel2"/>
      </w:pPr>
      <w:r>
        <w:drawing>
          <wp:inline distT="0" distB="0" distL="0" distR="0" wp14:anchorId="5302DC96" wp14:editId="74FCF881">
            <wp:extent cx="1554480" cy="1743616"/>
            <wp:effectExtent l="0" t="0" r="762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4480" cy="1743616"/>
                    </a:xfrm>
                    <a:prstGeom prst="rect">
                      <a:avLst/>
                    </a:prstGeom>
                  </pic:spPr>
                </pic:pic>
              </a:graphicData>
            </a:graphic>
          </wp:inline>
        </w:drawing>
      </w:r>
    </w:p>
    <w:p w14:paraId="6FBFB813" w14:textId="77777777" w:rsidR="00F85D6A" w:rsidRDefault="00F85D6A" w:rsidP="00F85D6A">
      <w:pPr>
        <w:pStyle w:val="LabStepNumbered"/>
      </w:pPr>
      <w:r>
        <w:t>The map should now look similar to the image below.</w:t>
      </w:r>
    </w:p>
    <w:p w14:paraId="3A1CE2AC" w14:textId="41075902" w:rsidR="00F85D6A" w:rsidRDefault="00F85D6A" w:rsidP="00F85D6A">
      <w:pPr>
        <w:pStyle w:val="LabStepScreenshot"/>
      </w:pPr>
      <w:r>
        <w:rPr>
          <w:noProof/>
        </w:rPr>
        <w:lastRenderedPageBreak/>
        <w:drawing>
          <wp:inline distT="0" distB="0" distL="0" distR="0" wp14:anchorId="51EE75B8" wp14:editId="1848738B">
            <wp:extent cx="4700016" cy="3529584"/>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0016" cy="3529584"/>
                    </a:xfrm>
                    <a:prstGeom prst="rect">
                      <a:avLst/>
                    </a:prstGeom>
                  </pic:spPr>
                </pic:pic>
              </a:graphicData>
            </a:graphic>
          </wp:inline>
        </w:drawing>
      </w:r>
    </w:p>
    <w:p w14:paraId="6CF8F4D5" w14:textId="4D8D91ED" w:rsidR="00C77AA3" w:rsidRPr="00AA2DBB" w:rsidRDefault="00C77AA3" w:rsidP="00C77AA3">
      <w:pPr>
        <w:pStyle w:val="LabStepNumbered"/>
      </w:pPr>
      <w:r>
        <w:t xml:space="preserve">Save the </w:t>
      </w:r>
      <w:r w:rsidRPr="00C77AA3">
        <w:rPr>
          <w:b/>
        </w:rPr>
        <w:t>WingtipSalesModel.xls</w:t>
      </w:r>
      <w:r>
        <w:t xml:space="preserve"> file.</w:t>
      </w:r>
    </w:p>
    <w:p w14:paraId="4F5C2502" w14:textId="77777777" w:rsidR="009C5967" w:rsidRDefault="009C5967" w:rsidP="009C5967">
      <w:pPr>
        <w:pStyle w:val="Heading4"/>
      </w:pPr>
      <w:r>
        <w:t>Add a Filter for Purchase Year</w:t>
      </w:r>
    </w:p>
    <w:p w14:paraId="1D049B2A" w14:textId="77777777" w:rsidR="009C5967" w:rsidRDefault="009C5967" w:rsidP="009C5967">
      <w:pPr>
        <w:pStyle w:val="LabStepNumbered"/>
      </w:pPr>
      <w:r>
        <w:t>Activate the Filters Area. If the Filters Area is not displayed to the right of the Power View canvas enable by doing the following:</w:t>
      </w:r>
    </w:p>
    <w:p w14:paraId="54C16124" w14:textId="77777777" w:rsidR="009C5967" w:rsidRDefault="009C5967" w:rsidP="009C5967">
      <w:pPr>
        <w:pStyle w:val="LabStepNumberedLevel2"/>
      </w:pPr>
      <w:r>
        <w:t xml:space="preserve">From the </w:t>
      </w:r>
      <w:r w:rsidRPr="007D118A">
        <w:rPr>
          <w:b/>
        </w:rPr>
        <w:t>POWERVIEW</w:t>
      </w:r>
      <w:r>
        <w:t xml:space="preserve"> tab in the View group, click on the </w:t>
      </w:r>
      <w:r w:rsidRPr="007D118A">
        <w:rPr>
          <w:b/>
        </w:rPr>
        <w:t>Filters Area</w:t>
      </w:r>
      <w:r>
        <w:t xml:space="preserve"> button.</w:t>
      </w:r>
    </w:p>
    <w:p w14:paraId="19B8757A" w14:textId="77777777" w:rsidR="009C5967" w:rsidRDefault="009C5967" w:rsidP="009C5967">
      <w:pPr>
        <w:pStyle w:val="LabStepScreenshotLevel2"/>
      </w:pPr>
      <w:r>
        <w:drawing>
          <wp:inline distT="0" distB="0" distL="0" distR="0" wp14:anchorId="47C1348B" wp14:editId="5A09A66A">
            <wp:extent cx="3171848" cy="6858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48" cy="685805"/>
                    </a:xfrm>
                    <a:prstGeom prst="rect">
                      <a:avLst/>
                    </a:prstGeom>
                  </pic:spPr>
                </pic:pic>
              </a:graphicData>
            </a:graphic>
          </wp:inline>
        </w:drawing>
      </w:r>
    </w:p>
    <w:p w14:paraId="547F832A" w14:textId="77777777" w:rsidR="009C5967" w:rsidRDefault="009C5967" w:rsidP="009C5967">
      <w:pPr>
        <w:pStyle w:val="LabStepNumberedLevel2"/>
      </w:pPr>
      <w:r>
        <w:t xml:space="preserve"> In the Filters Area should now be visible to the right of the canvas.</w:t>
      </w:r>
    </w:p>
    <w:p w14:paraId="3AD7C4CA" w14:textId="5C93F3A2" w:rsidR="009C5967" w:rsidRDefault="009C5967" w:rsidP="009C5967">
      <w:pPr>
        <w:pStyle w:val="LabStepNumberedLevel2"/>
      </w:pPr>
      <w:r>
        <w:t xml:space="preserve">Click on the Map and then in the Filters Area click on the word </w:t>
      </w:r>
      <w:r w:rsidRPr="00C26E77">
        <w:rPr>
          <w:b/>
        </w:rPr>
        <w:t>MAP</w:t>
      </w:r>
      <w:r>
        <w:t xml:space="preserve">. </w:t>
      </w:r>
      <w:r w:rsidR="00707322" w:rsidRPr="00707322">
        <w:rPr>
          <w:i/>
        </w:rPr>
        <w:t>Sales Revenue</w:t>
      </w:r>
      <w:r w:rsidR="00707322">
        <w:t xml:space="preserve">, </w:t>
      </w:r>
      <w:r w:rsidR="00707322" w:rsidRPr="00707322">
        <w:rPr>
          <w:i/>
        </w:rPr>
        <w:t>State</w:t>
      </w:r>
      <w:r w:rsidR="00707322">
        <w:t xml:space="preserve">, and </w:t>
      </w:r>
      <w:proofErr w:type="spellStart"/>
      <w:r w:rsidRPr="00707322">
        <w:rPr>
          <w:i/>
        </w:rPr>
        <w:t>Zip_Code</w:t>
      </w:r>
      <w:proofErr w:type="spellEnd"/>
      <w:r>
        <w:t xml:space="preserve"> should be visible.</w:t>
      </w:r>
    </w:p>
    <w:p w14:paraId="02A54DC2" w14:textId="2A417C8D" w:rsidR="009C5967" w:rsidRDefault="00707322" w:rsidP="009C5967">
      <w:pPr>
        <w:pStyle w:val="LabStepScreenshotLevel2"/>
      </w:pPr>
      <w:r>
        <w:drawing>
          <wp:inline distT="0" distB="0" distL="0" distR="0" wp14:anchorId="2D53F9A7" wp14:editId="698BD386">
            <wp:extent cx="5486400" cy="11709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170935"/>
                    </a:xfrm>
                    <a:prstGeom prst="rect">
                      <a:avLst/>
                    </a:prstGeom>
                  </pic:spPr>
                </pic:pic>
              </a:graphicData>
            </a:graphic>
          </wp:inline>
        </w:drawing>
      </w:r>
    </w:p>
    <w:p w14:paraId="1AA4ACD2" w14:textId="77777777" w:rsidR="009C5967" w:rsidRDefault="009C5967" w:rsidP="009C5967">
      <w:pPr>
        <w:pStyle w:val="LabStepNumbered"/>
      </w:pPr>
      <w:r>
        <w:t>Add a filter for Purchase Year.</w:t>
      </w:r>
    </w:p>
    <w:p w14:paraId="3A86C79D" w14:textId="77777777" w:rsidR="009C5967" w:rsidRDefault="009C5967" w:rsidP="009C5967">
      <w:pPr>
        <w:pStyle w:val="LabStepNumberedLevel2"/>
      </w:pPr>
      <w:r>
        <w:t>In the Power View Fields List, click on ALL to view all fields.</w:t>
      </w:r>
    </w:p>
    <w:p w14:paraId="5FA49BEA" w14:textId="77777777" w:rsidR="009C5967" w:rsidRDefault="009C5967" w:rsidP="009C5967">
      <w:pPr>
        <w:pStyle w:val="LabStepNumberedLevel2"/>
      </w:pPr>
      <w:r>
        <w:t xml:space="preserve">Expand the </w:t>
      </w:r>
      <w:r w:rsidRPr="00BB1243">
        <w:rPr>
          <w:b/>
        </w:rPr>
        <w:t>Purchases</w:t>
      </w:r>
      <w:r>
        <w:t xml:space="preserve"> table. Click on the </w:t>
      </w:r>
      <w:r w:rsidRPr="003B10B6">
        <w:rPr>
          <w:b/>
        </w:rPr>
        <w:t xml:space="preserve">Purchase </w:t>
      </w:r>
      <w:r>
        <w:rPr>
          <w:b/>
        </w:rPr>
        <w:t>Year</w:t>
      </w:r>
      <w:r>
        <w:t xml:space="preserve"> arrow and select </w:t>
      </w:r>
      <w:r w:rsidRPr="003B10B6">
        <w:rPr>
          <w:b/>
        </w:rPr>
        <w:t xml:space="preserve">Add to </w:t>
      </w:r>
      <w:r>
        <w:rPr>
          <w:b/>
        </w:rPr>
        <w:t>Locations</w:t>
      </w:r>
      <w:r>
        <w:t>.</w:t>
      </w:r>
    </w:p>
    <w:p w14:paraId="48FE3D98" w14:textId="65A5F7F8" w:rsidR="009C5967" w:rsidRDefault="00D8651B" w:rsidP="009C5967">
      <w:pPr>
        <w:pStyle w:val="LabStepScreenshotLevel2"/>
      </w:pPr>
      <w:r>
        <w:lastRenderedPageBreak/>
        <w:drawing>
          <wp:inline distT="0" distB="0" distL="0" distR="0" wp14:anchorId="2B26D62A" wp14:editId="75C53DE5">
            <wp:extent cx="1406918" cy="2035708"/>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3713" cy="2045540"/>
                    </a:xfrm>
                    <a:prstGeom prst="rect">
                      <a:avLst/>
                    </a:prstGeom>
                  </pic:spPr>
                </pic:pic>
              </a:graphicData>
            </a:graphic>
          </wp:inline>
        </w:drawing>
      </w:r>
    </w:p>
    <w:p w14:paraId="5C8DC509" w14:textId="77777777" w:rsidR="009C5967" w:rsidRDefault="009C5967" w:rsidP="009C5967">
      <w:pPr>
        <w:pStyle w:val="LabStepNumberedLevel2"/>
      </w:pPr>
      <w:r>
        <w:t xml:space="preserve">Notice </w:t>
      </w:r>
      <w:r w:rsidRPr="00D8651B">
        <w:rPr>
          <w:b/>
        </w:rPr>
        <w:t>Purchase Year</w:t>
      </w:r>
      <w:r>
        <w:t xml:space="preserve"> is now added to the Filters Area for Locations.</w:t>
      </w:r>
    </w:p>
    <w:p w14:paraId="45CCDBC9" w14:textId="0C4BAAE5" w:rsidR="009C5967" w:rsidRDefault="00FF3864" w:rsidP="009C5967">
      <w:pPr>
        <w:pStyle w:val="LabStepScreenshotLevel2"/>
      </w:pPr>
      <w:r>
        <w:drawing>
          <wp:inline distT="0" distB="0" distL="0" distR="0" wp14:anchorId="4DE7CD69" wp14:editId="520C3E79">
            <wp:extent cx="2316035" cy="2192924"/>
            <wp:effectExtent l="19050" t="19050" r="27305" b="171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4966" cy="2201380"/>
                    </a:xfrm>
                    <a:prstGeom prst="rect">
                      <a:avLst/>
                    </a:prstGeom>
                    <a:ln>
                      <a:solidFill>
                        <a:schemeClr val="bg1">
                          <a:lumMod val="65000"/>
                        </a:schemeClr>
                      </a:solidFill>
                    </a:ln>
                  </pic:spPr>
                </pic:pic>
              </a:graphicData>
            </a:graphic>
          </wp:inline>
        </w:drawing>
      </w:r>
    </w:p>
    <w:p w14:paraId="5F188EFA" w14:textId="77777777" w:rsidR="009C5967" w:rsidRDefault="009C5967" w:rsidP="009C5967">
      <w:pPr>
        <w:pStyle w:val="LabStepNumbered"/>
      </w:pPr>
      <w:r>
        <w:t>Set the Purchase Year filter value.</w:t>
      </w:r>
    </w:p>
    <w:p w14:paraId="5F718629" w14:textId="4327293A" w:rsidR="009C5967" w:rsidRDefault="00872180" w:rsidP="009C5967">
      <w:pPr>
        <w:pStyle w:val="LabStepNumberedLevel2"/>
      </w:pPr>
      <w:r>
        <w:t xml:space="preserve">Set </w:t>
      </w:r>
      <w:r w:rsidR="009C5967">
        <w:t xml:space="preserve">the </w:t>
      </w:r>
      <w:r w:rsidR="009C5967" w:rsidRPr="00614166">
        <w:rPr>
          <w:b/>
        </w:rPr>
        <w:t>Purchase Year</w:t>
      </w:r>
      <w:r w:rsidR="009C5967">
        <w:t xml:space="preserve"> value to </w:t>
      </w:r>
      <w:r w:rsidR="009C5967" w:rsidRPr="00614166">
        <w:rPr>
          <w:b/>
        </w:rPr>
        <w:t>2010</w:t>
      </w:r>
      <w:r w:rsidR="009C5967">
        <w:t>. Notice the circles on the map updates.</w:t>
      </w:r>
    </w:p>
    <w:p w14:paraId="2134A95D" w14:textId="02EF85EE" w:rsidR="009C5967" w:rsidRDefault="00872180" w:rsidP="009C5967">
      <w:pPr>
        <w:pStyle w:val="LabStepScreenshotLevel2"/>
      </w:pPr>
      <w:r>
        <w:drawing>
          <wp:inline distT="0" distB="0" distL="0" distR="0" wp14:anchorId="6F7F38FA" wp14:editId="18AE7401">
            <wp:extent cx="5464354" cy="2636409"/>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5081" cy="2656059"/>
                    </a:xfrm>
                    <a:prstGeom prst="rect">
                      <a:avLst/>
                    </a:prstGeom>
                    <a:noFill/>
                    <a:ln>
                      <a:solidFill>
                        <a:schemeClr val="bg1">
                          <a:lumMod val="50000"/>
                        </a:schemeClr>
                      </a:solidFill>
                    </a:ln>
                  </pic:spPr>
                </pic:pic>
              </a:graphicData>
            </a:graphic>
          </wp:inline>
        </w:drawing>
      </w:r>
    </w:p>
    <w:p w14:paraId="4B2404CB" w14:textId="06D85FCF" w:rsidR="00C77AA3" w:rsidRDefault="00C77AA3" w:rsidP="00C77AA3">
      <w:pPr>
        <w:pStyle w:val="LabStepNumbered"/>
      </w:pPr>
      <w:r>
        <w:lastRenderedPageBreak/>
        <w:t xml:space="preserve">Save the </w:t>
      </w:r>
      <w:r w:rsidRPr="00C77AA3">
        <w:rPr>
          <w:b/>
        </w:rPr>
        <w:t>WingtipSalesModel.xls</w:t>
      </w:r>
      <w:r>
        <w:t xml:space="preserve"> file.</w:t>
      </w:r>
    </w:p>
    <w:p w14:paraId="7C521FC9" w14:textId="77777777" w:rsidR="009C5967" w:rsidRDefault="009C5967" w:rsidP="000F29D6">
      <w:pPr>
        <w:pStyle w:val="Heading4"/>
      </w:pPr>
      <w:r>
        <w:t>Zooming and Panning</w:t>
      </w:r>
    </w:p>
    <w:p w14:paraId="15B0CEC5" w14:textId="77777777" w:rsidR="000F29D6" w:rsidRDefault="000F29D6" w:rsidP="000F29D6">
      <w:pPr>
        <w:pStyle w:val="LabStepNumbered"/>
      </w:pPr>
      <w:r>
        <w:t>To navigate around the map:</w:t>
      </w:r>
    </w:p>
    <w:p w14:paraId="759A5B67" w14:textId="3213DF86" w:rsidR="009C5967" w:rsidRDefault="000F29D6" w:rsidP="000F29D6">
      <w:pPr>
        <w:pStyle w:val="LabStepNumberedLevel2"/>
      </w:pPr>
      <w:r>
        <w:t>H</w:t>
      </w:r>
      <w:r w:rsidR="009C5967">
        <w:t>over over the map to display the zoom and pan controls.</w:t>
      </w:r>
    </w:p>
    <w:p w14:paraId="3DB16226" w14:textId="605E6356" w:rsidR="009C5967" w:rsidRDefault="00C64AF4" w:rsidP="009C5967">
      <w:pPr>
        <w:pStyle w:val="LabStepScreenshotLevel2"/>
      </w:pPr>
      <w:r>
        <w:drawing>
          <wp:inline distT="0" distB="0" distL="0" distR="0" wp14:anchorId="2015CCE2" wp14:editId="59319A7A">
            <wp:extent cx="5486400" cy="26151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15184"/>
                    </a:xfrm>
                    <a:prstGeom prst="rect">
                      <a:avLst/>
                    </a:prstGeom>
                  </pic:spPr>
                </pic:pic>
              </a:graphicData>
            </a:graphic>
          </wp:inline>
        </w:drawing>
      </w:r>
    </w:p>
    <w:p w14:paraId="590F1CA7" w14:textId="493A6B1D" w:rsidR="009C5967" w:rsidRDefault="009C5967" w:rsidP="009C5967">
      <w:pPr>
        <w:pStyle w:val="LabStepNumberedLevel2"/>
      </w:pPr>
      <w:r>
        <w:t>You pan the map by clicking the arrows on the pan control located next to the zoom controls or hold your mouse down and drag the map to the desired location.</w:t>
      </w:r>
    </w:p>
    <w:p w14:paraId="33CB0C22" w14:textId="22D91391" w:rsidR="009C5967" w:rsidRDefault="00C64AF4" w:rsidP="009C5967">
      <w:pPr>
        <w:pStyle w:val="LabStepScreenshotLevel2"/>
      </w:pPr>
      <w:r>
        <w:drawing>
          <wp:inline distT="0" distB="0" distL="0" distR="0" wp14:anchorId="7CD05B4B" wp14:editId="3E274321">
            <wp:extent cx="4572000" cy="223266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2232662"/>
                    </a:xfrm>
                    <a:prstGeom prst="rect">
                      <a:avLst/>
                    </a:prstGeom>
                  </pic:spPr>
                </pic:pic>
              </a:graphicData>
            </a:graphic>
          </wp:inline>
        </w:drawing>
      </w:r>
    </w:p>
    <w:p w14:paraId="35E038AE" w14:textId="4F6D480B" w:rsidR="00C77AA3" w:rsidRDefault="00C77AA3" w:rsidP="00C77AA3">
      <w:pPr>
        <w:pStyle w:val="LabStepNumbered"/>
      </w:pPr>
      <w:r>
        <w:t xml:space="preserve">Save the </w:t>
      </w:r>
      <w:r w:rsidRPr="00C77AA3">
        <w:rPr>
          <w:b/>
        </w:rPr>
        <w:t>WingtipSalesModel.xls</w:t>
      </w:r>
      <w:r>
        <w:t xml:space="preserve"> file.</w:t>
      </w:r>
    </w:p>
    <w:p w14:paraId="4A1DBA3F" w14:textId="368ABE40" w:rsidR="00EB1ADF" w:rsidRPr="00AB0146" w:rsidRDefault="00C42F93" w:rsidP="00EB1ADF">
      <w:pPr>
        <w:pStyle w:val="Heading3"/>
      </w:pPr>
      <w:r>
        <w:t>Exercise 3</w:t>
      </w:r>
      <w:r w:rsidR="00EB1ADF">
        <w:t xml:space="preserve">: </w:t>
      </w:r>
      <w:r w:rsidR="00381C23">
        <w:t xml:space="preserve">Create </w:t>
      </w:r>
      <w:r w:rsidR="00EB5790">
        <w:t xml:space="preserve">Sales </w:t>
      </w:r>
      <w:r w:rsidR="00381C23">
        <w:t>by Age Demographics Report</w:t>
      </w:r>
    </w:p>
    <w:p w14:paraId="707EA7F1" w14:textId="5DCDA738" w:rsidR="00EA77D4" w:rsidRDefault="00EA77D4" w:rsidP="0061366A">
      <w:pPr>
        <w:pStyle w:val="LabExerciseLeadIn"/>
      </w:pPr>
      <w:r>
        <w:t>In this exercise you will</w:t>
      </w:r>
      <w:r w:rsidR="00187809">
        <w:t xml:space="preserve"> launch Power View and be</w:t>
      </w:r>
      <w:r w:rsidR="00181625">
        <w:t xml:space="preserve">gin </w:t>
      </w:r>
      <w:r w:rsidR="00187809">
        <w:t>to work with the different features for creating powerful charts and visualizations.</w:t>
      </w:r>
    </w:p>
    <w:p w14:paraId="76021B7B" w14:textId="0ED05516" w:rsidR="00CB0AD9" w:rsidRDefault="00452607" w:rsidP="00CB0AD9">
      <w:pPr>
        <w:pStyle w:val="Heading4"/>
      </w:pPr>
      <w:r>
        <w:t xml:space="preserve">Create </w:t>
      </w:r>
      <w:r w:rsidR="00EB5790">
        <w:t xml:space="preserve">Sales </w:t>
      </w:r>
      <w:r>
        <w:t xml:space="preserve">Revenue by Age Demographic </w:t>
      </w:r>
      <w:r w:rsidR="005C2C8B">
        <w:t>Table Visualization</w:t>
      </w:r>
    </w:p>
    <w:p w14:paraId="2D2D3478" w14:textId="3575876D" w:rsidR="003770A6" w:rsidRDefault="00C51BC8" w:rsidP="003F3C48">
      <w:pPr>
        <w:pStyle w:val="LabStepNumbered"/>
      </w:pPr>
      <w:r>
        <w:t>Launch Power View.</w:t>
      </w:r>
    </w:p>
    <w:p w14:paraId="469F75E4" w14:textId="6E40B90F" w:rsidR="00572EEC" w:rsidRDefault="00C51BC8" w:rsidP="00670C8B">
      <w:pPr>
        <w:pStyle w:val="LabStepNumberedLevel2"/>
      </w:pPr>
      <w:r>
        <w:t xml:space="preserve">From the </w:t>
      </w:r>
      <w:r w:rsidRPr="00C51BC8">
        <w:rPr>
          <w:b/>
        </w:rPr>
        <w:t>INSERT</w:t>
      </w:r>
      <w:r>
        <w:t xml:space="preserve"> tab in the </w:t>
      </w:r>
      <w:r w:rsidRPr="00C51BC8">
        <w:rPr>
          <w:b/>
        </w:rPr>
        <w:t>Reports</w:t>
      </w:r>
      <w:r>
        <w:t xml:space="preserve"> group, click on the </w:t>
      </w:r>
      <w:r w:rsidRPr="00C51BC8">
        <w:rPr>
          <w:b/>
        </w:rPr>
        <w:t>Power View</w:t>
      </w:r>
      <w:r>
        <w:t xml:space="preserve"> button.</w:t>
      </w:r>
    </w:p>
    <w:p w14:paraId="4F017EE0" w14:textId="14D85DB5" w:rsidR="00954BC2" w:rsidRDefault="003727D9" w:rsidP="00D64C42">
      <w:pPr>
        <w:pStyle w:val="LabStepScreenshotLevel2"/>
      </w:pPr>
      <w:r>
        <w:lastRenderedPageBreak/>
        <w:drawing>
          <wp:inline distT="0" distB="0" distL="0" distR="0" wp14:anchorId="4B8FB854" wp14:editId="002A8C5A">
            <wp:extent cx="4297680" cy="54511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7680" cy="545111"/>
                    </a:xfrm>
                    <a:prstGeom prst="rect">
                      <a:avLst/>
                    </a:prstGeom>
                  </pic:spPr>
                </pic:pic>
              </a:graphicData>
            </a:graphic>
          </wp:inline>
        </w:drawing>
      </w:r>
    </w:p>
    <w:p w14:paraId="1E58D5F3" w14:textId="29D4C77E" w:rsidR="003F3C48" w:rsidRDefault="00596425" w:rsidP="00596425">
      <w:pPr>
        <w:pStyle w:val="LabStepNumberedLevel2"/>
      </w:pPr>
      <w:r>
        <w:t xml:space="preserve">A </w:t>
      </w:r>
      <w:r w:rsidR="00C046BC">
        <w:t>Power View sheet i</w:t>
      </w:r>
      <w:r w:rsidR="00872180">
        <w:t xml:space="preserve">s now created with a name such as </w:t>
      </w:r>
      <w:r w:rsidR="00872180" w:rsidRPr="00872180">
        <w:rPr>
          <w:b/>
        </w:rPr>
        <w:t>Power View3</w:t>
      </w:r>
      <w:r w:rsidR="00180979">
        <w:t xml:space="preserve"> and the POWER VIEW tab is active.</w:t>
      </w:r>
    </w:p>
    <w:p w14:paraId="6D478AB5" w14:textId="2A2AB821" w:rsidR="006848AC" w:rsidRDefault="006848AC" w:rsidP="002D0086">
      <w:pPr>
        <w:pStyle w:val="LabStepNumberedLevel2"/>
      </w:pPr>
      <w:r>
        <w:t xml:space="preserve">Rename the sheet from </w:t>
      </w:r>
      <w:r w:rsidR="00A44D5B" w:rsidRPr="00A44D5B">
        <w:rPr>
          <w:b/>
        </w:rPr>
        <w:t>Power View3</w:t>
      </w:r>
      <w:r>
        <w:t xml:space="preserve"> to</w:t>
      </w:r>
      <w:r w:rsidR="00EB5790">
        <w:t xml:space="preserve"> </w:t>
      </w:r>
      <w:r w:rsidR="00EB5790" w:rsidRPr="00EB5790">
        <w:rPr>
          <w:b/>
        </w:rPr>
        <w:t>Sales</w:t>
      </w:r>
      <w:r>
        <w:t xml:space="preserve"> </w:t>
      </w:r>
      <w:r w:rsidRPr="00A44D5B">
        <w:rPr>
          <w:b/>
        </w:rPr>
        <w:t>Revenue Age Demographic</w:t>
      </w:r>
      <w:r>
        <w:t>.</w:t>
      </w:r>
    </w:p>
    <w:p w14:paraId="291C9CBA" w14:textId="6FBDE127" w:rsidR="002D0086" w:rsidRDefault="00872180" w:rsidP="002D0086">
      <w:pPr>
        <w:pStyle w:val="LabStepScreenshotLevel2"/>
      </w:pPr>
      <w:r>
        <w:drawing>
          <wp:inline distT="0" distB="0" distL="0" distR="0" wp14:anchorId="2D22BABC" wp14:editId="23E907EF">
            <wp:extent cx="4658768" cy="414113"/>
            <wp:effectExtent l="19050" t="19050" r="889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1871" cy="422389"/>
                    </a:xfrm>
                    <a:prstGeom prst="rect">
                      <a:avLst/>
                    </a:prstGeom>
                    <a:noFill/>
                    <a:ln>
                      <a:solidFill>
                        <a:schemeClr val="bg1">
                          <a:lumMod val="50000"/>
                        </a:schemeClr>
                      </a:solidFill>
                    </a:ln>
                  </pic:spPr>
                </pic:pic>
              </a:graphicData>
            </a:graphic>
          </wp:inline>
        </w:drawing>
      </w:r>
    </w:p>
    <w:p w14:paraId="0C509AB5" w14:textId="75C30FA1" w:rsidR="00AF25B3" w:rsidRDefault="00AF25B3" w:rsidP="00AF25B3">
      <w:pPr>
        <w:pStyle w:val="LabStepNumbered"/>
      </w:pPr>
      <w:r>
        <w:t>Create a report title.</w:t>
      </w:r>
    </w:p>
    <w:p w14:paraId="0B4BCB4D" w14:textId="74A9B39B" w:rsidR="00AF25B3" w:rsidRDefault="00AF25B3" w:rsidP="00AF25B3">
      <w:pPr>
        <w:pStyle w:val="LabStepNumberedLevel2"/>
      </w:pPr>
      <w:r>
        <w:t xml:space="preserve">Click on </w:t>
      </w:r>
      <w:r>
        <w:rPr>
          <w:b/>
        </w:rPr>
        <w:t>Click here to add title</w:t>
      </w:r>
      <w:r>
        <w:t xml:space="preserve"> and type </w:t>
      </w:r>
      <w:r w:rsidR="00EB5790" w:rsidRPr="00EB5790">
        <w:rPr>
          <w:b/>
        </w:rPr>
        <w:t>Sales</w:t>
      </w:r>
      <w:r w:rsidR="00EB5790">
        <w:t xml:space="preserve"> </w:t>
      </w:r>
      <w:r w:rsidRPr="00AF25B3">
        <w:rPr>
          <w:b/>
        </w:rPr>
        <w:t>Revenue by Age Demographic</w:t>
      </w:r>
      <w:r>
        <w:t>.</w:t>
      </w:r>
    </w:p>
    <w:p w14:paraId="3736861A" w14:textId="6BF3FEF8" w:rsidR="00AF25B3" w:rsidRDefault="009B731E" w:rsidP="00AF25B3">
      <w:pPr>
        <w:pStyle w:val="LabStepScreenshotLevel2"/>
      </w:pPr>
      <w:r>
        <w:drawing>
          <wp:inline distT="0" distB="0" distL="0" distR="0" wp14:anchorId="0A8956F9" wp14:editId="4DC223DA">
            <wp:extent cx="5486400" cy="530352"/>
            <wp:effectExtent l="19050" t="19050" r="19050" b="222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30352"/>
                    </a:xfrm>
                    <a:prstGeom prst="rect">
                      <a:avLst/>
                    </a:prstGeom>
                    <a:ln>
                      <a:solidFill>
                        <a:schemeClr val="bg1">
                          <a:lumMod val="50000"/>
                        </a:schemeClr>
                      </a:solidFill>
                    </a:ln>
                  </pic:spPr>
                </pic:pic>
              </a:graphicData>
            </a:graphic>
          </wp:inline>
        </w:drawing>
      </w:r>
    </w:p>
    <w:p w14:paraId="4FB4A770" w14:textId="712BC2B7" w:rsidR="00AF25B3" w:rsidRDefault="00F50BC5" w:rsidP="00F50BC5">
      <w:pPr>
        <w:pStyle w:val="LabStepNumbered"/>
      </w:pPr>
      <w:r>
        <w:t xml:space="preserve">Add </w:t>
      </w:r>
      <w:r w:rsidRPr="00872180">
        <w:rPr>
          <w:b/>
        </w:rPr>
        <w:t>Age Demographic</w:t>
      </w:r>
      <w:r>
        <w:t xml:space="preserve"> field to the table visualization.</w:t>
      </w:r>
    </w:p>
    <w:p w14:paraId="245CE150" w14:textId="77777777" w:rsidR="00BF081B" w:rsidRDefault="00BF081B" w:rsidP="00F50BC5">
      <w:pPr>
        <w:pStyle w:val="LabStepNumberedLevel2"/>
      </w:pPr>
      <w:r>
        <w:t xml:space="preserve">Ensure the </w:t>
      </w:r>
      <w:r w:rsidR="00F50BC5">
        <w:t>table visualization</w:t>
      </w:r>
      <w:r>
        <w:t xml:space="preserve"> below the report title is selected.</w:t>
      </w:r>
    </w:p>
    <w:p w14:paraId="5F72E541" w14:textId="6F9365F4" w:rsidR="00F50BC5" w:rsidRDefault="00BF081B" w:rsidP="00F50BC5">
      <w:pPr>
        <w:pStyle w:val="LabStepNumberedLevel2"/>
      </w:pPr>
      <w:r>
        <w:t xml:space="preserve">In the Power View Fields list under the </w:t>
      </w:r>
      <w:r w:rsidRPr="00BF081B">
        <w:rPr>
          <w:b/>
        </w:rPr>
        <w:t>Customers</w:t>
      </w:r>
      <w:r>
        <w:t xml:space="preserve"> table, select the </w:t>
      </w:r>
      <w:r w:rsidRPr="00BF081B">
        <w:rPr>
          <w:b/>
        </w:rPr>
        <w:t>Age</w:t>
      </w:r>
      <w:r>
        <w:t xml:space="preserve"> </w:t>
      </w:r>
      <w:r w:rsidRPr="00BF081B">
        <w:rPr>
          <w:b/>
        </w:rPr>
        <w:t>Demographic</w:t>
      </w:r>
      <w:r>
        <w:t xml:space="preserve"> check box.</w:t>
      </w:r>
    </w:p>
    <w:p w14:paraId="04BB2C7E" w14:textId="1BA69227" w:rsidR="00BF081B" w:rsidRDefault="00BF081B" w:rsidP="00F50BC5">
      <w:pPr>
        <w:pStyle w:val="LabStepNumberedLevel2"/>
      </w:pPr>
      <w:r>
        <w:t xml:space="preserve">Under the Sales table, select the </w:t>
      </w:r>
      <w:r w:rsidRPr="00BF081B">
        <w:rPr>
          <w:b/>
        </w:rPr>
        <w:t>Sales</w:t>
      </w:r>
      <w:r>
        <w:t xml:space="preserve"> </w:t>
      </w:r>
      <w:r w:rsidRPr="00BF081B">
        <w:rPr>
          <w:b/>
        </w:rPr>
        <w:t>Revenue</w:t>
      </w:r>
      <w:r>
        <w:t xml:space="preserve"> check box.</w:t>
      </w:r>
    </w:p>
    <w:p w14:paraId="2C73ED36" w14:textId="38895E62" w:rsidR="00186D19" w:rsidRDefault="00186D19" w:rsidP="00186D19">
      <w:pPr>
        <w:pStyle w:val="LabStepNumberedLevel2"/>
      </w:pPr>
      <w:r>
        <w:t>The report should look similar to the image below.</w:t>
      </w:r>
    </w:p>
    <w:p w14:paraId="1070B8E2" w14:textId="0603B4A6" w:rsidR="00186D19" w:rsidRDefault="009E569E" w:rsidP="00186D19">
      <w:pPr>
        <w:pStyle w:val="LabStepScreenshotLevel2"/>
      </w:pPr>
      <w:r>
        <w:drawing>
          <wp:inline distT="0" distB="0" distL="0" distR="0" wp14:anchorId="5735EECA" wp14:editId="3E5CECAB">
            <wp:extent cx="5440631" cy="2115801"/>
            <wp:effectExtent l="19050" t="19050" r="2730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9940" cy="2123310"/>
                    </a:xfrm>
                    <a:prstGeom prst="rect">
                      <a:avLst/>
                    </a:prstGeom>
                    <a:ln>
                      <a:solidFill>
                        <a:schemeClr val="bg1">
                          <a:lumMod val="65000"/>
                        </a:schemeClr>
                      </a:solidFill>
                    </a:ln>
                  </pic:spPr>
                </pic:pic>
              </a:graphicData>
            </a:graphic>
          </wp:inline>
        </w:drawing>
      </w:r>
    </w:p>
    <w:p w14:paraId="61883A83" w14:textId="42399718" w:rsidR="00FE62B1" w:rsidRDefault="00FE62B1" w:rsidP="00FE62B1">
      <w:pPr>
        <w:pStyle w:val="LabStepNumbered"/>
      </w:pPr>
      <w:r>
        <w:t xml:space="preserve">Save the </w:t>
      </w:r>
      <w:r w:rsidRPr="00FE62B1">
        <w:rPr>
          <w:b/>
        </w:rPr>
        <w:t>WingtipSalesModel.xls</w:t>
      </w:r>
      <w:r>
        <w:t xml:space="preserve"> file.</w:t>
      </w:r>
    </w:p>
    <w:p w14:paraId="3E30FC02" w14:textId="77777777" w:rsidR="00F257EC" w:rsidRDefault="00F257EC" w:rsidP="00F257EC">
      <w:pPr>
        <w:pStyle w:val="Heading4"/>
      </w:pPr>
      <w:r>
        <w:t>Adding Filters to Visualization</w:t>
      </w:r>
    </w:p>
    <w:p w14:paraId="7840BE7A" w14:textId="77777777" w:rsidR="00F257EC" w:rsidRDefault="00F257EC" w:rsidP="00670C8B">
      <w:pPr>
        <w:pStyle w:val="LabStepNumbered"/>
        <w:numPr>
          <w:ilvl w:val="0"/>
          <w:numId w:val="8"/>
        </w:numPr>
      </w:pPr>
      <w:r>
        <w:t>Activate the Filters Area. If the Filters Area is not displayed to the right of the Power View canvas enable by doing the following:</w:t>
      </w:r>
    </w:p>
    <w:p w14:paraId="66D841C8" w14:textId="77777777" w:rsidR="00F257EC" w:rsidRDefault="00F257EC" w:rsidP="00670C8B">
      <w:pPr>
        <w:pStyle w:val="LabStepNumberedLevel2"/>
        <w:numPr>
          <w:ilvl w:val="1"/>
          <w:numId w:val="8"/>
        </w:numPr>
      </w:pPr>
      <w:r>
        <w:t xml:space="preserve">From the </w:t>
      </w:r>
      <w:r w:rsidRPr="007D118A">
        <w:rPr>
          <w:b/>
        </w:rPr>
        <w:t>POWERVIEW</w:t>
      </w:r>
      <w:r>
        <w:t xml:space="preserve"> tab in the View group, click on the </w:t>
      </w:r>
      <w:r w:rsidRPr="007D118A">
        <w:rPr>
          <w:b/>
        </w:rPr>
        <w:t>Filters Area</w:t>
      </w:r>
      <w:r>
        <w:t xml:space="preserve"> button.</w:t>
      </w:r>
    </w:p>
    <w:p w14:paraId="48D0F38E" w14:textId="30C754CE" w:rsidR="00FB0D31" w:rsidRDefault="00995F3E" w:rsidP="00FB0D31">
      <w:pPr>
        <w:pStyle w:val="LabStepScreenshotLevel2"/>
      </w:pPr>
      <w:r>
        <w:drawing>
          <wp:inline distT="0" distB="0" distL="0" distR="0" wp14:anchorId="6A0D2C7D" wp14:editId="0D4F675E">
            <wp:extent cx="4114800" cy="649224"/>
            <wp:effectExtent l="19050" t="19050" r="1905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800" cy="649224"/>
                    </a:xfrm>
                    <a:prstGeom prst="rect">
                      <a:avLst/>
                    </a:prstGeom>
                    <a:ln>
                      <a:solidFill>
                        <a:schemeClr val="bg1">
                          <a:lumMod val="65000"/>
                        </a:schemeClr>
                      </a:solidFill>
                    </a:ln>
                  </pic:spPr>
                </pic:pic>
              </a:graphicData>
            </a:graphic>
          </wp:inline>
        </w:drawing>
      </w:r>
    </w:p>
    <w:p w14:paraId="1160926A" w14:textId="77777777" w:rsidR="00F257EC" w:rsidRDefault="00F257EC" w:rsidP="00670C8B">
      <w:pPr>
        <w:pStyle w:val="LabStepNumbered"/>
        <w:numPr>
          <w:ilvl w:val="0"/>
          <w:numId w:val="8"/>
        </w:numPr>
      </w:pPr>
      <w:r>
        <w:lastRenderedPageBreak/>
        <w:t xml:space="preserve">In the Filters Area, click on the word </w:t>
      </w:r>
      <w:r w:rsidRPr="00882D6B">
        <w:rPr>
          <w:b/>
        </w:rPr>
        <w:t>TABLE</w:t>
      </w:r>
      <w:r>
        <w:t>.</w:t>
      </w:r>
    </w:p>
    <w:p w14:paraId="40DDB08B" w14:textId="6C46B644" w:rsidR="00F257EC" w:rsidRDefault="00AE07AC" w:rsidP="00F257EC">
      <w:pPr>
        <w:pStyle w:val="LabStepScreenshot"/>
      </w:pPr>
      <w:r>
        <w:rPr>
          <w:noProof/>
        </w:rPr>
        <w:drawing>
          <wp:inline distT="0" distB="0" distL="0" distR="0" wp14:anchorId="6FCB39A0" wp14:editId="1E0326FA">
            <wp:extent cx="4480560" cy="14375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0560" cy="1437513"/>
                    </a:xfrm>
                    <a:prstGeom prst="rect">
                      <a:avLst/>
                    </a:prstGeom>
                  </pic:spPr>
                </pic:pic>
              </a:graphicData>
            </a:graphic>
          </wp:inline>
        </w:drawing>
      </w:r>
    </w:p>
    <w:p w14:paraId="13CA9BA4" w14:textId="77777777" w:rsidR="00F257EC" w:rsidRDefault="00F257EC" w:rsidP="00F257EC">
      <w:pPr>
        <w:pStyle w:val="LabExerciseCallout"/>
      </w:pPr>
      <w:r>
        <w:t>The Filters area shows each of the fields and measures in the visualization. You can expand the fields and measures and select different values you want to filter on and also add additional fields to the Filters Area.</w:t>
      </w:r>
    </w:p>
    <w:p w14:paraId="5EC19F91" w14:textId="77777777" w:rsidR="00F257EC" w:rsidRDefault="00F257EC" w:rsidP="00F257EC">
      <w:pPr>
        <w:pStyle w:val="LabStepNumbered"/>
      </w:pPr>
      <w:r>
        <w:t>Add the Purchase Type filed to the Filters Area.</w:t>
      </w:r>
    </w:p>
    <w:p w14:paraId="45137855" w14:textId="10DE74D0" w:rsidR="00F257EC" w:rsidRDefault="00872180" w:rsidP="00F257EC">
      <w:pPr>
        <w:pStyle w:val="LabStepNumberedLevel2"/>
      </w:pPr>
      <w:r>
        <w:t>In the Power View Fields l</w:t>
      </w:r>
      <w:r w:rsidR="00F257EC">
        <w:t xml:space="preserve">ist, expand the </w:t>
      </w:r>
      <w:r w:rsidR="00F257EC" w:rsidRPr="009B731E">
        <w:rPr>
          <w:b/>
        </w:rPr>
        <w:t>Purchases</w:t>
      </w:r>
      <w:r w:rsidR="00F257EC">
        <w:t xml:space="preserve"> table. Click on the </w:t>
      </w:r>
      <w:r w:rsidR="00F257EC" w:rsidRPr="003B10B6">
        <w:rPr>
          <w:b/>
        </w:rPr>
        <w:t>Purchase Type</w:t>
      </w:r>
      <w:r w:rsidR="00F257EC">
        <w:t xml:space="preserve"> arrow and select </w:t>
      </w:r>
      <w:r w:rsidR="00F257EC" w:rsidRPr="003B10B6">
        <w:rPr>
          <w:b/>
        </w:rPr>
        <w:t>Add to Table Filter</w:t>
      </w:r>
      <w:r w:rsidR="00F257EC">
        <w:t>.</w:t>
      </w:r>
    </w:p>
    <w:p w14:paraId="16FC3BFC" w14:textId="123C9985" w:rsidR="00F257EC" w:rsidRDefault="00872180" w:rsidP="00F257EC">
      <w:pPr>
        <w:pStyle w:val="LabStepScreenshotLevel2"/>
      </w:pPr>
      <w:r>
        <w:drawing>
          <wp:inline distT="0" distB="0" distL="0" distR="0" wp14:anchorId="00D502E4" wp14:editId="0CFD427E">
            <wp:extent cx="1368263" cy="2265976"/>
            <wp:effectExtent l="19050" t="19050" r="2286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8052" cy="2282188"/>
                    </a:xfrm>
                    <a:prstGeom prst="rect">
                      <a:avLst/>
                    </a:prstGeom>
                    <a:noFill/>
                    <a:ln>
                      <a:solidFill>
                        <a:schemeClr val="bg1">
                          <a:lumMod val="50000"/>
                        </a:schemeClr>
                      </a:solidFill>
                    </a:ln>
                  </pic:spPr>
                </pic:pic>
              </a:graphicData>
            </a:graphic>
          </wp:inline>
        </w:drawing>
      </w:r>
    </w:p>
    <w:p w14:paraId="6595E39F" w14:textId="77777777" w:rsidR="00F257EC" w:rsidRDefault="00F257EC" w:rsidP="00F257EC">
      <w:pPr>
        <w:pStyle w:val="LabStepNumberedLevel2"/>
      </w:pPr>
      <w:r>
        <w:t>Notice the Purchase Type field is now added to the Filters Area.</w:t>
      </w:r>
    </w:p>
    <w:p w14:paraId="424A49FD" w14:textId="35D8CFC0" w:rsidR="00F257EC" w:rsidRDefault="004A4DC4" w:rsidP="00F257EC">
      <w:pPr>
        <w:pStyle w:val="LabStepScreenshotLevel2"/>
      </w:pPr>
      <w:r>
        <w:drawing>
          <wp:inline distT="0" distB="0" distL="0" distR="0" wp14:anchorId="73572C8C" wp14:editId="60665699">
            <wp:extent cx="5553145" cy="1851048"/>
            <wp:effectExtent l="19050" t="19050" r="28575"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68034" cy="1856011"/>
                    </a:xfrm>
                    <a:prstGeom prst="rect">
                      <a:avLst/>
                    </a:prstGeom>
                    <a:noFill/>
                    <a:ln>
                      <a:solidFill>
                        <a:schemeClr val="bg1">
                          <a:lumMod val="50000"/>
                        </a:schemeClr>
                      </a:solidFill>
                    </a:ln>
                  </pic:spPr>
                </pic:pic>
              </a:graphicData>
            </a:graphic>
          </wp:inline>
        </w:drawing>
      </w:r>
    </w:p>
    <w:p w14:paraId="37055916" w14:textId="77777777" w:rsidR="00F257EC" w:rsidRDefault="00F257EC" w:rsidP="00F257EC">
      <w:pPr>
        <w:pStyle w:val="LabStepNumbered"/>
      </w:pPr>
      <w:r>
        <w:t xml:space="preserve">Test the </w:t>
      </w:r>
      <w:r w:rsidRPr="004A4DC4">
        <w:rPr>
          <w:b/>
        </w:rPr>
        <w:t>Purchase Type</w:t>
      </w:r>
      <w:r>
        <w:t xml:space="preserve"> filter.</w:t>
      </w:r>
    </w:p>
    <w:p w14:paraId="6337633A" w14:textId="77777777" w:rsidR="00F257EC" w:rsidRDefault="00F257EC" w:rsidP="00F257EC">
      <w:pPr>
        <w:pStyle w:val="LabStepNumberedLevel2"/>
      </w:pPr>
      <w:r>
        <w:t xml:space="preserve">In the </w:t>
      </w:r>
      <w:r w:rsidRPr="001E46D2">
        <w:rPr>
          <w:b/>
        </w:rPr>
        <w:t>Filters Area</w:t>
      </w:r>
      <w:r>
        <w:t xml:space="preserve"> with the </w:t>
      </w:r>
      <w:r w:rsidRPr="001E46D2">
        <w:rPr>
          <w:b/>
        </w:rPr>
        <w:t>Purchase</w:t>
      </w:r>
      <w:r>
        <w:t xml:space="preserve"> </w:t>
      </w:r>
      <w:r w:rsidRPr="001E46D2">
        <w:rPr>
          <w:b/>
        </w:rPr>
        <w:t>Type</w:t>
      </w:r>
      <w:r>
        <w:t xml:space="preserve"> expanded, click the checkbox for </w:t>
      </w:r>
      <w:r w:rsidRPr="001E46D2">
        <w:rPr>
          <w:b/>
        </w:rPr>
        <w:t>Online</w:t>
      </w:r>
      <w:r w:rsidRPr="0042643C">
        <w:t>.</w:t>
      </w:r>
      <w:r>
        <w:t xml:space="preserve"> Notice the data in the table visualizations changes.</w:t>
      </w:r>
    </w:p>
    <w:p w14:paraId="5EE697C9" w14:textId="77777777" w:rsidR="00F257EC" w:rsidRPr="0094230C" w:rsidRDefault="00F257EC" w:rsidP="00F257EC">
      <w:pPr>
        <w:pStyle w:val="LabStepNumberedLevel2"/>
      </w:pPr>
      <w:r>
        <w:t>Select another option and notice the values change.</w:t>
      </w:r>
    </w:p>
    <w:p w14:paraId="4F59F38D" w14:textId="77777777" w:rsidR="00F257EC" w:rsidRDefault="00F257EC" w:rsidP="00F257EC">
      <w:pPr>
        <w:pStyle w:val="LabStepNumbered"/>
      </w:pPr>
      <w:r>
        <w:lastRenderedPageBreak/>
        <w:t xml:space="preserve">Add the </w:t>
      </w:r>
      <w:r w:rsidRPr="004A4DC4">
        <w:rPr>
          <w:b/>
        </w:rPr>
        <w:t>Sales Region</w:t>
      </w:r>
      <w:r>
        <w:t xml:space="preserve"> field to the </w:t>
      </w:r>
      <w:r w:rsidRPr="004A4DC4">
        <w:rPr>
          <w:b/>
        </w:rPr>
        <w:t>Filters</w:t>
      </w:r>
      <w:r>
        <w:t xml:space="preserve"> Area.</w:t>
      </w:r>
    </w:p>
    <w:p w14:paraId="48E159E3" w14:textId="77777777" w:rsidR="00F257EC" w:rsidRDefault="00F257EC" w:rsidP="00F257EC">
      <w:pPr>
        <w:pStyle w:val="LabStepNumberedLevel2"/>
      </w:pPr>
      <w:r>
        <w:t xml:space="preserve">In the </w:t>
      </w:r>
      <w:r w:rsidRPr="001E46D2">
        <w:t>Power View Fields</w:t>
      </w:r>
      <w:r>
        <w:t xml:space="preserve"> List, expand the </w:t>
      </w:r>
      <w:r w:rsidRPr="00E4606F">
        <w:rPr>
          <w:b/>
        </w:rPr>
        <w:t>Customers</w:t>
      </w:r>
      <w:r>
        <w:t xml:space="preserve"> table. Click on the </w:t>
      </w:r>
      <w:r>
        <w:rPr>
          <w:b/>
        </w:rPr>
        <w:t>Sales Region</w:t>
      </w:r>
      <w:r w:rsidRPr="003B10B6">
        <w:rPr>
          <w:b/>
        </w:rPr>
        <w:t xml:space="preserve"> </w:t>
      </w:r>
      <w:r>
        <w:t xml:space="preserve">dropdown list and select </w:t>
      </w:r>
      <w:r w:rsidRPr="003B10B6">
        <w:rPr>
          <w:b/>
        </w:rPr>
        <w:t>Add to Table Filter</w:t>
      </w:r>
      <w:r>
        <w:t>.</w:t>
      </w:r>
    </w:p>
    <w:p w14:paraId="0842485D" w14:textId="77777777" w:rsidR="00F257EC" w:rsidRDefault="00F257EC" w:rsidP="00F257EC">
      <w:pPr>
        <w:pStyle w:val="LabStepScreenshotLevel2"/>
      </w:pPr>
      <w:r>
        <w:drawing>
          <wp:inline distT="0" distB="0" distL="0" distR="0" wp14:anchorId="642EA3A9" wp14:editId="6C496C66">
            <wp:extent cx="2209816" cy="14144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09816" cy="1414473"/>
                    </a:xfrm>
                    <a:prstGeom prst="rect">
                      <a:avLst/>
                    </a:prstGeom>
                  </pic:spPr>
                </pic:pic>
              </a:graphicData>
            </a:graphic>
          </wp:inline>
        </w:drawing>
      </w:r>
    </w:p>
    <w:p w14:paraId="71DEC4AA" w14:textId="77777777" w:rsidR="00F257EC" w:rsidRDefault="00F257EC" w:rsidP="00F257EC">
      <w:pPr>
        <w:pStyle w:val="LabStepNumberedLevel2"/>
      </w:pPr>
      <w:r>
        <w:t>Notice the Sales Region field has now been added to the Filters Area.</w:t>
      </w:r>
    </w:p>
    <w:p w14:paraId="0A2BA665" w14:textId="77777777" w:rsidR="00F257EC" w:rsidRDefault="00F257EC" w:rsidP="00F257EC">
      <w:pPr>
        <w:pStyle w:val="LabStepScreenshotLevel2"/>
      </w:pPr>
      <w:r>
        <w:drawing>
          <wp:inline distT="0" distB="0" distL="0" distR="0" wp14:anchorId="57D0755F" wp14:editId="7333A223">
            <wp:extent cx="1990740" cy="14430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40" cy="1443048"/>
                    </a:xfrm>
                    <a:prstGeom prst="rect">
                      <a:avLst/>
                    </a:prstGeom>
                  </pic:spPr>
                </pic:pic>
              </a:graphicData>
            </a:graphic>
          </wp:inline>
        </w:drawing>
      </w:r>
    </w:p>
    <w:p w14:paraId="58234095" w14:textId="21DBCCD4" w:rsidR="00F257EC" w:rsidRDefault="00F257EC" w:rsidP="00F257EC">
      <w:pPr>
        <w:pStyle w:val="Heading4"/>
      </w:pPr>
      <w:r>
        <w:t>Using Tiles</w:t>
      </w:r>
    </w:p>
    <w:p w14:paraId="5B71880B" w14:textId="77777777" w:rsidR="00F257EC" w:rsidRDefault="00F257EC" w:rsidP="00F257EC">
      <w:pPr>
        <w:pStyle w:val="LabStepNumbered"/>
      </w:pPr>
      <w:r>
        <w:t>Add Sales Region to the Tile By.</w:t>
      </w:r>
    </w:p>
    <w:p w14:paraId="2D7CE7C3" w14:textId="77777777" w:rsidR="00F257EC" w:rsidRDefault="00F257EC" w:rsidP="00F257EC">
      <w:pPr>
        <w:pStyle w:val="LabStepNumberedLevel2"/>
      </w:pPr>
      <w:r>
        <w:t xml:space="preserve">In the </w:t>
      </w:r>
      <w:r w:rsidRPr="001E46D2">
        <w:t>Power View Fields</w:t>
      </w:r>
      <w:r>
        <w:t xml:space="preserve"> List under the </w:t>
      </w:r>
      <w:r w:rsidRPr="004F0A01">
        <w:rPr>
          <w:b/>
        </w:rPr>
        <w:t>Customers</w:t>
      </w:r>
      <w:r>
        <w:t xml:space="preserve"> table, click on the </w:t>
      </w:r>
      <w:r w:rsidRPr="004F0A01">
        <w:rPr>
          <w:b/>
        </w:rPr>
        <w:t xml:space="preserve">Sales Region </w:t>
      </w:r>
      <w:r>
        <w:t xml:space="preserve">dropdown list and select </w:t>
      </w:r>
      <w:r>
        <w:rPr>
          <w:b/>
        </w:rPr>
        <w:t>Add as Tile By</w:t>
      </w:r>
      <w:r>
        <w:t>.</w:t>
      </w:r>
    </w:p>
    <w:p w14:paraId="2BD3EE8B" w14:textId="77777777" w:rsidR="00F257EC" w:rsidRDefault="00F257EC" w:rsidP="00F257EC">
      <w:pPr>
        <w:pStyle w:val="LabStepScreenshotLevel2"/>
      </w:pPr>
      <w:r w:rsidRPr="00AF1269">
        <w:drawing>
          <wp:inline distT="0" distB="0" distL="0" distR="0" wp14:anchorId="31E3E195" wp14:editId="0E51E20E">
            <wp:extent cx="2005027" cy="1885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5027" cy="1885964"/>
                    </a:xfrm>
                    <a:prstGeom prst="rect">
                      <a:avLst/>
                    </a:prstGeom>
                  </pic:spPr>
                </pic:pic>
              </a:graphicData>
            </a:graphic>
          </wp:inline>
        </w:drawing>
      </w:r>
    </w:p>
    <w:p w14:paraId="7C732801" w14:textId="77777777" w:rsidR="00F257EC" w:rsidRDefault="00F257EC" w:rsidP="00F257EC">
      <w:pPr>
        <w:pStyle w:val="LabStepNumberedLevel2"/>
      </w:pPr>
      <w:r>
        <w:t xml:space="preserve">Notice the </w:t>
      </w:r>
      <w:r w:rsidRPr="004A4DC4">
        <w:rPr>
          <w:b/>
        </w:rPr>
        <w:t>Sales Region</w:t>
      </w:r>
      <w:r>
        <w:t xml:space="preserve"> tiles are added to the top of the data in the table visualization.</w:t>
      </w:r>
    </w:p>
    <w:p w14:paraId="68D2A293" w14:textId="77777777" w:rsidR="00F257EC" w:rsidRDefault="00F257EC" w:rsidP="00F257EC">
      <w:pPr>
        <w:pStyle w:val="LabStepScreenshotLevel2"/>
      </w:pPr>
      <w:r>
        <w:lastRenderedPageBreak/>
        <w:drawing>
          <wp:inline distT="0" distB="0" distL="0" distR="0" wp14:anchorId="7659ED27" wp14:editId="72EBE89A">
            <wp:extent cx="2705120" cy="12763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120" cy="1276359"/>
                    </a:xfrm>
                    <a:prstGeom prst="rect">
                      <a:avLst/>
                    </a:prstGeom>
                  </pic:spPr>
                </pic:pic>
              </a:graphicData>
            </a:graphic>
          </wp:inline>
        </w:drawing>
      </w:r>
    </w:p>
    <w:p w14:paraId="73B3D71D" w14:textId="77777777" w:rsidR="00F257EC" w:rsidRDefault="00F257EC" w:rsidP="00F257EC">
      <w:pPr>
        <w:pStyle w:val="LabStepNumbered"/>
      </w:pPr>
      <w:r>
        <w:t>Resize the visualization.</w:t>
      </w:r>
    </w:p>
    <w:p w14:paraId="55505B16" w14:textId="77777777" w:rsidR="00F257EC" w:rsidRDefault="00F257EC" w:rsidP="00F257EC">
      <w:pPr>
        <w:pStyle w:val="LabStepNumberedLevel2"/>
      </w:pPr>
      <w:r>
        <w:t>Hover the mouse pointer over the small gray line in the middle of the table’s right edge. The mouse pointer will change to a double-headed arrow as shown in the image below.</w:t>
      </w:r>
    </w:p>
    <w:p w14:paraId="06C33609" w14:textId="77777777" w:rsidR="00F257EC" w:rsidRDefault="00F257EC" w:rsidP="00F257EC">
      <w:pPr>
        <w:pStyle w:val="LabStepScreenshotLevel2"/>
      </w:pPr>
      <w:r>
        <w:drawing>
          <wp:inline distT="0" distB="0" distL="0" distR="0" wp14:anchorId="5F474A77" wp14:editId="4D008E12">
            <wp:extent cx="2647969" cy="12382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7969" cy="1238259"/>
                    </a:xfrm>
                    <a:prstGeom prst="rect">
                      <a:avLst/>
                    </a:prstGeom>
                  </pic:spPr>
                </pic:pic>
              </a:graphicData>
            </a:graphic>
          </wp:inline>
        </w:drawing>
      </w:r>
    </w:p>
    <w:p w14:paraId="09FC9EFC" w14:textId="77777777" w:rsidR="00F257EC" w:rsidRDefault="00F257EC" w:rsidP="00F257EC">
      <w:pPr>
        <w:pStyle w:val="LabStepNumberedLevel2"/>
      </w:pPr>
      <w:r>
        <w:t>Drag the table wider to the desired size.</w:t>
      </w:r>
    </w:p>
    <w:p w14:paraId="3B6BE75D" w14:textId="77777777" w:rsidR="00F257EC" w:rsidRDefault="00F257EC" w:rsidP="00F257EC">
      <w:pPr>
        <w:pStyle w:val="LabStepNumberedLevel2"/>
      </w:pPr>
      <w:r>
        <w:t>Repeat the steps to manually resize the bottom of the table to the desired size. Your table should look similar to the image below.</w:t>
      </w:r>
    </w:p>
    <w:p w14:paraId="3597AF01" w14:textId="77777777" w:rsidR="00F257EC" w:rsidRDefault="00F257EC" w:rsidP="00F257EC">
      <w:pPr>
        <w:pStyle w:val="LabStepScreenshotLevel2"/>
      </w:pPr>
      <w:r>
        <w:drawing>
          <wp:inline distT="0" distB="0" distL="0" distR="0" wp14:anchorId="29573663" wp14:editId="11CE3262">
            <wp:extent cx="2990872" cy="16335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0872" cy="1633549"/>
                    </a:xfrm>
                    <a:prstGeom prst="rect">
                      <a:avLst/>
                    </a:prstGeom>
                  </pic:spPr>
                </pic:pic>
              </a:graphicData>
            </a:graphic>
          </wp:inline>
        </w:drawing>
      </w:r>
    </w:p>
    <w:p w14:paraId="17219980" w14:textId="77777777" w:rsidR="00F257EC" w:rsidRDefault="00F257EC" w:rsidP="00F257EC">
      <w:pPr>
        <w:pStyle w:val="LabStepNumbered"/>
      </w:pPr>
      <w:r>
        <w:t>Add State as Tile By.</w:t>
      </w:r>
    </w:p>
    <w:p w14:paraId="7F0A78B2" w14:textId="77777777" w:rsidR="00F257EC" w:rsidRDefault="00F257EC" w:rsidP="00F257EC">
      <w:pPr>
        <w:pStyle w:val="LabStepNumberedLevel2"/>
      </w:pPr>
      <w:r>
        <w:t xml:space="preserve">In the </w:t>
      </w:r>
      <w:r w:rsidRPr="001E46D2">
        <w:t>Power View Fields</w:t>
      </w:r>
      <w:r>
        <w:t xml:space="preserve"> List under the </w:t>
      </w:r>
      <w:r w:rsidRPr="004F0A01">
        <w:rPr>
          <w:b/>
        </w:rPr>
        <w:t>Customers</w:t>
      </w:r>
      <w:r>
        <w:t xml:space="preserve"> table, click on the </w:t>
      </w:r>
      <w:r w:rsidRPr="004F0A01">
        <w:rPr>
          <w:b/>
        </w:rPr>
        <w:t>S</w:t>
      </w:r>
      <w:r>
        <w:rPr>
          <w:b/>
        </w:rPr>
        <w:t xml:space="preserve">tate </w:t>
      </w:r>
      <w:r>
        <w:t xml:space="preserve">dropdown list and select </w:t>
      </w:r>
      <w:r>
        <w:rPr>
          <w:b/>
        </w:rPr>
        <w:t>Add as Tile By</w:t>
      </w:r>
      <w:r>
        <w:t>.</w:t>
      </w:r>
    </w:p>
    <w:p w14:paraId="4FC54384" w14:textId="77777777" w:rsidR="00F257EC" w:rsidRDefault="00F257EC" w:rsidP="00F257EC">
      <w:pPr>
        <w:pStyle w:val="LabStepNumberedLevel2"/>
      </w:pPr>
      <w:r>
        <w:t>Notice the State tiles are now at the top of the data in the table visualization.</w:t>
      </w:r>
    </w:p>
    <w:p w14:paraId="5DBC0CB9" w14:textId="77777777" w:rsidR="00F257EC" w:rsidRDefault="00F257EC" w:rsidP="00F257EC">
      <w:pPr>
        <w:pStyle w:val="LabStepScreenshotLevel2"/>
      </w:pPr>
      <w:r>
        <w:lastRenderedPageBreak/>
        <w:drawing>
          <wp:inline distT="0" distB="0" distL="0" distR="0" wp14:anchorId="2E6F98D8" wp14:editId="4EDE8CAA">
            <wp:extent cx="4572000" cy="19243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000" cy="1924396"/>
                    </a:xfrm>
                    <a:prstGeom prst="rect">
                      <a:avLst/>
                    </a:prstGeom>
                  </pic:spPr>
                </pic:pic>
              </a:graphicData>
            </a:graphic>
          </wp:inline>
        </w:drawing>
      </w:r>
    </w:p>
    <w:p w14:paraId="1240F305" w14:textId="77777777" w:rsidR="00F257EC" w:rsidRDefault="00F257EC" w:rsidP="00F257EC">
      <w:pPr>
        <w:pStyle w:val="LabStepNumberedLevel2"/>
      </w:pPr>
      <w:r>
        <w:t>Click on the different states to see the data in the table visualization change based on the state you selected.</w:t>
      </w:r>
    </w:p>
    <w:p w14:paraId="60B7CA2D" w14:textId="77777777" w:rsidR="00F257EC" w:rsidRDefault="00F257EC" w:rsidP="00F257EC">
      <w:pPr>
        <w:pStyle w:val="LabExerciseCallout"/>
      </w:pPr>
      <w:r>
        <w:t xml:space="preserve">You can easily remove the Tile By </w:t>
      </w:r>
      <w:proofErr w:type="spellStart"/>
      <w:r>
        <w:t>by</w:t>
      </w:r>
      <w:proofErr w:type="spellEnd"/>
      <w:r>
        <w:t xml:space="preserve"> selecting the field in the TILE BY dropdown list and select Remove Field. Or you can uncheck the check box for the field </w:t>
      </w:r>
      <w:r w:rsidRPr="001B4A5E">
        <w:t>used for the TILE BY</w:t>
      </w:r>
      <w:r>
        <w:t xml:space="preserve"> in the Power View Fields list.</w:t>
      </w:r>
    </w:p>
    <w:p w14:paraId="05D40581" w14:textId="77777777" w:rsidR="00F257EC" w:rsidRDefault="00F257EC" w:rsidP="00670C8B">
      <w:pPr>
        <w:pStyle w:val="LabStepNumbered"/>
      </w:pPr>
      <w:r>
        <w:t xml:space="preserve">Save the </w:t>
      </w:r>
      <w:r w:rsidRPr="00FE62B1">
        <w:rPr>
          <w:b/>
        </w:rPr>
        <w:t>WingtipSalesModel.xls</w:t>
      </w:r>
      <w:r>
        <w:t xml:space="preserve"> file.</w:t>
      </w:r>
    </w:p>
    <w:p w14:paraId="468FAFC9" w14:textId="4C99EC4A" w:rsidR="007554B0" w:rsidRPr="00AB0146" w:rsidRDefault="007554B0" w:rsidP="007554B0">
      <w:pPr>
        <w:pStyle w:val="Heading3"/>
      </w:pPr>
      <w:r>
        <w:t xml:space="preserve">Exercise 4: Create </w:t>
      </w:r>
      <w:r w:rsidR="003470CE">
        <w:t>Sales Revenue Pie Chart Report</w:t>
      </w:r>
    </w:p>
    <w:p w14:paraId="11578DE3" w14:textId="6D37C4BA" w:rsidR="007554B0" w:rsidRDefault="007554B0" w:rsidP="007554B0">
      <w:pPr>
        <w:pStyle w:val="LabExerciseLeadIn"/>
      </w:pPr>
      <w:r>
        <w:t xml:space="preserve">In this exercise you will continue with the WingtipSalesModel.xls file </w:t>
      </w:r>
      <w:r w:rsidR="00156018">
        <w:t>and create a report using a Pie Chart along with other visualizations for filtering.</w:t>
      </w:r>
    </w:p>
    <w:p w14:paraId="66EAE51A" w14:textId="0729DDAF" w:rsidR="007554B0" w:rsidRDefault="007554B0" w:rsidP="007554B0">
      <w:pPr>
        <w:pStyle w:val="Heading4"/>
      </w:pPr>
      <w:r>
        <w:t xml:space="preserve">Create </w:t>
      </w:r>
      <w:r w:rsidR="00AC54E7">
        <w:t>Sales Revenue Pie Chart</w:t>
      </w:r>
      <w:r w:rsidR="00CA4FD3">
        <w:t xml:space="preserve"> Report</w:t>
      </w:r>
    </w:p>
    <w:p w14:paraId="5C63F3A8" w14:textId="77777777" w:rsidR="007554B0" w:rsidRDefault="007554B0" w:rsidP="00BE48C8">
      <w:pPr>
        <w:pStyle w:val="LabStepNumbered"/>
        <w:numPr>
          <w:ilvl w:val="0"/>
          <w:numId w:val="13"/>
        </w:numPr>
      </w:pPr>
      <w:r>
        <w:t>Launch Power View.</w:t>
      </w:r>
    </w:p>
    <w:p w14:paraId="01874C60" w14:textId="77777777" w:rsidR="007554B0" w:rsidRDefault="007554B0" w:rsidP="007554B0">
      <w:pPr>
        <w:pStyle w:val="LabStepNumberedLevel2"/>
      </w:pPr>
      <w:r>
        <w:t xml:space="preserve">From the </w:t>
      </w:r>
      <w:r w:rsidRPr="00C51BC8">
        <w:rPr>
          <w:b/>
        </w:rPr>
        <w:t>INSERT</w:t>
      </w:r>
      <w:r>
        <w:t xml:space="preserve"> tab in the </w:t>
      </w:r>
      <w:r w:rsidRPr="00C51BC8">
        <w:rPr>
          <w:b/>
        </w:rPr>
        <w:t>Reports</w:t>
      </w:r>
      <w:r>
        <w:t xml:space="preserve"> group, click on the </w:t>
      </w:r>
      <w:r w:rsidRPr="00C51BC8">
        <w:rPr>
          <w:b/>
        </w:rPr>
        <w:t>Power View</w:t>
      </w:r>
      <w:r>
        <w:t xml:space="preserve"> button.</w:t>
      </w:r>
    </w:p>
    <w:p w14:paraId="3E89B845" w14:textId="77777777" w:rsidR="007554B0" w:rsidRDefault="007554B0" w:rsidP="007554B0">
      <w:pPr>
        <w:pStyle w:val="LabStepScreenshotLevel2"/>
      </w:pPr>
      <w:r>
        <w:drawing>
          <wp:inline distT="0" distB="0" distL="0" distR="0" wp14:anchorId="1E906346" wp14:editId="243D2416">
            <wp:extent cx="4572000" cy="5799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579905"/>
                    </a:xfrm>
                    <a:prstGeom prst="rect">
                      <a:avLst/>
                    </a:prstGeom>
                  </pic:spPr>
                </pic:pic>
              </a:graphicData>
            </a:graphic>
          </wp:inline>
        </w:drawing>
      </w:r>
    </w:p>
    <w:p w14:paraId="446F0E27" w14:textId="77777777" w:rsidR="007554B0" w:rsidRDefault="007554B0" w:rsidP="007554B0">
      <w:pPr>
        <w:pStyle w:val="LabStepNumberedLevel2"/>
      </w:pPr>
      <w:r>
        <w:t>A Power View sheet is now created named Power View2 and the POWER VIEW tab is active.</w:t>
      </w:r>
    </w:p>
    <w:p w14:paraId="737EC05D" w14:textId="32DBFF99" w:rsidR="007554B0" w:rsidRDefault="007554B0" w:rsidP="007554B0">
      <w:pPr>
        <w:pStyle w:val="LabStepNumbered"/>
      </w:pPr>
      <w:r>
        <w:t xml:space="preserve">Rename the sheet from </w:t>
      </w:r>
      <w:r w:rsidR="00A44D5B">
        <w:rPr>
          <w:b/>
        </w:rPr>
        <w:t>Power View4</w:t>
      </w:r>
      <w:r>
        <w:t xml:space="preserve"> to </w:t>
      </w:r>
      <w:r>
        <w:rPr>
          <w:b/>
        </w:rPr>
        <w:t xml:space="preserve">Sales </w:t>
      </w:r>
      <w:r w:rsidR="004A4DC4">
        <w:rPr>
          <w:b/>
        </w:rPr>
        <w:t>Revenue Pie Chart</w:t>
      </w:r>
      <w:r>
        <w:t>.</w:t>
      </w:r>
    </w:p>
    <w:p w14:paraId="60A69397" w14:textId="2284057D" w:rsidR="007554B0" w:rsidRDefault="00054009" w:rsidP="007554B0">
      <w:pPr>
        <w:pStyle w:val="LabStepScreenshotLevel2"/>
      </w:pPr>
      <w:r>
        <w:drawing>
          <wp:inline distT="0" distB="0" distL="0" distR="0" wp14:anchorId="3DD3486E" wp14:editId="591BB38E">
            <wp:extent cx="5486400" cy="5943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594360"/>
                    </a:xfrm>
                    <a:prstGeom prst="rect">
                      <a:avLst/>
                    </a:prstGeom>
                  </pic:spPr>
                </pic:pic>
              </a:graphicData>
            </a:graphic>
          </wp:inline>
        </w:drawing>
      </w:r>
    </w:p>
    <w:p w14:paraId="7178DF98" w14:textId="21FFF650" w:rsidR="007554B0" w:rsidRDefault="00054009" w:rsidP="007554B0">
      <w:pPr>
        <w:pStyle w:val="LabStepNumbered"/>
      </w:pPr>
      <w:r>
        <w:t xml:space="preserve">Remove the Report title to free up canvas space. </w:t>
      </w:r>
    </w:p>
    <w:p w14:paraId="4526BEF5" w14:textId="1D66BF6A" w:rsidR="007554B0" w:rsidRDefault="00054009" w:rsidP="007554B0">
      <w:pPr>
        <w:pStyle w:val="LabStepNumberedLevel2"/>
      </w:pPr>
      <w:r>
        <w:t xml:space="preserve">Select the report title area to make it active then on the keyboard hit the </w:t>
      </w:r>
      <w:r w:rsidRPr="00054009">
        <w:rPr>
          <w:b/>
        </w:rPr>
        <w:t>Delete</w:t>
      </w:r>
      <w:r>
        <w:t xml:space="preserve"> key.</w:t>
      </w:r>
    </w:p>
    <w:p w14:paraId="7A7896D7" w14:textId="5FB20F5E" w:rsidR="007554B0" w:rsidRDefault="00054009" w:rsidP="007554B0">
      <w:pPr>
        <w:pStyle w:val="LabStepScreenshotLevel2"/>
      </w:pPr>
      <w:r>
        <w:drawing>
          <wp:inline distT="0" distB="0" distL="0" distR="0" wp14:anchorId="4D047007" wp14:editId="2EAFB458">
            <wp:extent cx="5486400" cy="49834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498348"/>
                    </a:xfrm>
                    <a:prstGeom prst="rect">
                      <a:avLst/>
                    </a:prstGeom>
                  </pic:spPr>
                </pic:pic>
              </a:graphicData>
            </a:graphic>
          </wp:inline>
        </w:drawing>
      </w:r>
    </w:p>
    <w:p w14:paraId="25A6711B" w14:textId="4981BB4B" w:rsidR="00054009" w:rsidRDefault="00054009" w:rsidP="00054009">
      <w:pPr>
        <w:pStyle w:val="LabStepNumberedLevel2"/>
      </w:pPr>
      <w:r>
        <w:t>The Report title should now be deleted similar to what is shown in the image below.</w:t>
      </w:r>
    </w:p>
    <w:p w14:paraId="5EF1E1A3" w14:textId="4B084F36" w:rsidR="00054009" w:rsidRDefault="00924652" w:rsidP="007554B0">
      <w:pPr>
        <w:pStyle w:val="LabStepScreenshotLevel2"/>
      </w:pPr>
      <w:r>
        <w:lastRenderedPageBreak/>
        <w:drawing>
          <wp:inline distT="0" distB="0" distL="0" distR="0" wp14:anchorId="18D3B877" wp14:editId="73E62078">
            <wp:extent cx="5486400" cy="452628"/>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452628"/>
                    </a:xfrm>
                    <a:prstGeom prst="rect">
                      <a:avLst/>
                    </a:prstGeom>
                  </pic:spPr>
                </pic:pic>
              </a:graphicData>
            </a:graphic>
          </wp:inline>
        </w:drawing>
      </w:r>
    </w:p>
    <w:p w14:paraId="608A3844" w14:textId="319D6F5B" w:rsidR="008E78DC" w:rsidRDefault="008E78DC" w:rsidP="008E78DC">
      <w:pPr>
        <w:pStyle w:val="Heading4"/>
      </w:pPr>
      <w:r>
        <w:t>Create Pie Chart</w:t>
      </w:r>
    </w:p>
    <w:p w14:paraId="33C752FD" w14:textId="4C44AA6B" w:rsidR="008E78DC" w:rsidRDefault="008E78DC" w:rsidP="008E78DC">
      <w:pPr>
        <w:pStyle w:val="LabExerciseCallout"/>
      </w:pPr>
      <w:r>
        <w:t>Before a Pie Chart can be created a table visualization must be created first.</w:t>
      </w:r>
    </w:p>
    <w:p w14:paraId="7F3FAE23" w14:textId="59C8DAAC" w:rsidR="007554B0" w:rsidRDefault="004C058A" w:rsidP="007554B0">
      <w:pPr>
        <w:pStyle w:val="LabStepNumbered"/>
      </w:pPr>
      <w:r>
        <w:t xml:space="preserve">Add </w:t>
      </w:r>
      <w:r w:rsidR="008E78DC">
        <w:t>table</w:t>
      </w:r>
      <w:r>
        <w:t xml:space="preserve"> vis</w:t>
      </w:r>
      <w:r w:rsidR="00215AE7">
        <w:t>ualization to Power View report by using the Power View Fields list:</w:t>
      </w:r>
    </w:p>
    <w:p w14:paraId="0B1073CE" w14:textId="4DF216D0" w:rsidR="004C058A" w:rsidRDefault="004C058A" w:rsidP="007554B0">
      <w:pPr>
        <w:pStyle w:val="LabStepNumberedLevel2"/>
      </w:pPr>
      <w:r>
        <w:t xml:space="preserve">Under the </w:t>
      </w:r>
      <w:r w:rsidR="00A7726D">
        <w:rPr>
          <w:b/>
        </w:rPr>
        <w:t>Purchases</w:t>
      </w:r>
      <w:r>
        <w:t xml:space="preserve"> table, select the </w:t>
      </w:r>
      <w:r w:rsidRPr="004C058A">
        <w:rPr>
          <w:b/>
        </w:rPr>
        <w:t>Purchase</w:t>
      </w:r>
      <w:r>
        <w:t xml:space="preserve"> </w:t>
      </w:r>
      <w:r w:rsidRPr="004C058A">
        <w:rPr>
          <w:b/>
        </w:rPr>
        <w:t>Type</w:t>
      </w:r>
      <w:r>
        <w:t xml:space="preserve"> check box.</w:t>
      </w:r>
    </w:p>
    <w:p w14:paraId="228D093D" w14:textId="4332B2A3" w:rsidR="002E4299" w:rsidRDefault="004C058A" w:rsidP="00BE48C8">
      <w:pPr>
        <w:pStyle w:val="LabStepNumberedLevel2"/>
      </w:pPr>
      <w:r>
        <w:t xml:space="preserve">Under the </w:t>
      </w:r>
      <w:r w:rsidRPr="004C058A">
        <w:rPr>
          <w:b/>
        </w:rPr>
        <w:t>Sales</w:t>
      </w:r>
      <w:r>
        <w:t xml:space="preserve"> table, select the </w:t>
      </w:r>
      <w:r w:rsidRPr="004C058A">
        <w:rPr>
          <w:b/>
        </w:rPr>
        <w:t>Sales</w:t>
      </w:r>
      <w:r>
        <w:t xml:space="preserve"> </w:t>
      </w:r>
      <w:r w:rsidRPr="004C058A">
        <w:rPr>
          <w:b/>
        </w:rPr>
        <w:t>Revenue</w:t>
      </w:r>
      <w:r>
        <w:t xml:space="preserve"> check box.</w:t>
      </w:r>
    </w:p>
    <w:p w14:paraId="37CE924F" w14:textId="44C23AEC" w:rsidR="007554B0" w:rsidRDefault="007554B0" w:rsidP="007554B0">
      <w:pPr>
        <w:pStyle w:val="LabStepNumbered"/>
      </w:pPr>
      <w:r>
        <w:t xml:space="preserve">The </w:t>
      </w:r>
      <w:r w:rsidR="00BE0090">
        <w:t>table visualization</w:t>
      </w:r>
      <w:r>
        <w:t xml:space="preserve"> should now look similar to the image below.</w:t>
      </w:r>
    </w:p>
    <w:p w14:paraId="0ACFA57D" w14:textId="5150386E" w:rsidR="007554B0" w:rsidRDefault="004A4DC4" w:rsidP="007554B0">
      <w:pPr>
        <w:pStyle w:val="LabStepScreenshot"/>
      </w:pPr>
      <w:r>
        <w:rPr>
          <w:noProof/>
        </w:rPr>
        <w:drawing>
          <wp:inline distT="0" distB="0" distL="0" distR="0" wp14:anchorId="1ACA43A4" wp14:editId="3BE75BC6">
            <wp:extent cx="2275840" cy="1181100"/>
            <wp:effectExtent l="19050" t="19050" r="1016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75840" cy="1181100"/>
                    </a:xfrm>
                    <a:prstGeom prst="rect">
                      <a:avLst/>
                    </a:prstGeom>
                    <a:noFill/>
                    <a:ln>
                      <a:solidFill>
                        <a:schemeClr val="bg1">
                          <a:lumMod val="50000"/>
                        </a:schemeClr>
                      </a:solidFill>
                    </a:ln>
                  </pic:spPr>
                </pic:pic>
              </a:graphicData>
            </a:graphic>
          </wp:inline>
        </w:drawing>
      </w:r>
    </w:p>
    <w:p w14:paraId="53EC6B6A" w14:textId="14C360AD" w:rsidR="00C64CE6" w:rsidRDefault="00C64CE6" w:rsidP="007554B0">
      <w:pPr>
        <w:pStyle w:val="LabStepNumbered"/>
      </w:pPr>
      <w:r>
        <w:t>Convert Table visualization to Pie Chart.</w:t>
      </w:r>
    </w:p>
    <w:p w14:paraId="4CE0BCFF" w14:textId="77777777" w:rsidR="00C64CE6" w:rsidRDefault="00C64CE6" w:rsidP="00C64CE6">
      <w:pPr>
        <w:pStyle w:val="LabStepNumberedLevel2"/>
      </w:pPr>
      <w:r>
        <w:t>Ensure the table visualization in the report is active.</w:t>
      </w:r>
    </w:p>
    <w:p w14:paraId="4CC09FE8" w14:textId="4931CEC6" w:rsidR="00C64CE6" w:rsidRDefault="00C64CE6" w:rsidP="00C64CE6">
      <w:pPr>
        <w:pStyle w:val="LabStepNumberedLevel2"/>
      </w:pPr>
      <w:r>
        <w:t xml:space="preserve">From the </w:t>
      </w:r>
      <w:r w:rsidRPr="00807097">
        <w:rPr>
          <w:b/>
        </w:rPr>
        <w:t>DESIGN</w:t>
      </w:r>
      <w:r>
        <w:t xml:space="preserve"> tab in the Switch Visualization group, click on the down arrow for </w:t>
      </w:r>
      <w:r>
        <w:rPr>
          <w:b/>
        </w:rPr>
        <w:t>Other Chart</w:t>
      </w:r>
      <w:r>
        <w:t xml:space="preserve"> and then click on </w:t>
      </w:r>
      <w:r>
        <w:rPr>
          <w:b/>
        </w:rPr>
        <w:t>Pie</w:t>
      </w:r>
      <w:r>
        <w:t>.</w:t>
      </w:r>
    </w:p>
    <w:p w14:paraId="25D4F772" w14:textId="5821820E" w:rsidR="00C64CE6" w:rsidRDefault="00924652" w:rsidP="00C64CE6">
      <w:pPr>
        <w:pStyle w:val="LabStepScreenshotLevel2"/>
      </w:pPr>
      <w:r>
        <w:drawing>
          <wp:inline distT="0" distB="0" distL="0" distR="0" wp14:anchorId="18874667" wp14:editId="238160A6">
            <wp:extent cx="3657600" cy="195198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7600" cy="1951984"/>
                    </a:xfrm>
                    <a:prstGeom prst="rect">
                      <a:avLst/>
                    </a:prstGeom>
                  </pic:spPr>
                </pic:pic>
              </a:graphicData>
            </a:graphic>
          </wp:inline>
        </w:drawing>
      </w:r>
    </w:p>
    <w:p w14:paraId="3EC09092" w14:textId="78F6BA06" w:rsidR="005D0D9F" w:rsidRDefault="005D0D9F" w:rsidP="005D0D9F">
      <w:pPr>
        <w:pStyle w:val="LabStepNumberedLevel2"/>
      </w:pPr>
      <w:r>
        <w:t>The visualization has now been converted from a Table to a Pie Chart similar to the image below.</w:t>
      </w:r>
    </w:p>
    <w:p w14:paraId="2C4B6AE5" w14:textId="5BED404E" w:rsidR="005D0D9F" w:rsidRDefault="00A75558" w:rsidP="00EA2EFF">
      <w:pPr>
        <w:pStyle w:val="LabStepScreenshotLevel2"/>
      </w:pPr>
      <w:r>
        <w:drawing>
          <wp:inline distT="0" distB="0" distL="0" distR="0" wp14:anchorId="351A7699" wp14:editId="3F22B754">
            <wp:extent cx="2182495" cy="1294765"/>
            <wp:effectExtent l="19050" t="19050" r="27305"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2495" cy="1294765"/>
                    </a:xfrm>
                    <a:prstGeom prst="rect">
                      <a:avLst/>
                    </a:prstGeom>
                    <a:noFill/>
                    <a:ln>
                      <a:solidFill>
                        <a:schemeClr val="bg1">
                          <a:lumMod val="50000"/>
                        </a:schemeClr>
                      </a:solidFill>
                    </a:ln>
                  </pic:spPr>
                </pic:pic>
              </a:graphicData>
            </a:graphic>
          </wp:inline>
        </w:drawing>
      </w:r>
    </w:p>
    <w:p w14:paraId="317D0BEE" w14:textId="0C362558" w:rsidR="00EA2EFF" w:rsidRDefault="00EA2EFF" w:rsidP="00EA2EFF">
      <w:pPr>
        <w:pStyle w:val="LabStepNumbered"/>
      </w:pPr>
      <w:r>
        <w:t>Resize the Pie Chart so the entire chart is viewable on the report.</w:t>
      </w:r>
    </w:p>
    <w:p w14:paraId="253F65EE" w14:textId="3C1C6744" w:rsidR="00EA2EFF" w:rsidRDefault="00A75558" w:rsidP="00EA2EFF">
      <w:pPr>
        <w:pStyle w:val="LabStepScreenshot"/>
      </w:pPr>
      <w:r>
        <w:rPr>
          <w:noProof/>
        </w:rPr>
        <w:lastRenderedPageBreak/>
        <w:drawing>
          <wp:inline distT="0" distB="0" distL="0" distR="0" wp14:anchorId="6A21C259" wp14:editId="234294A1">
            <wp:extent cx="4837365" cy="1968964"/>
            <wp:effectExtent l="19050" t="19050" r="2095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1950" cy="1974900"/>
                    </a:xfrm>
                    <a:prstGeom prst="rect">
                      <a:avLst/>
                    </a:prstGeom>
                    <a:noFill/>
                    <a:ln>
                      <a:solidFill>
                        <a:schemeClr val="bg1">
                          <a:lumMod val="50000"/>
                        </a:schemeClr>
                      </a:solidFill>
                    </a:ln>
                  </pic:spPr>
                </pic:pic>
              </a:graphicData>
            </a:graphic>
          </wp:inline>
        </w:drawing>
      </w:r>
    </w:p>
    <w:p w14:paraId="6D756330" w14:textId="4B6B215F" w:rsidR="000B28AF" w:rsidRDefault="000B28AF" w:rsidP="000B28AF">
      <w:pPr>
        <w:pStyle w:val="Heading4"/>
      </w:pPr>
      <w:r>
        <w:t>Add Additional Visualizations</w:t>
      </w:r>
    </w:p>
    <w:p w14:paraId="765EF043" w14:textId="77777777" w:rsidR="000B28AF" w:rsidRDefault="000B28AF" w:rsidP="000B28AF">
      <w:pPr>
        <w:pStyle w:val="LabStepNumbered"/>
      </w:pPr>
      <w:r>
        <w:t xml:space="preserve">Add </w:t>
      </w:r>
      <w:r w:rsidRPr="00706D1A">
        <w:rPr>
          <w:b/>
        </w:rPr>
        <w:t>Units Sold</w:t>
      </w:r>
      <w:r>
        <w:t xml:space="preserve"> to canvas.</w:t>
      </w:r>
    </w:p>
    <w:p w14:paraId="2502B298" w14:textId="77777777" w:rsidR="000B28AF" w:rsidRDefault="000B28AF" w:rsidP="000B28AF">
      <w:pPr>
        <w:pStyle w:val="LabStepNumberedLevel2"/>
      </w:pPr>
      <w:r>
        <w:t xml:space="preserve">Place mouse on canvas area outside of the Pie Chart visualization and then click to deactivate the Pie Chart. </w:t>
      </w:r>
    </w:p>
    <w:p w14:paraId="56A9671D" w14:textId="2192D255" w:rsidR="000B28AF" w:rsidRDefault="000B28AF" w:rsidP="000B28AF">
      <w:pPr>
        <w:pStyle w:val="LabStepNumberedLevel2"/>
      </w:pPr>
      <w:r>
        <w:t xml:space="preserve">In the Power View Fields panel under the </w:t>
      </w:r>
      <w:r w:rsidR="00D5207B">
        <w:rPr>
          <w:b/>
        </w:rPr>
        <w:t xml:space="preserve">Customers </w:t>
      </w:r>
      <w:r>
        <w:t xml:space="preserve">table, drag </w:t>
      </w:r>
      <w:r w:rsidR="00D5207B">
        <w:rPr>
          <w:b/>
        </w:rPr>
        <w:t>Gender</w:t>
      </w:r>
      <w:r w:rsidRPr="000B28AF">
        <w:rPr>
          <w:b/>
        </w:rPr>
        <w:t xml:space="preserve"> </w:t>
      </w:r>
      <w:r>
        <w:t>to the canvas and then release the mouse button.</w:t>
      </w:r>
      <w:r w:rsidR="00313023">
        <w:t xml:space="preserve"> Do not select the check box for the field. Just drag the field to the canvas.</w:t>
      </w:r>
    </w:p>
    <w:p w14:paraId="207EEEB4" w14:textId="40983CCB" w:rsidR="0088428D" w:rsidRDefault="0088428D" w:rsidP="00313023">
      <w:pPr>
        <w:pStyle w:val="LabStepNumberedLevel2"/>
      </w:pPr>
      <w:r>
        <w:t xml:space="preserve">Now add </w:t>
      </w:r>
      <w:r w:rsidRPr="00706D1A">
        <w:rPr>
          <w:b/>
        </w:rPr>
        <w:t>Sales Revenue</w:t>
      </w:r>
      <w:r>
        <w:t xml:space="preserve"> next to the </w:t>
      </w:r>
      <w:r w:rsidRPr="00706D1A">
        <w:rPr>
          <w:b/>
        </w:rPr>
        <w:t>Gender</w:t>
      </w:r>
      <w:r>
        <w:t xml:space="preserve"> column by expanding the </w:t>
      </w:r>
      <w:r w:rsidRPr="0088428D">
        <w:rPr>
          <w:b/>
        </w:rPr>
        <w:t>Sales</w:t>
      </w:r>
      <w:r>
        <w:t xml:space="preserve"> table and click on the </w:t>
      </w:r>
      <w:r w:rsidRPr="0088428D">
        <w:rPr>
          <w:b/>
        </w:rPr>
        <w:t>Sales Revenue</w:t>
      </w:r>
      <w:r>
        <w:t xml:space="preserve"> check box.</w:t>
      </w:r>
    </w:p>
    <w:p w14:paraId="2B610393" w14:textId="43D2F159" w:rsidR="0088428D" w:rsidRDefault="0088428D" w:rsidP="00313023">
      <w:pPr>
        <w:pStyle w:val="LabStepNumberedLevel2"/>
      </w:pPr>
      <w:r>
        <w:t>Your report should now look similar to the image below.</w:t>
      </w:r>
    </w:p>
    <w:p w14:paraId="56571949" w14:textId="5EE06FF3" w:rsidR="00313023" w:rsidRDefault="00D5207B" w:rsidP="00313023">
      <w:pPr>
        <w:pStyle w:val="LabStepScreenshotLevel2"/>
      </w:pPr>
      <w:r>
        <w:drawing>
          <wp:inline distT="0" distB="0" distL="0" distR="0" wp14:anchorId="6E5A957F" wp14:editId="512A30A9">
            <wp:extent cx="5219422" cy="2195590"/>
            <wp:effectExtent l="19050" t="19050" r="1968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9915" cy="2204211"/>
                    </a:xfrm>
                    <a:prstGeom prst="rect">
                      <a:avLst/>
                    </a:prstGeom>
                    <a:noFill/>
                    <a:ln>
                      <a:solidFill>
                        <a:schemeClr val="bg1">
                          <a:lumMod val="50000"/>
                        </a:schemeClr>
                      </a:solidFill>
                    </a:ln>
                  </pic:spPr>
                </pic:pic>
              </a:graphicData>
            </a:graphic>
          </wp:inline>
        </w:drawing>
      </w:r>
    </w:p>
    <w:p w14:paraId="3F29206F" w14:textId="292108AC" w:rsidR="00F55488" w:rsidRDefault="00F55488" w:rsidP="00F55488">
      <w:pPr>
        <w:pStyle w:val="LabStepNumbered"/>
      </w:pPr>
      <w:r>
        <w:t xml:space="preserve">Add </w:t>
      </w:r>
      <w:r w:rsidRPr="00706D1A">
        <w:rPr>
          <w:b/>
        </w:rPr>
        <w:t>Sales Region</w:t>
      </w:r>
      <w:r>
        <w:t xml:space="preserve"> to canvas.</w:t>
      </w:r>
    </w:p>
    <w:p w14:paraId="27CE1C51" w14:textId="1E30CF39" w:rsidR="00F55488" w:rsidRDefault="00F55488" w:rsidP="00F55488">
      <w:pPr>
        <w:pStyle w:val="LabStepNumberedLevel2"/>
      </w:pPr>
      <w:r>
        <w:t>Select any area of the canvas that is blank so none of the visualizations are selected.</w:t>
      </w:r>
    </w:p>
    <w:p w14:paraId="518A8B42" w14:textId="057707D1" w:rsidR="00F55488" w:rsidRDefault="00BE0090" w:rsidP="00BE0090">
      <w:pPr>
        <w:pStyle w:val="LabStepNumberedLevel2"/>
      </w:pPr>
      <w:r>
        <w:t xml:space="preserve">In the Power View Fields panel under the </w:t>
      </w:r>
      <w:r>
        <w:rPr>
          <w:b/>
        </w:rPr>
        <w:t xml:space="preserve">Customer </w:t>
      </w:r>
      <w:r>
        <w:t xml:space="preserve">table, drag </w:t>
      </w:r>
      <w:r>
        <w:rPr>
          <w:b/>
        </w:rPr>
        <w:t xml:space="preserve">Sales Region </w:t>
      </w:r>
      <w:r>
        <w:t>to the canvas and then release the mouse button. Do not select the check box for the field. Just drag the field to the canvas.</w:t>
      </w:r>
    </w:p>
    <w:p w14:paraId="2D85B9F1" w14:textId="4AA771A9" w:rsidR="005826EE" w:rsidRDefault="005826EE" w:rsidP="005826EE">
      <w:pPr>
        <w:pStyle w:val="LabStepNumberedLevel2"/>
      </w:pPr>
      <w:r>
        <w:t xml:space="preserve">Now add </w:t>
      </w:r>
      <w:r w:rsidRPr="00706D1A">
        <w:rPr>
          <w:b/>
        </w:rPr>
        <w:t>Sales Revenue</w:t>
      </w:r>
      <w:r>
        <w:t xml:space="preserve"> next to the </w:t>
      </w:r>
      <w:r w:rsidRPr="00706D1A">
        <w:rPr>
          <w:b/>
        </w:rPr>
        <w:t>Sales Region</w:t>
      </w:r>
      <w:r>
        <w:t xml:space="preserve"> column by expanding the </w:t>
      </w:r>
      <w:r w:rsidRPr="0088428D">
        <w:rPr>
          <w:b/>
        </w:rPr>
        <w:t>Sales</w:t>
      </w:r>
      <w:r>
        <w:t xml:space="preserve"> table and click on the </w:t>
      </w:r>
      <w:r w:rsidRPr="0088428D">
        <w:rPr>
          <w:b/>
        </w:rPr>
        <w:t>Sales Revenue</w:t>
      </w:r>
      <w:r>
        <w:t xml:space="preserve"> check box.</w:t>
      </w:r>
    </w:p>
    <w:p w14:paraId="42737DAB" w14:textId="32345600" w:rsidR="00BE0090" w:rsidRDefault="00BE0090" w:rsidP="00BE0090">
      <w:pPr>
        <w:pStyle w:val="LabStepNumberedLevel2"/>
      </w:pPr>
      <w:r>
        <w:t xml:space="preserve">Drag the </w:t>
      </w:r>
      <w:r w:rsidRPr="00FC5497">
        <w:rPr>
          <w:b/>
        </w:rPr>
        <w:t xml:space="preserve">Sales Region/Sales Revenue </w:t>
      </w:r>
      <w:r>
        <w:t xml:space="preserve">table visualization below the </w:t>
      </w:r>
      <w:r w:rsidRPr="00FC5497">
        <w:rPr>
          <w:b/>
        </w:rPr>
        <w:t>Gender/Sales Revenue</w:t>
      </w:r>
      <w:r>
        <w:t xml:space="preserve"> table visualization </w:t>
      </w:r>
      <w:r w:rsidR="00A65494">
        <w:t xml:space="preserve">so it looks </w:t>
      </w:r>
      <w:r w:rsidR="00FC5497">
        <w:t xml:space="preserve">similar </w:t>
      </w:r>
      <w:r>
        <w:t xml:space="preserve">as shown </w:t>
      </w:r>
      <w:r w:rsidR="00A65494">
        <w:t xml:space="preserve">in the image </w:t>
      </w:r>
      <w:r>
        <w:t>below.</w:t>
      </w:r>
    </w:p>
    <w:p w14:paraId="4F14518A" w14:textId="699FD063" w:rsidR="00BE0090" w:rsidRDefault="00D5207B" w:rsidP="00A65494">
      <w:pPr>
        <w:pStyle w:val="LabStepScreenshotLevel2"/>
      </w:pPr>
      <w:r>
        <w:lastRenderedPageBreak/>
        <w:drawing>
          <wp:inline distT="0" distB="0" distL="0" distR="0" wp14:anchorId="51C3C476" wp14:editId="50BE890B">
            <wp:extent cx="5034908" cy="2215919"/>
            <wp:effectExtent l="19050" t="19050" r="13970"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52316" cy="2223580"/>
                    </a:xfrm>
                    <a:prstGeom prst="rect">
                      <a:avLst/>
                    </a:prstGeom>
                    <a:noFill/>
                    <a:ln>
                      <a:solidFill>
                        <a:schemeClr val="bg1">
                          <a:lumMod val="50000"/>
                        </a:schemeClr>
                      </a:solidFill>
                    </a:ln>
                  </pic:spPr>
                </pic:pic>
              </a:graphicData>
            </a:graphic>
          </wp:inline>
        </w:drawing>
      </w:r>
    </w:p>
    <w:p w14:paraId="0DEBF9FA" w14:textId="5C6C43FA" w:rsidR="00835BBC" w:rsidRDefault="00835BBC" w:rsidP="007554B0">
      <w:pPr>
        <w:pStyle w:val="LabStepNumbered"/>
      </w:pPr>
      <w:r>
        <w:t>Test the Report.</w:t>
      </w:r>
    </w:p>
    <w:p w14:paraId="6EF70E27" w14:textId="559A96EC" w:rsidR="00835BBC" w:rsidRDefault="00835BBC" w:rsidP="00835BBC">
      <w:pPr>
        <w:pStyle w:val="LabStepNumberedLevel2"/>
      </w:pPr>
      <w:r>
        <w:t xml:space="preserve">Click on </w:t>
      </w:r>
      <w:r w:rsidR="00D5207B">
        <w:t xml:space="preserve">the </w:t>
      </w:r>
      <w:r w:rsidRPr="00835BBC">
        <w:rPr>
          <w:b/>
        </w:rPr>
        <w:t>Mail Order</w:t>
      </w:r>
      <w:r w:rsidR="00D5207B">
        <w:rPr>
          <w:b/>
        </w:rPr>
        <w:t xml:space="preserve"> Purchases</w:t>
      </w:r>
      <w:r>
        <w:t xml:space="preserve"> </w:t>
      </w:r>
      <w:r w:rsidR="00D5207B">
        <w:t xml:space="preserve">label in the legend </w:t>
      </w:r>
      <w:r>
        <w:t xml:space="preserve">and notice the rest of the data on the report updates accordingly. Continue to click on another </w:t>
      </w:r>
      <w:r w:rsidRPr="00D5207B">
        <w:rPr>
          <w:b/>
        </w:rPr>
        <w:t>Purchase Type</w:t>
      </w:r>
      <w:r>
        <w:t xml:space="preserve"> </w:t>
      </w:r>
      <w:r w:rsidR="00D5207B">
        <w:t xml:space="preserve">label values including </w:t>
      </w:r>
      <w:r w:rsidR="00D5207B" w:rsidRPr="00D5207B">
        <w:rPr>
          <w:b/>
        </w:rPr>
        <w:t>Online Purchases</w:t>
      </w:r>
      <w:r w:rsidR="00D5207B">
        <w:t xml:space="preserve"> and </w:t>
      </w:r>
      <w:r w:rsidR="00D5207B" w:rsidRPr="00D5207B">
        <w:rPr>
          <w:b/>
        </w:rPr>
        <w:t>Store Location Purchases</w:t>
      </w:r>
      <w:r w:rsidR="00D5207B">
        <w:t xml:space="preserve"> </w:t>
      </w:r>
      <w:r>
        <w:t>and notice the report continues to update based on wha</w:t>
      </w:r>
      <w:bookmarkStart w:id="0" w:name="_GoBack"/>
      <w:bookmarkEnd w:id="0"/>
      <w:r>
        <w:t>t was selected.</w:t>
      </w:r>
    </w:p>
    <w:p w14:paraId="4DF41333" w14:textId="6B078406" w:rsidR="00835BBC" w:rsidRDefault="00D5207B" w:rsidP="00835BBC">
      <w:pPr>
        <w:pStyle w:val="LabStepScreenshotLevel2"/>
      </w:pPr>
      <w:r>
        <w:drawing>
          <wp:inline distT="0" distB="0" distL="0" distR="0" wp14:anchorId="36B301DF" wp14:editId="0AF0E22E">
            <wp:extent cx="5880193" cy="2604825"/>
            <wp:effectExtent l="19050" t="19050" r="25400" b="241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93244" cy="2610607"/>
                    </a:xfrm>
                    <a:prstGeom prst="rect">
                      <a:avLst/>
                    </a:prstGeom>
                    <a:noFill/>
                    <a:ln>
                      <a:solidFill>
                        <a:schemeClr val="bg1">
                          <a:lumMod val="50000"/>
                        </a:schemeClr>
                      </a:solidFill>
                    </a:ln>
                  </pic:spPr>
                </pic:pic>
              </a:graphicData>
            </a:graphic>
          </wp:inline>
        </w:drawing>
      </w:r>
    </w:p>
    <w:p w14:paraId="5B0C5625" w14:textId="77777777" w:rsidR="007554B0" w:rsidRDefault="007554B0" w:rsidP="007554B0">
      <w:pPr>
        <w:pStyle w:val="LabStepNumbered"/>
      </w:pPr>
      <w:r>
        <w:t xml:space="preserve">Save the </w:t>
      </w:r>
      <w:r w:rsidRPr="00C77AA3">
        <w:rPr>
          <w:b/>
        </w:rPr>
        <w:t>WingtipSalesModel.xls</w:t>
      </w:r>
      <w:r>
        <w:t xml:space="preserve"> file.</w:t>
      </w:r>
    </w:p>
    <w:p w14:paraId="257B63D7" w14:textId="467DDAC4" w:rsidR="00092D8E" w:rsidRDefault="00092D8E" w:rsidP="00092D8E">
      <w:pPr>
        <w:pStyle w:val="LabExerciseCallout"/>
      </w:pPr>
      <w:r>
        <w:t>You have now completed all the steps to this lab.</w:t>
      </w:r>
    </w:p>
    <w:sectPr w:rsidR="00092D8E" w:rsidSect="00487314">
      <w:headerReference w:type="even" r:id="rId70"/>
      <w:headerReference w:type="default" r:id="rId71"/>
      <w:footerReference w:type="even" r:id="rId72"/>
      <w:footerReference w:type="default" r:id="rId73"/>
      <w:headerReference w:type="first" r:id="rId74"/>
      <w:footerReference w:type="first" r:id="rId7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AC655" w14:textId="77777777" w:rsidR="00ED43E0" w:rsidRDefault="00ED43E0" w:rsidP="005F53BE">
      <w:pPr>
        <w:spacing w:before="0" w:after="0"/>
      </w:pPr>
      <w:r>
        <w:separator/>
      </w:r>
    </w:p>
  </w:endnote>
  <w:endnote w:type="continuationSeparator" w:id="0">
    <w:p w14:paraId="7E66E266" w14:textId="77777777" w:rsidR="00ED43E0" w:rsidRDefault="00ED43E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96826" w14:textId="77777777" w:rsidR="003F3C48" w:rsidRDefault="003F3C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7F254C" w:rsidRDefault="007F254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D5207B">
      <w:rPr>
        <w:noProof/>
      </w:rPr>
      <w:t>21</w:t>
    </w:r>
    <w:r>
      <w:fldChar w:fldCharType="end"/>
    </w:r>
  </w:p>
  <w:p w14:paraId="4FCAA96B" w14:textId="77777777" w:rsidR="007F254C" w:rsidRPr="00487314" w:rsidRDefault="007F254C" w:rsidP="00487314">
    <w:pPr>
      <w:pStyle w:val="Footer"/>
      <w:pBdr>
        <w:top w:val="single" w:sz="4" w:space="0" w:color="auto"/>
      </w:pBdr>
    </w:pPr>
    <w:r>
      <w:t>www.CriticalPathTraining.com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64C6FB34" w:rsidR="007F254C" w:rsidRDefault="003F3C48" w:rsidP="00487314">
    <w:pPr>
      <w:pStyle w:val="Footer"/>
      <w:pBdr>
        <w:top w:val="single" w:sz="4" w:space="0" w:color="auto"/>
      </w:pBdr>
    </w:pPr>
    <w:r>
      <w:t>© Critical Path Training. 2014</w:t>
    </w:r>
    <w:r w:rsidR="007F254C">
      <w:t>. All Rights Reserved</w:t>
    </w:r>
    <w:r w:rsidR="007F254C">
      <w:tab/>
    </w:r>
    <w:r w:rsidR="007F254C">
      <w:tab/>
    </w:r>
    <w:r w:rsidR="007F254C">
      <w:fldChar w:fldCharType="begin"/>
    </w:r>
    <w:r w:rsidR="007F254C">
      <w:instrText xml:space="preserve"> PAGE  \* MERGEFORMAT </w:instrText>
    </w:r>
    <w:r w:rsidR="007F254C">
      <w:fldChar w:fldCharType="separate"/>
    </w:r>
    <w:r w:rsidR="00D5207B">
      <w:rPr>
        <w:noProof/>
      </w:rPr>
      <w:t>1</w:t>
    </w:r>
    <w:r w:rsidR="007F254C">
      <w:fldChar w:fldCharType="end"/>
    </w:r>
  </w:p>
  <w:p w14:paraId="6C229EA0" w14:textId="77777777" w:rsidR="007F254C" w:rsidRPr="00487314" w:rsidRDefault="007F254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3F8B3" w14:textId="77777777" w:rsidR="00ED43E0" w:rsidRDefault="00ED43E0" w:rsidP="005F53BE">
      <w:pPr>
        <w:spacing w:before="0" w:after="0"/>
      </w:pPr>
      <w:r>
        <w:separator/>
      </w:r>
    </w:p>
  </w:footnote>
  <w:footnote w:type="continuationSeparator" w:id="0">
    <w:p w14:paraId="00E19D35" w14:textId="77777777" w:rsidR="00ED43E0" w:rsidRDefault="00ED43E0"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BE656" w14:textId="77777777" w:rsidR="003F3C48" w:rsidRDefault="003F3C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7F254C" w:rsidRDefault="007F254C" w:rsidP="00487314">
    <w:pPr>
      <w:pStyle w:val="Header"/>
      <w:pBdr>
        <w:bottom w:val="single" w:sz="4" w:space="0" w:color="auto"/>
      </w:pBdr>
      <w:spacing w:before="240"/>
    </w:pPr>
    <w:r>
      <w:t>DO NOT UPDATE - Course Title Placeholder</w:t>
    </w:r>
  </w:p>
  <w:p w14:paraId="52070944" w14:textId="77777777" w:rsidR="007F254C" w:rsidRDefault="007F254C"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7F254C" w:rsidRDefault="007F254C"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5"/>
  </w:num>
  <w:num w:numId="16">
    <w:abstractNumId w:val="35"/>
  </w:num>
  <w:num w:numId="17">
    <w:abstractNumId w:val="12"/>
  </w:num>
  <w:num w:numId="18">
    <w:abstractNumId w:val="2"/>
  </w:num>
  <w:num w:numId="19">
    <w:abstractNumId w:val="40"/>
  </w:num>
  <w:num w:numId="20">
    <w:abstractNumId w:val="36"/>
  </w:num>
  <w:num w:numId="21">
    <w:abstractNumId w:val="46"/>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4"/>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23505"/>
    <w:rsid w:val="00045945"/>
    <w:rsid w:val="00046935"/>
    <w:rsid w:val="0005266B"/>
    <w:rsid w:val="00054009"/>
    <w:rsid w:val="000548FF"/>
    <w:rsid w:val="00060030"/>
    <w:rsid w:val="00067C20"/>
    <w:rsid w:val="00072406"/>
    <w:rsid w:val="000777A2"/>
    <w:rsid w:val="00084C25"/>
    <w:rsid w:val="00092B50"/>
    <w:rsid w:val="00092D8E"/>
    <w:rsid w:val="00095774"/>
    <w:rsid w:val="000A14CA"/>
    <w:rsid w:val="000B28AF"/>
    <w:rsid w:val="000C3850"/>
    <w:rsid w:val="000C7F80"/>
    <w:rsid w:val="000F18E2"/>
    <w:rsid w:val="000F29D6"/>
    <w:rsid w:val="000F578F"/>
    <w:rsid w:val="00103AAE"/>
    <w:rsid w:val="00106234"/>
    <w:rsid w:val="0010781C"/>
    <w:rsid w:val="00112856"/>
    <w:rsid w:val="00116815"/>
    <w:rsid w:val="001170EA"/>
    <w:rsid w:val="00125E3E"/>
    <w:rsid w:val="00132F2A"/>
    <w:rsid w:val="00134B8A"/>
    <w:rsid w:val="00135C06"/>
    <w:rsid w:val="00135C15"/>
    <w:rsid w:val="00136B0C"/>
    <w:rsid w:val="0013779A"/>
    <w:rsid w:val="00145170"/>
    <w:rsid w:val="0015183C"/>
    <w:rsid w:val="00154292"/>
    <w:rsid w:val="00155501"/>
    <w:rsid w:val="00156018"/>
    <w:rsid w:val="00180351"/>
    <w:rsid w:val="00180979"/>
    <w:rsid w:val="00181625"/>
    <w:rsid w:val="001869FD"/>
    <w:rsid w:val="00186D19"/>
    <w:rsid w:val="001874CD"/>
    <w:rsid w:val="00187809"/>
    <w:rsid w:val="001940C9"/>
    <w:rsid w:val="00194663"/>
    <w:rsid w:val="001A07AE"/>
    <w:rsid w:val="001A2086"/>
    <w:rsid w:val="001A3D76"/>
    <w:rsid w:val="001B1613"/>
    <w:rsid w:val="001B4A5E"/>
    <w:rsid w:val="001C040C"/>
    <w:rsid w:val="001C292C"/>
    <w:rsid w:val="001C2F6C"/>
    <w:rsid w:val="001C66E3"/>
    <w:rsid w:val="001D2760"/>
    <w:rsid w:val="001E3210"/>
    <w:rsid w:val="001E46D2"/>
    <w:rsid w:val="001F46E0"/>
    <w:rsid w:val="00215AE7"/>
    <w:rsid w:val="00223B5C"/>
    <w:rsid w:val="00233079"/>
    <w:rsid w:val="00234E10"/>
    <w:rsid w:val="00244A11"/>
    <w:rsid w:val="00262CC6"/>
    <w:rsid w:val="00272913"/>
    <w:rsid w:val="00274B27"/>
    <w:rsid w:val="00281406"/>
    <w:rsid w:val="00284833"/>
    <w:rsid w:val="00285084"/>
    <w:rsid w:val="002926CB"/>
    <w:rsid w:val="00293D68"/>
    <w:rsid w:val="002A3258"/>
    <w:rsid w:val="002C045F"/>
    <w:rsid w:val="002C1AA2"/>
    <w:rsid w:val="002D0086"/>
    <w:rsid w:val="002E4299"/>
    <w:rsid w:val="00305662"/>
    <w:rsid w:val="00305C45"/>
    <w:rsid w:val="00307E96"/>
    <w:rsid w:val="00313023"/>
    <w:rsid w:val="00320B47"/>
    <w:rsid w:val="003419B7"/>
    <w:rsid w:val="00344B71"/>
    <w:rsid w:val="003470CE"/>
    <w:rsid w:val="00352060"/>
    <w:rsid w:val="00352D30"/>
    <w:rsid w:val="00357410"/>
    <w:rsid w:val="003602CE"/>
    <w:rsid w:val="00364F73"/>
    <w:rsid w:val="003727D9"/>
    <w:rsid w:val="003770A6"/>
    <w:rsid w:val="00381C23"/>
    <w:rsid w:val="0038219D"/>
    <w:rsid w:val="003900AE"/>
    <w:rsid w:val="003911B8"/>
    <w:rsid w:val="0039236A"/>
    <w:rsid w:val="00393265"/>
    <w:rsid w:val="003A0E6B"/>
    <w:rsid w:val="003A214A"/>
    <w:rsid w:val="003A2FEB"/>
    <w:rsid w:val="003B10B6"/>
    <w:rsid w:val="003B1E26"/>
    <w:rsid w:val="003C675A"/>
    <w:rsid w:val="003C6DDF"/>
    <w:rsid w:val="003D263C"/>
    <w:rsid w:val="003D6ED3"/>
    <w:rsid w:val="003E77A9"/>
    <w:rsid w:val="003F3C48"/>
    <w:rsid w:val="00424721"/>
    <w:rsid w:val="0042643C"/>
    <w:rsid w:val="00427863"/>
    <w:rsid w:val="004346F3"/>
    <w:rsid w:val="00452607"/>
    <w:rsid w:val="0048025F"/>
    <w:rsid w:val="00487314"/>
    <w:rsid w:val="0048783D"/>
    <w:rsid w:val="004951A6"/>
    <w:rsid w:val="004965C8"/>
    <w:rsid w:val="004976B0"/>
    <w:rsid w:val="004A225A"/>
    <w:rsid w:val="004A226E"/>
    <w:rsid w:val="004A2310"/>
    <w:rsid w:val="004A4DC4"/>
    <w:rsid w:val="004A53A4"/>
    <w:rsid w:val="004A7251"/>
    <w:rsid w:val="004B10B1"/>
    <w:rsid w:val="004B6910"/>
    <w:rsid w:val="004C054C"/>
    <w:rsid w:val="004C058A"/>
    <w:rsid w:val="004C0D88"/>
    <w:rsid w:val="004C7C0D"/>
    <w:rsid w:val="004D23C6"/>
    <w:rsid w:val="004D4396"/>
    <w:rsid w:val="004D453C"/>
    <w:rsid w:val="004D525D"/>
    <w:rsid w:val="004D5326"/>
    <w:rsid w:val="004F0A01"/>
    <w:rsid w:val="00504F6D"/>
    <w:rsid w:val="00510744"/>
    <w:rsid w:val="00537FB3"/>
    <w:rsid w:val="005410FB"/>
    <w:rsid w:val="005474DB"/>
    <w:rsid w:val="0055229A"/>
    <w:rsid w:val="00552E79"/>
    <w:rsid w:val="00561AA4"/>
    <w:rsid w:val="0056217D"/>
    <w:rsid w:val="00564002"/>
    <w:rsid w:val="0057121D"/>
    <w:rsid w:val="00572EEC"/>
    <w:rsid w:val="00575E20"/>
    <w:rsid w:val="005804DC"/>
    <w:rsid w:val="005806B9"/>
    <w:rsid w:val="0058110E"/>
    <w:rsid w:val="005826EE"/>
    <w:rsid w:val="00587247"/>
    <w:rsid w:val="00596425"/>
    <w:rsid w:val="005A1F36"/>
    <w:rsid w:val="005B07AE"/>
    <w:rsid w:val="005B372E"/>
    <w:rsid w:val="005B51DA"/>
    <w:rsid w:val="005C074B"/>
    <w:rsid w:val="005C2C8B"/>
    <w:rsid w:val="005D0755"/>
    <w:rsid w:val="005D0D9F"/>
    <w:rsid w:val="005D46D7"/>
    <w:rsid w:val="005E5442"/>
    <w:rsid w:val="005E7662"/>
    <w:rsid w:val="005F53BE"/>
    <w:rsid w:val="005F7030"/>
    <w:rsid w:val="0060682E"/>
    <w:rsid w:val="0061366A"/>
    <w:rsid w:val="00614166"/>
    <w:rsid w:val="00615E52"/>
    <w:rsid w:val="0061711A"/>
    <w:rsid w:val="0062297B"/>
    <w:rsid w:val="006251F8"/>
    <w:rsid w:val="006556A5"/>
    <w:rsid w:val="00661895"/>
    <w:rsid w:val="00670C8B"/>
    <w:rsid w:val="00671F0E"/>
    <w:rsid w:val="00674E89"/>
    <w:rsid w:val="006848AC"/>
    <w:rsid w:val="00686BCB"/>
    <w:rsid w:val="00686E09"/>
    <w:rsid w:val="00690794"/>
    <w:rsid w:val="00692BE6"/>
    <w:rsid w:val="0069419C"/>
    <w:rsid w:val="00695206"/>
    <w:rsid w:val="00697EBD"/>
    <w:rsid w:val="006A2726"/>
    <w:rsid w:val="006B188E"/>
    <w:rsid w:val="006B6476"/>
    <w:rsid w:val="006C2A77"/>
    <w:rsid w:val="006D0366"/>
    <w:rsid w:val="006E0D86"/>
    <w:rsid w:val="006E113F"/>
    <w:rsid w:val="006E43B7"/>
    <w:rsid w:val="006E643C"/>
    <w:rsid w:val="006E786F"/>
    <w:rsid w:val="006E7FA5"/>
    <w:rsid w:val="006F14C1"/>
    <w:rsid w:val="00703148"/>
    <w:rsid w:val="00705D38"/>
    <w:rsid w:val="00706D1A"/>
    <w:rsid w:val="00707322"/>
    <w:rsid w:val="00707872"/>
    <w:rsid w:val="0071280F"/>
    <w:rsid w:val="00717A4B"/>
    <w:rsid w:val="00722920"/>
    <w:rsid w:val="0074666B"/>
    <w:rsid w:val="0075281F"/>
    <w:rsid w:val="007554B0"/>
    <w:rsid w:val="00756FD0"/>
    <w:rsid w:val="00757E25"/>
    <w:rsid w:val="00771621"/>
    <w:rsid w:val="007778F1"/>
    <w:rsid w:val="00786A72"/>
    <w:rsid w:val="00795368"/>
    <w:rsid w:val="00795BC4"/>
    <w:rsid w:val="00795CF3"/>
    <w:rsid w:val="007A71FC"/>
    <w:rsid w:val="007C2F47"/>
    <w:rsid w:val="007C6964"/>
    <w:rsid w:val="007D118A"/>
    <w:rsid w:val="007D4F50"/>
    <w:rsid w:val="007E3B2D"/>
    <w:rsid w:val="007E72F5"/>
    <w:rsid w:val="007F254C"/>
    <w:rsid w:val="008018D6"/>
    <w:rsid w:val="008028B6"/>
    <w:rsid w:val="00807097"/>
    <w:rsid w:val="0080788B"/>
    <w:rsid w:val="008211E3"/>
    <w:rsid w:val="00835BBC"/>
    <w:rsid w:val="00844D91"/>
    <w:rsid w:val="0085274C"/>
    <w:rsid w:val="008535D6"/>
    <w:rsid w:val="00872180"/>
    <w:rsid w:val="00873BB2"/>
    <w:rsid w:val="00880A5C"/>
    <w:rsid w:val="0088119A"/>
    <w:rsid w:val="00882D6B"/>
    <w:rsid w:val="0088428D"/>
    <w:rsid w:val="008A5115"/>
    <w:rsid w:val="008A5477"/>
    <w:rsid w:val="008B4A63"/>
    <w:rsid w:val="008C3ADB"/>
    <w:rsid w:val="008C4422"/>
    <w:rsid w:val="008C5C8B"/>
    <w:rsid w:val="008D1233"/>
    <w:rsid w:val="008E78DC"/>
    <w:rsid w:val="008F5BD6"/>
    <w:rsid w:val="008F7F45"/>
    <w:rsid w:val="00900F55"/>
    <w:rsid w:val="00902E46"/>
    <w:rsid w:val="00921CE4"/>
    <w:rsid w:val="00923045"/>
    <w:rsid w:val="00924652"/>
    <w:rsid w:val="00925B9E"/>
    <w:rsid w:val="00932C25"/>
    <w:rsid w:val="0093380E"/>
    <w:rsid w:val="0093401C"/>
    <w:rsid w:val="00934039"/>
    <w:rsid w:val="00936A8E"/>
    <w:rsid w:val="00941D1D"/>
    <w:rsid w:val="0094230C"/>
    <w:rsid w:val="009440BE"/>
    <w:rsid w:val="00954BC2"/>
    <w:rsid w:val="00954CD4"/>
    <w:rsid w:val="0096127C"/>
    <w:rsid w:val="00967216"/>
    <w:rsid w:val="009708AA"/>
    <w:rsid w:val="009729FC"/>
    <w:rsid w:val="009735A9"/>
    <w:rsid w:val="009742DC"/>
    <w:rsid w:val="0098141C"/>
    <w:rsid w:val="00985C7A"/>
    <w:rsid w:val="00995967"/>
    <w:rsid w:val="00995F3E"/>
    <w:rsid w:val="009B731E"/>
    <w:rsid w:val="009C1FB0"/>
    <w:rsid w:val="009C5967"/>
    <w:rsid w:val="009D63AB"/>
    <w:rsid w:val="009E569E"/>
    <w:rsid w:val="009E65AB"/>
    <w:rsid w:val="009F4D25"/>
    <w:rsid w:val="00A01BC1"/>
    <w:rsid w:val="00A0240F"/>
    <w:rsid w:val="00A11E74"/>
    <w:rsid w:val="00A16BB6"/>
    <w:rsid w:val="00A16D54"/>
    <w:rsid w:val="00A16DB0"/>
    <w:rsid w:val="00A1700E"/>
    <w:rsid w:val="00A32200"/>
    <w:rsid w:val="00A435CE"/>
    <w:rsid w:val="00A44D5B"/>
    <w:rsid w:val="00A45974"/>
    <w:rsid w:val="00A52083"/>
    <w:rsid w:val="00A52343"/>
    <w:rsid w:val="00A534E5"/>
    <w:rsid w:val="00A54CBA"/>
    <w:rsid w:val="00A628DB"/>
    <w:rsid w:val="00A65494"/>
    <w:rsid w:val="00A75558"/>
    <w:rsid w:val="00A7726D"/>
    <w:rsid w:val="00A838BA"/>
    <w:rsid w:val="00A86A3B"/>
    <w:rsid w:val="00AA2DBB"/>
    <w:rsid w:val="00AA37DB"/>
    <w:rsid w:val="00AA5535"/>
    <w:rsid w:val="00AA5D4C"/>
    <w:rsid w:val="00AC0C28"/>
    <w:rsid w:val="00AC54E7"/>
    <w:rsid w:val="00AE07AC"/>
    <w:rsid w:val="00AE10EF"/>
    <w:rsid w:val="00AE4F3E"/>
    <w:rsid w:val="00AE666A"/>
    <w:rsid w:val="00AF05F5"/>
    <w:rsid w:val="00AF1269"/>
    <w:rsid w:val="00AF25B3"/>
    <w:rsid w:val="00B01999"/>
    <w:rsid w:val="00B052CD"/>
    <w:rsid w:val="00B062D6"/>
    <w:rsid w:val="00B226F9"/>
    <w:rsid w:val="00B27149"/>
    <w:rsid w:val="00B500BA"/>
    <w:rsid w:val="00B61B3D"/>
    <w:rsid w:val="00B7272F"/>
    <w:rsid w:val="00B754CF"/>
    <w:rsid w:val="00B83776"/>
    <w:rsid w:val="00B83FCF"/>
    <w:rsid w:val="00B963E6"/>
    <w:rsid w:val="00BB1243"/>
    <w:rsid w:val="00BB4431"/>
    <w:rsid w:val="00BB719D"/>
    <w:rsid w:val="00BC537F"/>
    <w:rsid w:val="00BD20D7"/>
    <w:rsid w:val="00BD4D8B"/>
    <w:rsid w:val="00BE0090"/>
    <w:rsid w:val="00BE367F"/>
    <w:rsid w:val="00BE48C8"/>
    <w:rsid w:val="00BE4E45"/>
    <w:rsid w:val="00BF081B"/>
    <w:rsid w:val="00C00CE5"/>
    <w:rsid w:val="00C046BC"/>
    <w:rsid w:val="00C11F15"/>
    <w:rsid w:val="00C1644B"/>
    <w:rsid w:val="00C2078D"/>
    <w:rsid w:val="00C26E77"/>
    <w:rsid w:val="00C320AB"/>
    <w:rsid w:val="00C3499A"/>
    <w:rsid w:val="00C42F93"/>
    <w:rsid w:val="00C43F70"/>
    <w:rsid w:val="00C4606E"/>
    <w:rsid w:val="00C47A4F"/>
    <w:rsid w:val="00C51BC8"/>
    <w:rsid w:val="00C62F04"/>
    <w:rsid w:val="00C64AF4"/>
    <w:rsid w:val="00C64CE6"/>
    <w:rsid w:val="00C72D83"/>
    <w:rsid w:val="00C77AA3"/>
    <w:rsid w:val="00C8167D"/>
    <w:rsid w:val="00C90D96"/>
    <w:rsid w:val="00C9192A"/>
    <w:rsid w:val="00C9792D"/>
    <w:rsid w:val="00CA03C2"/>
    <w:rsid w:val="00CA4FD3"/>
    <w:rsid w:val="00CA5C95"/>
    <w:rsid w:val="00CB0AD9"/>
    <w:rsid w:val="00CC11E1"/>
    <w:rsid w:val="00CC1574"/>
    <w:rsid w:val="00CC16C7"/>
    <w:rsid w:val="00CC1FF8"/>
    <w:rsid w:val="00CC30B3"/>
    <w:rsid w:val="00CC3B91"/>
    <w:rsid w:val="00CC5B87"/>
    <w:rsid w:val="00CE28B8"/>
    <w:rsid w:val="00CF2CF7"/>
    <w:rsid w:val="00CF60CB"/>
    <w:rsid w:val="00D049BB"/>
    <w:rsid w:val="00D0590E"/>
    <w:rsid w:val="00D13F3B"/>
    <w:rsid w:val="00D16E42"/>
    <w:rsid w:val="00D1731C"/>
    <w:rsid w:val="00D23A4F"/>
    <w:rsid w:val="00D32E4A"/>
    <w:rsid w:val="00D33D19"/>
    <w:rsid w:val="00D342C0"/>
    <w:rsid w:val="00D43642"/>
    <w:rsid w:val="00D44DCC"/>
    <w:rsid w:val="00D46C36"/>
    <w:rsid w:val="00D5207B"/>
    <w:rsid w:val="00D64C42"/>
    <w:rsid w:val="00D73447"/>
    <w:rsid w:val="00D8651B"/>
    <w:rsid w:val="00D97AA9"/>
    <w:rsid w:val="00DA2E4F"/>
    <w:rsid w:val="00DC645C"/>
    <w:rsid w:val="00DD472B"/>
    <w:rsid w:val="00DD79F6"/>
    <w:rsid w:val="00DE3D9E"/>
    <w:rsid w:val="00DE4A99"/>
    <w:rsid w:val="00E00875"/>
    <w:rsid w:val="00E04F9D"/>
    <w:rsid w:val="00E07604"/>
    <w:rsid w:val="00E176BE"/>
    <w:rsid w:val="00E243D4"/>
    <w:rsid w:val="00E4606F"/>
    <w:rsid w:val="00E46F12"/>
    <w:rsid w:val="00E569D2"/>
    <w:rsid w:val="00E66D0E"/>
    <w:rsid w:val="00E70172"/>
    <w:rsid w:val="00E81BDA"/>
    <w:rsid w:val="00E83114"/>
    <w:rsid w:val="00E84255"/>
    <w:rsid w:val="00E84777"/>
    <w:rsid w:val="00E91320"/>
    <w:rsid w:val="00E92846"/>
    <w:rsid w:val="00EA2EFF"/>
    <w:rsid w:val="00EA77D4"/>
    <w:rsid w:val="00EA7F11"/>
    <w:rsid w:val="00EB1ADF"/>
    <w:rsid w:val="00EB5790"/>
    <w:rsid w:val="00EC0A91"/>
    <w:rsid w:val="00ED43E0"/>
    <w:rsid w:val="00ED6D8B"/>
    <w:rsid w:val="00EE11D5"/>
    <w:rsid w:val="00EE5356"/>
    <w:rsid w:val="00EE6F2C"/>
    <w:rsid w:val="00EE7112"/>
    <w:rsid w:val="00EE7D78"/>
    <w:rsid w:val="00EF0008"/>
    <w:rsid w:val="00EF4EED"/>
    <w:rsid w:val="00F01AE5"/>
    <w:rsid w:val="00F14A4D"/>
    <w:rsid w:val="00F167A6"/>
    <w:rsid w:val="00F1739B"/>
    <w:rsid w:val="00F178AB"/>
    <w:rsid w:val="00F17A8C"/>
    <w:rsid w:val="00F257EC"/>
    <w:rsid w:val="00F3438F"/>
    <w:rsid w:val="00F44874"/>
    <w:rsid w:val="00F46C5D"/>
    <w:rsid w:val="00F50BC5"/>
    <w:rsid w:val="00F55488"/>
    <w:rsid w:val="00F641E7"/>
    <w:rsid w:val="00F66EDC"/>
    <w:rsid w:val="00F77042"/>
    <w:rsid w:val="00F82289"/>
    <w:rsid w:val="00F85D6A"/>
    <w:rsid w:val="00FA7997"/>
    <w:rsid w:val="00FB0D31"/>
    <w:rsid w:val="00FC3A5D"/>
    <w:rsid w:val="00FC5497"/>
    <w:rsid w:val="00FE2D37"/>
    <w:rsid w:val="00FE62B1"/>
    <w:rsid w:val="00FE6DBD"/>
    <w:rsid w:val="00FF11B8"/>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717A4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7A4B"/>
  </w:style>
  <w:style w:type="character" w:customStyle="1" w:styleId="Heading1Char">
    <w:name w:val="Heading 1 Char"/>
    <w:basedOn w:val="DefaultParagraphFont"/>
    <w:link w:val="Heading1"/>
    <w:uiPriority w:val="9"/>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3"/>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3960</TotalTime>
  <Pages>1</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14760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244</cp:revision>
  <dcterms:created xsi:type="dcterms:W3CDTF">2013-07-31T20:42:00Z</dcterms:created>
  <dcterms:modified xsi:type="dcterms:W3CDTF">2015-01-19T15:21:00Z</dcterms:modified>
</cp:coreProperties>
</file>