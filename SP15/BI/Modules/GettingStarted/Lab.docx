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963698" w14:textId="653AC9B3" w:rsidR="00EB1ADF" w:rsidRDefault="00B41A74" w:rsidP="0048025F">
      <w:pPr>
        <w:pStyle w:val="Heading2"/>
      </w:pPr>
      <w:r>
        <w:t xml:space="preserve">Getting Started with </w:t>
      </w:r>
      <w:r w:rsidR="006F5F0B">
        <w:t>the Excel Data Model</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443F5FDC" w:rsidR="00EB1ADF" w:rsidRPr="005C7841" w:rsidRDefault="00EB1ADF" w:rsidP="0048025F">
      <w:pPr>
        <w:pStyle w:val="LabExerciseCallout"/>
      </w:pPr>
      <w:r w:rsidRPr="005C7841">
        <w:rPr>
          <w:b/>
        </w:rPr>
        <w:t>Lab Folder</w:t>
      </w:r>
      <w:r w:rsidRPr="005C7841">
        <w:t xml:space="preserve">: </w:t>
      </w:r>
      <w:r w:rsidR="005D0755">
        <w:t>C:\Student\Modules\</w:t>
      </w:r>
      <w:r w:rsidR="00161A87">
        <w:t>GettingStarted</w:t>
      </w:r>
      <w:r w:rsidR="006F5F0B">
        <w:t>\</w:t>
      </w:r>
      <w:r w:rsidR="001C292C">
        <w:t>Lab</w:t>
      </w:r>
      <w:r w:rsidR="006F5F0B">
        <w:t>\</w:t>
      </w:r>
    </w:p>
    <w:p w14:paraId="17AB107E" w14:textId="75E6F8C1" w:rsidR="00861D72" w:rsidRDefault="00EB1ADF" w:rsidP="00861D72">
      <w:pPr>
        <w:pStyle w:val="LabExerciseCallout"/>
      </w:pPr>
      <w:r w:rsidRPr="005C7841">
        <w:rPr>
          <w:b/>
        </w:rPr>
        <w:t>Lab Overview</w:t>
      </w:r>
      <w:r w:rsidRPr="005C7841">
        <w:t xml:space="preserve">: </w:t>
      </w:r>
      <w:r w:rsidR="00F86710">
        <w:t xml:space="preserve">In the </w:t>
      </w:r>
      <w:r w:rsidR="00112775">
        <w:t xml:space="preserve">lab </w:t>
      </w:r>
      <w:r w:rsidR="00F86710">
        <w:t xml:space="preserve">exercises </w:t>
      </w:r>
      <w:r w:rsidR="00112775">
        <w:t xml:space="preserve">throughout this </w:t>
      </w:r>
      <w:r w:rsidR="00F86710">
        <w:t>course you will work with product sales data from Wingtip Toys</w:t>
      </w:r>
      <w:r w:rsidR="00403814">
        <w:t xml:space="preserve">, </w:t>
      </w:r>
      <w:r w:rsidR="00861D72">
        <w:t>a fictitious retail sales company</w:t>
      </w:r>
      <w:r w:rsidR="00403814">
        <w:t xml:space="preserve">. Wingtip Toys </w:t>
      </w:r>
      <w:r w:rsidR="00861D72">
        <w:t xml:space="preserve">first </w:t>
      </w:r>
      <w:r w:rsidR="008C78D9">
        <w:t xml:space="preserve">began </w:t>
      </w:r>
      <w:r w:rsidR="00861D72">
        <w:t xml:space="preserve">selling their products </w:t>
      </w:r>
      <w:r w:rsidR="00F86710">
        <w:t>in January of 2010</w:t>
      </w:r>
      <w:r w:rsidR="008C78D9">
        <w:t xml:space="preserve"> </w:t>
      </w:r>
      <w:r w:rsidR="00F86710">
        <w:t xml:space="preserve">with several stores </w:t>
      </w:r>
      <w:r w:rsidR="008C78D9">
        <w:t xml:space="preserve">on the West coast of the United States. </w:t>
      </w:r>
      <w:r w:rsidR="00112775">
        <w:t xml:space="preserve">In </w:t>
      </w:r>
      <w:r w:rsidR="00861D72">
        <w:t xml:space="preserve">their </w:t>
      </w:r>
      <w:r w:rsidR="00112775">
        <w:t>first year of business</w:t>
      </w:r>
      <w:r w:rsidR="008C78D9">
        <w:t xml:space="preserve"> the </w:t>
      </w:r>
      <w:r w:rsidR="00861D72">
        <w:t xml:space="preserve">overwhelming </w:t>
      </w:r>
      <w:r w:rsidR="008C78D9">
        <w:t xml:space="preserve">majority of product sales </w:t>
      </w:r>
      <w:r w:rsidR="00861D72">
        <w:t>revenue came from in-person customer purchasing</w:t>
      </w:r>
      <w:r w:rsidR="008C78D9">
        <w:t xml:space="preserve"> </w:t>
      </w:r>
      <w:r w:rsidR="00861D72">
        <w:t xml:space="preserve">although there was also a minor amount of </w:t>
      </w:r>
      <w:r w:rsidR="008C78D9">
        <w:t xml:space="preserve">sales </w:t>
      </w:r>
      <w:r w:rsidR="00861D72">
        <w:t xml:space="preserve">revenue </w:t>
      </w:r>
      <w:r w:rsidR="008C78D9">
        <w:t xml:space="preserve">generated </w:t>
      </w:r>
      <w:r w:rsidR="00861D72">
        <w:t>by mail-order customers.</w:t>
      </w:r>
    </w:p>
    <w:p w14:paraId="364E932A" w14:textId="6A5941F3" w:rsidR="008C78D9" w:rsidRDefault="008C78D9" w:rsidP="00861D72">
      <w:pPr>
        <w:pStyle w:val="LabExerciseCallout"/>
      </w:pPr>
      <w:r>
        <w:t xml:space="preserve">In June of 2011, Wingtip Toys added support to their </w:t>
      </w:r>
      <w:r w:rsidR="005171A7">
        <w:t xml:space="preserve">public </w:t>
      </w:r>
      <w:r>
        <w:t>website which allows customers to make online purchases</w:t>
      </w:r>
      <w:r w:rsidR="00861D72">
        <w:t xml:space="preserve"> which </w:t>
      </w:r>
      <w:r>
        <w:t xml:space="preserve">has had very positive effect sales. </w:t>
      </w:r>
      <w:r w:rsidR="00861D72">
        <w:t xml:space="preserve">In January of 2012, Wingtip Toys began to execute on an </w:t>
      </w:r>
      <w:r>
        <w:t xml:space="preserve">aggressive </w:t>
      </w:r>
      <w:r w:rsidR="00861D72">
        <w:t xml:space="preserve">plan to </w:t>
      </w:r>
      <w:r>
        <w:t>e</w:t>
      </w:r>
      <w:r w:rsidR="00861D72">
        <w:t>xpand</w:t>
      </w:r>
      <w:r>
        <w:t xml:space="preserve"> </w:t>
      </w:r>
      <w:r w:rsidR="005171A7">
        <w:t xml:space="preserve">to the East coast </w:t>
      </w:r>
      <w:r w:rsidR="00861D72">
        <w:t xml:space="preserve">by investing in targeting </w:t>
      </w:r>
      <w:r w:rsidR="005171A7">
        <w:t xml:space="preserve">advertising and </w:t>
      </w:r>
      <w:r w:rsidR="00861D72">
        <w:t xml:space="preserve">by </w:t>
      </w:r>
      <w:r w:rsidR="005171A7">
        <w:t xml:space="preserve">opening </w:t>
      </w:r>
      <w:r w:rsidR="00861D72">
        <w:t xml:space="preserve">new </w:t>
      </w:r>
      <w:r w:rsidR="005171A7">
        <w:t>stores in retail malls.</w:t>
      </w:r>
    </w:p>
    <w:p w14:paraId="11209983" w14:textId="7C0DE215" w:rsidR="00983DF5" w:rsidRDefault="00861D72" w:rsidP="0048025F">
      <w:pPr>
        <w:pStyle w:val="LabExerciseCallout"/>
      </w:pPr>
      <w:r>
        <w:t xml:space="preserve">In the following lab, you will begin the work to create a data model which will allow you to analyze product sales data from 2010 through the end of 2013. </w:t>
      </w:r>
      <w:r w:rsidR="001A0561">
        <w:t xml:space="preserve">More specifically, </w:t>
      </w:r>
      <w:r w:rsidR="005D0755">
        <w:rPr>
          <w:rFonts w:cs="Arial"/>
          <w:lang w:val="en"/>
        </w:rPr>
        <w:t>you will</w:t>
      </w:r>
      <w:r w:rsidR="00D94BBD">
        <w:rPr>
          <w:rFonts w:cs="Arial"/>
          <w:lang w:val="en"/>
        </w:rPr>
        <w:t xml:space="preserve"> </w:t>
      </w:r>
      <w:r w:rsidR="00F86710">
        <w:rPr>
          <w:rFonts w:cs="Arial"/>
          <w:lang w:val="en"/>
        </w:rPr>
        <w:t xml:space="preserve">work with Excel 2013 and PowerPivot to create a new </w:t>
      </w:r>
      <w:r w:rsidR="001A0561">
        <w:rPr>
          <w:rFonts w:cs="Arial"/>
          <w:lang w:val="en"/>
        </w:rPr>
        <w:t xml:space="preserve">Excel </w:t>
      </w:r>
      <w:r w:rsidR="00F86710">
        <w:rPr>
          <w:rFonts w:cs="Arial"/>
          <w:lang w:val="en"/>
        </w:rPr>
        <w:t xml:space="preserve">data model </w:t>
      </w:r>
      <w:r w:rsidR="001A0561">
        <w:rPr>
          <w:rFonts w:cs="Arial"/>
          <w:lang w:val="en"/>
        </w:rPr>
        <w:t>using existing product sales data in a</w:t>
      </w:r>
      <w:r w:rsidR="00DB5FAC">
        <w:rPr>
          <w:rFonts w:cs="Arial"/>
          <w:lang w:val="en"/>
        </w:rPr>
        <w:t xml:space="preserve"> Microsoft Access </w:t>
      </w:r>
      <w:r w:rsidR="001A0561">
        <w:rPr>
          <w:rFonts w:cs="Arial"/>
          <w:lang w:val="en"/>
        </w:rPr>
        <w:t xml:space="preserve">database. You will also learn how to import additional data from a secondary source to </w:t>
      </w:r>
      <w:r w:rsidR="00FA0791">
        <w:rPr>
          <w:rFonts w:cs="Arial"/>
          <w:lang w:val="en"/>
        </w:rPr>
        <w:t>create a</w:t>
      </w:r>
      <w:r w:rsidR="00161A87">
        <w:rPr>
          <w:rFonts w:cs="Arial"/>
          <w:lang w:val="en"/>
        </w:rPr>
        <w:t xml:space="preserve"> custom dimension table for analyzing sales revenues by geographical region</w:t>
      </w:r>
      <w:r w:rsidR="001A0561">
        <w:rPr>
          <w:rFonts w:cs="Arial"/>
          <w:lang w:val="en"/>
        </w:rPr>
        <w:t>.</w:t>
      </w:r>
    </w:p>
    <w:p w14:paraId="4A1DBA3F" w14:textId="68610929" w:rsidR="00EB1ADF" w:rsidRPr="00AB0146" w:rsidRDefault="00EB1ADF" w:rsidP="00EB1ADF">
      <w:pPr>
        <w:pStyle w:val="Heading3"/>
      </w:pPr>
      <w:r>
        <w:t xml:space="preserve">Exercise 1: </w:t>
      </w:r>
      <w:r w:rsidR="00F55B07">
        <w:t>Activating Excel 2013 Add-ins for PowerPivot and Power View</w:t>
      </w:r>
    </w:p>
    <w:p w14:paraId="7AA6D828" w14:textId="3D9148B6" w:rsidR="001A0561" w:rsidRDefault="001A0561" w:rsidP="0061366A">
      <w:pPr>
        <w:pStyle w:val="LabExerciseLeadIn"/>
      </w:pPr>
      <w:r>
        <w:t>Before you can begin to work with the Wingtip product sales data, you must make sure Microsoft Excel has been properly configured so that the Excel Add-ins have been enabled for PowerPivot and for Power View.</w:t>
      </w:r>
    </w:p>
    <w:p w14:paraId="5FD696DC" w14:textId="7636AB3A" w:rsidR="00FA0791" w:rsidRDefault="00FA0791" w:rsidP="00FA0791">
      <w:pPr>
        <w:pStyle w:val="Heading4"/>
      </w:pPr>
      <w:r>
        <w:t>Log in to Student Environment</w:t>
      </w:r>
    </w:p>
    <w:p w14:paraId="5EC00A25" w14:textId="77777777" w:rsidR="001A0561" w:rsidRDefault="001A0561" w:rsidP="001A0561">
      <w:pPr>
        <w:pStyle w:val="LabStepNumbered"/>
      </w:pPr>
      <w:r>
        <w:t xml:space="preserve">Login to the Student VM using the login </w:t>
      </w:r>
      <w:r w:rsidRPr="00AB2210">
        <w:rPr>
          <w:b/>
        </w:rPr>
        <w:t>WINGTIP\Administrator</w:t>
      </w:r>
      <w:r>
        <w:t xml:space="preserve"> and the appropriate password.</w:t>
      </w:r>
    </w:p>
    <w:p w14:paraId="0852264E" w14:textId="77777777" w:rsidR="001A0561" w:rsidRDefault="001A0561" w:rsidP="001A0561">
      <w:pPr>
        <w:pStyle w:val="LabStepNumberedLevel2"/>
      </w:pPr>
      <w:r>
        <w:t xml:space="preserve">If you’re using a local VM provided by the hosting training company, the password will be </w:t>
      </w:r>
      <w:r w:rsidRPr="005D09A2">
        <w:rPr>
          <w:b/>
        </w:rPr>
        <w:t>Password1</w:t>
      </w:r>
      <w:r>
        <w:t xml:space="preserve">. </w:t>
      </w:r>
    </w:p>
    <w:p w14:paraId="52943149" w14:textId="77777777" w:rsidR="001A0561" w:rsidRDefault="001A0561" w:rsidP="001A0561">
      <w:pPr>
        <w:pStyle w:val="LabStepNumberedLevel2"/>
      </w:pPr>
      <w:r>
        <w:t xml:space="preserve">If your student VM is hosted by CloudShare, the password for the </w:t>
      </w:r>
      <w:r w:rsidRPr="005D09A2">
        <w:rPr>
          <w:b/>
        </w:rPr>
        <w:t>WINGTIP\Administrator</w:t>
      </w:r>
      <w:r>
        <w:t xml:space="preserve"> account is going to be unique for each student, system-generated by CloudShare. Also note that the CloudShare VM configuration usually logs you into the VM automatically so you do not have to enter the user name and password.</w:t>
      </w:r>
    </w:p>
    <w:p w14:paraId="2A53B97F" w14:textId="0004BFA9" w:rsidR="00FA0791" w:rsidRDefault="00983C49" w:rsidP="00FA0791">
      <w:pPr>
        <w:pStyle w:val="Heading4"/>
      </w:pPr>
      <w:r>
        <w:t xml:space="preserve">Enable Excel </w:t>
      </w:r>
      <w:r w:rsidR="00FA0791">
        <w:t>Add-Ins</w:t>
      </w:r>
    </w:p>
    <w:p w14:paraId="6DA94C20" w14:textId="77777777" w:rsidR="00F55B07" w:rsidRDefault="00983DF5" w:rsidP="001A0561">
      <w:pPr>
        <w:pStyle w:val="LabStepNumbered"/>
      </w:pPr>
      <w:r>
        <w:t xml:space="preserve">Launch </w:t>
      </w:r>
      <w:r w:rsidR="00F55B07">
        <w:t xml:space="preserve">Microsoft Excel 2013. </w:t>
      </w:r>
    </w:p>
    <w:p w14:paraId="25CF0754" w14:textId="0E2BA369" w:rsidR="00F55B07" w:rsidRDefault="00F55B07" w:rsidP="00F55B07">
      <w:pPr>
        <w:pStyle w:val="LabStepNumberedLevel2"/>
      </w:pPr>
      <w:r>
        <w:t xml:space="preserve">Press the </w:t>
      </w:r>
      <w:r w:rsidRPr="001A0561">
        <w:rPr>
          <w:b/>
        </w:rPr>
        <w:t>Windows</w:t>
      </w:r>
      <w:r>
        <w:t xml:space="preserve"> key to nav</w:t>
      </w:r>
      <w:r w:rsidR="001A0561">
        <w:t>igate to the Windows Start page.</w:t>
      </w:r>
    </w:p>
    <w:p w14:paraId="6BEDBBEB" w14:textId="21C670D9" w:rsidR="00F55B07" w:rsidRDefault="00F55B07" w:rsidP="00F55B07">
      <w:pPr>
        <w:pStyle w:val="LabStepNumberedLevel2"/>
      </w:pPr>
      <w:r>
        <w:t xml:space="preserve">Launch Microsoft </w:t>
      </w:r>
      <w:r w:rsidR="00983DF5">
        <w:t>Excel</w:t>
      </w:r>
      <w:r>
        <w:t xml:space="preserve"> 2013</w:t>
      </w:r>
      <w:r w:rsidR="001A0561">
        <w:t>.</w:t>
      </w:r>
    </w:p>
    <w:p w14:paraId="3B28A81F" w14:textId="41C5AD70" w:rsidR="001A0561" w:rsidRDefault="001A0561" w:rsidP="001A0561">
      <w:pPr>
        <w:pStyle w:val="LabStepScreenshotLevel2"/>
      </w:pPr>
      <w:r>
        <w:drawing>
          <wp:inline distT="0" distB="0" distL="0" distR="0" wp14:anchorId="082711D3" wp14:editId="6A312B6D">
            <wp:extent cx="545160" cy="542108"/>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4859" cy="561696"/>
                    </a:xfrm>
                    <a:prstGeom prst="rect">
                      <a:avLst/>
                    </a:prstGeom>
                    <a:noFill/>
                    <a:ln>
                      <a:noFill/>
                    </a:ln>
                  </pic:spPr>
                </pic:pic>
              </a:graphicData>
            </a:graphic>
          </wp:inline>
        </w:drawing>
      </w:r>
    </w:p>
    <w:p w14:paraId="65598D71" w14:textId="77777777" w:rsidR="002D5DEC" w:rsidRDefault="00F55B07" w:rsidP="00F55B07">
      <w:pPr>
        <w:pStyle w:val="LabStepNumberedLevel2"/>
      </w:pPr>
      <w:r>
        <w:t xml:space="preserve">Once Excel has started, </w:t>
      </w:r>
      <w:r w:rsidR="002D5DEC">
        <w:t xml:space="preserve">the program </w:t>
      </w:r>
      <w:r>
        <w:t xml:space="preserve">displays the </w:t>
      </w:r>
      <w:r w:rsidRPr="002D5DEC">
        <w:rPr>
          <w:b/>
        </w:rPr>
        <w:t>New</w:t>
      </w:r>
      <w:r>
        <w:t xml:space="preserve"> page</w:t>
      </w:r>
      <w:r w:rsidR="002D5DEC">
        <w:t xml:space="preserve"> as shown in the following screenshot.</w:t>
      </w:r>
    </w:p>
    <w:p w14:paraId="7739B22C" w14:textId="4DC9113F" w:rsidR="007A6D7B" w:rsidRDefault="002D5DEC" w:rsidP="002D5DEC">
      <w:pPr>
        <w:pStyle w:val="LabStepNumberedLevel3"/>
      </w:pPr>
      <w:r>
        <w:t xml:space="preserve">Create a new workbook by clicking the </w:t>
      </w:r>
      <w:r w:rsidR="00F55B07" w:rsidRPr="00F55B07">
        <w:rPr>
          <w:b/>
        </w:rPr>
        <w:t>Blank workbook</w:t>
      </w:r>
      <w:r w:rsidR="00F55B07">
        <w:t xml:space="preserve"> tile</w:t>
      </w:r>
      <w:r>
        <w:t>.</w:t>
      </w:r>
    </w:p>
    <w:p w14:paraId="6E832E21" w14:textId="6DE5FEFE" w:rsidR="00983DF5" w:rsidRDefault="00983DF5" w:rsidP="002D5DEC">
      <w:pPr>
        <w:pStyle w:val="LabStepScreenshotLevel2"/>
      </w:pPr>
      <w:r w:rsidRPr="002D5DEC">
        <w:rPr>
          <w:rStyle w:val="LabStepScreenshotFrame"/>
        </w:rPr>
        <w:drawing>
          <wp:inline distT="0" distB="0" distL="0" distR="0" wp14:anchorId="7537A711" wp14:editId="5CB72900">
            <wp:extent cx="3462159" cy="1378132"/>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95448" cy="1391383"/>
                    </a:xfrm>
                    <a:prstGeom prst="rect">
                      <a:avLst/>
                    </a:prstGeom>
                    <a:noFill/>
                    <a:ln>
                      <a:noFill/>
                    </a:ln>
                  </pic:spPr>
                </pic:pic>
              </a:graphicData>
            </a:graphic>
          </wp:inline>
        </w:drawing>
      </w:r>
    </w:p>
    <w:p w14:paraId="1E58D5F3" w14:textId="1BB1D7FB" w:rsidR="003F3C48" w:rsidRDefault="002D5DEC" w:rsidP="002D5DEC">
      <w:pPr>
        <w:pStyle w:val="LabStepNumberedLevel2"/>
      </w:pPr>
      <w:r>
        <w:t>Once the new workbook has been created, inspect the tabs in the ribbon</w:t>
      </w:r>
      <w:r w:rsidR="00E86D2C">
        <w:t>.</w:t>
      </w:r>
      <w:r>
        <w:t xml:space="preserve"> At this point, there should not be a ribbon tab for PowerPivot.</w:t>
      </w:r>
    </w:p>
    <w:p w14:paraId="61E08F0E" w14:textId="6A5EF1AE" w:rsidR="00E86D2C" w:rsidRDefault="00E86D2C" w:rsidP="002D5DEC">
      <w:pPr>
        <w:pStyle w:val="LabStepScreenshotLevel2"/>
      </w:pPr>
      <w:r w:rsidRPr="002D5DEC">
        <w:lastRenderedPageBreak/>
        <w:drawing>
          <wp:inline distT="0" distB="0" distL="0" distR="0" wp14:anchorId="509904C3" wp14:editId="403EE8AD">
            <wp:extent cx="4042954" cy="430014"/>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82432" cy="444849"/>
                    </a:xfrm>
                    <a:prstGeom prst="rect">
                      <a:avLst/>
                    </a:prstGeom>
                    <a:noFill/>
                    <a:ln>
                      <a:noFill/>
                    </a:ln>
                  </pic:spPr>
                </pic:pic>
              </a:graphicData>
            </a:graphic>
          </wp:inline>
        </w:drawing>
      </w:r>
    </w:p>
    <w:p w14:paraId="28D5D493" w14:textId="0E57501E" w:rsidR="002D5DEC" w:rsidRDefault="002D5DEC" w:rsidP="002D5DEC">
      <w:pPr>
        <w:pStyle w:val="LabExerciseCallout"/>
      </w:pPr>
      <w:r>
        <w:t xml:space="preserve">If you do see </w:t>
      </w:r>
      <w:r w:rsidR="00161A87">
        <w:t xml:space="preserve">the POWERPIVOT tab in the </w:t>
      </w:r>
      <w:r>
        <w:t>ribbon, it means that the PowerPivot add-in for Excel has already been activated. If this is the case, you can now skip past this exercise to the beginning of the next exercise.</w:t>
      </w:r>
    </w:p>
    <w:p w14:paraId="6955A318" w14:textId="155EAD62" w:rsidR="002D5DEC" w:rsidRDefault="002D5DEC" w:rsidP="002D5DEC">
      <w:pPr>
        <w:pStyle w:val="LabStepNumbered"/>
      </w:pPr>
      <w:r>
        <w:t>Activate the Excel Add-ins for PowerPivot and Power View.</w:t>
      </w:r>
    </w:p>
    <w:p w14:paraId="30C69700" w14:textId="73A6AA36" w:rsidR="002D5DEC" w:rsidRDefault="002D5DEC" w:rsidP="002D5DEC">
      <w:pPr>
        <w:pStyle w:val="LabStepNumberedLevel2"/>
      </w:pPr>
      <w:r>
        <w:t xml:space="preserve">In the Excel ribbon, click on the </w:t>
      </w:r>
      <w:r w:rsidRPr="002D5DEC">
        <w:rPr>
          <w:b/>
        </w:rPr>
        <w:t>File</w:t>
      </w:r>
      <w:r>
        <w:t xml:space="preserve"> menu and then click on the </w:t>
      </w:r>
      <w:r w:rsidRPr="002D5DEC">
        <w:rPr>
          <w:b/>
        </w:rPr>
        <w:t>Options</w:t>
      </w:r>
      <w:r>
        <w:t xml:space="preserve"> link as shown in the following screenshot to display the Excel Options dialog.</w:t>
      </w:r>
    </w:p>
    <w:p w14:paraId="248C3188" w14:textId="7F803DEC" w:rsidR="00E86D2C" w:rsidRDefault="00FF2AFA" w:rsidP="00E86D2C">
      <w:pPr>
        <w:pStyle w:val="LabStepScreenshotLevel2"/>
      </w:pPr>
      <w:r>
        <w:drawing>
          <wp:inline distT="0" distB="0" distL="0" distR="0" wp14:anchorId="53824014" wp14:editId="7FFB0429">
            <wp:extent cx="4931229" cy="1651520"/>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47567" cy="1656992"/>
                    </a:xfrm>
                    <a:prstGeom prst="rect">
                      <a:avLst/>
                    </a:prstGeom>
                    <a:noFill/>
                    <a:ln>
                      <a:noFill/>
                    </a:ln>
                  </pic:spPr>
                </pic:pic>
              </a:graphicData>
            </a:graphic>
          </wp:inline>
        </w:drawing>
      </w:r>
    </w:p>
    <w:p w14:paraId="5B99D64D" w14:textId="675DDE2F" w:rsidR="002D5DEC" w:rsidRDefault="002D5DEC" w:rsidP="00FF2AFA">
      <w:pPr>
        <w:pStyle w:val="LabStepNumberedLevel2"/>
      </w:pPr>
      <w:r>
        <w:t>In the Excel Options dialog</w:t>
      </w:r>
      <w:r w:rsidR="00DE2224">
        <w:t>…</w:t>
      </w:r>
    </w:p>
    <w:p w14:paraId="0DFDD79F" w14:textId="262A5B6B" w:rsidR="002D5DEC" w:rsidRDefault="002D5DEC" w:rsidP="002D5DEC">
      <w:pPr>
        <w:pStyle w:val="LabStepNumberedLevel3"/>
      </w:pPr>
      <w:r>
        <w:t xml:space="preserve">Click on the </w:t>
      </w:r>
      <w:r w:rsidRPr="00DE2224">
        <w:rPr>
          <w:b/>
        </w:rPr>
        <w:t>Add-Ins</w:t>
      </w:r>
      <w:r>
        <w:t xml:space="preserve"> ta</w:t>
      </w:r>
      <w:r w:rsidR="00DE2224">
        <w:t>b on the left-</w:t>
      </w:r>
      <w:r>
        <w:t xml:space="preserve">hand side. </w:t>
      </w:r>
    </w:p>
    <w:p w14:paraId="69C4AD10" w14:textId="4613D2D7" w:rsidR="002D5DEC" w:rsidRDefault="00DE2224" w:rsidP="002D5DEC">
      <w:pPr>
        <w:pStyle w:val="LabStepNumberedLevel3"/>
      </w:pPr>
      <w:r>
        <w:t>S</w:t>
      </w:r>
      <w:r w:rsidR="002D5DEC">
        <w:t xml:space="preserve">elect </w:t>
      </w:r>
      <w:r w:rsidR="002D5DEC" w:rsidRPr="00DE2224">
        <w:rPr>
          <w:b/>
        </w:rPr>
        <w:t>COM Add-ins</w:t>
      </w:r>
      <w:r w:rsidR="002D5DEC">
        <w:t xml:space="preserve"> </w:t>
      </w:r>
      <w:r>
        <w:t xml:space="preserve">in the </w:t>
      </w:r>
      <w:r w:rsidRPr="00DE2224">
        <w:rPr>
          <w:b/>
        </w:rPr>
        <w:t>Manage</w:t>
      </w:r>
      <w:r>
        <w:t xml:space="preserve"> dropdown box </w:t>
      </w:r>
      <w:r w:rsidR="002D5DEC">
        <w:t xml:space="preserve">and then click the </w:t>
      </w:r>
      <w:r w:rsidR="002D5DEC" w:rsidRPr="00DE2224">
        <w:rPr>
          <w:b/>
        </w:rPr>
        <w:t>Go…</w:t>
      </w:r>
      <w:r w:rsidR="002D5DEC">
        <w:t xml:space="preserve"> button</w:t>
      </w:r>
      <w:r>
        <w:t xml:space="preserve"> to display the </w:t>
      </w:r>
      <w:r w:rsidRPr="00DE2224">
        <w:rPr>
          <w:b/>
        </w:rPr>
        <w:t>COM Add-ins</w:t>
      </w:r>
      <w:r>
        <w:t xml:space="preserve"> dialog</w:t>
      </w:r>
      <w:r w:rsidR="002D5DEC">
        <w:t>.</w:t>
      </w:r>
    </w:p>
    <w:p w14:paraId="1F4EFE4A" w14:textId="11365202" w:rsidR="00FF2AFA" w:rsidRDefault="00FF2AFA" w:rsidP="00FF2AFA">
      <w:pPr>
        <w:pStyle w:val="LabStepScreenshotLevel2"/>
      </w:pPr>
      <w:r>
        <w:drawing>
          <wp:inline distT="0" distB="0" distL="0" distR="0" wp14:anchorId="3EA0C611" wp14:editId="35856CA4">
            <wp:extent cx="3079359" cy="2233748"/>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91938" cy="2242873"/>
                    </a:xfrm>
                    <a:prstGeom prst="rect">
                      <a:avLst/>
                    </a:prstGeom>
                    <a:noFill/>
                    <a:ln>
                      <a:noFill/>
                    </a:ln>
                  </pic:spPr>
                </pic:pic>
              </a:graphicData>
            </a:graphic>
          </wp:inline>
        </w:drawing>
      </w:r>
    </w:p>
    <w:p w14:paraId="0A6DC9E6" w14:textId="7D03BF34" w:rsidR="00FF2AFA" w:rsidRDefault="00DE2224" w:rsidP="00FF2AFA">
      <w:pPr>
        <w:pStyle w:val="LabStepNumberedLevel2"/>
      </w:pPr>
      <w:r>
        <w:t xml:space="preserve">In the </w:t>
      </w:r>
      <w:r w:rsidRPr="00DE2224">
        <w:rPr>
          <w:b/>
        </w:rPr>
        <w:t>COM Add-Ins</w:t>
      </w:r>
      <w:r>
        <w:t xml:space="preserve"> dialog, select the following Add-Ins.</w:t>
      </w:r>
    </w:p>
    <w:p w14:paraId="25943DF4" w14:textId="70E15AEC" w:rsidR="00DE2224" w:rsidRDefault="00DE2224" w:rsidP="00DE2224">
      <w:pPr>
        <w:pStyle w:val="LabStepNumberedLevel3"/>
      </w:pPr>
      <w:r>
        <w:t>Microsoft Office PowerPivot for Excel 2013</w:t>
      </w:r>
    </w:p>
    <w:p w14:paraId="00F2778F" w14:textId="50D55D2E" w:rsidR="00DE2224" w:rsidRDefault="00DE2224" w:rsidP="00DE2224">
      <w:pPr>
        <w:pStyle w:val="LabStepNumberedLevel3"/>
      </w:pPr>
      <w:r>
        <w:t>Microsoft Power Map for Excel</w:t>
      </w:r>
    </w:p>
    <w:p w14:paraId="106A15DC" w14:textId="246499C2" w:rsidR="00DE2224" w:rsidRDefault="00DE2224" w:rsidP="00DE2224">
      <w:pPr>
        <w:pStyle w:val="LabStepNumberedLevel3"/>
      </w:pPr>
      <w:r>
        <w:t>Power View</w:t>
      </w:r>
    </w:p>
    <w:p w14:paraId="6B253665" w14:textId="7DF7561F" w:rsidR="00FF2AFA" w:rsidRDefault="00FF2AFA" w:rsidP="00FF2AFA">
      <w:pPr>
        <w:pStyle w:val="LabStepScreenshotLevel2"/>
      </w:pPr>
      <w:r>
        <w:lastRenderedPageBreak/>
        <w:drawing>
          <wp:inline distT="0" distB="0" distL="0" distR="0" wp14:anchorId="55AEFF5B" wp14:editId="263920D6">
            <wp:extent cx="3453572"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0329" cy="1390170"/>
                    </a:xfrm>
                    <a:prstGeom prst="rect">
                      <a:avLst/>
                    </a:prstGeom>
                    <a:noFill/>
                    <a:ln>
                      <a:noFill/>
                    </a:ln>
                  </pic:spPr>
                </pic:pic>
              </a:graphicData>
            </a:graphic>
          </wp:inline>
        </w:drawing>
      </w:r>
    </w:p>
    <w:p w14:paraId="13CB1FB6" w14:textId="728C394B" w:rsidR="00C166DA" w:rsidRDefault="00C166DA" w:rsidP="00C166DA">
      <w:pPr>
        <w:pStyle w:val="LabStepNumberedLevel2"/>
      </w:pPr>
      <w:r>
        <w:t xml:space="preserve">Click </w:t>
      </w:r>
      <w:r w:rsidRPr="00C166DA">
        <w:rPr>
          <w:b/>
        </w:rPr>
        <w:t>OK</w:t>
      </w:r>
      <w:r>
        <w:t xml:space="preserve"> to close the </w:t>
      </w:r>
      <w:r w:rsidRPr="00C166DA">
        <w:rPr>
          <w:b/>
        </w:rPr>
        <w:t>COM Add-Ins</w:t>
      </w:r>
      <w:r>
        <w:t xml:space="preserve"> dialog.</w:t>
      </w:r>
    </w:p>
    <w:p w14:paraId="5AA5ACF0" w14:textId="43E87440" w:rsidR="00FF2AFA" w:rsidRDefault="00DE2224" w:rsidP="00C166DA">
      <w:pPr>
        <w:pStyle w:val="LabStepNumbered"/>
      </w:pPr>
      <w:r>
        <w:t xml:space="preserve">Once the PowerPivot Add-In is enabled, you should be able to see a new </w:t>
      </w:r>
      <w:r w:rsidRPr="00DE2224">
        <w:rPr>
          <w:b/>
        </w:rPr>
        <w:t>POWERPIVOT</w:t>
      </w:r>
      <w:r>
        <w:t xml:space="preserve"> tab on the ribbon.</w:t>
      </w:r>
    </w:p>
    <w:p w14:paraId="3EFE2E46" w14:textId="3E7F0CB5" w:rsidR="00FF2AFA" w:rsidRDefault="00FF2AFA" w:rsidP="00C166DA">
      <w:pPr>
        <w:pStyle w:val="LabStepScreenshot"/>
      </w:pPr>
      <w:r>
        <w:rPr>
          <w:noProof/>
        </w:rPr>
        <w:drawing>
          <wp:inline distT="0" distB="0" distL="0" distR="0" wp14:anchorId="7B27D1D2" wp14:editId="4DD4C365">
            <wp:extent cx="5904411" cy="625553"/>
            <wp:effectExtent l="0" t="0" r="127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1000" cy="629429"/>
                    </a:xfrm>
                    <a:prstGeom prst="rect">
                      <a:avLst/>
                    </a:prstGeom>
                    <a:noFill/>
                    <a:ln>
                      <a:noFill/>
                    </a:ln>
                  </pic:spPr>
                </pic:pic>
              </a:graphicData>
            </a:graphic>
          </wp:inline>
        </w:drawing>
      </w:r>
    </w:p>
    <w:p w14:paraId="78AD837C" w14:textId="7CAC919E" w:rsidR="00FF2AFA" w:rsidRDefault="00C166DA" w:rsidP="00DE2224">
      <w:pPr>
        <w:pStyle w:val="LabStepNumbered"/>
      </w:pPr>
      <w:r>
        <w:t xml:space="preserve">Click on the </w:t>
      </w:r>
      <w:r w:rsidR="004966A7" w:rsidRPr="00C166DA">
        <w:rPr>
          <w:b/>
        </w:rPr>
        <w:t>POWERPIVO</w:t>
      </w:r>
      <w:r w:rsidR="00DE2224" w:rsidRPr="00C166DA">
        <w:rPr>
          <w:b/>
        </w:rPr>
        <w:t>T</w:t>
      </w:r>
      <w:r w:rsidR="00DE2224">
        <w:t xml:space="preserve"> tab in the </w:t>
      </w:r>
      <w:r>
        <w:t>r</w:t>
      </w:r>
      <w:r w:rsidR="00DE2224">
        <w:t>ibbon</w:t>
      </w:r>
      <w:r>
        <w:t xml:space="preserve"> and inspects it contents.</w:t>
      </w:r>
    </w:p>
    <w:p w14:paraId="66C11FD2" w14:textId="15112224" w:rsidR="00DE2224" w:rsidRDefault="00DE2224" w:rsidP="00DE2224">
      <w:pPr>
        <w:pStyle w:val="LabStepNumberedLevel2"/>
      </w:pPr>
      <w:r>
        <w:t xml:space="preserve">In the </w:t>
      </w:r>
      <w:r w:rsidRPr="00DE2224">
        <w:rPr>
          <w:b/>
        </w:rPr>
        <w:t>Data Model</w:t>
      </w:r>
      <w:r>
        <w:t xml:space="preserve"> ribbon group, there is a </w:t>
      </w:r>
      <w:r w:rsidRPr="00DE2224">
        <w:rPr>
          <w:b/>
        </w:rPr>
        <w:t>Manage</w:t>
      </w:r>
      <w:r>
        <w:t xml:space="preserve"> button you can use to launch the PowerPivot user interface.</w:t>
      </w:r>
    </w:p>
    <w:p w14:paraId="7F1BEDC2" w14:textId="48A72B8D" w:rsidR="00DE2224" w:rsidRDefault="00DE2224" w:rsidP="00DE2224">
      <w:pPr>
        <w:pStyle w:val="LabStepNumberedLevel2"/>
      </w:pPr>
      <w:r>
        <w:t xml:space="preserve">In the </w:t>
      </w:r>
      <w:r w:rsidRPr="00DE2224">
        <w:rPr>
          <w:b/>
        </w:rPr>
        <w:t>Calculations</w:t>
      </w:r>
      <w:r>
        <w:t xml:space="preserve"> ribbon group, there are controls to create new Calculated Fields and KPIs.</w:t>
      </w:r>
    </w:p>
    <w:p w14:paraId="3070ECEA" w14:textId="36156E34" w:rsidR="002F2E02" w:rsidRDefault="002F2E02" w:rsidP="00DE2224">
      <w:pPr>
        <w:pStyle w:val="LabStepNumberedLevel2"/>
      </w:pPr>
      <w:r>
        <w:t xml:space="preserve">The </w:t>
      </w:r>
      <w:r w:rsidRPr="002F2E02">
        <w:rPr>
          <w:b/>
        </w:rPr>
        <w:t>Slicer Alignment</w:t>
      </w:r>
      <w:r>
        <w:t xml:space="preserve"> ribbon group, there is an </w:t>
      </w:r>
      <w:r w:rsidRPr="002F2E02">
        <w:rPr>
          <w:b/>
        </w:rPr>
        <w:t>Align Vertically</w:t>
      </w:r>
      <w:r>
        <w:t xml:space="preserve"> button and an </w:t>
      </w:r>
      <w:r w:rsidRPr="002F2E02">
        <w:rPr>
          <w:b/>
        </w:rPr>
        <w:t xml:space="preserve">Align </w:t>
      </w:r>
      <w:r>
        <w:rPr>
          <w:b/>
        </w:rPr>
        <w:t>H</w:t>
      </w:r>
      <w:r w:rsidRPr="002F2E02">
        <w:rPr>
          <w:b/>
        </w:rPr>
        <w:t>orizontally</w:t>
      </w:r>
      <w:r>
        <w:t xml:space="preserve"> button.</w:t>
      </w:r>
    </w:p>
    <w:p w14:paraId="0CB8D5D1" w14:textId="4C8FA043" w:rsidR="002F2E02" w:rsidRDefault="002F2E02" w:rsidP="00DE2224">
      <w:pPr>
        <w:pStyle w:val="LabStepNumberedLevel2"/>
      </w:pPr>
      <w:r>
        <w:t xml:space="preserve">In the </w:t>
      </w:r>
      <w:r w:rsidRPr="002F2E02">
        <w:rPr>
          <w:b/>
        </w:rPr>
        <w:t>Tables</w:t>
      </w:r>
      <w:r>
        <w:t xml:space="preserve"> ribbon group, there is an </w:t>
      </w:r>
      <w:r w:rsidRPr="002F2E02">
        <w:rPr>
          <w:b/>
        </w:rPr>
        <w:t>Add to Data Model</w:t>
      </w:r>
      <w:r>
        <w:t xml:space="preserve"> button and an </w:t>
      </w:r>
      <w:r w:rsidRPr="002F2E02">
        <w:rPr>
          <w:b/>
        </w:rPr>
        <w:t>Update All</w:t>
      </w:r>
      <w:r>
        <w:t xml:space="preserve"> button.</w:t>
      </w:r>
    </w:p>
    <w:p w14:paraId="6F31A298" w14:textId="1FFCDCF5" w:rsidR="002F2E02" w:rsidRDefault="002F2E02" w:rsidP="00DE2224">
      <w:pPr>
        <w:pStyle w:val="LabStepNumberedLevel2"/>
      </w:pPr>
      <w:r>
        <w:t xml:space="preserve">In the </w:t>
      </w:r>
      <w:r>
        <w:rPr>
          <w:b/>
        </w:rPr>
        <w:t xml:space="preserve">Relationships </w:t>
      </w:r>
      <w:r>
        <w:t xml:space="preserve">ribbon group, there is a </w:t>
      </w:r>
      <w:r w:rsidRPr="002F2E02">
        <w:rPr>
          <w:b/>
        </w:rPr>
        <w:t>Detect</w:t>
      </w:r>
      <w:r>
        <w:t xml:space="preserve"> button.</w:t>
      </w:r>
    </w:p>
    <w:p w14:paraId="40339E00" w14:textId="1D801EA3" w:rsidR="002F2E02" w:rsidRDefault="002F2E02" w:rsidP="00DE2224">
      <w:pPr>
        <w:pStyle w:val="LabStepNumberedLevel2"/>
      </w:pPr>
      <w:r>
        <w:t xml:space="preserve">On the far right, there is a </w:t>
      </w:r>
      <w:r w:rsidRPr="002F2E02">
        <w:rPr>
          <w:b/>
        </w:rPr>
        <w:t>Setting</w:t>
      </w:r>
      <w:r>
        <w:t xml:space="preserve"> button you can use to display the </w:t>
      </w:r>
      <w:r w:rsidRPr="002F2E02">
        <w:rPr>
          <w:b/>
        </w:rPr>
        <w:t>PowerPivot Options and Diagnostics</w:t>
      </w:r>
      <w:r>
        <w:t xml:space="preserve"> dialog.</w:t>
      </w:r>
    </w:p>
    <w:p w14:paraId="26D2017A" w14:textId="543CF811" w:rsidR="00FF2AFA" w:rsidRDefault="00FF2AFA" w:rsidP="00FF2AFA">
      <w:pPr>
        <w:pStyle w:val="LabStepScreenshotLevel2"/>
      </w:pPr>
      <w:r>
        <w:drawing>
          <wp:inline distT="0" distB="0" distL="0" distR="0" wp14:anchorId="6034948D" wp14:editId="303E5222">
            <wp:extent cx="5904230" cy="631012"/>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4748" cy="644961"/>
                    </a:xfrm>
                    <a:prstGeom prst="rect">
                      <a:avLst/>
                    </a:prstGeom>
                    <a:noFill/>
                    <a:ln>
                      <a:noFill/>
                    </a:ln>
                  </pic:spPr>
                </pic:pic>
              </a:graphicData>
            </a:graphic>
          </wp:inline>
        </w:drawing>
      </w:r>
    </w:p>
    <w:p w14:paraId="7658C750" w14:textId="2803EFBD" w:rsidR="00FF2AFA" w:rsidRDefault="002F2E02" w:rsidP="002F2E02">
      <w:pPr>
        <w:pStyle w:val="LabStepNumbered"/>
      </w:pPr>
      <w:r>
        <w:t xml:space="preserve">Leave Excel open but close any and all open workbooks </w:t>
      </w:r>
      <w:r w:rsidR="00C166DA">
        <w:t xml:space="preserve">and then move </w:t>
      </w:r>
      <w:r>
        <w:t>on to the next lab.</w:t>
      </w:r>
    </w:p>
    <w:p w14:paraId="7D5DF6D8" w14:textId="2B831208" w:rsidR="002F2E02" w:rsidRDefault="002F2E02" w:rsidP="002F2E02">
      <w:pPr>
        <w:pStyle w:val="LabExerciseCallout"/>
      </w:pPr>
      <w:r>
        <w:t xml:space="preserve">Now that you have configured Excel by enabling the PowerPivot Add-In, you can began </w:t>
      </w:r>
      <w:r w:rsidR="00854D29">
        <w:t xml:space="preserve">designing and building </w:t>
      </w:r>
      <w:r>
        <w:t xml:space="preserve">the Excel data model </w:t>
      </w:r>
      <w:r w:rsidR="00854D29">
        <w:t>which you will use to analyze product sales data.</w:t>
      </w:r>
    </w:p>
    <w:p w14:paraId="64954E21" w14:textId="51671817" w:rsidR="003F3C48" w:rsidRPr="00AB0146" w:rsidRDefault="00240199" w:rsidP="003F3C48">
      <w:pPr>
        <w:pStyle w:val="Heading3"/>
      </w:pPr>
      <w:r>
        <w:t xml:space="preserve">Exercise 2: </w:t>
      </w:r>
      <w:r w:rsidR="00E61148">
        <w:t>Create New Data Model using Data from the Wingtip Sales Database</w:t>
      </w:r>
    </w:p>
    <w:p w14:paraId="4EE33648" w14:textId="1A45C055" w:rsidR="003F3C48" w:rsidRDefault="003F3C48" w:rsidP="003F3C48">
      <w:pPr>
        <w:pStyle w:val="LabExerciseLeadIn"/>
      </w:pPr>
      <w:r>
        <w:t>In this exercise you will</w:t>
      </w:r>
      <w:r w:rsidR="007B0F94">
        <w:t xml:space="preserve"> create a new Excel workbook and import data from a </w:t>
      </w:r>
      <w:r w:rsidR="00DB5FAC">
        <w:t xml:space="preserve">Microsoft Access </w:t>
      </w:r>
      <w:r w:rsidR="007B0F94">
        <w:t>database to create an Excel data model for Wingtip sales data.</w:t>
      </w:r>
    </w:p>
    <w:p w14:paraId="380FA418" w14:textId="77777777" w:rsidR="007B0F94" w:rsidRDefault="007B0F94" w:rsidP="00980D5C">
      <w:pPr>
        <w:pStyle w:val="LabStepNumbered"/>
        <w:numPr>
          <w:ilvl w:val="0"/>
          <w:numId w:val="8"/>
        </w:numPr>
      </w:pPr>
      <w:r>
        <w:t xml:space="preserve">Review the table </w:t>
      </w:r>
      <w:r w:rsidR="00F86710">
        <w:t>schema of the Wingtip Sales database</w:t>
      </w:r>
      <w:r>
        <w:t>.</w:t>
      </w:r>
    </w:p>
    <w:p w14:paraId="4A4E1D3B" w14:textId="1DD02854" w:rsidR="00F86710" w:rsidRDefault="007B0F94" w:rsidP="00980D5C">
      <w:pPr>
        <w:pStyle w:val="LabStepNumberedLevel2"/>
        <w:numPr>
          <w:ilvl w:val="1"/>
          <w:numId w:val="8"/>
        </w:numPr>
      </w:pPr>
      <w:r>
        <w:t xml:space="preserve">Inspect the following </w:t>
      </w:r>
      <w:r w:rsidR="00F86710">
        <w:t>diagram</w:t>
      </w:r>
      <w:r>
        <w:t xml:space="preserve"> which shows the schema for the four tables in the Wingtip Sales database.</w:t>
      </w:r>
    </w:p>
    <w:p w14:paraId="31C434A7" w14:textId="0F422FF3" w:rsidR="00F86710" w:rsidRDefault="006D7BE4" w:rsidP="007B0F94">
      <w:pPr>
        <w:pStyle w:val="LabStepScreenshotLevel2"/>
      </w:pPr>
      <w:r>
        <w:lastRenderedPageBreak/>
        <w:drawing>
          <wp:inline distT="0" distB="0" distL="0" distR="0" wp14:anchorId="41A190E8" wp14:editId="585CB7D1">
            <wp:extent cx="4972050" cy="2303005"/>
            <wp:effectExtent l="19050" t="19050" r="19050"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7302" cy="2314702"/>
                    </a:xfrm>
                    <a:prstGeom prst="rect">
                      <a:avLst/>
                    </a:prstGeom>
                    <a:noFill/>
                    <a:ln>
                      <a:solidFill>
                        <a:schemeClr val="tx1"/>
                      </a:solidFill>
                    </a:ln>
                  </pic:spPr>
                </pic:pic>
              </a:graphicData>
            </a:graphic>
          </wp:inline>
        </w:drawing>
      </w:r>
    </w:p>
    <w:p w14:paraId="5B159682" w14:textId="5D5E2DF3" w:rsidR="007B0F94" w:rsidRDefault="00011E16" w:rsidP="00980D5C">
      <w:pPr>
        <w:pStyle w:val="LabStepNumbered"/>
        <w:numPr>
          <w:ilvl w:val="0"/>
          <w:numId w:val="8"/>
        </w:numPr>
      </w:pPr>
      <w:r>
        <w:t xml:space="preserve">Let's make a few important </w:t>
      </w:r>
      <w:r w:rsidR="007B0F94">
        <w:t>observations about the schema of the Wingtip Sales database.</w:t>
      </w:r>
    </w:p>
    <w:p w14:paraId="332F95CA" w14:textId="3D217731" w:rsidR="00F86710" w:rsidRDefault="007B0F94" w:rsidP="00980D5C">
      <w:pPr>
        <w:pStyle w:val="LabStepNumberedLevel2"/>
        <w:numPr>
          <w:ilvl w:val="1"/>
          <w:numId w:val="8"/>
        </w:numPr>
      </w:pPr>
      <w:r>
        <w:t xml:space="preserve">The </w:t>
      </w:r>
      <w:r w:rsidRPr="00011E16">
        <w:rPr>
          <w:b/>
        </w:rPr>
        <w:t>InvoiceDetails</w:t>
      </w:r>
      <w:r>
        <w:t xml:space="preserve"> table will serve as the primary fact table </w:t>
      </w:r>
      <w:r w:rsidR="006F4ADE">
        <w:t>fo</w:t>
      </w:r>
      <w:r w:rsidR="006D7BE4">
        <w:t>r</w:t>
      </w:r>
      <w:r w:rsidR="006F4ADE">
        <w:t xml:space="preserve"> sales </w:t>
      </w:r>
      <w:r>
        <w:t xml:space="preserve">with </w:t>
      </w:r>
      <w:r w:rsidR="00011E16">
        <w:t xml:space="preserve">aggregate </w:t>
      </w:r>
      <w:r>
        <w:t xml:space="preserve">measures on </w:t>
      </w:r>
      <w:r w:rsidRPr="00011E16">
        <w:rPr>
          <w:b/>
        </w:rPr>
        <w:t>Price</w:t>
      </w:r>
      <w:r>
        <w:t xml:space="preserve"> and </w:t>
      </w:r>
      <w:r w:rsidRPr="00011E16">
        <w:rPr>
          <w:b/>
        </w:rPr>
        <w:t>Quantity</w:t>
      </w:r>
      <w:r>
        <w:t>.</w:t>
      </w:r>
    </w:p>
    <w:p w14:paraId="014194B3" w14:textId="47E66B4A" w:rsidR="007B0F94" w:rsidRDefault="007B0F94" w:rsidP="00980D5C">
      <w:pPr>
        <w:pStyle w:val="LabStepNumberedLevel2"/>
        <w:numPr>
          <w:ilvl w:val="1"/>
          <w:numId w:val="8"/>
        </w:numPr>
      </w:pPr>
      <w:r>
        <w:t xml:space="preserve">The </w:t>
      </w:r>
      <w:r w:rsidRPr="00011E16">
        <w:rPr>
          <w:b/>
        </w:rPr>
        <w:t>Customers</w:t>
      </w:r>
      <w:r>
        <w:t xml:space="preserve"> table will serve as a dimensions table </w:t>
      </w:r>
      <w:r w:rsidR="00011E16">
        <w:t>for</w:t>
      </w:r>
      <w:r>
        <w:t xml:space="preserve"> customer geography</w:t>
      </w:r>
      <w:r w:rsidR="006D7BE4">
        <w:t>, customer age</w:t>
      </w:r>
      <w:r>
        <w:t xml:space="preserve"> and customer gender.</w:t>
      </w:r>
    </w:p>
    <w:p w14:paraId="10CE2592" w14:textId="79ABBF55" w:rsidR="007B0F94" w:rsidRDefault="007B0F94" w:rsidP="00980D5C">
      <w:pPr>
        <w:pStyle w:val="LabStepNumberedLevel2"/>
        <w:numPr>
          <w:ilvl w:val="1"/>
          <w:numId w:val="8"/>
        </w:numPr>
      </w:pPr>
      <w:r>
        <w:t xml:space="preserve">The </w:t>
      </w:r>
      <w:r w:rsidRPr="00011E16">
        <w:rPr>
          <w:b/>
        </w:rPr>
        <w:t>Customers</w:t>
      </w:r>
      <w:r>
        <w:t xml:space="preserve"> table has several columns </w:t>
      </w:r>
      <w:r w:rsidR="00011E16">
        <w:t xml:space="preserve">that will not be used as dimensions </w:t>
      </w:r>
      <w:r>
        <w:t xml:space="preserve">such as </w:t>
      </w:r>
      <w:r w:rsidRPr="00011E16">
        <w:rPr>
          <w:b/>
        </w:rPr>
        <w:t>FirstName</w:t>
      </w:r>
      <w:r>
        <w:t xml:space="preserve">, </w:t>
      </w:r>
      <w:r w:rsidRPr="00011E16">
        <w:rPr>
          <w:b/>
        </w:rPr>
        <w:t>LastName</w:t>
      </w:r>
      <w:r>
        <w:t xml:space="preserve"> and </w:t>
      </w:r>
      <w:r w:rsidRPr="00011E16">
        <w:rPr>
          <w:b/>
        </w:rPr>
        <w:t>Address</w:t>
      </w:r>
      <w:r>
        <w:t>.</w:t>
      </w:r>
    </w:p>
    <w:p w14:paraId="0E54B670" w14:textId="0A3015C9" w:rsidR="007B0F94" w:rsidRDefault="00011E16" w:rsidP="00980D5C">
      <w:pPr>
        <w:pStyle w:val="LabStepNumberedLevel2"/>
        <w:numPr>
          <w:ilvl w:val="1"/>
          <w:numId w:val="8"/>
        </w:numPr>
      </w:pPr>
      <w:r>
        <w:t xml:space="preserve">The </w:t>
      </w:r>
      <w:r w:rsidRPr="00011E16">
        <w:rPr>
          <w:b/>
        </w:rPr>
        <w:t>Invoices</w:t>
      </w:r>
      <w:r>
        <w:t xml:space="preserve"> table will serve as a dimensions table for purchase type and purchase date.</w:t>
      </w:r>
    </w:p>
    <w:p w14:paraId="5E525923" w14:textId="7F530C47" w:rsidR="007B0F94" w:rsidRDefault="00011E16" w:rsidP="00980D5C">
      <w:pPr>
        <w:pStyle w:val="LabStepNumberedLevel2"/>
        <w:numPr>
          <w:ilvl w:val="1"/>
          <w:numId w:val="8"/>
        </w:numPr>
      </w:pPr>
      <w:r>
        <w:t xml:space="preserve">The </w:t>
      </w:r>
      <w:r w:rsidRPr="00011E16">
        <w:rPr>
          <w:b/>
        </w:rPr>
        <w:t>Products</w:t>
      </w:r>
      <w:r>
        <w:t xml:space="preserve"> table will serve as a dimensions table for product and product category.</w:t>
      </w:r>
    </w:p>
    <w:p w14:paraId="300B029E" w14:textId="4B1F9C64" w:rsidR="00011E16" w:rsidRDefault="00011E16" w:rsidP="00011E16">
      <w:pPr>
        <w:pStyle w:val="LabExerciseCallout"/>
      </w:pPr>
      <w:r>
        <w:t xml:space="preserve">Now that you have a basic understanding of the table schema of the Wingtip Sales database, </w:t>
      </w:r>
      <w:r w:rsidR="00C166DA">
        <w:t xml:space="preserve">it's time for you to import the </w:t>
      </w:r>
      <w:r>
        <w:t xml:space="preserve">Wingtip sales data into the </w:t>
      </w:r>
      <w:r w:rsidR="00C166DA">
        <w:t xml:space="preserve">data model </w:t>
      </w:r>
      <w:r>
        <w:t>of a new Excel workbook.</w:t>
      </w:r>
    </w:p>
    <w:p w14:paraId="0C8998E8" w14:textId="15BBA6C5" w:rsidR="00983C49" w:rsidRDefault="00983C49" w:rsidP="00983C49">
      <w:pPr>
        <w:pStyle w:val="Heading4"/>
      </w:pPr>
      <w:r>
        <w:t>Create Excel Workbook</w:t>
      </w:r>
    </w:p>
    <w:p w14:paraId="7DA65061" w14:textId="317046EF" w:rsidR="003F3C48" w:rsidRDefault="004A7C50" w:rsidP="00980D5C">
      <w:pPr>
        <w:pStyle w:val="LabStepNumbered"/>
        <w:numPr>
          <w:ilvl w:val="0"/>
          <w:numId w:val="8"/>
        </w:numPr>
      </w:pPr>
      <w:r>
        <w:t xml:space="preserve">Create a new </w:t>
      </w:r>
      <w:r w:rsidR="00011E16">
        <w:t xml:space="preserve">Excel </w:t>
      </w:r>
      <w:r>
        <w:t>workbook.</w:t>
      </w:r>
    </w:p>
    <w:p w14:paraId="3B5E0901" w14:textId="6E1F1DF6" w:rsidR="00011E16" w:rsidRDefault="00011E16" w:rsidP="00980D5C">
      <w:pPr>
        <w:pStyle w:val="LabStepNumberedLevel2"/>
        <w:numPr>
          <w:ilvl w:val="1"/>
          <w:numId w:val="8"/>
        </w:numPr>
      </w:pPr>
      <w:r>
        <w:t>If Microsoft Excel 2013 is not already running, launch it now.</w:t>
      </w:r>
    </w:p>
    <w:p w14:paraId="3ACD4740" w14:textId="76CCA0DC" w:rsidR="00011E16" w:rsidRDefault="00992A7D" w:rsidP="00980D5C">
      <w:pPr>
        <w:pStyle w:val="LabStepNumberedLevel2"/>
        <w:numPr>
          <w:ilvl w:val="1"/>
          <w:numId w:val="8"/>
        </w:numPr>
      </w:pPr>
      <w:r>
        <w:t xml:space="preserve">Click on </w:t>
      </w:r>
      <w:r w:rsidRPr="00992A7D">
        <w:rPr>
          <w:b/>
        </w:rPr>
        <w:t>File &gt;&gt; New</w:t>
      </w:r>
      <w:r>
        <w:t>.</w:t>
      </w:r>
    </w:p>
    <w:p w14:paraId="3DBD9A84" w14:textId="77777777" w:rsidR="00011E16" w:rsidRDefault="00011E16" w:rsidP="00980D5C">
      <w:pPr>
        <w:pStyle w:val="LabStepNumberedLevel2"/>
        <w:numPr>
          <w:ilvl w:val="1"/>
          <w:numId w:val="8"/>
        </w:numPr>
      </w:pPr>
      <w:r>
        <w:t xml:space="preserve">Create a new workbook by clicking the </w:t>
      </w:r>
      <w:r w:rsidRPr="00011E16">
        <w:rPr>
          <w:b/>
        </w:rPr>
        <w:t>Blank workbook</w:t>
      </w:r>
      <w:r>
        <w:t xml:space="preserve"> tile.</w:t>
      </w:r>
    </w:p>
    <w:p w14:paraId="4021D9CC" w14:textId="212C0DA6" w:rsidR="00992A7D" w:rsidRDefault="00992A7D" w:rsidP="00980D5C">
      <w:pPr>
        <w:pStyle w:val="LabStepNumberedLevel2"/>
        <w:numPr>
          <w:ilvl w:val="1"/>
          <w:numId w:val="8"/>
        </w:numPr>
      </w:pPr>
      <w:r>
        <w:t>Once the Excel workbook has been created, s</w:t>
      </w:r>
      <w:r w:rsidR="004A7C50">
        <w:t xml:space="preserve">ave the workbook to the local hard drive </w:t>
      </w:r>
      <w:r>
        <w:t>using the following path.</w:t>
      </w:r>
    </w:p>
    <w:p w14:paraId="426F4546" w14:textId="2026DD4A" w:rsidR="004A7C50" w:rsidRDefault="004A7C50" w:rsidP="00992A7D">
      <w:pPr>
        <w:pStyle w:val="LabStepCodeBlockLevel2"/>
      </w:pPr>
      <w:r>
        <w:t>c:\Stu</w:t>
      </w:r>
      <w:r w:rsidR="00B605A4">
        <w:t>dent\Models\WingtipSalesModel.x</w:t>
      </w:r>
      <w:r>
        <w:t>l</w:t>
      </w:r>
      <w:r w:rsidR="00B605A4">
        <w:t>s</w:t>
      </w:r>
      <w:r>
        <w:t>x.</w:t>
      </w:r>
    </w:p>
    <w:p w14:paraId="32144D15" w14:textId="1A3C0573" w:rsidR="00992A7D" w:rsidRDefault="00C166DA" w:rsidP="00992A7D">
      <w:pPr>
        <w:pStyle w:val="LabStepNumbered"/>
      </w:pPr>
      <w:r>
        <w:t xml:space="preserve">Open the </w:t>
      </w:r>
      <w:r w:rsidR="00992A7D">
        <w:t xml:space="preserve">PowerPivot </w:t>
      </w:r>
      <w:r>
        <w:t xml:space="preserve">window </w:t>
      </w:r>
      <w:r w:rsidR="00992A7D">
        <w:t xml:space="preserve">for </w:t>
      </w:r>
      <w:r>
        <w:t>the current Excel w</w:t>
      </w:r>
      <w:bookmarkStart w:id="0" w:name="_GoBack"/>
      <w:bookmarkEnd w:id="0"/>
      <w:r>
        <w:t>orkbook.</w:t>
      </w:r>
    </w:p>
    <w:p w14:paraId="6287337A" w14:textId="7EB1B270" w:rsidR="00992A7D" w:rsidRDefault="00C166DA" w:rsidP="00992A7D">
      <w:pPr>
        <w:pStyle w:val="LabStepNumberedLevel2"/>
      </w:pPr>
      <w:r>
        <w:t xml:space="preserve">Navigate to </w:t>
      </w:r>
      <w:r w:rsidR="00992A7D">
        <w:t xml:space="preserve">the </w:t>
      </w:r>
      <w:r w:rsidR="00992A7D" w:rsidRPr="00C166DA">
        <w:rPr>
          <w:b/>
        </w:rPr>
        <w:t>POWERPIVOT</w:t>
      </w:r>
      <w:r w:rsidR="00992A7D">
        <w:t xml:space="preserve"> tab in the Excel ribbon.</w:t>
      </w:r>
    </w:p>
    <w:p w14:paraId="1ABA7483" w14:textId="0ACB0738" w:rsidR="00992A7D" w:rsidRDefault="00992A7D" w:rsidP="00992A7D">
      <w:pPr>
        <w:pStyle w:val="LabStepNumberedLevel2"/>
      </w:pPr>
      <w:r>
        <w:t xml:space="preserve">Click the </w:t>
      </w:r>
      <w:r w:rsidRPr="00992A7D">
        <w:rPr>
          <w:b/>
        </w:rPr>
        <w:t>Manage</w:t>
      </w:r>
      <w:r>
        <w:t xml:space="preserve"> button in the </w:t>
      </w:r>
      <w:r w:rsidRPr="00C166DA">
        <w:rPr>
          <w:b/>
        </w:rPr>
        <w:t>Data Model</w:t>
      </w:r>
      <w:r>
        <w:t xml:space="preserve"> ribbon group to </w:t>
      </w:r>
      <w:r w:rsidR="00C166DA">
        <w:t xml:space="preserve">open the </w:t>
      </w:r>
      <w:r>
        <w:t xml:space="preserve">PowerPivot </w:t>
      </w:r>
      <w:r w:rsidR="00C166DA">
        <w:t>window</w:t>
      </w:r>
      <w:r>
        <w:t>.</w:t>
      </w:r>
    </w:p>
    <w:p w14:paraId="735B4880" w14:textId="4E9A788E" w:rsidR="00992A7D" w:rsidRDefault="00992A7D" w:rsidP="00992A7D">
      <w:pPr>
        <w:pStyle w:val="LabStepScreenshotLevel2"/>
      </w:pPr>
      <w:r>
        <w:drawing>
          <wp:inline distT="0" distB="0" distL="0" distR="0" wp14:anchorId="170FB648" wp14:editId="1CA66CA3">
            <wp:extent cx="5377957" cy="57476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94734" cy="608621"/>
                    </a:xfrm>
                    <a:prstGeom prst="rect">
                      <a:avLst/>
                    </a:prstGeom>
                    <a:noFill/>
                    <a:ln>
                      <a:noFill/>
                    </a:ln>
                  </pic:spPr>
                </pic:pic>
              </a:graphicData>
            </a:graphic>
          </wp:inline>
        </w:drawing>
      </w:r>
    </w:p>
    <w:p w14:paraId="6AE94654" w14:textId="29554F6B" w:rsidR="00C166DA" w:rsidRDefault="00992A7D" w:rsidP="00C166DA">
      <w:pPr>
        <w:pStyle w:val="LabStepNumberedLevel2"/>
      </w:pPr>
      <w:r>
        <w:t xml:space="preserve">When the PowerPivot window appears, </w:t>
      </w:r>
      <w:r w:rsidR="00C166DA">
        <w:t xml:space="preserve">you should be able to see the name of the workbook file </w:t>
      </w:r>
      <w:r w:rsidR="00C166DA" w:rsidRPr="00C166DA">
        <w:rPr>
          <w:b/>
        </w:rPr>
        <w:t>WingtipSalesModel.xlsx</w:t>
      </w:r>
      <w:r w:rsidR="00C166DA">
        <w:t xml:space="preserve">. However, this </w:t>
      </w:r>
      <w:r w:rsidR="00C332D6">
        <w:t xml:space="preserve">PowerPivot </w:t>
      </w:r>
      <w:r w:rsidR="00C166DA">
        <w:t>window does not display anything below the ribbon</w:t>
      </w:r>
      <w:r w:rsidR="00C332D6">
        <w:t xml:space="preserve">. That's </w:t>
      </w:r>
      <w:r w:rsidR="00C166DA">
        <w:t xml:space="preserve">because a new Excel workbook </w:t>
      </w:r>
      <w:r w:rsidR="00C332D6">
        <w:t xml:space="preserve">like this is always </w:t>
      </w:r>
      <w:r w:rsidR="00C166DA">
        <w:t>cr</w:t>
      </w:r>
      <w:r w:rsidR="00C332D6">
        <w:t>eated with an empty data model.</w:t>
      </w:r>
    </w:p>
    <w:p w14:paraId="0E94B0AD" w14:textId="19F9E3EB" w:rsidR="004A7C50" w:rsidRDefault="00C332D6" w:rsidP="00992A7D">
      <w:pPr>
        <w:pStyle w:val="LabStepScreenshotLevel2"/>
      </w:pPr>
      <w:r>
        <w:lastRenderedPageBreak/>
        <w:drawing>
          <wp:inline distT="0" distB="0" distL="0" distR="0" wp14:anchorId="0D99125B" wp14:editId="76205F92">
            <wp:extent cx="5734594" cy="198799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3637" cy="2001528"/>
                    </a:xfrm>
                    <a:prstGeom prst="rect">
                      <a:avLst/>
                    </a:prstGeom>
                    <a:noFill/>
                    <a:ln>
                      <a:noFill/>
                    </a:ln>
                  </pic:spPr>
                </pic:pic>
              </a:graphicData>
            </a:graphic>
          </wp:inline>
        </w:drawing>
      </w:r>
    </w:p>
    <w:p w14:paraId="0961D7F2" w14:textId="09A6249A" w:rsidR="007B1338" w:rsidRDefault="007B1338" w:rsidP="007B1338">
      <w:pPr>
        <w:pStyle w:val="Heading4"/>
      </w:pPr>
      <w:r>
        <w:t>Import Data into Workbook</w:t>
      </w:r>
    </w:p>
    <w:p w14:paraId="5A149459" w14:textId="5095BF09" w:rsidR="00992A7D" w:rsidRDefault="00C332D6" w:rsidP="00992A7D">
      <w:pPr>
        <w:pStyle w:val="LabStepNumbered"/>
      </w:pPr>
      <w:r>
        <w:t xml:space="preserve">Use the Table Import Wizard to import </w:t>
      </w:r>
      <w:r w:rsidR="00992A7D">
        <w:t>the four tables from the Wingtip Sales database.</w:t>
      </w:r>
    </w:p>
    <w:p w14:paraId="06B307DF" w14:textId="6ED1982F" w:rsidR="009E1D70" w:rsidRDefault="00C332D6" w:rsidP="00992A7D">
      <w:pPr>
        <w:pStyle w:val="LabStepNumberedLevel2"/>
      </w:pPr>
      <w:r>
        <w:t xml:space="preserve">Navigate to </w:t>
      </w:r>
      <w:r w:rsidR="009E1D70">
        <w:t xml:space="preserve">the </w:t>
      </w:r>
      <w:r>
        <w:rPr>
          <w:b/>
        </w:rPr>
        <w:t>Home</w:t>
      </w:r>
      <w:r w:rsidR="00992A7D">
        <w:t xml:space="preserve"> tab </w:t>
      </w:r>
      <w:r w:rsidR="009E1D70">
        <w:t xml:space="preserve">in </w:t>
      </w:r>
      <w:r w:rsidR="00992A7D">
        <w:t xml:space="preserve">the </w:t>
      </w:r>
      <w:r w:rsidR="009E1D70">
        <w:t xml:space="preserve">ribbon of the </w:t>
      </w:r>
      <w:r w:rsidR="00992A7D">
        <w:t>PowerPivot window</w:t>
      </w:r>
      <w:r w:rsidR="009E1D70">
        <w:t>.</w:t>
      </w:r>
    </w:p>
    <w:p w14:paraId="70668C7A" w14:textId="47783669" w:rsidR="003F3C48" w:rsidRDefault="009E1D70" w:rsidP="00992A7D">
      <w:pPr>
        <w:pStyle w:val="LabStepNumberedLevel2"/>
      </w:pPr>
      <w:r>
        <w:t xml:space="preserve">Locate the </w:t>
      </w:r>
      <w:r w:rsidRPr="009E1D70">
        <w:rPr>
          <w:b/>
        </w:rPr>
        <w:t>From Database</w:t>
      </w:r>
      <w:r>
        <w:t xml:space="preserve"> dropdown menu in the </w:t>
      </w:r>
      <w:r w:rsidRPr="009E1D70">
        <w:rPr>
          <w:b/>
        </w:rPr>
        <w:t>Get External Data</w:t>
      </w:r>
      <w:r>
        <w:t xml:space="preserve"> ribbon group.</w:t>
      </w:r>
    </w:p>
    <w:p w14:paraId="69CC4118" w14:textId="26B3F088" w:rsidR="009E1D70" w:rsidRDefault="009E1D70" w:rsidP="00992A7D">
      <w:pPr>
        <w:pStyle w:val="LabStepNumberedLevel2"/>
      </w:pPr>
      <w:r>
        <w:t xml:space="preserve">Drop down the </w:t>
      </w:r>
      <w:r w:rsidRPr="009E1D70">
        <w:rPr>
          <w:b/>
        </w:rPr>
        <w:t>From Database</w:t>
      </w:r>
      <w:r>
        <w:t xml:space="preserve"> dropdown menu and select the option </w:t>
      </w:r>
      <w:r w:rsidRPr="009E1D70">
        <w:rPr>
          <w:b/>
        </w:rPr>
        <w:t xml:space="preserve">From </w:t>
      </w:r>
      <w:r w:rsidR="00DB5FAC">
        <w:rPr>
          <w:b/>
        </w:rPr>
        <w:t xml:space="preserve">Access </w:t>
      </w:r>
      <w:r>
        <w:t xml:space="preserve">to start up the </w:t>
      </w:r>
      <w:r w:rsidRPr="009E1D70">
        <w:rPr>
          <w:b/>
        </w:rPr>
        <w:t>Table Import Wizard</w:t>
      </w:r>
      <w:r>
        <w:t>.</w:t>
      </w:r>
    </w:p>
    <w:p w14:paraId="6773B218" w14:textId="59209AE1" w:rsidR="004A7C50" w:rsidRDefault="00DB5FAC" w:rsidP="004A7C50">
      <w:pPr>
        <w:pStyle w:val="LabStepScreenshotLevel2"/>
      </w:pPr>
      <w:r>
        <w:drawing>
          <wp:inline distT="0" distB="0" distL="0" distR="0" wp14:anchorId="0A10761C" wp14:editId="0438E6E0">
            <wp:extent cx="2103120" cy="967258"/>
            <wp:effectExtent l="19050" t="19050" r="1143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24338" cy="977017"/>
                    </a:xfrm>
                    <a:prstGeom prst="rect">
                      <a:avLst/>
                    </a:prstGeom>
                    <a:noFill/>
                    <a:ln>
                      <a:solidFill>
                        <a:schemeClr val="bg1">
                          <a:lumMod val="50000"/>
                        </a:schemeClr>
                      </a:solidFill>
                    </a:ln>
                  </pic:spPr>
                </pic:pic>
              </a:graphicData>
            </a:graphic>
          </wp:inline>
        </w:drawing>
      </w:r>
    </w:p>
    <w:p w14:paraId="3DF04867" w14:textId="088DBB58" w:rsidR="004A7C50" w:rsidRDefault="00C332D6" w:rsidP="00E141CE">
      <w:pPr>
        <w:pStyle w:val="LabStepNumberedLevel2"/>
      </w:pPr>
      <w:r>
        <w:t xml:space="preserve">The first </w:t>
      </w:r>
      <w:r w:rsidR="002D71F1">
        <w:t>page</w:t>
      </w:r>
      <w:r>
        <w:t xml:space="preserve"> of the </w:t>
      </w:r>
      <w:r w:rsidRPr="00C332D6">
        <w:rPr>
          <w:b/>
        </w:rPr>
        <w:t>Table Import Wizard</w:t>
      </w:r>
      <w:r>
        <w:t xml:space="preserve"> prompts you to </w:t>
      </w:r>
      <w:r w:rsidRPr="00C332D6">
        <w:rPr>
          <w:b/>
        </w:rPr>
        <w:t xml:space="preserve">Connect to a Microsoft </w:t>
      </w:r>
      <w:r w:rsidR="00DB5FAC">
        <w:rPr>
          <w:b/>
        </w:rPr>
        <w:t xml:space="preserve">Access </w:t>
      </w:r>
      <w:r w:rsidRPr="00C332D6">
        <w:rPr>
          <w:b/>
        </w:rPr>
        <w:t>Database</w:t>
      </w:r>
      <w:r>
        <w:t xml:space="preserve">. </w:t>
      </w:r>
      <w:r w:rsidR="009E1D70">
        <w:t xml:space="preserve">Fill out the data for </w:t>
      </w:r>
      <w:r w:rsidR="00085BFE">
        <w:t xml:space="preserve">this </w:t>
      </w:r>
      <w:r w:rsidR="002D71F1">
        <w:t xml:space="preserve">page </w:t>
      </w:r>
      <w:r w:rsidR="00085BFE">
        <w:t xml:space="preserve">using the following values and then </w:t>
      </w:r>
      <w:r w:rsidR="009E1D70">
        <w:t xml:space="preserve">click </w:t>
      </w:r>
      <w:r w:rsidR="009E1D70" w:rsidRPr="00C332D6">
        <w:rPr>
          <w:b/>
        </w:rPr>
        <w:t>Next</w:t>
      </w:r>
      <w:r w:rsidR="009E1D70">
        <w:t>.</w:t>
      </w:r>
    </w:p>
    <w:p w14:paraId="163FB448" w14:textId="4F561680" w:rsidR="009E1D70" w:rsidRDefault="009E1D70" w:rsidP="009E1D70">
      <w:pPr>
        <w:pStyle w:val="LabStepNumberedLevel3"/>
      </w:pPr>
      <w:r>
        <w:t xml:space="preserve">Friendly connection name: </w:t>
      </w:r>
      <w:r w:rsidRPr="009E1D70">
        <w:rPr>
          <w:b/>
        </w:rPr>
        <w:t>Wingtip Sales D</w:t>
      </w:r>
      <w:r w:rsidR="00440B4A">
        <w:rPr>
          <w:b/>
        </w:rPr>
        <w:t>atabase</w:t>
      </w:r>
    </w:p>
    <w:p w14:paraId="24224A16" w14:textId="3E06D6A8" w:rsidR="009E1D70" w:rsidRDefault="00440B4A" w:rsidP="009E1D70">
      <w:pPr>
        <w:pStyle w:val="LabStepNumberedLevel3"/>
      </w:pPr>
      <w:r>
        <w:t xml:space="preserve">Database </w:t>
      </w:r>
      <w:r w:rsidR="009E1D70">
        <w:t xml:space="preserve">name: </w:t>
      </w:r>
      <w:r>
        <w:rPr>
          <w:b/>
        </w:rPr>
        <w:t>C;\Student\Data\WingtipSales.accdb</w:t>
      </w:r>
    </w:p>
    <w:p w14:paraId="3AAECCB5" w14:textId="499FEB88" w:rsidR="009E1D70" w:rsidRDefault="00440B4A" w:rsidP="009E1D70">
      <w:pPr>
        <w:pStyle w:val="LabStepNumberedLevel3"/>
      </w:pPr>
      <w:r>
        <w:t>User name</w:t>
      </w:r>
      <w:r w:rsidR="009E1D70">
        <w:t xml:space="preserve">: </w:t>
      </w:r>
      <w:r w:rsidRPr="00440B4A">
        <w:rPr>
          <w:i/>
        </w:rPr>
        <w:t>leave blank</w:t>
      </w:r>
    </w:p>
    <w:p w14:paraId="39F53891" w14:textId="42FD2B0E" w:rsidR="009E1D70" w:rsidRDefault="00440B4A" w:rsidP="009E1D70">
      <w:pPr>
        <w:pStyle w:val="LabStepNumberedLevel3"/>
      </w:pPr>
      <w:r>
        <w:t>Password</w:t>
      </w:r>
      <w:r w:rsidR="009E1D70">
        <w:t xml:space="preserve">: </w:t>
      </w:r>
      <w:r w:rsidRPr="00440B4A">
        <w:rPr>
          <w:i/>
        </w:rPr>
        <w:t>leave blank</w:t>
      </w:r>
    </w:p>
    <w:p w14:paraId="3025AA9D" w14:textId="69D89168" w:rsidR="009A5BCA" w:rsidRDefault="00E976B5" w:rsidP="009E1D70">
      <w:pPr>
        <w:pStyle w:val="LabStepScreenshotLevel2"/>
      </w:pPr>
      <w:r>
        <w:drawing>
          <wp:inline distT="0" distB="0" distL="0" distR="0" wp14:anchorId="2FC085E0" wp14:editId="0E4D7053">
            <wp:extent cx="3939540" cy="221860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7426" cy="2223049"/>
                    </a:xfrm>
                    <a:prstGeom prst="rect">
                      <a:avLst/>
                    </a:prstGeom>
                    <a:noFill/>
                    <a:ln>
                      <a:noFill/>
                    </a:ln>
                  </pic:spPr>
                </pic:pic>
              </a:graphicData>
            </a:graphic>
          </wp:inline>
        </w:drawing>
      </w:r>
    </w:p>
    <w:p w14:paraId="0B2141E2" w14:textId="1516194A" w:rsidR="009A5BCA" w:rsidRDefault="009E1D70" w:rsidP="009E1D70">
      <w:pPr>
        <w:pStyle w:val="LabStepNumberedLevel2"/>
      </w:pPr>
      <w:r>
        <w:lastRenderedPageBreak/>
        <w:t xml:space="preserve">On the </w:t>
      </w:r>
      <w:r w:rsidR="00C71662" w:rsidRPr="00C71662">
        <w:rPr>
          <w:b/>
        </w:rPr>
        <w:t>Choose How to Import the Data</w:t>
      </w:r>
      <w:r w:rsidR="00C71662">
        <w:t xml:space="preserve"> </w:t>
      </w:r>
      <w:r>
        <w:t xml:space="preserve">page of the </w:t>
      </w:r>
      <w:r w:rsidRPr="009E1D70">
        <w:rPr>
          <w:b/>
        </w:rPr>
        <w:t>Table Import Wizard</w:t>
      </w:r>
      <w:r>
        <w:t xml:space="preserve">, keep the default option of </w:t>
      </w:r>
      <w:r w:rsidRPr="009E1D70">
        <w:rPr>
          <w:b/>
        </w:rPr>
        <w:t>Select from a list of tables and views to choose the data to import</w:t>
      </w:r>
      <w:r>
        <w:t xml:space="preserve"> and then click </w:t>
      </w:r>
      <w:r w:rsidRPr="009E1D70">
        <w:rPr>
          <w:b/>
        </w:rPr>
        <w:t>Next</w:t>
      </w:r>
      <w:r>
        <w:t>.</w:t>
      </w:r>
    </w:p>
    <w:p w14:paraId="450DEFA6" w14:textId="678F6C07" w:rsidR="009A5BCA" w:rsidRDefault="009A5BCA" w:rsidP="009A5BCA">
      <w:pPr>
        <w:pStyle w:val="LabStepScreenshotLevel2"/>
      </w:pPr>
      <w:r>
        <w:drawing>
          <wp:inline distT="0" distB="0" distL="0" distR="0" wp14:anchorId="638FAE4C" wp14:editId="74573A5E">
            <wp:extent cx="2353835" cy="25146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2431" cy="2545149"/>
                    </a:xfrm>
                    <a:prstGeom prst="rect">
                      <a:avLst/>
                    </a:prstGeom>
                    <a:noFill/>
                    <a:ln>
                      <a:noFill/>
                    </a:ln>
                  </pic:spPr>
                </pic:pic>
              </a:graphicData>
            </a:graphic>
          </wp:inline>
        </w:drawing>
      </w:r>
    </w:p>
    <w:p w14:paraId="5A2F90ED" w14:textId="6D21000B" w:rsidR="00C71662" w:rsidRDefault="00C71662" w:rsidP="00C71662">
      <w:pPr>
        <w:pStyle w:val="LabStepNumberedLevel2"/>
      </w:pPr>
      <w:r>
        <w:t xml:space="preserve">On the </w:t>
      </w:r>
      <w:r w:rsidRPr="00C71662">
        <w:rPr>
          <w:b/>
        </w:rPr>
        <w:t>Select Tables and Views</w:t>
      </w:r>
      <w:r>
        <w:t xml:space="preserve"> page of the </w:t>
      </w:r>
      <w:r w:rsidRPr="00C71662">
        <w:rPr>
          <w:b/>
        </w:rPr>
        <w:t>Table Import Wizard</w:t>
      </w:r>
      <w:r w:rsidR="002D71F1">
        <w:t>…</w:t>
      </w:r>
      <w:r>
        <w:t xml:space="preserve"> </w:t>
      </w:r>
    </w:p>
    <w:p w14:paraId="75845AEA" w14:textId="698EB495" w:rsidR="00C71662" w:rsidRDefault="00C71662" w:rsidP="00C71662">
      <w:pPr>
        <w:pStyle w:val="LabStepNumberedLevel3"/>
      </w:pPr>
      <w:r>
        <w:t xml:space="preserve">Make sure you do </w:t>
      </w:r>
      <w:r w:rsidRPr="00C71662">
        <w:rPr>
          <w:i/>
        </w:rPr>
        <w:t>NOT</w:t>
      </w:r>
      <w:r>
        <w:t xml:space="preserve"> click the </w:t>
      </w:r>
      <w:r w:rsidRPr="00C71662">
        <w:rPr>
          <w:b/>
        </w:rPr>
        <w:t>Finish</w:t>
      </w:r>
      <w:r>
        <w:t xml:space="preserve"> button prematurely </w:t>
      </w:r>
      <w:r w:rsidR="002D71F1">
        <w:t xml:space="preserve">- wait until </w:t>
      </w:r>
      <w:r>
        <w:t xml:space="preserve">you </w:t>
      </w:r>
      <w:r w:rsidR="002D71F1">
        <w:t>finish</w:t>
      </w:r>
      <w:r>
        <w:t xml:space="preserve"> </w:t>
      </w:r>
      <w:r w:rsidR="002D71F1">
        <w:t xml:space="preserve">all </w:t>
      </w:r>
      <w:r>
        <w:t>the steps outlined here.</w:t>
      </w:r>
    </w:p>
    <w:p w14:paraId="57994C3E" w14:textId="77777777" w:rsidR="00C71662" w:rsidRDefault="00C71662" w:rsidP="00C71662">
      <w:pPr>
        <w:pStyle w:val="LabStepNumberedLevel3"/>
      </w:pPr>
      <w:r>
        <w:t xml:space="preserve">Select each of the four tables including </w:t>
      </w:r>
      <w:r w:rsidRPr="00C71662">
        <w:rPr>
          <w:b/>
        </w:rPr>
        <w:t>Customers</w:t>
      </w:r>
      <w:r>
        <w:t xml:space="preserve">, </w:t>
      </w:r>
      <w:r w:rsidRPr="00C71662">
        <w:rPr>
          <w:b/>
        </w:rPr>
        <w:t>InvoiceDetails,</w:t>
      </w:r>
      <w:r>
        <w:t xml:space="preserve"> </w:t>
      </w:r>
      <w:r w:rsidRPr="00C71662">
        <w:rPr>
          <w:b/>
        </w:rPr>
        <w:t>Invoices</w:t>
      </w:r>
      <w:r>
        <w:t xml:space="preserve"> and </w:t>
      </w:r>
      <w:r w:rsidRPr="00C71662">
        <w:rPr>
          <w:b/>
        </w:rPr>
        <w:t>Products</w:t>
      </w:r>
      <w:r>
        <w:t>.</w:t>
      </w:r>
    </w:p>
    <w:p w14:paraId="4DCA3425" w14:textId="03CE34B1" w:rsidR="009A5BCA" w:rsidRDefault="009A5BCA" w:rsidP="00C71662">
      <w:pPr>
        <w:pStyle w:val="LabStepScreenshotLevel2"/>
      </w:pPr>
      <w:r>
        <w:drawing>
          <wp:inline distT="0" distB="0" distL="0" distR="0" wp14:anchorId="29C5A984" wp14:editId="04D6286A">
            <wp:extent cx="2371725" cy="252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91301" cy="2544833"/>
                    </a:xfrm>
                    <a:prstGeom prst="rect">
                      <a:avLst/>
                    </a:prstGeom>
                    <a:noFill/>
                    <a:ln>
                      <a:noFill/>
                    </a:ln>
                  </pic:spPr>
                </pic:pic>
              </a:graphicData>
            </a:graphic>
          </wp:inline>
        </w:drawing>
      </w:r>
    </w:p>
    <w:p w14:paraId="7B141294" w14:textId="20317500" w:rsidR="009A5BCA" w:rsidRDefault="00C71662" w:rsidP="00C71662">
      <w:pPr>
        <w:pStyle w:val="LabStepNumberedLevel2"/>
      </w:pPr>
      <w:r>
        <w:t xml:space="preserve">Update the </w:t>
      </w:r>
      <w:r w:rsidRPr="00C71662">
        <w:rPr>
          <w:b/>
        </w:rPr>
        <w:t>Friendly Name</w:t>
      </w:r>
      <w:r>
        <w:t xml:space="preserve"> of the </w:t>
      </w:r>
      <w:r w:rsidRPr="00C71662">
        <w:rPr>
          <w:b/>
        </w:rPr>
        <w:t>InvoiceDetails</w:t>
      </w:r>
      <w:r>
        <w:t xml:space="preserve"> table to </w:t>
      </w:r>
      <w:r w:rsidRPr="00C71662">
        <w:rPr>
          <w:b/>
        </w:rPr>
        <w:t>Sales</w:t>
      </w:r>
      <w:r>
        <w:t>.</w:t>
      </w:r>
    </w:p>
    <w:p w14:paraId="3B0E2E9E" w14:textId="13EFBE06" w:rsidR="00480C63" w:rsidRDefault="00B84305" w:rsidP="00480C63">
      <w:pPr>
        <w:pStyle w:val="LabStepScreenshotLevel2"/>
      </w:pPr>
      <w:r>
        <w:drawing>
          <wp:inline distT="0" distB="0" distL="0" distR="0" wp14:anchorId="53AA91AD" wp14:editId="00174D93">
            <wp:extent cx="2417445" cy="1226047"/>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2833" cy="1233851"/>
                    </a:xfrm>
                    <a:prstGeom prst="rect">
                      <a:avLst/>
                    </a:prstGeom>
                    <a:noFill/>
                    <a:ln>
                      <a:noFill/>
                    </a:ln>
                  </pic:spPr>
                </pic:pic>
              </a:graphicData>
            </a:graphic>
          </wp:inline>
        </w:drawing>
      </w:r>
    </w:p>
    <w:p w14:paraId="598FE03C" w14:textId="5C1C1791" w:rsidR="00AB3B26" w:rsidRDefault="00AB3B26" w:rsidP="00C71662">
      <w:pPr>
        <w:pStyle w:val="LabStepNumberedLevel2"/>
      </w:pPr>
      <w:r>
        <w:t xml:space="preserve">Update the </w:t>
      </w:r>
      <w:r w:rsidRPr="00C71662">
        <w:rPr>
          <w:b/>
        </w:rPr>
        <w:t>Friendly Name</w:t>
      </w:r>
      <w:r>
        <w:t xml:space="preserve"> of the </w:t>
      </w:r>
      <w:r>
        <w:rPr>
          <w:b/>
        </w:rPr>
        <w:t>Invoices</w:t>
      </w:r>
      <w:r>
        <w:t xml:space="preserve"> table to </w:t>
      </w:r>
      <w:r>
        <w:rPr>
          <w:b/>
        </w:rPr>
        <w:t>Purchases</w:t>
      </w:r>
      <w:r>
        <w:t>.</w:t>
      </w:r>
    </w:p>
    <w:p w14:paraId="116D440B" w14:textId="12E90F61" w:rsidR="00AB3B26" w:rsidRDefault="00AB3B26" w:rsidP="00AB3B26">
      <w:pPr>
        <w:pStyle w:val="LabStepScreenshotLevel2"/>
      </w:pPr>
      <w:r>
        <w:lastRenderedPageBreak/>
        <w:drawing>
          <wp:inline distT="0" distB="0" distL="0" distR="0" wp14:anchorId="2B9A4D87" wp14:editId="3A985568">
            <wp:extent cx="2467470" cy="124587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88530" cy="1256504"/>
                    </a:xfrm>
                    <a:prstGeom prst="rect">
                      <a:avLst/>
                    </a:prstGeom>
                    <a:noFill/>
                    <a:ln>
                      <a:noFill/>
                    </a:ln>
                  </pic:spPr>
                </pic:pic>
              </a:graphicData>
            </a:graphic>
          </wp:inline>
        </w:drawing>
      </w:r>
    </w:p>
    <w:p w14:paraId="734A27DB" w14:textId="6442C5FF" w:rsidR="00480C63" w:rsidRDefault="00C71662" w:rsidP="00C71662">
      <w:pPr>
        <w:pStyle w:val="LabStepNumberedLevel2"/>
      </w:pPr>
      <w:r>
        <w:t xml:space="preserve">Select the row with the </w:t>
      </w:r>
      <w:r w:rsidRPr="00C71662">
        <w:rPr>
          <w:b/>
        </w:rPr>
        <w:t>Customers</w:t>
      </w:r>
      <w:r>
        <w:t xml:space="preserve"> table and then click the </w:t>
      </w:r>
      <w:r w:rsidRPr="00C71662">
        <w:rPr>
          <w:b/>
        </w:rPr>
        <w:t>Preview &amp; Filter</w:t>
      </w:r>
      <w:r>
        <w:t xml:space="preserve"> button.</w:t>
      </w:r>
    </w:p>
    <w:p w14:paraId="00551C55" w14:textId="7D85CA0C" w:rsidR="00480C63" w:rsidRDefault="00AB3B26" w:rsidP="00480C63">
      <w:pPr>
        <w:pStyle w:val="LabStepScreenshotLevel2"/>
      </w:pPr>
      <w:r>
        <w:drawing>
          <wp:inline distT="0" distB="0" distL="0" distR="0" wp14:anchorId="2AAB1815" wp14:editId="686929F6">
            <wp:extent cx="2970601" cy="2748915"/>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4273" cy="2761567"/>
                    </a:xfrm>
                    <a:prstGeom prst="rect">
                      <a:avLst/>
                    </a:prstGeom>
                    <a:noFill/>
                    <a:ln>
                      <a:noFill/>
                    </a:ln>
                  </pic:spPr>
                </pic:pic>
              </a:graphicData>
            </a:graphic>
          </wp:inline>
        </w:drawing>
      </w:r>
    </w:p>
    <w:p w14:paraId="65DE5938" w14:textId="238D0310" w:rsidR="009C1C56" w:rsidRDefault="009C1C56" w:rsidP="00C71662">
      <w:pPr>
        <w:pStyle w:val="LabStepNumberedLevel2"/>
      </w:pPr>
      <w:r>
        <w:t xml:space="preserve">In the </w:t>
      </w:r>
      <w:r w:rsidRPr="002D71F1">
        <w:rPr>
          <w:b/>
        </w:rPr>
        <w:t>Preview Selected Table</w:t>
      </w:r>
      <w:r>
        <w:t xml:space="preserve"> page of the </w:t>
      </w:r>
      <w:r w:rsidRPr="002D71F1">
        <w:rPr>
          <w:b/>
        </w:rPr>
        <w:t>Table Import Wizard</w:t>
      </w:r>
      <w:r>
        <w:t xml:space="preserve">, you should see all the columns from the </w:t>
      </w:r>
      <w:r w:rsidRPr="002D71F1">
        <w:rPr>
          <w:b/>
        </w:rPr>
        <w:t>Customers</w:t>
      </w:r>
      <w:r>
        <w:t xml:space="preserve"> table along with a few rows</w:t>
      </w:r>
      <w:r w:rsidR="002D71F1">
        <w:t xml:space="preserve"> of data</w:t>
      </w:r>
      <w:r>
        <w:t xml:space="preserve">. Note that you can remove </w:t>
      </w:r>
      <w:r w:rsidR="002D71F1">
        <w:t xml:space="preserve">unwanted </w:t>
      </w:r>
      <w:r>
        <w:t xml:space="preserve">columns such as </w:t>
      </w:r>
      <w:r w:rsidRPr="002D71F1">
        <w:rPr>
          <w:b/>
        </w:rPr>
        <w:t>FirstName</w:t>
      </w:r>
      <w:r>
        <w:t xml:space="preserve"> </w:t>
      </w:r>
      <w:r w:rsidR="002D71F1">
        <w:t xml:space="preserve">and </w:t>
      </w:r>
      <w:r w:rsidR="002D71F1" w:rsidRPr="002D71F1">
        <w:rPr>
          <w:b/>
        </w:rPr>
        <w:t>LastName</w:t>
      </w:r>
      <w:r w:rsidR="002D71F1">
        <w:t xml:space="preserve"> </w:t>
      </w:r>
      <w:r>
        <w:t>from the import process by unchecking the checkbox</w:t>
      </w:r>
      <w:r w:rsidR="002D71F1">
        <w:t>es</w:t>
      </w:r>
      <w:r>
        <w:t xml:space="preserve"> for </w:t>
      </w:r>
      <w:r w:rsidR="002D71F1">
        <w:t xml:space="preserve">those </w:t>
      </w:r>
      <w:r>
        <w:t>column</w:t>
      </w:r>
      <w:r w:rsidR="002D71F1">
        <w:t>s</w:t>
      </w:r>
      <w:r>
        <w:t>.</w:t>
      </w:r>
    </w:p>
    <w:p w14:paraId="718FD154" w14:textId="6AA9E324" w:rsidR="00480C63" w:rsidRDefault="009C1C56" w:rsidP="00480C63">
      <w:pPr>
        <w:pStyle w:val="LabStepScreenshotLevel2"/>
      </w:pPr>
      <w:r>
        <w:drawing>
          <wp:inline distT="0" distB="0" distL="0" distR="0" wp14:anchorId="0FE702B3" wp14:editId="3CA2FAB0">
            <wp:extent cx="4310743" cy="12644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5514" cy="1271751"/>
                    </a:xfrm>
                    <a:prstGeom prst="rect">
                      <a:avLst/>
                    </a:prstGeom>
                    <a:noFill/>
                    <a:ln>
                      <a:noFill/>
                    </a:ln>
                  </pic:spPr>
                </pic:pic>
              </a:graphicData>
            </a:graphic>
          </wp:inline>
        </w:drawing>
      </w:r>
    </w:p>
    <w:p w14:paraId="77D4F2D0" w14:textId="71AAFC5C" w:rsidR="00480C63" w:rsidRDefault="009C1C56" w:rsidP="009C1C56">
      <w:pPr>
        <w:pStyle w:val="LabStepNumberedLevel2"/>
      </w:pPr>
      <w:r>
        <w:t xml:space="preserve">Uncheck the checkbox for the following </w:t>
      </w:r>
      <w:r w:rsidR="002D71F1">
        <w:t xml:space="preserve">unneeded </w:t>
      </w:r>
      <w:r>
        <w:t xml:space="preserve">columns to remove them from the </w:t>
      </w:r>
      <w:r w:rsidR="002D71F1">
        <w:t xml:space="preserve">table </w:t>
      </w:r>
      <w:r>
        <w:t>import process.</w:t>
      </w:r>
    </w:p>
    <w:p w14:paraId="08680D1E" w14:textId="2942C565" w:rsidR="009C1C56" w:rsidRDefault="009C1C56" w:rsidP="009C1C56">
      <w:pPr>
        <w:pStyle w:val="LabStepNumberedLevel3"/>
      </w:pPr>
      <w:r>
        <w:t>FirstName</w:t>
      </w:r>
    </w:p>
    <w:p w14:paraId="323EAB6A" w14:textId="451348CA" w:rsidR="009C1C56" w:rsidRDefault="009C1C56" w:rsidP="009C1C56">
      <w:pPr>
        <w:pStyle w:val="LabStepNumberedLevel3"/>
      </w:pPr>
      <w:r>
        <w:t>LastName</w:t>
      </w:r>
    </w:p>
    <w:p w14:paraId="019B7CE7" w14:textId="0FB3BDB6" w:rsidR="009C1C56" w:rsidRDefault="009C1C56" w:rsidP="009C1C56">
      <w:pPr>
        <w:pStyle w:val="LabStepNumberedLevel3"/>
      </w:pPr>
      <w:r>
        <w:t>Company</w:t>
      </w:r>
    </w:p>
    <w:p w14:paraId="0FDC40EF" w14:textId="70251FF3" w:rsidR="009C1C56" w:rsidRDefault="009C1C56" w:rsidP="009C1C56">
      <w:pPr>
        <w:pStyle w:val="LabStepNumberedLevel3"/>
      </w:pPr>
      <w:r>
        <w:t>EmailAddress</w:t>
      </w:r>
    </w:p>
    <w:p w14:paraId="7D819B06" w14:textId="66EB6408" w:rsidR="009C1C56" w:rsidRDefault="009C1C56" w:rsidP="009C1C56">
      <w:pPr>
        <w:pStyle w:val="LabStepNumberedLevel3"/>
      </w:pPr>
      <w:r>
        <w:t>WorkPhone</w:t>
      </w:r>
    </w:p>
    <w:p w14:paraId="5B47A756" w14:textId="3E517044" w:rsidR="009C1C56" w:rsidRDefault="009C1C56" w:rsidP="009C1C56">
      <w:pPr>
        <w:pStyle w:val="LabStepNumberedLevel3"/>
      </w:pPr>
      <w:r>
        <w:t>HomePhone</w:t>
      </w:r>
    </w:p>
    <w:p w14:paraId="6F698648" w14:textId="554CC123" w:rsidR="009C1C56" w:rsidRDefault="009C1C56" w:rsidP="009C1C56">
      <w:pPr>
        <w:pStyle w:val="LabStepNumberedLevel3"/>
      </w:pPr>
      <w:r>
        <w:t>Address</w:t>
      </w:r>
    </w:p>
    <w:p w14:paraId="5FE84F1F" w14:textId="15ABE563" w:rsidR="009C1C56" w:rsidRDefault="009C1C56" w:rsidP="009C1C56">
      <w:pPr>
        <w:pStyle w:val="LabStepNumberedLevel2"/>
      </w:pPr>
      <w:r>
        <w:lastRenderedPageBreak/>
        <w:t xml:space="preserve">Once you </w:t>
      </w:r>
      <w:r w:rsidR="003A7F5B">
        <w:t xml:space="preserve">have unchecked the unwanted columns on the </w:t>
      </w:r>
      <w:r w:rsidR="003A7F5B" w:rsidRPr="003A7F5B">
        <w:rPr>
          <w:b/>
        </w:rPr>
        <w:t>Preview Select Table</w:t>
      </w:r>
      <w:r w:rsidR="003A7F5B">
        <w:t xml:space="preserve"> page for the </w:t>
      </w:r>
      <w:r w:rsidR="003A7F5B" w:rsidRPr="003A7F5B">
        <w:rPr>
          <w:b/>
        </w:rPr>
        <w:t>Customers</w:t>
      </w:r>
      <w:r w:rsidR="003A7F5B">
        <w:t xml:space="preserve"> table, click the </w:t>
      </w:r>
      <w:r w:rsidR="003A7F5B" w:rsidRPr="003A7F5B">
        <w:rPr>
          <w:b/>
        </w:rPr>
        <w:t>OK</w:t>
      </w:r>
      <w:r w:rsidR="003A7F5B">
        <w:t xml:space="preserve"> button to return to the </w:t>
      </w:r>
      <w:r w:rsidR="003A7F5B" w:rsidRPr="003A7F5B">
        <w:rPr>
          <w:b/>
        </w:rPr>
        <w:t>Select Tables and Views</w:t>
      </w:r>
      <w:r w:rsidR="003A7F5B">
        <w:t xml:space="preserve"> page.</w:t>
      </w:r>
    </w:p>
    <w:p w14:paraId="154A2559" w14:textId="3593FE08" w:rsidR="009C1C56" w:rsidRDefault="009C1C56" w:rsidP="009C1C56">
      <w:pPr>
        <w:pStyle w:val="LabStepScreenshotLevel2"/>
      </w:pPr>
      <w:r>
        <w:drawing>
          <wp:inline distT="0" distB="0" distL="0" distR="0" wp14:anchorId="10E9F7DE" wp14:editId="6E28B318">
            <wp:extent cx="5584371" cy="204760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4963" cy="2051487"/>
                    </a:xfrm>
                    <a:prstGeom prst="rect">
                      <a:avLst/>
                    </a:prstGeom>
                    <a:noFill/>
                    <a:ln>
                      <a:noFill/>
                    </a:ln>
                  </pic:spPr>
                </pic:pic>
              </a:graphicData>
            </a:graphic>
          </wp:inline>
        </w:drawing>
      </w:r>
    </w:p>
    <w:p w14:paraId="41B50964" w14:textId="3EFBEBC1" w:rsidR="009C1C56" w:rsidRDefault="003A7F5B" w:rsidP="009C1C56">
      <w:pPr>
        <w:pStyle w:val="LabStepNumberedLevel2"/>
      </w:pPr>
      <w:r>
        <w:t xml:space="preserve">On the </w:t>
      </w:r>
      <w:r w:rsidRPr="003A7F5B">
        <w:rPr>
          <w:b/>
        </w:rPr>
        <w:t>Select Tables and Views</w:t>
      </w:r>
      <w:r>
        <w:t xml:space="preserve"> page of the </w:t>
      </w:r>
      <w:r w:rsidRPr="003A7F5B">
        <w:rPr>
          <w:b/>
        </w:rPr>
        <w:t>Table Import Wizard</w:t>
      </w:r>
      <w:r>
        <w:t xml:space="preserve">, click the </w:t>
      </w:r>
      <w:r w:rsidRPr="003A7F5B">
        <w:rPr>
          <w:b/>
        </w:rPr>
        <w:t>Finish</w:t>
      </w:r>
      <w:r>
        <w:t xml:space="preserve"> button to begin the import process.</w:t>
      </w:r>
    </w:p>
    <w:p w14:paraId="366172E1" w14:textId="02A60DF5" w:rsidR="00480C63" w:rsidRDefault="003A7F5B" w:rsidP="003A7F5B">
      <w:pPr>
        <w:pStyle w:val="LabStepNumberedLevel2"/>
      </w:pPr>
      <w:r>
        <w:t xml:space="preserve">Once the data import process has completed you should see a confirmation of success that looks like the following screenshot which reports on the number of </w:t>
      </w:r>
      <w:r w:rsidR="0041154C">
        <w:t>rows</w:t>
      </w:r>
      <w:r>
        <w:t xml:space="preserve"> that have been imported </w:t>
      </w:r>
      <w:r w:rsidR="00BE7982">
        <w:t>into</w:t>
      </w:r>
      <w:r>
        <w:t xml:space="preserve"> each </w:t>
      </w:r>
      <w:r w:rsidR="00BE7982">
        <w:t xml:space="preserve">new </w:t>
      </w:r>
      <w:r>
        <w:t>table</w:t>
      </w:r>
      <w:r w:rsidR="00BE7982">
        <w:t xml:space="preserve"> in the data model</w:t>
      </w:r>
      <w:r>
        <w:t>.</w:t>
      </w:r>
    </w:p>
    <w:p w14:paraId="5F90FBBB" w14:textId="14489924" w:rsidR="00480C63" w:rsidRDefault="00AB3B26" w:rsidP="00480C63">
      <w:pPr>
        <w:pStyle w:val="LabStepScreenshotLevel2"/>
      </w:pPr>
      <w:r>
        <w:drawing>
          <wp:inline distT="0" distB="0" distL="0" distR="0" wp14:anchorId="4027B56C" wp14:editId="4E67C4AE">
            <wp:extent cx="2765903" cy="29375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9162" cy="2951592"/>
                    </a:xfrm>
                    <a:prstGeom prst="rect">
                      <a:avLst/>
                    </a:prstGeom>
                  </pic:spPr>
                </pic:pic>
              </a:graphicData>
            </a:graphic>
          </wp:inline>
        </w:drawing>
      </w:r>
    </w:p>
    <w:p w14:paraId="7DF115E2" w14:textId="07709C82" w:rsidR="00AB3B26" w:rsidRDefault="00AB3B26" w:rsidP="003A7F5B">
      <w:pPr>
        <w:pStyle w:val="LabStepNumberedLevel2"/>
      </w:pPr>
      <w:r>
        <w:t xml:space="preserve">If you click on the </w:t>
      </w:r>
      <w:r w:rsidRPr="00AB3B26">
        <w:rPr>
          <w:b/>
        </w:rPr>
        <w:t>Details</w:t>
      </w:r>
      <w:r>
        <w:t xml:space="preserve"> link in the </w:t>
      </w:r>
      <w:r w:rsidRPr="00AB3B26">
        <w:rPr>
          <w:b/>
        </w:rPr>
        <w:t>Message</w:t>
      </w:r>
      <w:r>
        <w:t xml:space="preserve"> column, you will see the following dialog </w:t>
      </w:r>
      <w:r w:rsidR="00855F9E">
        <w:t xml:space="preserve">with a somewhat cryptic message that tells </w:t>
      </w:r>
      <w:r>
        <w:t xml:space="preserve">you that PowerPivot </w:t>
      </w:r>
      <w:r w:rsidR="00855F9E">
        <w:t>was able to create three table relationships on the imported tables because table relationships were defined between the tables in the Wingtip Sales database.</w:t>
      </w:r>
    </w:p>
    <w:p w14:paraId="4E87D2DF" w14:textId="60A1BF7D" w:rsidR="00AB3B26" w:rsidRDefault="00E976B5" w:rsidP="00AB3B26">
      <w:pPr>
        <w:pStyle w:val="LabStepScreenshotLevel2"/>
      </w:pPr>
      <w:r>
        <w:lastRenderedPageBreak/>
        <w:drawing>
          <wp:inline distT="0" distB="0" distL="0" distR="0" wp14:anchorId="383C1758" wp14:editId="7F33A50B">
            <wp:extent cx="2643743" cy="2529840"/>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1405" cy="2537172"/>
                    </a:xfrm>
                    <a:prstGeom prst="rect">
                      <a:avLst/>
                    </a:prstGeom>
                  </pic:spPr>
                </pic:pic>
              </a:graphicData>
            </a:graphic>
          </wp:inline>
        </w:drawing>
      </w:r>
    </w:p>
    <w:p w14:paraId="6A99EBEA" w14:textId="77777777" w:rsidR="00F16A71" w:rsidRDefault="00F16A71" w:rsidP="00F16A71">
      <w:pPr>
        <w:pStyle w:val="LabExerciseCallout"/>
      </w:pPr>
      <w:r>
        <w:t xml:space="preserve">Keep in mind that you were not explicitly required to create the relationships between the tables imported from the Wingtip Sales database. That's because the </w:t>
      </w:r>
      <w:r w:rsidRPr="00F05055">
        <w:rPr>
          <w:b/>
        </w:rPr>
        <w:t>Table Import Wizard</w:t>
      </w:r>
      <w:r>
        <w:t xml:space="preserve"> was able to recognize the relationships that exist between the tables in the SQL Server database and to add the relationships into the Excel data model as part of the import process. </w:t>
      </w:r>
    </w:p>
    <w:p w14:paraId="762FC501" w14:textId="5DC4C0C6" w:rsidR="00F16A71" w:rsidRDefault="00BB2626" w:rsidP="00F16A71">
      <w:pPr>
        <w:pStyle w:val="LabStepNumberedLevel2"/>
      </w:pPr>
      <w:r>
        <w:rPr>
          <w:noProof/>
        </w:rPr>
        <w:drawing>
          <wp:anchor distT="0" distB="0" distL="114300" distR="114300" simplePos="0" relativeHeight="251658240" behindDoc="0" locked="0" layoutInCell="1" allowOverlap="1" wp14:anchorId="684D59C3" wp14:editId="5451FFBB">
            <wp:simplePos x="0" y="0"/>
            <wp:positionH relativeFrom="column">
              <wp:posOffset>457200</wp:posOffset>
            </wp:positionH>
            <wp:positionV relativeFrom="paragraph">
              <wp:posOffset>276860</wp:posOffset>
            </wp:positionV>
            <wp:extent cx="3661410" cy="162179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t="4597"/>
                    <a:stretch/>
                  </pic:blipFill>
                  <pic:spPr bwMode="auto">
                    <a:xfrm>
                      <a:off x="0" y="0"/>
                      <a:ext cx="3661410" cy="16217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16A71">
        <w:t xml:space="preserve">Click the </w:t>
      </w:r>
      <w:r w:rsidR="00F16A71" w:rsidRPr="00F16A71">
        <w:rPr>
          <w:b/>
        </w:rPr>
        <w:t>Close</w:t>
      </w:r>
      <w:r w:rsidR="00F16A71">
        <w:t xml:space="preserve"> button to </w:t>
      </w:r>
      <w:r w:rsidR="00F16A71" w:rsidRPr="00F16A71">
        <w:t>close</w:t>
      </w:r>
      <w:r w:rsidR="00F16A71">
        <w:t xml:space="preserve"> the </w:t>
      </w:r>
      <w:r w:rsidR="00F16A71" w:rsidRPr="00F16A71">
        <w:rPr>
          <w:b/>
        </w:rPr>
        <w:t>Table Import Wizard</w:t>
      </w:r>
      <w:r w:rsidR="00F16A71">
        <w:t>. You should now see the four tables available for viewing in the main PowerPivot window.</w:t>
      </w:r>
    </w:p>
    <w:p w14:paraId="21A5A55C" w14:textId="3F55E87C" w:rsidR="00F16A71" w:rsidRDefault="00BB2626" w:rsidP="00F16A71">
      <w:pPr>
        <w:pStyle w:val="LabStepScreenshotLevel2"/>
      </w:pPr>
      <w:r>
        <w:br w:type="textWrapping" w:clear="all"/>
      </w:r>
    </w:p>
    <w:p w14:paraId="3ECC946E" w14:textId="3E6B61A6" w:rsidR="003A7F5B" w:rsidRDefault="00BE7982" w:rsidP="00B6701F">
      <w:pPr>
        <w:pStyle w:val="LabStepNumbered"/>
      </w:pPr>
      <w:r>
        <w:t>Take a minute to i</w:t>
      </w:r>
      <w:r w:rsidR="003A7F5B">
        <w:t xml:space="preserve">nspect the </w:t>
      </w:r>
      <w:r>
        <w:t xml:space="preserve">four </w:t>
      </w:r>
      <w:r w:rsidR="003A7F5B">
        <w:t>tables that have been imported</w:t>
      </w:r>
      <w:r>
        <w:t xml:space="preserve"> using the tabs at the bottom of the </w:t>
      </w:r>
      <w:r w:rsidR="00B6701F">
        <w:t>PowerPivot window</w:t>
      </w:r>
      <w:r w:rsidR="003A7F5B">
        <w:t>.</w:t>
      </w:r>
    </w:p>
    <w:p w14:paraId="12841D6E" w14:textId="0BD40564" w:rsidR="00480C63" w:rsidRDefault="00855F9E" w:rsidP="00B6701F">
      <w:pPr>
        <w:pStyle w:val="LabStepScreenshot"/>
      </w:pPr>
      <w:r>
        <w:rPr>
          <w:noProof/>
        </w:rPr>
        <w:drawing>
          <wp:inline distT="0" distB="0" distL="0" distR="0" wp14:anchorId="553AEC76" wp14:editId="7C7D1B7D">
            <wp:extent cx="3212851" cy="1697355"/>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2325" cy="1702360"/>
                    </a:xfrm>
                    <a:prstGeom prst="rect">
                      <a:avLst/>
                    </a:prstGeom>
                    <a:noFill/>
                    <a:ln>
                      <a:noFill/>
                    </a:ln>
                  </pic:spPr>
                </pic:pic>
              </a:graphicData>
            </a:graphic>
          </wp:inline>
        </w:drawing>
      </w:r>
    </w:p>
    <w:p w14:paraId="5721B516" w14:textId="22DE916A" w:rsidR="00B6701F" w:rsidRDefault="00B6701F" w:rsidP="00B6701F">
      <w:pPr>
        <w:pStyle w:val="LabStepNumbered"/>
      </w:pPr>
      <w:r>
        <w:t>Inspect the relationships between the four imported tables.</w:t>
      </w:r>
    </w:p>
    <w:p w14:paraId="2777AE68" w14:textId="328D3FEF" w:rsidR="00B6701F" w:rsidRDefault="00B6701F" w:rsidP="00B6701F">
      <w:pPr>
        <w:pStyle w:val="LabStepNumberedLevel2"/>
      </w:pPr>
      <w:r>
        <w:t xml:space="preserve">Switch the PowerPivot window from </w:t>
      </w:r>
      <w:r w:rsidRPr="002D71F1">
        <w:rPr>
          <w:i/>
        </w:rPr>
        <w:t>Data View</w:t>
      </w:r>
      <w:r>
        <w:t xml:space="preserve"> </w:t>
      </w:r>
      <w:r w:rsidR="003A7F5B">
        <w:t xml:space="preserve">to </w:t>
      </w:r>
      <w:r w:rsidRPr="002D71F1">
        <w:rPr>
          <w:i/>
        </w:rPr>
        <w:t>Diagram View</w:t>
      </w:r>
      <w:r>
        <w:t xml:space="preserve"> by clicking the </w:t>
      </w:r>
      <w:r w:rsidRPr="002D71F1">
        <w:rPr>
          <w:b/>
        </w:rPr>
        <w:t>Diagram View</w:t>
      </w:r>
      <w:r>
        <w:t xml:space="preserve"> button in the ribbon.</w:t>
      </w:r>
    </w:p>
    <w:p w14:paraId="72D45FA6" w14:textId="797231F1" w:rsidR="00B6701F" w:rsidRDefault="00B6701F" w:rsidP="00B6701F">
      <w:pPr>
        <w:pStyle w:val="LabStepScreenshotLevel2"/>
      </w:pPr>
      <w:r>
        <w:lastRenderedPageBreak/>
        <w:drawing>
          <wp:inline distT="0" distB="0" distL="0" distR="0" wp14:anchorId="770043FC" wp14:editId="6CC89579">
            <wp:extent cx="5371231" cy="757646"/>
            <wp:effectExtent l="0" t="0" r="127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59086" cy="784144"/>
                    </a:xfrm>
                    <a:prstGeom prst="rect">
                      <a:avLst/>
                    </a:prstGeom>
                    <a:noFill/>
                    <a:ln>
                      <a:noFill/>
                    </a:ln>
                  </pic:spPr>
                </pic:pic>
              </a:graphicData>
            </a:graphic>
          </wp:inline>
        </w:drawing>
      </w:r>
    </w:p>
    <w:p w14:paraId="044434F1" w14:textId="3EFEFB31" w:rsidR="00B6701F" w:rsidRDefault="00447791" w:rsidP="00E41050">
      <w:pPr>
        <w:pStyle w:val="LabStepNumberedLevel2"/>
      </w:pPr>
      <w:r>
        <w:t xml:space="preserve">When you move to </w:t>
      </w:r>
      <w:r w:rsidR="00B6701F" w:rsidRPr="00447791">
        <w:rPr>
          <w:b/>
        </w:rPr>
        <w:t>Diagram View</w:t>
      </w:r>
      <w:r w:rsidRPr="00447791">
        <w:rPr>
          <w:b/>
        </w:rPr>
        <w:t>,</w:t>
      </w:r>
      <w:r w:rsidR="00B6701F">
        <w:t xml:space="preserve"> </w:t>
      </w:r>
      <w:r>
        <w:t xml:space="preserve">you </w:t>
      </w:r>
      <w:r w:rsidR="002D71F1">
        <w:t xml:space="preserve">should </w:t>
      </w:r>
      <w:r>
        <w:t xml:space="preserve">see the </w:t>
      </w:r>
      <w:r w:rsidR="002D71F1">
        <w:t xml:space="preserve">four </w:t>
      </w:r>
      <w:r>
        <w:t xml:space="preserve">imported </w:t>
      </w:r>
      <w:r w:rsidR="002D71F1">
        <w:t>tables</w:t>
      </w:r>
      <w:r>
        <w:t xml:space="preserve"> you just imported. You should also be able to see three lines connected tables which represent relationships. However, </w:t>
      </w:r>
      <w:r w:rsidR="00855F9E">
        <w:t xml:space="preserve">the initial layout </w:t>
      </w:r>
      <w:r>
        <w:t xml:space="preserve">of the tables in </w:t>
      </w:r>
      <w:r w:rsidRPr="00447791">
        <w:rPr>
          <w:b/>
        </w:rPr>
        <w:t>Design View</w:t>
      </w:r>
      <w:r>
        <w:t xml:space="preserve"> needs to be cleaned up.</w:t>
      </w:r>
    </w:p>
    <w:p w14:paraId="7050B032" w14:textId="6C4E9938" w:rsidR="00480C63" w:rsidRDefault="00B6701F" w:rsidP="003A7F5B">
      <w:pPr>
        <w:pStyle w:val="LabStepNumberedLevel2"/>
      </w:pPr>
      <w:r>
        <w:t xml:space="preserve">Using the mouse in </w:t>
      </w:r>
      <w:r w:rsidRPr="00447791">
        <w:rPr>
          <w:b/>
        </w:rPr>
        <w:t>Diagram View</w:t>
      </w:r>
      <w:r>
        <w:t xml:space="preserve">, rearrange the fours tables as shown below to make things </w:t>
      </w:r>
      <w:r w:rsidR="00447791">
        <w:t>more visually appealing</w:t>
      </w:r>
      <w:r>
        <w:t>.</w:t>
      </w:r>
    </w:p>
    <w:p w14:paraId="1A9027EF" w14:textId="4E7E74AF" w:rsidR="0053422E" w:rsidRDefault="00447791" w:rsidP="0053422E">
      <w:pPr>
        <w:pStyle w:val="LabStepScreenshotLevel2"/>
      </w:pPr>
      <w:r>
        <w:drawing>
          <wp:anchor distT="0" distB="0" distL="114300" distR="114300" simplePos="0" relativeHeight="251659264" behindDoc="0" locked="0" layoutInCell="1" allowOverlap="1" wp14:anchorId="062F1EB5" wp14:editId="684587FA">
            <wp:simplePos x="914400" y="2684417"/>
            <wp:positionH relativeFrom="column">
              <wp:align>left</wp:align>
            </wp:positionH>
            <wp:positionV relativeFrom="paragraph">
              <wp:align>top</wp:align>
            </wp:positionV>
            <wp:extent cx="4497229" cy="1999706"/>
            <wp:effectExtent l="0" t="0" r="0" b="63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4223" b="-1"/>
                    <a:stretch/>
                  </pic:blipFill>
                  <pic:spPr bwMode="auto">
                    <a:xfrm>
                      <a:off x="0" y="0"/>
                      <a:ext cx="4497229" cy="1999706"/>
                    </a:xfrm>
                    <a:prstGeom prst="rect">
                      <a:avLst/>
                    </a:prstGeom>
                    <a:ln>
                      <a:noFill/>
                    </a:ln>
                    <a:extLst>
                      <a:ext uri="{53640926-AAD7-44D8-BBD7-CCE9431645EC}">
                        <a14:shadowObscured xmlns:a14="http://schemas.microsoft.com/office/drawing/2010/main"/>
                      </a:ext>
                    </a:extLst>
                  </pic:spPr>
                </pic:pic>
              </a:graphicData>
            </a:graphic>
          </wp:anchor>
        </w:drawing>
      </w:r>
      <w:r w:rsidR="00BB2626">
        <w:br w:type="textWrapping" w:clear="all"/>
      </w:r>
    </w:p>
    <w:p w14:paraId="70F2E691" w14:textId="27A3529B" w:rsidR="00F16A71" w:rsidRDefault="00447791" w:rsidP="00447791">
      <w:pPr>
        <w:pStyle w:val="LabExerciseCallout"/>
      </w:pPr>
      <w:r>
        <w:t xml:space="preserve">One </w:t>
      </w:r>
      <w:r w:rsidR="00A45590">
        <w:t xml:space="preserve">handy aspect of using </w:t>
      </w:r>
      <w:r w:rsidR="00A45590" w:rsidRPr="00A45590">
        <w:rPr>
          <w:b/>
        </w:rPr>
        <w:t>Design View</w:t>
      </w:r>
      <w:r w:rsidR="00A45590">
        <w:t xml:space="preserve"> is that it makes it simple to change the name of a table or a table column. In this scenario, </w:t>
      </w:r>
      <w:r w:rsidR="00F16A71">
        <w:t xml:space="preserve">there is a column in the </w:t>
      </w:r>
      <w:r w:rsidR="00F16A71" w:rsidRPr="00F16A71">
        <w:rPr>
          <w:b/>
        </w:rPr>
        <w:t>Sales</w:t>
      </w:r>
      <w:r w:rsidR="00F16A71">
        <w:t xml:space="preserve"> table named </w:t>
      </w:r>
      <w:r w:rsidR="00F16A71" w:rsidRPr="00F16A71">
        <w:rPr>
          <w:b/>
        </w:rPr>
        <w:t>Price</w:t>
      </w:r>
      <w:r w:rsidR="00F16A71">
        <w:t xml:space="preserve"> that contains that sales amount. In order to make the data model easier to understand, you will now change the name of the </w:t>
      </w:r>
      <w:r w:rsidR="00F16A71" w:rsidRPr="00F16A71">
        <w:rPr>
          <w:b/>
        </w:rPr>
        <w:t>Price</w:t>
      </w:r>
      <w:r w:rsidR="00F16A71">
        <w:t xml:space="preserve"> column to </w:t>
      </w:r>
      <w:r w:rsidR="00F16A71" w:rsidRPr="00F16A71">
        <w:rPr>
          <w:b/>
        </w:rPr>
        <w:t>Sales Amount</w:t>
      </w:r>
      <w:r w:rsidR="00F16A71">
        <w:t>.</w:t>
      </w:r>
    </w:p>
    <w:p w14:paraId="74821C80" w14:textId="3E8C4E44" w:rsidR="00F16A71" w:rsidRDefault="00F16A71" w:rsidP="003F3C48">
      <w:pPr>
        <w:pStyle w:val="LabStepNumbered"/>
      </w:pPr>
      <w:r>
        <w:t xml:space="preserve">Change the name of the </w:t>
      </w:r>
      <w:r w:rsidRPr="00F16A71">
        <w:rPr>
          <w:b/>
        </w:rPr>
        <w:t>Price</w:t>
      </w:r>
      <w:r>
        <w:t xml:space="preserve"> column to </w:t>
      </w:r>
      <w:r w:rsidRPr="00F16A71">
        <w:rPr>
          <w:b/>
        </w:rPr>
        <w:t>Sales Amount</w:t>
      </w:r>
      <w:r>
        <w:t>.</w:t>
      </w:r>
    </w:p>
    <w:p w14:paraId="3FA4DE39" w14:textId="045E47A5" w:rsidR="00F16A71" w:rsidRDefault="00F16A71" w:rsidP="00F16A71">
      <w:pPr>
        <w:pStyle w:val="LabStepNumberedLevel2"/>
      </w:pPr>
      <w:r>
        <w:t xml:space="preserve">In </w:t>
      </w:r>
      <w:r w:rsidRPr="00F16A71">
        <w:rPr>
          <w:b/>
        </w:rPr>
        <w:t>Design View</w:t>
      </w:r>
      <w:r>
        <w:t xml:space="preserve">, right-click on the </w:t>
      </w:r>
      <w:r w:rsidRPr="00F16A71">
        <w:rPr>
          <w:b/>
        </w:rPr>
        <w:t>Price</w:t>
      </w:r>
      <w:r>
        <w:t xml:space="preserve"> column in the </w:t>
      </w:r>
      <w:r w:rsidRPr="00F16A71">
        <w:rPr>
          <w:b/>
        </w:rPr>
        <w:t>Sales</w:t>
      </w:r>
      <w:r>
        <w:t xml:space="preserve"> table and click the </w:t>
      </w:r>
      <w:r w:rsidRPr="00F16A71">
        <w:rPr>
          <w:b/>
        </w:rPr>
        <w:t>Rename</w:t>
      </w:r>
      <w:r>
        <w:t xml:space="preserve"> command.</w:t>
      </w:r>
    </w:p>
    <w:p w14:paraId="2FEF2C5B" w14:textId="0B9AB2CD" w:rsidR="00F16A71" w:rsidRDefault="00F16A71" w:rsidP="00F16A71">
      <w:pPr>
        <w:pStyle w:val="LabStepScreenshotLevel2"/>
      </w:pPr>
      <w:r>
        <w:drawing>
          <wp:inline distT="0" distB="0" distL="0" distR="0" wp14:anchorId="2209D062" wp14:editId="2C4040EE">
            <wp:extent cx="2926080" cy="1809303"/>
            <wp:effectExtent l="0" t="0" r="762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7622" cy="1816440"/>
                    </a:xfrm>
                    <a:prstGeom prst="rect">
                      <a:avLst/>
                    </a:prstGeom>
                    <a:noFill/>
                    <a:ln>
                      <a:noFill/>
                    </a:ln>
                  </pic:spPr>
                </pic:pic>
              </a:graphicData>
            </a:graphic>
          </wp:inline>
        </w:drawing>
      </w:r>
    </w:p>
    <w:p w14:paraId="3807C7E6" w14:textId="496F3A58" w:rsidR="00F16A71" w:rsidRDefault="00F16A71" w:rsidP="00F16A71">
      <w:pPr>
        <w:pStyle w:val="LabStepNumberedLevel2"/>
      </w:pPr>
      <w:r>
        <w:t xml:space="preserve">Rename the column </w:t>
      </w:r>
      <w:r w:rsidRPr="00F16A71">
        <w:rPr>
          <w:b/>
        </w:rPr>
        <w:t>Sales Amount</w:t>
      </w:r>
      <w:r>
        <w:t>.</w:t>
      </w:r>
    </w:p>
    <w:p w14:paraId="5FF8CB2D" w14:textId="01829181" w:rsidR="00F16A71" w:rsidRDefault="00F16A71" w:rsidP="00F16A71">
      <w:pPr>
        <w:pStyle w:val="LabStepScreenshotLevel2"/>
      </w:pPr>
      <w:r>
        <w:lastRenderedPageBreak/>
        <w:drawing>
          <wp:inline distT="0" distB="0" distL="0" distR="0" wp14:anchorId="209AA9A4" wp14:editId="2EAB3547">
            <wp:extent cx="1165860" cy="119022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72318" cy="1196814"/>
                    </a:xfrm>
                    <a:prstGeom prst="rect">
                      <a:avLst/>
                    </a:prstGeom>
                    <a:noFill/>
                    <a:ln>
                      <a:noFill/>
                    </a:ln>
                  </pic:spPr>
                </pic:pic>
              </a:graphicData>
            </a:graphic>
          </wp:inline>
        </w:drawing>
      </w:r>
    </w:p>
    <w:p w14:paraId="65726894" w14:textId="3557C539" w:rsidR="0053422E" w:rsidRDefault="00B6701F" w:rsidP="003F3C48">
      <w:pPr>
        <w:pStyle w:val="LabStepNumbered"/>
      </w:pPr>
      <w:r>
        <w:t xml:space="preserve">Click on the </w:t>
      </w:r>
      <w:r w:rsidRPr="002D71F1">
        <w:rPr>
          <w:b/>
        </w:rPr>
        <w:t>Data View</w:t>
      </w:r>
      <w:r>
        <w:t xml:space="preserve"> button in the ribbon to move the PowerPivot window back to Data View.</w:t>
      </w:r>
    </w:p>
    <w:p w14:paraId="0335E12B" w14:textId="179A69A7" w:rsidR="00B6701F" w:rsidRDefault="00B6701F" w:rsidP="00B6701F">
      <w:pPr>
        <w:pStyle w:val="LabExerciseCallout"/>
      </w:pPr>
      <w:r>
        <w:t xml:space="preserve">Now that you have </w:t>
      </w:r>
      <w:r w:rsidR="00F05055">
        <w:t xml:space="preserve">imported </w:t>
      </w:r>
      <w:r>
        <w:t xml:space="preserve">data in the data model, you </w:t>
      </w:r>
      <w:r w:rsidR="00F05055">
        <w:t xml:space="preserve">will move on to the next exercise where you will </w:t>
      </w:r>
      <w:r>
        <w:t xml:space="preserve">create a simple PivotTable </w:t>
      </w:r>
      <w:r w:rsidR="00F05055">
        <w:t xml:space="preserve">using this data model </w:t>
      </w:r>
      <w:r>
        <w:t xml:space="preserve">which </w:t>
      </w:r>
      <w:r w:rsidR="00F05055">
        <w:t xml:space="preserve">displays </w:t>
      </w:r>
      <w:r>
        <w:t>sales revenue by state.</w:t>
      </w:r>
    </w:p>
    <w:p w14:paraId="44ABB2E8" w14:textId="7B7BFD00" w:rsidR="00646107" w:rsidRPr="00AB0146" w:rsidRDefault="007B1338" w:rsidP="00646107">
      <w:pPr>
        <w:pStyle w:val="Heading3"/>
      </w:pPr>
      <w:r>
        <w:t>Exercise 3: Creating a Pivot</w:t>
      </w:r>
      <w:r w:rsidR="00646107">
        <w:t>Table from an Excel Data Model</w:t>
      </w:r>
    </w:p>
    <w:p w14:paraId="09FB49C6" w14:textId="7032BF77" w:rsidR="00646107" w:rsidRDefault="00646107" w:rsidP="00646107">
      <w:pPr>
        <w:pStyle w:val="LabExerciseLeadIn"/>
      </w:pPr>
      <w:r>
        <w:t>In this exercise you will</w:t>
      </w:r>
      <w:r w:rsidR="00B6701F">
        <w:t xml:space="preserve"> create a simple PivotTable using the </w:t>
      </w:r>
      <w:r w:rsidR="00F05055">
        <w:t xml:space="preserve">Wingtip sales </w:t>
      </w:r>
      <w:r w:rsidR="00B6701F">
        <w:t>data you imported in the previous exercise.</w:t>
      </w:r>
    </w:p>
    <w:p w14:paraId="45D6D893" w14:textId="5E3F54D2" w:rsidR="007B1338" w:rsidRDefault="007B1338" w:rsidP="007B1338">
      <w:pPr>
        <w:pStyle w:val="Heading4"/>
      </w:pPr>
      <w:r>
        <w:t>Create PivotTable</w:t>
      </w:r>
    </w:p>
    <w:p w14:paraId="0849DC18" w14:textId="31B6B397" w:rsidR="00646107" w:rsidRDefault="00F05055" w:rsidP="00980D5C">
      <w:pPr>
        <w:pStyle w:val="LabStepNumbered"/>
        <w:numPr>
          <w:ilvl w:val="0"/>
          <w:numId w:val="9"/>
        </w:numPr>
      </w:pPr>
      <w:r>
        <w:t>If you are not already there, n</w:t>
      </w:r>
      <w:r w:rsidR="00AA0476">
        <w:t xml:space="preserve">avigate to the PowerPivot window for the workbook </w:t>
      </w:r>
      <w:r w:rsidR="00AA0476" w:rsidRPr="00AA0476">
        <w:rPr>
          <w:b/>
        </w:rPr>
        <w:t>WingtipSalesModel.xlsx</w:t>
      </w:r>
      <w:r w:rsidR="00AA0476">
        <w:t>.</w:t>
      </w:r>
    </w:p>
    <w:p w14:paraId="463805F3" w14:textId="31562BA2" w:rsidR="00AA0476" w:rsidRDefault="00AA0476" w:rsidP="00646107">
      <w:pPr>
        <w:pStyle w:val="LabStepNumbered"/>
      </w:pPr>
      <w:r>
        <w:t xml:space="preserve">Create a new PivotTable </w:t>
      </w:r>
      <w:r w:rsidR="00F05055">
        <w:t>to show sales revenue by state</w:t>
      </w:r>
      <w:r>
        <w:t>.</w:t>
      </w:r>
    </w:p>
    <w:p w14:paraId="148D29D0" w14:textId="7D306FA5" w:rsidR="00646107" w:rsidRPr="0094230C" w:rsidRDefault="00AA0476" w:rsidP="00AA0476">
      <w:pPr>
        <w:pStyle w:val="LabStepNumberedLevel2"/>
      </w:pPr>
      <w:r>
        <w:t xml:space="preserve">From the </w:t>
      </w:r>
      <w:r w:rsidRPr="00F05055">
        <w:rPr>
          <w:b/>
        </w:rPr>
        <w:t>Home</w:t>
      </w:r>
      <w:r>
        <w:t xml:space="preserve"> tab in the ribbon, drop down the </w:t>
      </w:r>
      <w:r w:rsidRPr="00F05055">
        <w:rPr>
          <w:b/>
        </w:rPr>
        <w:t>PivotTable</w:t>
      </w:r>
      <w:r>
        <w:t xml:space="preserve"> menu control and click </w:t>
      </w:r>
      <w:r w:rsidRPr="00F05055">
        <w:rPr>
          <w:b/>
        </w:rPr>
        <w:t>PivotTable</w:t>
      </w:r>
      <w:r>
        <w:t>.</w:t>
      </w:r>
    </w:p>
    <w:p w14:paraId="0B436CC3" w14:textId="7DC9B10D" w:rsidR="0053422E" w:rsidRDefault="0053422E" w:rsidP="0053422E">
      <w:pPr>
        <w:pStyle w:val="LabStepScreenshotLevel2"/>
      </w:pPr>
      <w:r>
        <w:drawing>
          <wp:inline distT="0" distB="0" distL="0" distR="0" wp14:anchorId="64AFE3C1" wp14:editId="200BBF4C">
            <wp:extent cx="4578531" cy="9602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5369" cy="980571"/>
                    </a:xfrm>
                    <a:prstGeom prst="rect">
                      <a:avLst/>
                    </a:prstGeom>
                    <a:noFill/>
                    <a:ln>
                      <a:noFill/>
                    </a:ln>
                  </pic:spPr>
                </pic:pic>
              </a:graphicData>
            </a:graphic>
          </wp:inline>
        </w:drawing>
      </w:r>
    </w:p>
    <w:p w14:paraId="355E5E5D" w14:textId="53CB91F1" w:rsidR="0053422E" w:rsidRDefault="00AA0476" w:rsidP="00AA0476">
      <w:pPr>
        <w:pStyle w:val="LabStepNumberedLevel2"/>
      </w:pPr>
      <w:r>
        <w:t xml:space="preserve">When the </w:t>
      </w:r>
      <w:r w:rsidRPr="00F05055">
        <w:rPr>
          <w:b/>
        </w:rPr>
        <w:t>Create PivotTable</w:t>
      </w:r>
      <w:r>
        <w:t xml:space="preserve"> dialog appears, select </w:t>
      </w:r>
      <w:r w:rsidRPr="00F05055">
        <w:rPr>
          <w:b/>
        </w:rPr>
        <w:t>Existing Worksheet</w:t>
      </w:r>
      <w:r>
        <w:t xml:space="preserve"> and click the </w:t>
      </w:r>
      <w:r w:rsidRPr="00AA0476">
        <w:rPr>
          <w:b/>
        </w:rPr>
        <w:t>OK</w:t>
      </w:r>
      <w:r>
        <w:t xml:space="preserve"> button.</w:t>
      </w:r>
    </w:p>
    <w:p w14:paraId="433018A1" w14:textId="0F283F87" w:rsidR="001D145F" w:rsidRDefault="001D145F" w:rsidP="001D145F">
      <w:pPr>
        <w:pStyle w:val="LabStepScreenshotLevel2"/>
      </w:pPr>
      <w:r>
        <w:drawing>
          <wp:inline distT="0" distB="0" distL="0" distR="0" wp14:anchorId="2C1A04DB" wp14:editId="0D5B654C">
            <wp:extent cx="1749763" cy="751114"/>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83739" cy="765699"/>
                    </a:xfrm>
                    <a:prstGeom prst="rect">
                      <a:avLst/>
                    </a:prstGeom>
                    <a:noFill/>
                    <a:ln>
                      <a:noFill/>
                    </a:ln>
                  </pic:spPr>
                </pic:pic>
              </a:graphicData>
            </a:graphic>
          </wp:inline>
        </w:drawing>
      </w:r>
    </w:p>
    <w:p w14:paraId="259A79D2" w14:textId="1CD0E989" w:rsidR="001D145F" w:rsidRDefault="00AA0476" w:rsidP="00AA0476">
      <w:pPr>
        <w:pStyle w:val="LabStepNumberedLevel2"/>
      </w:pPr>
      <w:r>
        <w:t xml:space="preserve">Once the PivotTable </w:t>
      </w:r>
      <w:r w:rsidR="00D91F4C">
        <w:t xml:space="preserve">has been </w:t>
      </w:r>
      <w:r>
        <w:t xml:space="preserve">added to the </w:t>
      </w:r>
      <w:r w:rsidR="00F05055">
        <w:t>worksheet</w:t>
      </w:r>
      <w:r>
        <w:t xml:space="preserve">, </w:t>
      </w:r>
      <w:r w:rsidR="00F05055">
        <w:t xml:space="preserve">you should see the PivotTable work area on the left-hand side and a PivotTable Fields section </w:t>
      </w:r>
      <w:r w:rsidR="00D91F4C">
        <w:t xml:space="preserve">on the right-hand side </w:t>
      </w:r>
      <w:r w:rsidR="00F05055">
        <w:t>in the task pane</w:t>
      </w:r>
      <w:r>
        <w:t>.</w:t>
      </w:r>
    </w:p>
    <w:p w14:paraId="401E6826" w14:textId="69EF3533" w:rsidR="001D145F" w:rsidRDefault="00447791" w:rsidP="001D145F">
      <w:pPr>
        <w:pStyle w:val="LabStepScreenshotLevel2"/>
      </w:pPr>
      <w:r>
        <w:lastRenderedPageBreak/>
        <w:drawing>
          <wp:inline distT="0" distB="0" distL="0" distR="0" wp14:anchorId="79AC022E" wp14:editId="5D83BE34">
            <wp:extent cx="5120640" cy="3005049"/>
            <wp:effectExtent l="0" t="0" r="381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3868"/>
                    <a:stretch/>
                  </pic:blipFill>
                  <pic:spPr bwMode="auto">
                    <a:xfrm>
                      <a:off x="0" y="0"/>
                      <a:ext cx="5120640" cy="3005049"/>
                    </a:xfrm>
                    <a:prstGeom prst="rect">
                      <a:avLst/>
                    </a:prstGeom>
                    <a:ln>
                      <a:noFill/>
                    </a:ln>
                    <a:extLst>
                      <a:ext uri="{53640926-AAD7-44D8-BBD7-CCE9431645EC}">
                        <a14:shadowObscured xmlns:a14="http://schemas.microsoft.com/office/drawing/2010/main"/>
                      </a:ext>
                    </a:extLst>
                  </pic:spPr>
                </pic:pic>
              </a:graphicData>
            </a:graphic>
          </wp:inline>
        </w:drawing>
      </w:r>
      <w:r w:rsidR="00BB2626">
        <w:br w:type="textWrapping" w:clear="all"/>
      </w:r>
    </w:p>
    <w:p w14:paraId="66F1DACE" w14:textId="6763FC0E" w:rsidR="007B1338" w:rsidRDefault="007B1338" w:rsidP="007B1338">
      <w:pPr>
        <w:pStyle w:val="Heading4"/>
      </w:pPr>
      <w:r>
        <w:t>Customize PivotTable</w:t>
      </w:r>
    </w:p>
    <w:p w14:paraId="1A206681" w14:textId="6462FA08" w:rsidR="001D145F" w:rsidRDefault="00AA0476" w:rsidP="003F3C48">
      <w:pPr>
        <w:pStyle w:val="LabStepNumbered"/>
      </w:pPr>
      <w:r>
        <w:t>Customize the PivotTable to show sales revenue by state.</w:t>
      </w:r>
    </w:p>
    <w:p w14:paraId="6CFEF5ED" w14:textId="3C7B6C56" w:rsidR="00AA0476" w:rsidRDefault="00AA0476" w:rsidP="00AA0476">
      <w:pPr>
        <w:pStyle w:val="LabStepNumberedLevel2"/>
      </w:pPr>
      <w:r>
        <w:t>On the right-hand side of the workbook</w:t>
      </w:r>
      <w:r w:rsidR="00BF4063">
        <w:t xml:space="preserve">, expand the </w:t>
      </w:r>
      <w:r w:rsidR="00BF4063" w:rsidRPr="00BF4063">
        <w:rPr>
          <w:b/>
        </w:rPr>
        <w:t>Sales</w:t>
      </w:r>
      <w:r w:rsidR="00BF4063">
        <w:t xml:space="preserve"> table in the </w:t>
      </w:r>
      <w:r w:rsidR="00BF4063" w:rsidRPr="00447791">
        <w:rPr>
          <w:b/>
        </w:rPr>
        <w:t>PivotTable Fields</w:t>
      </w:r>
      <w:r w:rsidR="00BF4063">
        <w:t xml:space="preserve"> task pane.</w:t>
      </w:r>
    </w:p>
    <w:p w14:paraId="559ED1B3" w14:textId="162C7264" w:rsidR="00BF4063" w:rsidRDefault="00BF4063" w:rsidP="00AA0476">
      <w:pPr>
        <w:pStyle w:val="LabStepNumberedLevel2"/>
      </w:pPr>
      <w:r>
        <w:t xml:space="preserve">Select the </w:t>
      </w:r>
      <w:r w:rsidR="00F16A71">
        <w:rPr>
          <w:b/>
        </w:rPr>
        <w:t>Sales Amount</w:t>
      </w:r>
      <w:r>
        <w:t xml:space="preserve"> column from the </w:t>
      </w:r>
      <w:r w:rsidRPr="00BF4063">
        <w:rPr>
          <w:b/>
        </w:rPr>
        <w:t>Sales</w:t>
      </w:r>
      <w:r>
        <w:t xml:space="preserve"> table. When you do this, you should see the column show up in the </w:t>
      </w:r>
      <w:r w:rsidRPr="00BF4063">
        <w:rPr>
          <w:b/>
        </w:rPr>
        <w:t>VALUES</w:t>
      </w:r>
      <w:r>
        <w:t xml:space="preserve"> section down below with a default name of </w:t>
      </w:r>
      <w:r w:rsidRPr="00BF4063">
        <w:rPr>
          <w:b/>
        </w:rPr>
        <w:t xml:space="preserve">Sum of </w:t>
      </w:r>
      <w:r w:rsidR="005D5B43">
        <w:rPr>
          <w:b/>
        </w:rPr>
        <w:t>Sales Amount</w:t>
      </w:r>
      <w:r>
        <w:t>.</w:t>
      </w:r>
    </w:p>
    <w:p w14:paraId="1C11504E" w14:textId="781FD5D5" w:rsidR="001D145F" w:rsidRDefault="00F16A71" w:rsidP="00BB2626">
      <w:pPr>
        <w:pStyle w:val="LabStepScreenshotLevel2"/>
      </w:pPr>
      <w:r w:rsidRPr="00BB2626">
        <w:rPr>
          <w:rStyle w:val="LabStepScreenshotFrame"/>
        </w:rPr>
        <w:drawing>
          <wp:inline distT="0" distB="0" distL="0" distR="0" wp14:anchorId="5B2707EB" wp14:editId="541B5074">
            <wp:extent cx="4231887" cy="2356022"/>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t="3766"/>
                    <a:stretch/>
                  </pic:blipFill>
                  <pic:spPr bwMode="auto">
                    <a:xfrm>
                      <a:off x="0" y="0"/>
                      <a:ext cx="4234091" cy="2357249"/>
                    </a:xfrm>
                    <a:prstGeom prst="rect">
                      <a:avLst/>
                    </a:prstGeom>
                    <a:ln>
                      <a:noFill/>
                    </a:ln>
                    <a:extLst>
                      <a:ext uri="{53640926-AAD7-44D8-BBD7-CCE9431645EC}">
                        <a14:shadowObscured xmlns:a14="http://schemas.microsoft.com/office/drawing/2010/main"/>
                      </a:ext>
                    </a:extLst>
                  </pic:spPr>
                </pic:pic>
              </a:graphicData>
            </a:graphic>
          </wp:inline>
        </w:drawing>
      </w:r>
    </w:p>
    <w:p w14:paraId="3E199EA2" w14:textId="56231B25" w:rsidR="001D145F" w:rsidRDefault="00BF4063" w:rsidP="00BF4063">
      <w:pPr>
        <w:pStyle w:val="LabStepNumberedLevel2"/>
      </w:pPr>
      <w:r>
        <w:t xml:space="preserve">In the </w:t>
      </w:r>
      <w:r w:rsidRPr="00BF4063">
        <w:rPr>
          <w:b/>
        </w:rPr>
        <w:t>VALUES</w:t>
      </w:r>
      <w:r>
        <w:t xml:space="preserve"> section in the bottom right of the PowerPivot window, click on </w:t>
      </w:r>
      <w:r w:rsidRPr="00BF4063">
        <w:rPr>
          <w:b/>
        </w:rPr>
        <w:t xml:space="preserve">Sum of </w:t>
      </w:r>
      <w:r w:rsidR="005D5B43">
        <w:rPr>
          <w:b/>
        </w:rPr>
        <w:t>Sales Amount</w:t>
      </w:r>
      <w:r w:rsidR="005D5B43">
        <w:t xml:space="preserve"> </w:t>
      </w:r>
      <w:r>
        <w:t xml:space="preserve">to drop down the menu control and click the </w:t>
      </w:r>
      <w:r w:rsidRPr="00BF4063">
        <w:rPr>
          <w:b/>
        </w:rPr>
        <w:t>Value Field Settings…</w:t>
      </w:r>
      <w:r>
        <w:t xml:space="preserve"> command to display the </w:t>
      </w:r>
      <w:r w:rsidRPr="00BF4063">
        <w:rPr>
          <w:b/>
        </w:rPr>
        <w:t>Field Value Settings</w:t>
      </w:r>
      <w:r>
        <w:t xml:space="preserve"> dialog.</w:t>
      </w:r>
    </w:p>
    <w:p w14:paraId="3CDB3C51" w14:textId="368C9436" w:rsidR="001D145F" w:rsidRDefault="005D5B43" w:rsidP="001D145F">
      <w:pPr>
        <w:pStyle w:val="LabStepScreenshotLevel2"/>
      </w:pPr>
      <w:r w:rsidRPr="005D5B43">
        <w:rPr>
          <w:rStyle w:val="LabStepScreenshotFrame"/>
        </w:rPr>
        <w:lastRenderedPageBreak/>
        <w:drawing>
          <wp:inline distT="0" distB="0" distL="0" distR="0" wp14:anchorId="2ED2F05C" wp14:editId="6873DD5A">
            <wp:extent cx="1690412" cy="2388973"/>
            <wp:effectExtent l="0" t="0" r="508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r="937"/>
                    <a:stretch/>
                  </pic:blipFill>
                  <pic:spPr bwMode="auto">
                    <a:xfrm>
                      <a:off x="0" y="0"/>
                      <a:ext cx="1706839" cy="2412188"/>
                    </a:xfrm>
                    <a:prstGeom prst="rect">
                      <a:avLst/>
                    </a:prstGeom>
                    <a:noFill/>
                    <a:ln>
                      <a:noFill/>
                    </a:ln>
                    <a:extLst>
                      <a:ext uri="{53640926-AAD7-44D8-BBD7-CCE9431645EC}">
                        <a14:shadowObscured xmlns:a14="http://schemas.microsoft.com/office/drawing/2010/main"/>
                      </a:ext>
                    </a:extLst>
                  </pic:spPr>
                </pic:pic>
              </a:graphicData>
            </a:graphic>
          </wp:inline>
        </w:drawing>
      </w:r>
    </w:p>
    <w:p w14:paraId="3E8EC110" w14:textId="074944E1" w:rsidR="001D145F" w:rsidRDefault="00BF4063" w:rsidP="00BF4063">
      <w:pPr>
        <w:pStyle w:val="LabStepNumberedLevel2"/>
      </w:pPr>
      <w:r>
        <w:t xml:space="preserve">In the </w:t>
      </w:r>
      <w:r w:rsidRPr="00BF4063">
        <w:rPr>
          <w:b/>
        </w:rPr>
        <w:t>Value Field Settings</w:t>
      </w:r>
      <w:r>
        <w:t xml:space="preserve"> dialog, change the </w:t>
      </w:r>
      <w:r w:rsidRPr="00BF4063">
        <w:rPr>
          <w:b/>
        </w:rPr>
        <w:t>Custom Name</w:t>
      </w:r>
      <w:r>
        <w:t xml:space="preserve"> property from </w:t>
      </w:r>
      <w:r w:rsidRPr="00BF4063">
        <w:rPr>
          <w:b/>
        </w:rPr>
        <w:t xml:space="preserve">Sum of </w:t>
      </w:r>
      <w:r w:rsidR="005D5B43">
        <w:rPr>
          <w:b/>
        </w:rPr>
        <w:t>Sales Amount</w:t>
      </w:r>
      <w:r>
        <w:t xml:space="preserve"> to </w:t>
      </w:r>
      <w:r w:rsidR="00646ECC">
        <w:rPr>
          <w:b/>
        </w:rPr>
        <w:t>Total Sales Amount</w:t>
      </w:r>
      <w:r>
        <w:t>.</w:t>
      </w:r>
    </w:p>
    <w:p w14:paraId="1B72C081" w14:textId="637440F3" w:rsidR="001D145F" w:rsidRDefault="00646ECC" w:rsidP="001D145F">
      <w:pPr>
        <w:pStyle w:val="LabStepScreenshotLevel2"/>
      </w:pPr>
      <w:r>
        <w:drawing>
          <wp:inline distT="0" distB="0" distL="0" distR="0" wp14:anchorId="7DECA0E3" wp14:editId="704C07B7">
            <wp:extent cx="2872740" cy="2352964"/>
            <wp:effectExtent l="0" t="0" r="381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3885" cy="2362092"/>
                    </a:xfrm>
                    <a:prstGeom prst="rect">
                      <a:avLst/>
                    </a:prstGeom>
                  </pic:spPr>
                </pic:pic>
              </a:graphicData>
            </a:graphic>
          </wp:inline>
        </w:drawing>
      </w:r>
    </w:p>
    <w:p w14:paraId="1D934EAF" w14:textId="6A6F6DE7" w:rsidR="00BF4063" w:rsidRDefault="00BF4063" w:rsidP="00BF4063">
      <w:pPr>
        <w:pStyle w:val="LabStepNumberedLevel2"/>
      </w:pPr>
      <w:r>
        <w:t xml:space="preserve">In the </w:t>
      </w:r>
      <w:r w:rsidRPr="00BF4063">
        <w:rPr>
          <w:b/>
        </w:rPr>
        <w:t>Value Field Settings</w:t>
      </w:r>
      <w:r>
        <w:t xml:space="preserve"> dialog, click to </w:t>
      </w:r>
      <w:r w:rsidRPr="00BF4063">
        <w:rPr>
          <w:b/>
        </w:rPr>
        <w:t>Number Format</w:t>
      </w:r>
      <w:r>
        <w:t xml:space="preserve"> button to display the </w:t>
      </w:r>
      <w:r w:rsidRPr="00BF4063">
        <w:rPr>
          <w:b/>
        </w:rPr>
        <w:t>Format Cells</w:t>
      </w:r>
      <w:r>
        <w:t xml:space="preserve"> dialog.</w:t>
      </w:r>
    </w:p>
    <w:p w14:paraId="4FD837DE" w14:textId="440DCD9D" w:rsidR="00BF4063" w:rsidRDefault="00BF4063" w:rsidP="00BF4063">
      <w:pPr>
        <w:pStyle w:val="LabStepNumberedLevel2"/>
      </w:pPr>
      <w:r>
        <w:t xml:space="preserve">In the </w:t>
      </w:r>
      <w:r w:rsidRPr="00BF4063">
        <w:rPr>
          <w:b/>
        </w:rPr>
        <w:t>Format Cells</w:t>
      </w:r>
      <w:r>
        <w:t xml:space="preserve"> dialog, set the </w:t>
      </w:r>
      <w:r w:rsidRPr="00BF4063">
        <w:rPr>
          <w:b/>
        </w:rPr>
        <w:t>Category</w:t>
      </w:r>
      <w:r>
        <w:t xml:space="preserve"> to </w:t>
      </w:r>
      <w:r w:rsidRPr="00BF4063">
        <w:rPr>
          <w:b/>
        </w:rPr>
        <w:t>Currency</w:t>
      </w:r>
      <w:r>
        <w:t xml:space="preserve"> and assign a value of </w:t>
      </w:r>
      <w:r w:rsidRPr="00BF4063">
        <w:rPr>
          <w:b/>
        </w:rPr>
        <w:t>0</w:t>
      </w:r>
      <w:r>
        <w:t xml:space="preserve"> for the number of </w:t>
      </w:r>
      <w:r w:rsidRPr="00BF4063">
        <w:rPr>
          <w:b/>
        </w:rPr>
        <w:t>Decimal places</w:t>
      </w:r>
      <w:r>
        <w:t xml:space="preserve">. </w:t>
      </w:r>
    </w:p>
    <w:p w14:paraId="0875302D" w14:textId="6B52B8A3" w:rsidR="001D145F" w:rsidRDefault="005D5B43" w:rsidP="001D145F">
      <w:pPr>
        <w:pStyle w:val="LabStepScreenshotLevel2"/>
      </w:pPr>
      <w:r>
        <w:lastRenderedPageBreak/>
        <w:drawing>
          <wp:inline distT="0" distB="0" distL="0" distR="0" wp14:anchorId="5F824737" wp14:editId="095FF6C1">
            <wp:extent cx="2688811" cy="235458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04008" cy="2367888"/>
                    </a:xfrm>
                    <a:prstGeom prst="rect">
                      <a:avLst/>
                    </a:prstGeom>
                  </pic:spPr>
                </pic:pic>
              </a:graphicData>
            </a:graphic>
          </wp:inline>
        </w:drawing>
      </w:r>
    </w:p>
    <w:p w14:paraId="79358CEA" w14:textId="4146C620" w:rsidR="001D145F" w:rsidRDefault="000A206A" w:rsidP="000A206A">
      <w:pPr>
        <w:pStyle w:val="LabStepNumberedLevel2"/>
      </w:pPr>
      <w:r>
        <w:t xml:space="preserve">Click </w:t>
      </w:r>
      <w:r w:rsidRPr="000A206A">
        <w:rPr>
          <w:b/>
        </w:rPr>
        <w:t>OK</w:t>
      </w:r>
      <w:r>
        <w:t xml:space="preserve"> to close the </w:t>
      </w:r>
      <w:r w:rsidRPr="000A206A">
        <w:rPr>
          <w:b/>
        </w:rPr>
        <w:t>Format Cells</w:t>
      </w:r>
      <w:r>
        <w:t xml:space="preserve"> dialog.</w:t>
      </w:r>
    </w:p>
    <w:p w14:paraId="16868270" w14:textId="0DCDF2F4" w:rsidR="000A206A" w:rsidRDefault="000A206A" w:rsidP="000A206A">
      <w:pPr>
        <w:pStyle w:val="LabStepNumberedLevel2"/>
      </w:pPr>
      <w:r>
        <w:t xml:space="preserve">Click </w:t>
      </w:r>
      <w:r w:rsidRPr="000A206A">
        <w:rPr>
          <w:b/>
        </w:rPr>
        <w:t>OK</w:t>
      </w:r>
      <w:r>
        <w:t xml:space="preserve"> to close the </w:t>
      </w:r>
      <w:r w:rsidRPr="00BF4063">
        <w:rPr>
          <w:b/>
        </w:rPr>
        <w:t>Value Field Settings</w:t>
      </w:r>
      <w:r>
        <w:t xml:space="preserve"> dialog.</w:t>
      </w:r>
    </w:p>
    <w:p w14:paraId="30EE28A6" w14:textId="016371B6" w:rsidR="000A206A" w:rsidRDefault="000A206A" w:rsidP="000A206A">
      <w:pPr>
        <w:pStyle w:val="LabStepNumberedLevel2"/>
      </w:pPr>
      <w:r>
        <w:t xml:space="preserve">You should now see the result in the PivotTable has been renamed to </w:t>
      </w:r>
      <w:r w:rsidR="00646ECC" w:rsidRPr="00646ECC">
        <w:rPr>
          <w:b/>
        </w:rPr>
        <w:t>Total Sales Amount</w:t>
      </w:r>
      <w:r>
        <w:t xml:space="preserve"> and is formatted as currency.</w:t>
      </w:r>
    </w:p>
    <w:p w14:paraId="349D506A" w14:textId="33AEF24B" w:rsidR="001D145F" w:rsidRDefault="009D0FA3" w:rsidP="001D145F">
      <w:pPr>
        <w:pStyle w:val="LabStepScreenshotLevel2"/>
      </w:pPr>
      <w:r>
        <w:drawing>
          <wp:inline distT="0" distB="0" distL="0" distR="0" wp14:anchorId="39B60CA3" wp14:editId="47DEDF69">
            <wp:extent cx="2417545" cy="1043940"/>
            <wp:effectExtent l="19050" t="19050" r="20955"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37092" cy="1052381"/>
                    </a:xfrm>
                    <a:prstGeom prst="rect">
                      <a:avLst/>
                    </a:prstGeom>
                    <a:noFill/>
                    <a:ln>
                      <a:solidFill>
                        <a:schemeClr val="bg1">
                          <a:lumMod val="50000"/>
                        </a:schemeClr>
                      </a:solidFill>
                    </a:ln>
                  </pic:spPr>
                </pic:pic>
              </a:graphicData>
            </a:graphic>
          </wp:inline>
        </w:drawing>
      </w:r>
    </w:p>
    <w:p w14:paraId="2BEB17F0" w14:textId="418A0648" w:rsidR="000A206A" w:rsidRDefault="000A206A" w:rsidP="003F3C48">
      <w:pPr>
        <w:pStyle w:val="LabStepNumbered"/>
      </w:pPr>
      <w:r>
        <w:t xml:space="preserve">Add the </w:t>
      </w:r>
      <w:r w:rsidRPr="005D5B43">
        <w:rPr>
          <w:b/>
        </w:rPr>
        <w:t>State</w:t>
      </w:r>
      <w:r>
        <w:t xml:space="preserve"> column from the </w:t>
      </w:r>
      <w:r w:rsidRPr="005D5B43">
        <w:rPr>
          <w:b/>
        </w:rPr>
        <w:t>Customer</w:t>
      </w:r>
      <w:r w:rsidR="005D5B43" w:rsidRPr="005D5B43">
        <w:rPr>
          <w:b/>
        </w:rPr>
        <w:t>s</w:t>
      </w:r>
      <w:r>
        <w:t xml:space="preserve"> table to view sales revenue by that dimension.</w:t>
      </w:r>
    </w:p>
    <w:p w14:paraId="6C96FA49" w14:textId="3DE59D01" w:rsidR="000A206A" w:rsidRDefault="000A206A" w:rsidP="000A206A">
      <w:pPr>
        <w:pStyle w:val="LabStepNumberedLevel2"/>
      </w:pPr>
      <w:r>
        <w:t xml:space="preserve">In the list of </w:t>
      </w:r>
      <w:r w:rsidRPr="000A206A">
        <w:rPr>
          <w:b/>
        </w:rPr>
        <w:t>PivotTable Fields</w:t>
      </w:r>
      <w:r>
        <w:t xml:space="preserve">, expand the columns of the </w:t>
      </w:r>
      <w:r w:rsidRPr="000A206A">
        <w:rPr>
          <w:b/>
        </w:rPr>
        <w:t>Customers</w:t>
      </w:r>
      <w:r>
        <w:t xml:space="preserve"> table.</w:t>
      </w:r>
    </w:p>
    <w:p w14:paraId="2CC4FF17" w14:textId="7BD03F7E" w:rsidR="000A206A" w:rsidRDefault="000A206A" w:rsidP="000A206A">
      <w:pPr>
        <w:pStyle w:val="LabStepNumberedLevel2"/>
      </w:pPr>
      <w:r>
        <w:t xml:space="preserve">Select the column named </w:t>
      </w:r>
      <w:r w:rsidRPr="000A206A">
        <w:rPr>
          <w:b/>
        </w:rPr>
        <w:t>State</w:t>
      </w:r>
      <w:r>
        <w:t xml:space="preserve"> which should expand the PivotTable to show sales revenue on a state-by-state basis.</w:t>
      </w:r>
    </w:p>
    <w:p w14:paraId="22BE366C" w14:textId="3BA64E39" w:rsidR="001D145F" w:rsidRDefault="009D0FA3" w:rsidP="001D145F">
      <w:pPr>
        <w:pStyle w:val="LabStepScreenshotLevel2"/>
      </w:pPr>
      <w:r>
        <w:drawing>
          <wp:inline distT="0" distB="0" distL="0" distR="0" wp14:anchorId="097D6C2F" wp14:editId="3315026F">
            <wp:extent cx="4061460" cy="2928763"/>
            <wp:effectExtent l="19050" t="19050" r="15240"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74486" cy="2938156"/>
                    </a:xfrm>
                    <a:prstGeom prst="rect">
                      <a:avLst/>
                    </a:prstGeom>
                    <a:noFill/>
                    <a:ln>
                      <a:solidFill>
                        <a:schemeClr val="bg1">
                          <a:lumMod val="50000"/>
                        </a:schemeClr>
                      </a:solidFill>
                    </a:ln>
                  </pic:spPr>
                </pic:pic>
              </a:graphicData>
            </a:graphic>
          </wp:inline>
        </w:drawing>
      </w:r>
    </w:p>
    <w:p w14:paraId="57D70198" w14:textId="5F29A47A" w:rsidR="000A206A" w:rsidRDefault="00D91F4C" w:rsidP="00D91F4C">
      <w:pPr>
        <w:pStyle w:val="LabStepNumberedLevel2"/>
      </w:pPr>
      <w:r>
        <w:lastRenderedPageBreak/>
        <w:t xml:space="preserve">The next task is to </w:t>
      </w:r>
      <w:r w:rsidR="005D5812">
        <w:t>s</w:t>
      </w:r>
      <w:r w:rsidR="000A206A">
        <w:t>ort t</w:t>
      </w:r>
      <w:r w:rsidR="005D5812">
        <w:t xml:space="preserve">he list of states </w:t>
      </w:r>
      <w:r>
        <w:t xml:space="preserve">so that the </w:t>
      </w:r>
      <w:r w:rsidR="005D5812">
        <w:t>state</w:t>
      </w:r>
      <w:r>
        <w:t>s</w:t>
      </w:r>
      <w:r w:rsidR="000A206A">
        <w:t xml:space="preserve"> with the </w:t>
      </w:r>
      <w:r>
        <w:t xml:space="preserve">higher </w:t>
      </w:r>
      <w:r w:rsidR="000A206A">
        <w:t xml:space="preserve">sales revenue </w:t>
      </w:r>
      <w:r>
        <w:t xml:space="preserve">are displayed </w:t>
      </w:r>
      <w:r w:rsidR="000A206A">
        <w:t>at the top.</w:t>
      </w:r>
      <w:r w:rsidR="005D5812">
        <w:t xml:space="preserve"> You can accomplish this by right-clicking on </w:t>
      </w:r>
      <w:r w:rsidR="000A206A">
        <w:t xml:space="preserve">any cell in the </w:t>
      </w:r>
      <w:r w:rsidR="009D0FA3" w:rsidRPr="009D0FA3">
        <w:rPr>
          <w:b/>
        </w:rPr>
        <w:t>Total</w:t>
      </w:r>
      <w:r w:rsidR="009D0FA3">
        <w:t xml:space="preserve"> </w:t>
      </w:r>
      <w:r w:rsidR="000A206A" w:rsidRPr="005D5812">
        <w:rPr>
          <w:b/>
        </w:rPr>
        <w:t xml:space="preserve">Sales </w:t>
      </w:r>
      <w:r w:rsidR="009D0FA3">
        <w:rPr>
          <w:b/>
        </w:rPr>
        <w:t>Amount</w:t>
      </w:r>
      <w:r w:rsidR="000A206A">
        <w:t xml:space="preserve"> column and </w:t>
      </w:r>
      <w:r w:rsidR="005D5812">
        <w:t xml:space="preserve">selecting the menu command </w:t>
      </w:r>
      <w:r w:rsidR="000A206A">
        <w:t xml:space="preserve">the </w:t>
      </w:r>
      <w:r w:rsidR="000A206A" w:rsidRPr="005D5812">
        <w:rPr>
          <w:b/>
        </w:rPr>
        <w:t>Sort &gt;&gt; Sort Largest to S</w:t>
      </w:r>
      <w:r w:rsidR="005D5812" w:rsidRPr="005D5812">
        <w:rPr>
          <w:b/>
        </w:rPr>
        <w:t>mallest</w:t>
      </w:r>
      <w:r w:rsidR="000A206A">
        <w:t>.</w:t>
      </w:r>
    </w:p>
    <w:p w14:paraId="332CCBF6" w14:textId="7944AB5D" w:rsidR="00BA678C" w:rsidRDefault="009D0FA3" w:rsidP="00BA678C">
      <w:pPr>
        <w:pStyle w:val="LabStepScreenshotLevel2"/>
      </w:pPr>
      <w:r>
        <w:drawing>
          <wp:inline distT="0" distB="0" distL="0" distR="0" wp14:anchorId="3F69792A" wp14:editId="5970BC3D">
            <wp:extent cx="3345487" cy="1577340"/>
            <wp:effectExtent l="19050" t="19050" r="26670"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53864" cy="1581290"/>
                    </a:xfrm>
                    <a:prstGeom prst="rect">
                      <a:avLst/>
                    </a:prstGeom>
                    <a:noFill/>
                    <a:ln>
                      <a:solidFill>
                        <a:schemeClr val="bg1">
                          <a:lumMod val="50000"/>
                        </a:schemeClr>
                      </a:solidFill>
                    </a:ln>
                  </pic:spPr>
                </pic:pic>
              </a:graphicData>
            </a:graphic>
          </wp:inline>
        </w:drawing>
      </w:r>
    </w:p>
    <w:p w14:paraId="5783B168" w14:textId="7B3E5782" w:rsidR="005D5812" w:rsidRDefault="005D5812" w:rsidP="005D5812">
      <w:pPr>
        <w:pStyle w:val="LabStepNumberedLevel2"/>
      </w:pPr>
      <w:r>
        <w:t xml:space="preserve">You should now see the states </w:t>
      </w:r>
      <w:r w:rsidR="00D91F4C">
        <w:t xml:space="preserve">have been </w:t>
      </w:r>
      <w:r>
        <w:t xml:space="preserve">reordered by sales revenue in a descending fashion with </w:t>
      </w:r>
      <w:r w:rsidRPr="005D5812">
        <w:rPr>
          <w:b/>
        </w:rPr>
        <w:t>CA</w:t>
      </w:r>
      <w:r>
        <w:t xml:space="preserve"> at the top.</w:t>
      </w:r>
    </w:p>
    <w:p w14:paraId="0906BF2B" w14:textId="30D523A5" w:rsidR="00BA678C" w:rsidRDefault="009D0FA3" w:rsidP="00BA678C">
      <w:pPr>
        <w:pStyle w:val="LabStepScreenshotLevel2"/>
      </w:pPr>
      <w:r>
        <w:drawing>
          <wp:inline distT="0" distB="0" distL="0" distR="0" wp14:anchorId="649DB9B1" wp14:editId="3D147D65">
            <wp:extent cx="1735556" cy="3596640"/>
            <wp:effectExtent l="19050" t="19050" r="17145"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45228" cy="3616683"/>
                    </a:xfrm>
                    <a:prstGeom prst="rect">
                      <a:avLst/>
                    </a:prstGeom>
                    <a:noFill/>
                    <a:ln>
                      <a:solidFill>
                        <a:schemeClr val="bg1">
                          <a:lumMod val="50000"/>
                        </a:schemeClr>
                      </a:solidFill>
                    </a:ln>
                  </pic:spPr>
                </pic:pic>
              </a:graphicData>
            </a:graphic>
          </wp:inline>
        </w:drawing>
      </w:r>
    </w:p>
    <w:p w14:paraId="52F1B22C" w14:textId="27493850" w:rsidR="00BA678C" w:rsidRDefault="005D5812" w:rsidP="003F3C48">
      <w:pPr>
        <w:pStyle w:val="LabStepNumbered"/>
      </w:pPr>
      <w:r>
        <w:t xml:space="preserve">Rename the current worksheet from </w:t>
      </w:r>
      <w:r w:rsidRPr="005D5812">
        <w:rPr>
          <w:b/>
        </w:rPr>
        <w:t>Sheet1</w:t>
      </w:r>
      <w:r>
        <w:t xml:space="preserve"> to </w:t>
      </w:r>
      <w:r>
        <w:rPr>
          <w:b/>
        </w:rPr>
        <w:t>Sales b</w:t>
      </w:r>
      <w:r w:rsidRPr="005D5812">
        <w:rPr>
          <w:b/>
        </w:rPr>
        <w:t>y State</w:t>
      </w:r>
      <w:r>
        <w:t>.</w:t>
      </w:r>
    </w:p>
    <w:p w14:paraId="1AE7EBC3" w14:textId="51E0150F" w:rsidR="00BA678C" w:rsidRDefault="00BA678C" w:rsidP="00BA678C">
      <w:pPr>
        <w:pStyle w:val="LabStepScreenshotLevel2"/>
      </w:pPr>
      <w:r>
        <w:drawing>
          <wp:inline distT="0" distB="0" distL="0" distR="0" wp14:anchorId="167BA6A3" wp14:editId="77C5363A">
            <wp:extent cx="3002280" cy="871283"/>
            <wp:effectExtent l="19050" t="19050" r="26670" b="241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5">
                      <a:extLst>
                        <a:ext uri="{28A0092B-C50C-407E-A947-70E740481C1C}">
                          <a14:useLocalDpi xmlns:a14="http://schemas.microsoft.com/office/drawing/2010/main" val="0"/>
                        </a:ext>
                      </a:extLst>
                    </a:blip>
                    <a:srcRect t="72307"/>
                    <a:stretch/>
                  </pic:blipFill>
                  <pic:spPr bwMode="auto">
                    <a:xfrm>
                      <a:off x="0" y="0"/>
                      <a:ext cx="3042244" cy="882881"/>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587FAD68" w14:textId="7A2B795C" w:rsidR="00BA678C" w:rsidRPr="0094230C" w:rsidRDefault="005D5812" w:rsidP="005D5812">
      <w:pPr>
        <w:pStyle w:val="LabExerciseCallout"/>
      </w:pPr>
      <w:r>
        <w:t>You have now create</w:t>
      </w:r>
      <w:r w:rsidR="00D91F4C">
        <w:t>d</w:t>
      </w:r>
      <w:r>
        <w:t xml:space="preserve"> a simple PivotTable from the Excel data model</w:t>
      </w:r>
      <w:r w:rsidR="00D91F4C">
        <w:t xml:space="preserve"> in </w:t>
      </w:r>
      <w:r w:rsidR="00D91F4C" w:rsidRPr="00D91F4C">
        <w:rPr>
          <w:b/>
        </w:rPr>
        <w:t>WingtipSalesModel.xlsx</w:t>
      </w:r>
      <w:r>
        <w:t>.</w:t>
      </w:r>
    </w:p>
    <w:p w14:paraId="4F8E4834" w14:textId="79686321" w:rsidR="00E61148" w:rsidRPr="00AB0146" w:rsidRDefault="00E61148" w:rsidP="00E61148">
      <w:pPr>
        <w:pStyle w:val="Heading3"/>
      </w:pPr>
      <w:r>
        <w:lastRenderedPageBreak/>
        <w:t xml:space="preserve">Exercise </w:t>
      </w:r>
      <w:r w:rsidR="00646107">
        <w:t>4</w:t>
      </w:r>
      <w:r>
        <w:t xml:space="preserve">: Adding </w:t>
      </w:r>
      <w:r w:rsidR="005D5812">
        <w:t>a</w:t>
      </w:r>
      <w:r w:rsidR="00646107">
        <w:t xml:space="preserve"> New </w:t>
      </w:r>
      <w:r w:rsidR="00D91F4C">
        <w:t xml:space="preserve">Dimensions </w:t>
      </w:r>
      <w:r w:rsidR="00646107">
        <w:t xml:space="preserve">Table </w:t>
      </w:r>
      <w:r w:rsidR="00D91F4C">
        <w:t>for Sales Region</w:t>
      </w:r>
    </w:p>
    <w:p w14:paraId="2074D93F" w14:textId="0E02AB36" w:rsidR="00E61148" w:rsidRDefault="00E61148" w:rsidP="00E61148">
      <w:pPr>
        <w:pStyle w:val="LabExerciseLeadIn"/>
      </w:pPr>
      <w:r>
        <w:t>In this exercise you will</w:t>
      </w:r>
      <w:r w:rsidR="00D91F4C">
        <w:t xml:space="preserve"> add a new dimension table which assigns a geographic sales region to each state. It will also include the full name for each state so that reports can display state names such as California, Texas and Florida instead of state abbreviations such as CA, TX and FL.</w:t>
      </w:r>
    </w:p>
    <w:p w14:paraId="28821C0A" w14:textId="77777777" w:rsidR="0038072B" w:rsidRDefault="0038072B" w:rsidP="0038072B">
      <w:pPr>
        <w:pStyle w:val="Heading4"/>
      </w:pPr>
      <w:r>
        <w:t>Import Data</w:t>
      </w:r>
    </w:p>
    <w:p w14:paraId="7139E4D4" w14:textId="227A8254" w:rsidR="005D5812" w:rsidRDefault="00ED320D" w:rsidP="00980D5C">
      <w:pPr>
        <w:pStyle w:val="LabStepNumbered"/>
        <w:numPr>
          <w:ilvl w:val="0"/>
          <w:numId w:val="10"/>
        </w:numPr>
      </w:pPr>
      <w:r>
        <w:t xml:space="preserve">Import </w:t>
      </w:r>
      <w:r w:rsidR="00D91F4C">
        <w:t xml:space="preserve">the </w:t>
      </w:r>
      <w:r>
        <w:t>data for the Sales Region table</w:t>
      </w:r>
      <w:r w:rsidR="00D91F4C">
        <w:t xml:space="preserve"> from an existing Excel workbook</w:t>
      </w:r>
      <w:r>
        <w:t>.</w:t>
      </w:r>
    </w:p>
    <w:p w14:paraId="1C3AEA77" w14:textId="22C33F89" w:rsidR="00ED320D" w:rsidRDefault="00ED320D" w:rsidP="00980D5C">
      <w:pPr>
        <w:pStyle w:val="LabStepNumberedLevel2"/>
        <w:numPr>
          <w:ilvl w:val="1"/>
          <w:numId w:val="10"/>
        </w:numPr>
      </w:pPr>
      <w:r>
        <w:t xml:space="preserve">The student </w:t>
      </w:r>
      <w:r w:rsidR="00D91F4C">
        <w:t xml:space="preserve">lab </w:t>
      </w:r>
      <w:r>
        <w:t xml:space="preserve">files for this course include an Excel workbook named </w:t>
      </w:r>
      <w:r w:rsidRPr="00ED320D">
        <w:rPr>
          <w:b/>
        </w:rPr>
        <w:t>SalesRegions.xlsx</w:t>
      </w:r>
      <w:r>
        <w:t xml:space="preserve"> </w:t>
      </w:r>
      <w:r w:rsidR="00D91F4C">
        <w:t xml:space="preserve">which contains </w:t>
      </w:r>
      <w:r>
        <w:t>the following table which contains a row for each of the 50 states along with the state full name and an assigned sales region.</w:t>
      </w:r>
      <w:r w:rsidR="00F956FE">
        <w:t xml:space="preserve"> As you can see, the 50 states have been divided into three sales regions which are </w:t>
      </w:r>
      <w:r w:rsidR="00F956FE" w:rsidRPr="00F956FE">
        <w:rPr>
          <w:b/>
        </w:rPr>
        <w:t>Western Region</w:t>
      </w:r>
      <w:r w:rsidR="00F956FE">
        <w:t xml:space="preserve">, </w:t>
      </w:r>
      <w:r w:rsidR="00F956FE" w:rsidRPr="00F956FE">
        <w:rPr>
          <w:b/>
        </w:rPr>
        <w:t>Central Region</w:t>
      </w:r>
      <w:r w:rsidR="00F956FE">
        <w:t xml:space="preserve"> and </w:t>
      </w:r>
      <w:r w:rsidR="00F956FE" w:rsidRPr="00F956FE">
        <w:rPr>
          <w:b/>
        </w:rPr>
        <w:t>Eastern Region</w:t>
      </w:r>
      <w:r w:rsidR="00F956FE">
        <w:t>.</w:t>
      </w:r>
    </w:p>
    <w:p w14:paraId="5DC3BD82" w14:textId="07A918C4" w:rsidR="005D5812" w:rsidRDefault="005D5812" w:rsidP="00ED320D">
      <w:pPr>
        <w:pStyle w:val="LabStepScreenshotLevel2"/>
      </w:pPr>
      <w:r>
        <w:drawing>
          <wp:inline distT="0" distB="0" distL="0" distR="0" wp14:anchorId="7D3A9F0F" wp14:editId="1B0E1E32">
            <wp:extent cx="2325370" cy="176974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25370" cy="1769745"/>
                    </a:xfrm>
                    <a:prstGeom prst="rect">
                      <a:avLst/>
                    </a:prstGeom>
                    <a:noFill/>
                    <a:ln>
                      <a:noFill/>
                    </a:ln>
                  </pic:spPr>
                </pic:pic>
              </a:graphicData>
            </a:graphic>
          </wp:inline>
        </w:drawing>
      </w:r>
    </w:p>
    <w:p w14:paraId="3DBEFE02" w14:textId="00923D6A" w:rsidR="00E61148" w:rsidRDefault="00ED320D" w:rsidP="00980D5C">
      <w:pPr>
        <w:pStyle w:val="LabStepNumberedLevel2"/>
        <w:numPr>
          <w:ilvl w:val="1"/>
          <w:numId w:val="10"/>
        </w:numPr>
      </w:pPr>
      <w:r>
        <w:t xml:space="preserve">Navigate to the PowerPivot window for </w:t>
      </w:r>
      <w:r w:rsidRPr="00ED320D">
        <w:rPr>
          <w:b/>
        </w:rPr>
        <w:t>WingtipSalesModel.xlsx</w:t>
      </w:r>
      <w:r>
        <w:t>.</w:t>
      </w:r>
    </w:p>
    <w:p w14:paraId="054AB34C" w14:textId="4CD8E875" w:rsidR="00ED320D" w:rsidRDefault="00ED320D" w:rsidP="00980D5C">
      <w:pPr>
        <w:pStyle w:val="LabStepNumberedLevel2"/>
        <w:numPr>
          <w:ilvl w:val="1"/>
          <w:numId w:val="10"/>
        </w:numPr>
      </w:pPr>
      <w:r>
        <w:t xml:space="preserve">In the Get External Data ribbon group, click the </w:t>
      </w:r>
      <w:r w:rsidRPr="00ED320D">
        <w:rPr>
          <w:b/>
        </w:rPr>
        <w:t>From Other Sources</w:t>
      </w:r>
      <w:r>
        <w:t xml:space="preserve"> button to start the </w:t>
      </w:r>
      <w:r w:rsidRPr="00F956FE">
        <w:rPr>
          <w:b/>
        </w:rPr>
        <w:t>Table Import Wizard</w:t>
      </w:r>
      <w:r>
        <w:t>.</w:t>
      </w:r>
    </w:p>
    <w:p w14:paraId="4C9617E2" w14:textId="18353BA4" w:rsidR="00BA678C" w:rsidRDefault="00BA678C" w:rsidP="00BA678C">
      <w:pPr>
        <w:pStyle w:val="LabStepScreenshotLevel2"/>
      </w:pPr>
      <w:r>
        <w:drawing>
          <wp:inline distT="0" distB="0" distL="0" distR="0" wp14:anchorId="6C7CD112" wp14:editId="500E2E2E">
            <wp:extent cx="4349931" cy="832528"/>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94434" cy="841045"/>
                    </a:xfrm>
                    <a:prstGeom prst="rect">
                      <a:avLst/>
                    </a:prstGeom>
                    <a:noFill/>
                    <a:ln>
                      <a:noFill/>
                    </a:ln>
                  </pic:spPr>
                </pic:pic>
              </a:graphicData>
            </a:graphic>
          </wp:inline>
        </w:drawing>
      </w:r>
    </w:p>
    <w:p w14:paraId="63236E70" w14:textId="4CAFDB28" w:rsidR="00E61148" w:rsidRDefault="00ED320D" w:rsidP="00ED320D">
      <w:pPr>
        <w:pStyle w:val="LabStepNumberedLevel2"/>
      </w:pPr>
      <w:r>
        <w:t>In the</w:t>
      </w:r>
      <w:r w:rsidR="00F956FE">
        <w:t xml:space="preserve"> </w:t>
      </w:r>
      <w:r w:rsidR="00F956FE" w:rsidRPr="00F956FE">
        <w:rPr>
          <w:b/>
        </w:rPr>
        <w:t>Connect to a Data Source</w:t>
      </w:r>
      <w:r w:rsidR="00F956FE">
        <w:t xml:space="preserve"> page of the </w:t>
      </w:r>
      <w:r w:rsidRPr="00ED320D">
        <w:rPr>
          <w:b/>
        </w:rPr>
        <w:t>Table Import Wizard</w:t>
      </w:r>
      <w:r>
        <w:t>, scroll down the list of available source</w:t>
      </w:r>
      <w:r w:rsidR="00F956FE">
        <w:t xml:space="preserve">s, </w:t>
      </w:r>
      <w:r>
        <w:t xml:space="preserve">select </w:t>
      </w:r>
      <w:r w:rsidRPr="00ED320D">
        <w:rPr>
          <w:b/>
        </w:rPr>
        <w:t>Excel file</w:t>
      </w:r>
      <w:r>
        <w:t xml:space="preserve"> and then click the </w:t>
      </w:r>
      <w:r w:rsidRPr="00ED320D">
        <w:rPr>
          <w:b/>
        </w:rPr>
        <w:t>Next</w:t>
      </w:r>
      <w:r>
        <w:t xml:space="preserve"> button</w:t>
      </w:r>
      <w:r w:rsidR="00F956FE">
        <w:t xml:space="preserve"> to move to the next page</w:t>
      </w:r>
      <w:r>
        <w:t>.</w:t>
      </w:r>
    </w:p>
    <w:p w14:paraId="1EB27B39" w14:textId="12B312BF" w:rsidR="00BA678C" w:rsidRDefault="00BA678C" w:rsidP="00BA678C">
      <w:pPr>
        <w:pStyle w:val="LabStepScreenshotLevel2"/>
      </w:pPr>
      <w:r>
        <w:lastRenderedPageBreak/>
        <w:drawing>
          <wp:inline distT="0" distB="0" distL="0" distR="0" wp14:anchorId="13997AAB" wp14:editId="6853AC2C">
            <wp:extent cx="2430860" cy="2592977"/>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9910" cy="2602631"/>
                    </a:xfrm>
                    <a:prstGeom prst="rect">
                      <a:avLst/>
                    </a:prstGeom>
                    <a:noFill/>
                    <a:ln>
                      <a:noFill/>
                    </a:ln>
                  </pic:spPr>
                </pic:pic>
              </a:graphicData>
            </a:graphic>
          </wp:inline>
        </w:drawing>
      </w:r>
    </w:p>
    <w:p w14:paraId="4B0E6EA1" w14:textId="7D8B8C54" w:rsidR="00BA678C" w:rsidRDefault="00ED320D" w:rsidP="00ED320D">
      <w:pPr>
        <w:pStyle w:val="LabStepNumberedLevel2"/>
      </w:pPr>
      <w:r>
        <w:t xml:space="preserve">On the </w:t>
      </w:r>
      <w:r w:rsidRPr="00C104B8">
        <w:rPr>
          <w:b/>
        </w:rPr>
        <w:t>Connect to a Microsoft Excel File</w:t>
      </w:r>
      <w:r>
        <w:t xml:space="preserve"> page, enter the following information:</w:t>
      </w:r>
    </w:p>
    <w:p w14:paraId="77AB3134" w14:textId="42493715" w:rsidR="00ED320D" w:rsidRDefault="00ED320D" w:rsidP="00C104B8">
      <w:pPr>
        <w:pStyle w:val="LabStepNumberedLevel3"/>
      </w:pPr>
      <w:r w:rsidRPr="00C104B8">
        <w:rPr>
          <w:b/>
        </w:rPr>
        <w:t>Friendly connection name</w:t>
      </w:r>
      <w:r>
        <w:t>:</w:t>
      </w:r>
      <w:r w:rsidR="00C104B8">
        <w:t xml:space="preserve"> </w:t>
      </w:r>
      <w:r w:rsidR="00C104B8" w:rsidRPr="00C104B8">
        <w:t>Sales Regions from WingtipSalesRegions.xlsx</w:t>
      </w:r>
    </w:p>
    <w:p w14:paraId="2C06E207" w14:textId="17D733DC" w:rsidR="00ED320D" w:rsidRDefault="00ED320D" w:rsidP="00ED320D">
      <w:pPr>
        <w:pStyle w:val="LabStepNumberedLevel3"/>
      </w:pPr>
      <w:r w:rsidRPr="00C104B8">
        <w:rPr>
          <w:b/>
        </w:rPr>
        <w:t>Excel File Path</w:t>
      </w:r>
      <w:r>
        <w:t>: C:\Student\Data\WingtipSalesRegions.xslx</w:t>
      </w:r>
    </w:p>
    <w:p w14:paraId="60EA1203" w14:textId="28B1DA94" w:rsidR="00FF1D42" w:rsidRDefault="00C104B8" w:rsidP="0038072B">
      <w:pPr>
        <w:pStyle w:val="LabStepNumberedLevel3"/>
      </w:pPr>
      <w:r>
        <w:rPr>
          <w:b/>
        </w:rPr>
        <w:t>Use</w:t>
      </w:r>
      <w:r w:rsidR="00ED320D" w:rsidRPr="00C104B8">
        <w:rPr>
          <w:b/>
        </w:rPr>
        <w:t xml:space="preserve"> first row as column headers</w:t>
      </w:r>
      <w:r w:rsidR="00ED320D">
        <w:t>: Checked</w:t>
      </w:r>
    </w:p>
    <w:p w14:paraId="4A9B95B0" w14:textId="04DEA235" w:rsidR="002B587F" w:rsidRDefault="00C104B8" w:rsidP="002B587F">
      <w:pPr>
        <w:pStyle w:val="LabStepScreenshotLevel2"/>
      </w:pPr>
      <w:r>
        <w:drawing>
          <wp:inline distT="0" distB="0" distL="0" distR="0" wp14:anchorId="2140123F" wp14:editId="02095EBB">
            <wp:extent cx="3458882" cy="3317966"/>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67060" cy="3325811"/>
                    </a:xfrm>
                    <a:prstGeom prst="rect">
                      <a:avLst/>
                    </a:prstGeom>
                    <a:noFill/>
                    <a:ln>
                      <a:noFill/>
                    </a:ln>
                  </pic:spPr>
                </pic:pic>
              </a:graphicData>
            </a:graphic>
          </wp:inline>
        </w:drawing>
      </w:r>
    </w:p>
    <w:p w14:paraId="11776B6B" w14:textId="4AC8AF77" w:rsidR="00F956FE" w:rsidRDefault="00C104B8" w:rsidP="00C104B8">
      <w:pPr>
        <w:pStyle w:val="LabStepNumberedLevel2"/>
      </w:pPr>
      <w:r>
        <w:t xml:space="preserve">Click the </w:t>
      </w:r>
      <w:r w:rsidRPr="00F956FE">
        <w:rPr>
          <w:b/>
        </w:rPr>
        <w:t>Next</w:t>
      </w:r>
      <w:r>
        <w:t xml:space="preserve"> button </w:t>
      </w:r>
      <w:r w:rsidR="00F956FE">
        <w:t xml:space="preserve">on the </w:t>
      </w:r>
      <w:r w:rsidR="00F956FE" w:rsidRPr="00C104B8">
        <w:rPr>
          <w:b/>
        </w:rPr>
        <w:t>Connect to a Microsoft Excel File</w:t>
      </w:r>
      <w:r w:rsidR="00F956FE">
        <w:t xml:space="preserve"> page </w:t>
      </w:r>
      <w:r>
        <w:t xml:space="preserve">to move </w:t>
      </w:r>
      <w:r w:rsidR="00F956FE">
        <w:t xml:space="preserve">to </w:t>
      </w:r>
      <w:r>
        <w:t xml:space="preserve">the </w:t>
      </w:r>
      <w:r w:rsidRPr="00C104B8">
        <w:rPr>
          <w:b/>
        </w:rPr>
        <w:t>Select Tables and Views</w:t>
      </w:r>
      <w:r>
        <w:t xml:space="preserve"> page</w:t>
      </w:r>
      <w:r w:rsidR="00F956FE">
        <w:t>.</w:t>
      </w:r>
    </w:p>
    <w:p w14:paraId="43675162" w14:textId="62595CDB" w:rsidR="002B587F" w:rsidRDefault="00F956FE" w:rsidP="00274BB7">
      <w:pPr>
        <w:pStyle w:val="LabStepNumberedLevel2"/>
      </w:pPr>
      <w:r>
        <w:t xml:space="preserve">On the </w:t>
      </w:r>
      <w:r w:rsidRPr="00F956FE">
        <w:rPr>
          <w:b/>
        </w:rPr>
        <w:t>Select Tables and Views</w:t>
      </w:r>
      <w:r>
        <w:t xml:space="preserve"> page, </w:t>
      </w:r>
      <w:r w:rsidR="00C104B8">
        <w:t xml:space="preserve">accept the default settings and click the </w:t>
      </w:r>
      <w:r w:rsidR="00C104B8" w:rsidRPr="00F956FE">
        <w:rPr>
          <w:b/>
        </w:rPr>
        <w:t>Finish</w:t>
      </w:r>
      <w:r w:rsidR="00C104B8">
        <w:t xml:space="preserve"> button to begin the import process.</w:t>
      </w:r>
    </w:p>
    <w:p w14:paraId="64E94DC5" w14:textId="00ADFCDB" w:rsidR="002B587F" w:rsidRDefault="002B587F" w:rsidP="00C104B8">
      <w:pPr>
        <w:pStyle w:val="LabStepScreenshotLevel2"/>
      </w:pPr>
      <w:r w:rsidRPr="00C104B8">
        <w:lastRenderedPageBreak/>
        <w:drawing>
          <wp:inline distT="0" distB="0" distL="0" distR="0" wp14:anchorId="3F787E67" wp14:editId="01F50017">
            <wp:extent cx="2105165" cy="22375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18877" cy="2252164"/>
                    </a:xfrm>
                    <a:prstGeom prst="rect">
                      <a:avLst/>
                    </a:prstGeom>
                    <a:noFill/>
                    <a:ln>
                      <a:noFill/>
                    </a:ln>
                  </pic:spPr>
                </pic:pic>
              </a:graphicData>
            </a:graphic>
          </wp:inline>
        </w:drawing>
      </w:r>
    </w:p>
    <w:p w14:paraId="58E21EE7" w14:textId="475A96EA" w:rsidR="002B587F" w:rsidRDefault="00F956FE" w:rsidP="00C104B8">
      <w:pPr>
        <w:pStyle w:val="LabStepNumberedLevel2"/>
      </w:pPr>
      <w:r>
        <w:t>Once the import process completes, y</w:t>
      </w:r>
      <w:r w:rsidR="00C104B8">
        <w:t>ou should see a success confirmation which tells you that 50 rows have been imported.</w:t>
      </w:r>
    </w:p>
    <w:p w14:paraId="386FD5FE" w14:textId="1DEA481C" w:rsidR="002B587F" w:rsidRDefault="002B587F" w:rsidP="002B587F">
      <w:pPr>
        <w:pStyle w:val="LabStepScreenshotLevel2"/>
      </w:pPr>
      <w:r>
        <w:drawing>
          <wp:inline distT="0" distB="0" distL="0" distR="0" wp14:anchorId="0DC25504" wp14:editId="54B590F9">
            <wp:extent cx="2183802" cy="2327226"/>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00711" cy="2345246"/>
                    </a:xfrm>
                    <a:prstGeom prst="rect">
                      <a:avLst/>
                    </a:prstGeom>
                    <a:noFill/>
                    <a:ln>
                      <a:noFill/>
                    </a:ln>
                  </pic:spPr>
                </pic:pic>
              </a:graphicData>
            </a:graphic>
          </wp:inline>
        </w:drawing>
      </w:r>
    </w:p>
    <w:p w14:paraId="5C5DF956" w14:textId="45940E79" w:rsidR="002B587F" w:rsidRDefault="00C104B8" w:rsidP="00C104B8">
      <w:pPr>
        <w:pStyle w:val="LabStepNumberedLevel2"/>
      </w:pPr>
      <w:r>
        <w:t xml:space="preserve">Click the </w:t>
      </w:r>
      <w:r w:rsidRPr="00C104B8">
        <w:rPr>
          <w:b/>
        </w:rPr>
        <w:t>Close</w:t>
      </w:r>
      <w:r>
        <w:t xml:space="preserve"> button to close the </w:t>
      </w:r>
      <w:r w:rsidRPr="00C104B8">
        <w:rPr>
          <w:b/>
        </w:rPr>
        <w:t>Table Import Wizard</w:t>
      </w:r>
      <w:r>
        <w:t xml:space="preserve"> and inspect the new</w:t>
      </w:r>
      <w:r w:rsidR="00F956FE">
        <w:t>ly imported</w:t>
      </w:r>
      <w:r>
        <w:t xml:space="preserve"> </w:t>
      </w:r>
      <w:r w:rsidR="00F956FE" w:rsidRPr="00F956FE">
        <w:rPr>
          <w:b/>
        </w:rPr>
        <w:t>Sales Regions</w:t>
      </w:r>
      <w:r w:rsidR="00F956FE">
        <w:t xml:space="preserve"> </w:t>
      </w:r>
      <w:r>
        <w:t>table.</w:t>
      </w:r>
    </w:p>
    <w:p w14:paraId="3E3E9DA8" w14:textId="5A08F3CB" w:rsidR="002B587F" w:rsidRDefault="007B6FC2" w:rsidP="002B587F">
      <w:pPr>
        <w:pStyle w:val="LabStepScreenshotLevel2"/>
      </w:pPr>
      <w:r>
        <w:drawing>
          <wp:inline distT="0" distB="0" distL="0" distR="0" wp14:anchorId="247D8D1D" wp14:editId="030991E3">
            <wp:extent cx="4505325" cy="221633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extLst>
                        <a:ext uri="{28A0092B-C50C-407E-A947-70E740481C1C}">
                          <a14:useLocalDpi xmlns:a14="http://schemas.microsoft.com/office/drawing/2010/main" val="0"/>
                        </a:ext>
                      </a:extLst>
                    </a:blip>
                    <a:srcRect t="4478"/>
                    <a:stretch/>
                  </pic:blipFill>
                  <pic:spPr bwMode="auto">
                    <a:xfrm>
                      <a:off x="0" y="0"/>
                      <a:ext cx="4505325" cy="2216334"/>
                    </a:xfrm>
                    <a:prstGeom prst="rect">
                      <a:avLst/>
                    </a:prstGeom>
                    <a:ln>
                      <a:noFill/>
                    </a:ln>
                    <a:extLst>
                      <a:ext uri="{53640926-AAD7-44D8-BBD7-CCE9431645EC}">
                        <a14:shadowObscured xmlns:a14="http://schemas.microsoft.com/office/drawing/2010/main"/>
                      </a:ext>
                    </a:extLst>
                  </pic:spPr>
                </pic:pic>
              </a:graphicData>
            </a:graphic>
          </wp:inline>
        </w:drawing>
      </w:r>
      <w:r w:rsidR="00EB54EA">
        <w:br w:type="textWrapping" w:clear="all"/>
      </w:r>
    </w:p>
    <w:p w14:paraId="4A1B1890" w14:textId="07036BD0" w:rsidR="0038072B" w:rsidRDefault="00C8341E" w:rsidP="0038072B">
      <w:pPr>
        <w:pStyle w:val="Heading4"/>
      </w:pPr>
      <w:r>
        <w:lastRenderedPageBreak/>
        <w:t>Define</w:t>
      </w:r>
      <w:r w:rsidR="0038072B">
        <w:t xml:space="preserve"> Relationships</w:t>
      </w:r>
    </w:p>
    <w:p w14:paraId="7C6BDED0" w14:textId="479BF3C9" w:rsidR="002B587F" w:rsidRDefault="00C104B8" w:rsidP="00E61148">
      <w:pPr>
        <w:pStyle w:val="LabStepNumbered"/>
      </w:pPr>
      <w:r>
        <w:t xml:space="preserve">Define a relationship between the </w:t>
      </w:r>
      <w:r w:rsidRPr="00F956FE">
        <w:rPr>
          <w:b/>
        </w:rPr>
        <w:t>Customers</w:t>
      </w:r>
      <w:r>
        <w:t xml:space="preserve"> table and the </w:t>
      </w:r>
      <w:r w:rsidRPr="00F956FE">
        <w:rPr>
          <w:b/>
        </w:rPr>
        <w:t>Sales Regions</w:t>
      </w:r>
      <w:r>
        <w:t xml:space="preserve"> table.</w:t>
      </w:r>
    </w:p>
    <w:p w14:paraId="4CB482E8" w14:textId="3023A699" w:rsidR="00C104B8" w:rsidRDefault="00F956FE" w:rsidP="00C104B8">
      <w:pPr>
        <w:pStyle w:val="LabStepNumberedLevel2"/>
      </w:pPr>
      <w:r>
        <w:t>Switch the PowerPivot window over to Diagram V</w:t>
      </w:r>
      <w:r w:rsidR="00C104B8">
        <w:t xml:space="preserve">iew </w:t>
      </w:r>
      <w:r>
        <w:t xml:space="preserve">by clicking the </w:t>
      </w:r>
      <w:r w:rsidRPr="00F956FE">
        <w:rPr>
          <w:b/>
        </w:rPr>
        <w:t>Diagram View</w:t>
      </w:r>
      <w:r>
        <w:t xml:space="preserve"> button in the ribbon</w:t>
      </w:r>
      <w:r w:rsidR="00C104B8">
        <w:t>.</w:t>
      </w:r>
    </w:p>
    <w:p w14:paraId="3E11B00F" w14:textId="29E9F656" w:rsidR="00C104B8" w:rsidRDefault="00C104B8" w:rsidP="00C104B8">
      <w:pPr>
        <w:pStyle w:val="LabStepNumberedLevel2"/>
      </w:pPr>
      <w:r>
        <w:t xml:space="preserve">You should be able to see </w:t>
      </w:r>
      <w:r w:rsidRPr="00F956FE">
        <w:rPr>
          <w:b/>
        </w:rPr>
        <w:t>Sales Regions</w:t>
      </w:r>
      <w:r>
        <w:t xml:space="preserve"> table </w:t>
      </w:r>
      <w:r w:rsidR="00F956FE">
        <w:t xml:space="preserve">in Diagram View but this table </w:t>
      </w:r>
      <w:r>
        <w:t>has been created without any relationship</w:t>
      </w:r>
      <w:r w:rsidR="00F956FE">
        <w:t>s</w:t>
      </w:r>
      <w:r>
        <w:t>.</w:t>
      </w:r>
    </w:p>
    <w:p w14:paraId="02C4E368" w14:textId="1424A716" w:rsidR="00C104B8" w:rsidRDefault="00C104B8" w:rsidP="00C104B8">
      <w:pPr>
        <w:pStyle w:val="LabStepNumberedLevel2"/>
      </w:pPr>
      <w:r>
        <w:t xml:space="preserve">Using your mouse in Diagram View, drag the </w:t>
      </w:r>
      <w:r w:rsidRPr="00C104B8">
        <w:rPr>
          <w:b/>
        </w:rPr>
        <w:t>Sales Regions</w:t>
      </w:r>
      <w:r>
        <w:t xml:space="preserve"> table to the left of the </w:t>
      </w:r>
      <w:r w:rsidRPr="00C104B8">
        <w:rPr>
          <w:b/>
        </w:rPr>
        <w:t>Customers</w:t>
      </w:r>
      <w:r>
        <w:t xml:space="preserve"> table.</w:t>
      </w:r>
    </w:p>
    <w:p w14:paraId="29342763" w14:textId="7993060A" w:rsidR="002B587F" w:rsidRDefault="007B6FC2" w:rsidP="002B587F">
      <w:pPr>
        <w:pStyle w:val="LabStepScreenshotLevel2"/>
      </w:pPr>
      <w:r>
        <w:drawing>
          <wp:inline distT="0" distB="0" distL="0" distR="0" wp14:anchorId="421FD127" wp14:editId="51C7DA12">
            <wp:extent cx="4185902" cy="1850315"/>
            <wp:effectExtent l="0" t="0" r="571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11014" cy="1861415"/>
                    </a:xfrm>
                    <a:prstGeom prst="rect">
                      <a:avLst/>
                    </a:prstGeom>
                    <a:noFill/>
                    <a:ln>
                      <a:noFill/>
                    </a:ln>
                  </pic:spPr>
                </pic:pic>
              </a:graphicData>
            </a:graphic>
          </wp:inline>
        </w:drawing>
      </w:r>
    </w:p>
    <w:p w14:paraId="3A8191AC" w14:textId="753507C2" w:rsidR="002B587F" w:rsidRDefault="00C104B8" w:rsidP="00C104B8">
      <w:pPr>
        <w:pStyle w:val="LabStepNumberedLevel2"/>
      </w:pPr>
      <w:r>
        <w:t xml:space="preserve">Using your mouse, drag-and-drop the </w:t>
      </w:r>
      <w:r w:rsidRPr="00C104B8">
        <w:rPr>
          <w:b/>
        </w:rPr>
        <w:t>State</w:t>
      </w:r>
      <w:r>
        <w:t xml:space="preserve"> column from the </w:t>
      </w:r>
      <w:r w:rsidRPr="00C104B8">
        <w:rPr>
          <w:b/>
        </w:rPr>
        <w:t>Customers</w:t>
      </w:r>
      <w:r>
        <w:t xml:space="preserve"> table on top of the </w:t>
      </w:r>
      <w:r w:rsidRPr="00C104B8">
        <w:rPr>
          <w:b/>
        </w:rPr>
        <w:t>State</w:t>
      </w:r>
      <w:r>
        <w:t xml:space="preserve"> column of the </w:t>
      </w:r>
      <w:r w:rsidRPr="00C104B8">
        <w:rPr>
          <w:b/>
        </w:rPr>
        <w:t>Sales Regions</w:t>
      </w:r>
      <w:r>
        <w:t xml:space="preserve"> table to create a relationship between the two.</w:t>
      </w:r>
    </w:p>
    <w:p w14:paraId="5FD42021" w14:textId="32CF332C" w:rsidR="002B587F" w:rsidRDefault="007B6FC2" w:rsidP="002B587F">
      <w:pPr>
        <w:pStyle w:val="LabStepScreenshotLevel2"/>
      </w:pPr>
      <w:r>
        <w:drawing>
          <wp:inline distT="0" distB="0" distL="0" distR="0" wp14:anchorId="339469DC" wp14:editId="064B9B09">
            <wp:extent cx="4066391" cy="1265024"/>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15688" cy="1280360"/>
                    </a:xfrm>
                    <a:prstGeom prst="rect">
                      <a:avLst/>
                    </a:prstGeom>
                    <a:noFill/>
                    <a:ln>
                      <a:noFill/>
                    </a:ln>
                  </pic:spPr>
                </pic:pic>
              </a:graphicData>
            </a:graphic>
          </wp:inline>
        </w:drawing>
      </w:r>
    </w:p>
    <w:p w14:paraId="35DDF2D6" w14:textId="6D2E8D01" w:rsidR="007B6FC2" w:rsidRDefault="007B6FC2" w:rsidP="007B6FC2">
      <w:pPr>
        <w:pStyle w:val="LabExerciseCallout"/>
      </w:pPr>
      <w:r>
        <w:t>You have just created a table relationship that allows you to integrate the Sales Regions table with the other tables in the data model. You will now demonstrate this by creating a second PivotTable that breaks down sales revenue by sales category and then by state.</w:t>
      </w:r>
    </w:p>
    <w:p w14:paraId="294BD20C" w14:textId="70A73967" w:rsidR="00C8341E" w:rsidRDefault="007B6FC2" w:rsidP="00C8341E">
      <w:pPr>
        <w:pStyle w:val="Heading4"/>
      </w:pPr>
      <w:r>
        <w:t>Modify the</w:t>
      </w:r>
      <w:r w:rsidR="00C8341E">
        <w:t xml:space="preserve"> PivotTable</w:t>
      </w:r>
    </w:p>
    <w:p w14:paraId="647CED70" w14:textId="195E8DE1" w:rsidR="00C731F9" w:rsidRDefault="00C731F9" w:rsidP="00D701F8">
      <w:pPr>
        <w:pStyle w:val="LabStepNumbered"/>
      </w:pPr>
      <w:r>
        <w:t xml:space="preserve">Navigate back to the Excel application window and the </w:t>
      </w:r>
      <w:r w:rsidRPr="00C731F9">
        <w:rPr>
          <w:b/>
        </w:rPr>
        <w:t>Sales By State</w:t>
      </w:r>
      <w:r>
        <w:t xml:space="preserve"> worksheet you created with the PivotTable.</w:t>
      </w:r>
    </w:p>
    <w:p w14:paraId="47BE5F03" w14:textId="5DE9CD87" w:rsidR="00C731F9" w:rsidRDefault="00C731F9" w:rsidP="00D701F8">
      <w:pPr>
        <w:pStyle w:val="LabStepNumbered"/>
      </w:pPr>
      <w:r>
        <w:t xml:space="preserve">Select one of the cells in the PivotTable so that Excel shows the </w:t>
      </w:r>
      <w:r w:rsidRPr="00C731F9">
        <w:rPr>
          <w:b/>
        </w:rPr>
        <w:t>Pivot</w:t>
      </w:r>
      <w:r>
        <w:rPr>
          <w:b/>
        </w:rPr>
        <w:t>Table</w:t>
      </w:r>
      <w:r w:rsidRPr="00C731F9">
        <w:rPr>
          <w:b/>
        </w:rPr>
        <w:t xml:space="preserve"> Fields</w:t>
      </w:r>
      <w:r>
        <w:t xml:space="preserve"> sections. You should see that </w:t>
      </w:r>
      <w:r w:rsidRPr="00C731F9">
        <w:rPr>
          <w:b/>
        </w:rPr>
        <w:t>Sales Regions</w:t>
      </w:r>
      <w:r>
        <w:t xml:space="preserve"> is now displayed with the other four tables.</w:t>
      </w:r>
    </w:p>
    <w:p w14:paraId="32A42345" w14:textId="31F9C459" w:rsidR="00C731F9" w:rsidRDefault="00F361DF" w:rsidP="00C731F9">
      <w:pPr>
        <w:pStyle w:val="LabStepScreenshot"/>
      </w:pPr>
      <w:r>
        <w:rPr>
          <w:noProof/>
        </w:rPr>
        <w:lastRenderedPageBreak/>
        <w:drawing>
          <wp:inline distT="0" distB="0" distL="0" distR="0" wp14:anchorId="7CF9CFF6" wp14:editId="0AF25C97">
            <wp:extent cx="4178142" cy="2613660"/>
            <wp:effectExtent l="19050" t="19050" r="13335" b="15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85098" cy="2618011"/>
                    </a:xfrm>
                    <a:prstGeom prst="rect">
                      <a:avLst/>
                    </a:prstGeom>
                    <a:noFill/>
                    <a:ln>
                      <a:solidFill>
                        <a:schemeClr val="bg1">
                          <a:lumMod val="50000"/>
                        </a:schemeClr>
                      </a:solidFill>
                    </a:ln>
                  </pic:spPr>
                </pic:pic>
              </a:graphicData>
            </a:graphic>
          </wp:inline>
        </w:drawing>
      </w:r>
    </w:p>
    <w:p w14:paraId="5BF8561B" w14:textId="088EB0DE" w:rsidR="00C731F9" w:rsidRDefault="00C731F9" w:rsidP="00A1771C">
      <w:pPr>
        <w:pStyle w:val="LabStepNumbered"/>
      </w:pPr>
      <w:r>
        <w:t>Remove the row label for the State column in the Customers table.</w:t>
      </w:r>
    </w:p>
    <w:p w14:paraId="69E7B302" w14:textId="04A36C30" w:rsidR="00C731F9" w:rsidRDefault="00C731F9" w:rsidP="00C731F9">
      <w:pPr>
        <w:pStyle w:val="LabStepNumberedLevel2"/>
      </w:pPr>
      <w:r>
        <w:t>Expand the Customers table. You should see that the State column is checked.</w:t>
      </w:r>
    </w:p>
    <w:p w14:paraId="29C1B5C2" w14:textId="148F63E7" w:rsidR="00C731F9" w:rsidRDefault="00C731F9" w:rsidP="00C731F9">
      <w:pPr>
        <w:pStyle w:val="LabStepScreenshotLevel2"/>
      </w:pPr>
      <w:r>
        <w:drawing>
          <wp:inline distT="0" distB="0" distL="0" distR="0" wp14:anchorId="03DE3C0A" wp14:editId="23A70AE3">
            <wp:extent cx="1338927" cy="1821180"/>
            <wp:effectExtent l="19050" t="19050" r="13970" b="266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52861" cy="1840132"/>
                    </a:xfrm>
                    <a:prstGeom prst="rect">
                      <a:avLst/>
                    </a:prstGeom>
                    <a:noFill/>
                    <a:ln>
                      <a:solidFill>
                        <a:schemeClr val="bg1">
                          <a:lumMod val="50000"/>
                        </a:schemeClr>
                      </a:solidFill>
                    </a:ln>
                  </pic:spPr>
                </pic:pic>
              </a:graphicData>
            </a:graphic>
          </wp:inline>
        </w:drawing>
      </w:r>
    </w:p>
    <w:p w14:paraId="5A1FFB85" w14:textId="785B4D7C" w:rsidR="00C731F9" w:rsidRDefault="00F80E71" w:rsidP="00C731F9">
      <w:pPr>
        <w:pStyle w:val="LabStepNumberedLevel2"/>
      </w:pPr>
      <w:r>
        <w:t xml:space="preserve">Uncheck the </w:t>
      </w:r>
      <w:r w:rsidRPr="00F80E71">
        <w:rPr>
          <w:b/>
        </w:rPr>
        <w:t>State</w:t>
      </w:r>
      <w:r>
        <w:t xml:space="preserve"> column.</w:t>
      </w:r>
    </w:p>
    <w:p w14:paraId="57B8C14A" w14:textId="36B90C5F" w:rsidR="00A1771C" w:rsidRDefault="00A1771C" w:rsidP="00A1771C">
      <w:pPr>
        <w:pStyle w:val="LabStepNumbered"/>
      </w:pPr>
      <w:r>
        <w:t xml:space="preserve">Add the </w:t>
      </w:r>
      <w:r w:rsidR="00383EB3" w:rsidRPr="00383EB3">
        <w:rPr>
          <w:b/>
        </w:rPr>
        <w:t>SalesRegion</w:t>
      </w:r>
      <w:r w:rsidR="00383EB3">
        <w:t xml:space="preserve"> </w:t>
      </w:r>
      <w:r>
        <w:t xml:space="preserve">column from the </w:t>
      </w:r>
      <w:r w:rsidR="00383EB3" w:rsidRPr="00383EB3">
        <w:rPr>
          <w:b/>
        </w:rPr>
        <w:t>Sales Regions</w:t>
      </w:r>
      <w:r w:rsidR="00383EB3">
        <w:t xml:space="preserve"> </w:t>
      </w:r>
      <w:r>
        <w:t>table to view sales revenue by that dimension.</w:t>
      </w:r>
    </w:p>
    <w:p w14:paraId="65DC2420" w14:textId="09C9567F" w:rsidR="00A1771C" w:rsidRDefault="00A1771C" w:rsidP="00A1771C">
      <w:pPr>
        <w:pStyle w:val="LabStepNumberedLevel2"/>
      </w:pPr>
      <w:r>
        <w:t xml:space="preserve">In the list of </w:t>
      </w:r>
      <w:r w:rsidRPr="000A206A">
        <w:rPr>
          <w:b/>
        </w:rPr>
        <w:t>PivotTable Fields</w:t>
      </w:r>
      <w:r>
        <w:t xml:space="preserve">, expand the columns of the </w:t>
      </w:r>
      <w:r w:rsidR="00703C3F">
        <w:rPr>
          <w:b/>
        </w:rPr>
        <w:t>Sales Regions</w:t>
      </w:r>
      <w:r>
        <w:t xml:space="preserve"> table.</w:t>
      </w:r>
    </w:p>
    <w:p w14:paraId="4962BD36" w14:textId="0EBFFEA9" w:rsidR="00A1771C" w:rsidRDefault="00A1771C" w:rsidP="00A1771C">
      <w:pPr>
        <w:pStyle w:val="LabStepNumberedLevel2"/>
      </w:pPr>
      <w:r>
        <w:t xml:space="preserve">Select the </w:t>
      </w:r>
      <w:r w:rsidR="00703C3F">
        <w:rPr>
          <w:b/>
        </w:rPr>
        <w:t xml:space="preserve">SalesRegion </w:t>
      </w:r>
      <w:r w:rsidR="00703C3F">
        <w:t xml:space="preserve">column </w:t>
      </w:r>
      <w:r>
        <w:t xml:space="preserve">which should expand the PivotTable to show sales revenue </w:t>
      </w:r>
      <w:r w:rsidR="00C830EA">
        <w:t xml:space="preserve">split out by </w:t>
      </w:r>
      <w:r w:rsidR="00FB1A89">
        <w:t xml:space="preserve">sales </w:t>
      </w:r>
      <w:r w:rsidR="00C830EA">
        <w:t>region</w:t>
      </w:r>
      <w:r>
        <w:t>.</w:t>
      </w:r>
    </w:p>
    <w:p w14:paraId="6C01956F" w14:textId="45D8F8CB" w:rsidR="00A1771C" w:rsidRDefault="00F361DF" w:rsidP="00A1771C">
      <w:pPr>
        <w:pStyle w:val="LabStepScreenshotLevel2"/>
      </w:pPr>
      <w:r>
        <w:drawing>
          <wp:inline distT="0" distB="0" distL="0" distR="0" wp14:anchorId="1EBD2FF5" wp14:editId="60890491">
            <wp:extent cx="5035137" cy="1775460"/>
            <wp:effectExtent l="19050" t="19050" r="13335" b="152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7153" cy="1779697"/>
                    </a:xfrm>
                    <a:prstGeom prst="rect">
                      <a:avLst/>
                    </a:prstGeom>
                    <a:noFill/>
                    <a:ln>
                      <a:solidFill>
                        <a:schemeClr val="bg1">
                          <a:lumMod val="50000"/>
                        </a:schemeClr>
                      </a:solidFill>
                    </a:ln>
                  </pic:spPr>
                </pic:pic>
              </a:graphicData>
            </a:graphic>
          </wp:inline>
        </w:drawing>
      </w:r>
    </w:p>
    <w:p w14:paraId="34BA5683" w14:textId="542838FF" w:rsidR="00383EB3" w:rsidRDefault="00703C3F" w:rsidP="00B57A92">
      <w:pPr>
        <w:pStyle w:val="LabStepNumberedLevel2"/>
      </w:pPr>
      <w:r>
        <w:lastRenderedPageBreak/>
        <w:t xml:space="preserve">Right-click on one of the cells in the </w:t>
      </w:r>
      <w:r w:rsidR="00F361DF" w:rsidRPr="00F361DF">
        <w:rPr>
          <w:b/>
        </w:rPr>
        <w:t>Total</w:t>
      </w:r>
      <w:r w:rsidR="00F361DF">
        <w:t xml:space="preserve"> </w:t>
      </w:r>
      <w:r w:rsidR="00383EB3" w:rsidRPr="00383EB3">
        <w:rPr>
          <w:b/>
        </w:rPr>
        <w:t xml:space="preserve">Sales </w:t>
      </w:r>
      <w:r w:rsidR="00F361DF">
        <w:rPr>
          <w:b/>
        </w:rPr>
        <w:t>Amount</w:t>
      </w:r>
      <w:r w:rsidR="00383EB3">
        <w:t xml:space="preserve"> column and select </w:t>
      </w:r>
      <w:r w:rsidR="00383EB3" w:rsidRPr="00383EB3">
        <w:rPr>
          <w:b/>
        </w:rPr>
        <w:t>Sort &gt;&gt; Sort Largest to Smallest</w:t>
      </w:r>
      <w:r w:rsidR="00383EB3">
        <w:t>. This should sort the regions by sales revenue in a descending order.</w:t>
      </w:r>
    </w:p>
    <w:p w14:paraId="26D94C51" w14:textId="06A1296D" w:rsidR="00703C3F" w:rsidRDefault="00703C3F" w:rsidP="00703C3F">
      <w:pPr>
        <w:pStyle w:val="LabStepScreenshotLevel2"/>
      </w:pPr>
      <w:r w:rsidRPr="00703C3F">
        <w:rPr>
          <w:rStyle w:val="LabStepScreenshotFrame"/>
        </w:rPr>
        <w:drawing>
          <wp:inline distT="0" distB="0" distL="0" distR="0" wp14:anchorId="57FF70B9" wp14:editId="07A2ABB0">
            <wp:extent cx="2162175" cy="1083945"/>
            <wp:effectExtent l="0" t="0" r="9525"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62175" cy="1083945"/>
                    </a:xfrm>
                    <a:prstGeom prst="rect">
                      <a:avLst/>
                    </a:prstGeom>
                    <a:noFill/>
                    <a:ln>
                      <a:noFill/>
                    </a:ln>
                  </pic:spPr>
                </pic:pic>
              </a:graphicData>
            </a:graphic>
          </wp:inline>
        </w:drawing>
      </w:r>
    </w:p>
    <w:p w14:paraId="0CB831E6" w14:textId="2660385D" w:rsidR="00383EB3" w:rsidRDefault="00383EB3" w:rsidP="00383EB3">
      <w:pPr>
        <w:pStyle w:val="LabStepNumbered"/>
      </w:pPr>
      <w:r>
        <w:t xml:space="preserve">Add a secondary row label </w:t>
      </w:r>
      <w:r w:rsidR="00FB1A89">
        <w:t>to show sales revenue by state</w:t>
      </w:r>
      <w:r>
        <w:t>.</w:t>
      </w:r>
    </w:p>
    <w:p w14:paraId="29FFCEB3" w14:textId="5C4FBA33" w:rsidR="00703C3F" w:rsidRDefault="00703C3F" w:rsidP="00703C3F">
      <w:pPr>
        <w:pStyle w:val="LabStepNumberedLevel2"/>
      </w:pPr>
      <w:r>
        <w:t xml:space="preserve">Select the </w:t>
      </w:r>
      <w:r>
        <w:rPr>
          <w:b/>
        </w:rPr>
        <w:t xml:space="preserve">StateFullName </w:t>
      </w:r>
      <w:r>
        <w:t xml:space="preserve">column which should expand the PivotTable to show sales revenue </w:t>
      </w:r>
      <w:r w:rsidR="00C830EA">
        <w:t xml:space="preserve">by state </w:t>
      </w:r>
      <w:r w:rsidR="00FB1A89">
        <w:t xml:space="preserve">using the full state name </w:t>
      </w:r>
      <w:r w:rsidR="00C830EA">
        <w:t xml:space="preserve">in addition to region. </w:t>
      </w:r>
      <w:r w:rsidR="00383EB3">
        <w:t xml:space="preserve">After you have completed this step you should be able to see the </w:t>
      </w:r>
      <w:r w:rsidR="00383EB3" w:rsidRPr="00C830EA">
        <w:rPr>
          <w:b/>
        </w:rPr>
        <w:t>StateFullName</w:t>
      </w:r>
      <w:r w:rsidR="00383EB3">
        <w:t xml:space="preserve"> column directly under the </w:t>
      </w:r>
      <w:r w:rsidR="00383EB3" w:rsidRPr="00C830EA">
        <w:rPr>
          <w:b/>
        </w:rPr>
        <w:t>SalesRegion</w:t>
      </w:r>
      <w:r w:rsidR="00383EB3">
        <w:t xml:space="preserve"> column in the </w:t>
      </w:r>
      <w:r w:rsidR="00383EB3" w:rsidRPr="00C830EA">
        <w:rPr>
          <w:b/>
        </w:rPr>
        <w:t>ROWS</w:t>
      </w:r>
      <w:r w:rsidR="00383EB3">
        <w:t xml:space="preserve"> section in the bottom </w:t>
      </w:r>
      <w:r w:rsidR="00C830EA">
        <w:t>of the task pane.</w:t>
      </w:r>
    </w:p>
    <w:p w14:paraId="2DB8C909" w14:textId="63AE8B00" w:rsidR="00B470EF" w:rsidRDefault="00F361DF" w:rsidP="00B470EF">
      <w:pPr>
        <w:pStyle w:val="LabStepScreenshotLevel2"/>
      </w:pPr>
      <w:r>
        <w:drawing>
          <wp:inline distT="0" distB="0" distL="0" distR="0" wp14:anchorId="7D9F593F" wp14:editId="3A800E57">
            <wp:extent cx="5242560" cy="3533917"/>
            <wp:effectExtent l="19050" t="19050" r="1524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51840" cy="3540172"/>
                    </a:xfrm>
                    <a:prstGeom prst="rect">
                      <a:avLst/>
                    </a:prstGeom>
                    <a:noFill/>
                    <a:ln>
                      <a:solidFill>
                        <a:schemeClr val="bg1">
                          <a:lumMod val="50000"/>
                        </a:schemeClr>
                      </a:solidFill>
                    </a:ln>
                  </pic:spPr>
                </pic:pic>
              </a:graphicData>
            </a:graphic>
          </wp:inline>
        </w:drawing>
      </w:r>
    </w:p>
    <w:p w14:paraId="5EE7CAE8" w14:textId="2AB25DE9" w:rsidR="00B470EF" w:rsidRDefault="00C830EA" w:rsidP="00C830EA">
      <w:pPr>
        <w:pStyle w:val="LabStepNumberedLevel2"/>
      </w:pPr>
      <w:r>
        <w:t xml:space="preserve">Right-click on one of the cells in the </w:t>
      </w:r>
      <w:r w:rsidR="00F361DF">
        <w:rPr>
          <w:b/>
        </w:rPr>
        <w:t xml:space="preserve">Total </w:t>
      </w:r>
      <w:r w:rsidRPr="00383EB3">
        <w:rPr>
          <w:b/>
        </w:rPr>
        <w:t xml:space="preserve">Sales </w:t>
      </w:r>
      <w:r w:rsidR="00F361DF">
        <w:rPr>
          <w:b/>
        </w:rPr>
        <w:t>Amount</w:t>
      </w:r>
      <w:r>
        <w:t xml:space="preserve"> column for any state and select </w:t>
      </w:r>
      <w:r w:rsidRPr="00383EB3">
        <w:rPr>
          <w:b/>
        </w:rPr>
        <w:t>Sort &gt;&gt; Sort Largest to Smallest</w:t>
      </w:r>
      <w:r>
        <w:t>. This should sort the states within all regions by sales revenue in a descending order.</w:t>
      </w:r>
    </w:p>
    <w:p w14:paraId="30C780B9" w14:textId="77468DAA" w:rsidR="00B470EF" w:rsidRDefault="00703C3F" w:rsidP="00B470EF">
      <w:pPr>
        <w:pStyle w:val="LabStepScreenshotLevel2"/>
      </w:pPr>
      <w:r>
        <w:lastRenderedPageBreak/>
        <w:drawing>
          <wp:inline distT="0" distB="0" distL="0" distR="0" wp14:anchorId="5AF27566" wp14:editId="17DC976E">
            <wp:extent cx="1264328" cy="30670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82469" cy="3111056"/>
                    </a:xfrm>
                    <a:prstGeom prst="rect">
                      <a:avLst/>
                    </a:prstGeom>
                    <a:noFill/>
                    <a:ln>
                      <a:noFill/>
                    </a:ln>
                  </pic:spPr>
                </pic:pic>
              </a:graphicData>
            </a:graphic>
          </wp:inline>
        </w:drawing>
      </w:r>
    </w:p>
    <w:p w14:paraId="512FAD9A" w14:textId="278D157E" w:rsidR="00C830EA" w:rsidRDefault="00C830EA" w:rsidP="00646107">
      <w:pPr>
        <w:pStyle w:val="LabStepNumbered"/>
      </w:pPr>
      <w:r>
        <w:t xml:space="preserve">Save all changes to the Excel workbook named </w:t>
      </w:r>
      <w:r w:rsidRPr="00C830EA">
        <w:rPr>
          <w:b/>
        </w:rPr>
        <w:t>WingtipSalesModel.xlsx</w:t>
      </w:r>
      <w:r>
        <w:t>.</w:t>
      </w:r>
    </w:p>
    <w:p w14:paraId="579AB16C" w14:textId="4CDE13C9" w:rsidR="003F3C48" w:rsidRDefault="00C830EA" w:rsidP="00646107">
      <w:pPr>
        <w:pStyle w:val="LabStepNumbered"/>
      </w:pPr>
      <w:r>
        <w:t xml:space="preserve">Close the workbook named </w:t>
      </w:r>
      <w:r w:rsidRPr="00C830EA">
        <w:rPr>
          <w:b/>
        </w:rPr>
        <w:t>WingtipSalesModel.xlsx</w:t>
      </w:r>
      <w:r>
        <w:t>.</w:t>
      </w:r>
    </w:p>
    <w:p w14:paraId="7EA9EB65" w14:textId="57B878AD" w:rsidR="00C830EA" w:rsidRPr="0094230C" w:rsidRDefault="00C830EA" w:rsidP="00C830EA">
      <w:pPr>
        <w:pStyle w:val="LabExerciseCallout"/>
      </w:pPr>
      <w:r>
        <w:t>You have now completed all the steps to this lab.</w:t>
      </w:r>
    </w:p>
    <w:sectPr w:rsidR="00C830EA" w:rsidRPr="0094230C" w:rsidSect="00487314">
      <w:headerReference w:type="default" r:id="rId61"/>
      <w:footerReference w:type="default" r:id="rId62"/>
      <w:headerReference w:type="first" r:id="rId63"/>
      <w:footerReference w:type="first" r:id="rId64"/>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7E27D3" w14:textId="77777777" w:rsidR="00830A76" w:rsidRDefault="00830A76" w:rsidP="005F53BE">
      <w:pPr>
        <w:spacing w:before="0" w:after="0"/>
      </w:pPr>
      <w:r>
        <w:separator/>
      </w:r>
    </w:p>
  </w:endnote>
  <w:endnote w:type="continuationSeparator" w:id="0">
    <w:p w14:paraId="1673FE0D" w14:textId="77777777" w:rsidR="00830A76" w:rsidRDefault="00830A76"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D3E45" w14:textId="77777777" w:rsidR="00AA0476" w:rsidRDefault="00AA0476" w:rsidP="00487314">
    <w:pPr>
      <w:pStyle w:val="Footer"/>
      <w:pBdr>
        <w:top w:val="single" w:sz="4" w:space="0" w:color="auto"/>
      </w:pBdr>
    </w:pPr>
    <w:r>
      <w:t>© Critical Path Training. 2012. All Rights Reserved</w:t>
    </w:r>
    <w:r>
      <w:tab/>
    </w:r>
    <w:r>
      <w:tab/>
    </w:r>
    <w:r>
      <w:fldChar w:fldCharType="begin"/>
    </w:r>
    <w:r>
      <w:instrText xml:space="preserve"> PAGE  \* MERGEFORMAT </w:instrText>
    </w:r>
    <w:r>
      <w:fldChar w:fldCharType="separate"/>
    </w:r>
    <w:r w:rsidR="00B605A4">
      <w:rPr>
        <w:noProof/>
      </w:rPr>
      <w:t>3</w:t>
    </w:r>
    <w:r>
      <w:fldChar w:fldCharType="end"/>
    </w:r>
  </w:p>
  <w:p w14:paraId="4FCAA96B" w14:textId="77777777" w:rsidR="00AA0476" w:rsidRPr="00487314" w:rsidRDefault="00AA0476" w:rsidP="00487314">
    <w:pPr>
      <w:pStyle w:val="Footer"/>
      <w:pBdr>
        <w:top w:val="single" w:sz="4" w:space="0" w:color="auto"/>
      </w:pBdr>
    </w:pPr>
    <w:r>
      <w:t>www.CriticalPathTraining.com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38BAF" w14:textId="64C6FB34" w:rsidR="00AA0476" w:rsidRDefault="00AA0476" w:rsidP="00487314">
    <w:pPr>
      <w:pStyle w:val="Footer"/>
      <w:pBdr>
        <w:top w:val="single" w:sz="4" w:space="0" w:color="auto"/>
      </w:pBdr>
    </w:pPr>
    <w:r>
      <w:t>© Critical Path Training. 2014. All Rights Reserved</w:t>
    </w:r>
    <w:r>
      <w:tab/>
    </w:r>
    <w:r>
      <w:tab/>
    </w:r>
    <w:r>
      <w:fldChar w:fldCharType="begin"/>
    </w:r>
    <w:r>
      <w:instrText xml:space="preserve"> PAGE  \* MERGEFORMAT </w:instrText>
    </w:r>
    <w:r>
      <w:fldChar w:fldCharType="separate"/>
    </w:r>
    <w:r w:rsidR="00B605A4">
      <w:rPr>
        <w:noProof/>
      </w:rPr>
      <w:t>1</w:t>
    </w:r>
    <w:r>
      <w:fldChar w:fldCharType="end"/>
    </w:r>
  </w:p>
  <w:p w14:paraId="6C229EA0" w14:textId="77777777" w:rsidR="00AA0476" w:rsidRPr="00487314" w:rsidRDefault="00AA0476"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556A51" w14:textId="77777777" w:rsidR="00830A76" w:rsidRDefault="00830A76" w:rsidP="005F53BE">
      <w:pPr>
        <w:spacing w:before="0" w:after="0"/>
      </w:pPr>
      <w:r>
        <w:separator/>
      </w:r>
    </w:p>
  </w:footnote>
  <w:footnote w:type="continuationSeparator" w:id="0">
    <w:p w14:paraId="4FCD6C29" w14:textId="77777777" w:rsidR="00830A76" w:rsidRDefault="00830A76" w:rsidP="005F53BE">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CD43E" w14:textId="77777777" w:rsidR="00AA0476" w:rsidRDefault="00AA0476" w:rsidP="00487314">
    <w:pPr>
      <w:pStyle w:val="Header"/>
      <w:pBdr>
        <w:bottom w:val="single" w:sz="4" w:space="0" w:color="auto"/>
      </w:pBdr>
      <w:spacing w:before="240"/>
    </w:pPr>
    <w:r>
      <w:t>DO NOT UPDATE - Course Title Placeholder</w:t>
    </w:r>
  </w:p>
  <w:p w14:paraId="52070944" w14:textId="77777777" w:rsidR="00AA0476" w:rsidRDefault="00AA0476" w:rsidP="00487314">
    <w:pPr>
      <w:pStyle w:val="Header"/>
      <w:pBdr>
        <w:bottom w:val="single" w:sz="4" w:space="0" w:color="auto"/>
      </w:pBdr>
      <w:spacing w:before="240"/>
    </w:pPr>
    <w:r>
      <w:t>Module Name Placeholder</w:t>
    </w:r>
    <w:r>
      <w:tab/>
    </w:r>
    <w:r>
      <w:tab/>
      <w:t>Version x.x</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CFCB7" w14:textId="77777777" w:rsidR="00AA0476" w:rsidRDefault="00AA0476" w:rsidP="00487314">
    <w:pPr>
      <w:pStyle w:val="Header"/>
      <w:spacing w:after="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nsid w:val="2946127D"/>
    <w:multiLevelType w:val="multilevel"/>
    <w:tmpl w:val="A70A9C82"/>
    <w:numStyleLink w:val="LabStepsTemplate"/>
  </w:abstractNum>
  <w:abstractNum w:abstractNumId="13">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80"/>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4431"/>
    <w:rsid w:val="00011E16"/>
    <w:rsid w:val="00037B7F"/>
    <w:rsid w:val="00045945"/>
    <w:rsid w:val="0005266B"/>
    <w:rsid w:val="00067C20"/>
    <w:rsid w:val="00072406"/>
    <w:rsid w:val="00085BFE"/>
    <w:rsid w:val="00092B50"/>
    <w:rsid w:val="000A14CA"/>
    <w:rsid w:val="000A206A"/>
    <w:rsid w:val="000C3850"/>
    <w:rsid w:val="000C7F80"/>
    <w:rsid w:val="000F18E2"/>
    <w:rsid w:val="00112775"/>
    <w:rsid w:val="00112856"/>
    <w:rsid w:val="001170EA"/>
    <w:rsid w:val="00125E3E"/>
    <w:rsid w:val="00134B8A"/>
    <w:rsid w:val="00135C06"/>
    <w:rsid w:val="00135C15"/>
    <w:rsid w:val="00136B0C"/>
    <w:rsid w:val="0015183C"/>
    <w:rsid w:val="00155501"/>
    <w:rsid w:val="00161A87"/>
    <w:rsid w:val="00180351"/>
    <w:rsid w:val="001869FD"/>
    <w:rsid w:val="001940C9"/>
    <w:rsid w:val="00194663"/>
    <w:rsid w:val="001A0561"/>
    <w:rsid w:val="001A07AE"/>
    <w:rsid w:val="001C292C"/>
    <w:rsid w:val="001C2F6C"/>
    <w:rsid w:val="001C66E3"/>
    <w:rsid w:val="001D145F"/>
    <w:rsid w:val="001D2760"/>
    <w:rsid w:val="001E3210"/>
    <w:rsid w:val="001F46E0"/>
    <w:rsid w:val="00223B5C"/>
    <w:rsid w:val="0023084D"/>
    <w:rsid w:val="00233079"/>
    <w:rsid w:val="00234E10"/>
    <w:rsid w:val="00240199"/>
    <w:rsid w:val="00272913"/>
    <w:rsid w:val="00274B27"/>
    <w:rsid w:val="00284833"/>
    <w:rsid w:val="00293D68"/>
    <w:rsid w:val="002B587F"/>
    <w:rsid w:val="002C045F"/>
    <w:rsid w:val="002D5DEC"/>
    <w:rsid w:val="002D71F1"/>
    <w:rsid w:val="002F2E02"/>
    <w:rsid w:val="00305C45"/>
    <w:rsid w:val="00307E96"/>
    <w:rsid w:val="00320B47"/>
    <w:rsid w:val="003419B7"/>
    <w:rsid w:val="00344B71"/>
    <w:rsid w:val="00352060"/>
    <w:rsid w:val="00357410"/>
    <w:rsid w:val="00364F73"/>
    <w:rsid w:val="003770A6"/>
    <w:rsid w:val="0038072B"/>
    <w:rsid w:val="0038219D"/>
    <w:rsid w:val="00383EB3"/>
    <w:rsid w:val="003911B8"/>
    <w:rsid w:val="0039236A"/>
    <w:rsid w:val="003A0E6B"/>
    <w:rsid w:val="003A2FEB"/>
    <w:rsid w:val="003A7F5B"/>
    <w:rsid w:val="003B1E26"/>
    <w:rsid w:val="003C675A"/>
    <w:rsid w:val="003C6DDF"/>
    <w:rsid w:val="003D263C"/>
    <w:rsid w:val="003D6ED3"/>
    <w:rsid w:val="003E77A9"/>
    <w:rsid w:val="003F3C48"/>
    <w:rsid w:val="00403814"/>
    <w:rsid w:val="0041154C"/>
    <w:rsid w:val="00427863"/>
    <w:rsid w:val="00440B4A"/>
    <w:rsid w:val="00447791"/>
    <w:rsid w:val="0048025F"/>
    <w:rsid w:val="00480C63"/>
    <w:rsid w:val="00487314"/>
    <w:rsid w:val="004951A6"/>
    <w:rsid w:val="004966A7"/>
    <w:rsid w:val="004976B0"/>
    <w:rsid w:val="004A225A"/>
    <w:rsid w:val="004A53A4"/>
    <w:rsid w:val="004A7251"/>
    <w:rsid w:val="004A7C50"/>
    <w:rsid w:val="004B10B1"/>
    <w:rsid w:val="004C054C"/>
    <w:rsid w:val="004C7C0D"/>
    <w:rsid w:val="004D23C6"/>
    <w:rsid w:val="004D525D"/>
    <w:rsid w:val="00504F6D"/>
    <w:rsid w:val="00510744"/>
    <w:rsid w:val="005171A7"/>
    <w:rsid w:val="0053422E"/>
    <w:rsid w:val="00537FB3"/>
    <w:rsid w:val="005410FB"/>
    <w:rsid w:val="005474DB"/>
    <w:rsid w:val="0056217D"/>
    <w:rsid w:val="00563026"/>
    <w:rsid w:val="00564002"/>
    <w:rsid w:val="0057121D"/>
    <w:rsid w:val="00575E20"/>
    <w:rsid w:val="00586D31"/>
    <w:rsid w:val="00587247"/>
    <w:rsid w:val="005B07AE"/>
    <w:rsid w:val="005B372E"/>
    <w:rsid w:val="005B51DA"/>
    <w:rsid w:val="005C074B"/>
    <w:rsid w:val="005D0755"/>
    <w:rsid w:val="005D5812"/>
    <w:rsid w:val="005D5B43"/>
    <w:rsid w:val="005E5442"/>
    <w:rsid w:val="005F4349"/>
    <w:rsid w:val="005F53BE"/>
    <w:rsid w:val="0060682E"/>
    <w:rsid w:val="0061366A"/>
    <w:rsid w:val="0062297B"/>
    <w:rsid w:val="00646107"/>
    <w:rsid w:val="00646ECC"/>
    <w:rsid w:val="006556A5"/>
    <w:rsid w:val="00661895"/>
    <w:rsid w:val="00671F0E"/>
    <w:rsid w:val="00674E89"/>
    <w:rsid w:val="0067758C"/>
    <w:rsid w:val="00686BCB"/>
    <w:rsid w:val="00686E09"/>
    <w:rsid w:val="0069419C"/>
    <w:rsid w:val="00697EBD"/>
    <w:rsid w:val="006A2726"/>
    <w:rsid w:val="006B188E"/>
    <w:rsid w:val="006C2A77"/>
    <w:rsid w:val="006D0366"/>
    <w:rsid w:val="006D7BE4"/>
    <w:rsid w:val="006E0D86"/>
    <w:rsid w:val="006E113F"/>
    <w:rsid w:val="006E643C"/>
    <w:rsid w:val="006F14C1"/>
    <w:rsid w:val="006F4ADE"/>
    <w:rsid w:val="006F5F0B"/>
    <w:rsid w:val="00703148"/>
    <w:rsid w:val="00703C3F"/>
    <w:rsid w:val="00705D38"/>
    <w:rsid w:val="00707872"/>
    <w:rsid w:val="0074666B"/>
    <w:rsid w:val="00757E25"/>
    <w:rsid w:val="00760528"/>
    <w:rsid w:val="00765BA8"/>
    <w:rsid w:val="007778F1"/>
    <w:rsid w:val="00795368"/>
    <w:rsid w:val="00795BC4"/>
    <w:rsid w:val="007A6D7B"/>
    <w:rsid w:val="007B0F94"/>
    <w:rsid w:val="007B1338"/>
    <w:rsid w:val="007B6FC2"/>
    <w:rsid w:val="007C6964"/>
    <w:rsid w:val="007D4F50"/>
    <w:rsid w:val="007E3B2D"/>
    <w:rsid w:val="007E72F5"/>
    <w:rsid w:val="007F254C"/>
    <w:rsid w:val="008018D6"/>
    <w:rsid w:val="008028B6"/>
    <w:rsid w:val="0080788B"/>
    <w:rsid w:val="008211E3"/>
    <w:rsid w:val="00830A76"/>
    <w:rsid w:val="00844D91"/>
    <w:rsid w:val="0085274C"/>
    <w:rsid w:val="008535D6"/>
    <w:rsid w:val="00854D29"/>
    <w:rsid w:val="00855F9E"/>
    <w:rsid w:val="00861D72"/>
    <w:rsid w:val="0088119A"/>
    <w:rsid w:val="008A5115"/>
    <w:rsid w:val="008B4A63"/>
    <w:rsid w:val="008C3ADB"/>
    <w:rsid w:val="008C4422"/>
    <w:rsid w:val="008C5C8B"/>
    <w:rsid w:val="008C78D9"/>
    <w:rsid w:val="008D1233"/>
    <w:rsid w:val="008F5BD6"/>
    <w:rsid w:val="008F7F45"/>
    <w:rsid w:val="00900F55"/>
    <w:rsid w:val="0093380E"/>
    <w:rsid w:val="0093401C"/>
    <w:rsid w:val="00934039"/>
    <w:rsid w:val="00936A8E"/>
    <w:rsid w:val="00941D1D"/>
    <w:rsid w:val="0094230C"/>
    <w:rsid w:val="00954CD4"/>
    <w:rsid w:val="0096127C"/>
    <w:rsid w:val="009742DC"/>
    <w:rsid w:val="00980D5C"/>
    <w:rsid w:val="00983C49"/>
    <w:rsid w:val="00983DF5"/>
    <w:rsid w:val="00984A18"/>
    <w:rsid w:val="00992A7D"/>
    <w:rsid w:val="00995967"/>
    <w:rsid w:val="009A5BCA"/>
    <w:rsid w:val="009C0E73"/>
    <w:rsid w:val="009C1C56"/>
    <w:rsid w:val="009D0FA3"/>
    <w:rsid w:val="009D311C"/>
    <w:rsid w:val="009E1D70"/>
    <w:rsid w:val="009E65AB"/>
    <w:rsid w:val="009F15E2"/>
    <w:rsid w:val="009F4D25"/>
    <w:rsid w:val="00A01BC1"/>
    <w:rsid w:val="00A11E74"/>
    <w:rsid w:val="00A16BB6"/>
    <w:rsid w:val="00A1771C"/>
    <w:rsid w:val="00A32200"/>
    <w:rsid w:val="00A435CE"/>
    <w:rsid w:val="00A4505C"/>
    <w:rsid w:val="00A45590"/>
    <w:rsid w:val="00A45974"/>
    <w:rsid w:val="00A52083"/>
    <w:rsid w:val="00A52343"/>
    <w:rsid w:val="00A534E5"/>
    <w:rsid w:val="00A838BA"/>
    <w:rsid w:val="00A86695"/>
    <w:rsid w:val="00A86A3B"/>
    <w:rsid w:val="00AA0476"/>
    <w:rsid w:val="00AA5D4C"/>
    <w:rsid w:val="00AB3B26"/>
    <w:rsid w:val="00AE10EF"/>
    <w:rsid w:val="00AE4F3E"/>
    <w:rsid w:val="00AE666A"/>
    <w:rsid w:val="00AF05F5"/>
    <w:rsid w:val="00B062D6"/>
    <w:rsid w:val="00B269DE"/>
    <w:rsid w:val="00B41A74"/>
    <w:rsid w:val="00B470EF"/>
    <w:rsid w:val="00B500BA"/>
    <w:rsid w:val="00B605A4"/>
    <w:rsid w:val="00B6701F"/>
    <w:rsid w:val="00B7272F"/>
    <w:rsid w:val="00B83FCF"/>
    <w:rsid w:val="00B84305"/>
    <w:rsid w:val="00B963E6"/>
    <w:rsid w:val="00BA678C"/>
    <w:rsid w:val="00BB2626"/>
    <w:rsid w:val="00BB4431"/>
    <w:rsid w:val="00BB719D"/>
    <w:rsid w:val="00BC537F"/>
    <w:rsid w:val="00BE4E45"/>
    <w:rsid w:val="00BE7982"/>
    <w:rsid w:val="00BF4063"/>
    <w:rsid w:val="00C00CE5"/>
    <w:rsid w:val="00C104B8"/>
    <w:rsid w:val="00C166DA"/>
    <w:rsid w:val="00C320AB"/>
    <w:rsid w:val="00C332D6"/>
    <w:rsid w:val="00C43F70"/>
    <w:rsid w:val="00C47A4F"/>
    <w:rsid w:val="00C522A8"/>
    <w:rsid w:val="00C62F04"/>
    <w:rsid w:val="00C71662"/>
    <w:rsid w:val="00C72D83"/>
    <w:rsid w:val="00C731F9"/>
    <w:rsid w:val="00C830EA"/>
    <w:rsid w:val="00C8341E"/>
    <w:rsid w:val="00C90D96"/>
    <w:rsid w:val="00CA03C2"/>
    <w:rsid w:val="00CC11E1"/>
    <w:rsid w:val="00CC1574"/>
    <w:rsid w:val="00CC1FF8"/>
    <w:rsid w:val="00CC30B3"/>
    <w:rsid w:val="00CE28B8"/>
    <w:rsid w:val="00D049BB"/>
    <w:rsid w:val="00D0590E"/>
    <w:rsid w:val="00D13F3B"/>
    <w:rsid w:val="00D23A4F"/>
    <w:rsid w:val="00D25EB6"/>
    <w:rsid w:val="00D32E4A"/>
    <w:rsid w:val="00D33D19"/>
    <w:rsid w:val="00D43642"/>
    <w:rsid w:val="00D73447"/>
    <w:rsid w:val="00D91F4C"/>
    <w:rsid w:val="00D94BBD"/>
    <w:rsid w:val="00D97AA9"/>
    <w:rsid w:val="00DB5FAC"/>
    <w:rsid w:val="00DE2224"/>
    <w:rsid w:val="00E00875"/>
    <w:rsid w:val="00E07604"/>
    <w:rsid w:val="00E243D4"/>
    <w:rsid w:val="00E46F12"/>
    <w:rsid w:val="00E61148"/>
    <w:rsid w:val="00E66D0E"/>
    <w:rsid w:val="00E70172"/>
    <w:rsid w:val="00E81BDA"/>
    <w:rsid w:val="00E83114"/>
    <w:rsid w:val="00E84255"/>
    <w:rsid w:val="00E86D2C"/>
    <w:rsid w:val="00E91320"/>
    <w:rsid w:val="00E92846"/>
    <w:rsid w:val="00E976B5"/>
    <w:rsid w:val="00EA77D4"/>
    <w:rsid w:val="00EA7F11"/>
    <w:rsid w:val="00EB1ADF"/>
    <w:rsid w:val="00EB54EA"/>
    <w:rsid w:val="00EC0A91"/>
    <w:rsid w:val="00ED320D"/>
    <w:rsid w:val="00EE11D5"/>
    <w:rsid w:val="00EE6F2C"/>
    <w:rsid w:val="00EE7D78"/>
    <w:rsid w:val="00F05055"/>
    <w:rsid w:val="00F14A4D"/>
    <w:rsid w:val="00F156FE"/>
    <w:rsid w:val="00F167A6"/>
    <w:rsid w:val="00F16A71"/>
    <w:rsid w:val="00F1739B"/>
    <w:rsid w:val="00F17A8C"/>
    <w:rsid w:val="00F361DF"/>
    <w:rsid w:val="00F46C5D"/>
    <w:rsid w:val="00F55B07"/>
    <w:rsid w:val="00F66EDC"/>
    <w:rsid w:val="00F80E71"/>
    <w:rsid w:val="00F81805"/>
    <w:rsid w:val="00F84D7F"/>
    <w:rsid w:val="00F86710"/>
    <w:rsid w:val="00F956FE"/>
    <w:rsid w:val="00FA0791"/>
    <w:rsid w:val="00FA7997"/>
    <w:rsid w:val="00FB1A89"/>
    <w:rsid w:val="00FE2D37"/>
    <w:rsid w:val="00FF11B8"/>
    <w:rsid w:val="00FF1D42"/>
    <w:rsid w:val="00FF2A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5A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B605A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B605A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B605A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B605A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B605A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rsid w:val="00B605A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605A4"/>
  </w:style>
  <w:style w:type="character" w:customStyle="1" w:styleId="Heading1Char">
    <w:name w:val="Heading 1 Char"/>
    <w:basedOn w:val="DefaultParagraphFont"/>
    <w:link w:val="Heading1"/>
    <w:uiPriority w:val="9"/>
    <w:rsid w:val="00B605A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B605A4"/>
    <w:rPr>
      <w:rFonts w:ascii="Arial Black" w:hAnsi="Arial Black"/>
      <w:sz w:val="28"/>
    </w:rPr>
  </w:style>
  <w:style w:type="character" w:customStyle="1" w:styleId="Heading3Char">
    <w:name w:val="Heading 3 Char"/>
    <w:basedOn w:val="DefaultParagraphFont"/>
    <w:link w:val="Heading3"/>
    <w:rsid w:val="00B605A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B605A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B605A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B605A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5A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B605A4"/>
    <w:pPr>
      <w:tabs>
        <w:tab w:val="right" w:leader="dot" w:pos="10786"/>
      </w:tabs>
      <w:spacing w:before="80" w:after="0"/>
      <w:ind w:left="144"/>
    </w:pPr>
    <w:rPr>
      <w:b/>
    </w:rPr>
  </w:style>
  <w:style w:type="paragraph" w:styleId="TOC2">
    <w:name w:val="toc 2"/>
    <w:basedOn w:val="Normal"/>
    <w:next w:val="Normal"/>
    <w:autoRedefine/>
    <w:uiPriority w:val="39"/>
    <w:unhideWhenUsed/>
    <w:rsid w:val="00B605A4"/>
    <w:pPr>
      <w:tabs>
        <w:tab w:val="right" w:leader="dot" w:pos="10790"/>
      </w:tabs>
      <w:spacing w:before="40" w:after="40"/>
      <w:ind w:left="288"/>
    </w:pPr>
    <w:rPr>
      <w:sz w:val="18"/>
    </w:rPr>
  </w:style>
  <w:style w:type="character" w:styleId="Hyperlink">
    <w:name w:val="Hyperlink"/>
    <w:basedOn w:val="DefaultParagraphFont"/>
    <w:uiPriority w:val="99"/>
    <w:unhideWhenUsed/>
    <w:rsid w:val="00B605A4"/>
    <w:rPr>
      <w:color w:val="0000FF" w:themeColor="hyperlink"/>
      <w:u w:val="single"/>
    </w:rPr>
  </w:style>
  <w:style w:type="character" w:styleId="BookTitle">
    <w:name w:val="Book Title"/>
    <w:basedOn w:val="DefaultParagraphFont"/>
    <w:uiPriority w:val="33"/>
    <w:rsid w:val="00B605A4"/>
    <w:rPr>
      <w:b/>
      <w:bCs/>
      <w:smallCaps/>
      <w:spacing w:val="5"/>
      <w:sz w:val="48"/>
    </w:rPr>
  </w:style>
  <w:style w:type="paragraph" w:styleId="Title">
    <w:name w:val="Title"/>
    <w:basedOn w:val="Normal"/>
    <w:next w:val="Normal"/>
    <w:link w:val="TitleChar"/>
    <w:uiPriority w:val="10"/>
    <w:unhideWhenUsed/>
    <w:rsid w:val="00B605A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B605A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B605A4"/>
    <w:pPr>
      <w:spacing w:after="0" w:line="240" w:lineRule="auto"/>
    </w:pPr>
    <w:rPr>
      <w:rFonts w:eastAsiaTheme="minorEastAsia"/>
    </w:rPr>
  </w:style>
  <w:style w:type="character" w:customStyle="1" w:styleId="NoSpacingChar">
    <w:name w:val="No Spacing Char"/>
    <w:basedOn w:val="DefaultParagraphFont"/>
    <w:link w:val="NoSpacing"/>
    <w:uiPriority w:val="4"/>
    <w:rsid w:val="00B605A4"/>
    <w:rPr>
      <w:rFonts w:eastAsiaTheme="minorEastAsia"/>
    </w:rPr>
  </w:style>
  <w:style w:type="paragraph" w:styleId="Header">
    <w:name w:val="header"/>
    <w:basedOn w:val="Normal"/>
    <w:link w:val="HeaderChar"/>
    <w:uiPriority w:val="99"/>
    <w:unhideWhenUsed/>
    <w:rsid w:val="00B605A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B605A4"/>
    <w:rPr>
      <w:rFonts w:ascii="Arial" w:hAnsi="Arial"/>
      <w:color w:val="292929"/>
      <w:sz w:val="16"/>
    </w:rPr>
  </w:style>
  <w:style w:type="paragraph" w:styleId="Footer">
    <w:name w:val="footer"/>
    <w:basedOn w:val="Normal"/>
    <w:link w:val="FooterChar"/>
    <w:uiPriority w:val="99"/>
    <w:unhideWhenUsed/>
    <w:rsid w:val="00B605A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B605A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B605A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B605A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B605A4"/>
    <w:rPr>
      <w:rFonts w:ascii="Lucida Console" w:hAnsi="Lucida Console" w:cs="Courier New"/>
      <w:b/>
      <w:spacing w:val="-6"/>
      <w:sz w:val="18"/>
    </w:rPr>
  </w:style>
  <w:style w:type="paragraph" w:customStyle="1" w:styleId="NumberedBullet">
    <w:name w:val="Numbered Bullet"/>
    <w:basedOn w:val="ListParagraph"/>
    <w:uiPriority w:val="5"/>
    <w:unhideWhenUsed/>
    <w:rsid w:val="00B605A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B605A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B605A4"/>
    <w:pPr>
      <w:spacing w:before="0" w:after="0"/>
    </w:pPr>
    <w:rPr>
      <w:szCs w:val="20"/>
    </w:rPr>
  </w:style>
  <w:style w:type="character" w:customStyle="1" w:styleId="FootnoteTextChar">
    <w:name w:val="Footnote Text Char"/>
    <w:basedOn w:val="DefaultParagraphFont"/>
    <w:link w:val="FootnoteText"/>
    <w:uiPriority w:val="99"/>
    <w:semiHidden/>
    <w:rsid w:val="00B605A4"/>
    <w:rPr>
      <w:rFonts w:ascii="Arial" w:hAnsi="Arial"/>
      <w:color w:val="262626" w:themeColor="text1" w:themeTint="D9"/>
      <w:sz w:val="20"/>
      <w:szCs w:val="20"/>
    </w:rPr>
  </w:style>
  <w:style w:type="table" w:styleId="LightShading-Accent4">
    <w:name w:val="Light Shading Accent 4"/>
    <w:basedOn w:val="TableNormal"/>
    <w:uiPriority w:val="60"/>
    <w:rsid w:val="00B605A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B605A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B605A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B605A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B605A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B605A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B605A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B605A4"/>
    <w:pPr>
      <w:tabs>
        <w:tab w:val="num" w:pos="360"/>
      </w:tabs>
      <w:ind w:left="360" w:hanging="360"/>
      <w:contextualSpacing/>
    </w:pPr>
  </w:style>
  <w:style w:type="character" w:customStyle="1" w:styleId="InLineUrl">
    <w:name w:val="InLineUrl"/>
    <w:basedOn w:val="DefaultParagraphFont"/>
    <w:qFormat/>
    <w:rsid w:val="00B605A4"/>
    <w:rPr>
      <w:rFonts w:ascii="Arial" w:hAnsi="Arial"/>
      <w:b/>
      <w:sz w:val="18"/>
    </w:rPr>
  </w:style>
  <w:style w:type="paragraph" w:customStyle="1" w:styleId="LabStepNumbered">
    <w:name w:val="Lab Step Numbered"/>
    <w:link w:val="LabStepNumberedChar"/>
    <w:qFormat/>
    <w:rsid w:val="00B605A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B605A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B605A4"/>
    <w:pPr>
      <w:numPr>
        <w:numId w:val="0"/>
      </w:numPr>
      <w:spacing w:before="40"/>
      <w:ind w:left="720"/>
    </w:pPr>
  </w:style>
  <w:style w:type="character" w:customStyle="1" w:styleId="LabStepScreenshotFrame">
    <w:name w:val="Lab Step Screenshot Frame"/>
    <w:basedOn w:val="DefaultParagraphFont"/>
    <w:uiPriority w:val="1"/>
    <w:qFormat/>
    <w:rsid w:val="00B605A4"/>
    <w:rPr>
      <w:noProof/>
      <w:bdr w:val="single" w:sz="2" w:space="0" w:color="DDDDDD"/>
    </w:rPr>
  </w:style>
  <w:style w:type="paragraph" w:customStyle="1" w:styleId="LabExerciseCallout">
    <w:name w:val="Lab Exercise Callout"/>
    <w:basedOn w:val="LabExerciseLeadIn"/>
    <w:qFormat/>
    <w:rsid w:val="00B605A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B605A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B605A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B605A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B605A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B605A4"/>
    <w:rPr>
      <w:rFonts w:ascii="Arial" w:hAnsi="Arial"/>
      <w:b/>
      <w:iCs/>
      <w:sz w:val="16"/>
    </w:rPr>
  </w:style>
  <w:style w:type="character" w:customStyle="1" w:styleId="InlindeCode">
    <w:name w:val="InlindeCode"/>
    <w:basedOn w:val="DefaultParagraphFont"/>
    <w:qFormat/>
    <w:rsid w:val="00B605A4"/>
    <w:rPr>
      <w:rFonts w:ascii="Lucida Console" w:hAnsi="Lucida Console"/>
      <w:b/>
      <w:sz w:val="16"/>
    </w:rPr>
  </w:style>
  <w:style w:type="table" w:customStyle="1" w:styleId="LabStepTable">
    <w:name w:val="Lab Step Table"/>
    <w:basedOn w:val="TableGrid"/>
    <w:uiPriority w:val="99"/>
    <w:rsid w:val="00B605A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B605A4"/>
    <w:pPr>
      <w:ind w:left="792"/>
    </w:pPr>
  </w:style>
  <w:style w:type="paragraph" w:customStyle="1" w:styleId="LabStepScreenshotLevel2">
    <w:name w:val="Lab Step Screenshot Level 2"/>
    <w:basedOn w:val="LabStepScreenshot"/>
    <w:uiPriority w:val="2"/>
    <w:qFormat/>
    <w:rsid w:val="00B605A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B605A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B605A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B605A4"/>
    <w:rPr>
      <w:sz w:val="16"/>
      <w:szCs w:val="16"/>
    </w:rPr>
  </w:style>
  <w:style w:type="paragraph" w:styleId="CommentText">
    <w:name w:val="annotation text"/>
    <w:basedOn w:val="Normal"/>
    <w:link w:val="CommentTextChar"/>
    <w:uiPriority w:val="99"/>
    <w:semiHidden/>
    <w:unhideWhenUsed/>
    <w:rsid w:val="00B605A4"/>
    <w:rPr>
      <w:szCs w:val="20"/>
    </w:rPr>
  </w:style>
  <w:style w:type="character" w:customStyle="1" w:styleId="CommentTextChar">
    <w:name w:val="Comment Text Char"/>
    <w:basedOn w:val="DefaultParagraphFont"/>
    <w:link w:val="CommentText"/>
    <w:uiPriority w:val="99"/>
    <w:semiHidden/>
    <w:rsid w:val="00B605A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B605A4"/>
    <w:rPr>
      <w:b/>
      <w:bCs/>
    </w:rPr>
  </w:style>
  <w:style w:type="character" w:customStyle="1" w:styleId="CommentSubjectChar">
    <w:name w:val="Comment Subject Char"/>
    <w:basedOn w:val="CommentTextChar"/>
    <w:link w:val="CommentSubject"/>
    <w:uiPriority w:val="99"/>
    <w:semiHidden/>
    <w:rsid w:val="00B605A4"/>
    <w:rPr>
      <w:rFonts w:ascii="Arial" w:hAnsi="Arial"/>
      <w:b/>
      <w:bCs/>
      <w:color w:val="262626" w:themeColor="text1" w:themeTint="D9"/>
      <w:sz w:val="20"/>
      <w:szCs w:val="20"/>
    </w:rPr>
  </w:style>
  <w:style w:type="character" w:styleId="Strong">
    <w:name w:val="Strong"/>
    <w:basedOn w:val="DefaultParagraphFont"/>
    <w:uiPriority w:val="23"/>
    <w:rsid w:val="00B605A4"/>
    <w:rPr>
      <w:b/>
      <w:bCs/>
    </w:rPr>
  </w:style>
  <w:style w:type="paragraph" w:styleId="NormalWeb">
    <w:name w:val="Normal (Web)"/>
    <w:basedOn w:val="Normal"/>
    <w:uiPriority w:val="99"/>
    <w:semiHidden/>
    <w:unhideWhenUsed/>
    <w:rsid w:val="00B605A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B605A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B605A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B605A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B605A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B605A4"/>
    <w:pPr>
      <w:spacing w:before="240"/>
      <w:ind w:left="720" w:right="720"/>
    </w:pPr>
    <w:rPr>
      <w:color w:val="1C1C1C"/>
    </w:rPr>
  </w:style>
  <w:style w:type="paragraph" w:customStyle="1" w:styleId="SlidesNotes">
    <w:name w:val="Slides Notes"/>
    <w:basedOn w:val="Normal"/>
    <w:uiPriority w:val="4"/>
    <w:rsid w:val="00B605A4"/>
    <w:pPr>
      <w:spacing w:before="240"/>
    </w:pPr>
  </w:style>
  <w:style w:type="paragraph" w:customStyle="1" w:styleId="LegalHeader">
    <w:name w:val="Legal Header"/>
    <w:basedOn w:val="Normal"/>
    <w:uiPriority w:val="3"/>
    <w:rsid w:val="00B605A4"/>
    <w:pPr>
      <w:spacing w:before="600"/>
    </w:pPr>
    <w:rPr>
      <w:b/>
      <w:color w:val="auto"/>
      <w:u w:val="single"/>
    </w:rPr>
  </w:style>
  <w:style w:type="paragraph" w:customStyle="1" w:styleId="LegalBody">
    <w:name w:val="Legal Body"/>
    <w:basedOn w:val="Normal"/>
    <w:uiPriority w:val="3"/>
    <w:rsid w:val="00B605A4"/>
    <w:rPr>
      <w:sz w:val="18"/>
    </w:rPr>
  </w:style>
  <w:style w:type="paragraph" w:customStyle="1" w:styleId="CourseInfo">
    <w:name w:val="Course Info"/>
    <w:basedOn w:val="Normal"/>
    <w:uiPriority w:val="4"/>
    <w:rsid w:val="00B605A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B605A4"/>
    <w:rPr>
      <w:rFonts w:ascii="Arial" w:hAnsi="Arial"/>
      <w:color w:val="262626" w:themeColor="text1" w:themeTint="D9"/>
      <w:sz w:val="18"/>
    </w:rPr>
  </w:style>
  <w:style w:type="paragraph" w:customStyle="1" w:styleId="Strong1">
    <w:name w:val="Strong1"/>
    <w:basedOn w:val="LabStepNumbered"/>
    <w:link w:val="strongChar"/>
    <w:uiPriority w:val="5"/>
    <w:rsid w:val="00B605A4"/>
    <w:pPr>
      <w:numPr>
        <w:numId w:val="0"/>
      </w:numPr>
      <w:ind w:left="757" w:hanging="360"/>
    </w:pPr>
    <w:rPr>
      <w:b/>
    </w:rPr>
  </w:style>
  <w:style w:type="character" w:customStyle="1" w:styleId="strongChar">
    <w:name w:val="strong Char"/>
    <w:basedOn w:val="LabStepNumberedChar"/>
    <w:link w:val="Strong1"/>
    <w:uiPriority w:val="5"/>
    <w:rsid w:val="00B605A4"/>
    <w:rPr>
      <w:rFonts w:ascii="Arial" w:hAnsi="Arial"/>
      <w:b/>
      <w:color w:val="262626" w:themeColor="text1" w:themeTint="D9"/>
      <w:sz w:val="18"/>
    </w:rPr>
  </w:style>
  <w:style w:type="paragraph" w:customStyle="1" w:styleId="CourseCode">
    <w:name w:val="Course Code"/>
    <w:basedOn w:val="Normal"/>
    <w:uiPriority w:val="4"/>
    <w:rsid w:val="00B605A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B605A4"/>
    <w:pPr>
      <w:tabs>
        <w:tab w:val="right" w:leader="dot" w:pos="10790"/>
      </w:tabs>
      <w:spacing w:before="40" w:after="0"/>
      <w:ind w:left="432"/>
    </w:pPr>
    <w:rPr>
      <w:sz w:val="16"/>
    </w:rPr>
  </w:style>
  <w:style w:type="numbering" w:customStyle="1" w:styleId="LabStepsTemplate">
    <w:name w:val="LabStepsTemplate"/>
    <w:uiPriority w:val="99"/>
    <w:rsid w:val="00B605A4"/>
    <w:pPr>
      <w:numPr>
        <w:numId w:val="4"/>
      </w:numPr>
    </w:pPr>
  </w:style>
  <w:style w:type="paragraph" w:customStyle="1" w:styleId="ModuleDescription">
    <w:name w:val="Module Description"/>
    <w:basedOn w:val="Normal"/>
    <w:uiPriority w:val="4"/>
    <w:rsid w:val="00B605A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B605A4"/>
    <w:pPr>
      <w:jc w:val="center"/>
    </w:pPr>
  </w:style>
  <w:style w:type="paragraph" w:customStyle="1" w:styleId="TopicsCoveredItem">
    <w:name w:val="Topics Covered Item"/>
    <w:basedOn w:val="Normal"/>
    <w:uiPriority w:val="4"/>
    <w:rsid w:val="00B605A4"/>
    <w:pPr>
      <w:numPr>
        <w:numId w:val="5"/>
      </w:numPr>
      <w:spacing w:before="0" w:after="0"/>
      <w:contextualSpacing/>
    </w:pPr>
  </w:style>
  <w:style w:type="paragraph" w:customStyle="1" w:styleId="ModuleIntroHeader">
    <w:name w:val="Module Intro Header"/>
    <w:basedOn w:val="Normal"/>
    <w:uiPriority w:val="4"/>
    <w:rsid w:val="00B605A4"/>
    <w:pPr>
      <w:pBdr>
        <w:bottom w:val="single" w:sz="8" w:space="1" w:color="auto"/>
      </w:pBdr>
      <w:spacing w:before="360"/>
      <w:ind w:left="288"/>
    </w:pPr>
    <w:rPr>
      <w:b/>
      <w:sz w:val="24"/>
    </w:rPr>
  </w:style>
  <w:style w:type="paragraph" w:customStyle="1" w:styleId="ModuleAgendaItem">
    <w:name w:val="Module Agenda Item"/>
    <w:basedOn w:val="Normal"/>
    <w:uiPriority w:val="4"/>
    <w:rsid w:val="00B605A4"/>
    <w:pPr>
      <w:spacing w:before="0" w:after="0"/>
      <w:ind w:left="360" w:hanging="360"/>
      <w:contextualSpacing/>
    </w:pPr>
    <w:rPr>
      <w:sz w:val="24"/>
    </w:rPr>
  </w:style>
  <w:style w:type="paragraph" w:customStyle="1" w:styleId="LabExerciseItem">
    <w:name w:val="Lab Exercise Item"/>
    <w:basedOn w:val="Normal"/>
    <w:next w:val="Normal"/>
    <w:uiPriority w:val="4"/>
    <w:qFormat/>
    <w:rsid w:val="00B605A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B605A4"/>
    <w:pPr>
      <w:numPr>
        <w:ilvl w:val="1"/>
      </w:numPr>
    </w:pPr>
  </w:style>
  <w:style w:type="paragraph" w:customStyle="1" w:styleId="LabStepNumberedLevel3">
    <w:name w:val="Lab Step Numbered Level 3"/>
    <w:basedOn w:val="LabStepNumberedLevel2"/>
    <w:qFormat/>
    <w:rsid w:val="00B605A4"/>
    <w:pPr>
      <w:numPr>
        <w:ilvl w:val="2"/>
      </w:numPr>
      <w:tabs>
        <w:tab w:val="left" w:pos="994"/>
      </w:tabs>
    </w:pPr>
  </w:style>
  <w:style w:type="paragraph" w:customStyle="1" w:styleId="LabStepNumberedLevel4">
    <w:name w:val="Lab Step Numbered Level 4"/>
    <w:basedOn w:val="LabStepNumberedLevel3"/>
    <w:qFormat/>
    <w:rsid w:val="00B605A4"/>
    <w:pPr>
      <w:numPr>
        <w:ilvl w:val="3"/>
      </w:numPr>
      <w:tabs>
        <w:tab w:val="clear" w:pos="994"/>
        <w:tab w:val="left" w:pos="1627"/>
      </w:tabs>
    </w:pPr>
  </w:style>
  <w:style w:type="paragraph" w:customStyle="1" w:styleId="LabExerciseLeadIn">
    <w:name w:val="Lab Exercise Lead In"/>
    <w:basedOn w:val="Normal"/>
    <w:qFormat/>
    <w:rsid w:val="00B605A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CptCourseManual.dotx</Template>
  <TotalTime>5590</TotalTime>
  <Pages>22</Pages>
  <Words>2736</Words>
  <Characters>15600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18300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68</cp:revision>
  <cp:lastPrinted>2014-04-21T19:26:00Z</cp:lastPrinted>
  <dcterms:created xsi:type="dcterms:W3CDTF">2013-07-31T20:42:00Z</dcterms:created>
  <dcterms:modified xsi:type="dcterms:W3CDTF">2015-01-29T15:57:00Z</dcterms:modified>
</cp:coreProperties>
</file>