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2228E1" w:rsidP="00607C2B">
      <w:pPr>
        <w:pStyle w:val="Heading2"/>
      </w:pPr>
      <w:r>
        <w:t xml:space="preserve">Developing </w:t>
      </w:r>
      <w:r w:rsidR="00485DE7">
        <w:t xml:space="preserve">Custom </w:t>
      </w:r>
      <w:r w:rsidR="003F6439">
        <w:t>RESTful</w:t>
      </w:r>
      <w:r w:rsidR="00D018BC">
        <w:t xml:space="preserve"> Services</w:t>
      </w:r>
      <w:r>
        <w:t xml:space="preserve"> with </w:t>
      </w:r>
      <w:bookmarkStart w:id="0" w:name="_GoBack"/>
      <w:bookmarkEnd w:id="0"/>
      <w:r w:rsidR="00D018BC">
        <w:t>Web API</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t>[</w:t>
      </w:r>
      <w:r w:rsidR="003A158A">
        <w:t>c:\Student\Modules\</w:t>
      </w:r>
      <w:r w:rsidR="00304842">
        <w:t>WebAPI</w:t>
      </w:r>
      <w:r w:rsidR="003A158A">
        <w:t>\Labs</w:t>
      </w:r>
    </w:p>
    <w:p w:rsidR="00607C2B" w:rsidRDefault="00607C2B" w:rsidP="00607C2B">
      <w:pPr>
        <w:pStyle w:val="LabExerciseCallout"/>
      </w:pPr>
      <w:r w:rsidRPr="005C7841">
        <w:rPr>
          <w:b/>
        </w:rPr>
        <w:t>Lab Overview</w:t>
      </w:r>
      <w:r w:rsidRPr="005C7841">
        <w:t xml:space="preserve">: </w:t>
      </w:r>
      <w:r>
        <w:t xml:space="preserve">In this lab you will </w:t>
      </w:r>
      <w:r w:rsidR="00171C7E">
        <w:t xml:space="preserve">create </w:t>
      </w:r>
      <w:r w:rsidR="002228E1">
        <w:t>a</w:t>
      </w:r>
      <w:r w:rsidR="00DC669D">
        <w:t xml:space="preserve">n OData </w:t>
      </w:r>
      <w:r w:rsidR="00D018BC">
        <w:t>service using Web API</w:t>
      </w:r>
      <w:r w:rsidR="002228E1">
        <w:t xml:space="preserve">. </w:t>
      </w:r>
      <w:r w:rsidR="00D018BC">
        <w:t>After investigating the service with Fiddler, y</w:t>
      </w:r>
      <w:r w:rsidR="002228E1">
        <w:t xml:space="preserve">ou will </w:t>
      </w:r>
      <w:r w:rsidR="00D018BC">
        <w:t>enable Cross Origin Resource Sharing (CORS)</w:t>
      </w:r>
      <w:r w:rsidR="004F1851">
        <w:t xml:space="preserve">, and create a </w:t>
      </w:r>
      <w:r w:rsidR="00D018BC">
        <w:t>SharePoint-Hosted app to consume the service</w:t>
      </w:r>
      <w:r w:rsidR="003F6439">
        <w:t xml:space="preserve"> using the </w:t>
      </w:r>
      <w:r w:rsidR="00DC669D">
        <w:t>data.js</w:t>
      </w:r>
      <w:r w:rsidR="003F6439">
        <w:t xml:space="preserve"> </w:t>
      </w:r>
      <w:r w:rsidR="00DC669D">
        <w:t>JavaScript</w:t>
      </w:r>
      <w:r w:rsidR="003F6439">
        <w:t xml:space="preserve"> library</w:t>
      </w:r>
      <w:r w:rsidR="004F1851">
        <w:t>.</w:t>
      </w:r>
    </w:p>
    <w:p w:rsidR="00BB54BC" w:rsidRDefault="00BB54BC" w:rsidP="00607C2B">
      <w:pPr>
        <w:pStyle w:val="LabExerciseCallout"/>
      </w:pPr>
      <w:r>
        <w:rPr>
          <w:b/>
        </w:rPr>
        <w:t>Lab Setup</w:t>
      </w:r>
      <w:r w:rsidRPr="00BB54BC">
        <w:t>:</w:t>
      </w:r>
      <w:r w:rsidR="00D11AD7">
        <w:t xml:space="preserve"> Ensure you have a development site available for this lab</w:t>
      </w:r>
    </w:p>
    <w:p w:rsidR="00C159E0" w:rsidRDefault="00C159E0" w:rsidP="00C159E0">
      <w:pPr>
        <w:pStyle w:val="Heading3"/>
      </w:pPr>
      <w:r>
        <w:t xml:space="preserve">Exercise </w:t>
      </w:r>
      <w:r w:rsidR="00152635">
        <w:t>1</w:t>
      </w:r>
      <w:r>
        <w:t xml:space="preserve">: </w:t>
      </w:r>
      <w:r w:rsidR="00152635">
        <w:t xml:space="preserve">Create </w:t>
      </w:r>
      <w:r w:rsidR="003F6439">
        <w:t>a RESTful</w:t>
      </w:r>
      <w:r w:rsidR="00D018BC">
        <w:t xml:space="preserve"> Service</w:t>
      </w:r>
      <w:r>
        <w:t xml:space="preserve"> </w:t>
      </w:r>
    </w:p>
    <w:p w:rsidR="00C159E0" w:rsidRDefault="00C159E0" w:rsidP="00C159E0">
      <w:pPr>
        <w:pStyle w:val="LabExerciseLeadIn"/>
      </w:pPr>
      <w:r>
        <w:t xml:space="preserve">In this exercise you </w:t>
      </w:r>
      <w:r w:rsidR="00F81206">
        <w:t xml:space="preserve">create a new </w:t>
      </w:r>
      <w:r w:rsidR="00DC669D">
        <w:t>OData</w:t>
      </w:r>
      <w:r w:rsidR="00D018BC">
        <w:t xml:space="preserve"> se</w:t>
      </w:r>
      <w:r w:rsidR="003F6439">
        <w:t>rvice using Web API scaffolding</w:t>
      </w:r>
      <w:r w:rsidR="00DC669D">
        <w:t xml:space="preserve"> and </w:t>
      </w:r>
      <w:r w:rsidR="00D018BC">
        <w:t>Entity Framework 6.0</w:t>
      </w:r>
      <w:r w:rsidR="00F81206">
        <w:t>.</w:t>
      </w:r>
    </w:p>
    <w:p w:rsidR="00C159E0" w:rsidRDefault="00C159E0" w:rsidP="00485DE7">
      <w:pPr>
        <w:pStyle w:val="LabStepNumbered"/>
      </w:pPr>
      <w:r>
        <w:t xml:space="preserve">Launch </w:t>
      </w:r>
      <w:r w:rsidRPr="00930E1C">
        <w:rPr>
          <w:b/>
        </w:rPr>
        <w:t>Visual Studio 201</w:t>
      </w:r>
      <w:r w:rsidR="00D018BC">
        <w:rPr>
          <w:b/>
        </w:rPr>
        <w:t>3</w:t>
      </w:r>
      <w:r>
        <w:t xml:space="preserve"> as administrator: </w:t>
      </w:r>
    </w:p>
    <w:p w:rsidR="00C159E0" w:rsidRDefault="00C159E0" w:rsidP="00485DE7">
      <w:pPr>
        <w:pStyle w:val="LabStepNumberedLevel2"/>
      </w:pPr>
      <w:r w:rsidRPr="00C159E0">
        <w:rPr>
          <w:b/>
        </w:rPr>
        <w:t>Windows</w:t>
      </w:r>
      <w:r>
        <w:t xml:space="preserve"> Keyboard Key</w:t>
      </w:r>
      <w:r w:rsidRPr="00930E1C">
        <w:t xml:space="preserve"> </w:t>
      </w:r>
      <w:r w:rsidRPr="00930E1C">
        <w:sym w:font="Wingdings" w:char="F0E0"/>
      </w:r>
      <w:r w:rsidRPr="00930E1C">
        <w:t xml:space="preserve"> </w:t>
      </w:r>
      <w:r w:rsidRPr="00264696">
        <w:t>Right click</w:t>
      </w:r>
      <w:r>
        <w:t xml:space="preserve"> on the </w:t>
      </w:r>
      <w:r w:rsidR="00DE13EC">
        <w:t>Visual Studio 2013</w:t>
      </w:r>
      <w:r>
        <w:t xml:space="preserve"> tile and select </w:t>
      </w:r>
      <w:r w:rsidRPr="00C159E0">
        <w:rPr>
          <w:b/>
        </w:rPr>
        <w:t>Run as administrator</w:t>
      </w:r>
      <w:r>
        <w:t>.</w:t>
      </w:r>
    </w:p>
    <w:p w:rsidR="00C159E0" w:rsidRDefault="00485DE7" w:rsidP="00C159E0">
      <w:pPr>
        <w:pStyle w:val="LabStepScreenshotLevel2"/>
      </w:pPr>
      <w:r>
        <w:drawing>
          <wp:inline distT="0" distB="0" distL="0" distR="0" wp14:anchorId="007AB565" wp14:editId="7E8DA0C1">
            <wp:extent cx="637673" cy="6272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291" cy="633729"/>
                    </a:xfrm>
                    <a:prstGeom prst="rect">
                      <a:avLst/>
                    </a:prstGeom>
                    <a:noFill/>
                    <a:ln>
                      <a:noFill/>
                    </a:ln>
                  </pic:spPr>
                </pic:pic>
              </a:graphicData>
            </a:graphic>
          </wp:inline>
        </w:drawing>
      </w:r>
    </w:p>
    <w:p w:rsidR="00485DE7" w:rsidRDefault="00485DE7" w:rsidP="00485DE7">
      <w:pPr>
        <w:pStyle w:val="LabStepNumbered"/>
      </w:pPr>
      <w:r>
        <w:t>Create the new solution in Visual Studio 2013:</w:t>
      </w:r>
    </w:p>
    <w:p w:rsidR="00C159E0" w:rsidRDefault="00C159E0" w:rsidP="00DA47C8">
      <w:pPr>
        <w:pStyle w:val="LabStepNumberedLevel2"/>
        <w:numPr>
          <w:ilvl w:val="1"/>
          <w:numId w:val="5"/>
        </w:numPr>
      </w:pPr>
      <w:r>
        <w:t xml:space="preserve">In Visual Studio select </w:t>
      </w:r>
      <w:r w:rsidRPr="000C3A99">
        <w:rPr>
          <w:b/>
        </w:rPr>
        <w:t xml:space="preserve">File </w:t>
      </w:r>
      <w:r w:rsidRPr="000C3A99">
        <w:rPr>
          <w:b/>
        </w:rPr>
        <w:sym w:font="Wingdings" w:char="F0E0"/>
      </w:r>
      <w:r w:rsidRPr="000C3A99">
        <w:rPr>
          <w:b/>
        </w:rPr>
        <w:t xml:space="preserve"> </w:t>
      </w:r>
      <w:r w:rsidR="00F81206">
        <w:rPr>
          <w:b/>
        </w:rPr>
        <w:t>New</w:t>
      </w:r>
      <w:r w:rsidRPr="000C3A99">
        <w:rPr>
          <w:b/>
        </w:rPr>
        <w:t xml:space="preserve"> </w:t>
      </w:r>
      <w:r w:rsidRPr="000C3A99">
        <w:rPr>
          <w:b/>
        </w:rPr>
        <w:sym w:font="Wingdings" w:char="F0E0"/>
      </w:r>
      <w:r w:rsidRPr="000C3A99">
        <w:rPr>
          <w:b/>
        </w:rPr>
        <w:t xml:space="preserve"> Project</w:t>
      </w:r>
      <w:r>
        <w:t>.</w:t>
      </w:r>
    </w:p>
    <w:p w:rsidR="00C159E0" w:rsidRDefault="00C159E0" w:rsidP="00DA47C8">
      <w:pPr>
        <w:pStyle w:val="LabStepNumberedLevel2"/>
        <w:numPr>
          <w:ilvl w:val="1"/>
          <w:numId w:val="5"/>
        </w:numPr>
      </w:pPr>
      <w:r>
        <w:t xml:space="preserve">In the </w:t>
      </w:r>
      <w:r w:rsidR="008F40A6">
        <w:rPr>
          <w:b/>
        </w:rPr>
        <w:t>New</w:t>
      </w:r>
      <w:r w:rsidRPr="004008BD">
        <w:rPr>
          <w:b/>
        </w:rPr>
        <w:t xml:space="preserve"> Project</w:t>
      </w:r>
      <w:r>
        <w:t xml:space="preserve"> dialog:</w:t>
      </w:r>
    </w:p>
    <w:p w:rsidR="00C159E0" w:rsidRDefault="00F81206" w:rsidP="00DA47C8">
      <w:pPr>
        <w:pStyle w:val="LabStepNumberedLevel3"/>
        <w:numPr>
          <w:ilvl w:val="2"/>
          <w:numId w:val="5"/>
        </w:numPr>
        <w:ind w:left="1008" w:hanging="288"/>
      </w:pPr>
      <w:r>
        <w:t xml:space="preserve">Select </w:t>
      </w:r>
      <w:r w:rsidRPr="00F81206">
        <w:rPr>
          <w:b/>
        </w:rPr>
        <w:t xml:space="preserve">Templates </w:t>
      </w:r>
      <w:r w:rsidRPr="00F81206">
        <w:rPr>
          <w:b/>
        </w:rPr>
        <w:sym w:font="Wingdings" w:char="F0E0"/>
      </w:r>
      <w:r w:rsidRPr="00F81206">
        <w:rPr>
          <w:b/>
        </w:rPr>
        <w:t xml:space="preserve"> Visual C# </w:t>
      </w:r>
      <w:r w:rsidRPr="00F81206">
        <w:rPr>
          <w:b/>
        </w:rPr>
        <w:sym w:font="Wingdings" w:char="F0E0"/>
      </w:r>
      <w:r w:rsidR="004C1CA8">
        <w:rPr>
          <w:b/>
        </w:rPr>
        <w:t>Web</w:t>
      </w:r>
      <w:r w:rsidR="00C159E0">
        <w:t>.</w:t>
      </w:r>
    </w:p>
    <w:p w:rsidR="00F81206" w:rsidRDefault="00F81206" w:rsidP="00DA47C8">
      <w:pPr>
        <w:pStyle w:val="LabStepNumberedLevel3"/>
        <w:numPr>
          <w:ilvl w:val="2"/>
          <w:numId w:val="5"/>
        </w:numPr>
        <w:ind w:left="1008" w:hanging="288"/>
      </w:pPr>
      <w:r>
        <w:t xml:space="preserve">Click </w:t>
      </w:r>
      <w:r w:rsidR="004C1CA8">
        <w:rPr>
          <w:b/>
        </w:rPr>
        <w:t>ASP.NET Web Application</w:t>
      </w:r>
      <w:r>
        <w:t>.</w:t>
      </w:r>
    </w:p>
    <w:p w:rsidR="00E5575C" w:rsidRDefault="00F81206" w:rsidP="00DA47C8">
      <w:pPr>
        <w:pStyle w:val="LabStepNumberedLevel3"/>
        <w:numPr>
          <w:ilvl w:val="2"/>
          <w:numId w:val="5"/>
        </w:numPr>
        <w:ind w:left="1008" w:hanging="288"/>
      </w:pPr>
      <w:r w:rsidRPr="00F81206">
        <w:t xml:space="preserve">Name the </w:t>
      </w:r>
      <w:r>
        <w:t xml:space="preserve">new project </w:t>
      </w:r>
      <w:r w:rsidR="004C1CA8">
        <w:rPr>
          <w:b/>
        </w:rPr>
        <w:t>WingtipCRMService</w:t>
      </w:r>
      <w:r>
        <w:t xml:space="preserve"> </w:t>
      </w:r>
    </w:p>
    <w:p w:rsidR="00E5575C" w:rsidRPr="00E5575C" w:rsidRDefault="00E5575C" w:rsidP="00DA47C8">
      <w:pPr>
        <w:pStyle w:val="LabStepNumberedLevel3"/>
        <w:numPr>
          <w:ilvl w:val="2"/>
          <w:numId w:val="5"/>
        </w:numPr>
        <w:ind w:left="1008" w:hanging="288"/>
        <w:rPr>
          <w:b/>
        </w:rPr>
      </w:pPr>
      <w:r>
        <w:t xml:space="preserve">Set the Location to </w:t>
      </w:r>
      <w:r>
        <w:rPr>
          <w:b/>
        </w:rPr>
        <w:t>C:\Student\Modules\WebAPI\</w:t>
      </w:r>
    </w:p>
    <w:p w:rsidR="00C159E0" w:rsidRPr="00E5575C" w:rsidRDefault="00E5575C" w:rsidP="00DA47C8">
      <w:pPr>
        <w:pStyle w:val="LabStepNumberedLevel3"/>
        <w:numPr>
          <w:ilvl w:val="2"/>
          <w:numId w:val="5"/>
        </w:numPr>
        <w:ind w:left="1008" w:hanging="288"/>
      </w:pPr>
      <w:r>
        <w:t>C</w:t>
      </w:r>
      <w:r w:rsidR="00F81206">
        <w:t xml:space="preserve">lick </w:t>
      </w:r>
      <w:r w:rsidR="00F81206" w:rsidRPr="00F81206">
        <w:rPr>
          <w:b/>
        </w:rPr>
        <w:t>OK</w:t>
      </w:r>
      <w:r w:rsidR="00C159E0">
        <w:t>.</w:t>
      </w:r>
      <w:r w:rsidR="00C159E0" w:rsidRPr="00C82328">
        <w:rPr>
          <w:b/>
        </w:rPr>
        <w:t xml:space="preserve"> </w:t>
      </w:r>
    </w:p>
    <w:p w:rsidR="00E5575C" w:rsidRPr="00F81206" w:rsidRDefault="00E5575C" w:rsidP="00485DE7">
      <w:pPr>
        <w:pStyle w:val="LabStepScreenshotLevel2"/>
      </w:pPr>
      <w:r>
        <w:drawing>
          <wp:inline distT="0" distB="0" distL="0" distR="0" wp14:anchorId="5997F6FF" wp14:editId="0A06CAB2">
            <wp:extent cx="3940103" cy="2220686"/>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6390" cy="2229866"/>
                    </a:xfrm>
                    <a:prstGeom prst="rect">
                      <a:avLst/>
                    </a:prstGeom>
                  </pic:spPr>
                </pic:pic>
              </a:graphicData>
            </a:graphic>
          </wp:inline>
        </w:drawing>
      </w:r>
    </w:p>
    <w:p w:rsidR="00F81206" w:rsidRDefault="00F81206" w:rsidP="00F81206">
      <w:pPr>
        <w:pStyle w:val="LabStepNumberedLevel2"/>
      </w:pPr>
      <w:r>
        <w:t xml:space="preserve">In the New </w:t>
      </w:r>
      <w:r w:rsidR="00C343DA">
        <w:t>ASP.NET Project dialog</w:t>
      </w:r>
      <w:r>
        <w:t>:</w:t>
      </w:r>
    </w:p>
    <w:p w:rsidR="00F81206" w:rsidRPr="00F81206" w:rsidRDefault="00C343DA" w:rsidP="00F81206">
      <w:pPr>
        <w:pStyle w:val="LabStepNumberedLevel3"/>
      </w:pPr>
      <w:r>
        <w:t xml:space="preserve">Select the </w:t>
      </w:r>
      <w:r>
        <w:rPr>
          <w:b/>
        </w:rPr>
        <w:t>Web API</w:t>
      </w:r>
      <w:r w:rsidRPr="00C343DA">
        <w:t xml:space="preserve"> </w:t>
      </w:r>
      <w:r>
        <w:t>template.</w:t>
      </w:r>
    </w:p>
    <w:p w:rsidR="00F81206" w:rsidRDefault="00C343DA" w:rsidP="00F81206">
      <w:pPr>
        <w:pStyle w:val="LabStepNumberedLevel3"/>
      </w:pPr>
      <w:r>
        <w:t xml:space="preserve">Click </w:t>
      </w:r>
      <w:r w:rsidRPr="00C343DA">
        <w:rPr>
          <w:b/>
        </w:rPr>
        <w:t>Change Authentication</w:t>
      </w:r>
      <w:r w:rsidR="00F81206">
        <w:t>.</w:t>
      </w:r>
    </w:p>
    <w:p w:rsidR="00F81206" w:rsidRDefault="00F81206" w:rsidP="00F81206">
      <w:pPr>
        <w:pStyle w:val="LabStepNumberedLevel3"/>
      </w:pPr>
      <w:r>
        <w:t xml:space="preserve">Select </w:t>
      </w:r>
      <w:r w:rsidR="00DC669D">
        <w:rPr>
          <w:b/>
        </w:rPr>
        <w:t>Windows</w:t>
      </w:r>
      <w:r w:rsidR="00C343DA">
        <w:rPr>
          <w:b/>
        </w:rPr>
        <w:t xml:space="preserve"> Authentication</w:t>
      </w:r>
      <w:r>
        <w:t xml:space="preserve"> </w:t>
      </w:r>
      <w:r w:rsidR="00C343DA">
        <w:t xml:space="preserve">and then click </w:t>
      </w:r>
      <w:r w:rsidR="00C343DA" w:rsidRPr="00C343DA">
        <w:rPr>
          <w:b/>
        </w:rPr>
        <w:t>OK</w:t>
      </w:r>
      <w:r w:rsidR="00C343DA">
        <w:t>.</w:t>
      </w:r>
    </w:p>
    <w:p w:rsidR="00C343DA" w:rsidRDefault="00DC669D" w:rsidP="00C343DA">
      <w:pPr>
        <w:pStyle w:val="LabStepScreenshotLevel2"/>
      </w:pPr>
      <w:r>
        <w:lastRenderedPageBreak/>
        <w:drawing>
          <wp:inline distT="0" distB="0" distL="0" distR="0">
            <wp:extent cx="3772306" cy="2644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NETProjectDialo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3990" cy="2645321"/>
                    </a:xfrm>
                    <a:prstGeom prst="rect">
                      <a:avLst/>
                    </a:prstGeom>
                  </pic:spPr>
                </pic:pic>
              </a:graphicData>
            </a:graphic>
          </wp:inline>
        </w:drawing>
      </w:r>
    </w:p>
    <w:p w:rsidR="00F81206" w:rsidRDefault="00F81206" w:rsidP="00F81206">
      <w:pPr>
        <w:pStyle w:val="LabStepNumberedLevel3"/>
      </w:pPr>
      <w:r>
        <w:t xml:space="preserve">Click </w:t>
      </w:r>
      <w:r w:rsidR="00C343DA">
        <w:rPr>
          <w:b/>
        </w:rPr>
        <w:t>OK</w:t>
      </w:r>
      <w:r>
        <w:t>.</w:t>
      </w:r>
    </w:p>
    <w:p w:rsidR="00C159E0" w:rsidRDefault="00C343DA" w:rsidP="007E4277">
      <w:pPr>
        <w:pStyle w:val="LabStepNumberedLevel3"/>
        <w:numPr>
          <w:ilvl w:val="0"/>
          <w:numId w:val="5"/>
        </w:numPr>
      </w:pPr>
      <w:r>
        <w:t>Add Entity Framework 6.0 Support</w:t>
      </w:r>
    </w:p>
    <w:p w:rsidR="00A613FA" w:rsidRDefault="00A613FA" w:rsidP="00A613FA">
      <w:pPr>
        <w:pStyle w:val="LabStepNumberedLevel2"/>
      </w:pPr>
      <w:r>
        <w:t xml:space="preserve">In the </w:t>
      </w:r>
      <w:r w:rsidRPr="00917ACE">
        <w:rPr>
          <w:b/>
        </w:rPr>
        <w:t>Solution Explorer</w:t>
      </w:r>
      <w:r>
        <w:t xml:space="preserve">, </w:t>
      </w:r>
      <w:r w:rsidR="00C343DA">
        <w:t>right click</w:t>
      </w:r>
      <w:r>
        <w:t xml:space="preserve"> the </w:t>
      </w:r>
      <w:r w:rsidR="00C343DA">
        <w:rPr>
          <w:b/>
        </w:rPr>
        <w:t>WingtipCRMService</w:t>
      </w:r>
      <w:r>
        <w:t xml:space="preserve"> </w:t>
      </w:r>
      <w:r w:rsidR="00E5575C">
        <w:t xml:space="preserve">project </w:t>
      </w:r>
      <w:r>
        <w:t>node.</w:t>
      </w:r>
    </w:p>
    <w:p w:rsidR="00A613FA" w:rsidRDefault="00C343DA" w:rsidP="00A613FA">
      <w:pPr>
        <w:pStyle w:val="LabStepNumberedLevel2"/>
      </w:pPr>
      <w:r>
        <w:t>Select</w:t>
      </w:r>
      <w:r w:rsidR="00A613FA">
        <w:t xml:space="preserve"> </w:t>
      </w:r>
      <w:r>
        <w:rPr>
          <w:b/>
        </w:rPr>
        <w:t>Manage NuGet Packages</w:t>
      </w:r>
      <w:r w:rsidR="00A613FA">
        <w:t xml:space="preserve"> </w:t>
      </w:r>
      <w:r>
        <w:t>from the context menu</w:t>
      </w:r>
      <w:r w:rsidR="00A613FA">
        <w:t>.</w:t>
      </w:r>
    </w:p>
    <w:p w:rsidR="00E5575C" w:rsidRDefault="00E5575C" w:rsidP="00A613FA">
      <w:pPr>
        <w:pStyle w:val="LabStepNumberedLevel2"/>
      </w:pPr>
      <w:r>
        <w:t xml:space="preserve">On the Manage NuGet Packages page, select </w:t>
      </w:r>
      <w:r w:rsidRPr="00E5575C">
        <w:rPr>
          <w:b/>
        </w:rPr>
        <w:t>Online</w:t>
      </w:r>
      <w:r>
        <w:t xml:space="preserve"> from the left side menu area</w:t>
      </w:r>
    </w:p>
    <w:p w:rsidR="00A613FA" w:rsidRDefault="00C343DA" w:rsidP="00A613FA">
      <w:pPr>
        <w:pStyle w:val="LabStepNumberedLevel2"/>
      </w:pPr>
      <w:r>
        <w:t>Type</w:t>
      </w:r>
      <w:r w:rsidR="00A613FA">
        <w:t xml:space="preserve"> </w:t>
      </w:r>
      <w:r>
        <w:rPr>
          <w:b/>
        </w:rPr>
        <w:t>entity framework</w:t>
      </w:r>
      <w:r w:rsidR="00A613FA">
        <w:t xml:space="preserve"> </w:t>
      </w:r>
      <w:r>
        <w:t>in the search box</w:t>
      </w:r>
      <w:r w:rsidR="00A613FA">
        <w:t>.</w:t>
      </w:r>
    </w:p>
    <w:p w:rsidR="00DF0FF5" w:rsidRDefault="00C343DA" w:rsidP="00DF0FF5">
      <w:pPr>
        <w:pStyle w:val="LabStepNumberedLevel2"/>
        <w:numPr>
          <w:ilvl w:val="1"/>
          <w:numId w:val="5"/>
        </w:numPr>
      </w:pPr>
      <w:r>
        <w:t xml:space="preserve">Locate the </w:t>
      </w:r>
      <w:r>
        <w:rPr>
          <w:b/>
        </w:rPr>
        <w:t>Entity Framework 6.</w:t>
      </w:r>
      <w:r w:rsidR="00E5575C">
        <w:rPr>
          <w:b/>
        </w:rPr>
        <w:t>x</w:t>
      </w:r>
      <w:r w:rsidR="00C159E0">
        <w:t xml:space="preserve"> </w:t>
      </w:r>
      <w:r>
        <w:t xml:space="preserve">package and click </w:t>
      </w:r>
      <w:r w:rsidRPr="00C343DA">
        <w:rPr>
          <w:b/>
        </w:rPr>
        <w:t>Install</w:t>
      </w:r>
      <w:r>
        <w:t>.</w:t>
      </w:r>
    </w:p>
    <w:p w:rsidR="0034079A" w:rsidRDefault="0034079A" w:rsidP="0034079A">
      <w:pPr>
        <w:pStyle w:val="LabStepNumberedLevel3"/>
      </w:pPr>
      <w:r>
        <w:t xml:space="preserve">If prompted click </w:t>
      </w:r>
      <w:r w:rsidR="00066A4A" w:rsidRPr="00066A4A">
        <w:rPr>
          <w:b/>
        </w:rPr>
        <w:t>I</w:t>
      </w:r>
      <w:r w:rsidR="00066A4A">
        <w:t xml:space="preserve"> </w:t>
      </w:r>
      <w:r w:rsidRPr="0034079A">
        <w:rPr>
          <w:b/>
        </w:rPr>
        <w:t>Accept</w:t>
      </w:r>
      <w:r>
        <w:t xml:space="preserve"> to accept the license.</w:t>
      </w:r>
    </w:p>
    <w:p w:rsidR="0034079A" w:rsidRDefault="0034079A" w:rsidP="0034079A">
      <w:pPr>
        <w:pStyle w:val="LabStepNumberedLevel3"/>
      </w:pPr>
      <w:r>
        <w:t xml:space="preserve">Click Close to close the </w:t>
      </w:r>
      <w:r w:rsidRPr="0034079A">
        <w:rPr>
          <w:b/>
        </w:rPr>
        <w:t>Manage NuGet Packages</w:t>
      </w:r>
      <w:r>
        <w:t xml:space="preserve"> page</w:t>
      </w:r>
    </w:p>
    <w:p w:rsidR="0034079A" w:rsidRDefault="00E5575C" w:rsidP="00485DE7">
      <w:pPr>
        <w:pStyle w:val="LabStepScreenshotLevel2"/>
      </w:pPr>
      <w:r>
        <w:drawing>
          <wp:inline distT="0" distB="0" distL="0" distR="0" wp14:anchorId="0B338AE1" wp14:editId="2131A3E4">
            <wp:extent cx="3542044" cy="1996335"/>
            <wp:effectExtent l="0" t="0" r="127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555" cy="2021422"/>
                    </a:xfrm>
                    <a:prstGeom prst="rect">
                      <a:avLst/>
                    </a:prstGeom>
                  </pic:spPr>
                </pic:pic>
              </a:graphicData>
            </a:graphic>
          </wp:inline>
        </w:drawing>
      </w:r>
    </w:p>
    <w:p w:rsidR="00A613FA" w:rsidRDefault="00A613FA" w:rsidP="00A613FA">
      <w:pPr>
        <w:pStyle w:val="LabStepNumbered"/>
      </w:pPr>
      <w:r>
        <w:t xml:space="preserve">Add an </w:t>
      </w:r>
      <w:r w:rsidR="008D085E">
        <w:t>Entity Framework Model</w:t>
      </w:r>
    </w:p>
    <w:p w:rsidR="00B47C56" w:rsidRDefault="00B47C56" w:rsidP="00B47C56">
      <w:pPr>
        <w:pStyle w:val="LabStepNumberedLevel2"/>
      </w:pPr>
      <w:r>
        <w:t xml:space="preserve">In the </w:t>
      </w:r>
      <w:r w:rsidRPr="00917ACE">
        <w:rPr>
          <w:b/>
        </w:rPr>
        <w:t>Solution Explorer</w:t>
      </w:r>
      <w:r>
        <w:t xml:space="preserve">, right-click the </w:t>
      </w:r>
      <w:r w:rsidR="00C152F2">
        <w:rPr>
          <w:b/>
        </w:rPr>
        <w:t>Models</w:t>
      </w:r>
      <w:r>
        <w:t xml:space="preserve"> </w:t>
      </w:r>
      <w:r w:rsidR="00C152F2">
        <w:t>folder.</w:t>
      </w:r>
    </w:p>
    <w:p w:rsidR="008F40A6" w:rsidRDefault="00C152F2" w:rsidP="008F40A6">
      <w:pPr>
        <w:pStyle w:val="LabStepNumberedLevel2"/>
      </w:pPr>
      <w:r>
        <w:t xml:space="preserve">Select </w:t>
      </w:r>
      <w:r w:rsidRPr="00C152F2">
        <w:rPr>
          <w:b/>
        </w:rPr>
        <w:t>Add</w:t>
      </w:r>
      <w:r w:rsidRPr="00C152F2">
        <w:rPr>
          <w:b/>
        </w:rPr>
        <w:sym w:font="Wingdings" w:char="F0E0"/>
      </w:r>
      <w:r w:rsidRPr="00C152F2">
        <w:rPr>
          <w:b/>
        </w:rPr>
        <w:t>New</w:t>
      </w:r>
      <w:r>
        <w:t xml:space="preserve"> </w:t>
      </w:r>
      <w:r w:rsidRPr="00C152F2">
        <w:rPr>
          <w:b/>
        </w:rPr>
        <w:t>Item</w:t>
      </w:r>
      <w:r>
        <w:t xml:space="preserve"> from the context menu.</w:t>
      </w:r>
    </w:p>
    <w:p w:rsidR="00B47C56" w:rsidRDefault="008F40A6" w:rsidP="008F40A6">
      <w:pPr>
        <w:pStyle w:val="LabStepNumberedLevel2"/>
      </w:pPr>
      <w:r>
        <w:t xml:space="preserve">In the </w:t>
      </w:r>
      <w:r w:rsidR="00C152F2">
        <w:t>Add New item</w:t>
      </w:r>
      <w:r>
        <w:t xml:space="preserve"> dialog:</w:t>
      </w:r>
    </w:p>
    <w:p w:rsidR="008F40A6" w:rsidRDefault="00C152F2" w:rsidP="008F40A6">
      <w:pPr>
        <w:pStyle w:val="LabStepNumberedLevel3"/>
      </w:pPr>
      <w:r>
        <w:t xml:space="preserve">Click </w:t>
      </w:r>
      <w:r>
        <w:rPr>
          <w:b/>
        </w:rPr>
        <w:t>Visual C#</w:t>
      </w:r>
      <w:r w:rsidRPr="00C152F2">
        <w:rPr>
          <w:b/>
        </w:rPr>
        <w:sym w:font="Wingdings" w:char="F0E0"/>
      </w:r>
      <w:r>
        <w:rPr>
          <w:b/>
        </w:rPr>
        <w:t>Data</w:t>
      </w:r>
      <w:r w:rsidR="008F40A6">
        <w:t>.</w:t>
      </w:r>
    </w:p>
    <w:p w:rsidR="00C152F2" w:rsidRPr="00C152F2" w:rsidRDefault="008F40A6" w:rsidP="008F40A6">
      <w:pPr>
        <w:pStyle w:val="LabStepNumberedLevel3"/>
      </w:pPr>
      <w:r>
        <w:t xml:space="preserve">Select </w:t>
      </w:r>
      <w:r w:rsidR="00C152F2">
        <w:rPr>
          <w:b/>
        </w:rPr>
        <w:t>ADO.NET Entity Data Model</w:t>
      </w:r>
    </w:p>
    <w:p w:rsidR="008F40A6" w:rsidRPr="00C152F2" w:rsidRDefault="00C152F2" w:rsidP="008F40A6">
      <w:pPr>
        <w:pStyle w:val="LabStepNumberedLevel3"/>
      </w:pPr>
      <w:r w:rsidRPr="00C152F2">
        <w:t>Name the</w:t>
      </w:r>
      <w:r>
        <w:t xml:space="preserve"> model </w:t>
      </w:r>
      <w:r w:rsidRPr="00C152F2">
        <w:rPr>
          <w:b/>
        </w:rPr>
        <w:t>WingtipCRMModel</w:t>
      </w:r>
      <w:r w:rsidR="008F40A6" w:rsidRPr="00C152F2">
        <w:t>.</w:t>
      </w:r>
    </w:p>
    <w:p w:rsidR="008F40A6" w:rsidRPr="008F40A6" w:rsidRDefault="00C152F2" w:rsidP="00C6356F">
      <w:pPr>
        <w:pStyle w:val="LabStepScreenshotLevel2"/>
      </w:pPr>
      <w:r>
        <w:lastRenderedPageBreak/>
        <w:drawing>
          <wp:inline distT="0" distB="0" distL="0" distR="0">
            <wp:extent cx="3562262" cy="24612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7068" cy="2464580"/>
                    </a:xfrm>
                    <a:prstGeom prst="rect">
                      <a:avLst/>
                    </a:prstGeom>
                  </pic:spPr>
                </pic:pic>
              </a:graphicData>
            </a:graphic>
          </wp:inline>
        </w:drawing>
      </w:r>
    </w:p>
    <w:p w:rsidR="008F40A6" w:rsidRDefault="008F40A6" w:rsidP="008F40A6">
      <w:pPr>
        <w:pStyle w:val="LabStepNumberedLevel3"/>
      </w:pPr>
      <w:r>
        <w:t xml:space="preserve">Click </w:t>
      </w:r>
      <w:r w:rsidR="00C152F2">
        <w:rPr>
          <w:b/>
        </w:rPr>
        <w:t>Add</w:t>
      </w:r>
      <w:r>
        <w:t>.</w:t>
      </w:r>
    </w:p>
    <w:p w:rsidR="008F40A6" w:rsidRDefault="00A613FA" w:rsidP="00A613FA">
      <w:pPr>
        <w:pStyle w:val="LabStepNumberedLevel2"/>
      </w:pPr>
      <w:r>
        <w:t xml:space="preserve">In </w:t>
      </w:r>
      <w:r w:rsidR="00C6356F">
        <w:t xml:space="preserve">the first screen of the </w:t>
      </w:r>
      <w:r>
        <w:t xml:space="preserve"> </w:t>
      </w:r>
      <w:r w:rsidR="00C535BE">
        <w:rPr>
          <w:b/>
        </w:rPr>
        <w:t>Entity Data Model Wizard</w:t>
      </w:r>
      <w:r w:rsidR="00C535BE" w:rsidRPr="00C535BE">
        <w:t>:</w:t>
      </w:r>
    </w:p>
    <w:p w:rsidR="00C535BE" w:rsidRDefault="00C535BE" w:rsidP="00C535BE">
      <w:pPr>
        <w:pStyle w:val="LabStepNumberedLevel3"/>
      </w:pPr>
      <w:r>
        <w:t xml:space="preserve">Select </w:t>
      </w:r>
      <w:r w:rsidRPr="00C535BE">
        <w:rPr>
          <w:b/>
        </w:rPr>
        <w:t>Generate from Database</w:t>
      </w:r>
      <w:r>
        <w:t>.</w:t>
      </w:r>
    </w:p>
    <w:p w:rsidR="00C535BE" w:rsidRDefault="00C535BE" w:rsidP="00C535BE">
      <w:pPr>
        <w:pStyle w:val="LabStepNumberedLevel3"/>
      </w:pPr>
      <w:r>
        <w:t xml:space="preserve">Click </w:t>
      </w:r>
      <w:r w:rsidRPr="00C535BE">
        <w:rPr>
          <w:b/>
        </w:rPr>
        <w:t>Next</w:t>
      </w:r>
      <w:r>
        <w:t>.</w:t>
      </w:r>
    </w:p>
    <w:p w:rsidR="00C535BE" w:rsidRDefault="00C535BE" w:rsidP="00C6356F">
      <w:pPr>
        <w:pStyle w:val="LabStepScreenshotLevel2"/>
      </w:pPr>
      <w:r w:rsidRPr="00C6356F">
        <w:rPr>
          <w:rStyle w:val="LabStepScreenshotFrame"/>
        </w:rPr>
        <w:drawing>
          <wp:inline distT="0" distB="0" distL="0" distR="0">
            <wp:extent cx="2415972" cy="25844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Wizard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2191" cy="2591103"/>
                    </a:xfrm>
                    <a:prstGeom prst="rect">
                      <a:avLst/>
                    </a:prstGeom>
                  </pic:spPr>
                </pic:pic>
              </a:graphicData>
            </a:graphic>
          </wp:inline>
        </w:drawing>
      </w:r>
    </w:p>
    <w:p w:rsidR="00C6356F" w:rsidRDefault="00C6356F" w:rsidP="00C6356F">
      <w:pPr>
        <w:pStyle w:val="LabStepNumberedLevel2"/>
      </w:pPr>
      <w:r>
        <w:t>In the first second</w:t>
      </w:r>
      <w:r w:rsidR="00597C54">
        <w:t xml:space="preserve"> screen</w:t>
      </w:r>
      <w:r>
        <w:t xml:space="preserve"> of the  </w:t>
      </w:r>
      <w:r>
        <w:rPr>
          <w:b/>
        </w:rPr>
        <w:t>Entity Data Model Wizard</w:t>
      </w:r>
      <w:r w:rsidRPr="00C535BE">
        <w:t>:</w:t>
      </w:r>
    </w:p>
    <w:p w:rsidR="00C535BE" w:rsidRDefault="00C6356F" w:rsidP="00C535BE">
      <w:pPr>
        <w:pStyle w:val="LabStepNumberedLevel3"/>
      </w:pPr>
      <w:r>
        <w:t xml:space="preserve">Click </w:t>
      </w:r>
      <w:r w:rsidRPr="00C6356F">
        <w:rPr>
          <w:b/>
        </w:rPr>
        <w:t>New Connection</w:t>
      </w:r>
      <w:r>
        <w:t>.</w:t>
      </w:r>
    </w:p>
    <w:p w:rsidR="00C6356F" w:rsidRDefault="00C6356F" w:rsidP="00C535BE">
      <w:pPr>
        <w:pStyle w:val="LabStepNumberedLevel3"/>
      </w:pPr>
      <w:r>
        <w:t xml:space="preserve">Enter </w:t>
      </w:r>
      <w:r w:rsidRPr="00C6356F">
        <w:rPr>
          <w:b/>
        </w:rPr>
        <w:t>(local)</w:t>
      </w:r>
      <w:r>
        <w:t xml:space="preserve"> in the Server Name field.</w:t>
      </w:r>
    </w:p>
    <w:p w:rsidR="00C6356F" w:rsidRDefault="00C6356F" w:rsidP="00C535BE">
      <w:pPr>
        <w:pStyle w:val="LabStepNumberedLevel3"/>
      </w:pPr>
      <w:r>
        <w:t xml:space="preserve">Select </w:t>
      </w:r>
      <w:r w:rsidRPr="00C6356F">
        <w:rPr>
          <w:b/>
        </w:rPr>
        <w:t>WingtipCRM</w:t>
      </w:r>
      <w:r>
        <w:t xml:space="preserve"> as the database name.</w:t>
      </w:r>
    </w:p>
    <w:p w:rsidR="00C6356F" w:rsidRDefault="00C6356F" w:rsidP="00C535BE">
      <w:pPr>
        <w:pStyle w:val="LabStepNumberedLevel3"/>
      </w:pPr>
      <w:r>
        <w:t xml:space="preserve">Click </w:t>
      </w:r>
      <w:r w:rsidRPr="00C6356F">
        <w:rPr>
          <w:b/>
        </w:rPr>
        <w:t>Test Connection</w:t>
      </w:r>
      <w:r>
        <w:t>.</w:t>
      </w:r>
    </w:p>
    <w:p w:rsidR="00C6356F" w:rsidRDefault="00C6356F" w:rsidP="00C535BE">
      <w:pPr>
        <w:pStyle w:val="LabStepNumberedLevel3"/>
      </w:pPr>
      <w:r>
        <w:t xml:space="preserve">Click </w:t>
      </w:r>
      <w:r w:rsidRPr="00C6356F">
        <w:rPr>
          <w:b/>
        </w:rPr>
        <w:t>OK</w:t>
      </w:r>
      <w:r>
        <w:t>.</w:t>
      </w:r>
      <w:r w:rsidR="0034079A">
        <w:t xml:space="preserve"> Click </w:t>
      </w:r>
      <w:r w:rsidR="0034079A" w:rsidRPr="0034079A">
        <w:rPr>
          <w:b/>
        </w:rPr>
        <w:t>OK</w:t>
      </w:r>
      <w:r w:rsidR="0034079A">
        <w:t xml:space="preserve"> again</w:t>
      </w:r>
    </w:p>
    <w:p w:rsidR="00C6356F" w:rsidRDefault="00C6356F" w:rsidP="00C535BE">
      <w:pPr>
        <w:pStyle w:val="LabStepNumberedLevel3"/>
      </w:pPr>
      <w:r>
        <w:t xml:space="preserve">Click </w:t>
      </w:r>
      <w:r w:rsidRPr="00C6356F">
        <w:rPr>
          <w:b/>
        </w:rPr>
        <w:t>Next</w:t>
      </w:r>
      <w:r>
        <w:t>.</w:t>
      </w:r>
    </w:p>
    <w:p w:rsidR="00C6356F" w:rsidRDefault="00C6356F" w:rsidP="00C6356F">
      <w:pPr>
        <w:pStyle w:val="LabStepScreenshotLevel2"/>
      </w:pPr>
      <w:r w:rsidRPr="00C6356F">
        <w:rPr>
          <w:rStyle w:val="LabStepScreenshotFrame"/>
        </w:rPr>
        <w:lastRenderedPageBreak/>
        <w:drawing>
          <wp:inline distT="0" distB="0" distL="0" distR="0">
            <wp:extent cx="240766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Wizard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1119" cy="2589958"/>
                    </a:xfrm>
                    <a:prstGeom prst="rect">
                      <a:avLst/>
                    </a:prstGeom>
                  </pic:spPr>
                </pic:pic>
              </a:graphicData>
            </a:graphic>
          </wp:inline>
        </w:drawing>
      </w:r>
    </w:p>
    <w:p w:rsidR="00597C54" w:rsidRDefault="00597C54" w:rsidP="00597C54">
      <w:pPr>
        <w:pStyle w:val="LabStepNumberedLevel2"/>
      </w:pPr>
      <w:r>
        <w:t xml:space="preserve">In the first third screen of the  </w:t>
      </w:r>
      <w:r>
        <w:rPr>
          <w:b/>
        </w:rPr>
        <w:t>Entity Data Model Wizard</w:t>
      </w:r>
      <w:r w:rsidRPr="00C535BE">
        <w:t>:</w:t>
      </w:r>
    </w:p>
    <w:p w:rsidR="00597C54" w:rsidRDefault="00597C54" w:rsidP="00597C54">
      <w:pPr>
        <w:pStyle w:val="LabStepNumberedLevel3"/>
      </w:pPr>
      <w:r>
        <w:t xml:space="preserve">Expand </w:t>
      </w:r>
      <w:r>
        <w:rPr>
          <w:b/>
        </w:rPr>
        <w:t>Tables</w:t>
      </w:r>
      <w:r>
        <w:t>.</w:t>
      </w:r>
    </w:p>
    <w:p w:rsidR="0034079A" w:rsidRDefault="0034079A" w:rsidP="00597C54">
      <w:pPr>
        <w:pStyle w:val="LabStepNumberedLevel3"/>
      </w:pPr>
      <w:r>
        <w:t xml:space="preserve">Expand </w:t>
      </w:r>
      <w:r>
        <w:rPr>
          <w:b/>
        </w:rPr>
        <w:t>dbo.</w:t>
      </w:r>
    </w:p>
    <w:p w:rsidR="00597C54" w:rsidRDefault="00597C54" w:rsidP="00597C54">
      <w:pPr>
        <w:pStyle w:val="LabStepNumberedLevel3"/>
      </w:pPr>
      <w:r>
        <w:t xml:space="preserve">Select </w:t>
      </w:r>
      <w:r w:rsidRPr="00597C54">
        <w:rPr>
          <w:b/>
        </w:rPr>
        <w:t>Customers</w:t>
      </w:r>
      <w:r>
        <w:t>.</w:t>
      </w:r>
    </w:p>
    <w:p w:rsidR="00597C54" w:rsidRDefault="00597C54" w:rsidP="00597C54">
      <w:pPr>
        <w:pStyle w:val="LabStepNumberedLevel3"/>
      </w:pPr>
      <w:r>
        <w:t xml:space="preserve">Click </w:t>
      </w:r>
      <w:r w:rsidRPr="00597C54">
        <w:rPr>
          <w:b/>
        </w:rPr>
        <w:t>Finish</w:t>
      </w:r>
      <w:r>
        <w:t>.</w:t>
      </w:r>
    </w:p>
    <w:p w:rsidR="00597C54" w:rsidRDefault="00597C54" w:rsidP="00597C54">
      <w:pPr>
        <w:pStyle w:val="LabStepScreenshotLevel2"/>
      </w:pPr>
      <w:r>
        <w:drawing>
          <wp:inline distT="0" distB="0" distL="0" distR="0">
            <wp:extent cx="2457524"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Wizard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1715" cy="2633383"/>
                    </a:xfrm>
                    <a:prstGeom prst="rect">
                      <a:avLst/>
                    </a:prstGeom>
                  </pic:spPr>
                </pic:pic>
              </a:graphicData>
            </a:graphic>
          </wp:inline>
        </w:drawing>
      </w:r>
    </w:p>
    <w:p w:rsidR="00597C54" w:rsidRDefault="00597C54" w:rsidP="00597C54">
      <w:pPr>
        <w:pStyle w:val="LabStepNumbered"/>
      </w:pPr>
      <w:r>
        <w:t>Build the project.</w:t>
      </w:r>
    </w:p>
    <w:p w:rsidR="0045372A" w:rsidRDefault="0045372A" w:rsidP="0045372A">
      <w:pPr>
        <w:pStyle w:val="LabStepNumberedLevel2"/>
      </w:pPr>
      <w:r>
        <w:t xml:space="preserve">Select </w:t>
      </w:r>
      <w:r w:rsidRPr="0045372A">
        <w:rPr>
          <w:b/>
        </w:rPr>
        <w:t>Build</w:t>
      </w:r>
      <w:r w:rsidR="00485DE7">
        <w:rPr>
          <w:b/>
        </w:rPr>
        <w:t xml:space="preserve"> </w:t>
      </w:r>
      <w:r w:rsidRPr="0045372A">
        <w:rPr>
          <w:b/>
        </w:rPr>
        <w:sym w:font="Wingdings" w:char="F0E0"/>
      </w:r>
      <w:r w:rsidR="00485DE7">
        <w:rPr>
          <w:b/>
        </w:rPr>
        <w:t xml:space="preserve"> </w:t>
      </w:r>
      <w:r w:rsidRPr="0045372A">
        <w:rPr>
          <w:b/>
        </w:rPr>
        <w:t>Build Solution</w:t>
      </w:r>
      <w:r>
        <w:t xml:space="preserve"> from the main menu in Visual Studio</w:t>
      </w:r>
    </w:p>
    <w:p w:rsidR="0045372A" w:rsidRDefault="0045372A" w:rsidP="0045372A">
      <w:pPr>
        <w:pStyle w:val="LabStepNumberedLevel2"/>
      </w:pPr>
      <w:r>
        <w:t xml:space="preserve">Select </w:t>
      </w:r>
      <w:r w:rsidRPr="0045372A">
        <w:rPr>
          <w:b/>
        </w:rPr>
        <w:t>Window</w:t>
      </w:r>
      <w:r w:rsidR="00485DE7">
        <w:rPr>
          <w:b/>
        </w:rPr>
        <w:t xml:space="preserve"> </w:t>
      </w:r>
      <w:r w:rsidRPr="0045372A">
        <w:rPr>
          <w:b/>
        </w:rPr>
        <w:sym w:font="Wingdings" w:char="F0E0"/>
      </w:r>
      <w:r w:rsidR="00485DE7">
        <w:rPr>
          <w:b/>
        </w:rPr>
        <w:t xml:space="preserve"> </w:t>
      </w:r>
      <w:r w:rsidRPr="0045372A">
        <w:rPr>
          <w:b/>
        </w:rPr>
        <w:t xml:space="preserve">Close All </w:t>
      </w:r>
      <w:r w:rsidR="0034079A">
        <w:rPr>
          <w:b/>
        </w:rPr>
        <w:t>Documents</w:t>
      </w:r>
      <w:r>
        <w:t xml:space="preserve"> to clean up your workspace.</w:t>
      </w:r>
    </w:p>
    <w:p w:rsidR="004F1851" w:rsidRDefault="0045372A" w:rsidP="004F1851">
      <w:pPr>
        <w:pStyle w:val="LabExerciseCallout"/>
      </w:pPr>
      <w:r>
        <w:t>The project must be built before proceeding. Otherwise, Visual Studio will not be able to properly utilize the Entity Framework model to make a new controller.</w:t>
      </w:r>
    </w:p>
    <w:p w:rsidR="005B2AD8" w:rsidRDefault="005B2AD8" w:rsidP="005B2AD8">
      <w:pPr>
        <w:pStyle w:val="LabStepNumbered"/>
      </w:pPr>
      <w:r>
        <w:t>Add a</w:t>
      </w:r>
      <w:r w:rsidR="0045372A">
        <w:t xml:space="preserve">n </w:t>
      </w:r>
      <w:r w:rsidR="00A03A2F">
        <w:t>OData</w:t>
      </w:r>
      <w:r>
        <w:t xml:space="preserve"> Controller</w:t>
      </w:r>
    </w:p>
    <w:p w:rsidR="005B2AD8" w:rsidRDefault="005B2AD8" w:rsidP="005B2AD8">
      <w:pPr>
        <w:pStyle w:val="LabStepNumberedLevel2"/>
      </w:pPr>
      <w:r>
        <w:t xml:space="preserve">In the </w:t>
      </w:r>
      <w:r w:rsidRPr="00917ACE">
        <w:rPr>
          <w:b/>
        </w:rPr>
        <w:t>Solution Explorer</w:t>
      </w:r>
      <w:r>
        <w:t xml:space="preserve">, </w:t>
      </w:r>
      <w:r w:rsidR="003C5B80">
        <w:t>right click the</w:t>
      </w:r>
      <w:r>
        <w:t xml:space="preserve"> </w:t>
      </w:r>
      <w:r w:rsidR="003C5B80">
        <w:rPr>
          <w:b/>
        </w:rPr>
        <w:t>Controllers</w:t>
      </w:r>
      <w:r>
        <w:t xml:space="preserve"> </w:t>
      </w:r>
      <w:r w:rsidR="003C5B80">
        <w:t>folder</w:t>
      </w:r>
      <w:r>
        <w:t>.</w:t>
      </w:r>
    </w:p>
    <w:p w:rsidR="003C5B80" w:rsidRDefault="003C5B80" w:rsidP="005B2AD8">
      <w:pPr>
        <w:pStyle w:val="LabStepNumberedLevel2"/>
      </w:pPr>
      <w:r>
        <w:t xml:space="preserve">Select </w:t>
      </w:r>
      <w:r w:rsidRPr="003C5B80">
        <w:rPr>
          <w:b/>
        </w:rPr>
        <w:t>Add</w:t>
      </w:r>
      <w:r w:rsidRPr="003C5B80">
        <w:rPr>
          <w:b/>
        </w:rPr>
        <w:sym w:font="Wingdings" w:char="F0E0"/>
      </w:r>
      <w:r w:rsidRPr="003C5B80">
        <w:rPr>
          <w:b/>
        </w:rPr>
        <w:t>Controller</w:t>
      </w:r>
      <w:r>
        <w:t xml:space="preserve"> from the context menu.</w:t>
      </w:r>
    </w:p>
    <w:p w:rsidR="005B2AD8" w:rsidRDefault="003C5B80" w:rsidP="005B2AD8">
      <w:pPr>
        <w:pStyle w:val="LabStepNumberedLevel2"/>
      </w:pPr>
      <w:r>
        <w:t>In the Add Scaffold dialog:</w:t>
      </w:r>
    </w:p>
    <w:p w:rsidR="005B2AD8" w:rsidRDefault="003C5B80" w:rsidP="005B2AD8">
      <w:pPr>
        <w:pStyle w:val="LabStepNumberedLevel3"/>
      </w:pPr>
      <w:r>
        <w:t xml:space="preserve">Select </w:t>
      </w:r>
      <w:r>
        <w:rPr>
          <w:b/>
        </w:rPr>
        <w:t xml:space="preserve">Web API 2 </w:t>
      </w:r>
      <w:r w:rsidR="00866CC9">
        <w:rPr>
          <w:b/>
        </w:rPr>
        <w:t xml:space="preserve">OData </w:t>
      </w:r>
      <w:r w:rsidR="00F73683">
        <w:rPr>
          <w:b/>
        </w:rPr>
        <w:t>Controller, with a</w:t>
      </w:r>
      <w:r>
        <w:rPr>
          <w:b/>
        </w:rPr>
        <w:t>ctions using Entity Framework</w:t>
      </w:r>
      <w:r w:rsidR="005B2AD8">
        <w:rPr>
          <w:b/>
        </w:rPr>
        <w:t>.</w:t>
      </w:r>
    </w:p>
    <w:p w:rsidR="005B2AD8" w:rsidRDefault="005B2AD8" w:rsidP="005B2AD8">
      <w:pPr>
        <w:pStyle w:val="LabStepNumberedLevel3"/>
      </w:pPr>
      <w:r>
        <w:t xml:space="preserve">Click </w:t>
      </w:r>
      <w:r w:rsidRPr="005B2AD8">
        <w:rPr>
          <w:b/>
        </w:rPr>
        <w:t>Add</w:t>
      </w:r>
      <w:r>
        <w:t>.</w:t>
      </w:r>
    </w:p>
    <w:p w:rsidR="003C5B80" w:rsidRDefault="00161C02" w:rsidP="003C5B80">
      <w:pPr>
        <w:pStyle w:val="LabStepScreenshotLevel2"/>
      </w:pPr>
      <w:r>
        <w:lastRenderedPageBreak/>
        <w:drawing>
          <wp:inline distT="0" distB="0" distL="0" distR="0">
            <wp:extent cx="3385663" cy="23393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Controll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9783" cy="2349096"/>
                    </a:xfrm>
                    <a:prstGeom prst="rect">
                      <a:avLst/>
                    </a:prstGeom>
                  </pic:spPr>
                </pic:pic>
              </a:graphicData>
            </a:graphic>
          </wp:inline>
        </w:drawing>
      </w:r>
    </w:p>
    <w:p w:rsidR="005B2AD8" w:rsidRDefault="003C5B80" w:rsidP="005B2AD8">
      <w:pPr>
        <w:pStyle w:val="LabStepNumberedLevel2"/>
      </w:pPr>
      <w:r>
        <w:t>In the Add Controller dialog:</w:t>
      </w:r>
    </w:p>
    <w:p w:rsidR="005B2AD8" w:rsidRDefault="003C5B80" w:rsidP="005B2AD8">
      <w:pPr>
        <w:pStyle w:val="LabStepNumberedLevel3"/>
      </w:pPr>
      <w:r>
        <w:t>Name the new controller</w:t>
      </w:r>
      <w:r w:rsidR="005B2AD8">
        <w:t xml:space="preserve"> </w:t>
      </w:r>
      <w:r>
        <w:rPr>
          <w:b/>
        </w:rPr>
        <w:t>Customers</w:t>
      </w:r>
      <w:r w:rsidR="00F73683">
        <w:rPr>
          <w:b/>
        </w:rPr>
        <w:t>Controller.</w:t>
      </w:r>
    </w:p>
    <w:p w:rsidR="005B2AD8" w:rsidRDefault="003C5B80" w:rsidP="005B2AD8">
      <w:pPr>
        <w:pStyle w:val="LabStepNumberedLevel3"/>
      </w:pPr>
      <w:r>
        <w:t xml:space="preserve">Select </w:t>
      </w:r>
      <w:r w:rsidRPr="003C5B80">
        <w:rPr>
          <w:b/>
        </w:rPr>
        <w:t>Customer (WingtipCRMService.Models)</w:t>
      </w:r>
      <w:r>
        <w:t xml:space="preserve"> in the Model Class drop-down list</w:t>
      </w:r>
      <w:r w:rsidR="005B2AD8">
        <w:t>.</w:t>
      </w:r>
    </w:p>
    <w:p w:rsidR="003C5B80" w:rsidRDefault="003C5B80" w:rsidP="003C5B80">
      <w:pPr>
        <w:pStyle w:val="LabStepNumberedLevel3"/>
      </w:pPr>
      <w:r>
        <w:t xml:space="preserve">Select </w:t>
      </w:r>
      <w:r>
        <w:rPr>
          <w:b/>
        </w:rPr>
        <w:t>WingtipCRMEntities</w:t>
      </w:r>
      <w:r w:rsidRPr="003C5B80">
        <w:rPr>
          <w:b/>
        </w:rPr>
        <w:t xml:space="preserve"> (WingtipCRMService.Models)</w:t>
      </w:r>
      <w:r>
        <w:t xml:space="preserve"> in the Data Context Class drop-down list.</w:t>
      </w:r>
    </w:p>
    <w:p w:rsidR="005B2AD8" w:rsidRDefault="003C5B80" w:rsidP="005B2AD8">
      <w:pPr>
        <w:pStyle w:val="LabStepNumberedLevel3"/>
      </w:pPr>
      <w:r w:rsidRPr="003C5B80">
        <w:t xml:space="preserve">Click </w:t>
      </w:r>
      <w:r>
        <w:rPr>
          <w:b/>
        </w:rPr>
        <w:t>Add</w:t>
      </w:r>
      <w:r w:rsidR="008F76DB">
        <w:t>.</w:t>
      </w:r>
    </w:p>
    <w:p w:rsidR="003C5B80" w:rsidRDefault="007807AC" w:rsidP="007807AC">
      <w:pPr>
        <w:pStyle w:val="LabStepScreenshotLevel2"/>
      </w:pPr>
      <w:r>
        <w:drawing>
          <wp:inline distT="0" distB="0" distL="0" distR="0">
            <wp:extent cx="3383280" cy="160141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Controller2.png"/>
                    <pic:cNvPicPr/>
                  </pic:nvPicPr>
                  <pic:blipFill>
                    <a:blip r:embed="rId21">
                      <a:extLst>
                        <a:ext uri="{28A0092B-C50C-407E-A947-70E740481C1C}">
                          <a14:useLocalDpi xmlns:a14="http://schemas.microsoft.com/office/drawing/2010/main" val="0"/>
                        </a:ext>
                      </a:extLst>
                    </a:blip>
                    <a:stretch>
                      <a:fillRect/>
                    </a:stretch>
                  </pic:blipFill>
                  <pic:spPr>
                    <a:xfrm>
                      <a:off x="0" y="0"/>
                      <a:ext cx="3391205" cy="1605170"/>
                    </a:xfrm>
                    <a:prstGeom prst="rect">
                      <a:avLst/>
                    </a:prstGeom>
                  </pic:spPr>
                </pic:pic>
              </a:graphicData>
            </a:graphic>
          </wp:inline>
        </w:drawing>
      </w:r>
    </w:p>
    <w:p w:rsidR="008F76DB" w:rsidRDefault="00F21D97" w:rsidP="004D21DD">
      <w:pPr>
        <w:pStyle w:val="LabStepNumbered"/>
      </w:pPr>
      <w:r>
        <w:t>Define the controller routes</w:t>
      </w:r>
      <w:r w:rsidR="00982777">
        <w:t>.</w:t>
      </w:r>
    </w:p>
    <w:p w:rsidR="004D21DD" w:rsidRDefault="00982777" w:rsidP="004D21DD">
      <w:pPr>
        <w:pStyle w:val="LabStepNumberedLevel2"/>
      </w:pPr>
      <w:r>
        <w:t>Open</w:t>
      </w:r>
      <w:r w:rsidR="004D21DD">
        <w:t xml:space="preserve"> the </w:t>
      </w:r>
      <w:r>
        <w:rPr>
          <w:b/>
        </w:rPr>
        <w:t>Customer</w:t>
      </w:r>
      <w:r w:rsidR="00F73683">
        <w:rPr>
          <w:b/>
        </w:rPr>
        <w:t>sController</w:t>
      </w:r>
      <w:r>
        <w:rPr>
          <w:b/>
        </w:rPr>
        <w:t xml:space="preserve">.cs </w:t>
      </w:r>
      <w:r>
        <w:t>file that was just generated.</w:t>
      </w:r>
    </w:p>
    <w:p w:rsidR="004D21DD" w:rsidRDefault="00F21D97" w:rsidP="004D21DD">
      <w:pPr>
        <w:pStyle w:val="LabStepNumberedLevel2"/>
      </w:pPr>
      <w:r w:rsidRPr="00F21D97">
        <w:t xml:space="preserve">Locate the following </w:t>
      </w:r>
      <w:r>
        <w:t xml:space="preserve">commented code and </w:t>
      </w:r>
      <w:r w:rsidRPr="00F21D97">
        <w:rPr>
          <w:b/>
        </w:rPr>
        <w:t>Copy</w:t>
      </w:r>
      <w:r>
        <w:t xml:space="preserve"> it to the clipboard</w:t>
      </w:r>
      <w:r w:rsidR="004D21DD">
        <w:t>:</w:t>
      </w:r>
    </w:p>
    <w:p w:rsidR="00F21D97" w:rsidRPr="00485DE7" w:rsidRDefault="00F21D97" w:rsidP="00485DE7">
      <w:pPr>
        <w:pStyle w:val="LabStepCodeBlockLevel2"/>
        <w:rPr>
          <w:color w:val="7F7F7F" w:themeColor="text1" w:themeTint="80"/>
        </w:rPr>
      </w:pPr>
      <w:r w:rsidRPr="00485DE7">
        <w:rPr>
          <w:color w:val="7F7F7F" w:themeColor="text1" w:themeTint="80"/>
        </w:rPr>
        <w:t>/*</w:t>
      </w:r>
    </w:p>
    <w:p w:rsidR="00F21D97" w:rsidRPr="00485DE7" w:rsidRDefault="00F21D97" w:rsidP="00485DE7">
      <w:pPr>
        <w:pStyle w:val="LabStepCodeBlockLevel2"/>
        <w:rPr>
          <w:color w:val="7F7F7F" w:themeColor="text1" w:themeTint="80"/>
        </w:rPr>
      </w:pPr>
      <w:r w:rsidRPr="00485DE7">
        <w:rPr>
          <w:color w:val="7F7F7F" w:themeColor="text1" w:themeTint="80"/>
        </w:rPr>
        <w:t>To add a route for this controller, merge these statements into the Register method of the WebApiConfig class. Note that OData URLs are case sensitive.</w:t>
      </w:r>
    </w:p>
    <w:p w:rsidR="00F21D97" w:rsidRPr="00485DE7" w:rsidRDefault="00F21D97" w:rsidP="00485DE7">
      <w:pPr>
        <w:pStyle w:val="LabStepCodeBlockLevel2"/>
        <w:rPr>
          <w:color w:val="7F7F7F" w:themeColor="text1" w:themeTint="80"/>
        </w:rPr>
      </w:pPr>
    </w:p>
    <w:p w:rsidR="00F21D97" w:rsidRPr="00485DE7" w:rsidRDefault="00F21D97" w:rsidP="00485DE7">
      <w:pPr>
        <w:pStyle w:val="LabStepCodeBlockLevel2"/>
        <w:rPr>
          <w:color w:val="7F7F7F" w:themeColor="text1" w:themeTint="80"/>
        </w:rPr>
      </w:pPr>
      <w:r w:rsidRPr="00485DE7">
        <w:rPr>
          <w:color w:val="7F7F7F" w:themeColor="text1" w:themeTint="80"/>
        </w:rPr>
        <w:t>using System.Web.Http.OData.Builder;</w:t>
      </w:r>
    </w:p>
    <w:p w:rsidR="00F21D97" w:rsidRPr="00485DE7" w:rsidRDefault="00F21D97" w:rsidP="00485DE7">
      <w:pPr>
        <w:pStyle w:val="LabStepCodeBlockLevel2"/>
        <w:rPr>
          <w:color w:val="7F7F7F" w:themeColor="text1" w:themeTint="80"/>
        </w:rPr>
      </w:pPr>
      <w:r w:rsidRPr="00485DE7">
        <w:rPr>
          <w:color w:val="7F7F7F" w:themeColor="text1" w:themeTint="80"/>
        </w:rPr>
        <w:t>using WingtipCRMService.Models;</w:t>
      </w:r>
    </w:p>
    <w:p w:rsidR="00F21D97" w:rsidRPr="00485DE7" w:rsidRDefault="00F21D97" w:rsidP="00485DE7">
      <w:pPr>
        <w:pStyle w:val="LabStepCodeBlockLevel2"/>
        <w:rPr>
          <w:color w:val="7F7F7F" w:themeColor="text1" w:themeTint="80"/>
        </w:rPr>
      </w:pPr>
      <w:r w:rsidRPr="00485DE7">
        <w:rPr>
          <w:color w:val="7F7F7F" w:themeColor="text1" w:themeTint="80"/>
        </w:rPr>
        <w:t>ODataConventionModelBuilder builder = new ODataConventionModelBuilder();</w:t>
      </w:r>
    </w:p>
    <w:p w:rsidR="00F21D97" w:rsidRPr="00485DE7" w:rsidRDefault="00F21D97" w:rsidP="00485DE7">
      <w:pPr>
        <w:pStyle w:val="LabStepCodeBlockLevel2"/>
        <w:rPr>
          <w:color w:val="7F7F7F" w:themeColor="text1" w:themeTint="80"/>
        </w:rPr>
      </w:pPr>
      <w:r w:rsidRPr="00485DE7">
        <w:rPr>
          <w:color w:val="7F7F7F" w:themeColor="text1" w:themeTint="80"/>
        </w:rPr>
        <w:t>builder.EntitySet&lt;Customer&gt;("Customers");</w:t>
      </w:r>
    </w:p>
    <w:p w:rsidR="00F21D97" w:rsidRPr="00485DE7" w:rsidRDefault="00F21D97" w:rsidP="00485DE7">
      <w:pPr>
        <w:pStyle w:val="LabStepCodeBlockLevel2"/>
        <w:rPr>
          <w:color w:val="7F7F7F" w:themeColor="text1" w:themeTint="80"/>
        </w:rPr>
      </w:pPr>
      <w:r w:rsidRPr="00485DE7">
        <w:rPr>
          <w:color w:val="7F7F7F" w:themeColor="text1" w:themeTint="80"/>
        </w:rPr>
        <w:t>config.Routes.MapODataRoute("odata", "odata", builder.GetEdmModel());</w:t>
      </w:r>
    </w:p>
    <w:p w:rsidR="00F21D97" w:rsidRPr="00485DE7" w:rsidRDefault="00F21D97" w:rsidP="00485DE7">
      <w:pPr>
        <w:pStyle w:val="LabStepCodeBlockLevel2"/>
        <w:rPr>
          <w:color w:val="7F7F7F" w:themeColor="text1" w:themeTint="80"/>
        </w:rPr>
      </w:pPr>
      <w:r w:rsidRPr="00485DE7">
        <w:rPr>
          <w:color w:val="7F7F7F" w:themeColor="text1" w:themeTint="80"/>
        </w:rPr>
        <w:t>*/</w:t>
      </w:r>
    </w:p>
    <w:p w:rsidR="00F21D97" w:rsidRDefault="00F21D97" w:rsidP="004D21DD">
      <w:pPr>
        <w:pStyle w:val="LabStepNumberedLevel2"/>
      </w:pPr>
      <w:r>
        <w:t xml:space="preserve">Expand the </w:t>
      </w:r>
      <w:r w:rsidRPr="00F21D97">
        <w:rPr>
          <w:b/>
        </w:rPr>
        <w:t>App_Start</w:t>
      </w:r>
      <w:r>
        <w:t xml:space="preserve"> folder.</w:t>
      </w:r>
    </w:p>
    <w:p w:rsidR="00F73683" w:rsidRDefault="00F21D97" w:rsidP="00F36168">
      <w:pPr>
        <w:pStyle w:val="LabStepNumberedLevel2"/>
      </w:pPr>
      <w:r>
        <w:t xml:space="preserve">Open the </w:t>
      </w:r>
      <w:r w:rsidRPr="00F21D97">
        <w:rPr>
          <w:b/>
        </w:rPr>
        <w:t>WebApiConfig.cs</w:t>
      </w:r>
      <w:r>
        <w:t xml:space="preserve"> file.</w:t>
      </w:r>
    </w:p>
    <w:p w:rsidR="00D25844" w:rsidRDefault="003F030C" w:rsidP="004D21DD">
      <w:pPr>
        <w:pStyle w:val="LabStepNumberedLevel2"/>
      </w:pPr>
      <w:r>
        <w:rPr>
          <w:b/>
        </w:rPr>
        <w:t>Paste</w:t>
      </w:r>
      <w:r w:rsidR="00D25844">
        <w:t xml:space="preserve"> the following </w:t>
      </w:r>
      <w:r w:rsidR="00F21D97">
        <w:t>using statements from the copied code:</w:t>
      </w:r>
    </w:p>
    <w:p w:rsidR="00F21D97" w:rsidRDefault="00F21D97" w:rsidP="00485DE7">
      <w:pPr>
        <w:pStyle w:val="LabStepCodeBlockLevel2"/>
      </w:pPr>
      <w:r>
        <w:t>using System.Web.Http.OData.Builder;</w:t>
      </w:r>
    </w:p>
    <w:p w:rsidR="00F21D97" w:rsidRDefault="00F21D97" w:rsidP="00485DE7">
      <w:pPr>
        <w:pStyle w:val="LabStepCodeBlockLevel2"/>
      </w:pPr>
      <w:r>
        <w:t>using WingtipCRMService.Models;</w:t>
      </w:r>
    </w:p>
    <w:p w:rsidR="00F21D97" w:rsidRDefault="003F030C" w:rsidP="00F21D97">
      <w:pPr>
        <w:pStyle w:val="LabStepNumberedLevel2"/>
      </w:pPr>
      <w:r>
        <w:rPr>
          <w:b/>
        </w:rPr>
        <w:t>Paste</w:t>
      </w:r>
      <w:r w:rsidR="00F21D97">
        <w:t xml:space="preserve"> the following code from the copied code as the </w:t>
      </w:r>
      <w:r w:rsidR="00F21D97" w:rsidRPr="00F21D97">
        <w:rPr>
          <w:b/>
        </w:rPr>
        <w:t>top</w:t>
      </w:r>
      <w:r w:rsidR="00F21D97">
        <w:t xml:space="preserve"> of the </w:t>
      </w:r>
      <w:r w:rsidR="00F21D97" w:rsidRPr="00F21D97">
        <w:rPr>
          <w:b/>
        </w:rPr>
        <w:t>Register</w:t>
      </w:r>
      <w:r w:rsidR="00F21D97">
        <w:t xml:space="preserve"> method</w:t>
      </w:r>
      <w:r w:rsidR="00F73683">
        <w:t xml:space="preserve"> just below the </w:t>
      </w:r>
      <w:r w:rsidR="00F73683" w:rsidRPr="00F73683">
        <w:rPr>
          <w:b/>
        </w:rPr>
        <w:t>//Web API configuration and services</w:t>
      </w:r>
      <w:r w:rsidR="00F73683">
        <w:t xml:space="preserve"> comment</w:t>
      </w:r>
      <w:r w:rsidR="00F21D97">
        <w:t>:</w:t>
      </w:r>
    </w:p>
    <w:p w:rsidR="00F36168" w:rsidRPr="00485DE7" w:rsidRDefault="00F73683" w:rsidP="00485DE7">
      <w:pPr>
        <w:pStyle w:val="LabStepCodeBlockLevel2"/>
        <w:rPr>
          <w:color w:val="7F7F7F" w:themeColor="text1" w:themeTint="80"/>
        </w:rPr>
      </w:pPr>
      <w:r w:rsidRPr="00485DE7">
        <w:rPr>
          <w:color w:val="7F7F7F" w:themeColor="text1" w:themeTint="80"/>
        </w:rPr>
        <w:t>//Web API configuration and services</w:t>
      </w:r>
    </w:p>
    <w:p w:rsidR="00F36168" w:rsidRPr="00485DE7" w:rsidRDefault="00F21D97" w:rsidP="00485DE7">
      <w:pPr>
        <w:pStyle w:val="LabStepCodeBlockLevel2"/>
      </w:pPr>
      <w:r w:rsidRPr="00485DE7">
        <w:t>ODataConventionModelBuilder builder = new ODataConventionModelBuilder();</w:t>
      </w:r>
    </w:p>
    <w:p w:rsidR="00F36168" w:rsidRPr="00485DE7" w:rsidRDefault="00F21D97" w:rsidP="00485DE7">
      <w:pPr>
        <w:pStyle w:val="LabStepCodeBlockLevel2"/>
      </w:pPr>
      <w:r w:rsidRPr="00485DE7">
        <w:t>builder.EntitySet&lt;Customer&gt;("Customers");</w:t>
      </w:r>
    </w:p>
    <w:p w:rsidR="00F21D97" w:rsidRPr="00485DE7" w:rsidRDefault="00F21D97" w:rsidP="00485DE7">
      <w:pPr>
        <w:pStyle w:val="LabStepCodeBlockLevel2"/>
      </w:pPr>
      <w:r w:rsidRPr="00485DE7">
        <w:t>config.Routes.MapODataRoute("odata", "odata", builder.GetEdmModel());</w:t>
      </w:r>
    </w:p>
    <w:p w:rsidR="003F030C" w:rsidRDefault="003F030C" w:rsidP="003F030C">
      <w:pPr>
        <w:pStyle w:val="LabExerciseCallout"/>
      </w:pPr>
      <w:r>
        <w:lastRenderedPageBreak/>
        <w:t xml:space="preserve">The routes for the OData controller are created by the code in the Register method. For OData controllers, the ODataConventionModelBuilder class will build out routes that have an “odata” prefix and a “Customers” endpoint (e.g., </w:t>
      </w:r>
      <w:r w:rsidRPr="003F030C">
        <w:t>http://localhost:60982/odata/Customers</w:t>
      </w:r>
      <w:r>
        <w:t>). The order in which routes are defined is important. If routes conflict, the first definition will be used.</w:t>
      </w:r>
    </w:p>
    <w:p w:rsidR="003F030C" w:rsidRDefault="003F030C" w:rsidP="003F030C">
      <w:pPr>
        <w:pStyle w:val="LabStepNumberedLevel2"/>
      </w:pPr>
      <w:r w:rsidRPr="003C2645">
        <w:rPr>
          <w:b/>
        </w:rPr>
        <w:t>Add</w:t>
      </w:r>
      <w:r>
        <w:t xml:space="preserve"> the following line of code after the </w:t>
      </w:r>
      <w:r w:rsidRPr="00F36168">
        <w:rPr>
          <w:b/>
        </w:rPr>
        <w:t>builder.EntitySet&lt;Customer&gt;(“Customers”)</w:t>
      </w:r>
      <w:r>
        <w:t xml:space="preserve"> line to include namespace information in the OData model:</w:t>
      </w:r>
    </w:p>
    <w:p w:rsidR="00F21D97" w:rsidRDefault="00DE13EC" w:rsidP="00F21D97">
      <w:pPr>
        <w:pStyle w:val="LabStepCodeBlock"/>
      </w:pPr>
      <w:r w:rsidRPr="00DE13EC">
        <w:t>builder.Namespace = "WingtipCRMService.Models";</w:t>
      </w:r>
    </w:p>
    <w:p w:rsidR="003F030C" w:rsidRDefault="003F030C" w:rsidP="003F030C">
      <w:pPr>
        <w:pStyle w:val="LabExerciseCallout"/>
      </w:pPr>
      <w:r>
        <w:t>The ODataConventionModelBuilder class will also build a schema that supports the $metadata endpoint. The class normally generates a schema without namespace information. So, you must manually add the namespace, which is normally the same as the namespace used in the Entity Framework model.</w:t>
      </w:r>
    </w:p>
    <w:p w:rsidR="003F030C" w:rsidRDefault="00DE13EC" w:rsidP="003F030C">
      <w:pPr>
        <w:pStyle w:val="LabStepScreenshot"/>
      </w:pPr>
      <w:r>
        <w:rPr>
          <w:noProof/>
        </w:rPr>
        <w:drawing>
          <wp:inline distT="0" distB="0" distL="0" distR="0" wp14:anchorId="73227BC6" wp14:editId="1606A60E">
            <wp:extent cx="4642036" cy="298938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2009" cy="3015127"/>
                    </a:xfrm>
                    <a:prstGeom prst="rect">
                      <a:avLst/>
                    </a:prstGeom>
                  </pic:spPr>
                </pic:pic>
              </a:graphicData>
            </a:graphic>
          </wp:inline>
        </w:drawing>
      </w:r>
    </w:p>
    <w:p w:rsidR="000A1F3B" w:rsidRDefault="000A1F3B" w:rsidP="000A1F3B">
      <w:pPr>
        <w:pStyle w:val="LabStepNumbered"/>
      </w:pPr>
      <w:r>
        <w:t>Build the project.</w:t>
      </w:r>
    </w:p>
    <w:p w:rsidR="000A1F3B" w:rsidRDefault="000A1F3B" w:rsidP="000A1F3B">
      <w:pPr>
        <w:pStyle w:val="LabStepNumberedLevel2"/>
      </w:pPr>
      <w:r>
        <w:t xml:space="preserve">Select </w:t>
      </w:r>
      <w:r w:rsidRPr="0045372A">
        <w:rPr>
          <w:b/>
        </w:rPr>
        <w:t>Build</w:t>
      </w:r>
      <w:r w:rsidRPr="0045372A">
        <w:rPr>
          <w:b/>
        </w:rPr>
        <w:sym w:font="Wingdings" w:char="F0E0"/>
      </w:r>
      <w:r>
        <w:rPr>
          <w:b/>
        </w:rPr>
        <w:t>Reb</w:t>
      </w:r>
      <w:r w:rsidRPr="0045372A">
        <w:rPr>
          <w:b/>
        </w:rPr>
        <w:t>uild Solution</w:t>
      </w:r>
      <w:r>
        <w:t xml:space="preserve"> from the main menu in Visual Studio</w:t>
      </w:r>
    </w:p>
    <w:p w:rsidR="000A1F3B" w:rsidRDefault="000A1F3B" w:rsidP="000A1F3B">
      <w:pPr>
        <w:pStyle w:val="LabStepNumberedLevel2"/>
      </w:pPr>
      <w:r>
        <w:t xml:space="preserve">Select </w:t>
      </w:r>
      <w:r w:rsidRPr="0045372A">
        <w:rPr>
          <w:b/>
        </w:rPr>
        <w:t>Window</w:t>
      </w:r>
      <w:r w:rsidRPr="0045372A">
        <w:rPr>
          <w:b/>
        </w:rPr>
        <w:sym w:font="Wingdings" w:char="F0E0"/>
      </w:r>
      <w:r w:rsidRPr="0045372A">
        <w:rPr>
          <w:b/>
        </w:rPr>
        <w:t xml:space="preserve">Close All </w:t>
      </w:r>
      <w:r w:rsidR="00DE13EC">
        <w:rPr>
          <w:b/>
        </w:rPr>
        <w:t>Documents</w:t>
      </w:r>
      <w:r>
        <w:t xml:space="preserve"> to clean up your workspace.</w:t>
      </w:r>
    </w:p>
    <w:p w:rsidR="00BB54BC" w:rsidRDefault="00BB54BC" w:rsidP="00BB54BC">
      <w:pPr>
        <w:pStyle w:val="Heading3"/>
      </w:pPr>
      <w:r>
        <w:t xml:space="preserve">Exercise </w:t>
      </w:r>
      <w:r w:rsidR="00624E95">
        <w:t>2</w:t>
      </w:r>
      <w:r>
        <w:t xml:space="preserve">: </w:t>
      </w:r>
      <w:r w:rsidR="0034131D">
        <w:t>Testing the OData Service with Fiddler</w:t>
      </w:r>
    </w:p>
    <w:p w:rsidR="00BB54BC" w:rsidRDefault="00463DEB" w:rsidP="00BB54BC">
      <w:pPr>
        <w:pStyle w:val="LabExerciseLeadIn"/>
      </w:pPr>
      <w:r>
        <w:t xml:space="preserve">In this exercise, you will </w:t>
      </w:r>
      <w:r w:rsidR="0034131D">
        <w:t>use Fiddler to manually test the service</w:t>
      </w:r>
      <w:r w:rsidR="00B37D3E">
        <w:t>.</w:t>
      </w:r>
    </w:p>
    <w:p w:rsidR="00DA5CB6" w:rsidRDefault="0034131D" w:rsidP="00DA47C8">
      <w:pPr>
        <w:pStyle w:val="LabStepNumbered"/>
        <w:numPr>
          <w:ilvl w:val="0"/>
          <w:numId w:val="11"/>
        </w:numPr>
      </w:pPr>
      <w:r>
        <w:t>Start the service for testing.</w:t>
      </w:r>
    </w:p>
    <w:p w:rsidR="00E4002D" w:rsidRDefault="00E4002D" w:rsidP="00E4002D">
      <w:pPr>
        <w:pStyle w:val="LabStepNumberedLevel2"/>
        <w:numPr>
          <w:ilvl w:val="1"/>
          <w:numId w:val="11"/>
        </w:numPr>
      </w:pPr>
      <w:r>
        <w:t xml:space="preserve">Launch </w:t>
      </w:r>
      <w:r w:rsidR="0034131D">
        <w:rPr>
          <w:b/>
        </w:rPr>
        <w:t>Fiddler</w:t>
      </w:r>
      <w:r w:rsidR="00DE13EC">
        <w:rPr>
          <w:b/>
        </w:rPr>
        <w:t>2</w:t>
      </w:r>
      <w:r w:rsidR="007A01FB">
        <w:t>.</w:t>
      </w:r>
      <w:r w:rsidR="00DE13EC">
        <w:t xml:space="preserve"> (press your </w:t>
      </w:r>
      <w:r w:rsidR="00DE13EC" w:rsidRPr="00DE13EC">
        <w:rPr>
          <w:b/>
        </w:rPr>
        <w:t>Windows</w:t>
      </w:r>
      <w:r w:rsidR="00DE13EC">
        <w:t xml:space="preserve"> key and then type “</w:t>
      </w:r>
      <w:r w:rsidR="00DE13EC" w:rsidRPr="00DE13EC">
        <w:rPr>
          <w:b/>
        </w:rPr>
        <w:t>fiddler</w:t>
      </w:r>
      <w:r w:rsidR="00DE13EC">
        <w:t xml:space="preserve">” and click on the </w:t>
      </w:r>
      <w:r w:rsidR="00DE13EC" w:rsidRPr="00DE13EC">
        <w:rPr>
          <w:b/>
        </w:rPr>
        <w:t>Fiddler2</w:t>
      </w:r>
      <w:r w:rsidR="00DE13EC">
        <w:t xml:space="preserve"> tile).</w:t>
      </w:r>
    </w:p>
    <w:p w:rsidR="000E75D4" w:rsidRDefault="000E75D4" w:rsidP="00DA5CB6">
      <w:pPr>
        <w:pStyle w:val="LabStepNumberedLevel2"/>
      </w:pPr>
      <w:r>
        <w:t>In Visual Studio 2</w:t>
      </w:r>
      <w:r w:rsidR="00DE13EC">
        <w:t>0</w:t>
      </w:r>
      <w:r>
        <w:t xml:space="preserve">13, open </w:t>
      </w:r>
      <w:r w:rsidRPr="000E75D4">
        <w:rPr>
          <w:b/>
        </w:rPr>
        <w:t>CustomersController.cs</w:t>
      </w:r>
    </w:p>
    <w:p w:rsidR="000E75D4" w:rsidRPr="003A015E" w:rsidRDefault="000E75D4" w:rsidP="000E75D4">
      <w:pPr>
        <w:pStyle w:val="LabStepNumberedLevel3"/>
      </w:pPr>
      <w:r>
        <w:t xml:space="preserve">Place a breakpoint in the following methods: </w:t>
      </w:r>
      <w:r w:rsidRPr="000E75D4">
        <w:rPr>
          <w:b/>
        </w:rPr>
        <w:t>GetCustomers</w:t>
      </w:r>
      <w:r>
        <w:t xml:space="preserve">, </w:t>
      </w:r>
      <w:r w:rsidRPr="000E75D4">
        <w:rPr>
          <w:b/>
        </w:rPr>
        <w:t>GetCustomer</w:t>
      </w:r>
      <w:r>
        <w:t xml:space="preserve">, </w:t>
      </w:r>
      <w:r w:rsidRPr="000E75D4">
        <w:rPr>
          <w:b/>
        </w:rPr>
        <w:t>Put</w:t>
      </w:r>
      <w:r>
        <w:t>,</w:t>
      </w:r>
      <w:r w:rsidR="00051267">
        <w:t xml:space="preserve"> </w:t>
      </w:r>
      <w:r w:rsidRPr="000E75D4">
        <w:rPr>
          <w:b/>
        </w:rPr>
        <w:t>Post</w:t>
      </w:r>
      <w:r w:rsidR="003A015E" w:rsidRPr="003A015E">
        <w:t xml:space="preserve">, </w:t>
      </w:r>
      <w:r w:rsidR="003A015E" w:rsidRPr="003A015E">
        <w:rPr>
          <w:b/>
        </w:rPr>
        <w:t>Patch</w:t>
      </w:r>
      <w:r w:rsidR="003A015E">
        <w:t xml:space="preserve">, and </w:t>
      </w:r>
      <w:r w:rsidR="003A015E" w:rsidRPr="003A015E">
        <w:rPr>
          <w:b/>
        </w:rPr>
        <w:t>Delete</w:t>
      </w:r>
      <w:r w:rsidR="003A015E">
        <w:t>.</w:t>
      </w:r>
    </w:p>
    <w:p w:rsidR="00DA5CB6" w:rsidRDefault="0034131D" w:rsidP="00DA5CB6">
      <w:pPr>
        <w:pStyle w:val="LabStepNumberedLevel2"/>
      </w:pPr>
      <w:r>
        <w:t xml:space="preserve">In Visual Studio 2013, </w:t>
      </w:r>
      <w:r w:rsidR="00DE13EC">
        <w:t xml:space="preserve">using the main menu, </w:t>
      </w:r>
      <w:r>
        <w:t xml:space="preserve">select </w:t>
      </w:r>
      <w:r w:rsidRPr="0034131D">
        <w:rPr>
          <w:b/>
        </w:rPr>
        <w:t>Debug</w:t>
      </w:r>
      <w:r w:rsidRPr="0034131D">
        <w:rPr>
          <w:b/>
        </w:rPr>
        <w:sym w:font="Wingdings" w:char="F0E0"/>
      </w:r>
      <w:r w:rsidRPr="0034131D">
        <w:rPr>
          <w:b/>
        </w:rPr>
        <w:t>Start Debugging</w:t>
      </w:r>
      <w:r>
        <w:t>.</w:t>
      </w:r>
    </w:p>
    <w:p w:rsidR="009E1DD9" w:rsidRDefault="009E1DD9" w:rsidP="009E1DD9">
      <w:pPr>
        <w:pStyle w:val="LabStepNumberedLevel3"/>
      </w:pPr>
      <w:r>
        <w:t>If prompted, log in with your Windows credentials.</w:t>
      </w:r>
    </w:p>
    <w:p w:rsidR="00E4002D" w:rsidRDefault="0034131D" w:rsidP="00E4002D">
      <w:pPr>
        <w:pStyle w:val="LabStepNumberedLevel3"/>
      </w:pPr>
      <w:r>
        <w:t>Verify that the default page of the project appears in the browser.</w:t>
      </w:r>
    </w:p>
    <w:p w:rsidR="0034131D" w:rsidRDefault="0034131D" w:rsidP="0034131D">
      <w:pPr>
        <w:pStyle w:val="LabExerciseCallout"/>
      </w:pPr>
      <w:r>
        <w:t>The default Web API project includes a visual home page that you can use to provide information about the service. Remember that it’s easy to mix MVC controllers with Web API controllers in the same project.</w:t>
      </w:r>
    </w:p>
    <w:p w:rsidR="00E4002D" w:rsidRDefault="000D2E9F" w:rsidP="00E4002D">
      <w:pPr>
        <w:pStyle w:val="LabStepNumbered"/>
      </w:pPr>
      <w:r>
        <w:t>Testing methods from Fiddler</w:t>
      </w:r>
    </w:p>
    <w:p w:rsidR="000D2E9F" w:rsidRDefault="000D2E9F" w:rsidP="000D2E9F">
      <w:pPr>
        <w:pStyle w:val="LabStepNumberedLevel2"/>
      </w:pPr>
      <w:r>
        <w:t>In the browser, note of the root UR</w:t>
      </w:r>
      <w:r w:rsidR="004A63E1">
        <w:t>I</w:t>
      </w:r>
      <w:r>
        <w:t xml:space="preserve"> for the </w:t>
      </w:r>
      <w:r w:rsidR="004A63E1">
        <w:t>service</w:t>
      </w:r>
      <w:r>
        <w:t>. This should reference the localhost along with a port number</w:t>
      </w:r>
      <w:r w:rsidR="002A617D">
        <w:t xml:space="preserve"> (e.g., </w:t>
      </w:r>
      <w:hyperlink r:id="rId23" w:history="1">
        <w:r w:rsidR="00204765" w:rsidRPr="0044012B">
          <w:rPr>
            <w:rStyle w:val="Hyperlink"/>
          </w:rPr>
          <w:t>http://localhost:60982</w:t>
        </w:r>
      </w:hyperlink>
      <w:r w:rsidR="002A617D">
        <w:t>)</w:t>
      </w:r>
      <w:r>
        <w:t>.</w:t>
      </w:r>
    </w:p>
    <w:p w:rsidR="00204765" w:rsidRDefault="00204765" w:rsidP="00204765">
      <w:pPr>
        <w:pStyle w:val="LabStepNumberedLevel2"/>
        <w:numPr>
          <w:ilvl w:val="0"/>
          <w:numId w:val="0"/>
        </w:numPr>
        <w:ind w:left="720"/>
      </w:pPr>
      <w:r>
        <w:t>Be certain to write your port number down you will need this later</w:t>
      </w:r>
    </w:p>
    <w:p w:rsidR="000D2E9F" w:rsidRDefault="000D2E9F" w:rsidP="000D2E9F">
      <w:pPr>
        <w:pStyle w:val="LabStepNumberedLevel2"/>
      </w:pPr>
      <w:r>
        <w:t xml:space="preserve">In Fiddler, select </w:t>
      </w:r>
      <w:r w:rsidRPr="000D2E9F">
        <w:rPr>
          <w:b/>
        </w:rPr>
        <w:t>Edit</w:t>
      </w:r>
      <w:r w:rsidRPr="000D2E9F">
        <w:rPr>
          <w:b/>
        </w:rPr>
        <w:sym w:font="Wingdings" w:char="F0E0"/>
      </w:r>
      <w:r w:rsidRPr="000D2E9F">
        <w:rPr>
          <w:b/>
        </w:rPr>
        <w:t>Remove</w:t>
      </w:r>
      <w:r w:rsidRPr="000D2E9F">
        <w:rPr>
          <w:b/>
        </w:rPr>
        <w:sym w:font="Wingdings" w:char="F0E0"/>
      </w:r>
      <w:r w:rsidRPr="000D2E9F">
        <w:rPr>
          <w:b/>
        </w:rPr>
        <w:t>All Sessions</w:t>
      </w:r>
      <w:r>
        <w:t xml:space="preserve"> to clear the display.</w:t>
      </w:r>
    </w:p>
    <w:p w:rsidR="000D2E9F" w:rsidRDefault="000D2E9F" w:rsidP="000D2E9F">
      <w:pPr>
        <w:pStyle w:val="LabStepNumberedLevel2"/>
      </w:pPr>
      <w:r>
        <w:t xml:space="preserve"> </w:t>
      </w:r>
      <w:r w:rsidR="004A63E1">
        <w:t>In</w:t>
      </w:r>
      <w:r>
        <w:t xml:space="preserve"> the </w:t>
      </w:r>
      <w:r w:rsidRPr="000D2E9F">
        <w:rPr>
          <w:b/>
        </w:rPr>
        <w:t xml:space="preserve">Composer </w:t>
      </w:r>
      <w:r w:rsidR="004A63E1">
        <w:t>tab:</w:t>
      </w:r>
    </w:p>
    <w:p w:rsidR="00200A71" w:rsidRDefault="00200A71" w:rsidP="00200A71">
      <w:pPr>
        <w:pStyle w:val="LabStepNumberedLevel3"/>
      </w:pPr>
      <w:r>
        <w:t xml:space="preserve">Click the </w:t>
      </w:r>
      <w:r w:rsidRPr="00200A71">
        <w:rPr>
          <w:b/>
        </w:rPr>
        <w:t>Options</w:t>
      </w:r>
      <w:r>
        <w:t xml:space="preserve"> tab.</w:t>
      </w:r>
    </w:p>
    <w:p w:rsidR="00200A71" w:rsidRDefault="00200A71" w:rsidP="00200A71">
      <w:pPr>
        <w:pStyle w:val="LabStepNumberedLevel3"/>
      </w:pPr>
      <w:r>
        <w:lastRenderedPageBreak/>
        <w:t xml:space="preserve">Check </w:t>
      </w:r>
      <w:r w:rsidRPr="00200A71">
        <w:rPr>
          <w:b/>
        </w:rPr>
        <w:t>Automatically Authenticate</w:t>
      </w:r>
      <w:r>
        <w:t>.</w:t>
      </w:r>
    </w:p>
    <w:p w:rsidR="009E1DD9" w:rsidRDefault="005F08F2" w:rsidP="009E1DD9">
      <w:pPr>
        <w:pStyle w:val="LabStepScreenshotLevel2"/>
      </w:pPr>
      <w:r w:rsidRPr="005F08F2">
        <w:t xml:space="preserve"> </w:t>
      </w:r>
      <w:r>
        <w:drawing>
          <wp:inline distT="0" distB="0" distL="0" distR="0" wp14:anchorId="4E883534" wp14:editId="6492966F">
            <wp:extent cx="4772967" cy="237676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333" cy="2384413"/>
                    </a:xfrm>
                    <a:prstGeom prst="rect">
                      <a:avLst/>
                    </a:prstGeom>
                  </pic:spPr>
                </pic:pic>
              </a:graphicData>
            </a:graphic>
          </wp:inline>
        </w:drawing>
      </w:r>
    </w:p>
    <w:p w:rsidR="009E1DD9" w:rsidRDefault="009E1DD9" w:rsidP="009E1DD9">
      <w:pPr>
        <w:pStyle w:val="LabExerciseCallout"/>
      </w:pPr>
      <w:r>
        <w:t>The option to “Automatically Authenticate” allows Fiddler to respond to Windows Authentication challenges from the OData service.</w:t>
      </w:r>
    </w:p>
    <w:p w:rsidR="009E1DD9" w:rsidRDefault="005F08F2" w:rsidP="009E1DD9">
      <w:pPr>
        <w:pStyle w:val="LabStepNumberedLevel3"/>
        <w:numPr>
          <w:ilvl w:val="2"/>
          <w:numId w:val="16"/>
        </w:numPr>
      </w:pPr>
      <w:r>
        <w:t xml:space="preserve">On the </w:t>
      </w:r>
      <w:r w:rsidRPr="005F08F2">
        <w:rPr>
          <w:b/>
        </w:rPr>
        <w:t>Composer</w:t>
      </w:r>
      <w:r>
        <w:t xml:space="preserve"> tab, c</w:t>
      </w:r>
      <w:r w:rsidR="009E1DD9">
        <w:t xml:space="preserve">lick the </w:t>
      </w:r>
      <w:r w:rsidR="009E1DD9" w:rsidRPr="009E1DD9">
        <w:rPr>
          <w:b/>
        </w:rPr>
        <w:t>Parsed</w:t>
      </w:r>
      <w:r w:rsidR="009E1DD9">
        <w:t xml:space="preserve"> tab.</w:t>
      </w:r>
    </w:p>
    <w:p w:rsidR="009E1DD9" w:rsidRDefault="009E1DD9" w:rsidP="009E1DD9">
      <w:pPr>
        <w:pStyle w:val="LabStepNumberedLevel3"/>
      </w:pPr>
      <w:r>
        <w:t xml:space="preserve">Enter the root URI plus </w:t>
      </w:r>
      <w:r w:rsidRPr="00305DB4">
        <w:rPr>
          <w:b/>
        </w:rPr>
        <w:t>/</w:t>
      </w:r>
      <w:r>
        <w:rPr>
          <w:b/>
        </w:rPr>
        <w:t>odata</w:t>
      </w:r>
      <w:r w:rsidRPr="00305DB4">
        <w:rPr>
          <w:b/>
        </w:rPr>
        <w:t>/</w:t>
      </w:r>
      <w:r>
        <w:rPr>
          <w:b/>
        </w:rPr>
        <w:t>$metadata</w:t>
      </w:r>
      <w:r>
        <w:t xml:space="preserve"> (e.g., </w:t>
      </w:r>
      <w:r w:rsidRPr="00305DB4">
        <w:t>http://localhost:60982/</w:t>
      </w:r>
      <w:r>
        <w:t>odata</w:t>
      </w:r>
      <w:r w:rsidRPr="00305DB4">
        <w:t>/</w:t>
      </w:r>
      <w:r>
        <w:t>$metadata).</w:t>
      </w:r>
    </w:p>
    <w:p w:rsidR="009E1DD9" w:rsidRDefault="009E1DD9" w:rsidP="009E1DD9">
      <w:pPr>
        <w:pStyle w:val="LabStepNumberedLevel3"/>
      </w:pPr>
      <w:r>
        <w:t xml:space="preserve">Click </w:t>
      </w:r>
      <w:r w:rsidRPr="00305DB4">
        <w:rPr>
          <w:b/>
        </w:rPr>
        <w:t>Execute</w:t>
      </w:r>
      <w:r>
        <w:t>.</w:t>
      </w:r>
    </w:p>
    <w:p w:rsidR="005F08F2" w:rsidRDefault="005F08F2" w:rsidP="005F08F2">
      <w:pPr>
        <w:pStyle w:val="LabStepNumberedLevel3"/>
        <w:numPr>
          <w:ilvl w:val="0"/>
          <w:numId w:val="0"/>
        </w:numPr>
        <w:ind w:left="720"/>
      </w:pPr>
      <w:r>
        <w:rPr>
          <w:noProof/>
        </w:rPr>
        <w:drawing>
          <wp:inline distT="0" distB="0" distL="0" distR="0" wp14:anchorId="2EB6B77E" wp14:editId="55331E27">
            <wp:extent cx="2316145" cy="1941620"/>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0161" cy="1953370"/>
                    </a:xfrm>
                    <a:prstGeom prst="rect">
                      <a:avLst/>
                    </a:prstGeom>
                  </pic:spPr>
                </pic:pic>
              </a:graphicData>
            </a:graphic>
          </wp:inline>
        </w:drawing>
      </w:r>
    </w:p>
    <w:p w:rsidR="00CF287F" w:rsidRDefault="00CF287F" w:rsidP="00CF287F">
      <w:pPr>
        <w:pStyle w:val="LabExerciseCallout"/>
      </w:pPr>
      <w:r>
        <w:t>The Composer tab allows you to manually construct HTTP requests that Fiddler will send to the OData service.</w:t>
      </w:r>
    </w:p>
    <w:p w:rsidR="009E1DD9" w:rsidRDefault="009E1DD9" w:rsidP="009E1DD9">
      <w:pPr>
        <w:pStyle w:val="LabStepNumberedLevel2"/>
      </w:pPr>
      <w:r>
        <w:t xml:space="preserve">After the service responds, </w:t>
      </w:r>
      <w:r w:rsidR="005F08F2">
        <w:t xml:space="preserve">double </w:t>
      </w:r>
      <w:r>
        <w:t>click the last session line in Fiddler, which represents the response from the server.</w:t>
      </w:r>
    </w:p>
    <w:p w:rsidR="009E1DD9" w:rsidRDefault="009E1DD9" w:rsidP="009E1DD9">
      <w:pPr>
        <w:pStyle w:val="LabStepNumberedLevel2"/>
      </w:pPr>
      <w:r>
        <w:t xml:space="preserve">In the </w:t>
      </w:r>
      <w:r w:rsidRPr="00305DB4">
        <w:rPr>
          <w:b/>
        </w:rPr>
        <w:t>Inspectors</w:t>
      </w:r>
      <w:r>
        <w:t xml:space="preserve"> tab:</w:t>
      </w:r>
    </w:p>
    <w:p w:rsidR="009E1DD9" w:rsidRDefault="009E1DD9" w:rsidP="009E1DD9">
      <w:pPr>
        <w:pStyle w:val="LabStepNumberedLevel3"/>
      </w:pPr>
      <w:r>
        <w:t xml:space="preserve">Click the </w:t>
      </w:r>
      <w:r>
        <w:rPr>
          <w:b/>
        </w:rPr>
        <w:t>Raw</w:t>
      </w:r>
      <w:r>
        <w:t xml:space="preserve"> tab in the upper half.</w:t>
      </w:r>
    </w:p>
    <w:p w:rsidR="009E1DD9" w:rsidRDefault="009E1DD9" w:rsidP="009E1DD9">
      <w:pPr>
        <w:pStyle w:val="LabStepNumberedLevel3"/>
      </w:pPr>
      <w:r>
        <w:t xml:space="preserve">Click the </w:t>
      </w:r>
      <w:r>
        <w:rPr>
          <w:b/>
        </w:rPr>
        <w:t>Raw</w:t>
      </w:r>
      <w:r>
        <w:t xml:space="preserve"> tab in the lower half.</w:t>
      </w:r>
    </w:p>
    <w:p w:rsidR="005F08F2" w:rsidRDefault="005F08F2" w:rsidP="005F08F2">
      <w:pPr>
        <w:pStyle w:val="LabStepNumberedLevel3"/>
        <w:numPr>
          <w:ilvl w:val="0"/>
          <w:numId w:val="0"/>
        </w:numPr>
        <w:ind w:left="720"/>
      </w:pPr>
      <w:r>
        <w:rPr>
          <w:noProof/>
        </w:rPr>
        <w:lastRenderedPageBreak/>
        <w:drawing>
          <wp:inline distT="0" distB="0" distL="0" distR="0" wp14:anchorId="41F5EB84" wp14:editId="12590DAF">
            <wp:extent cx="5631180" cy="2633488"/>
            <wp:effectExtent l="19050" t="19050" r="2667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39597" cy="2637424"/>
                    </a:xfrm>
                    <a:prstGeom prst="rect">
                      <a:avLst/>
                    </a:prstGeom>
                    <a:ln>
                      <a:solidFill>
                        <a:schemeClr val="bg1">
                          <a:lumMod val="75000"/>
                        </a:schemeClr>
                      </a:solidFill>
                    </a:ln>
                  </pic:spPr>
                </pic:pic>
              </a:graphicData>
            </a:graphic>
          </wp:inline>
        </w:drawing>
      </w:r>
      <w:r>
        <w:br w:type="textWrapping" w:clear="all"/>
      </w:r>
    </w:p>
    <w:p w:rsidR="009E1DD9" w:rsidRDefault="009E1DD9" w:rsidP="009E1DD9">
      <w:pPr>
        <w:pStyle w:val="LabStepNumberedLevel3"/>
      </w:pPr>
      <w:r>
        <w:t>View the schema results and note the namespace you defined in the OData service.</w:t>
      </w:r>
    </w:p>
    <w:p w:rsidR="00CF287F" w:rsidRDefault="00CF287F" w:rsidP="00CF287F">
      <w:pPr>
        <w:pStyle w:val="LabExerciseCallout"/>
      </w:pPr>
      <w:r>
        <w:t>The Inspectors tab allows you to see the request in the top-half and the response in the lower-half. Different renderings of the data (e.g., “Headers”, “Raw”, “XML”, “JSON”) allow you to see different parts of the request and response formatted appropriately.</w:t>
      </w:r>
    </w:p>
    <w:p w:rsidR="00CF287F" w:rsidRDefault="00CF287F" w:rsidP="00CF287F">
      <w:pPr>
        <w:pStyle w:val="LabStepNumberedLevel2"/>
      </w:pPr>
      <w:r>
        <w:t xml:space="preserve">In the </w:t>
      </w:r>
      <w:r>
        <w:rPr>
          <w:b/>
        </w:rPr>
        <w:t>Composer</w:t>
      </w:r>
      <w:r>
        <w:t xml:space="preserve"> tab:</w:t>
      </w:r>
    </w:p>
    <w:p w:rsidR="00200A71" w:rsidRDefault="00200A71" w:rsidP="00200A71">
      <w:pPr>
        <w:pStyle w:val="LabStepNumberedLevel3"/>
      </w:pPr>
      <w:r>
        <w:t xml:space="preserve">Click the </w:t>
      </w:r>
      <w:r w:rsidRPr="00200A71">
        <w:rPr>
          <w:b/>
        </w:rPr>
        <w:t>Parsed</w:t>
      </w:r>
      <w:r>
        <w:t xml:space="preserve"> tab.</w:t>
      </w:r>
    </w:p>
    <w:p w:rsidR="000D2E9F" w:rsidRDefault="00305DB4" w:rsidP="00305DB4">
      <w:pPr>
        <w:pStyle w:val="LabStepNumberedLevel3"/>
      </w:pPr>
      <w:r>
        <w:t>Enter the root UR</w:t>
      </w:r>
      <w:r w:rsidR="004A63E1">
        <w:t>I</w:t>
      </w:r>
      <w:r>
        <w:t xml:space="preserve"> plus </w:t>
      </w:r>
      <w:r w:rsidRPr="00305DB4">
        <w:rPr>
          <w:b/>
        </w:rPr>
        <w:t>/</w:t>
      </w:r>
      <w:r w:rsidR="009A543B">
        <w:rPr>
          <w:b/>
        </w:rPr>
        <w:t>odata</w:t>
      </w:r>
      <w:r w:rsidRPr="00305DB4">
        <w:rPr>
          <w:b/>
        </w:rPr>
        <w:t>/Customers</w:t>
      </w:r>
      <w:r>
        <w:t xml:space="preserve"> (e.g., </w:t>
      </w:r>
      <w:r w:rsidRPr="00305DB4">
        <w:t>http://localhost:60982/</w:t>
      </w:r>
      <w:r w:rsidR="009A543B">
        <w:t>odata</w:t>
      </w:r>
      <w:r w:rsidRPr="00305DB4">
        <w:t>/Customers</w:t>
      </w:r>
      <w:r>
        <w:t>).</w:t>
      </w:r>
    </w:p>
    <w:p w:rsidR="00305DB4" w:rsidRDefault="00305DB4" w:rsidP="00305DB4">
      <w:pPr>
        <w:pStyle w:val="LabStepNumberedLevel3"/>
      </w:pPr>
      <w:r>
        <w:t xml:space="preserve">Click </w:t>
      </w:r>
      <w:r w:rsidRPr="00305DB4">
        <w:rPr>
          <w:b/>
        </w:rPr>
        <w:t>Execute</w:t>
      </w:r>
      <w:r>
        <w:t>.</w:t>
      </w:r>
    </w:p>
    <w:p w:rsidR="002A617D" w:rsidRDefault="002A617D" w:rsidP="00305DB4">
      <w:pPr>
        <w:pStyle w:val="LabStepNumberedLevel3"/>
      </w:pPr>
      <w:r>
        <w:t xml:space="preserve">On the breakpoint, </w:t>
      </w:r>
      <w:r w:rsidR="001F6542">
        <w:t>note the method that was called and then press</w:t>
      </w:r>
      <w:r>
        <w:t xml:space="preserve"> </w:t>
      </w:r>
      <w:r w:rsidRPr="002A617D">
        <w:rPr>
          <w:b/>
        </w:rPr>
        <w:t>F5</w:t>
      </w:r>
      <w:r>
        <w:t xml:space="preserve"> to continue.</w:t>
      </w:r>
    </w:p>
    <w:p w:rsidR="00305DB4" w:rsidRDefault="002A617D" w:rsidP="00305DB4">
      <w:pPr>
        <w:pStyle w:val="LabStepNumberedLevel2"/>
      </w:pPr>
      <w:r>
        <w:t xml:space="preserve">After the service responds, </w:t>
      </w:r>
      <w:r w:rsidR="001F6542">
        <w:t xml:space="preserve">double </w:t>
      </w:r>
      <w:r>
        <w:t>c</w:t>
      </w:r>
      <w:r w:rsidR="00305DB4">
        <w:t>lick the last session line in Fiddler, which represents the response from the server.</w:t>
      </w:r>
    </w:p>
    <w:p w:rsidR="00305DB4" w:rsidRDefault="004A63E1" w:rsidP="00305DB4">
      <w:pPr>
        <w:pStyle w:val="LabStepNumberedLevel2"/>
      </w:pPr>
      <w:r>
        <w:t>In</w:t>
      </w:r>
      <w:r w:rsidR="00305DB4">
        <w:t xml:space="preserve"> the </w:t>
      </w:r>
      <w:r w:rsidR="00305DB4" w:rsidRPr="00305DB4">
        <w:rPr>
          <w:b/>
        </w:rPr>
        <w:t>Inspectors</w:t>
      </w:r>
      <w:r w:rsidR="00305DB4">
        <w:t xml:space="preserve"> tab</w:t>
      </w:r>
      <w:r>
        <w:t>:</w:t>
      </w:r>
    </w:p>
    <w:p w:rsidR="00305DB4" w:rsidRDefault="00305DB4" w:rsidP="00305DB4">
      <w:pPr>
        <w:pStyle w:val="LabStepNumberedLevel3"/>
      </w:pPr>
      <w:r>
        <w:t xml:space="preserve">Click the </w:t>
      </w:r>
      <w:r w:rsidRPr="00305DB4">
        <w:rPr>
          <w:b/>
        </w:rPr>
        <w:t>Headers</w:t>
      </w:r>
      <w:r>
        <w:t xml:space="preserve"> tab in the upper half</w:t>
      </w:r>
      <w:r w:rsidR="004A63E1">
        <w:t>.</w:t>
      </w:r>
    </w:p>
    <w:p w:rsidR="00305DB4" w:rsidRDefault="00305DB4" w:rsidP="00305DB4">
      <w:pPr>
        <w:pStyle w:val="LabStepNumberedLevel3"/>
      </w:pPr>
      <w:r>
        <w:t xml:space="preserve">Click the </w:t>
      </w:r>
      <w:r w:rsidRPr="00305DB4">
        <w:rPr>
          <w:b/>
        </w:rPr>
        <w:t>JSON</w:t>
      </w:r>
      <w:r>
        <w:t xml:space="preserve"> tab in the lower half</w:t>
      </w:r>
      <w:r w:rsidR="004A63E1">
        <w:t>.</w:t>
      </w:r>
    </w:p>
    <w:p w:rsidR="00305DB4" w:rsidRDefault="00305DB4" w:rsidP="00305DB4">
      <w:pPr>
        <w:pStyle w:val="LabStepNumberedLevel3"/>
      </w:pPr>
      <w:r>
        <w:t>View the JSON results from the initial call.</w:t>
      </w:r>
    </w:p>
    <w:p w:rsidR="00305DB4" w:rsidRDefault="00E94379" w:rsidP="00485DE7">
      <w:pPr>
        <w:pStyle w:val="LabStepScreenshotLevel2"/>
      </w:pPr>
      <w:r>
        <w:drawing>
          <wp:inline distT="0" distB="0" distL="0" distR="0">
            <wp:extent cx="3621816" cy="1765300"/>
            <wp:effectExtent l="19050" t="19050" r="1714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son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1869" cy="1770200"/>
                    </a:xfrm>
                    <a:prstGeom prst="rect">
                      <a:avLst/>
                    </a:prstGeom>
                    <a:ln>
                      <a:solidFill>
                        <a:schemeClr val="bg1">
                          <a:lumMod val="75000"/>
                        </a:schemeClr>
                      </a:solidFill>
                    </a:ln>
                  </pic:spPr>
                </pic:pic>
              </a:graphicData>
            </a:graphic>
          </wp:inline>
        </w:drawing>
      </w:r>
    </w:p>
    <w:p w:rsidR="004A63E1" w:rsidRDefault="004A63E1" w:rsidP="004A63E1">
      <w:pPr>
        <w:pStyle w:val="LabStepNumberedLevel2"/>
      </w:pPr>
      <w:r>
        <w:t xml:space="preserve">In the </w:t>
      </w:r>
      <w:r w:rsidRPr="000D2E9F">
        <w:rPr>
          <w:b/>
        </w:rPr>
        <w:t xml:space="preserve">Composer </w:t>
      </w:r>
      <w:r>
        <w:t>tab:</w:t>
      </w:r>
    </w:p>
    <w:p w:rsidR="001F6542" w:rsidRDefault="004A63E1" w:rsidP="001F6542">
      <w:pPr>
        <w:pStyle w:val="LabStepNumberedLevel3"/>
      </w:pPr>
      <w:r>
        <w:t xml:space="preserve">Change the URI to </w:t>
      </w:r>
      <w:r w:rsidR="001F6542">
        <w:rPr>
          <w:b/>
        </w:rPr>
        <w:t>/odata/Customers(2</w:t>
      </w:r>
      <w:r w:rsidR="00E94379">
        <w:rPr>
          <w:b/>
        </w:rPr>
        <w:t>)</w:t>
      </w:r>
      <w:r>
        <w:t xml:space="preserve"> (e.g., </w:t>
      </w:r>
      <w:hyperlink r:id="rId28" w:history="1">
        <w:r w:rsidR="001F6542" w:rsidRPr="0044012B">
          <w:rPr>
            <w:rStyle w:val="Hyperlink"/>
          </w:rPr>
          <w:t>http://localhost:60982/odata/Customers(2))</w:t>
        </w:r>
      </w:hyperlink>
      <w:r>
        <w:t>.</w:t>
      </w:r>
    </w:p>
    <w:p w:rsidR="004A63E1" w:rsidRDefault="004A63E1" w:rsidP="004A63E1">
      <w:pPr>
        <w:pStyle w:val="LabStepNumberedLevel3"/>
      </w:pPr>
      <w:r>
        <w:t xml:space="preserve">Click </w:t>
      </w:r>
      <w:r w:rsidRPr="00305DB4">
        <w:rPr>
          <w:b/>
        </w:rPr>
        <w:t>Execute</w:t>
      </w:r>
      <w:r>
        <w:t>.</w:t>
      </w:r>
      <w:r w:rsidR="001F6542">
        <w:br/>
        <w:t>Note: if you receive a 404 error… pick another number and try again (i.e. you may have deleted that record in a prior lab).</w:t>
      </w:r>
    </w:p>
    <w:p w:rsidR="004A63E1" w:rsidRDefault="004A63E1" w:rsidP="004A63E1">
      <w:pPr>
        <w:pStyle w:val="LabStepNumberedLevel3"/>
      </w:pPr>
      <w:r>
        <w:t xml:space="preserve">On the breakpoint, </w:t>
      </w:r>
      <w:r w:rsidR="001F6542">
        <w:t xml:space="preserve">note the method that was called and then press </w:t>
      </w:r>
      <w:r w:rsidRPr="002A617D">
        <w:rPr>
          <w:b/>
        </w:rPr>
        <w:t>F5</w:t>
      </w:r>
      <w:r>
        <w:t xml:space="preserve"> to continue.</w:t>
      </w:r>
    </w:p>
    <w:p w:rsidR="004A63E1" w:rsidRDefault="004A63E1" w:rsidP="004A63E1">
      <w:pPr>
        <w:pStyle w:val="LabStepNumberedLevel2"/>
      </w:pPr>
      <w:r>
        <w:t>After the service responds, click the last session line in Fiddler, which represents the response from the server.</w:t>
      </w:r>
    </w:p>
    <w:p w:rsidR="004A63E1" w:rsidRDefault="004A63E1" w:rsidP="004A63E1">
      <w:pPr>
        <w:pStyle w:val="LabStepNumberedLevel2"/>
      </w:pPr>
      <w:r>
        <w:t xml:space="preserve">In the </w:t>
      </w:r>
      <w:r w:rsidRPr="00305DB4">
        <w:rPr>
          <w:b/>
        </w:rPr>
        <w:t>Inspectors</w:t>
      </w:r>
      <w:r>
        <w:t xml:space="preserve"> tab:</w:t>
      </w:r>
    </w:p>
    <w:p w:rsidR="004A63E1" w:rsidRDefault="004A63E1" w:rsidP="004A63E1">
      <w:pPr>
        <w:pStyle w:val="LabStepNumberedLevel3"/>
      </w:pPr>
      <w:r>
        <w:t xml:space="preserve">Click the </w:t>
      </w:r>
      <w:r w:rsidRPr="00305DB4">
        <w:rPr>
          <w:b/>
        </w:rPr>
        <w:t>Headers</w:t>
      </w:r>
      <w:r>
        <w:t xml:space="preserve"> tab in the upper half.</w:t>
      </w:r>
    </w:p>
    <w:p w:rsidR="004A63E1" w:rsidRDefault="004A63E1" w:rsidP="004A63E1">
      <w:pPr>
        <w:pStyle w:val="LabStepNumberedLevel3"/>
      </w:pPr>
      <w:r>
        <w:t xml:space="preserve">Click the </w:t>
      </w:r>
      <w:r w:rsidRPr="00305DB4">
        <w:rPr>
          <w:b/>
        </w:rPr>
        <w:t>JSON</w:t>
      </w:r>
      <w:r>
        <w:t xml:space="preserve"> tab in the lower half and verify a single record was returned.</w:t>
      </w:r>
    </w:p>
    <w:p w:rsidR="00C5729C" w:rsidRDefault="004D00FC" w:rsidP="00485DE7">
      <w:pPr>
        <w:pStyle w:val="LabStepScreenshotLevel2"/>
      </w:pPr>
      <w:r>
        <w:lastRenderedPageBreak/>
        <w:drawing>
          <wp:inline distT="0" distB="0" distL="0" distR="0">
            <wp:extent cx="3639869" cy="1320800"/>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son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5810" cy="1326585"/>
                    </a:xfrm>
                    <a:prstGeom prst="rect">
                      <a:avLst/>
                    </a:prstGeom>
                    <a:ln>
                      <a:solidFill>
                        <a:schemeClr val="bg1">
                          <a:lumMod val="75000"/>
                        </a:schemeClr>
                      </a:solidFill>
                    </a:ln>
                  </pic:spPr>
                </pic:pic>
              </a:graphicData>
            </a:graphic>
          </wp:inline>
        </w:drawing>
      </w:r>
    </w:p>
    <w:p w:rsidR="00C5729C" w:rsidRDefault="00C5729C" w:rsidP="00C5729C">
      <w:pPr>
        <w:pStyle w:val="LabStepNumberedLevel2"/>
      </w:pPr>
      <w:r>
        <w:t xml:space="preserve">In the </w:t>
      </w:r>
      <w:r w:rsidRPr="000D2E9F">
        <w:rPr>
          <w:b/>
        </w:rPr>
        <w:t xml:space="preserve">Composer </w:t>
      </w:r>
      <w:r>
        <w:t>tab:</w:t>
      </w:r>
    </w:p>
    <w:p w:rsidR="00C5729C" w:rsidRDefault="00C5729C" w:rsidP="00C5729C">
      <w:pPr>
        <w:pStyle w:val="LabStepNumberedLevel3"/>
      </w:pPr>
      <w:r>
        <w:t xml:space="preserve">Change the HTTP verb to </w:t>
      </w:r>
      <w:r w:rsidRPr="00C5729C">
        <w:rPr>
          <w:b/>
        </w:rPr>
        <w:t>PUT</w:t>
      </w:r>
      <w:r>
        <w:t>.</w:t>
      </w:r>
    </w:p>
    <w:p w:rsidR="00485DE7" w:rsidRDefault="00C5729C" w:rsidP="00C5729C">
      <w:pPr>
        <w:pStyle w:val="LabStepNumberedLevel3"/>
      </w:pPr>
      <w:r>
        <w:t xml:space="preserve">Add a new request header </w:t>
      </w:r>
      <w:r w:rsidRPr="00C5729C">
        <w:rPr>
          <w:b/>
        </w:rPr>
        <w:t>Content-Type:application/json</w:t>
      </w:r>
      <w:r>
        <w:t>.</w:t>
      </w:r>
    </w:p>
    <w:p w:rsidR="00C5729C" w:rsidRDefault="001F6542" w:rsidP="00485DE7">
      <w:pPr>
        <w:pStyle w:val="LabStepScreenshotLevel2"/>
      </w:pPr>
      <w:r>
        <w:drawing>
          <wp:inline distT="0" distB="0" distL="0" distR="0">
            <wp:extent cx="4300695" cy="1343525"/>
            <wp:effectExtent l="19050" t="19050" r="24130" b="28575"/>
            <wp:docPr id="28" name="Picture 28" descr="C:\Users\JFERGU~1\AppData\Local\Temp\SNAGHTML100e9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ERGU~1\AppData\Local\Temp\SNAGHTML100e92c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4939" cy="1351099"/>
                    </a:xfrm>
                    <a:prstGeom prst="rect">
                      <a:avLst/>
                    </a:prstGeom>
                    <a:noFill/>
                    <a:ln>
                      <a:solidFill>
                        <a:schemeClr val="bg1">
                          <a:lumMod val="75000"/>
                        </a:schemeClr>
                      </a:solidFill>
                    </a:ln>
                  </pic:spPr>
                </pic:pic>
              </a:graphicData>
            </a:graphic>
          </wp:inline>
        </w:drawing>
      </w:r>
    </w:p>
    <w:p w:rsidR="004D00FC" w:rsidRDefault="004D00FC" w:rsidP="004D00FC">
      <w:pPr>
        <w:pStyle w:val="LabExerciseCallout"/>
      </w:pPr>
      <w:r>
        <w:t>The Content-Type header specifies the form of the request data you will send to the server.</w:t>
      </w:r>
    </w:p>
    <w:p w:rsidR="00C27D75" w:rsidRDefault="00C27D75" w:rsidP="00C5729C">
      <w:pPr>
        <w:pStyle w:val="LabStepNumberedLevel3"/>
      </w:pPr>
      <w:r>
        <w:t xml:space="preserve">Add the following request body </w:t>
      </w:r>
      <w:r w:rsidR="005A6559">
        <w:t xml:space="preserve">(in Fiddler2 </w:t>
      </w:r>
      <w:r w:rsidR="005A6559" w:rsidRPr="005A6559">
        <w:rPr>
          <w:b/>
        </w:rPr>
        <w:t>Request Body</w:t>
      </w:r>
      <w:r w:rsidR="005A6559">
        <w:t xml:space="preserve"> is the next text box below the Request Headers) </w:t>
      </w:r>
      <w:r>
        <w:t>to provide updated information:</w:t>
      </w:r>
      <w:r w:rsidR="005A6559">
        <w:br/>
        <w:t>Note: if ID 2 did not work for you above (in step 2.i) please pick the same number that you used above</w:t>
      </w:r>
    </w:p>
    <w:p w:rsidR="00C27D75" w:rsidRDefault="00C27D75" w:rsidP="00485DE7">
      <w:pPr>
        <w:pStyle w:val="LabStepCodeBlockLevel2"/>
      </w:pPr>
      <w:r>
        <w:t>{</w:t>
      </w:r>
    </w:p>
    <w:p w:rsidR="00C27D75" w:rsidRDefault="00485DE7" w:rsidP="00485DE7">
      <w:pPr>
        <w:pStyle w:val="LabStepCodeBlockLevel2"/>
      </w:pPr>
      <w:r>
        <w:t xml:space="preserve">  </w:t>
      </w:r>
      <w:r w:rsidR="00C27D75">
        <w:t>"ID":2,</w:t>
      </w:r>
    </w:p>
    <w:p w:rsidR="00C27D75" w:rsidRDefault="00485DE7" w:rsidP="00485DE7">
      <w:pPr>
        <w:pStyle w:val="LabStepCodeBlockLevel2"/>
      </w:pPr>
      <w:r>
        <w:t xml:space="preserve">  </w:t>
      </w:r>
      <w:r w:rsidR="00C27D75">
        <w:t>"Company":"Critical Path Training",</w:t>
      </w:r>
    </w:p>
    <w:p w:rsidR="00C27D75" w:rsidRDefault="00485DE7" w:rsidP="00485DE7">
      <w:pPr>
        <w:pStyle w:val="LabStepCodeBlockLevel2"/>
      </w:pPr>
      <w:r>
        <w:t xml:space="preserve">  </w:t>
      </w:r>
      <w:r w:rsidR="00C27D75">
        <w:t>"EmailAddress":"jude.mason@criticalpathtraining.com",</w:t>
      </w:r>
    </w:p>
    <w:p w:rsidR="00C27D75" w:rsidRDefault="00485DE7" w:rsidP="00485DE7">
      <w:pPr>
        <w:pStyle w:val="LabStepCodeBlockLevel2"/>
      </w:pPr>
      <w:r>
        <w:t xml:space="preserve">  </w:t>
      </w:r>
      <w:r w:rsidR="00C27D75">
        <w:t>"FirstName":"Jude",</w:t>
      </w:r>
    </w:p>
    <w:p w:rsidR="00C27D75" w:rsidRDefault="00485DE7" w:rsidP="00485DE7">
      <w:pPr>
        <w:pStyle w:val="LabStepCodeBlockLevel2"/>
      </w:pPr>
      <w:r>
        <w:t xml:space="preserve">  </w:t>
      </w:r>
      <w:r w:rsidR="00C27D75">
        <w:t>"HomePhone":"1(203)411-0071",</w:t>
      </w:r>
    </w:p>
    <w:p w:rsidR="00C27D75" w:rsidRDefault="00485DE7" w:rsidP="00485DE7">
      <w:pPr>
        <w:pStyle w:val="LabStepCodeBlockLevel2"/>
      </w:pPr>
      <w:r>
        <w:t xml:space="preserve">  </w:t>
      </w:r>
      <w:r w:rsidR="00C27D75">
        <w:t>"LastName":"Mason",</w:t>
      </w:r>
    </w:p>
    <w:p w:rsidR="00C27D75" w:rsidRDefault="00485DE7" w:rsidP="00485DE7">
      <w:pPr>
        <w:pStyle w:val="LabStepCodeBlockLevel2"/>
      </w:pPr>
      <w:r>
        <w:t xml:space="preserve">  </w:t>
      </w:r>
      <w:r w:rsidR="00C27D75">
        <w:t>"WorkPhone":"1(203)408-0466"</w:t>
      </w:r>
    </w:p>
    <w:p w:rsidR="00C27D75" w:rsidRDefault="00C27D75" w:rsidP="00485DE7">
      <w:pPr>
        <w:pStyle w:val="LabStepCodeBlockLevel2"/>
      </w:pPr>
      <w:r>
        <w:t>}</w:t>
      </w:r>
    </w:p>
    <w:p w:rsidR="00C5729C" w:rsidRDefault="00C5729C" w:rsidP="00C5729C">
      <w:pPr>
        <w:pStyle w:val="LabStepNumberedLevel3"/>
      </w:pPr>
      <w:r>
        <w:t xml:space="preserve">Click </w:t>
      </w:r>
      <w:r w:rsidRPr="00305DB4">
        <w:rPr>
          <w:b/>
        </w:rPr>
        <w:t>Execute</w:t>
      </w:r>
      <w:r>
        <w:t>.</w:t>
      </w:r>
    </w:p>
    <w:p w:rsidR="00C5729C" w:rsidRDefault="00C5729C" w:rsidP="00C5729C">
      <w:pPr>
        <w:pStyle w:val="LabStepNumberedLevel3"/>
      </w:pPr>
      <w:r>
        <w:t xml:space="preserve">On the breakpoint, hit </w:t>
      </w:r>
      <w:r w:rsidRPr="002A617D">
        <w:rPr>
          <w:b/>
        </w:rPr>
        <w:t>F5</w:t>
      </w:r>
      <w:r>
        <w:t xml:space="preserve"> to continue.</w:t>
      </w:r>
    </w:p>
    <w:p w:rsidR="00C27D75" w:rsidRDefault="005A6559" w:rsidP="00C27D75">
      <w:pPr>
        <w:pStyle w:val="LabStepNumberedLevel3"/>
      </w:pPr>
      <w:r>
        <w:t>Back on the Composers tab, c</w:t>
      </w:r>
      <w:r w:rsidR="00C27D75">
        <w:t>hange the HTTP verb</w:t>
      </w:r>
      <w:r>
        <w:t xml:space="preserve"> from PUT</w:t>
      </w:r>
      <w:r w:rsidR="00C27D75">
        <w:t xml:space="preserve"> to </w:t>
      </w:r>
      <w:r w:rsidR="00C27D75">
        <w:rPr>
          <w:b/>
        </w:rPr>
        <w:t>GET</w:t>
      </w:r>
      <w:r w:rsidR="00C27D75">
        <w:t>.</w:t>
      </w:r>
    </w:p>
    <w:p w:rsidR="00C27D75" w:rsidRDefault="00C27D75" w:rsidP="00C27D75">
      <w:pPr>
        <w:pStyle w:val="LabStepNumberedLevel3"/>
      </w:pPr>
      <w:r>
        <w:t xml:space="preserve">Delete the </w:t>
      </w:r>
      <w:r w:rsidRPr="00C27D75">
        <w:rPr>
          <w:b/>
        </w:rPr>
        <w:t>Request Body</w:t>
      </w:r>
      <w:r w:rsidR="005B3A2B">
        <w:rPr>
          <w:b/>
        </w:rPr>
        <w:t xml:space="preserve"> </w:t>
      </w:r>
      <w:r w:rsidR="005B3A2B">
        <w:t>text</w:t>
      </w:r>
      <w:r>
        <w:t>.</w:t>
      </w:r>
    </w:p>
    <w:p w:rsidR="00C27D75" w:rsidRDefault="00C27D75" w:rsidP="00C27D75">
      <w:pPr>
        <w:pStyle w:val="LabStepNumberedLevel3"/>
      </w:pPr>
      <w:r>
        <w:t xml:space="preserve">Delete the </w:t>
      </w:r>
      <w:r w:rsidRPr="00C27D75">
        <w:rPr>
          <w:b/>
        </w:rPr>
        <w:t>Content-Type</w:t>
      </w:r>
      <w:r w:rsidR="005A6559">
        <w:rPr>
          <w:b/>
        </w:rPr>
        <w:t xml:space="preserve">:application/json </w:t>
      </w:r>
      <w:r w:rsidR="005A6559" w:rsidRPr="005A6559">
        <w:t>Request</w:t>
      </w:r>
      <w:r w:rsidR="005A6559">
        <w:t xml:space="preserve"> H</w:t>
      </w:r>
      <w:r>
        <w:t>eader.</w:t>
      </w:r>
    </w:p>
    <w:p w:rsidR="00C27D75" w:rsidRDefault="00C27D75" w:rsidP="00C27D75">
      <w:pPr>
        <w:pStyle w:val="LabStepNumberedLevel3"/>
      </w:pPr>
      <w:r>
        <w:t xml:space="preserve">Click </w:t>
      </w:r>
      <w:r w:rsidRPr="00305DB4">
        <w:rPr>
          <w:b/>
        </w:rPr>
        <w:t>Execute</w:t>
      </w:r>
      <w:r>
        <w:t>.</w:t>
      </w:r>
    </w:p>
    <w:p w:rsidR="00C27D75" w:rsidRDefault="00C27D75" w:rsidP="00C27D75">
      <w:pPr>
        <w:pStyle w:val="LabStepNumberedLevel3"/>
      </w:pPr>
      <w:r>
        <w:t xml:space="preserve">On the breakpoint, hit </w:t>
      </w:r>
      <w:r w:rsidRPr="002A617D">
        <w:rPr>
          <w:b/>
        </w:rPr>
        <w:t>F5</w:t>
      </w:r>
      <w:r>
        <w:t xml:space="preserve"> to continue.</w:t>
      </w:r>
    </w:p>
    <w:p w:rsidR="00C27D75" w:rsidRDefault="00C27D75" w:rsidP="00C27D75">
      <w:pPr>
        <w:pStyle w:val="LabStepNumberedLevel2"/>
      </w:pPr>
      <w:r>
        <w:t>After the service responds, click the last session line in Fiddler, which represents the response from the server.</w:t>
      </w:r>
    </w:p>
    <w:p w:rsidR="00C27D75" w:rsidRDefault="00C27D75" w:rsidP="00C27D75">
      <w:pPr>
        <w:pStyle w:val="LabStepNumberedLevel2"/>
      </w:pPr>
      <w:r>
        <w:t xml:space="preserve">In the </w:t>
      </w:r>
      <w:r w:rsidRPr="00305DB4">
        <w:rPr>
          <w:b/>
        </w:rPr>
        <w:t>Inspectors</w:t>
      </w:r>
      <w:r>
        <w:t xml:space="preserve"> tab:</w:t>
      </w:r>
    </w:p>
    <w:p w:rsidR="00C27D75" w:rsidRDefault="00C27D75" w:rsidP="00C27D75">
      <w:pPr>
        <w:pStyle w:val="LabStepNumberedLevel3"/>
      </w:pPr>
      <w:r>
        <w:t xml:space="preserve">Click the </w:t>
      </w:r>
      <w:r w:rsidRPr="00305DB4">
        <w:rPr>
          <w:b/>
        </w:rPr>
        <w:t>Headers</w:t>
      </w:r>
      <w:r>
        <w:t xml:space="preserve"> tab in the upper half.</w:t>
      </w:r>
    </w:p>
    <w:p w:rsidR="00C27D75" w:rsidRDefault="00C27D75" w:rsidP="00C27D75">
      <w:pPr>
        <w:pStyle w:val="LabStepNumberedLevel3"/>
      </w:pPr>
      <w:r>
        <w:t xml:space="preserve">Click the </w:t>
      </w:r>
      <w:r w:rsidRPr="00305DB4">
        <w:rPr>
          <w:b/>
        </w:rPr>
        <w:t>JSON</w:t>
      </w:r>
      <w:r>
        <w:t xml:space="preserve"> tab in the lower half and verify the data changes were made.</w:t>
      </w:r>
    </w:p>
    <w:p w:rsidR="00C27D75" w:rsidRDefault="00F7168C" w:rsidP="00C27D75">
      <w:pPr>
        <w:pStyle w:val="LabStepScreenshot"/>
      </w:pPr>
      <w:r>
        <w:rPr>
          <w:noProof/>
        </w:rPr>
        <w:lastRenderedPageBreak/>
        <w:drawing>
          <wp:inline distT="0" distB="0" distL="0" distR="0">
            <wp:extent cx="3880556" cy="1397000"/>
            <wp:effectExtent l="19050" t="19050" r="2476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on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3930" cy="1398215"/>
                    </a:xfrm>
                    <a:prstGeom prst="rect">
                      <a:avLst/>
                    </a:prstGeom>
                    <a:ln>
                      <a:solidFill>
                        <a:schemeClr val="bg1">
                          <a:lumMod val="75000"/>
                        </a:schemeClr>
                      </a:solidFill>
                    </a:ln>
                  </pic:spPr>
                </pic:pic>
              </a:graphicData>
            </a:graphic>
          </wp:inline>
        </w:drawing>
      </w:r>
    </w:p>
    <w:p w:rsidR="003A6900" w:rsidRDefault="003A6900" w:rsidP="003A6900">
      <w:pPr>
        <w:pStyle w:val="LabStepNumberedLevel2"/>
      </w:pPr>
      <w:r w:rsidRPr="003A6900">
        <w:rPr>
          <w:b/>
        </w:rPr>
        <w:t>Close</w:t>
      </w:r>
      <w:r>
        <w:t xml:space="preserve"> the browser to stop debugging.</w:t>
      </w:r>
    </w:p>
    <w:p w:rsidR="003A6900" w:rsidRDefault="003A6900" w:rsidP="003A6900">
      <w:pPr>
        <w:pStyle w:val="LabStepNumberedLevel2"/>
      </w:pPr>
      <w:r w:rsidRPr="003A6900">
        <w:rPr>
          <w:b/>
        </w:rPr>
        <w:t>Close</w:t>
      </w:r>
      <w:r>
        <w:t xml:space="preserve"> Fiddler.</w:t>
      </w:r>
    </w:p>
    <w:p w:rsidR="004936A7" w:rsidRDefault="004936A7" w:rsidP="004936A7">
      <w:pPr>
        <w:pStyle w:val="Heading3"/>
      </w:pPr>
      <w:r>
        <w:t xml:space="preserve">Exercise </w:t>
      </w:r>
      <w:r w:rsidR="00F14868">
        <w:t>3</w:t>
      </w:r>
      <w:r>
        <w:t xml:space="preserve">: </w:t>
      </w:r>
      <w:r w:rsidR="00EF4E18">
        <w:t>Create a SharePoint-Hosted App</w:t>
      </w:r>
    </w:p>
    <w:p w:rsidR="004936A7" w:rsidRDefault="004936A7" w:rsidP="004936A7">
      <w:pPr>
        <w:pStyle w:val="LabExerciseLeadIn"/>
      </w:pPr>
      <w:r>
        <w:t>In this exercise, you will</w:t>
      </w:r>
      <w:r w:rsidR="00CF1E7B">
        <w:t xml:space="preserve"> </w:t>
      </w:r>
      <w:r w:rsidR="00F14868">
        <w:t xml:space="preserve">enable Cross </w:t>
      </w:r>
      <w:r w:rsidR="00C57A07">
        <w:t>Origin Resource S</w:t>
      </w:r>
      <w:r w:rsidR="00F14868">
        <w:t xml:space="preserve">haring (CORS) for the OData service and </w:t>
      </w:r>
      <w:r w:rsidR="00EF4E18">
        <w:t xml:space="preserve">create a SharePoint-Hosted app to consume the </w:t>
      </w:r>
      <w:r w:rsidR="00F14868">
        <w:t>s</w:t>
      </w:r>
      <w:r w:rsidR="00EF4E18">
        <w:t>ervice</w:t>
      </w:r>
      <w:r w:rsidR="00CF1E7B">
        <w:t>.</w:t>
      </w:r>
    </w:p>
    <w:p w:rsidR="006560F9" w:rsidRDefault="005F0B4B" w:rsidP="00DA47C8">
      <w:pPr>
        <w:pStyle w:val="LabStepNumbered"/>
        <w:numPr>
          <w:ilvl w:val="0"/>
          <w:numId w:val="13"/>
        </w:numPr>
      </w:pPr>
      <w:r>
        <w:t>Enable Cross Origin Resource Sharing</w:t>
      </w:r>
      <w:r w:rsidR="006560F9">
        <w:t>:</w:t>
      </w:r>
    </w:p>
    <w:p w:rsidR="005F0B4B" w:rsidRDefault="005F0B4B" w:rsidP="005F0B4B">
      <w:pPr>
        <w:pStyle w:val="LabStepNumberedLevel2"/>
      </w:pPr>
      <w:r>
        <w:t xml:space="preserve">In the </w:t>
      </w:r>
      <w:r w:rsidRPr="00917ACE">
        <w:rPr>
          <w:b/>
        </w:rPr>
        <w:t>Solution Explorer</w:t>
      </w:r>
      <w:r>
        <w:t xml:space="preserve">, right click the </w:t>
      </w:r>
      <w:r>
        <w:rPr>
          <w:b/>
        </w:rPr>
        <w:t>WingtipCRMService</w:t>
      </w:r>
      <w:r>
        <w:t xml:space="preserve"> </w:t>
      </w:r>
      <w:r w:rsidR="005B3A2B">
        <w:t xml:space="preserve">project </w:t>
      </w:r>
      <w:r>
        <w:t>node.</w:t>
      </w:r>
    </w:p>
    <w:p w:rsidR="005F0B4B" w:rsidRDefault="005B3A2B" w:rsidP="005F0B4B">
      <w:pPr>
        <w:pStyle w:val="LabStepNumberedLevel2"/>
      </w:pPr>
      <w:r>
        <w:t>Select</w:t>
      </w:r>
      <w:r w:rsidR="005F0B4B">
        <w:t xml:space="preserve"> </w:t>
      </w:r>
      <w:r w:rsidR="005F0B4B">
        <w:rPr>
          <w:b/>
        </w:rPr>
        <w:t>Manage NuGet Packages</w:t>
      </w:r>
      <w:r w:rsidR="005F0B4B">
        <w:t xml:space="preserve"> from the context menu.</w:t>
      </w:r>
    </w:p>
    <w:p w:rsidR="005F0B4B" w:rsidRDefault="005F0B4B" w:rsidP="00250661">
      <w:pPr>
        <w:pStyle w:val="LabStepNumberedLevel3"/>
      </w:pPr>
      <w:r>
        <w:t xml:space="preserve">Type </w:t>
      </w:r>
      <w:r>
        <w:rPr>
          <w:b/>
        </w:rPr>
        <w:t>cors</w:t>
      </w:r>
      <w:r>
        <w:t xml:space="preserve"> in the search box.</w:t>
      </w:r>
    </w:p>
    <w:p w:rsidR="005F0B4B" w:rsidRDefault="005F0B4B" w:rsidP="00250661">
      <w:pPr>
        <w:pStyle w:val="LabStepNumberedLevel3"/>
      </w:pPr>
      <w:r>
        <w:t xml:space="preserve">Locate the </w:t>
      </w:r>
      <w:r w:rsidRPr="00066A4A">
        <w:rPr>
          <w:b/>
        </w:rPr>
        <w:t>Microsoft ASP.Net Web API 2 Cross Origin Support</w:t>
      </w:r>
      <w:r>
        <w:t xml:space="preserve"> package and click </w:t>
      </w:r>
      <w:r w:rsidRPr="00C343DA">
        <w:t>Install</w:t>
      </w:r>
      <w:r>
        <w:t>.</w:t>
      </w:r>
    </w:p>
    <w:p w:rsidR="00066A4A" w:rsidRDefault="00066A4A" w:rsidP="00066A4A">
      <w:pPr>
        <w:pStyle w:val="LabStepNumberedLevel4"/>
      </w:pPr>
      <w:r>
        <w:t xml:space="preserve">If prompted click </w:t>
      </w:r>
      <w:r w:rsidRPr="00066A4A">
        <w:rPr>
          <w:b/>
        </w:rPr>
        <w:t>I Accept</w:t>
      </w:r>
      <w:r>
        <w:t xml:space="preserve"> to accept the licenses.</w:t>
      </w:r>
    </w:p>
    <w:p w:rsidR="005F0B4B" w:rsidRDefault="005F0B4B" w:rsidP="00250661">
      <w:pPr>
        <w:pStyle w:val="LabStepNumberedLevel3"/>
      </w:pPr>
      <w:r w:rsidRPr="008D085E">
        <w:rPr>
          <w:b/>
        </w:rPr>
        <w:t>Close</w:t>
      </w:r>
      <w:r>
        <w:t xml:space="preserve"> the NuGet Package Manager after the installation is complete.</w:t>
      </w:r>
    </w:p>
    <w:p w:rsidR="005F0B4B" w:rsidRDefault="005F0B4B" w:rsidP="00485DE7">
      <w:pPr>
        <w:pStyle w:val="LabStepScreenshotLevel2"/>
      </w:pPr>
      <w:r>
        <w:drawing>
          <wp:inline distT="0" distB="0" distL="0" distR="0">
            <wp:extent cx="3702355" cy="241887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SPack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5601" cy="2420993"/>
                    </a:xfrm>
                    <a:prstGeom prst="rect">
                      <a:avLst/>
                    </a:prstGeom>
                  </pic:spPr>
                </pic:pic>
              </a:graphicData>
            </a:graphic>
          </wp:inline>
        </w:drawing>
      </w:r>
    </w:p>
    <w:p w:rsidR="00250661" w:rsidRDefault="00250661" w:rsidP="00D42B24">
      <w:pPr>
        <w:pStyle w:val="LabStepNumberedLevel2"/>
        <w:numPr>
          <w:ilvl w:val="1"/>
          <w:numId w:val="13"/>
        </w:numPr>
      </w:pPr>
      <w:r>
        <w:t xml:space="preserve">Expand the </w:t>
      </w:r>
      <w:r w:rsidRPr="00250661">
        <w:rPr>
          <w:b/>
        </w:rPr>
        <w:t>App_Start</w:t>
      </w:r>
      <w:r>
        <w:t xml:space="preserve"> folder.</w:t>
      </w:r>
    </w:p>
    <w:p w:rsidR="00D42B24" w:rsidRDefault="00250661" w:rsidP="00D42B24">
      <w:pPr>
        <w:pStyle w:val="LabStepNumberedLevel2"/>
        <w:numPr>
          <w:ilvl w:val="1"/>
          <w:numId w:val="13"/>
        </w:numPr>
      </w:pPr>
      <w:r>
        <w:t>Open the file</w:t>
      </w:r>
      <w:r w:rsidR="00D42B24">
        <w:t xml:space="preserve"> </w:t>
      </w:r>
      <w:r>
        <w:rPr>
          <w:b/>
        </w:rPr>
        <w:t>WebApiConfig.cs</w:t>
      </w:r>
      <w:r w:rsidR="00D42B24">
        <w:t>.</w:t>
      </w:r>
    </w:p>
    <w:p w:rsidR="00D42B24" w:rsidRDefault="00250661" w:rsidP="00D42B24">
      <w:pPr>
        <w:pStyle w:val="LabStepNumberedLevel2"/>
        <w:numPr>
          <w:ilvl w:val="1"/>
          <w:numId w:val="13"/>
        </w:numPr>
      </w:pPr>
      <w:r>
        <w:t>Add the following code at the bottom of the Register method to enable CORS for the entire service</w:t>
      </w:r>
      <w:r w:rsidR="00066A4A">
        <w:t xml:space="preserve"> as shown below:</w:t>
      </w: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w:t>
      </w: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 Web API routes</w:t>
      </w: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config.MapHttpAttributeRoutes();</w:t>
      </w:r>
    </w:p>
    <w:p w:rsidR="00066A4A" w:rsidRPr="00066A4A" w:rsidRDefault="00066A4A" w:rsidP="00066A4A">
      <w:pPr>
        <w:pStyle w:val="LabStepCodeBlockLevel2"/>
        <w:tabs>
          <w:tab w:val="clear" w:pos="864"/>
        </w:tabs>
        <w:ind w:left="540"/>
        <w:rPr>
          <w:color w:val="808080" w:themeColor="background1" w:themeShade="80"/>
        </w:rPr>
      </w:pP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config.Routes.MapHttpRoute(</w:t>
      </w: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name: "DefaultApi",</w:t>
      </w: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routeTemplate: "api/{controller}/{id}",</w:t>
      </w: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defaults: new { id = RouteParameter.Optional }</w:t>
      </w:r>
    </w:p>
    <w:p w:rsid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w:t>
      </w:r>
    </w:p>
    <w:p w:rsidR="00066A4A" w:rsidRPr="00066A4A" w:rsidRDefault="00066A4A" w:rsidP="00066A4A">
      <w:pPr>
        <w:pStyle w:val="LabStepCodeBlockLevel2"/>
        <w:tabs>
          <w:tab w:val="clear" w:pos="864"/>
        </w:tabs>
        <w:ind w:left="540"/>
      </w:pPr>
      <w:r>
        <w:t xml:space="preserve">      c</w:t>
      </w:r>
      <w:r w:rsidRPr="00066A4A">
        <w:t>onfig.EnableCors();</w:t>
      </w: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w:t>
      </w:r>
    </w:p>
    <w:p w:rsidR="00066A4A"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w:t>
      </w:r>
    </w:p>
    <w:p w:rsidR="00D42B24" w:rsidRPr="00066A4A" w:rsidRDefault="00066A4A" w:rsidP="00066A4A">
      <w:pPr>
        <w:pStyle w:val="LabStepCodeBlockLevel2"/>
        <w:tabs>
          <w:tab w:val="clear" w:pos="864"/>
        </w:tabs>
        <w:ind w:left="540"/>
        <w:rPr>
          <w:color w:val="808080" w:themeColor="background1" w:themeShade="80"/>
        </w:rPr>
      </w:pPr>
      <w:r w:rsidRPr="00066A4A">
        <w:rPr>
          <w:color w:val="808080" w:themeColor="background1" w:themeShade="80"/>
        </w:rPr>
        <w:t xml:space="preserve">} </w:t>
      </w:r>
      <w:r w:rsidR="00250661" w:rsidRPr="00066A4A">
        <w:rPr>
          <w:color w:val="808080" w:themeColor="background1" w:themeShade="80"/>
        </w:rPr>
        <w:t>();</w:t>
      </w:r>
    </w:p>
    <w:p w:rsidR="00D42B24" w:rsidRDefault="00250661" w:rsidP="00D42B24">
      <w:pPr>
        <w:pStyle w:val="LabStepNumberedLevel2"/>
        <w:numPr>
          <w:ilvl w:val="1"/>
          <w:numId w:val="13"/>
        </w:numPr>
      </w:pPr>
      <w:r>
        <w:t xml:space="preserve">Expand the </w:t>
      </w:r>
      <w:r w:rsidRPr="00250661">
        <w:rPr>
          <w:b/>
        </w:rPr>
        <w:t>Controllers</w:t>
      </w:r>
      <w:r>
        <w:t xml:space="preserve"> folder.</w:t>
      </w:r>
    </w:p>
    <w:p w:rsidR="00D42B24" w:rsidRDefault="00250661" w:rsidP="00D42B24">
      <w:pPr>
        <w:pStyle w:val="LabStepNumberedLevel2"/>
        <w:numPr>
          <w:ilvl w:val="1"/>
          <w:numId w:val="13"/>
        </w:numPr>
      </w:pPr>
      <w:r>
        <w:lastRenderedPageBreak/>
        <w:t xml:space="preserve">Open the file </w:t>
      </w:r>
      <w:r w:rsidRPr="00250661">
        <w:rPr>
          <w:b/>
        </w:rPr>
        <w:t>CustomersController.cs</w:t>
      </w:r>
      <w:r w:rsidR="00D42B24">
        <w:t>.</w:t>
      </w:r>
    </w:p>
    <w:p w:rsidR="00ED07A7" w:rsidRDefault="00ED07A7" w:rsidP="00ED07A7">
      <w:pPr>
        <w:pStyle w:val="LabStepNumberedLevel2"/>
        <w:numPr>
          <w:ilvl w:val="1"/>
          <w:numId w:val="13"/>
        </w:numPr>
      </w:pPr>
      <w:r>
        <w:t>Add the following using statement.</w:t>
      </w:r>
    </w:p>
    <w:p w:rsidR="00ED07A7" w:rsidRDefault="00ED07A7" w:rsidP="00ED07A7">
      <w:pPr>
        <w:pStyle w:val="LabStepCodeBlock"/>
      </w:pPr>
      <w:r w:rsidRPr="00ED07A7">
        <w:t>using System.Web.Http.Cors;</w:t>
      </w:r>
    </w:p>
    <w:p w:rsidR="00250661" w:rsidRDefault="00250661" w:rsidP="00250661">
      <w:pPr>
        <w:pStyle w:val="LabStepNumberedLevel2"/>
        <w:numPr>
          <w:ilvl w:val="1"/>
          <w:numId w:val="13"/>
        </w:numPr>
      </w:pPr>
      <w:r>
        <w:t xml:space="preserve">Add the following attribute </w:t>
      </w:r>
      <w:r w:rsidR="00ED07A7">
        <w:t>above the class definition</w:t>
      </w:r>
      <w:r w:rsidR="00066A4A">
        <w:t xml:space="preserve"> (i.e. just above public class </w:t>
      </w:r>
      <w:r w:rsidR="00066A4A" w:rsidRPr="00066A4A">
        <w:rPr>
          <w:b/>
        </w:rPr>
        <w:t>CustomersController : ODataController</w:t>
      </w:r>
      <w:r w:rsidR="00066A4A">
        <w:t>)</w:t>
      </w:r>
      <w:r>
        <w:t>.</w:t>
      </w:r>
    </w:p>
    <w:p w:rsidR="00250661" w:rsidRDefault="002B5CC1" w:rsidP="00250661">
      <w:pPr>
        <w:pStyle w:val="LabStepCodeBlock"/>
      </w:pPr>
      <w:r w:rsidRPr="002B5CC1">
        <w:t>[EnableCors("*","*","*","DataServiceVersion,MaxDataServiceVersion")]</w:t>
      </w:r>
    </w:p>
    <w:p w:rsidR="002B5CC1" w:rsidRDefault="002B5CC1" w:rsidP="002B5CC1">
      <w:pPr>
        <w:pStyle w:val="LabExerciseCallout"/>
      </w:pPr>
      <w:r>
        <w:t xml:space="preserve">You may enable CORS for specific origins, methods, </w:t>
      </w:r>
      <w:r w:rsidR="009C6E33">
        <w:t>or custom “author” headers. You may also specify what additional headers to return. In the code above, all origins, methods, and headers are accepted. Additionally, the service returns the DataServiceVersion and MaxDataServiceVersion headers, which are expected by the Chrome browser.</w:t>
      </w:r>
      <w:r w:rsidR="005033AC">
        <w:t xml:space="preserve"> In a production application, you would always limit the accepted origins to those that you trust.</w:t>
      </w:r>
    </w:p>
    <w:p w:rsidR="009F4937" w:rsidRDefault="00A36A14" w:rsidP="009F4937">
      <w:pPr>
        <w:pStyle w:val="LabStepNumbered"/>
        <w:numPr>
          <w:ilvl w:val="0"/>
          <w:numId w:val="13"/>
        </w:numPr>
      </w:pPr>
      <w:r>
        <w:t>Add the client app to your solution</w:t>
      </w:r>
    </w:p>
    <w:p w:rsidR="001B7AB6" w:rsidRDefault="001B7AB6" w:rsidP="009F4937">
      <w:pPr>
        <w:pStyle w:val="LabStepNumberedLevel2"/>
        <w:numPr>
          <w:ilvl w:val="1"/>
          <w:numId w:val="13"/>
        </w:numPr>
      </w:pPr>
      <w:r>
        <w:t xml:space="preserve">In the Starter Files </w:t>
      </w:r>
      <w:r w:rsidR="00066A4A">
        <w:t xml:space="preserve">folder </w:t>
      </w:r>
      <w:r>
        <w:t>for this lab</w:t>
      </w:r>
      <w:r w:rsidR="00066A4A">
        <w:t xml:space="preserve"> (C:/Student/Modules/WebAPI/StarterFiles)</w:t>
      </w:r>
      <w:r>
        <w:t xml:space="preserve">, locate the folder </w:t>
      </w:r>
      <w:r w:rsidRPr="001B7AB6">
        <w:rPr>
          <w:b/>
        </w:rPr>
        <w:t>WingtipCRMClient</w:t>
      </w:r>
      <w:r>
        <w:t>.</w:t>
      </w:r>
    </w:p>
    <w:p w:rsidR="001B7AB6" w:rsidRDefault="001B7AB6" w:rsidP="009F4937">
      <w:pPr>
        <w:pStyle w:val="LabStepNumberedLevel2"/>
        <w:numPr>
          <w:ilvl w:val="1"/>
          <w:numId w:val="13"/>
        </w:numPr>
      </w:pPr>
      <w:r>
        <w:t>Copy this entire folder into the working directory you are using for this lab</w:t>
      </w:r>
      <w:r w:rsidR="00204765">
        <w:t xml:space="preserve"> (i.e. C:/Student/Modules/WebAPI/WingtipCRMService/)</w:t>
      </w:r>
      <w:r>
        <w:t>.</w:t>
      </w:r>
    </w:p>
    <w:p w:rsidR="001B7AB6" w:rsidRDefault="001B7AB6" w:rsidP="009F4937">
      <w:pPr>
        <w:pStyle w:val="LabStepNumberedLevel2"/>
        <w:numPr>
          <w:ilvl w:val="1"/>
          <w:numId w:val="13"/>
        </w:numPr>
      </w:pPr>
      <w:r>
        <w:t xml:space="preserve">In Visual Studio 2013, select </w:t>
      </w:r>
      <w:r w:rsidRPr="001B7AB6">
        <w:rPr>
          <w:b/>
        </w:rPr>
        <w:t>File</w:t>
      </w:r>
      <w:r w:rsidRPr="001B7AB6">
        <w:rPr>
          <w:b/>
        </w:rPr>
        <w:sym w:font="Wingdings" w:char="F0E0"/>
      </w:r>
      <w:r w:rsidRPr="001B7AB6">
        <w:rPr>
          <w:b/>
        </w:rPr>
        <w:t>Add</w:t>
      </w:r>
      <w:r w:rsidRPr="001B7AB6">
        <w:rPr>
          <w:b/>
        </w:rPr>
        <w:sym w:font="Wingdings" w:char="F0E0"/>
      </w:r>
      <w:r w:rsidRPr="001B7AB6">
        <w:rPr>
          <w:b/>
        </w:rPr>
        <w:t>Exiting Project</w:t>
      </w:r>
      <w:r>
        <w:t>.</w:t>
      </w:r>
    </w:p>
    <w:p w:rsidR="00204765" w:rsidRDefault="00204765" w:rsidP="00204765">
      <w:pPr>
        <w:pStyle w:val="LabStepNumberedLevel2"/>
        <w:numPr>
          <w:ilvl w:val="1"/>
          <w:numId w:val="13"/>
        </w:numPr>
      </w:pPr>
      <w:r>
        <w:t>Browse to the Project folder you just copied (</w:t>
      </w:r>
      <w:r w:rsidRPr="00204765">
        <w:t>C:\Student\Modules\WebAPI\WingtipCRMService\WingtipCRMClient</w:t>
      </w:r>
      <w:r>
        <w:t>)</w:t>
      </w:r>
    </w:p>
    <w:p w:rsidR="001B7AB6" w:rsidRDefault="001B7AB6" w:rsidP="009F4937">
      <w:pPr>
        <w:pStyle w:val="LabStepNumberedLevel2"/>
        <w:numPr>
          <w:ilvl w:val="1"/>
          <w:numId w:val="13"/>
        </w:numPr>
      </w:pPr>
      <w:r>
        <w:t xml:space="preserve">Add the </w:t>
      </w:r>
      <w:r w:rsidRPr="001B7AB6">
        <w:rPr>
          <w:b/>
        </w:rPr>
        <w:t>WingtipCRMClient</w:t>
      </w:r>
      <w:r>
        <w:t xml:space="preserve"> project to your solution.</w:t>
      </w:r>
    </w:p>
    <w:p w:rsidR="00204765" w:rsidRDefault="00204765" w:rsidP="00204765">
      <w:pPr>
        <w:pStyle w:val="LabStepNumberedLevel3"/>
        <w:numPr>
          <w:ilvl w:val="2"/>
          <w:numId w:val="13"/>
        </w:numPr>
      </w:pPr>
      <w:r>
        <w:t xml:space="preserve">Select the </w:t>
      </w:r>
      <w:r w:rsidRPr="001B7AB6">
        <w:rPr>
          <w:b/>
        </w:rPr>
        <w:t>WingtipCRMClient</w:t>
      </w:r>
      <w:r>
        <w:rPr>
          <w:b/>
        </w:rPr>
        <w:t xml:space="preserve">.csproj </w:t>
      </w:r>
      <w:r>
        <w:t xml:space="preserve">file and click </w:t>
      </w:r>
      <w:r>
        <w:rPr>
          <w:b/>
        </w:rPr>
        <w:t>Open</w:t>
      </w:r>
    </w:p>
    <w:p w:rsidR="001B7AB6" w:rsidRDefault="001B7AB6" w:rsidP="001B7AB6">
      <w:pPr>
        <w:pStyle w:val="LabExerciseCallout"/>
      </w:pPr>
      <w:r>
        <w:t>Other labs in the class will deal explicitly with creating JavaScript-based apps and binding data to web pages. For this lab, you will focus on the operations necessary to read and write to the OData service.</w:t>
      </w:r>
    </w:p>
    <w:p w:rsidR="009F4937" w:rsidRDefault="00364222" w:rsidP="009F4937">
      <w:pPr>
        <w:pStyle w:val="LabStepNumberedLevel2"/>
        <w:numPr>
          <w:ilvl w:val="1"/>
          <w:numId w:val="13"/>
        </w:numPr>
      </w:pPr>
      <w:r>
        <w:t xml:space="preserve">In the Solution explorer, expand the </w:t>
      </w:r>
      <w:r w:rsidRPr="00364222">
        <w:rPr>
          <w:b/>
        </w:rPr>
        <w:t>scripts</w:t>
      </w:r>
      <w:r>
        <w:t xml:space="preserve"> folder and note the </w:t>
      </w:r>
      <w:r w:rsidRPr="00364222">
        <w:rPr>
          <w:b/>
        </w:rPr>
        <w:t>datajs-1.1.2</w:t>
      </w:r>
      <w:r>
        <w:t xml:space="preserve"> library.</w:t>
      </w:r>
    </w:p>
    <w:p w:rsidR="00364222" w:rsidRDefault="00364222" w:rsidP="00364222">
      <w:pPr>
        <w:pStyle w:val="LabExerciseCallout"/>
      </w:pPr>
      <w:r>
        <w:t>Datajs is a library specifically intended to be used with OData services. It supports data caching to make it easy to handle large data sets efficiently.</w:t>
      </w:r>
    </w:p>
    <w:p w:rsidR="009F4937" w:rsidRDefault="009F4937" w:rsidP="009F4937">
      <w:pPr>
        <w:pStyle w:val="LabStepNumberedLevel2"/>
        <w:numPr>
          <w:ilvl w:val="1"/>
          <w:numId w:val="13"/>
        </w:numPr>
      </w:pPr>
      <w:r>
        <w:t xml:space="preserve">In the </w:t>
      </w:r>
      <w:r w:rsidR="00364222">
        <w:t xml:space="preserve">scripts folder, open the </w:t>
      </w:r>
      <w:r w:rsidR="00364222" w:rsidRPr="00364222">
        <w:rPr>
          <w:b/>
        </w:rPr>
        <w:t>wingtip.crm.viewmodel.js</w:t>
      </w:r>
      <w:r w:rsidR="00364222">
        <w:t xml:space="preserve"> library for editing</w:t>
      </w:r>
      <w:r>
        <w:t>.</w:t>
      </w:r>
    </w:p>
    <w:p w:rsidR="00364222" w:rsidRDefault="00364222" w:rsidP="00364222">
      <w:pPr>
        <w:pStyle w:val="LabExerciseCallout"/>
      </w:pPr>
      <w:r>
        <w:t>The wingtip.crm.viewmodel library is used to wrap the datajs operations and generate a view model that can be bound to the web page. In this exercise, you’ll edit the parts of the library that deal with datajs.</w:t>
      </w:r>
    </w:p>
    <w:p w:rsidR="009F4937" w:rsidRDefault="00364222" w:rsidP="009F4937">
      <w:pPr>
        <w:pStyle w:val="LabStepNumberedLevel2"/>
        <w:numPr>
          <w:ilvl w:val="1"/>
          <w:numId w:val="13"/>
        </w:numPr>
      </w:pPr>
      <w:r>
        <w:t xml:space="preserve">Locate the comment </w:t>
      </w:r>
      <w:r w:rsidRPr="00B12319">
        <w:rPr>
          <w:b/>
        </w:rPr>
        <w:t>//TO DO: Update the Service Root</w:t>
      </w:r>
      <w:r>
        <w:t xml:space="preserve"> and </w:t>
      </w:r>
      <w:r w:rsidR="00B12319">
        <w:t>edit the service root to point to your OData endpoint.</w:t>
      </w:r>
    </w:p>
    <w:p w:rsidR="000875B0" w:rsidRDefault="000875B0" w:rsidP="000875B0">
      <w:pPr>
        <w:pStyle w:val="LabStepNumberedLevel2"/>
        <w:numPr>
          <w:ilvl w:val="0"/>
          <w:numId w:val="0"/>
        </w:numPr>
        <w:ind w:left="720"/>
      </w:pPr>
      <w:r>
        <w:t>Note: this is the port number you were asked to write down in the earlier exercise.</w:t>
      </w:r>
    </w:p>
    <w:p w:rsidR="00B12319" w:rsidRPr="00B12319" w:rsidRDefault="00B12319" w:rsidP="00B12319">
      <w:pPr>
        <w:pStyle w:val="LabExerciseCallout"/>
        <w:rPr>
          <w:rStyle w:val="IntenseEmphasis"/>
        </w:rPr>
      </w:pPr>
      <w:r>
        <w:rPr>
          <w:rStyle w:val="IntenseEmphasis"/>
        </w:rPr>
        <w:t>Warning: Be sure that the service root ends with a forward slash.</w:t>
      </w:r>
    </w:p>
    <w:p w:rsidR="00FD1DBC" w:rsidRDefault="00FD1DBC" w:rsidP="00953961">
      <w:pPr>
        <w:pStyle w:val="LabStepNumberedLevel2"/>
        <w:numPr>
          <w:ilvl w:val="1"/>
          <w:numId w:val="17"/>
        </w:numPr>
      </w:pPr>
      <w:r>
        <w:t xml:space="preserve">Locate the comment </w:t>
      </w:r>
      <w:r w:rsidRPr="00953961">
        <w:rPr>
          <w:b/>
        </w:rPr>
        <w:t xml:space="preserve">//TO DO: </w:t>
      </w:r>
      <w:r w:rsidR="00953961" w:rsidRPr="00953961">
        <w:rPr>
          <w:b/>
        </w:rPr>
        <w:t>Edit refreshCache function</w:t>
      </w:r>
      <w:r>
        <w:t xml:space="preserve"> and </w:t>
      </w:r>
      <w:r w:rsidR="00953961">
        <w:t>add the following code</w:t>
      </w:r>
      <w:r w:rsidR="003C575A">
        <w:t xml:space="preserve"> as shown below</w:t>
      </w:r>
      <w:r w:rsidR="00953961">
        <w:t>:</w:t>
      </w:r>
    </w:p>
    <w:p w:rsidR="000875B0" w:rsidRPr="000875B0" w:rsidRDefault="000875B0" w:rsidP="000875B0">
      <w:pPr>
        <w:pStyle w:val="LabStepCodeBlockLevel2"/>
        <w:tabs>
          <w:tab w:val="clear" w:pos="576"/>
          <w:tab w:val="clear" w:pos="864"/>
        </w:tabs>
        <w:ind w:left="540"/>
        <w:rPr>
          <w:color w:val="808080" w:themeColor="background1" w:themeShade="80"/>
        </w:rPr>
      </w:pPr>
      <w:r w:rsidRPr="000875B0">
        <w:rPr>
          <w:color w:val="808080" w:themeColor="background1" w:themeShade="80"/>
        </w:rPr>
        <w:t xml:space="preserve">   var refreshCache = function () {</w:t>
      </w:r>
    </w:p>
    <w:p w:rsidR="000875B0" w:rsidRDefault="000875B0" w:rsidP="000875B0">
      <w:pPr>
        <w:pStyle w:val="LabStepCodeBlockLevel2"/>
        <w:tabs>
          <w:tab w:val="clear" w:pos="576"/>
          <w:tab w:val="clear" w:pos="864"/>
          <w:tab w:val="left" w:pos="630"/>
        </w:tabs>
        <w:ind w:left="540"/>
        <w:rPr>
          <w:color w:val="808080" w:themeColor="background1" w:themeShade="80"/>
        </w:rPr>
      </w:pPr>
      <w:r w:rsidRPr="000875B0">
        <w:rPr>
          <w:color w:val="808080" w:themeColor="background1" w:themeShade="80"/>
        </w:rPr>
        <w:t xml:space="preserve">      //TO DO: Edit refreshCache function</w:t>
      </w:r>
    </w:p>
    <w:p w:rsidR="000875B0" w:rsidRDefault="000875B0" w:rsidP="000875B0">
      <w:pPr>
        <w:pStyle w:val="LabStepCodeBlockLevel2"/>
        <w:tabs>
          <w:tab w:val="clear" w:pos="576"/>
          <w:tab w:val="clear" w:pos="864"/>
          <w:tab w:val="left" w:pos="630"/>
        </w:tabs>
        <w:ind w:left="540"/>
      </w:pPr>
      <w:r w:rsidRPr="000875B0">
        <w:t xml:space="preserve">      if (cache !== null) cache.clear();</w:t>
      </w:r>
    </w:p>
    <w:p w:rsidR="000875B0" w:rsidRPr="000875B0" w:rsidRDefault="000875B0" w:rsidP="000875B0">
      <w:pPr>
        <w:pStyle w:val="LabStepCodeBlockLevel2"/>
        <w:tabs>
          <w:tab w:val="clear" w:pos="576"/>
          <w:tab w:val="clear" w:pos="864"/>
          <w:tab w:val="left" w:pos="630"/>
        </w:tabs>
        <w:ind w:left="540"/>
      </w:pPr>
      <w:r w:rsidRPr="000875B0">
        <w:t xml:space="preserve">      cache = datajs.createDataCache({</w:t>
      </w:r>
    </w:p>
    <w:p w:rsidR="000875B0" w:rsidRPr="000875B0" w:rsidRDefault="000875B0" w:rsidP="000875B0">
      <w:pPr>
        <w:pStyle w:val="LabStepCodeBlockLevel2"/>
        <w:tabs>
          <w:tab w:val="clear" w:pos="576"/>
          <w:tab w:val="clear" w:pos="864"/>
          <w:tab w:val="left" w:pos="630"/>
        </w:tabs>
        <w:ind w:left="540"/>
      </w:pPr>
      <w:r w:rsidRPr="000875B0">
        <w:t xml:space="preserve">        name: "contacts",</w:t>
      </w:r>
    </w:p>
    <w:p w:rsidR="000875B0" w:rsidRPr="000875B0" w:rsidRDefault="000875B0" w:rsidP="000875B0">
      <w:pPr>
        <w:pStyle w:val="LabStepCodeBlockLevel2"/>
        <w:tabs>
          <w:tab w:val="clear" w:pos="576"/>
          <w:tab w:val="clear" w:pos="864"/>
          <w:tab w:val="left" w:pos="630"/>
        </w:tabs>
        <w:ind w:left="540"/>
      </w:pPr>
      <w:r w:rsidRPr="000875B0">
        <w:t xml:space="preserve">        source: serviceRoot + "odata/Customers?$orderby=LastName,FirstName&amp;$top=100",</w:t>
      </w:r>
    </w:p>
    <w:p w:rsidR="000875B0" w:rsidRPr="000875B0" w:rsidRDefault="000875B0" w:rsidP="000875B0">
      <w:pPr>
        <w:pStyle w:val="LabStepCodeBlockLevel2"/>
        <w:tabs>
          <w:tab w:val="clear" w:pos="576"/>
          <w:tab w:val="clear" w:pos="864"/>
          <w:tab w:val="left" w:pos="630"/>
        </w:tabs>
        <w:ind w:left="540"/>
      </w:pPr>
      <w:r w:rsidRPr="000875B0">
        <w:t xml:space="preserve">        prefetchSize: 100,</w:t>
      </w:r>
    </w:p>
    <w:p w:rsidR="000875B0" w:rsidRPr="000875B0" w:rsidRDefault="000875B0" w:rsidP="000875B0">
      <w:pPr>
        <w:pStyle w:val="LabStepCodeBlockLevel2"/>
        <w:tabs>
          <w:tab w:val="clear" w:pos="576"/>
          <w:tab w:val="clear" w:pos="864"/>
          <w:tab w:val="left" w:pos="630"/>
        </w:tabs>
        <w:ind w:left="540"/>
      </w:pPr>
      <w:r w:rsidRPr="000875B0">
        <w:t xml:space="preserve">        pageSize: 100</w:t>
      </w:r>
    </w:p>
    <w:p w:rsidR="000875B0" w:rsidRPr="000875B0" w:rsidRDefault="000875B0" w:rsidP="000875B0">
      <w:pPr>
        <w:pStyle w:val="LabStepCodeBlockLevel2"/>
        <w:tabs>
          <w:tab w:val="clear" w:pos="576"/>
          <w:tab w:val="clear" w:pos="864"/>
          <w:tab w:val="left" w:pos="630"/>
        </w:tabs>
        <w:ind w:left="540"/>
      </w:pPr>
      <w:r w:rsidRPr="000875B0">
        <w:t xml:space="preserve">      });</w:t>
      </w:r>
    </w:p>
    <w:p w:rsidR="000875B0" w:rsidRPr="000875B0" w:rsidRDefault="000875B0" w:rsidP="000875B0">
      <w:pPr>
        <w:pStyle w:val="LabStepCodeBlockLevel2"/>
        <w:tabs>
          <w:tab w:val="clear" w:pos="576"/>
          <w:tab w:val="clear" w:pos="864"/>
          <w:tab w:val="left" w:pos="630"/>
        </w:tabs>
        <w:ind w:left="540"/>
      </w:pPr>
      <w:r w:rsidRPr="000875B0">
        <w:t xml:space="preserve">      loadCustomers();</w:t>
      </w:r>
    </w:p>
    <w:p w:rsidR="000875B0" w:rsidRPr="000875B0" w:rsidRDefault="000875B0" w:rsidP="000875B0">
      <w:pPr>
        <w:pStyle w:val="LabStepCodeBlockLevel2"/>
        <w:tabs>
          <w:tab w:val="clear" w:pos="576"/>
          <w:tab w:val="clear" w:pos="864"/>
        </w:tabs>
        <w:ind w:left="540"/>
        <w:rPr>
          <w:color w:val="808080" w:themeColor="background1" w:themeShade="80"/>
        </w:rPr>
      </w:pPr>
    </w:p>
    <w:p w:rsidR="00953961" w:rsidRPr="000875B0" w:rsidRDefault="000875B0" w:rsidP="000875B0">
      <w:pPr>
        <w:pStyle w:val="LabStepCodeBlockLevel2"/>
        <w:tabs>
          <w:tab w:val="clear" w:pos="576"/>
          <w:tab w:val="clear" w:pos="864"/>
        </w:tabs>
        <w:ind w:left="540"/>
        <w:rPr>
          <w:color w:val="808080" w:themeColor="background1" w:themeShade="80"/>
        </w:rPr>
      </w:pPr>
      <w:r w:rsidRPr="000875B0">
        <w:rPr>
          <w:color w:val="808080" w:themeColor="background1" w:themeShade="80"/>
        </w:rPr>
        <w:t xml:space="preserve">    };</w:t>
      </w:r>
    </w:p>
    <w:p w:rsidR="007573BD" w:rsidRDefault="007573BD" w:rsidP="007573BD">
      <w:pPr>
        <w:pStyle w:val="LabExerciseCallout"/>
      </w:pPr>
      <w:r>
        <w:t>The re</w:t>
      </w:r>
      <w:r w:rsidR="008C3654">
        <w:t>f</w:t>
      </w:r>
      <w:r>
        <w:t xml:space="preserve">reshCache function loads the cache with data from the OData service. Read operations for the app can then be performed against the cache instead of the OData service. </w:t>
      </w:r>
    </w:p>
    <w:p w:rsidR="004F030D" w:rsidRPr="004F030D" w:rsidRDefault="007573BD" w:rsidP="004F030D">
      <w:pPr>
        <w:pStyle w:val="LabStepNumberedLevel2"/>
        <w:numPr>
          <w:ilvl w:val="1"/>
          <w:numId w:val="18"/>
        </w:numPr>
      </w:pPr>
      <w:r>
        <w:t xml:space="preserve">Locate the comment </w:t>
      </w:r>
      <w:r w:rsidRPr="007573BD">
        <w:rPr>
          <w:b/>
        </w:rPr>
        <w:t xml:space="preserve">//TO DO: Edit </w:t>
      </w:r>
      <w:r>
        <w:rPr>
          <w:b/>
        </w:rPr>
        <w:t>loadCustomers</w:t>
      </w:r>
      <w:r w:rsidRPr="007573BD">
        <w:rPr>
          <w:b/>
        </w:rPr>
        <w:t xml:space="preserve"> function</w:t>
      </w:r>
      <w:r>
        <w:t xml:space="preserve"> and add the following code</w:t>
      </w:r>
      <w:r w:rsidR="003C575A">
        <w:t xml:space="preserve"> as shown below</w:t>
      </w:r>
      <w:r>
        <w:t>:</w:t>
      </w:r>
    </w:p>
    <w:p w:rsidR="004F030D" w:rsidRPr="004F030D" w:rsidRDefault="004F030D" w:rsidP="004F030D">
      <w:pPr>
        <w:pStyle w:val="LabStepCodeBlock"/>
        <w:rPr>
          <w:color w:val="7F7F7F" w:themeColor="text1" w:themeTint="80"/>
        </w:rPr>
      </w:pPr>
      <w:r w:rsidRPr="004F030D">
        <w:rPr>
          <w:color w:val="7F7F7F" w:themeColor="text1" w:themeTint="80"/>
        </w:rPr>
        <w:t xml:space="preserve">    var loadCustomers = function () {</w:t>
      </w:r>
    </w:p>
    <w:p w:rsidR="004F030D" w:rsidRPr="004F030D" w:rsidRDefault="004F030D" w:rsidP="004F030D">
      <w:pPr>
        <w:pStyle w:val="LabStepCodeBlock"/>
        <w:rPr>
          <w:color w:val="7F7F7F" w:themeColor="text1" w:themeTint="80"/>
        </w:rPr>
      </w:pPr>
      <w:r w:rsidRPr="004F030D">
        <w:rPr>
          <w:color w:val="7F7F7F" w:themeColor="text1" w:themeTint="80"/>
        </w:rPr>
        <w:t xml:space="preserve">      //TO DO: Edit loadCustomers function</w:t>
      </w:r>
    </w:p>
    <w:p w:rsidR="004F030D" w:rsidRPr="004F030D" w:rsidRDefault="004F030D" w:rsidP="004F030D">
      <w:pPr>
        <w:pStyle w:val="LabStepCodeBlock"/>
      </w:pPr>
      <w:r w:rsidRPr="004F030D">
        <w:t xml:space="preserve">      return cache.readRange(0, 100).then(</w:t>
      </w:r>
    </w:p>
    <w:p w:rsidR="004F030D" w:rsidRPr="004F030D" w:rsidRDefault="004F030D" w:rsidP="004F030D">
      <w:pPr>
        <w:pStyle w:val="LabStepCodeBlock"/>
      </w:pPr>
      <w:r w:rsidRPr="004F030D">
        <w:t xml:space="preserve">         function (data) {</w:t>
      </w:r>
    </w:p>
    <w:p w:rsidR="004F030D" w:rsidRPr="004F030D" w:rsidRDefault="004F030D" w:rsidP="004F030D">
      <w:pPr>
        <w:pStyle w:val="LabStepCodeBlock"/>
      </w:pPr>
      <w:r w:rsidRPr="004F030D">
        <w:t xml:space="preserve">            onLoadCustomersComplete(data);</w:t>
      </w:r>
    </w:p>
    <w:p w:rsidR="004F030D" w:rsidRPr="004F030D" w:rsidRDefault="004F030D" w:rsidP="004F030D">
      <w:pPr>
        <w:pStyle w:val="LabStepCodeBlock"/>
      </w:pPr>
      <w:r w:rsidRPr="004F030D">
        <w:t xml:space="preserve">         },</w:t>
      </w:r>
    </w:p>
    <w:p w:rsidR="004F030D" w:rsidRPr="004F030D" w:rsidRDefault="004F030D" w:rsidP="004F030D">
      <w:pPr>
        <w:pStyle w:val="LabStepCodeBlock"/>
      </w:pPr>
      <w:r w:rsidRPr="004F030D">
        <w:t xml:space="preserve">         function (err) {</w:t>
      </w:r>
    </w:p>
    <w:p w:rsidR="004F030D" w:rsidRPr="004F030D" w:rsidRDefault="004F030D" w:rsidP="004F030D">
      <w:pPr>
        <w:pStyle w:val="LabStepCodeBlock"/>
      </w:pPr>
      <w:r w:rsidRPr="004F030D">
        <w:t xml:space="preserve">            onError(err);</w:t>
      </w:r>
    </w:p>
    <w:p w:rsidR="004F030D" w:rsidRPr="004F030D" w:rsidRDefault="004F030D" w:rsidP="004F030D">
      <w:pPr>
        <w:pStyle w:val="LabStepCodeBlock"/>
      </w:pPr>
      <w:r w:rsidRPr="004F030D">
        <w:t xml:space="preserve">         }</w:t>
      </w:r>
    </w:p>
    <w:p w:rsidR="004F030D" w:rsidRPr="004F030D" w:rsidRDefault="004F030D" w:rsidP="004F030D">
      <w:pPr>
        <w:pStyle w:val="LabStepCodeBlock"/>
      </w:pPr>
      <w:r w:rsidRPr="004F030D">
        <w:lastRenderedPageBreak/>
        <w:t xml:space="preserve">      );</w:t>
      </w:r>
    </w:p>
    <w:p w:rsidR="000875B0" w:rsidRPr="004F030D" w:rsidRDefault="004F030D" w:rsidP="004F030D">
      <w:pPr>
        <w:pStyle w:val="LabStepCodeBlock"/>
        <w:rPr>
          <w:color w:val="7F7F7F" w:themeColor="text1" w:themeTint="80"/>
        </w:rPr>
      </w:pPr>
      <w:r w:rsidRPr="004F030D">
        <w:t xml:space="preserve">    </w:t>
      </w:r>
      <w:r w:rsidRPr="004F030D">
        <w:rPr>
          <w:color w:val="7F7F7F" w:themeColor="text1" w:themeTint="80"/>
        </w:rPr>
        <w:t>};</w:t>
      </w:r>
    </w:p>
    <w:p w:rsidR="008C3654" w:rsidRDefault="008C3654" w:rsidP="008C3654">
      <w:pPr>
        <w:pStyle w:val="LabExerciseCallout"/>
      </w:pPr>
      <w:r>
        <w:t>The loadCustomers function reads all of the data from the cache. Once read, it calls the onLoadCustomersComplete function, which will bind the data to a table for viewing.</w:t>
      </w:r>
    </w:p>
    <w:p w:rsidR="008C3654" w:rsidRDefault="008C3654" w:rsidP="008C3654">
      <w:pPr>
        <w:pStyle w:val="LabStepNumberedLevel2"/>
        <w:numPr>
          <w:ilvl w:val="1"/>
          <w:numId w:val="13"/>
        </w:numPr>
      </w:pPr>
      <w:r>
        <w:t xml:space="preserve">Locate the comment </w:t>
      </w:r>
      <w:r w:rsidRPr="008C3654">
        <w:rPr>
          <w:b/>
        </w:rPr>
        <w:t xml:space="preserve">//TO DO: Edit </w:t>
      </w:r>
      <w:r>
        <w:rPr>
          <w:b/>
        </w:rPr>
        <w:t>get</w:t>
      </w:r>
      <w:r w:rsidRPr="008C3654">
        <w:rPr>
          <w:b/>
        </w:rPr>
        <w:t>Customer function</w:t>
      </w:r>
      <w:r>
        <w:t xml:space="preserve"> and add the following code</w:t>
      </w:r>
      <w:r w:rsidR="003C575A">
        <w:t xml:space="preserve"> as shown below</w:t>
      </w:r>
      <w:r>
        <w:t>:</w:t>
      </w:r>
    </w:p>
    <w:p w:rsidR="004F030D" w:rsidRPr="004F030D" w:rsidRDefault="004F030D" w:rsidP="004F030D">
      <w:pPr>
        <w:pStyle w:val="LabStepCodeBlock"/>
        <w:rPr>
          <w:color w:val="7F7F7F" w:themeColor="text1" w:themeTint="80"/>
        </w:rPr>
      </w:pPr>
      <w:r w:rsidRPr="004F030D">
        <w:rPr>
          <w:color w:val="7F7F7F" w:themeColor="text1" w:themeTint="80"/>
        </w:rPr>
        <w:t>var getCustomer = function (Id) {</w:t>
      </w:r>
    </w:p>
    <w:p w:rsidR="004F030D" w:rsidRPr="004F030D" w:rsidRDefault="003C575A" w:rsidP="004F030D">
      <w:pPr>
        <w:pStyle w:val="LabStepCodeBlock"/>
        <w:rPr>
          <w:color w:val="7F7F7F" w:themeColor="text1" w:themeTint="80"/>
        </w:rPr>
      </w:pPr>
      <w:r>
        <w:rPr>
          <w:color w:val="7F7F7F" w:themeColor="text1" w:themeTint="80"/>
        </w:rPr>
        <w:t xml:space="preserve">   </w:t>
      </w:r>
      <w:r w:rsidR="004F030D" w:rsidRPr="004F030D">
        <w:rPr>
          <w:color w:val="7F7F7F" w:themeColor="text1" w:themeTint="80"/>
        </w:rPr>
        <w:t>//TO DO: Edit getCustomer function</w:t>
      </w:r>
    </w:p>
    <w:p w:rsidR="008C3654" w:rsidRDefault="004F030D" w:rsidP="008C3654">
      <w:pPr>
        <w:pStyle w:val="LabStepCodeBlock"/>
      </w:pPr>
      <w:r>
        <w:t xml:space="preserve">   </w:t>
      </w:r>
      <w:r w:rsidR="008C3654">
        <w:t>var deferred = jQuery.Deferred();</w:t>
      </w:r>
    </w:p>
    <w:p w:rsidR="008C3654" w:rsidRDefault="004F030D" w:rsidP="008C3654">
      <w:pPr>
        <w:pStyle w:val="LabStepCodeBlock"/>
      </w:pPr>
      <w:r>
        <w:t xml:space="preserve">   </w:t>
      </w:r>
      <w:r w:rsidR="008C3654">
        <w:t>cache.readRange(0, 100).always(function (data) {</w:t>
      </w:r>
    </w:p>
    <w:p w:rsidR="008C3654" w:rsidRDefault="008C3654" w:rsidP="008C3654">
      <w:pPr>
        <w:pStyle w:val="LabStepCodeBlock"/>
      </w:pPr>
      <w:r>
        <w:t xml:space="preserve">    </w:t>
      </w:r>
      <w:r w:rsidR="004F030D">
        <w:t xml:space="preserve">   </w:t>
      </w:r>
      <w:r>
        <w:t>deferred.resolve(</w:t>
      </w:r>
    </w:p>
    <w:p w:rsidR="008C3654" w:rsidRDefault="008C3654" w:rsidP="008C3654">
      <w:pPr>
        <w:pStyle w:val="LabStepCodeBlock"/>
      </w:pPr>
      <w:r>
        <w:t xml:space="preserve">        </w:t>
      </w:r>
      <w:r w:rsidR="004F030D">
        <w:t xml:space="preserve">   </w:t>
      </w:r>
      <w:r>
        <w:t>_.chain(data)</w:t>
      </w:r>
    </w:p>
    <w:p w:rsidR="008C3654" w:rsidRDefault="008C3654" w:rsidP="008C3654">
      <w:pPr>
        <w:pStyle w:val="LabStepCodeBlock"/>
      </w:pPr>
      <w:r>
        <w:t xml:space="preserve">        </w:t>
      </w:r>
      <w:r w:rsidR="004F030D">
        <w:t xml:space="preserve">   </w:t>
      </w:r>
      <w:r>
        <w:t>.filter(function (contact) { return (contact.ID === Id); })</w:t>
      </w:r>
    </w:p>
    <w:p w:rsidR="008C3654" w:rsidRDefault="008C3654" w:rsidP="008C3654">
      <w:pPr>
        <w:pStyle w:val="LabStepCodeBlock"/>
      </w:pPr>
      <w:r>
        <w:t xml:space="preserve">        </w:t>
      </w:r>
      <w:r w:rsidR="004F030D">
        <w:t xml:space="preserve">   </w:t>
      </w:r>
      <w:r>
        <w:t>.rest(0)</w:t>
      </w:r>
    </w:p>
    <w:p w:rsidR="008C3654" w:rsidRDefault="008C3654" w:rsidP="008C3654">
      <w:pPr>
        <w:pStyle w:val="LabStepCodeBlock"/>
      </w:pPr>
      <w:r>
        <w:t xml:space="preserve">        </w:t>
      </w:r>
      <w:r w:rsidR="004F030D">
        <w:t xml:space="preserve">   </w:t>
      </w:r>
      <w:r>
        <w:t>.first()</w:t>
      </w:r>
    </w:p>
    <w:p w:rsidR="008C3654" w:rsidRDefault="008C3654" w:rsidP="008C3654">
      <w:pPr>
        <w:pStyle w:val="LabStepCodeBlock"/>
      </w:pPr>
      <w:r>
        <w:t xml:space="preserve">        </w:t>
      </w:r>
      <w:r w:rsidR="004F030D">
        <w:t xml:space="preserve">   </w:t>
      </w:r>
      <w:r>
        <w:t>.value()</w:t>
      </w:r>
    </w:p>
    <w:p w:rsidR="008C3654" w:rsidRDefault="008C3654" w:rsidP="008C3654">
      <w:pPr>
        <w:pStyle w:val="LabStepCodeBlock"/>
      </w:pPr>
      <w:r>
        <w:t xml:space="preserve">    </w:t>
      </w:r>
      <w:r w:rsidR="004F030D">
        <w:t xml:space="preserve">   </w:t>
      </w:r>
      <w:r>
        <w:t>);</w:t>
      </w:r>
    </w:p>
    <w:p w:rsidR="008C3654" w:rsidRDefault="004F030D" w:rsidP="008C3654">
      <w:pPr>
        <w:pStyle w:val="LabStepCodeBlock"/>
      </w:pPr>
      <w:r>
        <w:t xml:space="preserve">   </w:t>
      </w:r>
      <w:r w:rsidR="008C3654">
        <w:t>});</w:t>
      </w:r>
    </w:p>
    <w:p w:rsidR="008C3654" w:rsidRDefault="004F030D" w:rsidP="008C3654">
      <w:pPr>
        <w:pStyle w:val="LabStepCodeBlock"/>
      </w:pPr>
      <w:r>
        <w:t xml:space="preserve">   </w:t>
      </w:r>
      <w:r w:rsidR="008C3654">
        <w:t>return deferred.promise();</w:t>
      </w:r>
    </w:p>
    <w:p w:rsidR="004F030D" w:rsidRPr="004F030D" w:rsidRDefault="004F030D" w:rsidP="008C3654">
      <w:pPr>
        <w:pStyle w:val="LabStepCodeBlock"/>
        <w:rPr>
          <w:color w:val="7F7F7F" w:themeColor="text1" w:themeTint="80"/>
        </w:rPr>
      </w:pPr>
      <w:r w:rsidRPr="004F030D">
        <w:rPr>
          <w:color w:val="7F7F7F" w:themeColor="text1" w:themeTint="80"/>
        </w:rPr>
        <w:t>}</w:t>
      </w:r>
    </w:p>
    <w:p w:rsidR="008C3654" w:rsidRDefault="008C3654" w:rsidP="008C3654">
      <w:pPr>
        <w:pStyle w:val="LabExerciseCallout"/>
      </w:pPr>
      <w:r>
        <w:t>The getCustomer function returns a single customer record from the cache. This is accomplished using an additional third-party JavaScript library named underscore.js. Underscore provides many useful utility functions for manipulating data sets.</w:t>
      </w:r>
    </w:p>
    <w:p w:rsidR="0043374D" w:rsidRDefault="0043374D" w:rsidP="0043374D">
      <w:pPr>
        <w:pStyle w:val="LabStepNumberedLevel2"/>
        <w:numPr>
          <w:ilvl w:val="1"/>
          <w:numId w:val="19"/>
        </w:numPr>
      </w:pPr>
      <w:r>
        <w:t xml:space="preserve">Locate the comment </w:t>
      </w:r>
      <w:r w:rsidRPr="0043374D">
        <w:rPr>
          <w:b/>
        </w:rPr>
        <w:t xml:space="preserve">//TO DO: Edit </w:t>
      </w:r>
      <w:r>
        <w:rPr>
          <w:b/>
        </w:rPr>
        <w:t>add</w:t>
      </w:r>
      <w:r w:rsidRPr="0043374D">
        <w:rPr>
          <w:b/>
        </w:rPr>
        <w:t>Customer function</w:t>
      </w:r>
      <w:r>
        <w:t xml:space="preserve"> and add the following code</w:t>
      </w:r>
      <w:r w:rsidR="003C575A">
        <w:t xml:space="preserve"> as shown below</w:t>
      </w:r>
      <w:r>
        <w:t>:</w:t>
      </w:r>
    </w:p>
    <w:p w:rsidR="003C575A" w:rsidRPr="003C575A" w:rsidRDefault="003C575A" w:rsidP="003C575A">
      <w:pPr>
        <w:pStyle w:val="LabStepCodeBlock"/>
        <w:rPr>
          <w:color w:val="7F7F7F" w:themeColor="text1" w:themeTint="80"/>
        </w:rPr>
      </w:pPr>
      <w:r w:rsidRPr="003C575A">
        <w:rPr>
          <w:color w:val="7F7F7F" w:themeColor="text1" w:themeTint="80"/>
        </w:rPr>
        <w:t>var addCustomer = function (FirstName, LastName, Company, EmailAddress, WorkPhone, HomePhone) {</w:t>
      </w:r>
    </w:p>
    <w:p w:rsidR="003C575A" w:rsidRPr="003C575A" w:rsidRDefault="003C575A" w:rsidP="003C575A">
      <w:pPr>
        <w:pStyle w:val="LabStepCodeBlock"/>
        <w:rPr>
          <w:color w:val="7F7F7F" w:themeColor="text1" w:themeTint="80"/>
        </w:rPr>
      </w:pPr>
      <w:r>
        <w:rPr>
          <w:color w:val="7F7F7F" w:themeColor="text1" w:themeTint="80"/>
        </w:rPr>
        <w:t xml:space="preserve">   </w:t>
      </w:r>
      <w:r w:rsidRPr="003C575A">
        <w:rPr>
          <w:color w:val="7F7F7F" w:themeColor="text1" w:themeTint="80"/>
        </w:rPr>
        <w:t>//TO DO: Edit addCustomer function</w:t>
      </w:r>
    </w:p>
    <w:p w:rsidR="0043374D" w:rsidRDefault="003C575A" w:rsidP="0043374D">
      <w:pPr>
        <w:pStyle w:val="LabStepCodeBlock"/>
      </w:pPr>
      <w:r>
        <w:t xml:space="preserve">   </w:t>
      </w:r>
      <w:r w:rsidR="0043374D">
        <w:t>OData.request(</w:t>
      </w:r>
    </w:p>
    <w:p w:rsidR="0043374D" w:rsidRDefault="0043374D" w:rsidP="0043374D">
      <w:pPr>
        <w:pStyle w:val="LabStepCodeBlock"/>
      </w:pPr>
      <w:r>
        <w:t xml:space="preserve">       {</w:t>
      </w:r>
    </w:p>
    <w:p w:rsidR="0043374D" w:rsidRDefault="0043374D" w:rsidP="0043374D">
      <w:pPr>
        <w:pStyle w:val="LabStepCodeBlock"/>
      </w:pPr>
      <w:r>
        <w:t xml:space="preserve">           requestUri: serviceRoot + "odata/Customers",</w:t>
      </w:r>
    </w:p>
    <w:p w:rsidR="0043374D" w:rsidRDefault="0043374D" w:rsidP="0043374D">
      <w:pPr>
        <w:pStyle w:val="LabStepCodeBlock"/>
      </w:pPr>
      <w:r>
        <w:t xml:space="preserve">           method: "POST",</w:t>
      </w:r>
    </w:p>
    <w:p w:rsidR="0043374D" w:rsidRDefault="0043374D" w:rsidP="0043374D">
      <w:pPr>
        <w:pStyle w:val="LabStepCodeBlock"/>
      </w:pPr>
      <w:r>
        <w:t xml:space="preserve">           contentType: "application/json",</w:t>
      </w:r>
    </w:p>
    <w:p w:rsidR="0043374D" w:rsidRDefault="0043374D" w:rsidP="0043374D">
      <w:pPr>
        <w:pStyle w:val="LabStepCodeBlock"/>
      </w:pPr>
      <w:r>
        <w:t xml:space="preserve">           data: {</w:t>
      </w:r>
    </w:p>
    <w:p w:rsidR="0043374D" w:rsidRDefault="0043374D" w:rsidP="0043374D">
      <w:pPr>
        <w:pStyle w:val="LabStepCodeBlock"/>
      </w:pPr>
      <w:r>
        <w:t xml:space="preserve">               'LastName': LastName,</w:t>
      </w:r>
    </w:p>
    <w:p w:rsidR="0043374D" w:rsidRDefault="0043374D" w:rsidP="0043374D">
      <w:pPr>
        <w:pStyle w:val="LabStepCodeBlock"/>
      </w:pPr>
      <w:r>
        <w:t xml:space="preserve">               'FirstName': FirstName,</w:t>
      </w:r>
    </w:p>
    <w:p w:rsidR="0043374D" w:rsidRDefault="0043374D" w:rsidP="0043374D">
      <w:pPr>
        <w:pStyle w:val="LabStepCodeBlock"/>
      </w:pPr>
      <w:r>
        <w:t xml:space="preserve">               'Company': Company,</w:t>
      </w:r>
    </w:p>
    <w:p w:rsidR="0043374D" w:rsidRDefault="0043374D" w:rsidP="0043374D">
      <w:pPr>
        <w:pStyle w:val="LabStepCodeBlock"/>
      </w:pPr>
      <w:r>
        <w:t xml:space="preserve">               'EmailAddress': EmailAddress,</w:t>
      </w:r>
    </w:p>
    <w:p w:rsidR="0043374D" w:rsidRDefault="0043374D" w:rsidP="0043374D">
      <w:pPr>
        <w:pStyle w:val="LabStepCodeBlock"/>
      </w:pPr>
      <w:r>
        <w:t xml:space="preserve">               'WorkPhone': WorkPhone,</w:t>
      </w:r>
    </w:p>
    <w:p w:rsidR="0043374D" w:rsidRDefault="0043374D" w:rsidP="0043374D">
      <w:pPr>
        <w:pStyle w:val="LabStepCodeBlock"/>
      </w:pPr>
      <w:r>
        <w:t xml:space="preserve">               'HomePhone': HomePhone</w:t>
      </w:r>
    </w:p>
    <w:p w:rsidR="0043374D" w:rsidRDefault="0043374D" w:rsidP="0043374D">
      <w:pPr>
        <w:pStyle w:val="LabStepCodeBlock"/>
      </w:pPr>
      <w:r>
        <w:t xml:space="preserve">           },</w:t>
      </w:r>
    </w:p>
    <w:p w:rsidR="0043374D" w:rsidRDefault="0043374D" w:rsidP="0043374D">
      <w:pPr>
        <w:pStyle w:val="LabStepCodeBlock"/>
      </w:pPr>
      <w:r>
        <w:t xml:space="preserve">           headers: {</w:t>
      </w:r>
    </w:p>
    <w:p w:rsidR="0043374D" w:rsidRDefault="0043374D" w:rsidP="0043374D">
      <w:pPr>
        <w:pStyle w:val="LabStepCodeBlock"/>
      </w:pPr>
      <w:r>
        <w:t xml:space="preserve">               "accept": "application/json"</w:t>
      </w:r>
    </w:p>
    <w:p w:rsidR="0043374D" w:rsidRDefault="0043374D" w:rsidP="0043374D">
      <w:pPr>
        <w:pStyle w:val="LabStepCodeBlock"/>
      </w:pPr>
      <w:r>
        <w:t xml:space="preserve">           }</w:t>
      </w:r>
    </w:p>
    <w:p w:rsidR="0043374D" w:rsidRDefault="0043374D" w:rsidP="0043374D">
      <w:pPr>
        <w:pStyle w:val="LabStepCodeBlock"/>
      </w:pPr>
      <w:r>
        <w:t xml:space="preserve">       }, function (data) {</w:t>
      </w:r>
    </w:p>
    <w:p w:rsidR="0043374D" w:rsidRDefault="0043374D" w:rsidP="0043374D">
      <w:pPr>
        <w:pStyle w:val="LabStepCodeBlock"/>
      </w:pPr>
      <w:r>
        <w:t xml:space="preserve">           refreshCache();</w:t>
      </w:r>
    </w:p>
    <w:p w:rsidR="0043374D" w:rsidRDefault="0043374D" w:rsidP="0043374D">
      <w:pPr>
        <w:pStyle w:val="LabStepCodeBlock"/>
      </w:pPr>
      <w:r>
        <w:t xml:space="preserve">       }, function (err) {</w:t>
      </w:r>
    </w:p>
    <w:p w:rsidR="0043374D" w:rsidRDefault="0043374D" w:rsidP="0043374D">
      <w:pPr>
        <w:pStyle w:val="LabStepCodeBlock"/>
      </w:pPr>
      <w:r>
        <w:t xml:space="preserve">           refreshCache();</w:t>
      </w:r>
    </w:p>
    <w:p w:rsidR="0043374D" w:rsidRDefault="0043374D" w:rsidP="0043374D">
      <w:pPr>
        <w:pStyle w:val="LabStepCodeBlock"/>
      </w:pPr>
      <w:r>
        <w:t xml:space="preserve">       }</w:t>
      </w:r>
    </w:p>
    <w:p w:rsidR="0043374D" w:rsidRDefault="0043374D" w:rsidP="0043374D">
      <w:pPr>
        <w:pStyle w:val="LabStepCodeBlock"/>
      </w:pPr>
      <w:r>
        <w:t xml:space="preserve">   );</w:t>
      </w:r>
    </w:p>
    <w:p w:rsidR="003C575A" w:rsidRPr="003C575A" w:rsidRDefault="003C575A" w:rsidP="0043374D">
      <w:pPr>
        <w:pStyle w:val="LabStepCodeBlock"/>
        <w:rPr>
          <w:color w:val="7F7F7F" w:themeColor="text1" w:themeTint="80"/>
        </w:rPr>
      </w:pPr>
      <w:r w:rsidRPr="003C575A">
        <w:rPr>
          <w:color w:val="7F7F7F" w:themeColor="text1" w:themeTint="80"/>
        </w:rPr>
        <w:t>};</w:t>
      </w:r>
    </w:p>
    <w:p w:rsidR="0043374D" w:rsidRDefault="0043374D" w:rsidP="0043374D">
      <w:pPr>
        <w:pStyle w:val="LabExerciseCallout"/>
      </w:pPr>
      <w:r>
        <w:t>The addCustomer function makes a POST to the OData service to add a new customer then calls refreshCache to display the data.</w:t>
      </w:r>
    </w:p>
    <w:p w:rsidR="004723AE" w:rsidRDefault="004723AE" w:rsidP="004723AE">
      <w:pPr>
        <w:pStyle w:val="LabStepNumberedLevel2"/>
        <w:numPr>
          <w:ilvl w:val="1"/>
          <w:numId w:val="20"/>
        </w:numPr>
      </w:pPr>
      <w:r>
        <w:t xml:space="preserve">Locate the comment </w:t>
      </w:r>
      <w:r w:rsidRPr="004723AE">
        <w:rPr>
          <w:b/>
        </w:rPr>
        <w:t xml:space="preserve">//TO DO: Edit </w:t>
      </w:r>
      <w:r>
        <w:rPr>
          <w:b/>
        </w:rPr>
        <w:t>update</w:t>
      </w:r>
      <w:r w:rsidRPr="004723AE">
        <w:rPr>
          <w:b/>
        </w:rPr>
        <w:t>Customer function</w:t>
      </w:r>
      <w:r>
        <w:t xml:space="preserve"> and add the following code</w:t>
      </w:r>
      <w:r w:rsidR="003C575A">
        <w:t xml:space="preserve"> as shown below</w:t>
      </w:r>
      <w:r>
        <w:t>:</w:t>
      </w:r>
    </w:p>
    <w:p w:rsidR="003C575A" w:rsidRPr="003C575A" w:rsidRDefault="003C575A" w:rsidP="003C575A">
      <w:pPr>
        <w:pStyle w:val="LabStepCodeBlock"/>
        <w:rPr>
          <w:color w:val="7F7F7F" w:themeColor="text1" w:themeTint="80"/>
        </w:rPr>
      </w:pPr>
      <w:r w:rsidRPr="003C575A">
        <w:rPr>
          <w:color w:val="7F7F7F" w:themeColor="text1" w:themeTint="80"/>
        </w:rPr>
        <w:t>var updateCustomer = function (Id, FirstName, LastName, Company, EmailAddress, WorkPhone, HomePhone) {</w:t>
      </w:r>
    </w:p>
    <w:p w:rsidR="003C575A" w:rsidRPr="003C575A" w:rsidRDefault="003C575A" w:rsidP="003C575A">
      <w:pPr>
        <w:pStyle w:val="LabStepCodeBlock"/>
        <w:rPr>
          <w:color w:val="7F7F7F" w:themeColor="text1" w:themeTint="80"/>
        </w:rPr>
      </w:pPr>
      <w:r w:rsidRPr="003C575A">
        <w:rPr>
          <w:color w:val="7F7F7F" w:themeColor="text1" w:themeTint="80"/>
        </w:rPr>
        <w:t xml:space="preserve">   //TO DO: Edit updateCustomer function</w:t>
      </w:r>
    </w:p>
    <w:p w:rsidR="004723AE" w:rsidRDefault="003C575A" w:rsidP="004723AE">
      <w:pPr>
        <w:pStyle w:val="LabStepCodeBlock"/>
      </w:pPr>
      <w:r>
        <w:t xml:space="preserve">   </w:t>
      </w:r>
      <w:r w:rsidR="004723AE">
        <w:t>OData.request(</w:t>
      </w:r>
    </w:p>
    <w:p w:rsidR="004723AE" w:rsidRDefault="004723AE" w:rsidP="004723AE">
      <w:pPr>
        <w:pStyle w:val="LabStepCodeBlock"/>
      </w:pPr>
      <w:r>
        <w:t xml:space="preserve">        {</w:t>
      </w:r>
    </w:p>
    <w:p w:rsidR="004723AE" w:rsidRDefault="004723AE" w:rsidP="004723AE">
      <w:pPr>
        <w:pStyle w:val="LabStepCodeBlock"/>
      </w:pPr>
      <w:r>
        <w:t xml:space="preserve">            requestUri: serviceRoot + "odata/Customers(" + Id + ")",</w:t>
      </w:r>
    </w:p>
    <w:p w:rsidR="004723AE" w:rsidRDefault="004723AE" w:rsidP="004723AE">
      <w:pPr>
        <w:pStyle w:val="LabStepCodeBlock"/>
      </w:pPr>
      <w:r>
        <w:t xml:space="preserve">            method: "PUT",</w:t>
      </w:r>
    </w:p>
    <w:p w:rsidR="004723AE" w:rsidRDefault="004723AE" w:rsidP="004723AE">
      <w:pPr>
        <w:pStyle w:val="LabStepCodeBlock"/>
      </w:pPr>
      <w:r>
        <w:t xml:space="preserve">            contentType: "application/json",</w:t>
      </w:r>
    </w:p>
    <w:p w:rsidR="004723AE" w:rsidRDefault="004723AE" w:rsidP="004723AE">
      <w:pPr>
        <w:pStyle w:val="LabStepCodeBlock"/>
      </w:pPr>
      <w:r>
        <w:t xml:space="preserve">            data: {</w:t>
      </w:r>
    </w:p>
    <w:p w:rsidR="004723AE" w:rsidRDefault="004723AE" w:rsidP="004723AE">
      <w:pPr>
        <w:pStyle w:val="LabStepCodeBlock"/>
      </w:pPr>
      <w:r>
        <w:t xml:space="preserve">                'ID': Id,</w:t>
      </w:r>
    </w:p>
    <w:p w:rsidR="004723AE" w:rsidRDefault="004723AE" w:rsidP="004723AE">
      <w:pPr>
        <w:pStyle w:val="LabStepCodeBlock"/>
      </w:pPr>
      <w:r>
        <w:t xml:space="preserve">                'LastName': LastName,</w:t>
      </w:r>
    </w:p>
    <w:p w:rsidR="004723AE" w:rsidRDefault="004723AE" w:rsidP="004723AE">
      <w:pPr>
        <w:pStyle w:val="LabStepCodeBlock"/>
      </w:pPr>
      <w:r>
        <w:t xml:space="preserve">                'FirstName': FirstName,</w:t>
      </w:r>
    </w:p>
    <w:p w:rsidR="004723AE" w:rsidRDefault="004723AE" w:rsidP="004723AE">
      <w:pPr>
        <w:pStyle w:val="LabStepCodeBlock"/>
      </w:pPr>
      <w:r>
        <w:t xml:space="preserve">                'Company': Company,</w:t>
      </w:r>
    </w:p>
    <w:p w:rsidR="004723AE" w:rsidRDefault="004723AE" w:rsidP="004723AE">
      <w:pPr>
        <w:pStyle w:val="LabStepCodeBlock"/>
      </w:pPr>
      <w:r>
        <w:t xml:space="preserve">                'EmailAddress': EmailAddress,</w:t>
      </w:r>
    </w:p>
    <w:p w:rsidR="004723AE" w:rsidRDefault="004723AE" w:rsidP="004723AE">
      <w:pPr>
        <w:pStyle w:val="LabStepCodeBlock"/>
      </w:pPr>
      <w:r>
        <w:t xml:space="preserve">                'WorkPhone': WorkPhone,</w:t>
      </w:r>
    </w:p>
    <w:p w:rsidR="004723AE" w:rsidRDefault="004723AE" w:rsidP="004723AE">
      <w:pPr>
        <w:pStyle w:val="LabStepCodeBlock"/>
      </w:pPr>
      <w:r>
        <w:t xml:space="preserve">                'HomePhone': HomePhone</w:t>
      </w:r>
    </w:p>
    <w:p w:rsidR="004723AE" w:rsidRDefault="004723AE" w:rsidP="004723AE">
      <w:pPr>
        <w:pStyle w:val="LabStepCodeBlock"/>
      </w:pPr>
      <w:r>
        <w:t xml:space="preserve">            },</w:t>
      </w:r>
    </w:p>
    <w:p w:rsidR="004723AE" w:rsidRDefault="004723AE" w:rsidP="004723AE">
      <w:pPr>
        <w:pStyle w:val="LabStepCodeBlock"/>
      </w:pPr>
      <w:r>
        <w:t xml:space="preserve">            headers: {</w:t>
      </w:r>
    </w:p>
    <w:p w:rsidR="004723AE" w:rsidRDefault="004723AE" w:rsidP="004723AE">
      <w:pPr>
        <w:pStyle w:val="LabStepCodeBlock"/>
      </w:pPr>
      <w:r>
        <w:t xml:space="preserve">                "accept": "application/json"</w:t>
      </w:r>
    </w:p>
    <w:p w:rsidR="004723AE" w:rsidRDefault="004723AE" w:rsidP="004723AE">
      <w:pPr>
        <w:pStyle w:val="LabStepCodeBlock"/>
      </w:pPr>
      <w:r>
        <w:lastRenderedPageBreak/>
        <w:t xml:space="preserve">            }</w:t>
      </w:r>
    </w:p>
    <w:p w:rsidR="004723AE" w:rsidRDefault="004723AE" w:rsidP="004723AE">
      <w:pPr>
        <w:pStyle w:val="LabStepCodeBlock"/>
      </w:pPr>
      <w:r>
        <w:t xml:space="preserve">        }, function (data) {</w:t>
      </w:r>
    </w:p>
    <w:p w:rsidR="004723AE" w:rsidRDefault="004723AE" w:rsidP="004723AE">
      <w:pPr>
        <w:pStyle w:val="LabStepCodeBlock"/>
      </w:pPr>
      <w:r>
        <w:t xml:space="preserve">            refreshCache();</w:t>
      </w:r>
    </w:p>
    <w:p w:rsidR="004723AE" w:rsidRDefault="004723AE" w:rsidP="004723AE">
      <w:pPr>
        <w:pStyle w:val="LabStepCodeBlock"/>
      </w:pPr>
      <w:r>
        <w:t xml:space="preserve">        }, function (err) {</w:t>
      </w:r>
    </w:p>
    <w:p w:rsidR="004723AE" w:rsidRDefault="004723AE" w:rsidP="004723AE">
      <w:pPr>
        <w:pStyle w:val="LabStepCodeBlock"/>
      </w:pPr>
      <w:r>
        <w:t xml:space="preserve">            refreshCache();</w:t>
      </w:r>
    </w:p>
    <w:p w:rsidR="004723AE" w:rsidRDefault="004723AE" w:rsidP="004723AE">
      <w:pPr>
        <w:pStyle w:val="LabStepCodeBlock"/>
      </w:pPr>
      <w:r>
        <w:t xml:space="preserve">        }</w:t>
      </w:r>
    </w:p>
    <w:p w:rsidR="004723AE" w:rsidRDefault="003C575A" w:rsidP="004723AE">
      <w:pPr>
        <w:pStyle w:val="LabStepCodeBlock"/>
      </w:pPr>
      <w:r>
        <w:t xml:space="preserve">  </w:t>
      </w:r>
      <w:r w:rsidR="004723AE">
        <w:t>);</w:t>
      </w:r>
    </w:p>
    <w:p w:rsidR="003C575A" w:rsidRPr="003C575A" w:rsidRDefault="003C575A" w:rsidP="004723AE">
      <w:pPr>
        <w:pStyle w:val="LabStepCodeBlock"/>
        <w:rPr>
          <w:color w:val="7F7F7F" w:themeColor="text1" w:themeTint="80"/>
        </w:rPr>
      </w:pPr>
      <w:r w:rsidRPr="003C575A">
        <w:rPr>
          <w:color w:val="7F7F7F" w:themeColor="text1" w:themeTint="80"/>
        </w:rPr>
        <w:t>};</w:t>
      </w:r>
    </w:p>
    <w:p w:rsidR="004723AE" w:rsidRDefault="004723AE" w:rsidP="004723AE">
      <w:pPr>
        <w:pStyle w:val="LabStepNumberedLevel2"/>
        <w:numPr>
          <w:ilvl w:val="1"/>
          <w:numId w:val="9"/>
        </w:numPr>
      </w:pPr>
      <w:r>
        <w:t xml:space="preserve">Locate the comment </w:t>
      </w:r>
      <w:r w:rsidRPr="0043374D">
        <w:rPr>
          <w:b/>
        </w:rPr>
        <w:t xml:space="preserve">//TO DO: Edit </w:t>
      </w:r>
      <w:r>
        <w:rPr>
          <w:b/>
        </w:rPr>
        <w:t>delete</w:t>
      </w:r>
      <w:r w:rsidRPr="0043374D">
        <w:rPr>
          <w:b/>
        </w:rPr>
        <w:t>Customer function</w:t>
      </w:r>
      <w:r>
        <w:t xml:space="preserve"> and add the following code</w:t>
      </w:r>
      <w:r w:rsidR="003C575A">
        <w:t xml:space="preserve"> as shown below</w:t>
      </w:r>
      <w:r>
        <w:t>:</w:t>
      </w:r>
    </w:p>
    <w:p w:rsidR="003C575A" w:rsidRPr="003C575A" w:rsidRDefault="003C575A" w:rsidP="003C575A">
      <w:pPr>
        <w:pStyle w:val="LabStepCodeBlock"/>
        <w:rPr>
          <w:color w:val="7F7F7F" w:themeColor="text1" w:themeTint="80"/>
        </w:rPr>
      </w:pPr>
      <w:r w:rsidRPr="003C575A">
        <w:rPr>
          <w:color w:val="7F7F7F" w:themeColor="text1" w:themeTint="80"/>
        </w:rPr>
        <w:t>var deleteCustomer = function (Id) {</w:t>
      </w:r>
    </w:p>
    <w:p w:rsidR="003C575A" w:rsidRPr="003C575A" w:rsidRDefault="003C575A" w:rsidP="003C575A">
      <w:pPr>
        <w:pStyle w:val="LabStepCodeBlock"/>
        <w:rPr>
          <w:color w:val="7F7F7F" w:themeColor="text1" w:themeTint="80"/>
        </w:rPr>
      </w:pPr>
      <w:r w:rsidRPr="003C575A">
        <w:rPr>
          <w:color w:val="7F7F7F" w:themeColor="text1" w:themeTint="80"/>
        </w:rPr>
        <w:t xml:space="preserve">    //TO DO: Edit deleteCustomer function</w:t>
      </w:r>
    </w:p>
    <w:p w:rsidR="00D23006" w:rsidRDefault="003C575A" w:rsidP="00D23006">
      <w:pPr>
        <w:pStyle w:val="LabStepCodeBlock"/>
      </w:pPr>
      <w:r>
        <w:t xml:space="preserve">    </w:t>
      </w:r>
      <w:r w:rsidR="00D23006">
        <w:t>OData.request(</w:t>
      </w:r>
    </w:p>
    <w:p w:rsidR="00D23006" w:rsidRDefault="00D23006" w:rsidP="00D23006">
      <w:pPr>
        <w:pStyle w:val="LabStepCodeBlock"/>
      </w:pPr>
      <w:r>
        <w:t xml:space="preserve">        {</w:t>
      </w:r>
    </w:p>
    <w:p w:rsidR="00D23006" w:rsidRDefault="00D23006" w:rsidP="00D23006">
      <w:pPr>
        <w:pStyle w:val="LabStepCodeBlock"/>
      </w:pPr>
      <w:r>
        <w:t xml:space="preserve">            requestUri: serviceRoot + "odata/Customers(" + Id + ")",</w:t>
      </w:r>
    </w:p>
    <w:p w:rsidR="00D23006" w:rsidRDefault="00D23006" w:rsidP="00D23006">
      <w:pPr>
        <w:pStyle w:val="LabStepCodeBlock"/>
      </w:pPr>
      <w:r>
        <w:t xml:space="preserve">            method: "DELETE",</w:t>
      </w:r>
    </w:p>
    <w:p w:rsidR="00D23006" w:rsidRDefault="00D23006" w:rsidP="00D23006">
      <w:pPr>
        <w:pStyle w:val="LabStepCodeBlock"/>
      </w:pPr>
      <w:r>
        <w:t xml:space="preserve">            headers: {</w:t>
      </w:r>
    </w:p>
    <w:p w:rsidR="00D23006" w:rsidRDefault="00D23006" w:rsidP="00D23006">
      <w:pPr>
        <w:pStyle w:val="LabStepCodeBlock"/>
      </w:pPr>
      <w:r>
        <w:t xml:space="preserve">                "accept": "application/json"</w:t>
      </w:r>
    </w:p>
    <w:p w:rsidR="00D23006" w:rsidRDefault="00D23006" w:rsidP="00D23006">
      <w:pPr>
        <w:pStyle w:val="LabStepCodeBlock"/>
      </w:pPr>
      <w:r>
        <w:t xml:space="preserve">            }</w:t>
      </w:r>
    </w:p>
    <w:p w:rsidR="00D23006" w:rsidRDefault="00D23006" w:rsidP="00D23006">
      <w:pPr>
        <w:pStyle w:val="LabStepCodeBlock"/>
      </w:pPr>
      <w:r>
        <w:t xml:space="preserve">        }, function (data) {</w:t>
      </w:r>
    </w:p>
    <w:p w:rsidR="00D23006" w:rsidRDefault="00D23006" w:rsidP="00D23006">
      <w:pPr>
        <w:pStyle w:val="LabStepCodeBlock"/>
      </w:pPr>
      <w:r>
        <w:t xml:space="preserve">            refreshCache();</w:t>
      </w:r>
    </w:p>
    <w:p w:rsidR="00D23006" w:rsidRDefault="00D23006" w:rsidP="00D23006">
      <w:pPr>
        <w:pStyle w:val="LabStepCodeBlock"/>
      </w:pPr>
      <w:r>
        <w:t xml:space="preserve">        }, function (err) {</w:t>
      </w:r>
    </w:p>
    <w:p w:rsidR="00D23006" w:rsidRDefault="00D23006" w:rsidP="00D23006">
      <w:pPr>
        <w:pStyle w:val="LabStepCodeBlock"/>
      </w:pPr>
      <w:r>
        <w:t xml:space="preserve">            refreshCache();</w:t>
      </w:r>
    </w:p>
    <w:p w:rsidR="00D23006" w:rsidRDefault="00D23006" w:rsidP="00D23006">
      <w:pPr>
        <w:pStyle w:val="LabStepCodeBlock"/>
      </w:pPr>
      <w:r>
        <w:t xml:space="preserve">        }</w:t>
      </w:r>
    </w:p>
    <w:p w:rsidR="004723AE" w:rsidRDefault="00D23006" w:rsidP="00D23006">
      <w:pPr>
        <w:pStyle w:val="LabStepCodeBlock"/>
      </w:pPr>
      <w:r>
        <w:t xml:space="preserve">    );</w:t>
      </w:r>
    </w:p>
    <w:p w:rsidR="003C575A" w:rsidRPr="003C575A" w:rsidRDefault="003C575A" w:rsidP="00D23006">
      <w:pPr>
        <w:pStyle w:val="LabStepCodeBlock"/>
        <w:rPr>
          <w:color w:val="7F7F7F" w:themeColor="text1" w:themeTint="80"/>
        </w:rPr>
      </w:pPr>
      <w:r w:rsidRPr="003C575A">
        <w:rPr>
          <w:color w:val="7F7F7F" w:themeColor="text1" w:themeTint="80"/>
        </w:rPr>
        <w:t>};</w:t>
      </w:r>
    </w:p>
    <w:p w:rsidR="00B12319" w:rsidRDefault="007471C7" w:rsidP="007471C7">
      <w:pPr>
        <w:pStyle w:val="LabStepNumbered"/>
        <w:numPr>
          <w:ilvl w:val="0"/>
          <w:numId w:val="13"/>
        </w:numPr>
      </w:pPr>
      <w:r>
        <w:t>Test the solution</w:t>
      </w:r>
    </w:p>
    <w:p w:rsidR="003E0CB6" w:rsidRDefault="003E0CB6" w:rsidP="00242048">
      <w:pPr>
        <w:pStyle w:val="LabStepNumberedLevel2"/>
        <w:numPr>
          <w:ilvl w:val="1"/>
          <w:numId w:val="13"/>
        </w:numPr>
      </w:pPr>
      <w:r>
        <w:t xml:space="preserve">In </w:t>
      </w:r>
      <w:r w:rsidRPr="003E0CB6">
        <w:rPr>
          <w:b/>
        </w:rPr>
        <w:t>Visual Studio Solution Explorer</w:t>
      </w:r>
      <w:r>
        <w:t xml:space="preserve"> select </w:t>
      </w:r>
      <w:r w:rsidRPr="003E0CB6">
        <w:rPr>
          <w:b/>
        </w:rPr>
        <w:t>WingtipCRMClient</w:t>
      </w:r>
      <w:r>
        <w:t xml:space="preserve"> and in the </w:t>
      </w:r>
      <w:r w:rsidRPr="003E0CB6">
        <w:rPr>
          <w:b/>
        </w:rPr>
        <w:t>Properties</w:t>
      </w:r>
      <w:r>
        <w:t xml:space="preserve"> window below set the </w:t>
      </w:r>
      <w:r w:rsidRPr="003E0CB6">
        <w:rPr>
          <w:b/>
        </w:rPr>
        <w:t>Start Action</w:t>
      </w:r>
      <w:r>
        <w:t xml:space="preserve"> to </w:t>
      </w:r>
      <w:r w:rsidRPr="003E0CB6">
        <w:rPr>
          <w:b/>
        </w:rPr>
        <w:t>Google Chrome</w:t>
      </w:r>
      <w:r>
        <w:t>.</w:t>
      </w:r>
    </w:p>
    <w:p w:rsidR="00242048" w:rsidRDefault="003E0CB6" w:rsidP="00242048">
      <w:pPr>
        <w:pStyle w:val="LabStepNumberedLevel2"/>
        <w:numPr>
          <w:ilvl w:val="1"/>
          <w:numId w:val="13"/>
        </w:numPr>
      </w:pPr>
      <w:r>
        <w:t>Now, i</w:t>
      </w:r>
      <w:r w:rsidR="003C3AF9">
        <w:t xml:space="preserve">n Visual Studio, click on your </w:t>
      </w:r>
      <w:r w:rsidR="003C3AF9" w:rsidRPr="003C3AF9">
        <w:rPr>
          <w:b/>
        </w:rPr>
        <w:t>CustomersController.cs</w:t>
      </w:r>
      <w:r w:rsidR="003C3AF9">
        <w:t xml:space="preserve"> tab (or if needed re-open this file from the WingtipCRMService </w:t>
      </w:r>
      <w:r>
        <w:t>project</w:t>
      </w:r>
      <w:r w:rsidR="003C3AF9">
        <w:t xml:space="preserve"> Controllers folder).</w:t>
      </w:r>
      <w:r w:rsidR="00242048">
        <w:t xml:space="preserve"> </w:t>
      </w:r>
      <w:r>
        <w:t>(Note: we must be inside a file that renders in a web browser for this next feature of Visual Studio to work correctly)</w:t>
      </w:r>
    </w:p>
    <w:p w:rsidR="00BA03B1" w:rsidRDefault="00BA03B1" w:rsidP="007471C7">
      <w:pPr>
        <w:pStyle w:val="LabStepNumberedLevel2"/>
        <w:numPr>
          <w:ilvl w:val="1"/>
          <w:numId w:val="13"/>
        </w:numPr>
      </w:pPr>
      <w:r>
        <w:t>In Visual Studio, change the browser that will run the application to Goo</w:t>
      </w:r>
      <w:r w:rsidR="003C3AF9">
        <w:t>gle Chrome; using the Run drop-down arrow as show below, select Google Chrome as your browser choice.</w:t>
      </w:r>
    </w:p>
    <w:p w:rsidR="00BA03B1" w:rsidRDefault="00BA03B1" w:rsidP="00485DE7">
      <w:pPr>
        <w:pStyle w:val="LabStepScreenshotLevel2"/>
      </w:pPr>
      <w:r>
        <w:drawing>
          <wp:inline distT="0" distB="0" distL="0" distR="0">
            <wp:extent cx="2185515" cy="1175657"/>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r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06733" cy="1187071"/>
                    </a:xfrm>
                    <a:prstGeom prst="rect">
                      <a:avLst/>
                    </a:prstGeom>
                  </pic:spPr>
                </pic:pic>
              </a:graphicData>
            </a:graphic>
          </wp:inline>
        </w:drawing>
      </w:r>
    </w:p>
    <w:p w:rsidR="007471C7" w:rsidRDefault="007471C7" w:rsidP="007471C7">
      <w:pPr>
        <w:pStyle w:val="LabStepNumberedLevel2"/>
        <w:numPr>
          <w:ilvl w:val="1"/>
          <w:numId w:val="13"/>
        </w:numPr>
      </w:pPr>
      <w:r>
        <w:t xml:space="preserve">Press </w:t>
      </w:r>
      <w:r w:rsidRPr="007471C7">
        <w:rPr>
          <w:b/>
        </w:rPr>
        <w:t>F5</w:t>
      </w:r>
      <w:r>
        <w:t xml:space="preserve"> to start debugging the solution.</w:t>
      </w:r>
    </w:p>
    <w:p w:rsidR="00BA03B1" w:rsidRDefault="00BA03B1" w:rsidP="007471C7">
      <w:pPr>
        <w:pStyle w:val="LabStepNumberedLevel2"/>
        <w:numPr>
          <w:ilvl w:val="1"/>
          <w:numId w:val="13"/>
        </w:numPr>
      </w:pPr>
      <w:r>
        <w:t>If prompted, log in using your Windows credentials.</w:t>
      </w:r>
    </w:p>
    <w:p w:rsidR="007471C7" w:rsidRDefault="007471C7" w:rsidP="007471C7">
      <w:pPr>
        <w:pStyle w:val="LabStepNumberedLevel2"/>
        <w:numPr>
          <w:ilvl w:val="1"/>
          <w:numId w:val="13"/>
        </w:numPr>
      </w:pPr>
      <w:r>
        <w:t xml:space="preserve">After the OData service starts, launch </w:t>
      </w:r>
      <w:r w:rsidRPr="007471C7">
        <w:rPr>
          <w:b/>
        </w:rPr>
        <w:t>Fiddler</w:t>
      </w:r>
      <w:r>
        <w:t>.</w:t>
      </w:r>
    </w:p>
    <w:p w:rsidR="003C3AF9" w:rsidRDefault="003C3AF9" w:rsidP="003C3AF9">
      <w:pPr>
        <w:pStyle w:val="LabStepNumberedLevel3"/>
        <w:numPr>
          <w:ilvl w:val="2"/>
          <w:numId w:val="13"/>
        </w:numPr>
      </w:pPr>
      <w:r>
        <w:t xml:space="preserve">Press your </w:t>
      </w:r>
      <w:r w:rsidRPr="003C3AF9">
        <w:rPr>
          <w:b/>
        </w:rPr>
        <w:t>windows</w:t>
      </w:r>
      <w:r>
        <w:t xml:space="preserve"> key and type “</w:t>
      </w:r>
      <w:r w:rsidRPr="003C3AF9">
        <w:rPr>
          <w:b/>
        </w:rPr>
        <w:t>fiddler</w:t>
      </w:r>
      <w:r>
        <w:t>” then click on the Fiddler2 tile to start Fiddler.</w:t>
      </w:r>
    </w:p>
    <w:p w:rsidR="007471C7" w:rsidRDefault="007471C7" w:rsidP="007471C7">
      <w:pPr>
        <w:pStyle w:val="LabStepNumberedLevel2"/>
        <w:numPr>
          <w:ilvl w:val="1"/>
          <w:numId w:val="13"/>
        </w:numPr>
      </w:pPr>
      <w:r>
        <w:t xml:space="preserve">In Visual Studio 2013, </w:t>
      </w:r>
      <w:r w:rsidR="003E0CB6">
        <w:t xml:space="preserve">return to your </w:t>
      </w:r>
      <w:r w:rsidR="003E0CB6" w:rsidRPr="003E0CB6">
        <w:rPr>
          <w:b/>
        </w:rPr>
        <w:t>Solution Explorer</w:t>
      </w:r>
      <w:r w:rsidR="003E0CB6">
        <w:t xml:space="preserve"> tab (Note: you may need to click on the Solution Explorer tab on the right hand side of the page) </w:t>
      </w:r>
      <w:r>
        <w:t xml:space="preserve">right click the WingtipCRMClient project node and select </w:t>
      </w:r>
      <w:r w:rsidRPr="007471C7">
        <w:rPr>
          <w:b/>
        </w:rPr>
        <w:t>Debug</w:t>
      </w:r>
      <w:r w:rsidRPr="007471C7">
        <w:rPr>
          <w:b/>
        </w:rPr>
        <w:sym w:font="Wingdings" w:char="F0E0"/>
      </w:r>
      <w:r w:rsidRPr="007471C7">
        <w:rPr>
          <w:b/>
        </w:rPr>
        <w:t>Start New Instance</w:t>
      </w:r>
      <w:r>
        <w:t xml:space="preserve"> to run the associated app.</w:t>
      </w:r>
    </w:p>
    <w:p w:rsidR="00BA03B1" w:rsidRDefault="00BA03B1" w:rsidP="00485DE7">
      <w:pPr>
        <w:pStyle w:val="LabStepScreenshotLevel2"/>
      </w:pPr>
      <w:r>
        <w:lastRenderedPageBreak/>
        <w:drawing>
          <wp:inline distT="0" distB="0" distL="0" distR="0">
            <wp:extent cx="2076450" cy="2242431"/>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8391" cy="2244527"/>
                    </a:xfrm>
                    <a:prstGeom prst="rect">
                      <a:avLst/>
                    </a:prstGeom>
                    <a:ln>
                      <a:solidFill>
                        <a:schemeClr val="bg1">
                          <a:lumMod val="75000"/>
                        </a:schemeClr>
                      </a:solidFill>
                    </a:ln>
                  </pic:spPr>
                </pic:pic>
              </a:graphicData>
            </a:graphic>
          </wp:inline>
        </w:drawing>
      </w:r>
    </w:p>
    <w:p w:rsidR="003E0CB6" w:rsidRDefault="007471C7" w:rsidP="007471C7">
      <w:pPr>
        <w:pStyle w:val="LabStepNumberedLevel2"/>
      </w:pPr>
      <w:r>
        <w:t xml:space="preserve">After the app starts, </w:t>
      </w:r>
      <w:r w:rsidR="003C3AF9">
        <w:t xml:space="preserve">(This may take a while… </w:t>
      </w:r>
      <w:r w:rsidR="003E0CB6">
        <w:t>be patient until a new tab opens in Chrome)</w:t>
      </w:r>
    </w:p>
    <w:p w:rsidR="003E0CB6" w:rsidRDefault="003E0CB6" w:rsidP="007471C7">
      <w:pPr>
        <w:pStyle w:val="LabStepNumberedLevel2"/>
      </w:pPr>
      <w:r>
        <w:t xml:space="preserve">If you are prompted by Microsoft Office for permission to run at the top of this new tab in Chrome click </w:t>
      </w:r>
      <w:r w:rsidRPr="003E0CB6">
        <w:rPr>
          <w:b/>
        </w:rPr>
        <w:t>Always run on this site</w:t>
      </w:r>
      <w:r>
        <w:t>.</w:t>
      </w:r>
    </w:p>
    <w:p w:rsidR="007471C7" w:rsidRDefault="003E0CB6" w:rsidP="007471C7">
      <w:pPr>
        <w:pStyle w:val="LabStepNumberedLevel2"/>
      </w:pPr>
      <w:r>
        <w:t>Back in</w:t>
      </w:r>
      <w:r w:rsidR="007471C7">
        <w:t xml:space="preserve"> Fiddler, </w:t>
      </w:r>
      <w:r w:rsidR="003C3AF9">
        <w:t xml:space="preserve">using the main menu, </w:t>
      </w:r>
      <w:r w:rsidR="007471C7">
        <w:t xml:space="preserve">select </w:t>
      </w:r>
      <w:r w:rsidR="007471C7" w:rsidRPr="000D2E9F">
        <w:rPr>
          <w:b/>
        </w:rPr>
        <w:t>Edit</w:t>
      </w:r>
      <w:r w:rsidR="007471C7" w:rsidRPr="000D2E9F">
        <w:rPr>
          <w:b/>
        </w:rPr>
        <w:sym w:font="Wingdings" w:char="F0E0"/>
      </w:r>
      <w:r w:rsidR="007471C7" w:rsidRPr="000D2E9F">
        <w:rPr>
          <w:b/>
        </w:rPr>
        <w:t>Remove</w:t>
      </w:r>
      <w:r w:rsidR="007471C7" w:rsidRPr="000D2E9F">
        <w:rPr>
          <w:b/>
        </w:rPr>
        <w:sym w:font="Wingdings" w:char="F0E0"/>
      </w:r>
      <w:r w:rsidR="007471C7" w:rsidRPr="000D2E9F">
        <w:rPr>
          <w:b/>
        </w:rPr>
        <w:t>All Sessions</w:t>
      </w:r>
      <w:r w:rsidR="007471C7">
        <w:t xml:space="preserve"> to clear the display.</w:t>
      </w:r>
    </w:p>
    <w:p w:rsidR="007471C7" w:rsidRDefault="003E0CB6" w:rsidP="007471C7">
      <w:pPr>
        <w:pStyle w:val="LabStepNumberedLevel2"/>
        <w:numPr>
          <w:ilvl w:val="1"/>
          <w:numId w:val="13"/>
        </w:numPr>
      </w:pPr>
      <w:r>
        <w:t>Back in Chrome, Edit</w:t>
      </w:r>
      <w:r w:rsidR="007A27BD">
        <w:t xml:space="preserve"> a record in the</w:t>
      </w:r>
      <w:r>
        <w:t xml:space="preserve"> </w:t>
      </w:r>
      <w:r w:rsidRPr="003E0CB6">
        <w:rPr>
          <w:b/>
        </w:rPr>
        <w:t>Wingtip CRM Client</w:t>
      </w:r>
      <w:r w:rsidR="007A27BD">
        <w:t xml:space="preserve"> grid</w:t>
      </w:r>
      <w:r>
        <w:t>, by clicking on the Edit button on the far right hand side of the row,</w:t>
      </w:r>
      <w:r w:rsidR="007A27BD">
        <w:t xml:space="preserve"> and edit part of the information</w:t>
      </w:r>
      <w:r>
        <w:t xml:space="preserve"> as shown below:</w:t>
      </w:r>
    </w:p>
    <w:p w:rsidR="007E4277" w:rsidRDefault="007E4277" w:rsidP="00485DE7">
      <w:pPr>
        <w:pStyle w:val="LabStepScreenshotLevel2"/>
      </w:pPr>
      <w:r>
        <w:drawing>
          <wp:inline distT="0" distB="0" distL="0" distR="0" wp14:anchorId="6C7E476E" wp14:editId="7672014F">
            <wp:extent cx="4165042" cy="1947928"/>
            <wp:effectExtent l="19050" t="19050" r="2603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8327" cy="1958818"/>
                    </a:xfrm>
                    <a:prstGeom prst="rect">
                      <a:avLst/>
                    </a:prstGeom>
                    <a:ln>
                      <a:solidFill>
                        <a:schemeClr val="bg1">
                          <a:lumMod val="75000"/>
                        </a:schemeClr>
                      </a:solidFill>
                    </a:ln>
                  </pic:spPr>
                </pic:pic>
              </a:graphicData>
            </a:graphic>
          </wp:inline>
        </w:drawing>
      </w:r>
    </w:p>
    <w:p w:rsidR="007471C7" w:rsidRDefault="00BA03B1" w:rsidP="007471C7">
      <w:pPr>
        <w:pStyle w:val="LabStepNumberedLevel2"/>
        <w:numPr>
          <w:ilvl w:val="1"/>
          <w:numId w:val="13"/>
        </w:numPr>
      </w:pPr>
      <w:r>
        <w:t>After saving the changes</w:t>
      </w:r>
      <w:r w:rsidR="007E4277">
        <w:t xml:space="preserve">, by clicking the </w:t>
      </w:r>
      <w:r w:rsidR="007E4277" w:rsidRPr="007E4277">
        <w:rPr>
          <w:b/>
        </w:rPr>
        <w:t>Update</w:t>
      </w:r>
      <w:r w:rsidR="007E4277">
        <w:t xml:space="preserve"> button</w:t>
      </w:r>
      <w:r>
        <w:t xml:space="preserve">, examine </w:t>
      </w:r>
      <w:r w:rsidR="00377C25">
        <w:t>the PUT operation</w:t>
      </w:r>
      <w:r w:rsidR="007E4277">
        <w:t xml:space="preserve"> in </w:t>
      </w:r>
      <w:r>
        <w:t>Fiddler</w:t>
      </w:r>
      <w:r w:rsidR="007E4277">
        <w:t xml:space="preserve"> by clicking on the correct operation in the results area on the left side of the application</w:t>
      </w:r>
      <w:r>
        <w:t xml:space="preserve"> and note </w:t>
      </w:r>
      <w:r w:rsidR="00377C25">
        <w:t>the Cross Origin Resource Headers that were sent between the client and server.</w:t>
      </w:r>
    </w:p>
    <w:p w:rsidR="007E4277" w:rsidRDefault="007E4277" w:rsidP="007E4277">
      <w:pPr>
        <w:pStyle w:val="LabStepNumberedLevel2"/>
        <w:numPr>
          <w:ilvl w:val="0"/>
          <w:numId w:val="0"/>
        </w:numPr>
        <w:ind w:left="720"/>
      </w:pPr>
      <w:r>
        <w:t xml:space="preserve">(Note: the operation you are looking for is the one </w:t>
      </w:r>
      <w:r w:rsidR="00B767BD">
        <w:t xml:space="preserve">that is the </w:t>
      </w:r>
      <w:r>
        <w:t xml:space="preserve">PUT operation; that is, the </w:t>
      </w:r>
      <w:r w:rsidR="00B767BD">
        <w:t>first /</w:t>
      </w:r>
      <w:r w:rsidRPr="007E4277">
        <w:rPr>
          <w:b/>
        </w:rPr>
        <w:t>odata/Customers(1)</w:t>
      </w:r>
      <w:r>
        <w:t xml:space="preserve"> ope</w:t>
      </w:r>
      <w:r w:rsidR="00B767BD">
        <w:t>ration with a Result code of 200</w:t>
      </w:r>
      <w:r>
        <w:t xml:space="preserve"> as shown in the sample image below)</w:t>
      </w:r>
    </w:p>
    <w:p w:rsidR="007E4277" w:rsidRDefault="00B767BD" w:rsidP="00485DE7">
      <w:pPr>
        <w:pStyle w:val="LabStepScreenshotLevel2"/>
      </w:pPr>
      <w:r>
        <w:drawing>
          <wp:inline distT="0" distB="0" distL="0" distR="0" wp14:anchorId="48D5529F" wp14:editId="2F04B719">
            <wp:extent cx="5132969" cy="1321358"/>
            <wp:effectExtent l="19050" t="19050" r="1079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5213" cy="1347678"/>
                    </a:xfrm>
                    <a:prstGeom prst="rect">
                      <a:avLst/>
                    </a:prstGeom>
                    <a:ln>
                      <a:solidFill>
                        <a:schemeClr val="bg1">
                          <a:lumMod val="75000"/>
                        </a:schemeClr>
                      </a:solidFill>
                    </a:ln>
                  </pic:spPr>
                </pic:pic>
              </a:graphicData>
            </a:graphic>
          </wp:inline>
        </w:drawing>
      </w:r>
      <w:r>
        <w:t xml:space="preserve">  </w:t>
      </w:r>
    </w:p>
    <w:p w:rsidR="007E4277" w:rsidRDefault="007E4277" w:rsidP="00485DE7">
      <w:pPr>
        <w:pStyle w:val="LabExerciseCallout"/>
      </w:pPr>
      <w:r>
        <w:t>When this is opened in Fiddler you should see text similar to the text below:</w:t>
      </w:r>
    </w:p>
    <w:p w:rsidR="00B767BD" w:rsidRDefault="00B767BD" w:rsidP="00485DE7">
      <w:pPr>
        <w:pStyle w:val="LabStepScreenshotLevel2"/>
      </w:pPr>
      <w:r>
        <w:lastRenderedPageBreak/>
        <w:drawing>
          <wp:inline distT="0" distB="0" distL="0" distR="0" wp14:anchorId="4C1BCA8C" wp14:editId="104C76BE">
            <wp:extent cx="5772576" cy="367267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3592" cy="3692406"/>
                    </a:xfrm>
                    <a:prstGeom prst="rect">
                      <a:avLst/>
                    </a:prstGeom>
                  </pic:spPr>
                </pic:pic>
              </a:graphicData>
            </a:graphic>
          </wp:inline>
        </w:drawing>
      </w:r>
    </w:p>
    <w:p w:rsidR="009A5088" w:rsidRDefault="009A5088" w:rsidP="009A5088">
      <w:pPr>
        <w:pStyle w:val="LabStepNumbered"/>
        <w:numPr>
          <w:ilvl w:val="0"/>
          <w:numId w:val="13"/>
        </w:numPr>
      </w:pPr>
      <w:r>
        <w:t>Feel free to use this same process to try and investigate other operations on the data (Add a new Customer or Delete a Customer (be sure to just delete the customer you created in the Add step to keep the Dataset in good shape))</w:t>
      </w:r>
    </w:p>
    <w:p w:rsidR="00166269" w:rsidRDefault="00166269" w:rsidP="009A5088">
      <w:pPr>
        <w:pStyle w:val="LabStepNumbered"/>
        <w:numPr>
          <w:ilvl w:val="0"/>
          <w:numId w:val="13"/>
        </w:numPr>
      </w:pPr>
      <w:r>
        <w:t>When you are finished, you should close Chrome and Visual Studio 2013.</w:t>
      </w:r>
    </w:p>
    <w:p w:rsidR="009A5088" w:rsidRDefault="009A5088" w:rsidP="009A5088">
      <w:pPr>
        <w:pStyle w:val="LabExerciseCallout"/>
      </w:pPr>
      <w:r>
        <w:t>Congratulations! You have just created an OData service using Web API.  You have learned how to use Fiddler to investigate the inner workings of this API. Next you successfully enabled Cross Origin Resource Sharing (CORS), and then created and tested, using Fiddler) a SharePoint-Hosted app to consume the service using the data.js JavaScript library.</w:t>
      </w:r>
    </w:p>
    <w:sectPr w:rsidR="009A5088"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F3A" w:rsidRDefault="005D1F3A" w:rsidP="002754DA">
      <w:pPr>
        <w:spacing w:before="0" w:after="0"/>
      </w:pPr>
      <w:r>
        <w:separator/>
      </w:r>
    </w:p>
  </w:endnote>
  <w:endnote w:type="continuationSeparator" w:id="0">
    <w:p w:rsidR="005D1F3A" w:rsidRDefault="005D1F3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F3A" w:rsidRDefault="005D1F3A" w:rsidP="002754DA">
      <w:pPr>
        <w:spacing w:before="0" w:after="0"/>
      </w:pPr>
      <w:r>
        <w:separator/>
      </w:r>
    </w:p>
  </w:footnote>
  <w:footnote w:type="continuationSeparator" w:id="0">
    <w:p w:rsidR="005D1F3A" w:rsidRDefault="005D1F3A"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FF19C7"/>
    <w:multiLevelType w:val="hybridMultilevel"/>
    <w:tmpl w:val="5B624FD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6">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4"/>
  </w:num>
  <w:num w:numId="4">
    <w:abstractNumId w:val="5"/>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6"/>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0223"/>
    <w:rsid w:val="00002196"/>
    <w:rsid w:val="000037AA"/>
    <w:rsid w:val="000108B4"/>
    <w:rsid w:val="00012A76"/>
    <w:rsid w:val="00012AC2"/>
    <w:rsid w:val="000165A1"/>
    <w:rsid w:val="000237DD"/>
    <w:rsid w:val="00024303"/>
    <w:rsid w:val="000243F6"/>
    <w:rsid w:val="000267E9"/>
    <w:rsid w:val="00026DD0"/>
    <w:rsid w:val="00030FBC"/>
    <w:rsid w:val="00051267"/>
    <w:rsid w:val="00051385"/>
    <w:rsid w:val="000535B8"/>
    <w:rsid w:val="000543B3"/>
    <w:rsid w:val="00066A4A"/>
    <w:rsid w:val="000671A9"/>
    <w:rsid w:val="00075BE6"/>
    <w:rsid w:val="00082C8E"/>
    <w:rsid w:val="00086439"/>
    <w:rsid w:val="00086AAB"/>
    <w:rsid w:val="000875B0"/>
    <w:rsid w:val="0009020D"/>
    <w:rsid w:val="00090A5A"/>
    <w:rsid w:val="000922A9"/>
    <w:rsid w:val="000A019A"/>
    <w:rsid w:val="000A0FB8"/>
    <w:rsid w:val="000A1F3B"/>
    <w:rsid w:val="000A375B"/>
    <w:rsid w:val="000A4D31"/>
    <w:rsid w:val="000B09A5"/>
    <w:rsid w:val="000B4798"/>
    <w:rsid w:val="000C54C2"/>
    <w:rsid w:val="000D1CE4"/>
    <w:rsid w:val="000D2E9F"/>
    <w:rsid w:val="000E4786"/>
    <w:rsid w:val="000E75D4"/>
    <w:rsid w:val="000F11E6"/>
    <w:rsid w:val="000F23A7"/>
    <w:rsid w:val="000F2E8E"/>
    <w:rsid w:val="0011020C"/>
    <w:rsid w:val="00110EC0"/>
    <w:rsid w:val="001128F7"/>
    <w:rsid w:val="0011507B"/>
    <w:rsid w:val="0012341C"/>
    <w:rsid w:val="00123729"/>
    <w:rsid w:val="00123A37"/>
    <w:rsid w:val="0012715F"/>
    <w:rsid w:val="00140317"/>
    <w:rsid w:val="00141688"/>
    <w:rsid w:val="00145BAE"/>
    <w:rsid w:val="00151E41"/>
    <w:rsid w:val="00152635"/>
    <w:rsid w:val="001554D3"/>
    <w:rsid w:val="0015714F"/>
    <w:rsid w:val="00160D8B"/>
    <w:rsid w:val="00160EEF"/>
    <w:rsid w:val="00161C02"/>
    <w:rsid w:val="00162568"/>
    <w:rsid w:val="0016348C"/>
    <w:rsid w:val="0016370A"/>
    <w:rsid w:val="001657A8"/>
    <w:rsid w:val="0016603A"/>
    <w:rsid w:val="00166269"/>
    <w:rsid w:val="00166BA8"/>
    <w:rsid w:val="00171C7E"/>
    <w:rsid w:val="00172887"/>
    <w:rsid w:val="001760F5"/>
    <w:rsid w:val="00182F32"/>
    <w:rsid w:val="00184509"/>
    <w:rsid w:val="00190D86"/>
    <w:rsid w:val="0019249E"/>
    <w:rsid w:val="001969F7"/>
    <w:rsid w:val="001A3C36"/>
    <w:rsid w:val="001B176D"/>
    <w:rsid w:val="001B60FC"/>
    <w:rsid w:val="001B7AB6"/>
    <w:rsid w:val="001C2975"/>
    <w:rsid w:val="001C3C48"/>
    <w:rsid w:val="001C5361"/>
    <w:rsid w:val="001C7F9A"/>
    <w:rsid w:val="001E2DF2"/>
    <w:rsid w:val="001E3B71"/>
    <w:rsid w:val="001E5FC6"/>
    <w:rsid w:val="001E6C86"/>
    <w:rsid w:val="001E73CB"/>
    <w:rsid w:val="001F6542"/>
    <w:rsid w:val="001F77DA"/>
    <w:rsid w:val="00200A71"/>
    <w:rsid w:val="002037AF"/>
    <w:rsid w:val="00204765"/>
    <w:rsid w:val="00207F56"/>
    <w:rsid w:val="0021154E"/>
    <w:rsid w:val="00216298"/>
    <w:rsid w:val="00221821"/>
    <w:rsid w:val="002228E1"/>
    <w:rsid w:val="002243BC"/>
    <w:rsid w:val="00225D1A"/>
    <w:rsid w:val="00226C32"/>
    <w:rsid w:val="00231A2A"/>
    <w:rsid w:val="00231D57"/>
    <w:rsid w:val="00234111"/>
    <w:rsid w:val="00234CEE"/>
    <w:rsid w:val="00237391"/>
    <w:rsid w:val="002376C5"/>
    <w:rsid w:val="00242048"/>
    <w:rsid w:val="00243A3C"/>
    <w:rsid w:val="0024711C"/>
    <w:rsid w:val="00250661"/>
    <w:rsid w:val="002508CA"/>
    <w:rsid w:val="002602C4"/>
    <w:rsid w:val="002646DD"/>
    <w:rsid w:val="00265968"/>
    <w:rsid w:val="00273BA6"/>
    <w:rsid w:val="00273F7D"/>
    <w:rsid w:val="002754DA"/>
    <w:rsid w:val="002772C2"/>
    <w:rsid w:val="002820B9"/>
    <w:rsid w:val="00283D43"/>
    <w:rsid w:val="00286E1A"/>
    <w:rsid w:val="002930AF"/>
    <w:rsid w:val="002A617D"/>
    <w:rsid w:val="002A6C31"/>
    <w:rsid w:val="002B29CA"/>
    <w:rsid w:val="002B49BE"/>
    <w:rsid w:val="002B50BA"/>
    <w:rsid w:val="002B5CC1"/>
    <w:rsid w:val="002C5CBE"/>
    <w:rsid w:val="002C6DDC"/>
    <w:rsid w:val="002D31FF"/>
    <w:rsid w:val="002E035E"/>
    <w:rsid w:val="002E1C5A"/>
    <w:rsid w:val="002E259F"/>
    <w:rsid w:val="002E3602"/>
    <w:rsid w:val="002E66B3"/>
    <w:rsid w:val="002F2748"/>
    <w:rsid w:val="002F5578"/>
    <w:rsid w:val="0030388D"/>
    <w:rsid w:val="00304842"/>
    <w:rsid w:val="00305DB4"/>
    <w:rsid w:val="00307288"/>
    <w:rsid w:val="00311545"/>
    <w:rsid w:val="003159E3"/>
    <w:rsid w:val="00316198"/>
    <w:rsid w:val="0031741B"/>
    <w:rsid w:val="00325444"/>
    <w:rsid w:val="00333042"/>
    <w:rsid w:val="0034079A"/>
    <w:rsid w:val="0034131D"/>
    <w:rsid w:val="0034379F"/>
    <w:rsid w:val="00347559"/>
    <w:rsid w:val="0035550E"/>
    <w:rsid w:val="003560BC"/>
    <w:rsid w:val="00361340"/>
    <w:rsid w:val="00364222"/>
    <w:rsid w:val="00364378"/>
    <w:rsid w:val="00367C9B"/>
    <w:rsid w:val="00371932"/>
    <w:rsid w:val="00373A63"/>
    <w:rsid w:val="003775F8"/>
    <w:rsid w:val="00377C25"/>
    <w:rsid w:val="00377E0D"/>
    <w:rsid w:val="003829A4"/>
    <w:rsid w:val="00385E7E"/>
    <w:rsid w:val="00391AFB"/>
    <w:rsid w:val="003A015E"/>
    <w:rsid w:val="003A158A"/>
    <w:rsid w:val="003A51DE"/>
    <w:rsid w:val="003A6900"/>
    <w:rsid w:val="003A6D85"/>
    <w:rsid w:val="003B1609"/>
    <w:rsid w:val="003B4693"/>
    <w:rsid w:val="003B509E"/>
    <w:rsid w:val="003B5312"/>
    <w:rsid w:val="003B6B6E"/>
    <w:rsid w:val="003B6E62"/>
    <w:rsid w:val="003C0074"/>
    <w:rsid w:val="003C2645"/>
    <w:rsid w:val="003C3AF9"/>
    <w:rsid w:val="003C575A"/>
    <w:rsid w:val="003C5B80"/>
    <w:rsid w:val="003C5D20"/>
    <w:rsid w:val="003C6F1C"/>
    <w:rsid w:val="003C6F9B"/>
    <w:rsid w:val="003D1045"/>
    <w:rsid w:val="003D4A36"/>
    <w:rsid w:val="003D513A"/>
    <w:rsid w:val="003E0CB6"/>
    <w:rsid w:val="003E3149"/>
    <w:rsid w:val="003E460D"/>
    <w:rsid w:val="003E53A5"/>
    <w:rsid w:val="003F030C"/>
    <w:rsid w:val="003F0DE3"/>
    <w:rsid w:val="003F251B"/>
    <w:rsid w:val="003F2EDC"/>
    <w:rsid w:val="003F6439"/>
    <w:rsid w:val="004005DA"/>
    <w:rsid w:val="00400DC5"/>
    <w:rsid w:val="0040576B"/>
    <w:rsid w:val="00405EBF"/>
    <w:rsid w:val="00414108"/>
    <w:rsid w:val="00420D38"/>
    <w:rsid w:val="00425BCC"/>
    <w:rsid w:val="00427A68"/>
    <w:rsid w:val="004336CC"/>
    <w:rsid w:val="0043374D"/>
    <w:rsid w:val="0043657B"/>
    <w:rsid w:val="004402EC"/>
    <w:rsid w:val="00445241"/>
    <w:rsid w:val="00445B3B"/>
    <w:rsid w:val="00445F5C"/>
    <w:rsid w:val="00446B8D"/>
    <w:rsid w:val="00452535"/>
    <w:rsid w:val="0045372A"/>
    <w:rsid w:val="004569A7"/>
    <w:rsid w:val="00460E05"/>
    <w:rsid w:val="00463DEB"/>
    <w:rsid w:val="00464B6B"/>
    <w:rsid w:val="00464F96"/>
    <w:rsid w:val="0046679B"/>
    <w:rsid w:val="004723AE"/>
    <w:rsid w:val="00474799"/>
    <w:rsid w:val="004807D7"/>
    <w:rsid w:val="00481358"/>
    <w:rsid w:val="00482B10"/>
    <w:rsid w:val="004838B2"/>
    <w:rsid w:val="00483D33"/>
    <w:rsid w:val="00484260"/>
    <w:rsid w:val="00485767"/>
    <w:rsid w:val="00485DE7"/>
    <w:rsid w:val="0048724B"/>
    <w:rsid w:val="00487D07"/>
    <w:rsid w:val="004901DA"/>
    <w:rsid w:val="004936A7"/>
    <w:rsid w:val="0049441A"/>
    <w:rsid w:val="004946E2"/>
    <w:rsid w:val="00496C26"/>
    <w:rsid w:val="004976B3"/>
    <w:rsid w:val="004A0344"/>
    <w:rsid w:val="004A349F"/>
    <w:rsid w:val="004A63E1"/>
    <w:rsid w:val="004A66FA"/>
    <w:rsid w:val="004A7C45"/>
    <w:rsid w:val="004B2700"/>
    <w:rsid w:val="004B75D9"/>
    <w:rsid w:val="004C1CA8"/>
    <w:rsid w:val="004C251A"/>
    <w:rsid w:val="004C3FD9"/>
    <w:rsid w:val="004C6C49"/>
    <w:rsid w:val="004C7519"/>
    <w:rsid w:val="004C7D6E"/>
    <w:rsid w:val="004D00FC"/>
    <w:rsid w:val="004D2050"/>
    <w:rsid w:val="004D21DD"/>
    <w:rsid w:val="004D3A39"/>
    <w:rsid w:val="004D5B0F"/>
    <w:rsid w:val="004D71F4"/>
    <w:rsid w:val="004D75A3"/>
    <w:rsid w:val="004E0A41"/>
    <w:rsid w:val="004E1CBF"/>
    <w:rsid w:val="004E3B42"/>
    <w:rsid w:val="004E45B9"/>
    <w:rsid w:val="004F030D"/>
    <w:rsid w:val="004F1851"/>
    <w:rsid w:val="004F1E4C"/>
    <w:rsid w:val="004F260B"/>
    <w:rsid w:val="004F54BD"/>
    <w:rsid w:val="005033AC"/>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1B30"/>
    <w:rsid w:val="005428BD"/>
    <w:rsid w:val="0055196C"/>
    <w:rsid w:val="00551DC5"/>
    <w:rsid w:val="00551DFA"/>
    <w:rsid w:val="005522AE"/>
    <w:rsid w:val="00560F81"/>
    <w:rsid w:val="005676EE"/>
    <w:rsid w:val="005710D5"/>
    <w:rsid w:val="0057247C"/>
    <w:rsid w:val="00574574"/>
    <w:rsid w:val="00580480"/>
    <w:rsid w:val="0058123A"/>
    <w:rsid w:val="00582AFA"/>
    <w:rsid w:val="0058773B"/>
    <w:rsid w:val="005908F6"/>
    <w:rsid w:val="00592DAA"/>
    <w:rsid w:val="00596F7D"/>
    <w:rsid w:val="00597C54"/>
    <w:rsid w:val="005A0E17"/>
    <w:rsid w:val="005A3A17"/>
    <w:rsid w:val="005A3E02"/>
    <w:rsid w:val="005A4563"/>
    <w:rsid w:val="005A5DC7"/>
    <w:rsid w:val="005A6559"/>
    <w:rsid w:val="005A6D5F"/>
    <w:rsid w:val="005B2865"/>
    <w:rsid w:val="005B2AD8"/>
    <w:rsid w:val="005B3A2B"/>
    <w:rsid w:val="005B4D88"/>
    <w:rsid w:val="005B6F90"/>
    <w:rsid w:val="005C03B9"/>
    <w:rsid w:val="005C1BF8"/>
    <w:rsid w:val="005C3A90"/>
    <w:rsid w:val="005D0297"/>
    <w:rsid w:val="005D1F3A"/>
    <w:rsid w:val="005D3244"/>
    <w:rsid w:val="005D380A"/>
    <w:rsid w:val="005D3854"/>
    <w:rsid w:val="005E054A"/>
    <w:rsid w:val="005E0D54"/>
    <w:rsid w:val="005E3B38"/>
    <w:rsid w:val="005E79AF"/>
    <w:rsid w:val="005F03A0"/>
    <w:rsid w:val="005F08F2"/>
    <w:rsid w:val="005F0B4B"/>
    <w:rsid w:val="005F2CE3"/>
    <w:rsid w:val="005F39DC"/>
    <w:rsid w:val="00601E9E"/>
    <w:rsid w:val="00607C2B"/>
    <w:rsid w:val="006133C4"/>
    <w:rsid w:val="00620888"/>
    <w:rsid w:val="00624E95"/>
    <w:rsid w:val="00625F0D"/>
    <w:rsid w:val="00626932"/>
    <w:rsid w:val="006316FA"/>
    <w:rsid w:val="00632485"/>
    <w:rsid w:val="0063362B"/>
    <w:rsid w:val="006352C6"/>
    <w:rsid w:val="00643F55"/>
    <w:rsid w:val="00645BB8"/>
    <w:rsid w:val="00650ACD"/>
    <w:rsid w:val="00654F8F"/>
    <w:rsid w:val="006560F9"/>
    <w:rsid w:val="0065756C"/>
    <w:rsid w:val="0066042A"/>
    <w:rsid w:val="00661508"/>
    <w:rsid w:val="006649DB"/>
    <w:rsid w:val="00667328"/>
    <w:rsid w:val="00667B58"/>
    <w:rsid w:val="0067766A"/>
    <w:rsid w:val="00682FC7"/>
    <w:rsid w:val="00686CA6"/>
    <w:rsid w:val="0069092F"/>
    <w:rsid w:val="00691DCF"/>
    <w:rsid w:val="00692AFB"/>
    <w:rsid w:val="006943D3"/>
    <w:rsid w:val="0069598A"/>
    <w:rsid w:val="006A020F"/>
    <w:rsid w:val="006A105B"/>
    <w:rsid w:val="006A2A50"/>
    <w:rsid w:val="006B07C3"/>
    <w:rsid w:val="006B12CD"/>
    <w:rsid w:val="006B25FA"/>
    <w:rsid w:val="006B5E39"/>
    <w:rsid w:val="006B6F43"/>
    <w:rsid w:val="006C0157"/>
    <w:rsid w:val="006C3796"/>
    <w:rsid w:val="006C4644"/>
    <w:rsid w:val="006C4B76"/>
    <w:rsid w:val="006C5C78"/>
    <w:rsid w:val="006D1BB7"/>
    <w:rsid w:val="006E3BD3"/>
    <w:rsid w:val="006E5188"/>
    <w:rsid w:val="006F0F27"/>
    <w:rsid w:val="006F13F6"/>
    <w:rsid w:val="006F64F9"/>
    <w:rsid w:val="0070089C"/>
    <w:rsid w:val="00711C05"/>
    <w:rsid w:val="007167D3"/>
    <w:rsid w:val="00724A33"/>
    <w:rsid w:val="00726591"/>
    <w:rsid w:val="0072738D"/>
    <w:rsid w:val="00731109"/>
    <w:rsid w:val="00734928"/>
    <w:rsid w:val="00737FD5"/>
    <w:rsid w:val="00740261"/>
    <w:rsid w:val="00740358"/>
    <w:rsid w:val="00740CA3"/>
    <w:rsid w:val="007442CF"/>
    <w:rsid w:val="00747129"/>
    <w:rsid w:val="007471C7"/>
    <w:rsid w:val="007508E5"/>
    <w:rsid w:val="00754D76"/>
    <w:rsid w:val="00756C10"/>
    <w:rsid w:val="007573BD"/>
    <w:rsid w:val="007600AD"/>
    <w:rsid w:val="0076162E"/>
    <w:rsid w:val="0076526D"/>
    <w:rsid w:val="00770735"/>
    <w:rsid w:val="00775A11"/>
    <w:rsid w:val="007807AC"/>
    <w:rsid w:val="0078763B"/>
    <w:rsid w:val="007A01FB"/>
    <w:rsid w:val="007A27BD"/>
    <w:rsid w:val="007A2E8C"/>
    <w:rsid w:val="007A3111"/>
    <w:rsid w:val="007A3D0E"/>
    <w:rsid w:val="007A6FDB"/>
    <w:rsid w:val="007A7B3A"/>
    <w:rsid w:val="007B6018"/>
    <w:rsid w:val="007B63AE"/>
    <w:rsid w:val="007B648F"/>
    <w:rsid w:val="007C036A"/>
    <w:rsid w:val="007C5EF6"/>
    <w:rsid w:val="007C731A"/>
    <w:rsid w:val="007D3352"/>
    <w:rsid w:val="007D72B4"/>
    <w:rsid w:val="007E240B"/>
    <w:rsid w:val="007E4277"/>
    <w:rsid w:val="007E54CD"/>
    <w:rsid w:val="007E5A7C"/>
    <w:rsid w:val="007F2CD4"/>
    <w:rsid w:val="007F37E8"/>
    <w:rsid w:val="007F4E77"/>
    <w:rsid w:val="007F5620"/>
    <w:rsid w:val="0080252D"/>
    <w:rsid w:val="00805738"/>
    <w:rsid w:val="0080622B"/>
    <w:rsid w:val="00810287"/>
    <w:rsid w:val="008114C7"/>
    <w:rsid w:val="00812AF5"/>
    <w:rsid w:val="008237DD"/>
    <w:rsid w:val="00826F6E"/>
    <w:rsid w:val="00826FF7"/>
    <w:rsid w:val="0082729D"/>
    <w:rsid w:val="0083029D"/>
    <w:rsid w:val="00830A82"/>
    <w:rsid w:val="00841F3B"/>
    <w:rsid w:val="0084571E"/>
    <w:rsid w:val="00845FAD"/>
    <w:rsid w:val="008530CC"/>
    <w:rsid w:val="008546E7"/>
    <w:rsid w:val="00856645"/>
    <w:rsid w:val="00860BB8"/>
    <w:rsid w:val="008648D6"/>
    <w:rsid w:val="0086565F"/>
    <w:rsid w:val="00865AE4"/>
    <w:rsid w:val="0086681C"/>
    <w:rsid w:val="00866CC9"/>
    <w:rsid w:val="008743F8"/>
    <w:rsid w:val="008750A4"/>
    <w:rsid w:val="00877A1C"/>
    <w:rsid w:val="00880606"/>
    <w:rsid w:val="00893C82"/>
    <w:rsid w:val="008943B0"/>
    <w:rsid w:val="008958BC"/>
    <w:rsid w:val="008A1B16"/>
    <w:rsid w:val="008A2BA0"/>
    <w:rsid w:val="008A4D33"/>
    <w:rsid w:val="008A69A5"/>
    <w:rsid w:val="008A7318"/>
    <w:rsid w:val="008B41B2"/>
    <w:rsid w:val="008B697B"/>
    <w:rsid w:val="008C17EA"/>
    <w:rsid w:val="008C1C05"/>
    <w:rsid w:val="008C3654"/>
    <w:rsid w:val="008C564C"/>
    <w:rsid w:val="008C58FB"/>
    <w:rsid w:val="008D054E"/>
    <w:rsid w:val="008D085E"/>
    <w:rsid w:val="008D0899"/>
    <w:rsid w:val="008D261C"/>
    <w:rsid w:val="008D30B0"/>
    <w:rsid w:val="008D6EDA"/>
    <w:rsid w:val="008D7F27"/>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5E86"/>
    <w:rsid w:val="009274C0"/>
    <w:rsid w:val="00931080"/>
    <w:rsid w:val="00931E3C"/>
    <w:rsid w:val="009422EE"/>
    <w:rsid w:val="00944282"/>
    <w:rsid w:val="009503BC"/>
    <w:rsid w:val="0095110D"/>
    <w:rsid w:val="009519FB"/>
    <w:rsid w:val="00951BD2"/>
    <w:rsid w:val="00951C8A"/>
    <w:rsid w:val="009537AB"/>
    <w:rsid w:val="00953961"/>
    <w:rsid w:val="00956AB3"/>
    <w:rsid w:val="00960427"/>
    <w:rsid w:val="00961446"/>
    <w:rsid w:val="0096384D"/>
    <w:rsid w:val="00963AE0"/>
    <w:rsid w:val="00964D6A"/>
    <w:rsid w:val="00964DF1"/>
    <w:rsid w:val="00965C23"/>
    <w:rsid w:val="00972959"/>
    <w:rsid w:val="009753EF"/>
    <w:rsid w:val="00982777"/>
    <w:rsid w:val="0098575B"/>
    <w:rsid w:val="00990EBF"/>
    <w:rsid w:val="00997536"/>
    <w:rsid w:val="009A27F0"/>
    <w:rsid w:val="009A5088"/>
    <w:rsid w:val="009A543B"/>
    <w:rsid w:val="009A5818"/>
    <w:rsid w:val="009B275F"/>
    <w:rsid w:val="009C016D"/>
    <w:rsid w:val="009C30CA"/>
    <w:rsid w:val="009C6E33"/>
    <w:rsid w:val="009C6E7B"/>
    <w:rsid w:val="009D147E"/>
    <w:rsid w:val="009D168C"/>
    <w:rsid w:val="009D1C9A"/>
    <w:rsid w:val="009D22E7"/>
    <w:rsid w:val="009D553D"/>
    <w:rsid w:val="009E1990"/>
    <w:rsid w:val="009E1DD9"/>
    <w:rsid w:val="009E2AD2"/>
    <w:rsid w:val="009F341D"/>
    <w:rsid w:val="009F4937"/>
    <w:rsid w:val="009F7F64"/>
    <w:rsid w:val="00A03A2F"/>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A36"/>
    <w:rsid w:val="00A36A14"/>
    <w:rsid w:val="00A36AE5"/>
    <w:rsid w:val="00A409BA"/>
    <w:rsid w:val="00A416B0"/>
    <w:rsid w:val="00A4394E"/>
    <w:rsid w:val="00A46E44"/>
    <w:rsid w:val="00A51DE9"/>
    <w:rsid w:val="00A53017"/>
    <w:rsid w:val="00A5490F"/>
    <w:rsid w:val="00A55EA3"/>
    <w:rsid w:val="00A613FA"/>
    <w:rsid w:val="00A64493"/>
    <w:rsid w:val="00A6472F"/>
    <w:rsid w:val="00A66755"/>
    <w:rsid w:val="00A73931"/>
    <w:rsid w:val="00A807FF"/>
    <w:rsid w:val="00A811F8"/>
    <w:rsid w:val="00A81890"/>
    <w:rsid w:val="00A84330"/>
    <w:rsid w:val="00A978C4"/>
    <w:rsid w:val="00AA081D"/>
    <w:rsid w:val="00AA1C5E"/>
    <w:rsid w:val="00AB0EF6"/>
    <w:rsid w:val="00AB4BD9"/>
    <w:rsid w:val="00AC1004"/>
    <w:rsid w:val="00AC535D"/>
    <w:rsid w:val="00AD3847"/>
    <w:rsid w:val="00AE16EB"/>
    <w:rsid w:val="00AE27DB"/>
    <w:rsid w:val="00AE3180"/>
    <w:rsid w:val="00AF424C"/>
    <w:rsid w:val="00AF4F9B"/>
    <w:rsid w:val="00B04598"/>
    <w:rsid w:val="00B04679"/>
    <w:rsid w:val="00B11579"/>
    <w:rsid w:val="00B12319"/>
    <w:rsid w:val="00B267B7"/>
    <w:rsid w:val="00B304F8"/>
    <w:rsid w:val="00B37D3E"/>
    <w:rsid w:val="00B410F6"/>
    <w:rsid w:val="00B47C56"/>
    <w:rsid w:val="00B56241"/>
    <w:rsid w:val="00B56C9C"/>
    <w:rsid w:val="00B57970"/>
    <w:rsid w:val="00B60011"/>
    <w:rsid w:val="00B74E1A"/>
    <w:rsid w:val="00B76429"/>
    <w:rsid w:val="00B7645C"/>
    <w:rsid w:val="00B767BD"/>
    <w:rsid w:val="00B80925"/>
    <w:rsid w:val="00B815CE"/>
    <w:rsid w:val="00B838CD"/>
    <w:rsid w:val="00B84304"/>
    <w:rsid w:val="00BA03B1"/>
    <w:rsid w:val="00BA06CB"/>
    <w:rsid w:val="00BA1292"/>
    <w:rsid w:val="00BA28A1"/>
    <w:rsid w:val="00BA332D"/>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52F2"/>
    <w:rsid w:val="00C159E0"/>
    <w:rsid w:val="00C171CF"/>
    <w:rsid w:val="00C27D75"/>
    <w:rsid w:val="00C30E56"/>
    <w:rsid w:val="00C31BD3"/>
    <w:rsid w:val="00C3211E"/>
    <w:rsid w:val="00C33D09"/>
    <w:rsid w:val="00C343DA"/>
    <w:rsid w:val="00C34D0A"/>
    <w:rsid w:val="00C37A3E"/>
    <w:rsid w:val="00C44632"/>
    <w:rsid w:val="00C535BE"/>
    <w:rsid w:val="00C53882"/>
    <w:rsid w:val="00C54CAE"/>
    <w:rsid w:val="00C5729C"/>
    <w:rsid w:val="00C57A07"/>
    <w:rsid w:val="00C62D6E"/>
    <w:rsid w:val="00C6356F"/>
    <w:rsid w:val="00C642C3"/>
    <w:rsid w:val="00C66309"/>
    <w:rsid w:val="00C67699"/>
    <w:rsid w:val="00C70683"/>
    <w:rsid w:val="00C80B2F"/>
    <w:rsid w:val="00C81CBC"/>
    <w:rsid w:val="00C82328"/>
    <w:rsid w:val="00C8259A"/>
    <w:rsid w:val="00C847ED"/>
    <w:rsid w:val="00C8529E"/>
    <w:rsid w:val="00C86B45"/>
    <w:rsid w:val="00C9096A"/>
    <w:rsid w:val="00C92678"/>
    <w:rsid w:val="00C93E0C"/>
    <w:rsid w:val="00C97674"/>
    <w:rsid w:val="00CB3262"/>
    <w:rsid w:val="00CB7A9C"/>
    <w:rsid w:val="00CB7CC1"/>
    <w:rsid w:val="00CD0AD0"/>
    <w:rsid w:val="00CD10A1"/>
    <w:rsid w:val="00CD3699"/>
    <w:rsid w:val="00CD6EFC"/>
    <w:rsid w:val="00CE155F"/>
    <w:rsid w:val="00CF0D9B"/>
    <w:rsid w:val="00CF1E7B"/>
    <w:rsid w:val="00CF2509"/>
    <w:rsid w:val="00CF287F"/>
    <w:rsid w:val="00CF713C"/>
    <w:rsid w:val="00CF7AD5"/>
    <w:rsid w:val="00D018BC"/>
    <w:rsid w:val="00D057EA"/>
    <w:rsid w:val="00D11AD7"/>
    <w:rsid w:val="00D11B33"/>
    <w:rsid w:val="00D12B10"/>
    <w:rsid w:val="00D1320B"/>
    <w:rsid w:val="00D15F6C"/>
    <w:rsid w:val="00D15FEC"/>
    <w:rsid w:val="00D209FD"/>
    <w:rsid w:val="00D2288E"/>
    <w:rsid w:val="00D23006"/>
    <w:rsid w:val="00D25844"/>
    <w:rsid w:val="00D33840"/>
    <w:rsid w:val="00D3469C"/>
    <w:rsid w:val="00D42B24"/>
    <w:rsid w:val="00D50509"/>
    <w:rsid w:val="00D51C42"/>
    <w:rsid w:val="00D525CC"/>
    <w:rsid w:val="00D55436"/>
    <w:rsid w:val="00D56B22"/>
    <w:rsid w:val="00D6413D"/>
    <w:rsid w:val="00D64974"/>
    <w:rsid w:val="00D65BAA"/>
    <w:rsid w:val="00D66469"/>
    <w:rsid w:val="00D75D9A"/>
    <w:rsid w:val="00D8031B"/>
    <w:rsid w:val="00D83758"/>
    <w:rsid w:val="00D84676"/>
    <w:rsid w:val="00D84A2F"/>
    <w:rsid w:val="00D85FEA"/>
    <w:rsid w:val="00D8754C"/>
    <w:rsid w:val="00D92006"/>
    <w:rsid w:val="00D950CC"/>
    <w:rsid w:val="00D96C8F"/>
    <w:rsid w:val="00D97000"/>
    <w:rsid w:val="00DA442B"/>
    <w:rsid w:val="00DA47C8"/>
    <w:rsid w:val="00DA5CB6"/>
    <w:rsid w:val="00DA6D71"/>
    <w:rsid w:val="00DB4411"/>
    <w:rsid w:val="00DC2A0F"/>
    <w:rsid w:val="00DC2AFF"/>
    <w:rsid w:val="00DC3E2A"/>
    <w:rsid w:val="00DC4746"/>
    <w:rsid w:val="00DC669D"/>
    <w:rsid w:val="00DD1790"/>
    <w:rsid w:val="00DD40A9"/>
    <w:rsid w:val="00DD5F52"/>
    <w:rsid w:val="00DD7D6E"/>
    <w:rsid w:val="00DE13EC"/>
    <w:rsid w:val="00DE3C75"/>
    <w:rsid w:val="00DE5625"/>
    <w:rsid w:val="00DE58D9"/>
    <w:rsid w:val="00DF0141"/>
    <w:rsid w:val="00DF0E38"/>
    <w:rsid w:val="00DF0FF5"/>
    <w:rsid w:val="00DF2FB3"/>
    <w:rsid w:val="00DF61F9"/>
    <w:rsid w:val="00E056FD"/>
    <w:rsid w:val="00E07AF0"/>
    <w:rsid w:val="00E13222"/>
    <w:rsid w:val="00E132BC"/>
    <w:rsid w:val="00E15736"/>
    <w:rsid w:val="00E16C08"/>
    <w:rsid w:val="00E17666"/>
    <w:rsid w:val="00E177CD"/>
    <w:rsid w:val="00E22CFC"/>
    <w:rsid w:val="00E25E47"/>
    <w:rsid w:val="00E329CE"/>
    <w:rsid w:val="00E338DA"/>
    <w:rsid w:val="00E3547D"/>
    <w:rsid w:val="00E36698"/>
    <w:rsid w:val="00E4002D"/>
    <w:rsid w:val="00E41BFD"/>
    <w:rsid w:val="00E42402"/>
    <w:rsid w:val="00E43499"/>
    <w:rsid w:val="00E45125"/>
    <w:rsid w:val="00E51A44"/>
    <w:rsid w:val="00E52656"/>
    <w:rsid w:val="00E52C71"/>
    <w:rsid w:val="00E534D8"/>
    <w:rsid w:val="00E5575C"/>
    <w:rsid w:val="00E57117"/>
    <w:rsid w:val="00E57901"/>
    <w:rsid w:val="00E605AD"/>
    <w:rsid w:val="00E60B87"/>
    <w:rsid w:val="00E663C5"/>
    <w:rsid w:val="00E66BB8"/>
    <w:rsid w:val="00E75E69"/>
    <w:rsid w:val="00E77CE0"/>
    <w:rsid w:val="00E816DC"/>
    <w:rsid w:val="00E81B2A"/>
    <w:rsid w:val="00E90829"/>
    <w:rsid w:val="00E90A2E"/>
    <w:rsid w:val="00E94379"/>
    <w:rsid w:val="00E95F93"/>
    <w:rsid w:val="00EA0CC6"/>
    <w:rsid w:val="00EB0E93"/>
    <w:rsid w:val="00EC02AD"/>
    <w:rsid w:val="00EC0B5A"/>
    <w:rsid w:val="00EC15A4"/>
    <w:rsid w:val="00EC5C94"/>
    <w:rsid w:val="00ED071E"/>
    <w:rsid w:val="00ED07A7"/>
    <w:rsid w:val="00ED1A11"/>
    <w:rsid w:val="00ED1EBB"/>
    <w:rsid w:val="00ED67A3"/>
    <w:rsid w:val="00ED682B"/>
    <w:rsid w:val="00EE049F"/>
    <w:rsid w:val="00EE0ACB"/>
    <w:rsid w:val="00EE33BC"/>
    <w:rsid w:val="00EE38B6"/>
    <w:rsid w:val="00EE727D"/>
    <w:rsid w:val="00EE7A35"/>
    <w:rsid w:val="00EF08EE"/>
    <w:rsid w:val="00EF0B37"/>
    <w:rsid w:val="00EF4E18"/>
    <w:rsid w:val="00F01A46"/>
    <w:rsid w:val="00F10C41"/>
    <w:rsid w:val="00F14868"/>
    <w:rsid w:val="00F218A1"/>
    <w:rsid w:val="00F21A30"/>
    <w:rsid w:val="00F21D97"/>
    <w:rsid w:val="00F22325"/>
    <w:rsid w:val="00F22470"/>
    <w:rsid w:val="00F276BD"/>
    <w:rsid w:val="00F31C41"/>
    <w:rsid w:val="00F325C3"/>
    <w:rsid w:val="00F34FD2"/>
    <w:rsid w:val="00F36168"/>
    <w:rsid w:val="00F40596"/>
    <w:rsid w:val="00F42571"/>
    <w:rsid w:val="00F42C90"/>
    <w:rsid w:val="00F43BFB"/>
    <w:rsid w:val="00F50640"/>
    <w:rsid w:val="00F5138E"/>
    <w:rsid w:val="00F517DB"/>
    <w:rsid w:val="00F526B3"/>
    <w:rsid w:val="00F53538"/>
    <w:rsid w:val="00F577F9"/>
    <w:rsid w:val="00F62F1C"/>
    <w:rsid w:val="00F64CF9"/>
    <w:rsid w:val="00F7168C"/>
    <w:rsid w:val="00F71CFA"/>
    <w:rsid w:val="00F72607"/>
    <w:rsid w:val="00F73683"/>
    <w:rsid w:val="00F81057"/>
    <w:rsid w:val="00F81206"/>
    <w:rsid w:val="00F8243C"/>
    <w:rsid w:val="00F82F9B"/>
    <w:rsid w:val="00F84B8D"/>
    <w:rsid w:val="00F86CCD"/>
    <w:rsid w:val="00F938D8"/>
    <w:rsid w:val="00F938DC"/>
    <w:rsid w:val="00F948BF"/>
    <w:rsid w:val="00FA1794"/>
    <w:rsid w:val="00FA3EB4"/>
    <w:rsid w:val="00FA5E15"/>
    <w:rsid w:val="00FA6896"/>
    <w:rsid w:val="00FB0030"/>
    <w:rsid w:val="00FB07B8"/>
    <w:rsid w:val="00FB2282"/>
    <w:rsid w:val="00FB398C"/>
    <w:rsid w:val="00FB3F0A"/>
    <w:rsid w:val="00FB5836"/>
    <w:rsid w:val="00FB68E3"/>
    <w:rsid w:val="00FB6B61"/>
    <w:rsid w:val="00FC00E1"/>
    <w:rsid w:val="00FC1C89"/>
    <w:rsid w:val="00FC2749"/>
    <w:rsid w:val="00FC5F02"/>
    <w:rsid w:val="00FC79BD"/>
    <w:rsid w:val="00FD000A"/>
    <w:rsid w:val="00FD1B1D"/>
    <w:rsid w:val="00FD1DBC"/>
    <w:rsid w:val="00FD1FA2"/>
    <w:rsid w:val="00FD69DA"/>
    <w:rsid w:val="00FE0728"/>
    <w:rsid w:val="00FE5F7D"/>
    <w:rsid w:val="00FE66CA"/>
    <w:rsid w:val="00FF0591"/>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IntenseReference">
    <w:name w:val="Intense Reference"/>
    <w:basedOn w:val="DefaultParagraphFont"/>
    <w:uiPriority w:val="32"/>
    <w:qFormat/>
    <w:rsid w:val="005B4D88"/>
    <w:rPr>
      <w:b/>
      <w:bCs/>
      <w:smallCaps/>
      <w:color w:val="4F81BD" w:themeColor="accent1"/>
      <w:spacing w:val="5"/>
    </w:rPr>
  </w:style>
  <w:style w:type="character" w:styleId="IntenseEmphasis">
    <w:name w:val="Intense Emphasis"/>
    <w:basedOn w:val="DefaultParagraphFont"/>
    <w:uiPriority w:val="21"/>
    <w:qFormat/>
    <w:rsid w:val="00B12319"/>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localhost:60982" TargetMode="External"/><Relationship Id="rId28" Type="http://schemas.openxmlformats.org/officeDocument/2006/relationships/hyperlink" Target="http://localhost:60982/odata/Customers(2))" TargetMode="External"/><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908A7B18-149F-4ECF-AABD-F99A6A1FA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2347</TotalTime>
  <Pages>15</Pages>
  <Words>3036</Words>
  <Characters>17308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20304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Sammy Admin (Wingtip Administrator)</cp:lastModifiedBy>
  <cp:revision>80</cp:revision>
  <cp:lastPrinted>2009-08-12T16:30:00Z</cp:lastPrinted>
  <dcterms:created xsi:type="dcterms:W3CDTF">2014-02-23T12:34:00Z</dcterms:created>
  <dcterms:modified xsi:type="dcterms:W3CDTF">2014-05-30T09:44:00Z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