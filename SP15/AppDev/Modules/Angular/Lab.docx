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90E" w:rsidRPr="00E67393" w:rsidRDefault="00D8290E" w:rsidP="00D8290E">
      <w:pPr>
        <w:pStyle w:val="Heading2"/>
        <w:rPr>
          <w:lang w:val="en"/>
        </w:rPr>
      </w:pPr>
      <w:r w:rsidRPr="00E67393">
        <w:t>Creating a SharePoint-hosted App using Bootstrap and AngularJS</w:t>
      </w:r>
    </w:p>
    <w:p w:rsidR="00607C2B" w:rsidRPr="005C7841" w:rsidRDefault="00607C2B" w:rsidP="00607C2B">
      <w:pPr>
        <w:pStyle w:val="LabExerciseCallout"/>
      </w:pPr>
      <w:r w:rsidRPr="005C7841">
        <w:rPr>
          <w:b/>
        </w:rPr>
        <w:t>Lab Time</w:t>
      </w:r>
      <w:r w:rsidRPr="005C7841">
        <w:t xml:space="preserve">: </w:t>
      </w:r>
      <w:r w:rsidR="00D8290E">
        <w:t>45</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4649D5">
        <w:t>C</w:t>
      </w:r>
      <w:r w:rsidR="003A158A">
        <w:t>:\Student\Modules\</w:t>
      </w:r>
      <w:r w:rsidR="003A3B40">
        <w:t>Angular</w:t>
      </w:r>
      <w:r w:rsidR="004649D5">
        <w:t>\Lab</w:t>
      </w:r>
    </w:p>
    <w:p w:rsidR="00BB54BC" w:rsidRDefault="00607C2B" w:rsidP="00D8290E">
      <w:pPr>
        <w:pStyle w:val="LabExerciseCallout"/>
      </w:pPr>
      <w:r w:rsidRPr="005C7841">
        <w:rPr>
          <w:b/>
        </w:rPr>
        <w:t>Lab Overview</w:t>
      </w:r>
      <w:r w:rsidRPr="005C7841">
        <w:t xml:space="preserve">: </w:t>
      </w:r>
      <w:r w:rsidR="00D8290E" w:rsidRPr="00E67393">
        <w:t>In this lab you will get hands-on experience working with Bootstrap and AngularJS by developing a SharePoint-hosted App which plays the role of a customer relationship management system (CRM).</w:t>
      </w:r>
    </w:p>
    <w:p w:rsidR="00D8290E" w:rsidRPr="00E67393" w:rsidRDefault="00D8290E" w:rsidP="00D8290E">
      <w:pPr>
        <w:pStyle w:val="Heading3"/>
      </w:pPr>
      <w:r w:rsidRPr="00E67393">
        <w:t xml:space="preserve">Exercise 1: </w:t>
      </w:r>
      <w:r w:rsidR="000F23EF">
        <w:t>Creating</w:t>
      </w:r>
      <w:r w:rsidRPr="00E67393">
        <w:t xml:space="preserve"> a SharePoint-hosted App </w:t>
      </w:r>
      <w:r w:rsidR="000F23EF">
        <w:t xml:space="preserve">using </w:t>
      </w:r>
      <w:r w:rsidRPr="00E67393">
        <w:t>Bootstrap and AngularJS</w:t>
      </w:r>
    </w:p>
    <w:p w:rsidR="00D8290E" w:rsidRPr="00E67393" w:rsidRDefault="000F23EF" w:rsidP="000F23EF">
      <w:pPr>
        <w:pStyle w:val="LabExerciseLeadIn"/>
        <w:pBdr>
          <w:top w:val="single" w:sz="2" w:space="1" w:color="808080"/>
        </w:pBdr>
      </w:pPr>
      <w:r>
        <w:t>In this exercise you will create a SharePoint-hosted app and configure it to use Bootstrap and the AngularJS framework</w:t>
      </w:r>
      <w:r w:rsidR="00D8290E" w:rsidRPr="00E67393">
        <w:t>.</w:t>
      </w:r>
    </w:p>
    <w:p w:rsidR="00D8290E" w:rsidRPr="00E67393" w:rsidRDefault="000F23EF" w:rsidP="00D8290E">
      <w:pPr>
        <w:pStyle w:val="LabStepNumbered"/>
      </w:pPr>
      <w:r>
        <w:t>L</w:t>
      </w:r>
      <w:r w:rsidR="00D8290E" w:rsidRPr="00E67393">
        <w:t>aunch Visual Studio as administrator.</w:t>
      </w:r>
    </w:p>
    <w:p w:rsidR="00D8290E" w:rsidRPr="00E67393" w:rsidRDefault="00D8290E" w:rsidP="00D8290E">
      <w:pPr>
        <w:pStyle w:val="LabStepNumbered"/>
      </w:pPr>
      <w:r w:rsidRPr="00E67393">
        <w:t xml:space="preserve">Create a new project in Visual Studio by selecting the menu command </w:t>
      </w:r>
      <w:r w:rsidRPr="00D8290E">
        <w:rPr>
          <w:b/>
        </w:rPr>
        <w:t>File &gt; New &gt; Project</w:t>
      </w:r>
      <w:r w:rsidRPr="00E67393">
        <w:t>.</w:t>
      </w:r>
    </w:p>
    <w:p w:rsidR="000F23EF" w:rsidRDefault="00D8290E" w:rsidP="00D8290E">
      <w:pPr>
        <w:pStyle w:val="LabStepNumbered"/>
      </w:pPr>
      <w:r w:rsidRPr="00E67393">
        <w:t xml:space="preserve">In the </w:t>
      </w:r>
      <w:r w:rsidRPr="00D8290E">
        <w:rPr>
          <w:b/>
        </w:rPr>
        <w:t>New Project</w:t>
      </w:r>
      <w:r w:rsidRPr="00E67393">
        <w:t xml:space="preserve"> dialog</w:t>
      </w:r>
      <w:r w:rsidR="000F23EF">
        <w:t xml:space="preserve"> </w:t>
      </w:r>
    </w:p>
    <w:p w:rsidR="00D8290E" w:rsidRDefault="000F23EF" w:rsidP="000F23EF">
      <w:pPr>
        <w:pStyle w:val="LabStepNumberedLevel2"/>
      </w:pPr>
      <w:r>
        <w:t xml:space="preserve">Select the </w:t>
      </w:r>
      <w:r w:rsidR="00D8290E" w:rsidRPr="000F23EF">
        <w:rPr>
          <w:b/>
        </w:rPr>
        <w:t>App for SharePoint</w:t>
      </w:r>
      <w:r w:rsidR="00D8290E" w:rsidRPr="00D8290E">
        <w:t xml:space="preserve"> </w:t>
      </w:r>
      <w:r w:rsidR="00D8290E" w:rsidRPr="00E67393">
        <w:t xml:space="preserve">project template under the </w:t>
      </w:r>
      <w:r w:rsidR="00D8290E" w:rsidRPr="000F23EF">
        <w:rPr>
          <w:b/>
        </w:rPr>
        <w:t>Templates &gt; Visual C# &gt; Office / SharePoint &gt; Apps</w:t>
      </w:r>
      <w:r w:rsidR="00D8290E" w:rsidRPr="00E67393">
        <w:t xml:space="preserve"> section. </w:t>
      </w:r>
    </w:p>
    <w:p w:rsidR="00D8290E" w:rsidRPr="00D8290E" w:rsidRDefault="00D8290E" w:rsidP="00D8290E">
      <w:pPr>
        <w:pStyle w:val="LabStepNumberedLevel2"/>
      </w:pPr>
      <w:r w:rsidRPr="00E67393">
        <w:t xml:space="preserve">Enter a name of </w:t>
      </w:r>
      <w:proofErr w:type="spellStart"/>
      <w:r w:rsidRPr="00D8290E">
        <w:rPr>
          <w:b/>
        </w:rPr>
        <w:t>AngularCRM</w:t>
      </w:r>
      <w:proofErr w:type="spellEnd"/>
    </w:p>
    <w:p w:rsidR="00D8290E" w:rsidRDefault="00D8290E" w:rsidP="00D8290E">
      <w:pPr>
        <w:pStyle w:val="LabStepNumberedLevel2"/>
      </w:pPr>
      <w:r w:rsidRPr="000F23EF">
        <w:t>Enter a location</w:t>
      </w:r>
      <w:r w:rsidRPr="00E67393">
        <w:t xml:space="preserve"> of </w:t>
      </w:r>
      <w:r w:rsidRPr="000F23EF">
        <w:rPr>
          <w:b/>
        </w:rPr>
        <w:t>C:\Student\Modules\Angular\Lab</w:t>
      </w:r>
      <w:r w:rsidR="000F23EF">
        <w:t>.</w:t>
      </w:r>
    </w:p>
    <w:p w:rsidR="00D8290E" w:rsidRDefault="00D8290E" w:rsidP="00D8290E">
      <w:pPr>
        <w:pStyle w:val="LabStepNumberedLevel2"/>
      </w:pPr>
      <w:r>
        <w:t>C</w:t>
      </w:r>
      <w:r w:rsidRPr="00E67393">
        <w:t xml:space="preserve">lick the </w:t>
      </w:r>
      <w:r w:rsidRPr="00D8290E">
        <w:rPr>
          <w:b/>
        </w:rPr>
        <w:t>OK</w:t>
      </w:r>
      <w:r w:rsidRPr="00E67393">
        <w:t xml:space="preserve"> button.</w:t>
      </w:r>
    </w:p>
    <w:p w:rsidR="00D8290E" w:rsidRPr="00E67393" w:rsidRDefault="00D8290E" w:rsidP="00D8290E">
      <w:pPr>
        <w:pStyle w:val="LabStepScreenshot"/>
      </w:pPr>
      <w:r w:rsidRPr="00E67393">
        <w:rPr>
          <w:noProof/>
        </w:rPr>
        <w:drawing>
          <wp:inline distT="0" distB="0" distL="0" distR="0" wp14:anchorId="3A10F8FC" wp14:editId="382CA0EE">
            <wp:extent cx="3467100" cy="2395609"/>
            <wp:effectExtent l="0" t="0" r="0" b="5080"/>
            <wp:docPr id="20" name="Picture 20" descr="https://github.com/OfficeDev/TrainingContent/raw/Dev/O3657-1%20Deep%20dive%20into%20building%20standalone%20AngularJS%20web%20applications%20with%20Bootstrap%20for%20Office%20365/Images/Fig01.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fficeDev/TrainingContent/raw/Dev/O3657-1%20Deep%20dive%20into%20building%20standalone%20AngularJS%20web%20applications%20with%20Bootstrap%20for%20Office%20365/Images/Fig01.pn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5840" cy="2401648"/>
                    </a:xfrm>
                    <a:prstGeom prst="rect">
                      <a:avLst/>
                    </a:prstGeom>
                    <a:noFill/>
                    <a:ln>
                      <a:noFill/>
                    </a:ln>
                  </pic:spPr>
                </pic:pic>
              </a:graphicData>
            </a:graphic>
          </wp:inline>
        </w:drawing>
      </w:r>
    </w:p>
    <w:p w:rsidR="00D8290E" w:rsidRDefault="00D8290E" w:rsidP="00D8290E">
      <w:pPr>
        <w:pStyle w:val="LabStepNumbered"/>
      </w:pPr>
      <w:r w:rsidRPr="00E67393">
        <w:t xml:space="preserve">In the New </w:t>
      </w:r>
      <w:r w:rsidRPr="000F23EF">
        <w:rPr>
          <w:b/>
        </w:rPr>
        <w:t>app for SharePoint wizard</w:t>
      </w:r>
      <w:r w:rsidRPr="00E67393">
        <w:t xml:space="preserve">, enter the URL </w:t>
      </w:r>
      <w:r w:rsidR="000F23EF">
        <w:t xml:space="preserve">of </w:t>
      </w:r>
      <w:hyperlink r:id="rId14" w:history="1">
        <w:r w:rsidR="000F23EF" w:rsidRPr="00D97748">
          <w:rPr>
            <w:rStyle w:val="Hyperlink"/>
          </w:rPr>
          <w:t>http://dev.wingtip.com</w:t>
        </w:r>
      </w:hyperlink>
      <w:r w:rsidR="000F23EF">
        <w:t xml:space="preserve"> </w:t>
      </w:r>
      <w:r w:rsidRPr="00E67393">
        <w:t xml:space="preserve">and select </w:t>
      </w:r>
      <w:r w:rsidRPr="000F23EF">
        <w:rPr>
          <w:b/>
        </w:rPr>
        <w:t>SharePoint-hosted</w:t>
      </w:r>
      <w:r w:rsidRPr="00E67393">
        <w:t xml:space="preserve"> for the app hosting model. When done, complete the wizard by clicking the </w:t>
      </w:r>
      <w:r w:rsidRPr="000F23EF">
        <w:rPr>
          <w:b/>
        </w:rPr>
        <w:t>Finish</w:t>
      </w:r>
      <w:r w:rsidRPr="00E67393">
        <w:t xml:space="preserve"> button.</w:t>
      </w:r>
    </w:p>
    <w:p w:rsidR="00D8290E" w:rsidRPr="00E67393" w:rsidRDefault="00D8290E" w:rsidP="00D8290E">
      <w:pPr>
        <w:pStyle w:val="LabStepScreenshot"/>
      </w:pPr>
      <w:r w:rsidRPr="00E67393">
        <w:rPr>
          <w:noProof/>
        </w:rPr>
        <w:drawing>
          <wp:inline distT="0" distB="0" distL="0" distR="0" wp14:anchorId="2326ABF2" wp14:editId="1D9F2275">
            <wp:extent cx="2152650" cy="1585598"/>
            <wp:effectExtent l="0" t="0" r="0" b="0"/>
            <wp:docPr id="19" name="Picture 19" descr="https://github.com/OfficeDev/TrainingContent/raw/Dev/O3657-1%20Deep%20dive%20into%20building%20standalone%20AngularJS%20web%20applications%20with%20Bootstrap%20for%20Office%20365/Images/Fig02.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fficeDev/TrainingContent/raw/Dev/O3657-1%20Deep%20dive%20into%20building%20standalone%20AngularJS%20web%20applications%20with%20Bootstrap%20for%20Office%20365/Images/Fig02.pn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8098" cy="1596977"/>
                    </a:xfrm>
                    <a:prstGeom prst="rect">
                      <a:avLst/>
                    </a:prstGeom>
                    <a:noFill/>
                    <a:ln>
                      <a:noFill/>
                    </a:ln>
                  </pic:spPr>
                </pic:pic>
              </a:graphicData>
            </a:graphic>
          </wp:inline>
        </w:drawing>
      </w:r>
    </w:p>
    <w:p w:rsidR="00D8290E" w:rsidRDefault="00D8290E" w:rsidP="00D8290E">
      <w:pPr>
        <w:pStyle w:val="LabStepNumbered"/>
      </w:pPr>
      <w:r w:rsidRPr="00E67393">
        <w:t xml:space="preserve">Examine the default project setup for </w:t>
      </w:r>
      <w:r w:rsidR="000F23EF">
        <w:t xml:space="preserve">the new </w:t>
      </w:r>
      <w:r w:rsidRPr="00E67393">
        <w:t xml:space="preserve">SharePoint-Hosted app. As you can see, it is like a traditional SharePoint solution-based project because you have a </w:t>
      </w:r>
      <w:r w:rsidRPr="000F23EF">
        <w:rPr>
          <w:b/>
        </w:rPr>
        <w:t>Features</w:t>
      </w:r>
      <w:r w:rsidRPr="00E67393">
        <w:t xml:space="preserve"> and </w:t>
      </w:r>
      <w:r w:rsidRPr="000F23EF">
        <w:rPr>
          <w:b/>
        </w:rPr>
        <w:t>Packages</w:t>
      </w:r>
      <w:r w:rsidRPr="00E67393">
        <w:t xml:space="preserve"> node. Note that there are project folders named </w:t>
      </w:r>
      <w:r w:rsidRPr="000F23EF">
        <w:rPr>
          <w:b/>
        </w:rPr>
        <w:t>Content</w:t>
      </w:r>
      <w:r w:rsidRPr="00E67393">
        <w:t xml:space="preserve">, </w:t>
      </w:r>
      <w:r w:rsidRPr="000F23EF">
        <w:rPr>
          <w:b/>
        </w:rPr>
        <w:t>Images</w:t>
      </w:r>
      <w:r w:rsidRPr="00E67393">
        <w:t xml:space="preserve"> &amp; </w:t>
      </w:r>
      <w:r w:rsidRPr="000F23EF">
        <w:rPr>
          <w:b/>
        </w:rPr>
        <w:t>Pages</w:t>
      </w:r>
      <w:r w:rsidRPr="00E67393">
        <w:t xml:space="preserve"> are actually SharePoint Project Modules </w:t>
      </w:r>
      <w:r w:rsidR="000F23EF">
        <w:t xml:space="preserve">that </w:t>
      </w:r>
      <w:r w:rsidRPr="00E67393">
        <w:t>will provision their contents to the respective folders in the app web when the app is installed.</w:t>
      </w:r>
    </w:p>
    <w:p w:rsidR="00D8290E" w:rsidRPr="00E67393" w:rsidRDefault="00D8290E" w:rsidP="00D8290E">
      <w:pPr>
        <w:pStyle w:val="LabStepScreenshot"/>
      </w:pPr>
      <w:r w:rsidRPr="00E67393">
        <w:rPr>
          <w:noProof/>
        </w:rPr>
        <w:lastRenderedPageBreak/>
        <w:drawing>
          <wp:inline distT="0" distB="0" distL="0" distR="0" wp14:anchorId="7CF9972D" wp14:editId="0E298DCA">
            <wp:extent cx="1888530" cy="1790700"/>
            <wp:effectExtent l="0" t="0" r="0" b="0"/>
            <wp:docPr id="18" name="Picture 18" descr="https://github.com/OfficeDev/TrainingContent/raw/Dev/O3657-1%20Deep%20dive%20into%20building%20standalone%20AngularJS%20web%20applications%20with%20Bootstrap%20for%20Office%20365/Images/Fig03.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fficeDev/TrainingContent/raw/Dev/O3657-1%20Deep%20dive%20into%20building%20standalone%20AngularJS%20web%20applications%20with%20Bootstrap%20for%20Office%20365/Images/Fig03.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051" cy="1804469"/>
                    </a:xfrm>
                    <a:prstGeom prst="rect">
                      <a:avLst/>
                    </a:prstGeom>
                    <a:noFill/>
                    <a:ln>
                      <a:noFill/>
                    </a:ln>
                  </pic:spPr>
                </pic:pic>
              </a:graphicData>
            </a:graphic>
          </wp:inline>
        </w:drawing>
      </w:r>
    </w:p>
    <w:p w:rsidR="000F23EF" w:rsidRDefault="000F23EF" w:rsidP="00D8290E">
      <w:pPr>
        <w:pStyle w:val="LabStepNumbered"/>
      </w:pPr>
      <w:r>
        <w:t xml:space="preserve">Add the </w:t>
      </w:r>
      <w:proofErr w:type="spellStart"/>
      <w:r>
        <w:t>Nuget</w:t>
      </w:r>
      <w:proofErr w:type="spellEnd"/>
      <w:r>
        <w:t xml:space="preserve"> Packages for Bootstrap and AngularJS.</w:t>
      </w:r>
    </w:p>
    <w:p w:rsidR="00D8290E" w:rsidRPr="00E67393" w:rsidRDefault="00D8290E" w:rsidP="000F23EF">
      <w:pPr>
        <w:pStyle w:val="LabStepNumberedLevel2"/>
      </w:pPr>
      <w:r w:rsidRPr="00E67393">
        <w:t xml:space="preserve">Right-click on the </w:t>
      </w:r>
      <w:proofErr w:type="spellStart"/>
      <w:r w:rsidRPr="000F23EF">
        <w:rPr>
          <w:b/>
        </w:rPr>
        <w:t>AngularCRM</w:t>
      </w:r>
      <w:proofErr w:type="spellEnd"/>
      <w:r w:rsidRPr="00E67393">
        <w:t xml:space="preserve"> project in the solution Explorer and select </w:t>
      </w:r>
      <w:r w:rsidRPr="000F23EF">
        <w:rPr>
          <w:b/>
        </w:rPr>
        <w:t xml:space="preserve">Manage </w:t>
      </w:r>
      <w:proofErr w:type="spellStart"/>
      <w:r w:rsidRPr="000F23EF">
        <w:rPr>
          <w:b/>
        </w:rPr>
        <w:t>NuGet</w:t>
      </w:r>
      <w:proofErr w:type="spellEnd"/>
      <w:r w:rsidRPr="000F23EF">
        <w:rPr>
          <w:b/>
        </w:rPr>
        <w:t xml:space="preserve"> Packages</w:t>
      </w:r>
      <w:r w:rsidRPr="00E67393">
        <w:t xml:space="preserve">. </w:t>
      </w:r>
    </w:p>
    <w:p w:rsidR="00D8290E" w:rsidRDefault="000F23EF" w:rsidP="000F23EF">
      <w:pPr>
        <w:pStyle w:val="LabStepNumberedLevel2"/>
      </w:pPr>
      <w:r>
        <w:t xml:space="preserve">Using </w:t>
      </w:r>
      <w:r w:rsidRPr="00E67393">
        <w:t xml:space="preserve">the </w:t>
      </w:r>
      <w:r w:rsidRPr="000F23EF">
        <w:rPr>
          <w:b/>
        </w:rPr>
        <w:t xml:space="preserve">Manage </w:t>
      </w:r>
      <w:proofErr w:type="spellStart"/>
      <w:r w:rsidRPr="000F23EF">
        <w:rPr>
          <w:b/>
        </w:rPr>
        <w:t>NuGet</w:t>
      </w:r>
      <w:proofErr w:type="spellEnd"/>
      <w:r w:rsidRPr="000F23EF">
        <w:rPr>
          <w:b/>
        </w:rPr>
        <w:t xml:space="preserve"> Packages</w:t>
      </w:r>
      <w:r w:rsidRPr="00E67393">
        <w:t xml:space="preserve"> dialog</w:t>
      </w:r>
      <w:r>
        <w:t xml:space="preserve">, </w:t>
      </w:r>
      <w:r w:rsidR="00D8290E" w:rsidRPr="00E67393">
        <w:t xml:space="preserve">install the </w:t>
      </w:r>
      <w:proofErr w:type="spellStart"/>
      <w:r w:rsidR="00D8290E" w:rsidRPr="00E67393">
        <w:t>NuGet</w:t>
      </w:r>
      <w:proofErr w:type="spellEnd"/>
      <w:r w:rsidR="00D8290E" w:rsidRPr="00E67393">
        <w:t xml:space="preserve"> package for </w:t>
      </w:r>
      <w:r w:rsidR="00D8290E" w:rsidRPr="000F23EF">
        <w:rPr>
          <w:b/>
        </w:rPr>
        <w:t>Bootstrap</w:t>
      </w:r>
      <w:r w:rsidR="00D8290E" w:rsidRPr="00E67393">
        <w:t>.</w:t>
      </w:r>
    </w:p>
    <w:p w:rsidR="00D8290E" w:rsidRPr="00E67393" w:rsidRDefault="00D8290E" w:rsidP="000F23EF">
      <w:pPr>
        <w:pStyle w:val="LabStepScreenshotLevel2"/>
      </w:pPr>
      <w:r w:rsidRPr="00E67393">
        <w:drawing>
          <wp:inline distT="0" distB="0" distL="0" distR="0" wp14:anchorId="6B313C59" wp14:editId="5AE5047D">
            <wp:extent cx="3543300" cy="2362200"/>
            <wp:effectExtent l="0" t="0" r="0" b="0"/>
            <wp:docPr id="17" name="Picture 17" descr="https://github.com/OfficeDev/TrainingContent/raw/Dev/O3657-1%20Deep%20dive%20into%20building%20standalone%20AngularJS%20web%20applications%20with%20Bootstrap%20for%20Office%20365/Images/Fig04.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OfficeDev/TrainingContent/raw/Dev/O3657-1%20Deep%20dive%20into%20building%20standalone%20AngularJS%20web%20applications%20with%20Bootstrap%20for%20Office%20365/Images/Fig04.png">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3413" cy="2362275"/>
                    </a:xfrm>
                    <a:prstGeom prst="rect">
                      <a:avLst/>
                    </a:prstGeom>
                    <a:noFill/>
                    <a:ln>
                      <a:noFill/>
                    </a:ln>
                  </pic:spPr>
                </pic:pic>
              </a:graphicData>
            </a:graphic>
          </wp:inline>
        </w:drawing>
      </w:r>
    </w:p>
    <w:p w:rsidR="00D8290E" w:rsidRDefault="00D8290E" w:rsidP="000F23EF">
      <w:pPr>
        <w:pStyle w:val="LabStepNumberedLevel2"/>
      </w:pPr>
      <w:r w:rsidRPr="00E67393">
        <w:t xml:space="preserve">Next, install the </w:t>
      </w:r>
      <w:proofErr w:type="spellStart"/>
      <w:r w:rsidRPr="00E67393">
        <w:t>NuGet</w:t>
      </w:r>
      <w:proofErr w:type="spellEnd"/>
      <w:r w:rsidRPr="00E67393">
        <w:t xml:space="preserve"> package for </w:t>
      </w:r>
      <w:r w:rsidRPr="000F23EF">
        <w:rPr>
          <w:b/>
        </w:rPr>
        <w:t>AngularJS Core</w:t>
      </w:r>
      <w:r w:rsidRPr="00E67393">
        <w:t>.</w:t>
      </w:r>
    </w:p>
    <w:p w:rsidR="00D8290E" w:rsidRPr="00E67393" w:rsidRDefault="00D8290E" w:rsidP="000F23EF">
      <w:pPr>
        <w:pStyle w:val="LabStepScreenshotLevel2"/>
      </w:pPr>
      <w:r w:rsidRPr="00E67393">
        <w:drawing>
          <wp:inline distT="0" distB="0" distL="0" distR="0" wp14:anchorId="1EEA0774" wp14:editId="132CB107">
            <wp:extent cx="3238500" cy="2159000"/>
            <wp:effectExtent l="0" t="0" r="0" b="0"/>
            <wp:docPr id="16" name="Picture 16" descr="https://github.com/OfficeDev/TrainingContent/raw/Dev/O3657-1%20Deep%20dive%20into%20building%20standalone%20AngularJS%20web%20applications%20with%20Bootstrap%20for%20Office%20365/Images/Fig05.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fficeDev/TrainingContent/raw/Dev/O3657-1%20Deep%20dive%20into%20building%20standalone%20AngularJS%20web%20applications%20with%20Bootstrap%20for%20Office%20365/Images/Fig05.p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8875" cy="2159250"/>
                    </a:xfrm>
                    <a:prstGeom prst="rect">
                      <a:avLst/>
                    </a:prstGeom>
                    <a:noFill/>
                    <a:ln>
                      <a:noFill/>
                    </a:ln>
                  </pic:spPr>
                </pic:pic>
              </a:graphicData>
            </a:graphic>
          </wp:inline>
        </w:drawing>
      </w:r>
    </w:p>
    <w:p w:rsidR="00D8290E" w:rsidRDefault="00D8290E" w:rsidP="000F23EF">
      <w:pPr>
        <w:pStyle w:val="LabStepNumberedLevel2"/>
      </w:pPr>
      <w:r w:rsidRPr="00E67393">
        <w:t xml:space="preserve">Finally, install the </w:t>
      </w:r>
      <w:proofErr w:type="spellStart"/>
      <w:r w:rsidRPr="00E67393">
        <w:t>NuGet</w:t>
      </w:r>
      <w:proofErr w:type="spellEnd"/>
      <w:r w:rsidRPr="00E67393">
        <w:t xml:space="preserve"> package for AngularJS Route.</w:t>
      </w:r>
    </w:p>
    <w:p w:rsidR="00D8290E" w:rsidRPr="00E67393" w:rsidRDefault="00D8290E" w:rsidP="000F23EF">
      <w:pPr>
        <w:pStyle w:val="LabStepScreenshotLevel2"/>
      </w:pPr>
      <w:r w:rsidRPr="00E67393">
        <w:lastRenderedPageBreak/>
        <w:drawing>
          <wp:inline distT="0" distB="0" distL="0" distR="0" wp14:anchorId="349022C0" wp14:editId="1891E4FD">
            <wp:extent cx="3909060" cy="2602565"/>
            <wp:effectExtent l="0" t="0" r="0" b="7620"/>
            <wp:docPr id="15" name="Picture 15" descr="https://github.com/OfficeDev/TrainingContent/raw/Dev/O3657-1%20Deep%20dive%20into%20building%20standalone%20AngularJS%20web%20applications%20with%20Bootstrap%20for%20Office%20365/Images/Fig06.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fficeDev/TrainingContent/raw/Dev/O3657-1%20Deep%20dive%20into%20building%20standalone%20AngularJS%20web%20applications%20with%20Bootstrap%20for%20Office%20365/Images/Fig06.pn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8333" cy="2615397"/>
                    </a:xfrm>
                    <a:prstGeom prst="rect">
                      <a:avLst/>
                    </a:prstGeom>
                    <a:noFill/>
                    <a:ln>
                      <a:noFill/>
                    </a:ln>
                  </pic:spPr>
                </pic:pic>
              </a:graphicData>
            </a:graphic>
          </wp:inline>
        </w:drawing>
      </w:r>
    </w:p>
    <w:p w:rsidR="00D8290E" w:rsidRPr="00E67393" w:rsidRDefault="00D8290E" w:rsidP="000F23EF">
      <w:pPr>
        <w:pStyle w:val="LabStepNumberedLevel2"/>
      </w:pPr>
      <w:r w:rsidRPr="00E67393">
        <w:t xml:space="preserve">Close the </w:t>
      </w:r>
      <w:r w:rsidRPr="005D3F2E">
        <w:rPr>
          <w:b/>
        </w:rPr>
        <w:t xml:space="preserve">Manage </w:t>
      </w:r>
      <w:proofErr w:type="spellStart"/>
      <w:r w:rsidRPr="005D3F2E">
        <w:rPr>
          <w:b/>
        </w:rPr>
        <w:t>NuGet</w:t>
      </w:r>
      <w:proofErr w:type="spellEnd"/>
      <w:r w:rsidRPr="005D3F2E">
        <w:rPr>
          <w:b/>
        </w:rPr>
        <w:t xml:space="preserve"> Packages</w:t>
      </w:r>
      <w:r w:rsidRPr="00E67393">
        <w:t xml:space="preserve"> dialog.</w:t>
      </w:r>
    </w:p>
    <w:p w:rsidR="00D8290E" w:rsidRDefault="00D8290E" w:rsidP="00D8290E">
      <w:pPr>
        <w:pStyle w:val="LabStepNumbered"/>
      </w:pPr>
      <w:r w:rsidRPr="00E67393">
        <w:t xml:space="preserve">Your app will not be using anything from the </w:t>
      </w:r>
      <w:r w:rsidRPr="000F23EF">
        <w:rPr>
          <w:b/>
        </w:rPr>
        <w:t>Pages</w:t>
      </w:r>
      <w:r w:rsidRPr="00E67393">
        <w:t xml:space="preserve"> folder. Therefore, you should delete the </w:t>
      </w:r>
      <w:r w:rsidRPr="000F23EF">
        <w:rPr>
          <w:b/>
        </w:rPr>
        <w:t>Pages</w:t>
      </w:r>
      <w:r w:rsidRPr="00E67393">
        <w:t xml:space="preserve"> folder from your project </w:t>
      </w:r>
      <w:r w:rsidR="000F23EF">
        <w:t>by right-clicking on it in the S</w:t>
      </w:r>
      <w:r w:rsidRPr="00E67393">
        <w:t xml:space="preserve">olution Explorer and selecting the </w:t>
      </w:r>
      <w:r w:rsidRPr="000F23EF">
        <w:rPr>
          <w:b/>
        </w:rPr>
        <w:t>Delete</w:t>
      </w:r>
      <w:r w:rsidRPr="00E67393">
        <w:t xml:space="preserve"> command.</w:t>
      </w:r>
    </w:p>
    <w:p w:rsidR="00D12AFD" w:rsidRDefault="00D12AFD" w:rsidP="00D8290E">
      <w:pPr>
        <w:pStyle w:val="LabStepNumbered"/>
      </w:pPr>
      <w:r>
        <w:t xml:space="preserve">Delete the </w:t>
      </w:r>
      <w:r w:rsidRPr="00D12AFD">
        <w:rPr>
          <w:b/>
        </w:rPr>
        <w:t>App.js</w:t>
      </w:r>
      <w:r>
        <w:t xml:space="preserve"> file from the </w:t>
      </w:r>
      <w:r w:rsidRPr="00D12AFD">
        <w:rPr>
          <w:b/>
        </w:rPr>
        <w:t>Scripts</w:t>
      </w:r>
      <w:r>
        <w:t xml:space="preserve"> folder.</w:t>
      </w:r>
    </w:p>
    <w:p w:rsidR="00D12AFD" w:rsidRDefault="00D12AFD" w:rsidP="00D12AFD">
      <w:pPr>
        <w:pStyle w:val="LabStepNumberedLevel2"/>
      </w:pPr>
      <w:r>
        <w:t xml:space="preserve">Open the Scripts folder and inspect what's inside. </w:t>
      </w:r>
    </w:p>
    <w:p w:rsidR="00D12AFD" w:rsidRDefault="00D12AFD" w:rsidP="00D12AFD">
      <w:pPr>
        <w:pStyle w:val="LabStepNumberedLevel2"/>
      </w:pPr>
      <w:r>
        <w:t xml:space="preserve">Note that there is </w:t>
      </w:r>
      <w:proofErr w:type="gramStart"/>
      <w:r>
        <w:t>a</w:t>
      </w:r>
      <w:proofErr w:type="gramEnd"/>
      <w:r>
        <w:t xml:space="preserve"> </w:t>
      </w:r>
      <w:r w:rsidRPr="00D12AFD">
        <w:rPr>
          <w:b/>
        </w:rPr>
        <w:t>App.js</w:t>
      </w:r>
      <w:r>
        <w:t xml:space="preserve"> file that you will not be using in this project. Delete the </w:t>
      </w:r>
      <w:r w:rsidRPr="00D12AFD">
        <w:rPr>
          <w:b/>
        </w:rPr>
        <w:t>App.js</w:t>
      </w:r>
      <w:r>
        <w:t xml:space="preserve"> file.</w:t>
      </w:r>
    </w:p>
    <w:p w:rsidR="00D12AFD" w:rsidRPr="00E67393" w:rsidRDefault="00D12AFD" w:rsidP="00D12AFD">
      <w:pPr>
        <w:pStyle w:val="LabStepScreenshotLevel2"/>
      </w:pPr>
      <w:r w:rsidRPr="00D12AFD">
        <w:drawing>
          <wp:inline distT="0" distB="0" distL="0" distR="0">
            <wp:extent cx="2780030" cy="3104515"/>
            <wp:effectExtent l="19050" t="19050" r="2032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0030" cy="3104515"/>
                    </a:xfrm>
                    <a:prstGeom prst="rect">
                      <a:avLst/>
                    </a:prstGeom>
                    <a:noFill/>
                    <a:ln>
                      <a:solidFill>
                        <a:schemeClr val="bg1">
                          <a:lumMod val="75000"/>
                        </a:schemeClr>
                      </a:solidFill>
                    </a:ln>
                  </pic:spPr>
                </pic:pic>
              </a:graphicData>
            </a:graphic>
          </wp:inline>
        </w:drawing>
      </w:r>
    </w:p>
    <w:p w:rsidR="004B3DA9" w:rsidRDefault="004B3DA9" w:rsidP="00D8290E">
      <w:pPr>
        <w:pStyle w:val="LabStepNumbered"/>
      </w:pPr>
      <w:r>
        <w:t xml:space="preserve">Add a new SharePoint module named </w:t>
      </w:r>
      <w:r w:rsidRPr="004B3DA9">
        <w:rPr>
          <w:b/>
        </w:rPr>
        <w:t>App</w:t>
      </w:r>
      <w:r>
        <w:t>.</w:t>
      </w:r>
    </w:p>
    <w:p w:rsidR="004B3DA9" w:rsidRDefault="00D8290E" w:rsidP="004B3DA9">
      <w:pPr>
        <w:pStyle w:val="LabStepNumberedLevel2"/>
      </w:pPr>
      <w:r w:rsidRPr="00E67393">
        <w:t xml:space="preserve">In the solution Explorer, right-click on the top-level node of the </w:t>
      </w:r>
      <w:proofErr w:type="spellStart"/>
      <w:r w:rsidR="00DF3B3D">
        <w:rPr>
          <w:b/>
        </w:rPr>
        <w:t>AngularCRM</w:t>
      </w:r>
      <w:proofErr w:type="spellEnd"/>
      <w:r w:rsidRPr="00E67393">
        <w:t xml:space="preserve"> project and </w:t>
      </w:r>
      <w:r w:rsidR="004B3DA9">
        <w:t xml:space="preserve">click </w:t>
      </w:r>
      <w:r w:rsidRPr="000F23EF">
        <w:rPr>
          <w:b/>
        </w:rPr>
        <w:t xml:space="preserve">Add &gt; New </w:t>
      </w:r>
      <w:r w:rsidR="004B3DA9">
        <w:rPr>
          <w:b/>
        </w:rPr>
        <w:t>Item</w:t>
      </w:r>
      <w:r w:rsidRPr="00E67393">
        <w:t>.</w:t>
      </w:r>
    </w:p>
    <w:p w:rsidR="004B3DA9" w:rsidRDefault="004B3DA9" w:rsidP="004B3DA9">
      <w:pPr>
        <w:pStyle w:val="LabStepNumberedLevel2"/>
      </w:pPr>
      <w:r>
        <w:t xml:space="preserve">In the </w:t>
      </w:r>
      <w:r w:rsidRPr="004B3DA9">
        <w:rPr>
          <w:b/>
        </w:rPr>
        <w:t>Add New Item</w:t>
      </w:r>
      <w:r>
        <w:t xml:space="preserve"> dialog, select the </w:t>
      </w:r>
      <w:r w:rsidRPr="004B3DA9">
        <w:rPr>
          <w:b/>
        </w:rPr>
        <w:t>Module</w:t>
      </w:r>
      <w:r>
        <w:t xml:space="preserve"> template and enter the name </w:t>
      </w:r>
      <w:r w:rsidRPr="004B3DA9">
        <w:rPr>
          <w:b/>
        </w:rPr>
        <w:t>App</w:t>
      </w:r>
      <w:r>
        <w:t xml:space="preserve"> as shown in the following screenshot. Click the </w:t>
      </w:r>
      <w:r w:rsidRPr="004B3DA9">
        <w:rPr>
          <w:b/>
        </w:rPr>
        <w:t>Add</w:t>
      </w:r>
      <w:r>
        <w:t xml:space="preserve"> button when you are done.</w:t>
      </w:r>
    </w:p>
    <w:p w:rsidR="004B3DA9" w:rsidRDefault="004B3DA9" w:rsidP="004B3DA9">
      <w:pPr>
        <w:pStyle w:val="LabStepScreenshotLevel2"/>
      </w:pPr>
      <w:r>
        <w:lastRenderedPageBreak/>
        <w:drawing>
          <wp:inline distT="0" distB="0" distL="0" distR="0" wp14:anchorId="7127F6F3" wp14:editId="28AD68AB">
            <wp:extent cx="4660490" cy="322005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2880" cy="3228614"/>
                    </a:xfrm>
                    <a:prstGeom prst="rect">
                      <a:avLst/>
                    </a:prstGeom>
                  </pic:spPr>
                </pic:pic>
              </a:graphicData>
            </a:graphic>
          </wp:inline>
        </w:drawing>
      </w:r>
      <w:r w:rsidR="00D8290E" w:rsidRPr="00E67393">
        <w:t xml:space="preserve"> </w:t>
      </w:r>
    </w:p>
    <w:p w:rsidR="004B3DA9" w:rsidRDefault="00D12AFD" w:rsidP="004B3DA9">
      <w:pPr>
        <w:pStyle w:val="LabStepNumberedLevel2"/>
      </w:pPr>
      <w:r>
        <w:t xml:space="preserve">Once the </w:t>
      </w:r>
      <w:r w:rsidRPr="00D12AFD">
        <w:rPr>
          <w:b/>
        </w:rPr>
        <w:t>App</w:t>
      </w:r>
      <w:r>
        <w:t xml:space="preserve"> module has been created in the project, you should notice that it already contains a file named </w:t>
      </w:r>
      <w:r w:rsidRPr="00D12AFD">
        <w:rPr>
          <w:b/>
        </w:rPr>
        <w:t>Elements.xml</w:t>
      </w:r>
      <w:r>
        <w:t xml:space="preserve"> and a second file </w:t>
      </w:r>
      <w:r w:rsidRPr="00D12AFD">
        <w:rPr>
          <w:b/>
        </w:rPr>
        <w:t>Sample.txt</w:t>
      </w:r>
      <w:r>
        <w:t xml:space="preserve">. Delete the file named </w:t>
      </w:r>
      <w:r w:rsidRPr="00D12AFD">
        <w:rPr>
          <w:b/>
        </w:rPr>
        <w:t>Sample.txt</w:t>
      </w:r>
      <w:r>
        <w:t>.</w:t>
      </w:r>
    </w:p>
    <w:p w:rsidR="004B3DA9" w:rsidRDefault="004B3DA9" w:rsidP="004B3DA9">
      <w:pPr>
        <w:pStyle w:val="LabStepScreenshotLevel2"/>
      </w:pPr>
      <w:r w:rsidRPr="004B3DA9">
        <w:drawing>
          <wp:inline distT="0" distB="0" distL="0" distR="0">
            <wp:extent cx="2521974" cy="1938302"/>
            <wp:effectExtent l="19050" t="19050" r="1206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8693" cy="1943466"/>
                    </a:xfrm>
                    <a:prstGeom prst="rect">
                      <a:avLst/>
                    </a:prstGeom>
                    <a:noFill/>
                    <a:ln>
                      <a:solidFill>
                        <a:schemeClr val="bg1">
                          <a:lumMod val="75000"/>
                        </a:schemeClr>
                      </a:solidFill>
                    </a:ln>
                  </pic:spPr>
                </pic:pic>
              </a:graphicData>
            </a:graphic>
          </wp:inline>
        </w:drawing>
      </w:r>
    </w:p>
    <w:p w:rsidR="00D8290E" w:rsidRPr="00E67393" w:rsidRDefault="00D8290E" w:rsidP="00D8290E">
      <w:pPr>
        <w:pStyle w:val="LabStepNumbered"/>
      </w:pPr>
      <w:r w:rsidRPr="00E67393">
        <w:t xml:space="preserve">Add a new HTML file named </w:t>
      </w:r>
      <w:r w:rsidRPr="000F23EF">
        <w:rPr>
          <w:b/>
        </w:rPr>
        <w:t>start.html</w:t>
      </w:r>
      <w:r w:rsidRPr="00E67393">
        <w:t xml:space="preserve"> into the folder</w:t>
      </w:r>
      <w:r w:rsidR="00D12AFD">
        <w:t xml:space="preserve"> for the </w:t>
      </w:r>
      <w:r w:rsidR="00D12AFD" w:rsidRPr="000F23EF">
        <w:rPr>
          <w:b/>
        </w:rPr>
        <w:t>App</w:t>
      </w:r>
      <w:r w:rsidR="00D12AFD" w:rsidRPr="00D12AFD">
        <w:t xml:space="preserve"> module</w:t>
      </w:r>
      <w:r w:rsidRPr="00E67393">
        <w:t>.</w:t>
      </w:r>
    </w:p>
    <w:p w:rsidR="00D8290E" w:rsidRDefault="00D8290E" w:rsidP="00D8290E">
      <w:pPr>
        <w:pStyle w:val="LabStepNumbered"/>
      </w:pPr>
      <w:r w:rsidRPr="00E67393">
        <w:t xml:space="preserve">Add a new JavaScript file named </w:t>
      </w:r>
      <w:r w:rsidRPr="000F23EF">
        <w:rPr>
          <w:b/>
        </w:rPr>
        <w:t>App.js</w:t>
      </w:r>
      <w:r w:rsidRPr="00E67393">
        <w:t xml:space="preserve"> into the </w:t>
      </w:r>
      <w:r w:rsidR="00D12AFD" w:rsidRPr="00E67393">
        <w:t>folder</w:t>
      </w:r>
      <w:r w:rsidR="00D12AFD">
        <w:t xml:space="preserve"> for the </w:t>
      </w:r>
      <w:r w:rsidR="00D12AFD" w:rsidRPr="000F23EF">
        <w:rPr>
          <w:b/>
        </w:rPr>
        <w:t>App</w:t>
      </w:r>
      <w:r w:rsidR="00D12AFD" w:rsidRPr="00D12AFD">
        <w:t xml:space="preserve"> module</w:t>
      </w:r>
      <w:r w:rsidR="00D12AFD">
        <w:t>.</w:t>
      </w:r>
    </w:p>
    <w:p w:rsidR="00D8290E" w:rsidRPr="00E67393" w:rsidRDefault="00D12AFD" w:rsidP="000F23EF">
      <w:pPr>
        <w:pStyle w:val="LabStepScreenshot"/>
      </w:pPr>
      <w:r w:rsidRPr="00D12AFD">
        <w:rPr>
          <w:noProof/>
        </w:rPr>
        <w:drawing>
          <wp:inline distT="0" distB="0" distL="0" distR="0">
            <wp:extent cx="1942186" cy="1393723"/>
            <wp:effectExtent l="19050" t="19050" r="2032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9038" cy="1398640"/>
                    </a:xfrm>
                    <a:prstGeom prst="rect">
                      <a:avLst/>
                    </a:prstGeom>
                    <a:noFill/>
                    <a:ln>
                      <a:solidFill>
                        <a:schemeClr val="bg1">
                          <a:lumMod val="75000"/>
                        </a:schemeClr>
                      </a:solidFill>
                    </a:ln>
                  </pic:spPr>
                </pic:pic>
              </a:graphicData>
            </a:graphic>
          </wp:inline>
        </w:drawing>
      </w:r>
    </w:p>
    <w:p w:rsidR="00D12AFD" w:rsidRDefault="00D12AFD" w:rsidP="00D8290E">
      <w:pPr>
        <w:pStyle w:val="LabStepNumbered"/>
      </w:pPr>
      <w:r>
        <w:t xml:space="preserve">Delete the </w:t>
      </w:r>
    </w:p>
    <w:p w:rsidR="00D8290E" w:rsidRPr="00E67393" w:rsidRDefault="00D8290E" w:rsidP="00D8290E">
      <w:pPr>
        <w:pStyle w:val="LabStepNumbered"/>
      </w:pPr>
      <w:r w:rsidRPr="00E67393">
        <w:t xml:space="preserve">Open </w:t>
      </w:r>
      <w:r w:rsidRPr="000F23EF">
        <w:rPr>
          <w:b/>
        </w:rPr>
        <w:t>start.html</w:t>
      </w:r>
      <w:r w:rsidRPr="00E67393">
        <w:t xml:space="preserve"> in an editor windows and modify the head section to match the following code listing.</w:t>
      </w:r>
    </w:p>
    <w:p w:rsidR="00D8290E" w:rsidRPr="00E67393" w:rsidRDefault="00D8290E" w:rsidP="00D8290E">
      <w:pPr>
        <w:pStyle w:val="LabStepCodeBlock"/>
      </w:pPr>
      <w:r w:rsidRPr="00E67393">
        <w:t>&lt;head&gt;</w:t>
      </w:r>
    </w:p>
    <w:p w:rsidR="00D8290E" w:rsidRPr="00E67393" w:rsidRDefault="00D8290E" w:rsidP="00D8290E">
      <w:pPr>
        <w:pStyle w:val="LabStepCodeBlock"/>
      </w:pPr>
      <w:r w:rsidRPr="00E67393">
        <w:lastRenderedPageBreak/>
        <w:t xml:space="preserve">    &lt;meta charset="utf-8" /&gt;</w:t>
      </w:r>
    </w:p>
    <w:p w:rsidR="00D8290E" w:rsidRPr="00E67393" w:rsidRDefault="00D8290E" w:rsidP="00D8290E">
      <w:pPr>
        <w:pStyle w:val="LabStepCodeBlock"/>
      </w:pPr>
      <w:r w:rsidRPr="00E67393">
        <w:t xml:space="preserve">    &lt;meta http-equiv="X-UA-Compatible" content="IE=10" /&gt;</w:t>
      </w:r>
    </w:p>
    <w:p w:rsidR="00D8290E" w:rsidRPr="00E67393" w:rsidRDefault="00D8290E" w:rsidP="00D8290E">
      <w:pPr>
        <w:pStyle w:val="LabStepCodeBlock"/>
      </w:pPr>
      <w:r w:rsidRPr="00E67393">
        <w:t xml:space="preserve">    &lt;title&gt;Angular CRM&lt;/title&gt;</w:t>
      </w:r>
    </w:p>
    <w:p w:rsidR="00D8290E" w:rsidRPr="00E67393" w:rsidRDefault="00D8290E" w:rsidP="00D8290E">
      <w:pPr>
        <w:pStyle w:val="LabStepCodeBlock"/>
      </w:pPr>
      <w:r w:rsidRPr="00E67393">
        <w:t>&lt;/head&gt;</w:t>
      </w:r>
    </w:p>
    <w:p w:rsidR="00D8290E" w:rsidRPr="00E67393" w:rsidRDefault="00D8290E" w:rsidP="000F23EF">
      <w:pPr>
        <w:pStyle w:val="LabStepNumbered"/>
      </w:pPr>
      <w:r w:rsidRPr="00E67393">
        <w:t xml:space="preserve">Inside the </w:t>
      </w:r>
      <w:r w:rsidRPr="008F40F3">
        <w:rPr>
          <w:b/>
        </w:rPr>
        <w:t>head</w:t>
      </w:r>
      <w:r w:rsidRPr="00E67393">
        <w:t xml:space="preserve"> section, add two links to the CSS files in the Content folder named </w:t>
      </w:r>
      <w:r w:rsidRPr="008F40F3">
        <w:rPr>
          <w:b/>
        </w:rPr>
        <w:t>bootstrap.css</w:t>
      </w:r>
      <w:r w:rsidRPr="00E67393">
        <w:t xml:space="preserve"> and </w:t>
      </w:r>
      <w:r w:rsidRPr="008F40F3">
        <w:rPr>
          <w:b/>
        </w:rPr>
        <w:t>App.css</w:t>
      </w:r>
      <w:r w:rsidRPr="00E67393">
        <w: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charset="utf-8"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http-equiv="X-UA-Compatible" content="IE=10"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&lt;title&gt;Angular CRM&lt;/title&gt;</w:t>
      </w:r>
    </w:p>
    <w:p w:rsidR="00D8290E" w:rsidRPr="00E67393" w:rsidRDefault="00D8290E" w:rsidP="00D8290E">
      <w:pPr>
        <w:pStyle w:val="LabStepCodeBlock"/>
      </w:pPr>
    </w:p>
    <w:p w:rsidR="00D8290E" w:rsidRPr="00E67393" w:rsidRDefault="00D8290E" w:rsidP="00D8290E">
      <w:pPr>
        <w:pStyle w:val="LabStepCodeBlock"/>
      </w:pPr>
      <w:r w:rsidRPr="00E67393">
        <w:t xml:space="preserve">    &lt;link href="../Content/bootstrap.css" rel="stylesheet" /&gt;</w:t>
      </w:r>
    </w:p>
    <w:p w:rsidR="00D8290E" w:rsidRPr="00E67393" w:rsidRDefault="00D8290E" w:rsidP="00D8290E">
      <w:pPr>
        <w:pStyle w:val="LabStepCodeBlock"/>
      </w:pPr>
      <w:r w:rsidRPr="00E67393">
        <w:t xml:space="preserve">    &lt;link href="../Content/App.css" rel="stylesheet" /&gt;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E67393" w:rsidRDefault="00D8290E" w:rsidP="00D8290E">
      <w:pPr>
        <w:pStyle w:val="LabStepNumbered"/>
      </w:pPr>
      <w:r w:rsidRPr="00E67393">
        <w:t xml:space="preserve">Add in </w:t>
      </w:r>
      <w:r w:rsidRPr="008F40F3">
        <w:rPr>
          <w:b/>
        </w:rPr>
        <w:t>script</w:t>
      </w:r>
      <w:r w:rsidRPr="00E67393">
        <w:t xml:space="preserve"> links to the JavaScript files in the scripts folder for jQuery, as well as </w:t>
      </w:r>
      <w:r w:rsidRPr="008F40F3">
        <w:rPr>
          <w:b/>
        </w:rPr>
        <w:t>bootstrap.js</w:t>
      </w:r>
      <w:r w:rsidRPr="00E67393">
        <w:t xml:space="preserve">, </w:t>
      </w:r>
      <w:r w:rsidRPr="008F40F3">
        <w:rPr>
          <w:b/>
        </w:rPr>
        <w:t>angular.js</w:t>
      </w:r>
      <w:r w:rsidRPr="00E67393">
        <w:t xml:space="preserve"> and </w:t>
      </w:r>
      <w:r w:rsidRPr="008F40F3">
        <w:rPr>
          <w:b/>
        </w:rPr>
        <w:t>angular.route.js</w:t>
      </w:r>
      <w:r w:rsidRPr="00E67393">
        <w:t xml:space="preserve">. Also, add a link to the </w:t>
      </w:r>
      <w:r w:rsidRPr="008F40F3">
        <w:rPr>
          <w:b/>
        </w:rPr>
        <w:t>App.js</w:t>
      </w:r>
      <w:r w:rsidRPr="00E67393">
        <w:t xml:space="preserve"> file which is located in the </w:t>
      </w:r>
      <w:r w:rsidRPr="008F40F3">
        <w:rPr>
          <w:b/>
        </w:rPr>
        <w:t>App</w:t>
      </w:r>
      <w:r w:rsidRPr="00E67393">
        <w:t xml:space="preserve"> folder.</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charset="utf-8"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http-equiv="X-UA-Compatible" content="IE=10"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&lt;title&gt;Angular CRM&lt;/title&gt;</w:t>
      </w:r>
    </w:p>
    <w:p w:rsidR="00D8290E" w:rsidRPr="008F40F3" w:rsidRDefault="00D8290E" w:rsidP="00D8290E">
      <w:pPr>
        <w:pStyle w:val="LabStepCodeBlock"/>
        <w:rPr>
          <w:color w:val="7F7F7F" w:themeColor="text1" w:themeTint="80"/>
        </w:rPr>
      </w:pPr>
    </w:p>
    <w:p w:rsidR="00D8290E" w:rsidRPr="008F40F3" w:rsidRDefault="00D8290E" w:rsidP="00D8290E">
      <w:pPr>
        <w:pStyle w:val="LabStepCodeBlock"/>
        <w:rPr>
          <w:color w:val="7F7F7F" w:themeColor="text1" w:themeTint="80"/>
        </w:rPr>
      </w:pPr>
      <w:r w:rsidRPr="008F40F3">
        <w:rPr>
          <w:color w:val="7F7F7F" w:themeColor="text1" w:themeTint="80"/>
        </w:rPr>
        <w:t xml:space="preserve">    &lt;link href="../Content/bootstrap.css" rel="stylesheet"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&lt;link href="../Content/App.css" rel="stylesheet" /&gt;</w:t>
      </w:r>
    </w:p>
    <w:p w:rsidR="00D8290E" w:rsidRPr="00E67393" w:rsidRDefault="00D8290E" w:rsidP="00D8290E">
      <w:pPr>
        <w:pStyle w:val="LabStepCodeBlock"/>
      </w:pPr>
    </w:p>
    <w:p w:rsidR="00D8290E" w:rsidRPr="00E67393" w:rsidRDefault="00D8290E" w:rsidP="00D8290E">
      <w:pPr>
        <w:pStyle w:val="LabStepCodeBlock"/>
      </w:pPr>
      <w:r w:rsidRPr="00E67393">
        <w:t xml:space="preserve">    &lt;script src="../Scripts/jquery-1.9.1.js"&gt;&lt;/script&gt;</w:t>
      </w:r>
    </w:p>
    <w:p w:rsidR="00D8290E" w:rsidRPr="00E67393" w:rsidRDefault="00D8290E" w:rsidP="00D8290E">
      <w:pPr>
        <w:pStyle w:val="LabStepCodeBlock"/>
      </w:pPr>
      <w:r w:rsidRPr="00E67393">
        <w:t xml:space="preserve">    &lt;script src="../Scripts/bootstrap.js"&gt;&lt;/script&gt;</w:t>
      </w:r>
    </w:p>
    <w:p w:rsidR="00D8290E" w:rsidRPr="00E67393" w:rsidRDefault="00D8290E" w:rsidP="00D8290E">
      <w:pPr>
        <w:pStyle w:val="LabStepCodeBlock"/>
      </w:pPr>
      <w:r w:rsidRPr="00E67393">
        <w:t xml:space="preserve">    &lt;script src="../Scripts/angular.js"&gt;&lt;/script&gt;</w:t>
      </w:r>
    </w:p>
    <w:p w:rsidR="00D8290E" w:rsidRPr="00E67393" w:rsidRDefault="00D8290E" w:rsidP="00D8290E">
      <w:pPr>
        <w:pStyle w:val="LabStepCodeBlock"/>
      </w:pPr>
      <w:r w:rsidRPr="00E67393">
        <w:t xml:space="preserve">    &lt;script src="../Scripts/angular-route.js"&gt;&lt;/script&gt;</w:t>
      </w:r>
    </w:p>
    <w:p w:rsidR="00D8290E" w:rsidRPr="00E67393" w:rsidRDefault="00D8290E" w:rsidP="00D8290E">
      <w:pPr>
        <w:pStyle w:val="LabStepCodeBlock"/>
      </w:pPr>
      <w:r w:rsidRPr="00E67393">
        <w:t xml:space="preserve">    &lt;script src="App.js"&gt;&lt;/script&gt;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E67393" w:rsidRDefault="00D8290E" w:rsidP="00D8290E">
      <w:pPr>
        <w:pStyle w:val="LabStepNumbered"/>
      </w:pPr>
      <w:r w:rsidRPr="00E67393">
        <w:t xml:space="preserve">Update the </w:t>
      </w:r>
      <w:r w:rsidRPr="008F40F3">
        <w:rPr>
          <w:b/>
        </w:rPr>
        <w:t>body</w:t>
      </w:r>
      <w:r w:rsidRPr="00E67393">
        <w:t xml:space="preserve"> element by </w:t>
      </w:r>
      <w:r w:rsidR="008F40F3">
        <w:t xml:space="preserve">adding </w:t>
      </w:r>
      <w:r w:rsidRPr="00E67393">
        <w:t xml:space="preserve">the following HTML layout which uses predefined Bootstrap styles such as </w:t>
      </w:r>
      <w:r w:rsidRPr="008F40F3">
        <w:rPr>
          <w:b/>
        </w:rPr>
        <w:t>container</w:t>
      </w:r>
      <w:r w:rsidRPr="00E67393">
        <w:t xml:space="preserve">, </w:t>
      </w:r>
      <w:r w:rsidRPr="008F40F3">
        <w:rPr>
          <w:b/>
        </w:rPr>
        <w:t>container-fluid</w:t>
      </w:r>
      <w:r w:rsidRPr="00E67393">
        <w:t xml:space="preserve"> and </w:t>
      </w:r>
      <w:proofErr w:type="spellStart"/>
      <w:r w:rsidRPr="008F40F3">
        <w:rPr>
          <w:b/>
        </w:rPr>
        <w:t>navbar</w:t>
      </w:r>
      <w:proofErr w:type="spellEnd"/>
      <w:r w:rsidRPr="00E67393">
        <w:t>.</w:t>
      </w:r>
      <w:r w:rsidR="008F40F3">
        <w:t xml:space="preserve"> If you’d rather note type all this code by hand, you can copy it from the </w:t>
      </w:r>
      <w:r w:rsidR="008F40F3" w:rsidRPr="008F40F3">
        <w:rPr>
          <w:b/>
        </w:rPr>
        <w:t>start.html.body.txt</w:t>
      </w:r>
      <w:r w:rsidR="008F40F3">
        <w:t xml:space="preserve"> files in the </w:t>
      </w:r>
      <w:proofErr w:type="spellStart"/>
      <w:r w:rsidR="008F40F3" w:rsidRPr="008F40F3">
        <w:rPr>
          <w:b/>
        </w:rPr>
        <w:t>StarterFiles</w:t>
      </w:r>
      <w:proofErr w:type="spellEnd"/>
      <w:r w:rsidR="008F40F3">
        <w:t xml:space="preserve"> folder for this lab.</w:t>
      </w:r>
    </w:p>
    <w:p w:rsidR="00D8290E" w:rsidRDefault="00D8290E" w:rsidP="00D8290E">
      <w:pPr>
        <w:pStyle w:val="LabStepCodeBlock"/>
      </w:pPr>
      <w:r w:rsidRPr="00E67393">
        <w:t>&lt;body&gt;</w:t>
      </w:r>
    </w:p>
    <w:p w:rsidR="008F40F3" w:rsidRPr="00E67393" w:rsidRDefault="008F40F3" w:rsidP="00D8290E">
      <w:pPr>
        <w:pStyle w:val="LabStepCodeBlock"/>
      </w:pPr>
    </w:p>
    <w:p w:rsidR="00D8290E" w:rsidRPr="00E67393" w:rsidRDefault="00D8290E" w:rsidP="00D8290E">
      <w:pPr>
        <w:pStyle w:val="LabStepCodeBlock"/>
      </w:pPr>
      <w:r w:rsidRPr="00E67393">
        <w:t xml:space="preserve">    &lt;div class="container"&gt;</w:t>
      </w:r>
    </w:p>
    <w:p w:rsidR="00D8290E" w:rsidRPr="00E67393" w:rsidRDefault="00D8290E" w:rsidP="00D8290E">
      <w:pPr>
        <w:pStyle w:val="LabStepCodeBlock"/>
      </w:pPr>
      <w:r w:rsidRPr="00E67393">
        <w:t xml:space="preserve">        &lt;div class="navbar navbar-default" role="navigation"&gt;</w:t>
      </w:r>
    </w:p>
    <w:p w:rsidR="00D8290E" w:rsidRPr="00E67393" w:rsidRDefault="00D8290E" w:rsidP="00D8290E">
      <w:pPr>
        <w:pStyle w:val="LabStepCodeBlock"/>
      </w:pPr>
      <w:r w:rsidRPr="00E67393">
        <w:t xml:space="preserve">            &lt;div class="container-fluid"&gt;</w:t>
      </w:r>
    </w:p>
    <w:p w:rsidR="00D8290E" w:rsidRPr="00E67393" w:rsidRDefault="00D8290E" w:rsidP="00D8290E">
      <w:pPr>
        <w:pStyle w:val="LabStepCodeBlock"/>
      </w:pPr>
      <w:r w:rsidRPr="00E67393">
        <w:t xml:space="preserve">                &lt;div class="navbar-header"&gt;</w:t>
      </w:r>
    </w:p>
    <w:p w:rsidR="00D8290E" w:rsidRPr="00E67393" w:rsidRDefault="00D8290E" w:rsidP="00D8290E">
      <w:pPr>
        <w:pStyle w:val="LabStepCodeBlock"/>
      </w:pPr>
      <w:r w:rsidRPr="00E67393">
        <w:t xml:space="preserve">                    &lt;a class="navbar-brand" href="#"&gt;Angular CRM&lt;/a&gt;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 class="navbar-collapse collapse"&gt;</w:t>
      </w:r>
    </w:p>
    <w:p w:rsidR="00D8290E" w:rsidRPr="00E67393" w:rsidRDefault="00D8290E" w:rsidP="00D8290E">
      <w:pPr>
        <w:pStyle w:val="LabStepCodeBlock"/>
      </w:pPr>
      <w:r w:rsidRPr="00E67393">
        <w:t xml:space="preserve">                    &lt;ul class="nav navbar-nav"&gt;</w:t>
      </w:r>
    </w:p>
    <w:p w:rsidR="00D8290E" w:rsidRPr="00E67393" w:rsidRDefault="00D8290E" w:rsidP="00D8290E">
      <w:pPr>
        <w:pStyle w:val="LabStepCodeBlock"/>
      </w:pPr>
      <w:r w:rsidRPr="00E67393">
        <w:t xml:space="preserve">                        &lt;li&gt;&lt;a href="#"&gt;Home&lt;/a&gt;&lt;/li&gt;</w:t>
      </w:r>
    </w:p>
    <w:p w:rsidR="00D8290E" w:rsidRPr="00E67393" w:rsidRDefault="00D8290E" w:rsidP="00D8290E">
      <w:pPr>
        <w:pStyle w:val="LabStepCodeBlock"/>
      </w:pPr>
      <w:r w:rsidRPr="00E67393">
        <w:t xml:space="preserve">                        &lt;li&gt;&lt;a href="#"&gt;Add Customer&lt;/a&gt;&lt;/li&gt;</w:t>
      </w:r>
    </w:p>
    <w:p w:rsidR="00D8290E" w:rsidRPr="00E67393" w:rsidRDefault="00D8290E" w:rsidP="00D8290E">
      <w:pPr>
        <w:pStyle w:val="LabStepCodeBlock"/>
      </w:pPr>
      <w:r w:rsidRPr="00E67393">
        <w:t xml:space="preserve">                        &lt;li&gt;&lt;a href="#"&gt;About&lt;/a&gt;&lt;/li&gt;</w:t>
      </w:r>
    </w:p>
    <w:p w:rsidR="00D8290E" w:rsidRPr="00E67393" w:rsidRDefault="00D8290E" w:rsidP="00D8290E">
      <w:pPr>
        <w:pStyle w:val="LabStepCodeBlock"/>
      </w:pPr>
      <w:r w:rsidRPr="00E67393">
        <w:t xml:space="preserve">                    &lt;/ul&gt;</w:t>
      </w:r>
    </w:p>
    <w:p w:rsidR="00D8290E" w:rsidRPr="00E67393" w:rsidRDefault="00D8290E" w:rsidP="00D8290E">
      <w:pPr>
        <w:pStyle w:val="LabStepCodeBlock"/>
      </w:pPr>
      <w:r w:rsidRPr="00E67393">
        <w:t xml:space="preserve">                    &lt;ul class="nav navbar-nav navbar-right"&gt;</w:t>
      </w:r>
    </w:p>
    <w:p w:rsidR="00D8290E" w:rsidRPr="00E67393" w:rsidRDefault="00D8290E" w:rsidP="00D8290E">
      <w:pPr>
        <w:pStyle w:val="LabStepCodeBlock"/>
      </w:pPr>
      <w:r w:rsidRPr="00E67393">
        <w:t xml:space="preserve">                        &lt;li&gt;&lt;a id="lnkHostWeb"&gt;Back to Host Web&lt;/a&gt;&lt;/li&gt;</w:t>
      </w:r>
    </w:p>
    <w:p w:rsidR="00D8290E" w:rsidRPr="00E67393" w:rsidRDefault="00D8290E" w:rsidP="00D8290E">
      <w:pPr>
        <w:pStyle w:val="LabStepCodeBlock"/>
      </w:pPr>
      <w:r w:rsidRPr="00E67393">
        <w:t xml:space="preserve">                    &lt;/ul&gt;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p>
    <w:p w:rsidR="00D8290E" w:rsidRPr="00E67393" w:rsidRDefault="00D8290E" w:rsidP="00D8290E">
      <w:pPr>
        <w:pStyle w:val="LabStepCodeBlock"/>
      </w:pPr>
      <w:r w:rsidRPr="00E67393">
        <w:t xml:space="preserve">    &lt;div class="container"&gt;</w:t>
      </w:r>
    </w:p>
    <w:p w:rsidR="00D8290E" w:rsidRPr="00E67393" w:rsidRDefault="00D8290E" w:rsidP="00D8290E">
      <w:pPr>
        <w:pStyle w:val="LabStepCodeBlock"/>
      </w:pPr>
      <w:r w:rsidRPr="00E67393">
        <w:t xml:space="preserve">        &lt;div id="content-box" /&gt;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p>
    <w:p w:rsidR="00D8290E" w:rsidRPr="00E67393" w:rsidRDefault="00D8290E" w:rsidP="00D8290E">
      <w:pPr>
        <w:pStyle w:val="LabStepCodeBlock"/>
      </w:pPr>
      <w:r w:rsidRPr="00E67393">
        <w:t>&lt;/body&gt;</w:t>
      </w:r>
    </w:p>
    <w:p w:rsidR="00D8290E" w:rsidRPr="00E67393" w:rsidRDefault="00D8290E" w:rsidP="00D8290E">
      <w:pPr>
        <w:pStyle w:val="LabStepNumbered"/>
      </w:pPr>
      <w:r w:rsidRPr="00E67393">
        <w:t xml:space="preserve">Save and close </w:t>
      </w:r>
      <w:r w:rsidRPr="008F40F3">
        <w:rPr>
          <w:b/>
        </w:rPr>
        <w:t>start.html</w:t>
      </w:r>
      <w:r w:rsidRPr="00E67393">
        <w:t>.</w:t>
      </w:r>
    </w:p>
    <w:p w:rsidR="00D8290E" w:rsidRDefault="00D8290E" w:rsidP="00D8290E">
      <w:pPr>
        <w:pStyle w:val="LabStepNumbered"/>
      </w:pPr>
      <w:r w:rsidRPr="00E67393">
        <w:t xml:space="preserve">Open up </w:t>
      </w:r>
      <w:r w:rsidRPr="008F40F3">
        <w:rPr>
          <w:b/>
        </w:rPr>
        <w:t>AppManifest.xml</w:t>
      </w:r>
      <w:r w:rsidRPr="00E67393">
        <w:t xml:space="preserve"> in the designer and update the app's </w:t>
      </w:r>
      <w:r w:rsidRPr="008F40F3">
        <w:rPr>
          <w:b/>
        </w:rPr>
        <w:t>Start page</w:t>
      </w:r>
      <w:r w:rsidRPr="00E67393">
        <w:t xml:space="preserve"> setting to point to </w:t>
      </w:r>
      <w:r w:rsidRPr="008F40F3">
        <w:rPr>
          <w:b/>
        </w:rPr>
        <w:t>start.html</w:t>
      </w:r>
      <w:r w:rsidRPr="00E67393">
        <w:t xml:space="preserve">. Also, update the </w:t>
      </w:r>
      <w:r w:rsidRPr="008F40F3">
        <w:rPr>
          <w:b/>
        </w:rPr>
        <w:t>Title</w:t>
      </w:r>
      <w:r w:rsidRPr="00E67393">
        <w:t xml:space="preserve"> to something more readable such as </w:t>
      </w:r>
      <w:r w:rsidRPr="008F40F3">
        <w:rPr>
          <w:b/>
        </w:rPr>
        <w:t>Angular CRM App</w:t>
      </w:r>
      <w:r w:rsidRPr="00E67393">
        <w:t>.</w:t>
      </w:r>
    </w:p>
    <w:p w:rsidR="00D8290E" w:rsidRPr="00E67393" w:rsidRDefault="00D8290E" w:rsidP="00D8290E">
      <w:r w:rsidRPr="00E67393">
        <w:rPr>
          <w:noProof/>
        </w:rPr>
        <w:lastRenderedPageBreak/>
        <w:drawing>
          <wp:inline distT="0" distB="0" distL="0" distR="0" wp14:anchorId="1C7FEBCB" wp14:editId="72857980">
            <wp:extent cx="6378524" cy="2499360"/>
            <wp:effectExtent l="0" t="0" r="3810" b="0"/>
            <wp:docPr id="13" name="Picture 13" descr="https://github.com/OfficeDev/TrainingContent/raw/Dev/O3657-1%20Deep%20dive%20into%20building%20standalone%20AngularJS%20web%20applications%20with%20Bootstrap%20for%20Office%20365/Images/Fig08.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OfficeDev/TrainingContent/raw/Dev/O3657-1%20Deep%20dive%20into%20building%20standalone%20AngularJS%20web%20applications%20with%20Bootstrap%20for%20Office%20365/Images/Fig08.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2036" cy="2512491"/>
                    </a:xfrm>
                    <a:prstGeom prst="rect">
                      <a:avLst/>
                    </a:prstGeom>
                    <a:noFill/>
                    <a:ln>
                      <a:noFill/>
                    </a:ln>
                  </pic:spPr>
                </pic:pic>
              </a:graphicData>
            </a:graphic>
          </wp:inline>
        </w:drawing>
      </w:r>
    </w:p>
    <w:p w:rsidR="00D8290E" w:rsidRPr="00E67393" w:rsidRDefault="00D8290E" w:rsidP="00D8290E">
      <w:pPr>
        <w:pStyle w:val="LabStepNumbered"/>
      </w:pPr>
      <w:r w:rsidRPr="00E67393">
        <w:t xml:space="preserve">Save and close </w:t>
      </w:r>
      <w:r w:rsidRPr="00710F23">
        <w:rPr>
          <w:b/>
        </w:rPr>
        <w:t>AppMa</w:t>
      </w:r>
      <w:r w:rsidRPr="00710F23">
        <w:rPr>
          <w:rStyle w:val="LabStepNumberedChar"/>
          <w:b/>
        </w:rPr>
        <w:t>n</w:t>
      </w:r>
      <w:r w:rsidRPr="00710F23">
        <w:rPr>
          <w:b/>
        </w:rPr>
        <w:t>ifest.xml</w:t>
      </w:r>
      <w:r w:rsidRPr="00E67393">
        <w:t>.</w:t>
      </w:r>
    </w:p>
    <w:p w:rsidR="00D8290E" w:rsidRPr="00E67393" w:rsidRDefault="00D8290E" w:rsidP="00D8290E">
      <w:pPr>
        <w:pStyle w:val="LabStepNumbered"/>
      </w:pPr>
      <w:r w:rsidRPr="00E67393">
        <w:t xml:space="preserve">Open </w:t>
      </w:r>
      <w:r w:rsidRPr="00710F23">
        <w:rPr>
          <w:b/>
        </w:rPr>
        <w:t>App.js</w:t>
      </w:r>
      <w:r w:rsidRPr="00E67393">
        <w:t xml:space="preserve"> in an editor window and update its contents to match the following code 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angular.element(document).ready( function () {</w:t>
      </w:r>
    </w:p>
    <w:p w:rsidR="00D8290E" w:rsidRPr="00E67393" w:rsidRDefault="00710F23" w:rsidP="00D8290E">
      <w:pPr>
        <w:pStyle w:val="LabStepCodeBlock"/>
      </w:pPr>
      <w:r>
        <w:t xml:space="preserve">  </w:t>
      </w:r>
      <w:r w:rsidR="00D8290E" w:rsidRPr="00E67393">
        <w:t>$("#content-box").text("Hello World");</w:t>
      </w:r>
    </w:p>
    <w:p w:rsidR="00D8290E" w:rsidRPr="00E67393" w:rsidRDefault="00D8290E" w:rsidP="00D8290E">
      <w:pPr>
        <w:pStyle w:val="LabStepCodeBlock"/>
      </w:pPr>
      <w:r w:rsidRPr="00E67393">
        <w:t>});</w:t>
      </w:r>
    </w:p>
    <w:p w:rsidR="00D8290E" w:rsidRDefault="00D8290E" w:rsidP="00D8290E">
      <w:pPr>
        <w:pStyle w:val="LabStepNumbered"/>
      </w:pPr>
      <w:r w:rsidRPr="00E67393">
        <w:t xml:space="preserve">It's now time to test the app. Press </w:t>
      </w:r>
      <w:r w:rsidRPr="00710F23">
        <w:rPr>
          <w:b/>
        </w:rPr>
        <w:t>{F5}</w:t>
      </w:r>
      <w:r w:rsidRPr="00E67393">
        <w:t xml:space="preserve"> to begin a new debugging sessions. Once the app has been installed, Visual Studio will start up Internet Explorer and redirect you to the app's start page. You should see the app's </w:t>
      </w:r>
      <w:proofErr w:type="spellStart"/>
      <w:r w:rsidRPr="00E67393">
        <w:t>navbar</w:t>
      </w:r>
      <w:proofErr w:type="spellEnd"/>
      <w:r w:rsidRPr="00E67393">
        <w:t xml:space="preserve"> and </w:t>
      </w:r>
      <w:r w:rsidR="005D3F2E">
        <w:t xml:space="preserve">the </w:t>
      </w:r>
      <w:r w:rsidR="005D3F2E" w:rsidRPr="00E67393">
        <w:t xml:space="preserve">"Hello World" </w:t>
      </w:r>
      <w:r w:rsidRPr="00E67393">
        <w:t>test message as shown in the following screenshot.</w:t>
      </w:r>
    </w:p>
    <w:p w:rsidR="00D8290E" w:rsidRPr="00E67393" w:rsidRDefault="00D8290E" w:rsidP="00D8290E">
      <w:pPr>
        <w:pStyle w:val="LabStepScreenshot"/>
      </w:pPr>
      <w:r w:rsidRPr="00E67393">
        <w:rPr>
          <w:noProof/>
        </w:rPr>
        <w:drawing>
          <wp:inline distT="0" distB="0" distL="0" distR="0" wp14:anchorId="05930A88" wp14:editId="7507AD97">
            <wp:extent cx="6400800" cy="1750077"/>
            <wp:effectExtent l="19050" t="19050" r="19050" b="21590"/>
            <wp:docPr id="12" name="Picture 12" descr="https://github.com/OfficeDev/TrainingContent/raw/Dev/O3657-1%20Deep%20dive%20into%20building%20standalone%20AngularJS%20web%20applications%20with%20Bootstrap%20for%20Office%20365/Images/Fig09.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OfficeDev/TrainingContent/raw/Dev/O3657-1%20Deep%20dive%20into%20building%20standalone%20AngularJS%20web%20applications%20with%20Bootstrap%20for%20Office%20365/Images/Fig09.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9020" cy="1765995"/>
                    </a:xfrm>
                    <a:prstGeom prst="rect">
                      <a:avLst/>
                    </a:prstGeom>
                    <a:noFill/>
                    <a:ln>
                      <a:solidFill>
                        <a:schemeClr val="bg1">
                          <a:lumMod val="50000"/>
                        </a:schemeClr>
                      </a:solidFill>
                    </a:ln>
                  </pic:spPr>
                </pic:pic>
              </a:graphicData>
            </a:graphic>
          </wp:inline>
        </w:drawing>
      </w:r>
    </w:p>
    <w:p w:rsidR="00710F23" w:rsidRDefault="00710F23" w:rsidP="00D8290E">
      <w:pPr>
        <w:pStyle w:val="LabStepNumbered"/>
      </w:pPr>
      <w:r>
        <w:t>Close the browser window to terminate the debugging session and return to Visual Studio.</w:t>
      </w:r>
    </w:p>
    <w:p w:rsidR="00D8290E" w:rsidRDefault="00D8290E" w:rsidP="00D8290E">
      <w:pPr>
        <w:pStyle w:val="LabStepNumbered"/>
      </w:pPr>
      <w:r w:rsidRPr="00E67393">
        <w:t xml:space="preserve">Your app will need to read query string parameters. Therefore, you will create a simple jQuery extension to add a few helper functions. Begin by creating a new JavaScript file into the App folder named </w:t>
      </w:r>
      <w:r w:rsidRPr="00710F23">
        <w:rPr>
          <w:b/>
        </w:rPr>
        <w:t>jquery-extensions.js</w:t>
      </w:r>
      <w:r w:rsidRPr="00E67393">
        <w:t>.</w:t>
      </w:r>
    </w:p>
    <w:p w:rsidR="00D8290E" w:rsidRPr="00E67393" w:rsidRDefault="00D8290E" w:rsidP="00710F23">
      <w:pPr>
        <w:pStyle w:val="LabStepScreenshot"/>
      </w:pPr>
      <w:r w:rsidRPr="00E67393">
        <w:rPr>
          <w:noProof/>
        </w:rPr>
        <w:lastRenderedPageBreak/>
        <w:drawing>
          <wp:inline distT="0" distB="0" distL="0" distR="0" wp14:anchorId="429B5DCF" wp14:editId="5D6AB406">
            <wp:extent cx="2218468" cy="2621280"/>
            <wp:effectExtent l="0" t="0" r="0" b="7620"/>
            <wp:docPr id="11" name="Picture 11" descr="https://github.com/OfficeDev/TrainingContent/raw/Dev/O3657-1%20Deep%20dive%20into%20building%20standalone%20AngularJS%20web%20applications%20with%20Bootstrap%20for%20Office%20365/Images/Fig10.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OfficeDev/TrainingContent/raw/Dev/O3657-1%20Deep%20dive%20into%20building%20standalone%20AngularJS%20web%20applications%20with%20Bootstrap%20for%20Office%20365/Images/Fig10.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1629" cy="2636831"/>
                    </a:xfrm>
                    <a:prstGeom prst="rect">
                      <a:avLst/>
                    </a:prstGeom>
                    <a:noFill/>
                    <a:ln>
                      <a:noFill/>
                    </a:ln>
                  </pic:spPr>
                </pic:pic>
              </a:graphicData>
            </a:graphic>
          </wp:inline>
        </w:drawing>
      </w:r>
    </w:p>
    <w:p w:rsidR="00D8290E" w:rsidRPr="00E67393" w:rsidRDefault="00D8290E" w:rsidP="005D3F2E">
      <w:pPr>
        <w:pStyle w:val="LabStepNumbered"/>
      </w:pPr>
      <w:r w:rsidRPr="00E67393">
        <w:t xml:space="preserve">Add the following code to </w:t>
      </w:r>
      <w:r w:rsidRPr="00710F23">
        <w:rPr>
          <w:b/>
        </w:rPr>
        <w:t>jquery-extensions.js</w:t>
      </w:r>
      <w:r w:rsidRPr="00E67393">
        <w:t xml:space="preserve"> to extend the jQuery library with two helper methods named </w:t>
      </w:r>
      <w:proofErr w:type="spellStart"/>
      <w:r w:rsidRPr="00710F23">
        <w:rPr>
          <w:b/>
        </w:rPr>
        <w:t>getQueryStringValues</w:t>
      </w:r>
      <w:proofErr w:type="spellEnd"/>
      <w:r w:rsidRPr="00E67393">
        <w:t xml:space="preserve"> and </w:t>
      </w:r>
      <w:proofErr w:type="spellStart"/>
      <w:r w:rsidRPr="00710F23">
        <w:rPr>
          <w:b/>
        </w:rPr>
        <w:t>getQueryStringValue</w:t>
      </w:r>
      <w:proofErr w:type="spellEnd"/>
      <w:r w:rsidRPr="00E67393">
        <w:t>.</w:t>
      </w:r>
      <w:r w:rsidR="00311858">
        <w:t xml:space="preserve"> If you’d rather not</w:t>
      </w:r>
      <w:r w:rsidR="005D3F2E">
        <w:t xml:space="preserve"> type all this code by hand, you can copy it from the </w:t>
      </w:r>
      <w:r w:rsidR="005D3F2E" w:rsidRPr="005D3F2E">
        <w:rPr>
          <w:b/>
        </w:rPr>
        <w:t>jquery-extensions.js.txt</w:t>
      </w:r>
      <w:r w:rsidR="005D3F2E">
        <w:t xml:space="preserve"> file in the </w:t>
      </w:r>
      <w:proofErr w:type="spellStart"/>
      <w:r w:rsidR="005D3F2E" w:rsidRPr="008F40F3">
        <w:rPr>
          <w:b/>
        </w:rPr>
        <w:t>StarterFiles</w:t>
      </w:r>
      <w:proofErr w:type="spellEnd"/>
      <w:r w:rsidR="005D3F2E">
        <w:t xml:space="preserve"> folder for this lab.</w:t>
      </w:r>
    </w:p>
    <w:p w:rsidR="00D8290E" w:rsidRPr="00E67393" w:rsidRDefault="00D8290E" w:rsidP="00D8290E">
      <w:pPr>
        <w:pStyle w:val="LabStepCodeBlock"/>
      </w:pPr>
      <w:r w:rsidRPr="00E67393">
        <w:t>$.extend({</w:t>
      </w:r>
    </w:p>
    <w:p w:rsidR="00D8290E" w:rsidRPr="00E67393" w:rsidRDefault="00D8290E" w:rsidP="00D8290E">
      <w:pPr>
        <w:pStyle w:val="LabStepCodeBlock"/>
      </w:pPr>
    </w:p>
    <w:p w:rsidR="00D8290E" w:rsidRPr="00E67393" w:rsidRDefault="00D8290E" w:rsidP="00D8290E">
      <w:pPr>
        <w:pStyle w:val="LabStepCodeBlock"/>
      </w:pPr>
      <w:r w:rsidRPr="00E67393">
        <w:t xml:space="preserve">    getQueryStringValues: function () {</w:t>
      </w:r>
    </w:p>
    <w:p w:rsidR="00D8290E" w:rsidRPr="00E67393" w:rsidRDefault="00D8290E" w:rsidP="00D8290E">
      <w:pPr>
        <w:pStyle w:val="LabStepCodeBlock"/>
      </w:pPr>
      <w:r w:rsidRPr="00E67393">
        <w:t xml:space="preserve">        var vars = [], hash;</w:t>
      </w:r>
    </w:p>
    <w:p w:rsidR="00D8290E" w:rsidRPr="00E67393" w:rsidRDefault="00D8290E" w:rsidP="00D8290E">
      <w:pPr>
        <w:pStyle w:val="LabStepCodeBlock"/>
      </w:pPr>
      <w:r w:rsidRPr="00E67393">
        <w:t xml:space="preserve">        var hashes = window.location.href.slice(window.location.href.indexOf('?') + 1).split('&amp;');</w:t>
      </w:r>
    </w:p>
    <w:p w:rsidR="00D8290E" w:rsidRPr="00E67393" w:rsidRDefault="00D8290E" w:rsidP="00D8290E">
      <w:pPr>
        <w:pStyle w:val="LabStepCodeBlock"/>
      </w:pPr>
      <w:r w:rsidRPr="00E67393">
        <w:t xml:space="preserve">        for (var i = 0; i &lt; hashes.length; i++) {</w:t>
      </w:r>
    </w:p>
    <w:p w:rsidR="00D8290E" w:rsidRPr="00E67393" w:rsidRDefault="00D8290E" w:rsidP="00D8290E">
      <w:pPr>
        <w:pStyle w:val="LabStepCodeBlock"/>
      </w:pPr>
      <w:r w:rsidRPr="00E67393">
        <w:t xml:space="preserve">            hash = hashes[i].split('=');</w:t>
      </w:r>
    </w:p>
    <w:p w:rsidR="00D8290E" w:rsidRPr="00E67393" w:rsidRDefault="00D8290E" w:rsidP="00D8290E">
      <w:pPr>
        <w:pStyle w:val="LabStepCodeBlock"/>
      </w:pPr>
      <w:r w:rsidRPr="00E67393">
        <w:t xml:space="preserve">            vars.push(hash[0]);</w:t>
      </w:r>
    </w:p>
    <w:p w:rsidR="00D8290E" w:rsidRPr="00E67393" w:rsidRDefault="00D8290E" w:rsidP="00D8290E">
      <w:pPr>
        <w:pStyle w:val="LabStepCodeBlock"/>
      </w:pPr>
      <w:r w:rsidRPr="00E67393">
        <w:t xml:space="preserve">            vars[hash[0]] = hash[1];</w:t>
      </w:r>
    </w:p>
    <w:p w:rsidR="00D8290E" w:rsidRPr="00E67393" w:rsidRDefault="00D8290E" w:rsidP="00D8290E">
      <w:pPr>
        <w:pStyle w:val="LabStepCodeBlock"/>
      </w:pPr>
      <w:r w:rsidRPr="00E67393">
        <w:t xml:space="preserve">        }</w:t>
      </w:r>
    </w:p>
    <w:p w:rsidR="00D8290E" w:rsidRPr="00E67393" w:rsidRDefault="00D8290E" w:rsidP="00D8290E">
      <w:pPr>
        <w:pStyle w:val="LabStepCodeBlock"/>
      </w:pPr>
      <w:r w:rsidRPr="00E67393">
        <w:t xml:space="preserve">        return vars;</w:t>
      </w:r>
    </w:p>
    <w:p w:rsidR="00D8290E" w:rsidRPr="00E67393" w:rsidRDefault="00D8290E" w:rsidP="00D8290E">
      <w:pPr>
        <w:pStyle w:val="LabStepCodeBlock"/>
      </w:pPr>
      <w:r w:rsidRPr="00E67393">
        <w:t xml:space="preserve">    },</w:t>
      </w:r>
    </w:p>
    <w:p w:rsidR="00D8290E" w:rsidRPr="00E67393" w:rsidRDefault="00D8290E" w:rsidP="00D8290E">
      <w:pPr>
        <w:pStyle w:val="LabStepCodeBlock"/>
      </w:pPr>
    </w:p>
    <w:p w:rsidR="00D8290E" w:rsidRPr="00E67393" w:rsidRDefault="00D8290E" w:rsidP="00D8290E">
      <w:pPr>
        <w:pStyle w:val="LabStepCodeBlock"/>
      </w:pPr>
      <w:r w:rsidRPr="00E67393">
        <w:t xml:space="preserve">    getQueryStringValue: function (name) {</w:t>
      </w:r>
    </w:p>
    <w:p w:rsidR="00D8290E" w:rsidRPr="00E67393" w:rsidRDefault="00D8290E" w:rsidP="00D8290E">
      <w:pPr>
        <w:pStyle w:val="LabStepCodeBlock"/>
      </w:pPr>
      <w:r w:rsidRPr="00E67393">
        <w:t xml:space="preserve">        return decodeURIComponent($.getQueryStringValues()[name]);</w:t>
      </w:r>
    </w:p>
    <w:p w:rsidR="00D8290E" w:rsidRDefault="00D8290E" w:rsidP="00D8290E">
      <w:pPr>
        <w:pStyle w:val="LabStepCodeBlock"/>
      </w:pPr>
      <w:r w:rsidRPr="00E67393">
        <w:t xml:space="preserve">    }</w:t>
      </w:r>
    </w:p>
    <w:p w:rsidR="005D3F2E" w:rsidRPr="00E67393" w:rsidRDefault="005D3F2E" w:rsidP="00D8290E">
      <w:pPr>
        <w:pStyle w:val="LabStepCodeBlock"/>
      </w:pP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Open </w:t>
      </w:r>
      <w:r w:rsidRPr="00710F23">
        <w:rPr>
          <w:b/>
        </w:rPr>
        <w:t>start.html</w:t>
      </w:r>
      <w:r w:rsidRPr="00E67393">
        <w:t xml:space="preserve"> and add a new script link for named </w:t>
      </w:r>
      <w:r w:rsidRPr="00710F23">
        <w:rPr>
          <w:b/>
        </w:rPr>
        <w:t>jquery-extensions.js</w:t>
      </w:r>
      <w:r w:rsidRPr="00E67393">
        <w:t xml:space="preserve"> right after the script link for the jQuery library. </w:t>
      </w:r>
    </w:p>
    <w:p w:rsidR="00D8290E" w:rsidRPr="00710F23" w:rsidRDefault="00D8290E" w:rsidP="00D8290E">
      <w:pPr>
        <w:pStyle w:val="LabStepCodeBlock"/>
        <w:rPr>
          <w:color w:val="7F7F7F" w:themeColor="text1" w:themeTint="80"/>
        </w:rPr>
      </w:pPr>
      <w:r w:rsidRPr="00710F23">
        <w:rPr>
          <w:color w:val="7F7F7F" w:themeColor="text1" w:themeTint="80"/>
        </w:rPr>
        <w:t>&lt;head&gt;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&lt;meta charset="utf-8"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&lt;meta http-equiv="X-UA-Compatible" content="IE=10"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&lt;title&gt;Angular CRM&lt;/title&gt;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&lt;link href="../Content/bootstrap.css" rel="stylesheet"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&lt;link href="../Content/App.css" rel="stylesheet"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src="../Scripts/jquery-1.9.1.js"&gt;&lt;/script&gt;</w:t>
      </w:r>
    </w:p>
    <w:p w:rsidR="00D8290E" w:rsidRPr="00E67393" w:rsidRDefault="00D8290E" w:rsidP="00D8290E">
      <w:pPr>
        <w:pStyle w:val="LabStepCodeBlock"/>
      </w:pPr>
    </w:p>
    <w:p w:rsidR="00D8290E" w:rsidRPr="00E67393" w:rsidRDefault="00D8290E" w:rsidP="00D8290E">
      <w:pPr>
        <w:pStyle w:val="LabStepCodeBlock"/>
      </w:pPr>
      <w:r w:rsidRPr="00E67393">
        <w:t xml:space="preserve">    &lt;script src="jquery-extensions.js"&gt;&lt;/script&gt;</w:t>
      </w:r>
    </w:p>
    <w:p w:rsidR="00D8290E" w:rsidRPr="00710F23" w:rsidRDefault="00D8290E" w:rsidP="00D8290E">
      <w:pPr>
        <w:pStyle w:val="LabStepCodeBlock"/>
        <w:rPr>
          <w:color w:val="7F7F7F" w:themeColor="text1" w:themeTint="80"/>
        </w:rPr>
      </w:pP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src="../Scripts/bootstrap.js"&gt;&lt;/script&gt;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src="../Scripts/angular.js"&gt;&lt;/script&gt;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src="../Scripts/angular-route.js"&gt;&lt;/script&gt;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src="App.js"&gt;&lt;/script&gt;</w:t>
      </w:r>
    </w:p>
    <w:p w:rsidR="00D8290E" w:rsidRPr="00E67393" w:rsidRDefault="00D8290E" w:rsidP="00D8290E">
      <w:pPr>
        <w:pStyle w:val="LabStepCodeBlock"/>
      </w:pPr>
      <w:r w:rsidRPr="00710F23">
        <w:rPr>
          <w:color w:val="7F7F7F" w:themeColor="text1" w:themeTint="80"/>
        </w:rPr>
        <w:t>&lt;/head&gt;</w:t>
      </w:r>
    </w:p>
    <w:p w:rsidR="00D8290E" w:rsidRPr="00E67393" w:rsidRDefault="00D8290E" w:rsidP="00D8290E">
      <w:pPr>
        <w:pStyle w:val="LabStepNumbered"/>
      </w:pPr>
      <w:r w:rsidRPr="00E67393">
        <w:t xml:space="preserve">Save and close </w:t>
      </w:r>
      <w:r w:rsidRPr="00710F23">
        <w:rPr>
          <w:b/>
        </w:rPr>
        <w:t>st</w:t>
      </w:r>
      <w:r w:rsidRPr="00710F23">
        <w:rPr>
          <w:rStyle w:val="LabStepNumberedChar"/>
          <w:b/>
        </w:rPr>
        <w:t>a</w:t>
      </w:r>
      <w:r w:rsidRPr="00710F23">
        <w:rPr>
          <w:b/>
        </w:rPr>
        <w:t>rt.html</w:t>
      </w:r>
      <w:r w:rsidRPr="00E67393">
        <w:t>.</w:t>
      </w:r>
    </w:p>
    <w:p w:rsidR="00D8290E" w:rsidRPr="00E67393" w:rsidRDefault="00D8290E" w:rsidP="00D8290E">
      <w:pPr>
        <w:pStyle w:val="LabStepNumbered"/>
      </w:pPr>
      <w:r w:rsidRPr="00E67393">
        <w:t xml:space="preserve">Open </w:t>
      </w:r>
      <w:r w:rsidRPr="00710F23">
        <w:rPr>
          <w:b/>
        </w:rPr>
        <w:t>App.js</w:t>
      </w:r>
      <w:r w:rsidRPr="00E67393">
        <w:t xml:space="preserve"> and update its contents to match the following code 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angular.element(document).ready( function () {</w:t>
      </w:r>
    </w:p>
    <w:p w:rsidR="00D8290E" w:rsidRPr="00E67393" w:rsidRDefault="00D8290E" w:rsidP="00D8290E">
      <w:pPr>
        <w:pStyle w:val="LabStepCodeBlock"/>
      </w:pPr>
      <w:r w:rsidRPr="00E67393">
        <w:t xml:space="preserve">    var hostWeb = $.getQueryStringValue("SPHostUrl");</w:t>
      </w:r>
    </w:p>
    <w:p w:rsidR="00D8290E" w:rsidRPr="00E67393" w:rsidRDefault="00D8290E" w:rsidP="00D8290E">
      <w:pPr>
        <w:pStyle w:val="LabStepCodeBlock"/>
      </w:pPr>
      <w:r w:rsidRPr="00E67393">
        <w:lastRenderedPageBreak/>
        <w:t xml:space="preserve">    $("#lnkHostWeb").attr("href", hostWeb);</w:t>
      </w: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It's time again to test the app. Press </w:t>
      </w:r>
      <w:r w:rsidRPr="00710F23">
        <w:rPr>
          <w:b/>
        </w:rPr>
        <w:t>{F5}</w:t>
      </w:r>
      <w:r w:rsidRPr="00E67393">
        <w:t xml:space="preserve"> to begin a new debugging sessions. Once the app has been installed, Visual Studio will start up Internet Explorer and redirect you to the app's start page. At this point, you should be able to click the </w:t>
      </w:r>
      <w:r w:rsidRPr="00710F23">
        <w:rPr>
          <w:b/>
        </w:rPr>
        <w:t>Back to Host Web</w:t>
      </w:r>
      <w:r w:rsidRPr="00E67393">
        <w:t xml:space="preserve"> link on the right-hand side of the </w:t>
      </w:r>
      <w:proofErr w:type="spellStart"/>
      <w:r w:rsidRPr="00E67393">
        <w:t>navbar</w:t>
      </w:r>
      <w:proofErr w:type="spellEnd"/>
      <w:r w:rsidRPr="00E67393">
        <w:t xml:space="preserve"> and successfully navigate back to the host web which you are using for your testing.</w:t>
      </w:r>
    </w:p>
    <w:p w:rsidR="00D8290E" w:rsidRPr="00E67393" w:rsidRDefault="00D8290E" w:rsidP="00D8290E">
      <w:pPr>
        <w:pStyle w:val="LabStepNumbered"/>
      </w:pPr>
      <w:r w:rsidRPr="00E67393">
        <w:t>Close the Internet explorer to terminate the debugging session and return to Visual studio.</w:t>
      </w:r>
    </w:p>
    <w:p w:rsidR="00D8290E" w:rsidRPr="00E67393" w:rsidRDefault="00D8290E" w:rsidP="00D8290E">
      <w:pPr>
        <w:pStyle w:val="LabStepNumbered"/>
      </w:pPr>
      <w:r w:rsidRPr="00E67393">
        <w:t xml:space="preserve">The final steps in this exercise will involve adding the </w:t>
      </w:r>
      <w:r w:rsidRPr="00710F23">
        <w:rPr>
          <w:b/>
        </w:rPr>
        <w:t>ng-app</w:t>
      </w:r>
      <w:r w:rsidRPr="00E67393">
        <w:t xml:space="preserve"> directive to the </w:t>
      </w:r>
      <w:r w:rsidRPr="00710F23">
        <w:rPr>
          <w:b/>
        </w:rPr>
        <w:t>body</w:t>
      </w:r>
      <w:r w:rsidRPr="00E67393">
        <w:t xml:space="preserve"> element of </w:t>
      </w:r>
      <w:r w:rsidRPr="00710F23">
        <w:rPr>
          <w:b/>
        </w:rPr>
        <w:t>start.html</w:t>
      </w:r>
      <w:r w:rsidRPr="00E67393">
        <w:t xml:space="preserve"> and adding JavaScript code to properly initialize the app while the Angular framework is loading. Begin by opening </w:t>
      </w:r>
      <w:r w:rsidRPr="00710F23">
        <w:rPr>
          <w:b/>
        </w:rPr>
        <w:t>start.html</w:t>
      </w:r>
      <w:r w:rsidRPr="00E67393">
        <w:t xml:space="preserve"> in an editor window.</w:t>
      </w:r>
    </w:p>
    <w:p w:rsidR="00D8290E" w:rsidRPr="00E67393" w:rsidRDefault="00D8290E" w:rsidP="00D8290E">
      <w:pPr>
        <w:pStyle w:val="LabStepNumbered"/>
      </w:pPr>
      <w:r w:rsidRPr="00E67393">
        <w:t xml:space="preserve">Locate the opening tag of the body element and add the </w:t>
      </w:r>
      <w:r w:rsidRPr="00F87B4B">
        <w:rPr>
          <w:b/>
        </w:rPr>
        <w:t>ng-app</w:t>
      </w:r>
      <w:r w:rsidRPr="00E67393">
        <w:t xml:space="preserve"> directive with an app name of </w:t>
      </w:r>
      <w:proofErr w:type="spellStart"/>
      <w:r w:rsidRPr="00F87B4B">
        <w:rPr>
          <w:b/>
        </w:rPr>
        <w:t>AngularCRM</w:t>
      </w:r>
      <w:proofErr w:type="spellEnd"/>
      <w:r w:rsidRPr="00E67393">
        <w:t>.</w:t>
      </w:r>
    </w:p>
    <w:p w:rsidR="00D8290E" w:rsidRPr="00E67393" w:rsidRDefault="00D8290E" w:rsidP="00D8290E">
      <w:pPr>
        <w:pStyle w:val="LabStepCodeBlock"/>
      </w:pPr>
      <w:r w:rsidRPr="00E67393">
        <w:t>&lt;body ng-app="AngularCRM"&gt;</w:t>
      </w:r>
    </w:p>
    <w:p w:rsidR="00D8290E" w:rsidRPr="00E67393" w:rsidRDefault="00D8290E" w:rsidP="00D8290E">
      <w:pPr>
        <w:pStyle w:val="LabStepNumbered"/>
      </w:pPr>
      <w:r w:rsidRPr="00E67393">
        <w:t xml:space="preserve">Save your changes to </w:t>
      </w:r>
      <w:r w:rsidRPr="00F87B4B">
        <w:rPr>
          <w:b/>
        </w:rPr>
        <w:t>start.html</w:t>
      </w:r>
      <w:r w:rsidRPr="00E67393">
        <w:t>.</w:t>
      </w:r>
    </w:p>
    <w:p w:rsidR="00D8290E" w:rsidRPr="00E67393" w:rsidRDefault="00D8290E" w:rsidP="00D8290E">
      <w:pPr>
        <w:pStyle w:val="LabStepNumbered"/>
      </w:pPr>
      <w:r w:rsidRPr="00E67393">
        <w:t xml:space="preserve">Open </w:t>
      </w:r>
      <w:r w:rsidRPr="00F87B4B">
        <w:rPr>
          <w:b/>
        </w:rPr>
        <w:t>App.js</w:t>
      </w:r>
      <w:r w:rsidR="00F87B4B" w:rsidRPr="00F87B4B">
        <w:t>.</w:t>
      </w:r>
      <w:r w:rsidR="00F87B4B">
        <w:rPr>
          <w:b/>
        </w:rPr>
        <w:t xml:space="preserve"> </w:t>
      </w:r>
      <w:r w:rsidR="00F87B4B">
        <w:t>R</w:t>
      </w:r>
      <w:r w:rsidR="00F87B4B" w:rsidRPr="00F87B4B">
        <w:t>emove all the existing code</w:t>
      </w:r>
      <w:r w:rsidRPr="00E67393">
        <w:t xml:space="preserve"> and </w:t>
      </w:r>
      <w:r w:rsidR="00F87B4B">
        <w:t xml:space="preserve">replace it with the </w:t>
      </w:r>
      <w:r w:rsidRPr="00E67393">
        <w:t xml:space="preserve">code </w:t>
      </w:r>
      <w:r w:rsidR="00F87B4B">
        <w:t xml:space="preserve">shown in the following code </w:t>
      </w:r>
      <w:r w:rsidRPr="00E67393">
        <w:t>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var crmApp = angular.module("AngularCRM", []);</w:t>
      </w:r>
    </w:p>
    <w:p w:rsidR="00D8290E" w:rsidRPr="00E67393" w:rsidRDefault="00D8290E" w:rsidP="00D8290E">
      <w:pPr>
        <w:pStyle w:val="LabStepCodeBlock"/>
      </w:pPr>
    </w:p>
    <w:p w:rsidR="00D8290E" w:rsidRPr="00E67393" w:rsidRDefault="00D8290E" w:rsidP="00D8290E">
      <w:pPr>
        <w:pStyle w:val="LabStepCodeBlock"/>
      </w:pPr>
      <w:r w:rsidRPr="00E67393">
        <w:t xml:space="preserve">crmApp.config(function () {     </w:t>
      </w:r>
    </w:p>
    <w:p w:rsidR="00D8290E" w:rsidRPr="00E67393" w:rsidRDefault="00D8290E" w:rsidP="00D8290E">
      <w:pPr>
        <w:pStyle w:val="LabStepCodeBlock"/>
      </w:pPr>
      <w:r w:rsidRPr="00E67393">
        <w:t xml:space="preserve">    var hostWeb = $.getQueryStringValue("SPHostUrl");</w:t>
      </w:r>
    </w:p>
    <w:p w:rsidR="00D8290E" w:rsidRPr="00E67393" w:rsidRDefault="00D8290E" w:rsidP="00D8290E">
      <w:pPr>
        <w:pStyle w:val="LabStepCodeBlock"/>
      </w:pPr>
      <w:r w:rsidRPr="00E67393">
        <w:t xml:space="preserve">    $("#lnkHostWeb").attr("href", hostWeb);     </w:t>
      </w: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Test the app by pressing </w:t>
      </w:r>
      <w:r w:rsidRPr="00F87B4B">
        <w:rPr>
          <w:b/>
        </w:rPr>
        <w:t>{F5}</w:t>
      </w:r>
      <w:r w:rsidRPr="00E67393">
        <w:t xml:space="preserve"> to begin a new debugging sessions. Once the app has been installed, Visual Studio will start up Internet Explorer and redirect you to the app's start page. </w:t>
      </w:r>
      <w:r w:rsidR="00F87B4B">
        <w:t xml:space="preserve">Test to ensure </w:t>
      </w:r>
      <w:r w:rsidRPr="00E67393">
        <w:t xml:space="preserve">you </w:t>
      </w:r>
      <w:r w:rsidR="00F87B4B">
        <w:t xml:space="preserve">can still </w:t>
      </w:r>
      <w:r w:rsidRPr="00E67393">
        <w:t xml:space="preserve">click the </w:t>
      </w:r>
      <w:r w:rsidRPr="00F87B4B">
        <w:rPr>
          <w:b/>
        </w:rPr>
        <w:t>Back to Host Web</w:t>
      </w:r>
      <w:r w:rsidRPr="00E67393">
        <w:t xml:space="preserve"> link and successfully navigate back to the host web. It should work just as it did before, it's just now you are using a more angular-specific way of initializing the app.</w:t>
      </w:r>
    </w:p>
    <w:p w:rsidR="00D8290E" w:rsidRPr="00E67393" w:rsidRDefault="00D8290E" w:rsidP="00D8290E">
      <w:pPr>
        <w:pStyle w:val="LabStepNumbered"/>
      </w:pPr>
      <w:r w:rsidRPr="00E67393">
        <w:t>Close the Internet explorer to terminate the debugging session and return to Visual studio.</w:t>
      </w:r>
    </w:p>
    <w:p w:rsidR="00D8290E" w:rsidRPr="00E67393" w:rsidRDefault="00D8290E" w:rsidP="00D8290E">
      <w:pPr>
        <w:pStyle w:val="Heading3"/>
      </w:pPr>
      <w:r w:rsidRPr="00E67393">
        <w:t>Exercise 2: Working with Views, Controllers and Routing</w:t>
      </w:r>
    </w:p>
    <w:p w:rsidR="00D8290E" w:rsidRPr="00E67393" w:rsidRDefault="00D8290E" w:rsidP="009D6B1E">
      <w:pPr>
        <w:pStyle w:val="LabExerciseLeadIn"/>
      </w:pPr>
      <w:r w:rsidRPr="00E67393">
        <w:t xml:space="preserve">In this lab, you will continue working with the </w:t>
      </w:r>
      <w:proofErr w:type="spellStart"/>
      <w:r w:rsidRPr="00E67393">
        <w:t>AngularCRM</w:t>
      </w:r>
      <w:proofErr w:type="spellEnd"/>
      <w:r w:rsidRPr="00E67393">
        <w:t xml:space="preserve"> project you created in the previous lab exercise. You will extend this project by adding several new views and controllers and configuring the app's routing scheme.</w:t>
      </w:r>
    </w:p>
    <w:p w:rsidR="00D8290E" w:rsidRPr="00E67393" w:rsidRDefault="00D8290E" w:rsidP="00E0376E">
      <w:pPr>
        <w:pStyle w:val="LabStepNumbered"/>
        <w:numPr>
          <w:ilvl w:val="0"/>
          <w:numId w:val="8"/>
        </w:numPr>
      </w:pPr>
      <w:r w:rsidRPr="00E67393">
        <w:t xml:space="preserve">Open the </w:t>
      </w:r>
      <w:proofErr w:type="spellStart"/>
      <w:r w:rsidRPr="00F87B4B">
        <w:rPr>
          <w:b/>
        </w:rPr>
        <w:t>AngularCRM</w:t>
      </w:r>
      <w:proofErr w:type="spellEnd"/>
      <w:r w:rsidRPr="00E67393">
        <w:t xml:space="preserve"> project in Visual Studio if it is not already open.</w:t>
      </w:r>
    </w:p>
    <w:p w:rsidR="00D8290E" w:rsidRPr="00E67393" w:rsidRDefault="00D8290E" w:rsidP="009D6B1E">
      <w:pPr>
        <w:pStyle w:val="LabStepNumbered"/>
      </w:pPr>
      <w:r w:rsidRPr="00E67393">
        <w:t xml:space="preserve">Create a new folder named </w:t>
      </w:r>
      <w:r w:rsidRPr="00F87B4B">
        <w:rPr>
          <w:b/>
        </w:rPr>
        <w:t>views</w:t>
      </w:r>
      <w:r w:rsidRPr="00E67393">
        <w:t xml:space="preserve"> inside the </w:t>
      </w:r>
      <w:r w:rsidRPr="00F87B4B">
        <w:rPr>
          <w:b/>
        </w:rPr>
        <w:t>App</w:t>
      </w:r>
      <w:r w:rsidRPr="00E67393">
        <w:t xml:space="preserve"> folder.</w:t>
      </w:r>
    </w:p>
    <w:p w:rsidR="009D6B1E" w:rsidRDefault="00D8290E" w:rsidP="009D6B1E">
      <w:pPr>
        <w:pStyle w:val="LabStepNumbered"/>
      </w:pPr>
      <w:r w:rsidRPr="00E67393">
        <w:t xml:space="preserve">Create five new HTML files inside the </w:t>
      </w:r>
      <w:r w:rsidRPr="00F87B4B">
        <w:rPr>
          <w:b/>
        </w:rPr>
        <w:t>views</w:t>
      </w:r>
      <w:r w:rsidRPr="00E67393">
        <w:t xml:space="preserve"> folder named </w:t>
      </w:r>
      <w:r w:rsidRPr="00F87B4B">
        <w:rPr>
          <w:b/>
        </w:rPr>
        <w:t>about.html</w:t>
      </w:r>
      <w:r w:rsidRPr="00E67393">
        <w:t xml:space="preserve">, </w:t>
      </w:r>
      <w:r w:rsidRPr="00F87B4B">
        <w:rPr>
          <w:b/>
        </w:rPr>
        <w:t>edit.html</w:t>
      </w:r>
      <w:r w:rsidRPr="00E67393">
        <w:t xml:space="preserve">, </w:t>
      </w:r>
      <w:r w:rsidRPr="00F87B4B">
        <w:rPr>
          <w:b/>
        </w:rPr>
        <w:t>home.html</w:t>
      </w:r>
      <w:r w:rsidRPr="00E67393">
        <w:t xml:space="preserve">, </w:t>
      </w:r>
      <w:r w:rsidRPr="00F87B4B">
        <w:rPr>
          <w:b/>
        </w:rPr>
        <w:t>new.html</w:t>
      </w:r>
      <w:r w:rsidRPr="00E67393">
        <w:t xml:space="preserve"> and </w:t>
      </w:r>
      <w:r w:rsidRPr="00F87B4B">
        <w:rPr>
          <w:b/>
        </w:rPr>
        <w:t>view.html</w:t>
      </w:r>
      <w:r w:rsidRPr="00E67393">
        <w:t>.</w:t>
      </w:r>
    </w:p>
    <w:p w:rsidR="00D8290E" w:rsidRPr="00E67393" w:rsidRDefault="00D8290E" w:rsidP="009D6B1E">
      <w:pPr>
        <w:pStyle w:val="LabStepScreenshot"/>
      </w:pPr>
      <w:r w:rsidRPr="00E67393">
        <w:rPr>
          <w:noProof/>
        </w:rPr>
        <w:lastRenderedPageBreak/>
        <w:drawing>
          <wp:inline distT="0" distB="0" distL="0" distR="0" wp14:anchorId="6189449C" wp14:editId="6A1A0D3B">
            <wp:extent cx="2357278" cy="3676650"/>
            <wp:effectExtent l="0" t="0" r="5080" b="0"/>
            <wp:docPr id="10" name="Picture 10" descr="https://github.com/OfficeDev/TrainingContent/raw/Dev/O3657-1%20Deep%20dive%20into%20building%20standalone%20AngularJS%20web%20applications%20with%20Bootstrap%20for%20Office%20365/Images/Fig11.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OfficeDev/TrainingContent/raw/Dev/O3657-1%20Deep%20dive%20into%20building%20standalone%20AngularJS%20web%20applications%20with%20Bootstrap%20for%20Office%20365/Images/Fig11.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5208" cy="3689018"/>
                    </a:xfrm>
                    <a:prstGeom prst="rect">
                      <a:avLst/>
                    </a:prstGeom>
                    <a:noFill/>
                    <a:ln>
                      <a:noFill/>
                    </a:ln>
                  </pic:spPr>
                </pic:pic>
              </a:graphicData>
            </a:graphic>
          </wp:inline>
        </w:drawing>
      </w:r>
    </w:p>
    <w:p w:rsidR="00D8290E" w:rsidRPr="00E67393" w:rsidRDefault="00D8290E" w:rsidP="009D6B1E">
      <w:pPr>
        <w:pStyle w:val="LabStepNumbered"/>
      </w:pPr>
      <w:r w:rsidRPr="00E67393">
        <w:t xml:space="preserve">Update the contents of </w:t>
      </w:r>
      <w:r w:rsidRPr="00F87B4B">
        <w:rPr>
          <w:b/>
        </w:rPr>
        <w:t>home.html</w:t>
      </w:r>
      <w:r w:rsidRPr="00E67393">
        <w:t xml:space="preserve"> to match the following listing and save your changes.</w:t>
      </w:r>
    </w:p>
    <w:p w:rsidR="00D8290E" w:rsidRPr="00E67393" w:rsidRDefault="00D8290E" w:rsidP="009D6B1E">
      <w:pPr>
        <w:pStyle w:val="LabStepCodeBlock"/>
      </w:pPr>
      <w:r w:rsidRPr="00E67393">
        <w:t>&lt;h3&gt;Customer List&lt;/h3&gt;</w:t>
      </w:r>
    </w:p>
    <w:p w:rsidR="00D8290E" w:rsidRPr="00E67393" w:rsidRDefault="00D8290E" w:rsidP="009D6B1E">
      <w:pPr>
        <w:pStyle w:val="LabStepNumbered"/>
      </w:pPr>
      <w:r w:rsidRPr="00E67393">
        <w:t xml:space="preserve">Update the contents of </w:t>
      </w:r>
      <w:r w:rsidRPr="00F87B4B">
        <w:rPr>
          <w:b/>
        </w:rPr>
        <w:t>new.html</w:t>
      </w:r>
      <w:r w:rsidRPr="00E67393">
        <w:t xml:space="preserve"> to match the following listing and save your changes.</w:t>
      </w:r>
    </w:p>
    <w:p w:rsidR="00D8290E" w:rsidRPr="00E67393" w:rsidRDefault="00D8290E" w:rsidP="009D6B1E">
      <w:pPr>
        <w:pStyle w:val="LabStepCodeBlock"/>
      </w:pPr>
      <w:r w:rsidRPr="00E67393">
        <w:t>&lt;h3&gt;New Customer&lt;/h3&gt;</w:t>
      </w:r>
    </w:p>
    <w:p w:rsidR="00D8290E" w:rsidRPr="00E67393" w:rsidRDefault="00D8290E" w:rsidP="009D6B1E">
      <w:pPr>
        <w:pStyle w:val="LabStepNumbered"/>
      </w:pPr>
      <w:r w:rsidRPr="00E67393">
        <w:t xml:space="preserve">Update the contents of </w:t>
      </w:r>
      <w:r w:rsidRPr="00F87B4B">
        <w:rPr>
          <w:b/>
        </w:rPr>
        <w:t>view.html</w:t>
      </w:r>
      <w:r w:rsidRPr="00E67393">
        <w:t xml:space="preserve"> to match the following listing and save your changes.</w:t>
      </w:r>
    </w:p>
    <w:p w:rsidR="00D8290E" w:rsidRPr="00E67393" w:rsidRDefault="00D8290E" w:rsidP="009D6B1E">
      <w:pPr>
        <w:pStyle w:val="LabStepCodeBlock"/>
      </w:pPr>
      <w:r w:rsidRPr="00E67393">
        <w:t>&lt;h3&gt;View Customer&lt;/h3&gt;</w:t>
      </w:r>
    </w:p>
    <w:p w:rsidR="00D8290E" w:rsidRPr="00E67393" w:rsidRDefault="00D8290E" w:rsidP="009D6B1E">
      <w:pPr>
        <w:pStyle w:val="LabStepNumbered"/>
      </w:pPr>
      <w:r w:rsidRPr="00E67393">
        <w:t xml:space="preserve">Update the contents of </w:t>
      </w:r>
      <w:r w:rsidRPr="00F87B4B">
        <w:rPr>
          <w:b/>
        </w:rPr>
        <w:t>edit.html</w:t>
      </w:r>
      <w:r w:rsidRPr="00E67393">
        <w:t xml:space="preserve"> to match the following listing and save your changes.</w:t>
      </w:r>
    </w:p>
    <w:p w:rsidR="00D8290E" w:rsidRPr="00E67393" w:rsidRDefault="00D8290E" w:rsidP="009D6B1E">
      <w:pPr>
        <w:pStyle w:val="LabStepCodeBlock"/>
      </w:pPr>
      <w:r w:rsidRPr="00E67393">
        <w:t>&lt;h3&gt;Edit Customer&lt;/h3&gt;</w:t>
      </w:r>
    </w:p>
    <w:p w:rsidR="00D8290E" w:rsidRPr="00E67393" w:rsidRDefault="00D8290E" w:rsidP="00D8290E">
      <w:r w:rsidRPr="00E67393">
        <w:t xml:space="preserve">Update the contents of </w:t>
      </w:r>
      <w:r w:rsidRPr="00F87B4B">
        <w:rPr>
          <w:b/>
        </w:rPr>
        <w:t>about.html</w:t>
      </w:r>
      <w:r w:rsidRPr="00E67393">
        <w:t xml:space="preserve"> to match the following listing and </w:t>
      </w:r>
      <w:r w:rsidRPr="009D6B1E">
        <w:rPr>
          <w:rStyle w:val="LabStepNumberedChar"/>
        </w:rPr>
        <w:t>s</w:t>
      </w:r>
      <w:r w:rsidRPr="00E67393">
        <w:t>ave your changes.</w:t>
      </w:r>
    </w:p>
    <w:p w:rsidR="00D8290E" w:rsidRPr="00E67393" w:rsidRDefault="00D8290E" w:rsidP="009D6B1E">
      <w:pPr>
        <w:pStyle w:val="LabStepCodeBlock"/>
      </w:pPr>
      <w:r w:rsidRPr="00E67393">
        <w:t xml:space="preserve">&lt;h3 ng-bind="title"&gt;&lt;/h3&gt;       </w:t>
      </w:r>
    </w:p>
    <w:p w:rsidR="00D8290E" w:rsidRPr="00E67393" w:rsidRDefault="00D8290E" w:rsidP="009D6B1E">
      <w:pPr>
        <w:pStyle w:val="LabStepCodeBlock"/>
      </w:pPr>
      <w:r w:rsidRPr="00E67393">
        <w:t>&lt;p ng-bind="description"&gt;&lt;/p&gt;</w:t>
      </w:r>
    </w:p>
    <w:p w:rsidR="009D6B1E" w:rsidRDefault="00D8290E" w:rsidP="009D6B1E">
      <w:pPr>
        <w:pStyle w:val="LabStepNumbered"/>
      </w:pPr>
      <w:r w:rsidRPr="00E67393">
        <w:t xml:space="preserve">Create a new JavaScript file named </w:t>
      </w:r>
      <w:r w:rsidRPr="00F87B4B">
        <w:rPr>
          <w:b/>
        </w:rPr>
        <w:t>controllers.js</w:t>
      </w:r>
      <w:r w:rsidRPr="00E67393">
        <w:t xml:space="preserve"> in the App folder.</w:t>
      </w:r>
    </w:p>
    <w:p w:rsidR="00D8290E" w:rsidRPr="00E67393" w:rsidRDefault="00D8290E" w:rsidP="009D6B1E">
      <w:pPr>
        <w:pStyle w:val="LabStepScreenshot"/>
      </w:pPr>
      <w:r w:rsidRPr="00E67393">
        <w:rPr>
          <w:noProof/>
        </w:rPr>
        <w:lastRenderedPageBreak/>
        <w:drawing>
          <wp:inline distT="0" distB="0" distL="0" distR="0" wp14:anchorId="047A743E" wp14:editId="68CA1FE6">
            <wp:extent cx="1957240" cy="3590925"/>
            <wp:effectExtent l="0" t="0" r="5080" b="0"/>
            <wp:docPr id="9" name="Picture 9" descr="https://github.com/OfficeDev/TrainingContent/raw/Dev/O3657-1%20Deep%20dive%20into%20building%20standalone%20AngularJS%20web%20applications%20with%20Bootstrap%20for%20Office%20365/Images/Fig12.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OfficeDev/TrainingContent/raw/Dev/O3657-1%20Deep%20dive%20into%20building%20standalone%20AngularJS%20web%20applications%20with%20Bootstrap%20for%20Office%20365/Images/Fig12.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8152" cy="3610945"/>
                    </a:xfrm>
                    <a:prstGeom prst="rect">
                      <a:avLst/>
                    </a:prstGeom>
                    <a:noFill/>
                    <a:ln>
                      <a:noFill/>
                    </a:ln>
                  </pic:spPr>
                </pic:pic>
              </a:graphicData>
            </a:graphic>
          </wp:inline>
        </w:drawing>
      </w:r>
    </w:p>
    <w:p w:rsidR="00D8290E" w:rsidRPr="00E67393" w:rsidRDefault="009D6B1E" w:rsidP="00295C2C">
      <w:pPr>
        <w:pStyle w:val="LabStepNumbered"/>
      </w:pPr>
      <w:r>
        <w:t xml:space="preserve">Add </w:t>
      </w:r>
      <w:r w:rsidR="00D8290E" w:rsidRPr="00E67393">
        <w:t>the following code into controllers.js to provide a controller starting point for each of the views.</w:t>
      </w:r>
      <w:r w:rsidR="005D3F2E">
        <w:t xml:space="preserve"> If you</w:t>
      </w:r>
      <w:r w:rsidR="00217880">
        <w:t>’d rather not</w:t>
      </w:r>
      <w:r w:rsidR="005D3F2E">
        <w:t xml:space="preserve"> type all this code by hand, you can copy it from the </w:t>
      </w:r>
      <w:r w:rsidR="00295C2C" w:rsidRPr="00295C2C">
        <w:rPr>
          <w:b/>
        </w:rPr>
        <w:t>controllers_starter.js.txt</w:t>
      </w:r>
      <w:r w:rsidR="005D3F2E">
        <w:t xml:space="preserve"> file in the </w:t>
      </w:r>
      <w:proofErr w:type="spellStart"/>
      <w:r w:rsidR="005D3F2E" w:rsidRPr="008F40F3">
        <w:rPr>
          <w:b/>
        </w:rPr>
        <w:t>StarterFiles</w:t>
      </w:r>
      <w:proofErr w:type="spellEnd"/>
      <w:r w:rsidR="005D3F2E">
        <w:t xml:space="preserve"> folder for this lab.</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app = angular.module('AngularCRM');</w:t>
      </w:r>
    </w:p>
    <w:p w:rsidR="00D8290E" w:rsidRPr="00E67393" w:rsidRDefault="00D8290E" w:rsidP="009D6B1E">
      <w:pPr>
        <w:pStyle w:val="LabStepCodeBlock"/>
      </w:pPr>
    </w:p>
    <w:p w:rsidR="00D8290E" w:rsidRPr="00E67393" w:rsidRDefault="00D8290E" w:rsidP="009D6B1E">
      <w:pPr>
        <w:pStyle w:val="LabStepCodeBlock"/>
      </w:pPr>
      <w:r w:rsidRPr="00E67393">
        <w:t>app.controller('homeController',</w:t>
      </w:r>
    </w:p>
    <w:p w:rsidR="00D8290E" w:rsidRPr="00E67393" w:rsidRDefault="00D8290E" w:rsidP="009D6B1E">
      <w:pPr>
        <w:pStyle w:val="LabStepCodeBlock"/>
      </w:pPr>
      <w:r w:rsidRPr="00E67393">
        <w:t xml:space="preserve">    function ($scope) {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app.controller('newController',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app.controller('viewController',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app.controller('editController',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app.controller('aboutController',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Numbered"/>
      </w:pPr>
      <w:r w:rsidRPr="00E67393">
        <w:t xml:space="preserve">Implement the </w:t>
      </w:r>
      <w:proofErr w:type="spellStart"/>
      <w:r w:rsidRPr="00F87B4B">
        <w:rPr>
          <w:b/>
        </w:rPr>
        <w:t>aboutController</w:t>
      </w:r>
      <w:proofErr w:type="spellEnd"/>
      <w:r w:rsidRPr="00E67393">
        <w:t xml:space="preserve"> controller function to create a </w:t>
      </w:r>
      <w:r w:rsidRPr="00F87B4B">
        <w:rPr>
          <w:b/>
        </w:rPr>
        <w:t>title</w:t>
      </w:r>
      <w:r w:rsidRPr="00E67393">
        <w:t xml:space="preserve"> property and a </w:t>
      </w:r>
      <w:r w:rsidRPr="00F87B4B">
        <w:rPr>
          <w:b/>
        </w:rPr>
        <w:t>description</w:t>
      </w:r>
      <w:r w:rsidRPr="00E67393">
        <w:t xml:space="preserve"> property on the </w:t>
      </w:r>
      <w:r w:rsidRPr="00F87B4B">
        <w:rPr>
          <w:b/>
        </w:rPr>
        <w:t>$scope</w:t>
      </w:r>
      <w:r w:rsidRPr="00E67393">
        <w:t xml:space="preserve"> variable and to initialize their values using string literals.</w:t>
      </w:r>
    </w:p>
    <w:p w:rsidR="00D8290E" w:rsidRPr="00E67393" w:rsidRDefault="00D8290E" w:rsidP="00E33387">
      <w:pPr>
        <w:pStyle w:val="LabStepCodeBlock"/>
        <w:pBdr>
          <w:left w:val="single" w:sz="2" w:space="0" w:color="C0C0C0"/>
        </w:pBdr>
      </w:pPr>
      <w:r w:rsidRPr="00E67393">
        <w:t>app.controller('aboutController',</w:t>
      </w:r>
    </w:p>
    <w:p w:rsidR="00D8290E" w:rsidRPr="00E67393" w:rsidRDefault="00D8290E" w:rsidP="00E33387">
      <w:pPr>
        <w:pStyle w:val="LabStepCodeBlock"/>
        <w:pBdr>
          <w:left w:val="single" w:sz="2" w:space="0" w:color="C0C0C0"/>
        </w:pBdr>
      </w:pPr>
      <w:r w:rsidRPr="00E67393">
        <w:t xml:space="preserve">    function ($scope) {</w:t>
      </w:r>
    </w:p>
    <w:p w:rsidR="00D8290E" w:rsidRPr="00E67393" w:rsidRDefault="00D8290E" w:rsidP="00E33387">
      <w:pPr>
        <w:pStyle w:val="LabStepCodeBlock"/>
        <w:pBdr>
          <w:left w:val="single" w:sz="2" w:space="0" w:color="C0C0C0"/>
        </w:pBdr>
      </w:pPr>
      <w:r w:rsidRPr="00E67393">
        <w:t xml:space="preserve">        $scope.title = "About the Angular CRM App"</w:t>
      </w:r>
    </w:p>
    <w:p w:rsidR="00D8290E" w:rsidRPr="00E67393" w:rsidRDefault="00D8290E" w:rsidP="00E33387">
      <w:pPr>
        <w:pStyle w:val="LabStepCodeBlock"/>
        <w:pBdr>
          <w:left w:val="single" w:sz="2" w:space="0" w:color="C0C0C0"/>
        </w:pBdr>
      </w:pPr>
      <w:r w:rsidRPr="00E67393">
        <w:t xml:space="preserve">        $scope.description = "The Angular CRM App is a demo app which </w:t>
      </w:r>
      <w:r w:rsidR="00F87B4B">
        <w:t xml:space="preserve">uses </w:t>
      </w:r>
      <w:r w:rsidRPr="00E67393">
        <w:t>Bootstrap and AngularJS"</w:t>
      </w:r>
    </w:p>
    <w:p w:rsidR="00D8290E" w:rsidRPr="00E67393" w:rsidRDefault="00D8290E" w:rsidP="00E33387">
      <w:pPr>
        <w:pStyle w:val="LabStepCodeBlock"/>
        <w:pBdr>
          <w:left w:val="single" w:sz="2" w:space="0" w:color="C0C0C0"/>
        </w:pBdr>
      </w:pPr>
      <w:r w:rsidRPr="00E67393">
        <w:t xml:space="preserve">    }</w:t>
      </w:r>
    </w:p>
    <w:p w:rsidR="00D8290E" w:rsidRPr="00E67393" w:rsidRDefault="00D8290E" w:rsidP="009D6B1E">
      <w:pPr>
        <w:pStyle w:val="LabStepCodeBlock"/>
      </w:pPr>
      <w:r w:rsidRPr="00E67393">
        <w:lastRenderedPageBreak/>
        <w:t>);</w:t>
      </w:r>
    </w:p>
    <w:p w:rsidR="00D8290E" w:rsidRPr="00E67393" w:rsidRDefault="00D8290E" w:rsidP="009D6B1E">
      <w:pPr>
        <w:pStyle w:val="LabStepNumbered"/>
      </w:pPr>
      <w:r w:rsidRPr="00E67393">
        <w:t>Upd</w:t>
      </w:r>
      <w:r w:rsidR="006E1B66">
        <w:t xml:space="preserve">ate the head section in </w:t>
      </w:r>
      <w:r w:rsidR="006E1B66" w:rsidRPr="006E1B66">
        <w:rPr>
          <w:b/>
        </w:rPr>
        <w:t>start.html</w:t>
      </w:r>
      <w:r w:rsidRPr="00E67393">
        <w:t xml:space="preserve"> to include a script link for </w:t>
      </w:r>
      <w:r w:rsidRPr="007B0148">
        <w:rPr>
          <w:b/>
        </w:rPr>
        <w:t>controllers.js</w:t>
      </w:r>
      <w:r w:rsidRPr="00E67393">
        <w:t xml:space="preserve"> just after the script link to App.js and then save your changes.</w:t>
      </w:r>
    </w:p>
    <w:p w:rsidR="00D8290E" w:rsidRPr="00E67393" w:rsidRDefault="00D8290E" w:rsidP="009D6B1E">
      <w:pPr>
        <w:pStyle w:val="LabStepCodeBlock"/>
      </w:pPr>
      <w:r w:rsidRPr="00E67393">
        <w:t>&lt;script src="App.js"&gt;&lt;/script&gt;</w:t>
      </w:r>
    </w:p>
    <w:p w:rsidR="00D8290E" w:rsidRPr="00E67393" w:rsidRDefault="00D8290E" w:rsidP="009D6B1E">
      <w:pPr>
        <w:pStyle w:val="LabStepCodeBlock"/>
      </w:pPr>
      <w:r w:rsidRPr="00E67393">
        <w:t>&lt;script src="controllers.js"&gt;&lt;/script&gt;</w:t>
      </w:r>
    </w:p>
    <w:p w:rsidR="00D8290E" w:rsidRPr="00E67393" w:rsidRDefault="00D8290E" w:rsidP="009D6B1E">
      <w:pPr>
        <w:pStyle w:val="LabStepNumbered"/>
      </w:pPr>
      <w:r w:rsidRPr="00E67393">
        <w:t>Now that you have created the views and controllers, it's time to configure the app's routing scheme. Begin by opening App.js in an editor window.</w:t>
      </w:r>
    </w:p>
    <w:p w:rsidR="00D8290E" w:rsidRPr="00E67393" w:rsidRDefault="00D8290E" w:rsidP="009D6B1E">
      <w:pPr>
        <w:pStyle w:val="LabStepNumbered"/>
      </w:pPr>
      <w:r w:rsidRPr="00E67393">
        <w:t xml:space="preserve">Locate the line of code which calls </w:t>
      </w:r>
      <w:proofErr w:type="spellStart"/>
      <w:r w:rsidRPr="00E67393">
        <w:t>angular.module</w:t>
      </w:r>
      <w:proofErr w:type="spellEnd"/>
      <w:r w:rsidRPr="00E67393">
        <w:t xml:space="preserve"> and update it to include a dependency on </w:t>
      </w:r>
      <w:proofErr w:type="spellStart"/>
      <w:r w:rsidRPr="00E67393">
        <w:t>ngRoute</w:t>
      </w:r>
      <w:proofErr w:type="spellEnd"/>
      <w:r w:rsidRPr="00E67393">
        <w:t xml:space="preserve"> module.</w:t>
      </w: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Numbered"/>
      </w:pPr>
      <w:r w:rsidRPr="00E67393">
        <w:t xml:space="preserve">Locate the line of code which calls </w:t>
      </w:r>
      <w:proofErr w:type="spellStart"/>
      <w:r w:rsidRPr="00E67393">
        <w:t>angular.config</w:t>
      </w:r>
      <w:proofErr w:type="spellEnd"/>
      <w:r w:rsidRPr="00E67393">
        <w:t xml:space="preserve"> and modify the controller function parameter list to accept a parameter named $</w:t>
      </w:r>
      <w:proofErr w:type="spellStart"/>
      <w:r w:rsidRPr="00E67393">
        <w:t>routeProvider</w:t>
      </w:r>
      <w:proofErr w:type="spellEnd"/>
      <w:r w:rsidRPr="00E67393">
        <w:t>.</w:t>
      </w:r>
    </w:p>
    <w:p w:rsidR="00D8290E" w:rsidRPr="00E67393" w:rsidRDefault="00D8290E" w:rsidP="009D6B1E">
      <w:pPr>
        <w:pStyle w:val="LabStepCodeBlock"/>
      </w:pPr>
      <w:r w:rsidRPr="00E67393">
        <w:t>crmApp.config(function ($routeProvider) {</w:t>
      </w:r>
    </w:p>
    <w:p w:rsidR="00D8290E" w:rsidRPr="00E67393" w:rsidRDefault="00D8290E" w:rsidP="009D6B1E">
      <w:pPr>
        <w:pStyle w:val="LabStepNumbered"/>
      </w:pPr>
      <w:r w:rsidRPr="00E67393">
        <w:t>At this point, the code in App.js should match the following code listing.</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CodeBlock"/>
      </w:pPr>
    </w:p>
    <w:p w:rsidR="00D8290E" w:rsidRPr="00E67393" w:rsidRDefault="00D8290E" w:rsidP="009D6B1E">
      <w:pPr>
        <w:pStyle w:val="LabStepCodeBlock"/>
      </w:pPr>
      <w:r w:rsidRPr="00E67393">
        <w:t>crmApp.config(function ($routeProvider) {</w:t>
      </w:r>
    </w:p>
    <w:p w:rsidR="00D8290E" w:rsidRPr="00E67393" w:rsidRDefault="00D8290E" w:rsidP="009D6B1E">
      <w:pPr>
        <w:pStyle w:val="LabStepCodeBlock"/>
      </w:pPr>
    </w:p>
    <w:p w:rsidR="00D8290E" w:rsidRPr="00E67393" w:rsidRDefault="00D8290E" w:rsidP="009D6B1E">
      <w:pPr>
        <w:pStyle w:val="LabStepCodeBlock"/>
      </w:pPr>
      <w:r w:rsidRPr="00E67393">
        <w:t xml:space="preserve">    var hostWeb = $.getQueryStringValue("SPHostUrl");</w:t>
      </w:r>
    </w:p>
    <w:p w:rsidR="00D8290E" w:rsidRPr="00E67393" w:rsidRDefault="00D8290E" w:rsidP="009D6B1E">
      <w:pPr>
        <w:pStyle w:val="LabStepCodeBlock"/>
      </w:pPr>
      <w:r w:rsidRPr="00E67393">
        <w:t xml:space="preserve">    $("#lnkHostWeb").attr("href", hostWeb);</w:t>
      </w:r>
    </w:p>
    <w:p w:rsidR="00D8290E" w:rsidRPr="00E67393" w:rsidRDefault="00D8290E" w:rsidP="009D6B1E">
      <w:pPr>
        <w:pStyle w:val="LabStepCodeBlock"/>
      </w:pPr>
    </w:p>
    <w:p w:rsidR="00D8290E" w:rsidRPr="00E67393" w:rsidRDefault="00D8290E" w:rsidP="009D6B1E">
      <w:pPr>
        <w:pStyle w:val="LabStepCodeBlock"/>
      </w:pPr>
      <w:r w:rsidRPr="00E67393">
        <w:t>});</w:t>
      </w:r>
    </w:p>
    <w:p w:rsidR="00D8290E" w:rsidRPr="00E67393" w:rsidRDefault="00D8290E" w:rsidP="00E33387">
      <w:pPr>
        <w:pStyle w:val="LabStepNumbered"/>
      </w:pPr>
      <w:r w:rsidRPr="00E67393">
        <w:t xml:space="preserve">Add the following code to configure the app's routing map just after the code which updates the href attribute of the anchor element with an id of </w:t>
      </w:r>
      <w:proofErr w:type="spellStart"/>
      <w:r w:rsidRPr="00E33387">
        <w:rPr>
          <w:b/>
        </w:rPr>
        <w:t>lnkHostWeb</w:t>
      </w:r>
      <w:proofErr w:type="spellEnd"/>
      <w:r w:rsidRPr="00E67393">
        <w:t>.</w:t>
      </w:r>
      <w:r w:rsidR="00217880">
        <w:t xml:space="preserve"> If you’d rather not type all this code by hand, you can copy it from the </w:t>
      </w:r>
      <w:r w:rsidR="00E33387" w:rsidRPr="00E33387">
        <w:rPr>
          <w:b/>
        </w:rPr>
        <w:t>routing_map.js.txt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9D6B1E">
      <w:pPr>
        <w:pStyle w:val="LabStepCodeBlock"/>
      </w:pPr>
      <w:r w:rsidRPr="00E67393">
        <w:t>$routeProvider.when("/", {</w:t>
      </w:r>
    </w:p>
    <w:p w:rsidR="00D8290E" w:rsidRPr="00E67393" w:rsidRDefault="00D8290E" w:rsidP="009D6B1E">
      <w:pPr>
        <w:pStyle w:val="LabStepCodeBlock"/>
      </w:pPr>
      <w:r w:rsidRPr="00E67393">
        <w:t xml:space="preserve">    templateUrl: 'views/home.html',</w:t>
      </w:r>
    </w:p>
    <w:p w:rsidR="00D8290E" w:rsidRPr="00E67393" w:rsidRDefault="00D8290E" w:rsidP="009D6B1E">
      <w:pPr>
        <w:pStyle w:val="LabStepCodeBlock"/>
      </w:pPr>
      <w:r w:rsidRPr="00E67393">
        <w:t xml:space="preserve">    controller: "homeController"</w:t>
      </w:r>
    </w:p>
    <w:p w:rsidR="00D8290E" w:rsidRPr="00E67393" w:rsidRDefault="00D8290E" w:rsidP="009D6B1E">
      <w:pPr>
        <w:pStyle w:val="LabStepCodeBlock"/>
      </w:pPr>
      <w:r w:rsidRPr="00E67393">
        <w:t>}).when("/view/:id", {</w:t>
      </w:r>
    </w:p>
    <w:p w:rsidR="00D8290E" w:rsidRPr="00E67393" w:rsidRDefault="00D8290E" w:rsidP="009D6B1E">
      <w:pPr>
        <w:pStyle w:val="LabStepCodeBlock"/>
      </w:pPr>
      <w:r w:rsidRPr="00E67393">
        <w:t xml:space="preserve">    templateUrl: 'views/view.html',</w:t>
      </w:r>
    </w:p>
    <w:p w:rsidR="00D8290E" w:rsidRPr="00E67393" w:rsidRDefault="00D8290E" w:rsidP="009D6B1E">
      <w:pPr>
        <w:pStyle w:val="LabStepCodeBlock"/>
      </w:pPr>
      <w:r w:rsidRPr="00E67393">
        <w:t xml:space="preserve">    controller: "viewController"</w:t>
      </w:r>
    </w:p>
    <w:p w:rsidR="00D8290E" w:rsidRPr="00E67393" w:rsidRDefault="00D8290E" w:rsidP="009D6B1E">
      <w:pPr>
        <w:pStyle w:val="LabStepCodeBlock"/>
      </w:pPr>
      <w:r w:rsidRPr="00E67393">
        <w:t>}).when("/edit/:id", {</w:t>
      </w:r>
    </w:p>
    <w:p w:rsidR="00D8290E" w:rsidRPr="00E67393" w:rsidRDefault="00D8290E" w:rsidP="009D6B1E">
      <w:pPr>
        <w:pStyle w:val="LabStepCodeBlock"/>
      </w:pPr>
      <w:r w:rsidRPr="00E67393">
        <w:t xml:space="preserve">    templateUrl: 'views/edit.html',</w:t>
      </w:r>
    </w:p>
    <w:p w:rsidR="00D8290E" w:rsidRPr="00E67393" w:rsidRDefault="00D8290E" w:rsidP="009D6B1E">
      <w:pPr>
        <w:pStyle w:val="LabStepCodeBlock"/>
      </w:pPr>
      <w:r w:rsidRPr="00E67393">
        <w:t xml:space="preserve">    controller: "editController"</w:t>
      </w:r>
    </w:p>
    <w:p w:rsidR="00D8290E" w:rsidRPr="00E67393" w:rsidRDefault="00D8290E" w:rsidP="009D6B1E">
      <w:pPr>
        <w:pStyle w:val="LabStepCodeBlock"/>
      </w:pPr>
      <w:r w:rsidRPr="00E67393">
        <w:t>}).when("/new", {</w:t>
      </w:r>
    </w:p>
    <w:p w:rsidR="00D8290E" w:rsidRPr="00E67393" w:rsidRDefault="00D8290E" w:rsidP="009D6B1E">
      <w:pPr>
        <w:pStyle w:val="LabStepCodeBlock"/>
      </w:pPr>
      <w:r w:rsidRPr="00E67393">
        <w:t xml:space="preserve">    templateUrl: 'views/new.html',</w:t>
      </w:r>
    </w:p>
    <w:p w:rsidR="00D8290E" w:rsidRPr="00E67393" w:rsidRDefault="00D8290E" w:rsidP="009D6B1E">
      <w:pPr>
        <w:pStyle w:val="LabStepCodeBlock"/>
      </w:pPr>
      <w:r w:rsidRPr="00E67393">
        <w:t xml:space="preserve">    controller: "newController"</w:t>
      </w:r>
    </w:p>
    <w:p w:rsidR="00D8290E" w:rsidRPr="00E67393" w:rsidRDefault="00D8290E" w:rsidP="009D6B1E">
      <w:pPr>
        <w:pStyle w:val="LabStepCodeBlock"/>
      </w:pPr>
      <w:r w:rsidRPr="00E67393">
        <w:t>}).when("/about", {</w:t>
      </w:r>
    </w:p>
    <w:p w:rsidR="00D8290E" w:rsidRPr="00E67393" w:rsidRDefault="00D8290E" w:rsidP="009D6B1E">
      <w:pPr>
        <w:pStyle w:val="LabStepCodeBlock"/>
      </w:pPr>
      <w:r w:rsidRPr="00E67393">
        <w:t xml:space="preserve">    templateUrl: 'views/about.html',</w:t>
      </w:r>
    </w:p>
    <w:p w:rsidR="00D8290E" w:rsidRPr="00E67393" w:rsidRDefault="00D8290E" w:rsidP="009D6B1E">
      <w:pPr>
        <w:pStyle w:val="LabStepCodeBlock"/>
      </w:pPr>
      <w:r w:rsidRPr="00E67393">
        <w:t xml:space="preserve">    controller: "aboutController"</w:t>
      </w:r>
    </w:p>
    <w:p w:rsidR="00D8290E" w:rsidRPr="00E67393" w:rsidRDefault="00D8290E" w:rsidP="009D6B1E">
      <w:pPr>
        <w:pStyle w:val="LabStepCodeBlock"/>
      </w:pPr>
      <w:r w:rsidRPr="00E67393">
        <w:t>}).otherwise({</w:t>
      </w:r>
    </w:p>
    <w:p w:rsidR="00D8290E" w:rsidRPr="00E67393" w:rsidRDefault="00D8290E" w:rsidP="009D6B1E">
      <w:pPr>
        <w:pStyle w:val="LabStepCodeBlock"/>
      </w:pPr>
      <w:r w:rsidRPr="00E67393">
        <w:t xml:space="preserve">    redirectTo: "/"</w:t>
      </w:r>
    </w:p>
    <w:p w:rsidR="00D8290E" w:rsidRPr="00E67393" w:rsidRDefault="00D8290E" w:rsidP="009D6B1E">
      <w:pPr>
        <w:pStyle w:val="LabStepCodeBlock"/>
      </w:pPr>
      <w:r w:rsidRPr="00E67393">
        <w:t>});</w:t>
      </w:r>
    </w:p>
    <w:p w:rsidR="00D8290E" w:rsidRPr="00E67393" w:rsidRDefault="00D8290E" w:rsidP="00D8290E">
      <w:r w:rsidRPr="00E67393">
        <w:t>When you are don</w:t>
      </w:r>
      <w:r w:rsidRPr="009D6B1E">
        <w:rPr>
          <w:rStyle w:val="LabStepNumberedChar"/>
        </w:rPr>
        <w:t>e</w:t>
      </w:r>
      <w:r w:rsidRPr="00E67393">
        <w:t>, the code you have written in App.js should match the following code listing.</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CodeBlock"/>
      </w:pPr>
    </w:p>
    <w:p w:rsidR="00D8290E" w:rsidRPr="00E67393" w:rsidRDefault="00D8290E" w:rsidP="009D6B1E">
      <w:pPr>
        <w:pStyle w:val="LabStepCodeBlock"/>
      </w:pPr>
      <w:r w:rsidRPr="00E67393">
        <w:t>crmApp.config(function ($routeProvider) {</w:t>
      </w:r>
    </w:p>
    <w:p w:rsidR="00D8290E" w:rsidRPr="00E67393" w:rsidRDefault="00D8290E" w:rsidP="009D6B1E">
      <w:pPr>
        <w:pStyle w:val="LabStepCodeBlock"/>
      </w:pPr>
    </w:p>
    <w:p w:rsidR="00D8290E" w:rsidRPr="00E67393" w:rsidRDefault="00D8290E" w:rsidP="009D6B1E">
      <w:pPr>
        <w:pStyle w:val="LabStepCodeBlock"/>
      </w:pPr>
      <w:r w:rsidRPr="00E67393">
        <w:t xml:space="preserve">    var hostWeb = $.getQueryStringValue("SPHostUrl");</w:t>
      </w:r>
    </w:p>
    <w:p w:rsidR="00D8290E" w:rsidRPr="00E67393" w:rsidRDefault="00D8290E" w:rsidP="009D6B1E">
      <w:pPr>
        <w:pStyle w:val="LabStepCodeBlock"/>
      </w:pPr>
      <w:r w:rsidRPr="00E67393">
        <w:t xml:space="preserve">    $("#lnkHostWeb").attr("href", hostWeb);</w:t>
      </w:r>
    </w:p>
    <w:p w:rsidR="00D8290E" w:rsidRPr="00E67393" w:rsidRDefault="00D8290E" w:rsidP="009D6B1E">
      <w:pPr>
        <w:pStyle w:val="LabStepCodeBlock"/>
      </w:pPr>
    </w:p>
    <w:p w:rsidR="00D8290E" w:rsidRPr="00E67393" w:rsidRDefault="00D8290E" w:rsidP="009D6B1E">
      <w:pPr>
        <w:pStyle w:val="LabStepCodeBlock"/>
      </w:pPr>
      <w:r w:rsidRPr="00E67393">
        <w:t xml:space="preserve">    // config route map</w:t>
      </w:r>
    </w:p>
    <w:p w:rsidR="00D8290E" w:rsidRPr="00E67393" w:rsidRDefault="00D8290E" w:rsidP="009D6B1E">
      <w:pPr>
        <w:pStyle w:val="LabStepCodeBlock"/>
      </w:pPr>
      <w:r w:rsidRPr="00E67393">
        <w:t xml:space="preserve">    $routeProvider.when("/", {</w:t>
      </w:r>
    </w:p>
    <w:p w:rsidR="00D8290E" w:rsidRPr="00E67393" w:rsidRDefault="00D8290E" w:rsidP="009D6B1E">
      <w:pPr>
        <w:pStyle w:val="LabStepCodeBlock"/>
      </w:pPr>
      <w:r w:rsidRPr="00E67393">
        <w:t xml:space="preserve">        templateUrl: 'views/home.html',</w:t>
      </w:r>
    </w:p>
    <w:p w:rsidR="00D8290E" w:rsidRPr="00E67393" w:rsidRDefault="00D8290E" w:rsidP="009D6B1E">
      <w:pPr>
        <w:pStyle w:val="LabStepCodeBlock"/>
      </w:pPr>
      <w:r w:rsidRPr="00E67393">
        <w:t xml:space="preserve">        controller: "homeController"</w:t>
      </w:r>
    </w:p>
    <w:p w:rsidR="00D8290E" w:rsidRPr="00E67393" w:rsidRDefault="00D8290E" w:rsidP="009D6B1E">
      <w:pPr>
        <w:pStyle w:val="LabStepCodeBlock"/>
      </w:pPr>
      <w:r w:rsidRPr="00E67393">
        <w:t xml:space="preserve">    }).when("/view/:id", {</w:t>
      </w:r>
    </w:p>
    <w:p w:rsidR="00D8290E" w:rsidRPr="00E67393" w:rsidRDefault="00D8290E" w:rsidP="009D6B1E">
      <w:pPr>
        <w:pStyle w:val="LabStepCodeBlock"/>
      </w:pPr>
      <w:r w:rsidRPr="00E67393">
        <w:lastRenderedPageBreak/>
        <w:t xml:space="preserve">        templateUrl: 'views/view.html',</w:t>
      </w:r>
    </w:p>
    <w:p w:rsidR="00D8290E" w:rsidRPr="00E67393" w:rsidRDefault="00D8290E" w:rsidP="009D6B1E">
      <w:pPr>
        <w:pStyle w:val="LabStepCodeBlock"/>
      </w:pPr>
      <w:r w:rsidRPr="00E67393">
        <w:t xml:space="preserve">        controller: "viewController"</w:t>
      </w:r>
    </w:p>
    <w:p w:rsidR="00D8290E" w:rsidRPr="00E67393" w:rsidRDefault="00D8290E" w:rsidP="009D6B1E">
      <w:pPr>
        <w:pStyle w:val="LabStepCodeBlock"/>
      </w:pPr>
      <w:r w:rsidRPr="00E67393">
        <w:t xml:space="preserve">    }).when("/edit/:id", {</w:t>
      </w:r>
    </w:p>
    <w:p w:rsidR="00D8290E" w:rsidRPr="00E67393" w:rsidRDefault="00D8290E" w:rsidP="009D6B1E">
      <w:pPr>
        <w:pStyle w:val="LabStepCodeBlock"/>
      </w:pPr>
      <w:r w:rsidRPr="00E67393">
        <w:t xml:space="preserve">        templateUrl: 'views/edit.html',</w:t>
      </w:r>
    </w:p>
    <w:p w:rsidR="00D8290E" w:rsidRPr="00E67393" w:rsidRDefault="00D8290E" w:rsidP="009D6B1E">
      <w:pPr>
        <w:pStyle w:val="LabStepCodeBlock"/>
      </w:pPr>
      <w:r w:rsidRPr="00E67393">
        <w:t xml:space="preserve">        controller: "editController"</w:t>
      </w:r>
    </w:p>
    <w:p w:rsidR="00D8290E" w:rsidRPr="00E67393" w:rsidRDefault="00D8290E" w:rsidP="009D6B1E">
      <w:pPr>
        <w:pStyle w:val="LabStepCodeBlock"/>
      </w:pPr>
      <w:r w:rsidRPr="00E67393">
        <w:t xml:space="preserve">    }).when("/new", {</w:t>
      </w:r>
    </w:p>
    <w:p w:rsidR="00D8290E" w:rsidRPr="00E67393" w:rsidRDefault="00D8290E" w:rsidP="009D6B1E">
      <w:pPr>
        <w:pStyle w:val="LabStepCodeBlock"/>
      </w:pPr>
      <w:r w:rsidRPr="00E67393">
        <w:t xml:space="preserve">        templateUrl: 'views/new.html',</w:t>
      </w:r>
    </w:p>
    <w:p w:rsidR="00D8290E" w:rsidRPr="00E67393" w:rsidRDefault="00D8290E" w:rsidP="009D6B1E">
      <w:pPr>
        <w:pStyle w:val="LabStepCodeBlock"/>
      </w:pPr>
      <w:r w:rsidRPr="00E67393">
        <w:t xml:space="preserve">        controller: "newController"</w:t>
      </w:r>
    </w:p>
    <w:p w:rsidR="00D8290E" w:rsidRPr="00E67393" w:rsidRDefault="00D8290E" w:rsidP="009D6B1E">
      <w:pPr>
        <w:pStyle w:val="LabStepCodeBlock"/>
      </w:pPr>
      <w:r w:rsidRPr="00E67393">
        <w:t xml:space="preserve">    }).when("/about", {</w:t>
      </w:r>
    </w:p>
    <w:p w:rsidR="00D8290E" w:rsidRPr="00E67393" w:rsidRDefault="00D8290E" w:rsidP="009D6B1E">
      <w:pPr>
        <w:pStyle w:val="LabStepCodeBlock"/>
      </w:pPr>
      <w:r w:rsidRPr="00E67393">
        <w:t xml:space="preserve">        templateUrl: 'views/about.html',</w:t>
      </w:r>
    </w:p>
    <w:p w:rsidR="00D8290E" w:rsidRPr="00E67393" w:rsidRDefault="00D8290E" w:rsidP="009D6B1E">
      <w:pPr>
        <w:pStyle w:val="LabStepCodeBlock"/>
      </w:pPr>
      <w:r w:rsidRPr="00E67393">
        <w:t xml:space="preserve">        controller: "aboutController"</w:t>
      </w:r>
    </w:p>
    <w:p w:rsidR="00D8290E" w:rsidRPr="00E67393" w:rsidRDefault="00D8290E" w:rsidP="009D6B1E">
      <w:pPr>
        <w:pStyle w:val="LabStepCodeBlock"/>
      </w:pPr>
      <w:r w:rsidRPr="00E67393">
        <w:t xml:space="preserve">    }).otherwise({</w:t>
      </w:r>
    </w:p>
    <w:p w:rsidR="00D8290E" w:rsidRPr="00E67393" w:rsidRDefault="00D8290E" w:rsidP="009D6B1E">
      <w:pPr>
        <w:pStyle w:val="LabStepCodeBlock"/>
      </w:pPr>
      <w:r w:rsidRPr="00E67393">
        <w:t xml:space="preserve">        redirectTo: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p>
    <w:p w:rsidR="00D8290E" w:rsidRPr="00E67393" w:rsidRDefault="00D8290E" w:rsidP="009D6B1E">
      <w:pPr>
        <w:pStyle w:val="LabStepCodeBlock"/>
      </w:pPr>
      <w:r w:rsidRPr="00E67393">
        <w:t>});</w:t>
      </w:r>
    </w:p>
    <w:p w:rsidR="00D8290E" w:rsidRPr="00E67393" w:rsidRDefault="00D8290E" w:rsidP="009D6B1E">
      <w:pPr>
        <w:pStyle w:val="LabStepNumbered"/>
      </w:pPr>
      <w:r w:rsidRPr="00E67393">
        <w:t xml:space="preserve">The last remaining task before testing is to update the navigation links on </w:t>
      </w:r>
      <w:r w:rsidRPr="00E33387">
        <w:rPr>
          <w:b/>
        </w:rPr>
        <w:t>start.html</w:t>
      </w:r>
      <w:r w:rsidRPr="00E67393">
        <w:t xml:space="preserve">. Begin by opening </w:t>
      </w:r>
      <w:r w:rsidRPr="00E33387">
        <w:rPr>
          <w:b/>
        </w:rPr>
        <w:t>start.html</w:t>
      </w:r>
      <w:r w:rsidRPr="00E67393">
        <w:t xml:space="preserve"> and locating </w:t>
      </w:r>
      <w:proofErr w:type="gramStart"/>
      <w:r w:rsidRPr="00E67393">
        <w:t>the a</w:t>
      </w:r>
      <w:proofErr w:type="gramEnd"/>
      <w:r w:rsidRPr="00E67393">
        <w:t xml:space="preserve"> elements with</w:t>
      </w:r>
      <w:r w:rsidRPr="009D6B1E">
        <w:rPr>
          <w:rStyle w:val="LabStepNumberedChar"/>
        </w:rPr>
        <w:t xml:space="preserve"> </w:t>
      </w:r>
      <w:r w:rsidRPr="00E67393">
        <w:t xml:space="preserve">the links titled </w:t>
      </w:r>
      <w:r w:rsidRPr="00E33387">
        <w:rPr>
          <w:b/>
        </w:rPr>
        <w:t>Home</w:t>
      </w:r>
      <w:r w:rsidRPr="009D6B1E">
        <w:rPr>
          <w:rStyle w:val="LabStepNumberedChar"/>
        </w:rPr>
        <w:t>,</w:t>
      </w:r>
      <w:r w:rsidRPr="00E67393">
        <w:t xml:space="preserve"> </w:t>
      </w:r>
      <w:r w:rsidRPr="00E33387">
        <w:rPr>
          <w:b/>
        </w:rPr>
        <w:t>Add Customer</w:t>
      </w:r>
      <w:r w:rsidRPr="00E67393">
        <w:t xml:space="preserve"> and </w:t>
      </w:r>
      <w:r w:rsidRPr="00E33387">
        <w:rPr>
          <w:b/>
        </w:rPr>
        <w:t>About</w:t>
      </w:r>
      <w:r w:rsidRPr="00E67393">
        <w:t>.</w:t>
      </w:r>
    </w:p>
    <w:p w:rsidR="00D8290E" w:rsidRPr="00E67393" w:rsidRDefault="00D8290E" w:rsidP="009D6B1E">
      <w:pPr>
        <w:pStyle w:val="LabStepNumbered"/>
      </w:pPr>
      <w:r w:rsidRPr="00E67393">
        <w:t xml:space="preserve">Update the href attribute for the Add Customer link to #/new and update the href attribute for the </w:t>
      </w:r>
      <w:proofErr w:type="gramStart"/>
      <w:r w:rsidRPr="00E67393">
        <w:t>About</w:t>
      </w:r>
      <w:proofErr w:type="gramEnd"/>
      <w:r w:rsidRPr="00E67393">
        <w:t xml:space="preserve"> link to #/about. </w:t>
      </w:r>
    </w:p>
    <w:p w:rsidR="00D8290E" w:rsidRPr="00E67393" w:rsidRDefault="00D8290E" w:rsidP="009D6B1E">
      <w:pPr>
        <w:pStyle w:val="LabStepCodeBlock"/>
      </w:pPr>
      <w:r w:rsidRPr="00E67393">
        <w:t>&lt;div class="navbar-collapse collapse"&gt;</w:t>
      </w:r>
    </w:p>
    <w:p w:rsidR="00D8290E" w:rsidRPr="00E67393" w:rsidRDefault="00D8290E" w:rsidP="009D6B1E">
      <w:pPr>
        <w:pStyle w:val="LabStepCodeBlock"/>
      </w:pPr>
      <w:r w:rsidRPr="00E67393">
        <w:t xml:space="preserve">    &lt;ul class="nav navbar-nav"&gt;</w:t>
      </w:r>
    </w:p>
    <w:p w:rsidR="00D8290E" w:rsidRPr="00E67393" w:rsidRDefault="00D8290E" w:rsidP="009D6B1E">
      <w:pPr>
        <w:pStyle w:val="LabStepCodeBlock"/>
      </w:pPr>
      <w:r w:rsidRPr="00E67393">
        <w:t xml:space="preserve">        &lt;li&gt;&lt;a href="#"&gt;Home&lt;/a&gt;&lt;/li&gt;</w:t>
      </w:r>
    </w:p>
    <w:p w:rsidR="00D8290E" w:rsidRPr="00E67393" w:rsidRDefault="00D8290E" w:rsidP="009D6B1E">
      <w:pPr>
        <w:pStyle w:val="LabStepCodeBlock"/>
      </w:pPr>
      <w:r w:rsidRPr="00E67393">
        <w:t xml:space="preserve">        &lt;li&gt;&lt;a href="#/new"&gt;Add Customer&lt;/a&gt;&lt;/li&gt;</w:t>
      </w:r>
    </w:p>
    <w:p w:rsidR="00D8290E" w:rsidRPr="00E67393" w:rsidRDefault="00D8290E" w:rsidP="009D6B1E">
      <w:pPr>
        <w:pStyle w:val="LabStepCodeBlock"/>
      </w:pPr>
      <w:r w:rsidRPr="00E67393">
        <w:t xml:space="preserve">        &lt;li&gt;&lt;a href="#/about"&gt;About&lt;/a&gt;&lt;/li&gt;</w:t>
      </w:r>
    </w:p>
    <w:p w:rsidR="00D8290E" w:rsidRPr="00E67393" w:rsidRDefault="00D8290E" w:rsidP="009D6B1E">
      <w:pPr>
        <w:pStyle w:val="LabStepNumbered"/>
      </w:pPr>
      <w:r w:rsidRPr="00E67393">
        <w:t>Down in the body section of start.html, locate the div element with the id of content-box and add the ng-view directive.</w:t>
      </w:r>
    </w:p>
    <w:p w:rsidR="00D8290E" w:rsidRPr="00E67393" w:rsidRDefault="00D8290E" w:rsidP="004926B6">
      <w:pPr>
        <w:pStyle w:val="LabStepCodeBlock"/>
      </w:pPr>
      <w:r w:rsidRPr="00E67393">
        <w:t>&lt;div class="container"&gt;</w:t>
      </w:r>
    </w:p>
    <w:p w:rsidR="00D8290E" w:rsidRPr="00E67393" w:rsidRDefault="00D8290E" w:rsidP="004926B6">
      <w:pPr>
        <w:pStyle w:val="LabStepCodeBlock"/>
      </w:pPr>
      <w:r w:rsidRPr="00E67393">
        <w:t xml:space="preserve">    &lt;div id="content-box" ng-view &gt;&lt;/div&gt;</w:t>
      </w:r>
    </w:p>
    <w:p w:rsidR="00D8290E" w:rsidRPr="00E67393" w:rsidRDefault="00D8290E" w:rsidP="004926B6">
      <w:pPr>
        <w:pStyle w:val="LabStepCodeBlock"/>
      </w:pPr>
      <w:r w:rsidRPr="00E67393">
        <w:t>&lt;/div&gt;</w:t>
      </w:r>
    </w:p>
    <w:p w:rsidR="00D8290E" w:rsidRPr="00E67393" w:rsidRDefault="00D8290E" w:rsidP="004926B6">
      <w:pPr>
        <w:pStyle w:val="LabStepNumbered"/>
      </w:pPr>
      <w:r w:rsidRPr="00E67393">
        <w:t>Save your changes to start.html.</w:t>
      </w:r>
    </w:p>
    <w:p w:rsidR="00D8290E" w:rsidRPr="00E67393" w:rsidRDefault="00D8290E" w:rsidP="004926B6">
      <w:pPr>
        <w:pStyle w:val="LabStepNumbered"/>
      </w:pPr>
      <w:r w:rsidRPr="00E67393">
        <w:t xml:space="preserve">Test the routing scheme of the app by pressing {F5} to begin a new debugging sessions. Once the app has been installed, Visual Studio will start up Internet Explorer and redirect you to the app's start page. At this point, you should be able to click on the </w:t>
      </w:r>
      <w:proofErr w:type="spellStart"/>
      <w:r w:rsidRPr="00E67393">
        <w:t>navbar</w:t>
      </w:r>
      <w:proofErr w:type="spellEnd"/>
      <w:r w:rsidRPr="00E67393">
        <w:t xml:space="preserve"> links titled Home, Add Customer and </w:t>
      </w:r>
      <w:proofErr w:type="gramStart"/>
      <w:r w:rsidRPr="00E67393">
        <w:t>About</w:t>
      </w:r>
      <w:proofErr w:type="gramEnd"/>
      <w:r w:rsidRPr="00E67393">
        <w:t xml:space="preserve"> to navigate between these three views.</w:t>
      </w:r>
    </w:p>
    <w:p w:rsidR="004926B6" w:rsidRDefault="00D8290E" w:rsidP="004926B6">
      <w:pPr>
        <w:pStyle w:val="LabStepNumbered"/>
      </w:pPr>
      <w:r w:rsidRPr="00E67393">
        <w:t xml:space="preserve">Click on the </w:t>
      </w:r>
      <w:proofErr w:type="gramStart"/>
      <w:r w:rsidRPr="00E67393">
        <w:t>About</w:t>
      </w:r>
      <w:proofErr w:type="gramEnd"/>
      <w:r w:rsidRPr="00E67393">
        <w:t xml:space="preserve"> link to navigate to the app's About page. You should be able to verify that the about view is properly displaying the values of the title property and the description property that were written to the $scope variable by </w:t>
      </w:r>
      <w:proofErr w:type="spellStart"/>
      <w:r w:rsidRPr="00E67393">
        <w:t>aboutController</w:t>
      </w:r>
      <w:proofErr w:type="spellEnd"/>
      <w:r w:rsidRPr="00E67393">
        <w:t>.</w:t>
      </w:r>
    </w:p>
    <w:p w:rsidR="00D8290E" w:rsidRPr="00E67393" w:rsidRDefault="00D8290E" w:rsidP="004926B6">
      <w:pPr>
        <w:pStyle w:val="LabStepScreenshot"/>
      </w:pPr>
      <w:r w:rsidRPr="00E67393">
        <w:rPr>
          <w:noProof/>
        </w:rPr>
        <w:drawing>
          <wp:inline distT="0" distB="0" distL="0" distR="0" wp14:anchorId="2D36AF4B" wp14:editId="25EFA9F0">
            <wp:extent cx="6477000" cy="1286902"/>
            <wp:effectExtent l="19050" t="19050" r="19050" b="27940"/>
            <wp:docPr id="8" name="Picture 8" descr="https://github.com/OfficeDev/TrainingContent/raw/Dev/O3657-1%20Deep%20dive%20into%20building%20standalone%20AngularJS%20web%20applications%20with%20Bootstrap%20for%20Office%20365/Images/Fig13.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OfficeDev/TrainingContent/raw/Dev/O3657-1%20Deep%20dive%20into%20building%20standalone%20AngularJS%20web%20applications%20with%20Bootstrap%20for%20Office%20365/Images/Fig13.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4408" cy="1304269"/>
                    </a:xfrm>
                    <a:prstGeom prst="rect">
                      <a:avLst/>
                    </a:prstGeom>
                    <a:noFill/>
                    <a:ln>
                      <a:solidFill>
                        <a:schemeClr val="bg1">
                          <a:lumMod val="50000"/>
                        </a:schemeClr>
                      </a:solidFill>
                    </a:ln>
                  </pic:spPr>
                </pic:pic>
              </a:graphicData>
            </a:graphic>
          </wp:inline>
        </w:drawing>
      </w:r>
    </w:p>
    <w:p w:rsidR="00D8290E" w:rsidRPr="00E67393" w:rsidRDefault="00D8290E" w:rsidP="004926B6">
      <w:pPr>
        <w:pStyle w:val="LabExerciseCallout"/>
      </w:pPr>
      <w:r w:rsidRPr="00E67393">
        <w:t xml:space="preserve">You have now successfully set up the routing scheme for the app. </w:t>
      </w:r>
      <w:proofErr w:type="gramStart"/>
      <w:r w:rsidRPr="00E67393">
        <w:t>Close</w:t>
      </w:r>
      <w:proofErr w:type="gramEnd"/>
      <w:r w:rsidRPr="00E67393">
        <w:t xml:space="preserve"> the Internet explorer to terminate the debugging session and return to Visual studio.</w:t>
      </w:r>
    </w:p>
    <w:p w:rsidR="00D8290E" w:rsidRPr="00E67393" w:rsidRDefault="00D8290E" w:rsidP="004926B6">
      <w:pPr>
        <w:pStyle w:val="Heading3"/>
      </w:pPr>
      <w:r w:rsidRPr="00E67393">
        <w:t xml:space="preserve">Exercise 3: Extending the </w:t>
      </w:r>
      <w:proofErr w:type="spellStart"/>
      <w:r w:rsidRPr="00E67393">
        <w:t>AngularCRM</w:t>
      </w:r>
      <w:proofErr w:type="spellEnd"/>
      <w:r w:rsidRPr="00E67393">
        <w:t xml:space="preserve"> Project with a Custom Service</w:t>
      </w:r>
    </w:p>
    <w:p w:rsidR="00D8290E" w:rsidRPr="00E67393" w:rsidRDefault="00D8290E" w:rsidP="004926B6">
      <w:pPr>
        <w:pStyle w:val="LabExerciseLeadIn"/>
      </w:pPr>
      <w:r w:rsidRPr="00E67393">
        <w:t xml:space="preserve">In this exercise you will extend the </w:t>
      </w:r>
      <w:proofErr w:type="spellStart"/>
      <w:r w:rsidRPr="00E67393">
        <w:t>AngularCRM</w:t>
      </w:r>
      <w:proofErr w:type="spellEnd"/>
      <w:r w:rsidRPr="00E67393">
        <w:t xml:space="preserve"> app by adding a SharePoint list and then creating a custom angular service to read and write items to and from the list.</w:t>
      </w:r>
    </w:p>
    <w:p w:rsidR="00D8290E" w:rsidRPr="00E67393" w:rsidRDefault="00D8290E" w:rsidP="00E0376E">
      <w:pPr>
        <w:pStyle w:val="LabStepNumbered"/>
        <w:numPr>
          <w:ilvl w:val="0"/>
          <w:numId w:val="9"/>
        </w:numPr>
      </w:pPr>
      <w:r w:rsidRPr="00E67393">
        <w:t xml:space="preserve">Open the </w:t>
      </w:r>
      <w:proofErr w:type="spellStart"/>
      <w:r w:rsidRPr="00E67393">
        <w:t>AngularCRM</w:t>
      </w:r>
      <w:proofErr w:type="spellEnd"/>
      <w:r w:rsidRPr="00E67393">
        <w:t xml:space="preserve"> project in Visual Studio if it is not already open.</w:t>
      </w:r>
    </w:p>
    <w:p w:rsidR="00A31666" w:rsidRDefault="00D8290E" w:rsidP="00A31666">
      <w:pPr>
        <w:pStyle w:val="LabStepNumbered"/>
      </w:pPr>
      <w:r w:rsidRPr="00E67393">
        <w:t xml:space="preserve">Create a new top-level folder named Lists at the root of the </w:t>
      </w:r>
      <w:proofErr w:type="spellStart"/>
      <w:r w:rsidRPr="00E67393">
        <w:t>AngularCRM</w:t>
      </w:r>
      <w:proofErr w:type="spellEnd"/>
      <w:r w:rsidRPr="00E67393">
        <w:t xml:space="preserve"> project.</w:t>
      </w:r>
    </w:p>
    <w:p w:rsidR="00D8290E" w:rsidRPr="00E67393" w:rsidRDefault="00D8290E" w:rsidP="00A31666">
      <w:pPr>
        <w:pStyle w:val="LabStepScreenshot"/>
      </w:pPr>
      <w:r w:rsidRPr="00A31666">
        <w:rPr>
          <w:rStyle w:val="LabStepScreenshotFrame"/>
        </w:rPr>
        <w:lastRenderedPageBreak/>
        <w:drawing>
          <wp:inline distT="0" distB="0" distL="0" distR="0" wp14:anchorId="76571FEB" wp14:editId="0770825F">
            <wp:extent cx="2465846" cy="2505075"/>
            <wp:effectExtent l="0" t="0" r="0" b="0"/>
            <wp:docPr id="7" name="Picture 7" descr="https://github.com/OfficeDev/TrainingContent/raw/Dev/O3657-1%20Deep%20dive%20into%20building%20standalone%20AngularJS%20web%20applications%20with%20Bootstrap%20for%20Office%20365/Images/Fig14.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OfficeDev/TrainingContent/raw/Dev/O3657-1%20Deep%20dive%20into%20building%20standalone%20AngularJS%20web%20applications%20with%20Bootstrap%20for%20Office%20365/Images/Fig14.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2237" cy="2511568"/>
                    </a:xfrm>
                    <a:prstGeom prst="rect">
                      <a:avLst/>
                    </a:prstGeom>
                    <a:noFill/>
                    <a:ln>
                      <a:noFill/>
                    </a:ln>
                  </pic:spPr>
                </pic:pic>
              </a:graphicData>
            </a:graphic>
          </wp:inline>
        </w:drawing>
      </w:r>
    </w:p>
    <w:p w:rsidR="00D8290E" w:rsidRPr="00E67393" w:rsidRDefault="00D8290E" w:rsidP="00A31666">
      <w:pPr>
        <w:pStyle w:val="LabStepNumbered"/>
      </w:pPr>
      <w:r w:rsidRPr="00E67393">
        <w:t>Right-click on the Lists folder and select Add &gt; New Item.</w:t>
      </w:r>
    </w:p>
    <w:p w:rsidR="00A31666" w:rsidRDefault="00D8290E" w:rsidP="00A31666">
      <w:pPr>
        <w:pStyle w:val="LabStepNumbered"/>
      </w:pPr>
      <w:r w:rsidRPr="00E67393">
        <w:t>In the Add New Item dialog, click the Office/SharePoint group on the left and then select the List template. Enter a name of Customers and click Add.</w:t>
      </w:r>
    </w:p>
    <w:p w:rsidR="00D8290E" w:rsidRPr="00E67393" w:rsidRDefault="00D8290E" w:rsidP="00A31666">
      <w:pPr>
        <w:pStyle w:val="LabStepScreenshot"/>
      </w:pPr>
      <w:r w:rsidRPr="00E67393">
        <w:rPr>
          <w:noProof/>
        </w:rPr>
        <w:drawing>
          <wp:inline distT="0" distB="0" distL="0" distR="0" wp14:anchorId="02461DB4" wp14:editId="56EE35CA">
            <wp:extent cx="4343400" cy="3001094"/>
            <wp:effectExtent l="0" t="0" r="0" b="8890"/>
            <wp:docPr id="6" name="Picture 6" descr="https://github.com/OfficeDev/TrainingContent/raw/Dev/O3657-1%20Deep%20dive%20into%20building%20standalone%20AngularJS%20web%20applications%20with%20Bootstrap%20for%20Office%20365/Images/Fig15.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OfficeDev/TrainingContent/raw/Dev/O3657-1%20Deep%20dive%20into%20building%20standalone%20AngularJS%20web%20applications%20with%20Bootstrap%20for%20Office%20365/Images/Fig15.png">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51317" cy="3006564"/>
                    </a:xfrm>
                    <a:prstGeom prst="rect">
                      <a:avLst/>
                    </a:prstGeom>
                    <a:noFill/>
                    <a:ln>
                      <a:noFill/>
                    </a:ln>
                  </pic:spPr>
                </pic:pic>
              </a:graphicData>
            </a:graphic>
          </wp:inline>
        </w:drawing>
      </w:r>
    </w:p>
    <w:p w:rsidR="00A31666" w:rsidRDefault="00D8290E" w:rsidP="00A31666">
      <w:pPr>
        <w:pStyle w:val="LabStepNumbered"/>
      </w:pPr>
      <w:r w:rsidRPr="00E67393">
        <w:t xml:space="preserve">In the SharePoint </w:t>
      </w:r>
      <w:r w:rsidR="00295C2C" w:rsidRPr="00E67393">
        <w:t>Customization</w:t>
      </w:r>
      <w:r w:rsidRPr="00E67393">
        <w:t xml:space="preserve"> Wizard dialog, enter a list display name of Customers. Select the option Create a list instance based on an existing list template and set the list template type to Contacts.</w:t>
      </w:r>
    </w:p>
    <w:p w:rsidR="00D8290E" w:rsidRPr="00E67393" w:rsidRDefault="00D8290E" w:rsidP="00D8290E">
      <w:r w:rsidRPr="00E67393">
        <w:rPr>
          <w:noProof/>
        </w:rPr>
        <w:lastRenderedPageBreak/>
        <w:drawing>
          <wp:inline distT="0" distB="0" distL="0" distR="0" wp14:anchorId="0B927775" wp14:editId="0CFD6B4B">
            <wp:extent cx="4648200" cy="3453952"/>
            <wp:effectExtent l="0" t="0" r="0" b="0"/>
            <wp:docPr id="5" name="Picture 5" descr="https://github.com/OfficeDev/TrainingContent/raw/Dev/O3657-1%20Deep%20dive%20into%20building%20standalone%20AngularJS%20web%20applications%20with%20Bootstrap%20for%20Office%20365/Images/Fig16.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OfficeDev/TrainingContent/raw/Dev/O3657-1%20Deep%20dive%20into%20building%20standalone%20AngularJS%20web%20applications%20with%20Bootstrap%20for%20Office%20365/Images/Fig16.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9178" cy="3462109"/>
                    </a:xfrm>
                    <a:prstGeom prst="rect">
                      <a:avLst/>
                    </a:prstGeom>
                    <a:noFill/>
                    <a:ln>
                      <a:noFill/>
                    </a:ln>
                  </pic:spPr>
                </pic:pic>
              </a:graphicData>
            </a:graphic>
          </wp:inline>
        </w:drawing>
      </w:r>
    </w:p>
    <w:p w:rsidR="00A31666" w:rsidRDefault="00D8290E" w:rsidP="00A31666">
      <w:pPr>
        <w:pStyle w:val="LabStepNumbered"/>
      </w:pPr>
      <w:r w:rsidRPr="00E67393">
        <w:t xml:space="preserve">Click the Finish button </w:t>
      </w:r>
      <w:r w:rsidRPr="00A31666">
        <w:rPr>
          <w:rStyle w:val="LabStepNumberedChar"/>
        </w:rPr>
        <w:t>i</w:t>
      </w:r>
      <w:r w:rsidRPr="00E67393">
        <w:t xml:space="preserve">n the SharePoint </w:t>
      </w:r>
      <w:proofErr w:type="spellStart"/>
      <w:r w:rsidRPr="00E67393">
        <w:t>Custimization</w:t>
      </w:r>
      <w:proofErr w:type="spellEnd"/>
      <w:r w:rsidRPr="00E67393">
        <w:t xml:space="preserve"> Wizard to create the new project item for the list. Inside the Lists folder, you should be able to see a Customers folder which contains an element manifest named elements.xml.</w:t>
      </w:r>
    </w:p>
    <w:p w:rsidR="00D8290E" w:rsidRPr="00E67393" w:rsidRDefault="00D8290E" w:rsidP="00A31666">
      <w:pPr>
        <w:pStyle w:val="LabStepScreenshot"/>
      </w:pPr>
      <w:r w:rsidRPr="00E67393">
        <w:rPr>
          <w:noProof/>
        </w:rPr>
        <w:drawing>
          <wp:inline distT="0" distB="0" distL="0" distR="0" wp14:anchorId="7109E107" wp14:editId="230AC002">
            <wp:extent cx="6115050" cy="2550223"/>
            <wp:effectExtent l="19050" t="19050" r="19050" b="21590"/>
            <wp:docPr id="4" name="Picture 4" descr="https://github.com/OfficeDev/TrainingContent/raw/Dev/O3657-1%20Deep%20dive%20into%20building%20standalone%20AngularJS%20web%20applications%20with%20Bootstrap%20for%20Office%20365/Images/Fig17.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OfficeDev/TrainingContent/raw/Dev/O3657-1%20Deep%20dive%20into%20building%20standalone%20AngularJS%20web%20applications%20with%20Bootstrap%20for%20Office%20365/Images/Fig17.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1416" cy="2569559"/>
                    </a:xfrm>
                    <a:prstGeom prst="rect">
                      <a:avLst/>
                    </a:prstGeom>
                    <a:noFill/>
                    <a:ln>
                      <a:solidFill>
                        <a:schemeClr val="bg1">
                          <a:lumMod val="50000"/>
                        </a:schemeClr>
                      </a:solidFill>
                    </a:ln>
                  </pic:spPr>
                </pic:pic>
              </a:graphicData>
            </a:graphic>
          </wp:inline>
        </w:drawing>
      </w:r>
    </w:p>
    <w:p w:rsidR="00D8290E" w:rsidRPr="00E67393" w:rsidRDefault="00D8290E" w:rsidP="00A31666">
      <w:pPr>
        <w:pStyle w:val="LabStepNumbered"/>
      </w:pPr>
      <w:r w:rsidRPr="00E67393">
        <w:t xml:space="preserve">In this step you will modify the elements.xml so that the Customers list will be created with a pre-populated set of customer items. </w:t>
      </w:r>
    </w:p>
    <w:p w:rsidR="00D8290E" w:rsidRPr="00E67393" w:rsidRDefault="00D8290E" w:rsidP="00A31666">
      <w:pPr>
        <w:pStyle w:val="LabStepNumbered"/>
      </w:pPr>
      <w:r w:rsidRPr="00E67393">
        <w:t>Using Windows Explorer, look inside the Starter Files folder for this lab and locate the file named Customers_Elements.xml.txt.</w:t>
      </w:r>
    </w:p>
    <w:p w:rsidR="00D8290E" w:rsidRPr="00E67393" w:rsidRDefault="00D8290E" w:rsidP="00A31666">
      <w:pPr>
        <w:pStyle w:val="LabStepNumberedLevel2"/>
      </w:pPr>
      <w:r w:rsidRPr="00E67393">
        <w:t xml:space="preserve">Open Customers_Elements.xml.txt in NOTEPAD and copy all </w:t>
      </w:r>
      <w:proofErr w:type="spellStart"/>
      <w:r w:rsidRPr="00E67393">
        <w:t>it</w:t>
      </w:r>
      <w:proofErr w:type="spellEnd"/>
      <w:r w:rsidRPr="00E67393">
        <w:t xml:space="preserve"> contents into the Windows clipboard.</w:t>
      </w:r>
    </w:p>
    <w:p w:rsidR="00D8290E" w:rsidRPr="00E67393" w:rsidRDefault="00D8290E" w:rsidP="00A31666">
      <w:pPr>
        <w:pStyle w:val="LabStepNumberedLevel2"/>
      </w:pPr>
      <w:r w:rsidRPr="00E67393">
        <w:t>Return to Visual Studio and make sure that the elements.xml file for the Customers list is open in an editor window.</w:t>
      </w:r>
    </w:p>
    <w:p w:rsidR="00D8290E" w:rsidRPr="00E67393" w:rsidRDefault="00D8290E" w:rsidP="00A31666">
      <w:pPr>
        <w:pStyle w:val="LabStepNumberedLevel2"/>
      </w:pPr>
      <w:r w:rsidRPr="00E67393">
        <w:t>Delete all the existing content from elements.xml.</w:t>
      </w:r>
    </w:p>
    <w:p w:rsidR="00D8290E" w:rsidRPr="00E67393" w:rsidRDefault="00D8290E" w:rsidP="00A31666">
      <w:pPr>
        <w:pStyle w:val="LabStepNumberedLevel2"/>
      </w:pPr>
      <w:r w:rsidRPr="00E67393">
        <w:t>Paste in the contents of the clipboard.</w:t>
      </w:r>
    </w:p>
    <w:p w:rsidR="00D8290E" w:rsidRPr="00E67393" w:rsidRDefault="00D8290E" w:rsidP="00A31666">
      <w:pPr>
        <w:pStyle w:val="LabStepNumberedLevel2"/>
      </w:pPr>
      <w:r w:rsidRPr="00E67393">
        <w:t>Save your changes to elements.xml.</w:t>
      </w:r>
    </w:p>
    <w:p w:rsidR="00A31666" w:rsidRDefault="00D8290E" w:rsidP="00A31666">
      <w:pPr>
        <w:pStyle w:val="LabStepNumbered"/>
      </w:pPr>
      <w:r w:rsidRPr="00E67393">
        <w:t>Look at the XML content inside elements.xml and examine how it uses a Data element with an inner Rows element to pre-populate the Customers list with a set of sample customer items to assist in your testing and debugging.</w:t>
      </w:r>
    </w:p>
    <w:p w:rsidR="00D8290E" w:rsidRPr="00E67393" w:rsidRDefault="00D8290E" w:rsidP="00A31666">
      <w:pPr>
        <w:pStyle w:val="LabStepScreenshot"/>
      </w:pPr>
      <w:r w:rsidRPr="00E67393">
        <w:rPr>
          <w:noProof/>
        </w:rPr>
        <w:lastRenderedPageBreak/>
        <w:drawing>
          <wp:inline distT="0" distB="0" distL="0" distR="0" wp14:anchorId="6E74C6F1" wp14:editId="110110ED">
            <wp:extent cx="5590113" cy="3476625"/>
            <wp:effectExtent l="19050" t="19050" r="10795" b="9525"/>
            <wp:docPr id="3" name="Picture 3" descr="https://github.com/OfficeDev/TrainingContent/raw/Dev/O3657-1%20Deep%20dive%20into%20building%20standalone%20AngularJS%20web%20applications%20with%20Bootstrap%20for%20Office%20365/Images/Fig18.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OfficeDev/TrainingContent/raw/Dev/O3657-1%20Deep%20dive%20into%20building%20standalone%20AngularJS%20web%20applications%20with%20Bootstrap%20for%20Office%20365/Images/Fig18.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5810" cy="3480168"/>
                    </a:xfrm>
                    <a:prstGeom prst="rect">
                      <a:avLst/>
                    </a:prstGeom>
                    <a:noFill/>
                    <a:ln>
                      <a:solidFill>
                        <a:schemeClr val="bg1">
                          <a:lumMod val="50000"/>
                        </a:schemeClr>
                      </a:solidFill>
                    </a:ln>
                  </pic:spPr>
                </pic:pic>
              </a:graphicData>
            </a:graphic>
          </wp:inline>
        </w:drawing>
      </w:r>
    </w:p>
    <w:p w:rsidR="00D8290E" w:rsidRPr="00E67393" w:rsidRDefault="00D8290E" w:rsidP="00A31666">
      <w:pPr>
        <w:pStyle w:val="LabStepNumbered"/>
      </w:pPr>
      <w:r w:rsidRPr="00E67393">
        <w:t>Save and close elements.xml.</w:t>
      </w:r>
    </w:p>
    <w:p w:rsidR="00A31666" w:rsidRDefault="00D8290E" w:rsidP="00A31666">
      <w:pPr>
        <w:pStyle w:val="LabStepNumbered"/>
      </w:pPr>
      <w:r w:rsidRPr="00E67393">
        <w:t>In the Apps folder, create a new JavaScript file named services.js.</w:t>
      </w:r>
    </w:p>
    <w:p w:rsidR="00D8290E" w:rsidRPr="00E67393" w:rsidRDefault="009B30B1" w:rsidP="00A31666">
      <w:pPr>
        <w:pStyle w:val="LabStepScreenshot"/>
      </w:pPr>
      <w:r w:rsidRPr="009B30B1">
        <w:rPr>
          <w:noProof/>
        </w:rPr>
        <w:drawing>
          <wp:inline distT="0" distB="0" distL="0" distR="0">
            <wp:extent cx="2389472" cy="2293374"/>
            <wp:effectExtent l="19050" t="19050" r="1143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984" cy="2296745"/>
                    </a:xfrm>
                    <a:prstGeom prst="rect">
                      <a:avLst/>
                    </a:prstGeom>
                    <a:noFill/>
                    <a:ln>
                      <a:solidFill>
                        <a:schemeClr val="bg1">
                          <a:lumMod val="75000"/>
                        </a:schemeClr>
                      </a:solidFill>
                    </a:ln>
                  </pic:spPr>
                </pic:pic>
              </a:graphicData>
            </a:graphic>
          </wp:inline>
        </w:drawing>
      </w:r>
    </w:p>
    <w:p w:rsidR="00D8290E" w:rsidRPr="00E67393" w:rsidRDefault="00D8290E" w:rsidP="0068780C">
      <w:pPr>
        <w:pStyle w:val="LabStepNumbered"/>
      </w:pPr>
      <w:r w:rsidRPr="00E67393">
        <w:t>Open start.html and add a script link for services.js just after the script link to controllers.js.</w:t>
      </w:r>
    </w:p>
    <w:p w:rsidR="00D8290E" w:rsidRPr="00E67393" w:rsidRDefault="00D8290E" w:rsidP="00A31666">
      <w:pPr>
        <w:pStyle w:val="LabStepCodeBlock"/>
      </w:pPr>
      <w:r w:rsidRPr="00E67393">
        <w:t>&lt;script src="App.js"&gt;&lt;/script&gt;</w:t>
      </w:r>
    </w:p>
    <w:p w:rsidR="00D8290E" w:rsidRPr="00E67393" w:rsidRDefault="00D8290E" w:rsidP="00A31666">
      <w:pPr>
        <w:pStyle w:val="LabStepCodeBlock"/>
      </w:pPr>
      <w:r w:rsidRPr="00E67393">
        <w:t>&lt;script src="controllers.js"&gt;&lt;/script&gt;</w:t>
      </w:r>
    </w:p>
    <w:p w:rsidR="00D8290E" w:rsidRPr="00E67393" w:rsidRDefault="00D8290E" w:rsidP="00A31666">
      <w:pPr>
        <w:pStyle w:val="LabStepCodeBlock"/>
      </w:pPr>
      <w:r w:rsidRPr="00E67393">
        <w:t>&lt;script src="services.js"&gt;&lt;/script&gt;</w:t>
      </w:r>
    </w:p>
    <w:p w:rsidR="00D8290E" w:rsidRPr="00E67393" w:rsidRDefault="00D8290E" w:rsidP="0068780C">
      <w:pPr>
        <w:pStyle w:val="LabStepNumbered"/>
      </w:pPr>
      <w:r w:rsidRPr="00E67393">
        <w:t>Save and close start.html.</w:t>
      </w:r>
    </w:p>
    <w:p w:rsidR="00D8290E" w:rsidRPr="00E67393" w:rsidRDefault="00D8290E" w:rsidP="0068780C">
      <w:pPr>
        <w:pStyle w:val="LabStepNumbered"/>
      </w:pPr>
      <w:r w:rsidRPr="00E67393">
        <w:t xml:space="preserve">Open </w:t>
      </w:r>
      <w:r w:rsidRPr="009B30B1">
        <w:rPr>
          <w:b/>
        </w:rPr>
        <w:t>services.js</w:t>
      </w:r>
      <w:r w:rsidRPr="00E67393">
        <w:t xml:space="preserve"> in an editor window.</w:t>
      </w:r>
    </w:p>
    <w:p w:rsidR="00D8290E" w:rsidRPr="00E67393" w:rsidRDefault="009B30B1" w:rsidP="0068780C">
      <w:pPr>
        <w:pStyle w:val="LabStepNumbered"/>
      </w:pPr>
      <w:r>
        <w:t xml:space="preserve">Add </w:t>
      </w:r>
      <w:r w:rsidR="00D8290E" w:rsidRPr="00E67393">
        <w:t xml:space="preserve">the following code into </w:t>
      </w:r>
      <w:r w:rsidR="00D8290E" w:rsidRPr="009B30B1">
        <w:rPr>
          <w:b/>
        </w:rPr>
        <w:t>services.js</w:t>
      </w:r>
      <w:r w:rsidR="00D8290E" w:rsidRPr="00E67393">
        <w:t xml:space="preserve"> to provide a starting point for your service implementation.</w:t>
      </w:r>
    </w:p>
    <w:p w:rsidR="00D8290E" w:rsidRPr="00E67393" w:rsidRDefault="00D8290E" w:rsidP="0068780C">
      <w:pPr>
        <w:pStyle w:val="LabStepCodeBlock"/>
      </w:pPr>
      <w:r w:rsidRPr="00E67393">
        <w:t>'use strict';</w:t>
      </w:r>
    </w:p>
    <w:p w:rsidR="00D8290E" w:rsidRPr="00E67393" w:rsidRDefault="00D8290E" w:rsidP="0068780C">
      <w:pPr>
        <w:pStyle w:val="LabStepCodeBlock"/>
      </w:pPr>
    </w:p>
    <w:p w:rsidR="00D8290E" w:rsidRPr="00E67393" w:rsidRDefault="00D8290E" w:rsidP="0068780C">
      <w:pPr>
        <w:pStyle w:val="LabStepCodeBlock"/>
      </w:pPr>
      <w:r w:rsidRPr="00E67393">
        <w:t>var app = angular.module('AngularCRM');</w:t>
      </w:r>
    </w:p>
    <w:p w:rsidR="00D8290E" w:rsidRPr="00E67393" w:rsidRDefault="00D8290E" w:rsidP="0068780C">
      <w:pPr>
        <w:pStyle w:val="LabStepCodeBlock"/>
      </w:pPr>
    </w:p>
    <w:p w:rsidR="00D8290E" w:rsidRPr="00E67393" w:rsidRDefault="00D8290E" w:rsidP="0068780C">
      <w:pPr>
        <w:pStyle w:val="LabStepCodeBlock"/>
      </w:pPr>
      <w:r w:rsidRPr="00E67393">
        <w:lastRenderedPageBreak/>
        <w:t>app.factory("wingtipCrmService",</w:t>
      </w:r>
    </w:p>
    <w:p w:rsidR="00D8290E" w:rsidRPr="00E67393" w:rsidRDefault="00D8290E" w:rsidP="0068780C">
      <w:pPr>
        <w:pStyle w:val="LabStepCodeBlock"/>
      </w:pPr>
      <w:r w:rsidRPr="00E67393">
        <w:t xml:space="preserve">  function ($http) {</w:t>
      </w:r>
    </w:p>
    <w:p w:rsidR="00D8290E" w:rsidRPr="00E67393" w:rsidRDefault="00D8290E" w:rsidP="0068780C">
      <w:pPr>
        <w:pStyle w:val="LabStepCodeBlock"/>
      </w:pPr>
      <w:r w:rsidRPr="00E67393">
        <w:t xml:space="preserve">      // create service object</w:t>
      </w:r>
    </w:p>
    <w:p w:rsidR="00D8290E" w:rsidRPr="00E67393" w:rsidRDefault="00D8290E" w:rsidP="0068780C">
      <w:pPr>
        <w:pStyle w:val="LabStepCodeBlock"/>
      </w:pPr>
      <w:r w:rsidRPr="00E67393">
        <w:t xml:space="preserve">      var service = {};</w:t>
      </w:r>
    </w:p>
    <w:p w:rsidR="00D8290E" w:rsidRPr="00E67393" w:rsidRDefault="00D8290E" w:rsidP="0068780C">
      <w:pPr>
        <w:pStyle w:val="LabStepCodeBlock"/>
      </w:pPr>
    </w:p>
    <w:p w:rsidR="00D8290E" w:rsidRPr="00E67393" w:rsidRDefault="00D8290E" w:rsidP="0068780C">
      <w:pPr>
        <w:pStyle w:val="LabStepCodeBlock"/>
      </w:pPr>
      <w:r w:rsidRPr="00E67393">
        <w:t xml:space="preserve">      // TODO: add behavior to service object</w:t>
      </w:r>
    </w:p>
    <w:p w:rsidR="00D8290E" w:rsidRPr="00E67393" w:rsidRDefault="00D8290E" w:rsidP="0068780C">
      <w:pPr>
        <w:pStyle w:val="LabStepCodeBlock"/>
      </w:pPr>
    </w:p>
    <w:p w:rsidR="00D8290E" w:rsidRPr="00E67393" w:rsidRDefault="00D8290E" w:rsidP="0068780C">
      <w:pPr>
        <w:pStyle w:val="LabStepCodeBlock"/>
      </w:pPr>
      <w:r w:rsidRPr="00E67393">
        <w:t xml:space="preserve">      // return service object to angular framework</w:t>
      </w:r>
    </w:p>
    <w:p w:rsidR="00D8290E" w:rsidRPr="00E67393" w:rsidRDefault="00D8290E" w:rsidP="0068780C">
      <w:pPr>
        <w:pStyle w:val="LabStepCodeBlock"/>
      </w:pPr>
      <w:r w:rsidRPr="00E67393">
        <w:t xml:space="preserve">      return service;</w:t>
      </w:r>
    </w:p>
    <w:p w:rsidR="00D8290E" w:rsidRPr="00E67393" w:rsidRDefault="00D8290E" w:rsidP="0068780C">
      <w:pPr>
        <w:pStyle w:val="LabStepCodeBlock"/>
      </w:pPr>
      <w:r w:rsidRPr="00E67393">
        <w:t xml:space="preserve">  });</w:t>
      </w:r>
    </w:p>
    <w:p w:rsidR="00D8290E" w:rsidRPr="00E67393" w:rsidRDefault="009B30B1" w:rsidP="0068780C">
      <w:pPr>
        <w:pStyle w:val="LabStepNumbered"/>
      </w:pPr>
      <w:r>
        <w:t xml:space="preserve">Add </w:t>
      </w:r>
      <w:r w:rsidR="00D8290E" w:rsidRPr="00E67393">
        <w:t>the following code just below the line with the comment TODO: add behavior to service object. This code will initialize the service by retrieving and caching a form digest value in</w:t>
      </w:r>
      <w:r>
        <w:t xml:space="preserve"> a variable named </w:t>
      </w:r>
      <w:proofErr w:type="spellStart"/>
      <w:r w:rsidRPr="009B30B1">
        <w:rPr>
          <w:b/>
        </w:rPr>
        <w:t>requestDigest</w:t>
      </w:r>
      <w:proofErr w:type="spellEnd"/>
      <w:r>
        <w:t>.</w:t>
      </w:r>
    </w:p>
    <w:p w:rsidR="00D8290E" w:rsidRPr="00E67393" w:rsidRDefault="00D8290E" w:rsidP="0068780C">
      <w:pPr>
        <w:pStyle w:val="LabStepCodeBlock"/>
      </w:pPr>
      <w:r w:rsidRPr="00E67393">
        <w:t>// retreive and cache SharePoint form digest value</w:t>
      </w:r>
    </w:p>
    <w:p w:rsidR="00D8290E" w:rsidRPr="00E67393" w:rsidRDefault="00D8290E" w:rsidP="0068780C">
      <w:pPr>
        <w:pStyle w:val="LabStepCodeBlock"/>
      </w:pPr>
      <w:r w:rsidRPr="00E67393">
        <w:t>var requestDigest;</w:t>
      </w:r>
    </w:p>
    <w:p w:rsidR="00D8290E" w:rsidRPr="00E67393" w:rsidRDefault="00D8290E" w:rsidP="0068780C">
      <w:pPr>
        <w:pStyle w:val="LabStepCodeBlock"/>
      </w:pPr>
    </w:p>
    <w:p w:rsidR="00D8290E" w:rsidRPr="00E67393" w:rsidRDefault="00D8290E" w:rsidP="0068780C">
      <w:pPr>
        <w:pStyle w:val="LabStepCodeBlock"/>
      </w:pPr>
      <w:r w:rsidRPr="00E67393">
        <w:t>$http({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"../_api/contextinfo",</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}).success(function (data) {</w:t>
      </w:r>
    </w:p>
    <w:p w:rsidR="00D8290E" w:rsidRPr="00E67393" w:rsidRDefault="00D8290E" w:rsidP="0068780C">
      <w:pPr>
        <w:pStyle w:val="LabStepCodeBlock"/>
      </w:pPr>
      <w:r w:rsidRPr="00E67393">
        <w:t xml:space="preserve">  requestDigest = data.d.GetContextWebInformation.FormDigestValue</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Just below the code you added in the previous step, </w:t>
      </w:r>
      <w:r w:rsidR="009B30B1">
        <w:t xml:space="preserve">add </w:t>
      </w:r>
      <w:r w:rsidRPr="00E67393">
        <w:t xml:space="preserve">the </w:t>
      </w:r>
      <w:r w:rsidR="009B30B1">
        <w:t xml:space="preserve">following </w:t>
      </w:r>
      <w:r w:rsidRPr="00E67393">
        <w:t xml:space="preserve">code to add a function to the service named </w:t>
      </w:r>
      <w:proofErr w:type="spellStart"/>
      <w:r w:rsidRPr="009B30B1">
        <w:rPr>
          <w:b/>
        </w:rPr>
        <w:t>getCustomers</w:t>
      </w:r>
      <w:proofErr w:type="spellEnd"/>
      <w:r w:rsidRPr="00E67393">
        <w:t>.</w:t>
      </w:r>
    </w:p>
    <w:p w:rsidR="00D8290E" w:rsidRPr="00E67393" w:rsidRDefault="00D8290E" w:rsidP="0068780C">
      <w:pPr>
        <w:pStyle w:val="LabStepCodeBlock"/>
      </w:pPr>
      <w:r w:rsidRPr="00E67393">
        <w:t>service.getCustomers = function () {</w:t>
      </w:r>
    </w:p>
    <w:p w:rsidR="00D8290E" w:rsidRPr="00E67393" w:rsidRDefault="00D8290E" w:rsidP="0068780C">
      <w:pPr>
        <w:pStyle w:val="LabStepCodeBlock"/>
      </w:pPr>
      <w:r w:rsidRPr="00E67393">
        <w:t xml:space="preserve">  var restQueryUrl = "../_api/web/lists/getByTitle('Customers')/items/" +</w:t>
      </w:r>
    </w:p>
    <w:p w:rsidR="00D8290E" w:rsidRPr="00E67393" w:rsidRDefault="00D8290E" w:rsidP="0068780C">
      <w:pPr>
        <w:pStyle w:val="LabStepCodeBlock"/>
      </w:pPr>
      <w:r w:rsidRPr="00E67393">
        <w:t xml:space="preserve">                     "?$select=ID,Title,FirstName,WorkPhone,HomePhone,Email";</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'GET',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Open </w:t>
      </w:r>
      <w:r w:rsidRPr="009B30B1">
        <w:rPr>
          <w:b/>
        </w:rPr>
        <w:t>controllers.js</w:t>
      </w:r>
      <w:r w:rsidRPr="00E67393">
        <w:t xml:space="preserve"> in an editor window.</w:t>
      </w:r>
    </w:p>
    <w:p w:rsidR="00D8290E" w:rsidRPr="00E67393" w:rsidRDefault="00D8290E" w:rsidP="0068780C">
      <w:pPr>
        <w:pStyle w:val="LabStepNumbered"/>
      </w:pPr>
      <w:r w:rsidRPr="00E67393">
        <w:t xml:space="preserve">Locate the code which defines the controller function for </w:t>
      </w:r>
      <w:proofErr w:type="spellStart"/>
      <w:r w:rsidRPr="009B30B1">
        <w:rPr>
          <w:b/>
        </w:rPr>
        <w:t>homeController</w:t>
      </w:r>
      <w:proofErr w:type="spellEnd"/>
      <w:r w:rsidRPr="00E67393">
        <w:t xml:space="preserve">. In the function parameter list, add a second parameter named </w:t>
      </w:r>
      <w:proofErr w:type="spellStart"/>
      <w:r w:rsidRPr="009B30B1">
        <w:rPr>
          <w:b/>
        </w:rPr>
        <w:t>wingtipCrmService</w:t>
      </w:r>
      <w:proofErr w:type="spellEnd"/>
      <w:r w:rsidRPr="00E67393">
        <w:t xml:space="preserve"> in addition to the </w:t>
      </w:r>
      <w:r w:rsidRPr="009B30B1">
        <w:rPr>
          <w:b/>
        </w:rPr>
        <w:t>$scope</w:t>
      </w:r>
      <w:r w:rsidRPr="00E67393">
        <w:t xml:space="preserve"> parameter that is already defined.</w:t>
      </w:r>
    </w:p>
    <w:p w:rsidR="00D8290E" w:rsidRPr="00E67393" w:rsidRDefault="00D8290E" w:rsidP="0068780C">
      <w:pPr>
        <w:pStyle w:val="LabStepCodeBlock"/>
      </w:pPr>
      <w:r w:rsidRPr="00E67393">
        <w:t>app.controller('homeController',</w:t>
      </w:r>
    </w:p>
    <w:p w:rsidR="00D8290E" w:rsidRPr="00E67393" w:rsidRDefault="00D8290E" w:rsidP="0068780C">
      <w:pPr>
        <w:pStyle w:val="LabStepCodeBlock"/>
      </w:pPr>
      <w:r w:rsidRPr="00E67393">
        <w:t xml:space="preserve">    function ($scope, wingtipCrmService)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Implement the </w:t>
      </w:r>
      <w:proofErr w:type="spellStart"/>
      <w:r w:rsidRPr="00E67393">
        <w:t>homeController</w:t>
      </w:r>
      <w:proofErr w:type="spellEnd"/>
      <w:r w:rsidRPr="00E67393">
        <w:t xml:space="preserve"> function as shown in the following code listing.</w:t>
      </w:r>
    </w:p>
    <w:p w:rsidR="003B34EC" w:rsidRDefault="003B34EC" w:rsidP="003B34EC">
      <w:pPr>
        <w:pStyle w:val="LabStepCodeBlock"/>
      </w:pPr>
      <w:r>
        <w:t>app.controller('homeController',</w:t>
      </w:r>
    </w:p>
    <w:p w:rsidR="003B34EC" w:rsidRDefault="003B34EC" w:rsidP="003B34EC">
      <w:pPr>
        <w:pStyle w:val="LabStepCodeBlock"/>
      </w:pPr>
      <w:r>
        <w:t xml:space="preserve">    function ($scope, wingtipCrmService) {</w:t>
      </w:r>
    </w:p>
    <w:p w:rsidR="003B34EC" w:rsidRDefault="003B34EC" w:rsidP="003B34EC">
      <w:pPr>
        <w:pStyle w:val="LabStepCodeBlock"/>
      </w:pPr>
      <w:r>
        <w:t xml:space="preserve">      wingtipCrmService.getCustomers().success(function (data) {</w:t>
      </w:r>
    </w:p>
    <w:p w:rsidR="003B34EC" w:rsidRDefault="003B34EC" w:rsidP="003B34EC">
      <w:pPr>
        <w:pStyle w:val="LabStepCodeBlock"/>
      </w:pPr>
      <w:r>
        <w:t xml:space="preserve">        $scope.customers = data.d.results;  </w:t>
      </w:r>
    </w:p>
    <w:p w:rsidR="003B34EC" w:rsidRDefault="003B34EC" w:rsidP="003B34EC">
      <w:pPr>
        <w:pStyle w:val="LabStepCodeBlock"/>
      </w:pPr>
      <w:r>
        <w:t xml:space="preserve">      });</w:t>
      </w:r>
    </w:p>
    <w:p w:rsidR="003B34EC" w:rsidRDefault="003B34EC" w:rsidP="003B34EC">
      <w:pPr>
        <w:pStyle w:val="LabStepCodeBlock"/>
      </w:pPr>
      <w:r>
        <w:t xml:space="preserve">    }</w:t>
      </w:r>
    </w:p>
    <w:p w:rsidR="00D8290E" w:rsidRPr="00E67393" w:rsidRDefault="003B34EC" w:rsidP="0068780C">
      <w:pPr>
        <w:pStyle w:val="LabStepCodeBlock"/>
      </w:pPr>
      <w:r>
        <w:t>);</w:t>
      </w:r>
      <w:bookmarkStart w:id="0" w:name="_GoBack"/>
      <w:bookmarkEnd w:id="0"/>
    </w:p>
    <w:p w:rsidR="00D8290E" w:rsidRPr="00E67393" w:rsidRDefault="00D8290E" w:rsidP="0068780C">
      <w:pPr>
        <w:pStyle w:val="LabStepNumbered"/>
      </w:pPr>
      <w:r w:rsidRPr="00E67393">
        <w:t>Open Home.html in an editor window. Copy the following HTML layout and paste it into Home.html to replace the existing content.</w:t>
      </w:r>
      <w:r w:rsidR="00217880">
        <w:t xml:space="preserve"> If you’d rather not type all this code by hand, you can copy it from the </w:t>
      </w:r>
      <w:r w:rsidR="009B30B1">
        <w:rPr>
          <w:b/>
        </w:rPr>
        <w:t>home.html.txt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&lt;h3&gt;Customer List&lt;/h3&gt;</w:t>
      </w:r>
    </w:p>
    <w:p w:rsidR="00D8290E" w:rsidRPr="00E67393" w:rsidRDefault="00D8290E" w:rsidP="0068780C">
      <w:pPr>
        <w:pStyle w:val="LabStepCodeBlock"/>
      </w:pPr>
    </w:p>
    <w:p w:rsidR="00D8290E" w:rsidRPr="00E67393" w:rsidRDefault="00D8290E" w:rsidP="0068780C">
      <w:pPr>
        <w:pStyle w:val="LabStepCodeBlock"/>
      </w:pPr>
      <w:r w:rsidRPr="00E67393">
        <w:t>&lt;table class="table table-striped table-hover table-responsive "&gt;</w:t>
      </w:r>
    </w:p>
    <w:p w:rsidR="00D8290E" w:rsidRPr="00E67393" w:rsidRDefault="00D8290E" w:rsidP="0068780C">
      <w:pPr>
        <w:pStyle w:val="LabStepCodeBlock"/>
      </w:pPr>
      <w:r w:rsidRPr="00E67393">
        <w:t xml:space="preserve">    &lt;thead&gt;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&lt;td&gt;ID&lt;/td&gt;</w:t>
      </w:r>
    </w:p>
    <w:p w:rsidR="00D8290E" w:rsidRPr="00E67393" w:rsidRDefault="00D8290E" w:rsidP="0068780C">
      <w:pPr>
        <w:pStyle w:val="LabStepCodeBlock"/>
      </w:pPr>
      <w:r w:rsidRPr="00E67393">
        <w:t xml:space="preserve">            &lt;td&gt;First Name&lt;/td&gt;</w:t>
      </w:r>
    </w:p>
    <w:p w:rsidR="00D8290E" w:rsidRPr="00E67393" w:rsidRDefault="00D8290E" w:rsidP="0068780C">
      <w:pPr>
        <w:pStyle w:val="LabStepCodeBlock"/>
      </w:pPr>
      <w:r w:rsidRPr="00E67393">
        <w:t xml:space="preserve">            &lt;td&gt;Last Name&lt;/td&gt;</w:t>
      </w:r>
    </w:p>
    <w:p w:rsidR="00D8290E" w:rsidRPr="00E67393" w:rsidRDefault="00D8290E" w:rsidP="0068780C">
      <w:pPr>
        <w:pStyle w:val="LabStepCodeBlock"/>
      </w:pPr>
      <w:r w:rsidRPr="00E67393">
        <w:t xml:space="preserve">            &lt;td&gt;Work Phone&lt;/td&gt;</w:t>
      </w:r>
    </w:p>
    <w:p w:rsidR="00D8290E" w:rsidRPr="00E67393" w:rsidRDefault="00D8290E" w:rsidP="0068780C">
      <w:pPr>
        <w:pStyle w:val="LabStepCodeBlock"/>
      </w:pPr>
      <w:r w:rsidRPr="00E67393">
        <w:t xml:space="preserve">            &lt;td&gt;Home Phone&lt;/td&gt;</w:t>
      </w:r>
    </w:p>
    <w:p w:rsidR="00D8290E" w:rsidRPr="00E67393" w:rsidRDefault="00D8290E" w:rsidP="0068780C">
      <w:pPr>
        <w:pStyle w:val="LabStepCodeBlock"/>
      </w:pPr>
      <w:r w:rsidRPr="00E67393">
        <w:t xml:space="preserve">            &lt;td&gt;Email Address&lt;/td&gt;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lastRenderedPageBreak/>
        <w:t xml:space="preserve">            &lt;td&gt;&amp;nbsp;&lt;/td&gt;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&lt;/thead&gt;</w:t>
      </w:r>
    </w:p>
    <w:p w:rsidR="00D8290E" w:rsidRPr="00E67393" w:rsidRDefault="00D8290E" w:rsidP="0068780C">
      <w:pPr>
        <w:pStyle w:val="LabStepCodeBlock"/>
      </w:pPr>
      <w:r w:rsidRPr="00E67393">
        <w:t xml:space="preserve">    &lt;tbody ng-repeat="customer in customers"&gt;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&lt;td&gt;{{customer.Id}}&lt;/td&gt;</w:t>
      </w:r>
    </w:p>
    <w:p w:rsidR="00D8290E" w:rsidRPr="00E67393" w:rsidRDefault="00D8290E" w:rsidP="0068780C">
      <w:pPr>
        <w:pStyle w:val="LabStepCodeBlock"/>
      </w:pPr>
      <w:r w:rsidRPr="00E67393">
        <w:t xml:space="preserve">            &lt;td&gt;{{customer.FirstName}}&lt;/td&gt;</w:t>
      </w:r>
    </w:p>
    <w:p w:rsidR="00D8290E" w:rsidRPr="00E67393" w:rsidRDefault="00D8290E" w:rsidP="0068780C">
      <w:pPr>
        <w:pStyle w:val="LabStepCodeBlock"/>
      </w:pPr>
      <w:r w:rsidRPr="00E67393">
        <w:t xml:space="preserve">            &lt;td&gt;{{customer.Title}}&lt;/td&gt;</w:t>
      </w:r>
    </w:p>
    <w:p w:rsidR="00D8290E" w:rsidRPr="00E67393" w:rsidRDefault="00D8290E" w:rsidP="0068780C">
      <w:pPr>
        <w:pStyle w:val="LabStepCodeBlock"/>
      </w:pPr>
      <w:r w:rsidRPr="00E67393">
        <w:t xml:space="preserve">            &lt;td&gt;{{customer.WorkPhone}}&lt;/td&gt;</w:t>
      </w:r>
    </w:p>
    <w:p w:rsidR="00D8290E" w:rsidRPr="00E67393" w:rsidRDefault="00D8290E" w:rsidP="0068780C">
      <w:pPr>
        <w:pStyle w:val="LabStepCodeBlock"/>
      </w:pPr>
      <w:r w:rsidRPr="00E67393">
        <w:t xml:space="preserve">            &lt;td&gt;{{customer.HomePhone}}&lt;/td&gt;</w:t>
      </w:r>
    </w:p>
    <w:p w:rsidR="00D8290E" w:rsidRPr="00E67393" w:rsidRDefault="00D8290E" w:rsidP="0068780C">
      <w:pPr>
        <w:pStyle w:val="LabStepCodeBlock"/>
      </w:pPr>
      <w:r w:rsidRPr="00E67393">
        <w:t xml:space="preserve">            &lt;td&gt;{{customer.Email}}&lt;/td&gt;</w:t>
      </w:r>
    </w:p>
    <w:p w:rsidR="00D8290E" w:rsidRPr="00E67393" w:rsidRDefault="00D8290E" w:rsidP="0068780C">
      <w:pPr>
        <w:pStyle w:val="LabStepCodeBlock"/>
      </w:pPr>
      <w:r w:rsidRPr="00E67393">
        <w:t xml:space="preserve">            &lt;td&gt;&lt;a href="#/view/{{customer.Id}}" class="btn-mini"&gt;View&lt;/a&gt;&lt;/td&gt;</w:t>
      </w:r>
    </w:p>
    <w:p w:rsidR="00D8290E" w:rsidRPr="00E67393" w:rsidRDefault="00D8290E" w:rsidP="0068780C">
      <w:pPr>
        <w:pStyle w:val="LabStepCodeBlock"/>
      </w:pPr>
      <w:r w:rsidRPr="00E67393">
        <w:t xml:space="preserve">            &lt;td&gt;&lt;a href="#/edit/{{customer.Id}}" class="btn-mini"&gt;Edit&lt;/a&gt;&lt;/td&gt;</w:t>
      </w:r>
    </w:p>
    <w:p w:rsidR="00D8290E" w:rsidRPr="00E67393" w:rsidRDefault="00D8290E" w:rsidP="0068780C">
      <w:pPr>
        <w:pStyle w:val="LabStepCodeBlock"/>
      </w:pPr>
      <w:r w:rsidRPr="00E67393">
        <w:t xml:space="preserve">            &lt;td&gt;&lt;a href="#" data-ng-click="deleteCustomer(customer.Id)" class="btn-mini"&gt;Delete&lt;/a&gt;&lt;/td&gt;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&lt;/tbody&gt;</w:t>
      </w:r>
    </w:p>
    <w:p w:rsidR="00D8290E" w:rsidRPr="00E67393" w:rsidRDefault="00D8290E" w:rsidP="0068780C">
      <w:pPr>
        <w:pStyle w:val="LabStepCodeBlock"/>
      </w:pPr>
      <w:r w:rsidRPr="00E67393">
        <w:t>&lt;/table&gt;</w:t>
      </w:r>
    </w:p>
    <w:p w:rsidR="0068780C" w:rsidRDefault="00D8290E" w:rsidP="0068780C">
      <w:pPr>
        <w:pStyle w:val="LabStepNumbered"/>
      </w:pPr>
      <w:r w:rsidRPr="00E67393">
        <w:t>Test your work by pressing {F5} to begin a debugging session. The app should initialize the start page using the view defined in Home.html which should display a table of customers as shown in the following screenshot.</w:t>
      </w:r>
    </w:p>
    <w:p w:rsidR="00D8290E" w:rsidRPr="00E67393" w:rsidRDefault="00D8290E" w:rsidP="00D8290E">
      <w:r w:rsidRPr="00E67393">
        <w:rPr>
          <w:noProof/>
        </w:rPr>
        <w:drawing>
          <wp:inline distT="0" distB="0" distL="0" distR="0" wp14:anchorId="1C05DC83" wp14:editId="27E95A78">
            <wp:extent cx="6096000" cy="2968560"/>
            <wp:effectExtent l="0" t="0" r="0" b="3810"/>
            <wp:docPr id="1" name="Picture 1" descr="https://github.com/OfficeDev/TrainingContent/raw/Dev/O3657-1%20Deep%20dive%20into%20building%20standalone%20AngularJS%20web%20applications%20with%20Bootstrap%20for%20Office%20365/Images/Fig20.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OfficeDev/TrainingContent/raw/Dev/O3657-1%20Deep%20dive%20into%20building%20standalone%20AngularJS%20web%20applications%20with%20Bootstrap%20for%20Office%20365/Images/Fig20.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08644" cy="2974717"/>
                    </a:xfrm>
                    <a:prstGeom prst="rect">
                      <a:avLst/>
                    </a:prstGeom>
                    <a:noFill/>
                    <a:ln>
                      <a:noFill/>
                    </a:ln>
                  </pic:spPr>
                </pic:pic>
              </a:graphicData>
            </a:graphic>
          </wp:inline>
        </w:drawing>
      </w:r>
    </w:p>
    <w:p w:rsidR="00D8290E" w:rsidRPr="00E67393" w:rsidRDefault="00D8290E" w:rsidP="0068780C">
      <w:pPr>
        <w:pStyle w:val="LabStepNumbered"/>
      </w:pPr>
      <w:r w:rsidRPr="00E67393">
        <w:t>Close Internet Explorer to terminate your debugging session and return to Visual Studio.</w:t>
      </w:r>
    </w:p>
    <w:p w:rsidR="00D8290E" w:rsidRPr="00E67393" w:rsidRDefault="00D8290E" w:rsidP="0068780C">
      <w:pPr>
        <w:pStyle w:val="LabStepNumbered"/>
      </w:pPr>
      <w:r w:rsidRPr="00E67393">
        <w:t xml:space="preserve">Now it is time to implement the remaining functionality needed for the service. Begin by opening </w:t>
      </w:r>
      <w:r w:rsidRPr="008C63CA">
        <w:rPr>
          <w:b/>
        </w:rPr>
        <w:t>services.js</w:t>
      </w:r>
      <w:r w:rsidRPr="00E67393">
        <w:t xml:space="preserve"> and positioning your cursor just below the </w:t>
      </w:r>
      <w:proofErr w:type="spellStart"/>
      <w:r w:rsidRPr="008C63CA">
        <w:rPr>
          <w:b/>
        </w:rPr>
        <w:t>getCustomers</w:t>
      </w:r>
      <w:proofErr w:type="spellEnd"/>
      <w:r w:rsidRPr="00E67393">
        <w:t xml:space="preserve"> function you added earlier.</w:t>
      </w:r>
    </w:p>
    <w:p w:rsidR="00D8290E" w:rsidRPr="00E67393" w:rsidRDefault="00D8290E" w:rsidP="0068780C">
      <w:pPr>
        <w:pStyle w:val="LabStepNumbered"/>
      </w:pPr>
      <w:r w:rsidRPr="00E67393">
        <w:t xml:space="preserve">Add the following function implementation to the service for the </w:t>
      </w:r>
      <w:proofErr w:type="spellStart"/>
      <w:r w:rsidRPr="008C63CA">
        <w:rPr>
          <w:b/>
        </w:rPr>
        <w:t>getCustomer</w:t>
      </w:r>
      <w:proofErr w:type="spellEnd"/>
      <w:r w:rsidRPr="00E67393">
        <w:t xml:space="preserve"> function.</w:t>
      </w:r>
    </w:p>
    <w:p w:rsidR="00D8290E" w:rsidRPr="00E67393" w:rsidRDefault="00D8290E" w:rsidP="0068780C">
      <w:pPr>
        <w:pStyle w:val="LabStepCodeBlock"/>
      </w:pPr>
      <w:r w:rsidRPr="00E67393">
        <w:t>service.getCustomer = function (id) {</w:t>
      </w:r>
    </w:p>
    <w:p w:rsidR="00D8290E" w:rsidRPr="00E67393" w:rsidRDefault="00D8290E" w:rsidP="0068780C">
      <w:pPr>
        <w:pStyle w:val="LabStepCodeBlock"/>
      </w:pPr>
      <w:r w:rsidRPr="00E67393">
        <w:t xml:space="preserve">  var restQueryUrl = "../_api/web/lists/getByTitle('Customers')/items(" + id + ")/" +</w:t>
      </w:r>
    </w:p>
    <w:p w:rsidR="00D8290E" w:rsidRPr="00E67393" w:rsidRDefault="00D8290E" w:rsidP="0068780C">
      <w:pPr>
        <w:pStyle w:val="LabStepCodeBlock"/>
      </w:pPr>
      <w:r w:rsidRPr="00E67393">
        <w:t xml:space="preserve">                     "?$select=ID,Title,FirstName,WorkPhone,HomePhone,Email";</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'GET',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8C63CA">
        <w:rPr>
          <w:b/>
        </w:rPr>
        <w:t>deleteCustomer</w:t>
      </w:r>
      <w:proofErr w:type="spellEnd"/>
      <w:r w:rsidRPr="00E67393">
        <w:t xml:space="preserve"> function.</w:t>
      </w:r>
    </w:p>
    <w:p w:rsidR="00D8290E" w:rsidRPr="00E67393" w:rsidRDefault="00D8290E" w:rsidP="0068780C">
      <w:pPr>
        <w:pStyle w:val="LabStepCodeBlock"/>
      </w:pPr>
      <w:r w:rsidRPr="00E67393">
        <w:t>service.deleteCustomer = function (id) {</w:t>
      </w:r>
    </w:p>
    <w:p w:rsidR="00D8290E" w:rsidRPr="00E67393" w:rsidRDefault="00D8290E" w:rsidP="0068780C">
      <w:pPr>
        <w:pStyle w:val="LabStepCodeBlock"/>
      </w:pPr>
      <w:r w:rsidRPr="00E67393">
        <w:t xml:space="preserve">  var restQueryUrl = "../_api/web/lists/getByTitle('Customers')/items(" + id + ")";</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'DELETE',</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lastRenderedPageBreak/>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"If-Match":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E67393">
        <w:t>addCustomer</w:t>
      </w:r>
      <w:proofErr w:type="spellEnd"/>
      <w:r w:rsidRPr="00E67393">
        <w:t xml:space="preserve"> function.</w:t>
      </w:r>
      <w:r w:rsidR="00217880">
        <w:t xml:space="preserve"> If you’d rather not type all this code by hand, you can copy it from the </w:t>
      </w:r>
      <w:r w:rsidR="008C63CA">
        <w:rPr>
          <w:b/>
        </w:rPr>
        <w:t>addCustomer.js.txt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service.addCustomer = function (FirstName, LastName, WorkPhone, HomePhone, Email) {</w:t>
      </w:r>
    </w:p>
    <w:p w:rsidR="00D8290E" w:rsidRPr="00E67393" w:rsidRDefault="00D8290E" w:rsidP="0068780C">
      <w:pPr>
        <w:pStyle w:val="LabStepCodeBlock"/>
      </w:pPr>
      <w:r w:rsidRPr="00E67393">
        <w:t xml:space="preserve">  var restQueryUrl = "../_api/web/lists/getByTitle('Customers')/items";</w:t>
      </w:r>
    </w:p>
    <w:p w:rsidR="00D8290E" w:rsidRPr="00E67393" w:rsidRDefault="00D8290E" w:rsidP="0068780C">
      <w:pPr>
        <w:pStyle w:val="LabStepCodeBlock"/>
      </w:pPr>
    </w:p>
    <w:p w:rsidR="00D8290E" w:rsidRPr="00E67393" w:rsidRDefault="00D8290E" w:rsidP="0068780C">
      <w:pPr>
        <w:pStyle w:val="LabStepCodeBlock"/>
      </w:pPr>
      <w:r w:rsidRPr="00E67393">
        <w:t xml:space="preserve">  var customerData = {</w:t>
      </w:r>
    </w:p>
    <w:p w:rsidR="00D8290E" w:rsidRPr="00E67393" w:rsidRDefault="00D8290E" w:rsidP="0068780C">
      <w:pPr>
        <w:pStyle w:val="LabStepCodeBlock"/>
      </w:pPr>
      <w:r w:rsidRPr="00E67393">
        <w:t xml:space="preserve">      __metadata: { "type": "SP.Data.CustomersListItem" },</w:t>
      </w:r>
    </w:p>
    <w:p w:rsidR="00D8290E" w:rsidRPr="00E67393" w:rsidRDefault="00D8290E" w:rsidP="0068780C">
      <w:pPr>
        <w:pStyle w:val="LabStepCodeBlock"/>
      </w:pPr>
      <w:r w:rsidRPr="00E67393">
        <w:t xml:space="preserve">      Title: LastName,</w:t>
      </w:r>
    </w:p>
    <w:p w:rsidR="00D8290E" w:rsidRPr="00E67393" w:rsidRDefault="00D8290E" w:rsidP="0068780C">
      <w:pPr>
        <w:pStyle w:val="LabStepCodeBlock"/>
      </w:pPr>
      <w:r w:rsidRPr="00E67393">
        <w:t xml:space="preserve">      FirstName: FirstName,</w:t>
      </w:r>
    </w:p>
    <w:p w:rsidR="00D8290E" w:rsidRPr="00E67393" w:rsidRDefault="00D8290E" w:rsidP="0068780C">
      <w:pPr>
        <w:pStyle w:val="LabStepCodeBlock"/>
      </w:pPr>
      <w:r w:rsidRPr="00E67393">
        <w:t xml:space="preserve">      WorkPhone: WorkPhone,</w:t>
      </w:r>
    </w:p>
    <w:p w:rsidR="00D8290E" w:rsidRPr="00E67393" w:rsidRDefault="00D8290E" w:rsidP="0068780C">
      <w:pPr>
        <w:pStyle w:val="LabStepCodeBlock"/>
      </w:pPr>
      <w:r w:rsidRPr="00E67393">
        <w:t xml:space="preserve">      HomePhone: HomePhone,</w:t>
      </w:r>
    </w:p>
    <w:p w:rsidR="00D8290E" w:rsidRPr="00E67393" w:rsidRDefault="00D8290E" w:rsidP="0068780C">
      <w:pPr>
        <w:pStyle w:val="LabStepCodeBlock"/>
      </w:pPr>
      <w:r w:rsidRPr="00E67393">
        <w:t xml:space="preserve">      Email: Email</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p>
    <w:p w:rsidR="00D8290E" w:rsidRPr="00E67393" w:rsidRDefault="00D8290E" w:rsidP="0068780C">
      <w:pPr>
        <w:pStyle w:val="LabStepCodeBlock"/>
      </w:pPr>
      <w:r w:rsidRPr="00E67393">
        <w:t xml:space="preserve">  var requestBody = JSON.stringify(customerData);       </w:t>
      </w:r>
    </w:p>
    <w:p w:rsidR="00D8290E" w:rsidRPr="00E67393" w:rsidRDefault="00D8290E" w:rsidP="0068780C">
      <w:pPr>
        <w:pStyle w:val="LabStepCodeBlock"/>
      </w:pP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data: requestBody,</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E67393">
        <w:t>updateCustomer</w:t>
      </w:r>
      <w:proofErr w:type="spellEnd"/>
      <w:r w:rsidRPr="00E67393">
        <w:t xml:space="preserve"> function.</w:t>
      </w:r>
      <w:r w:rsidR="00217880">
        <w:t xml:space="preserve"> If you’d rather not type all this code by hand, you can copy it from the </w:t>
      </w:r>
      <w:r w:rsidR="008C63CA">
        <w:rPr>
          <w:b/>
        </w:rPr>
        <w:t>updateCustomer.js.txt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service.updateCustomer = function (id, FirstName, LastName, WorkPhone, HomePhone, Email, etag) {</w:t>
      </w:r>
    </w:p>
    <w:p w:rsidR="00D8290E" w:rsidRPr="00E67393" w:rsidRDefault="00D8290E" w:rsidP="0068780C">
      <w:pPr>
        <w:pStyle w:val="LabStepCodeBlock"/>
      </w:pPr>
      <w:r w:rsidRPr="00E67393">
        <w:t xml:space="preserve">  var restQueryUrl = "../_api/web/lists/getByTitle('Customers')/items(" + id + ")";</w:t>
      </w:r>
    </w:p>
    <w:p w:rsidR="00D8290E" w:rsidRPr="00E67393" w:rsidRDefault="00D8290E" w:rsidP="0068780C">
      <w:pPr>
        <w:pStyle w:val="LabStepCodeBlock"/>
      </w:pPr>
    </w:p>
    <w:p w:rsidR="00D8290E" w:rsidRPr="00E67393" w:rsidRDefault="00D8290E" w:rsidP="0068780C">
      <w:pPr>
        <w:pStyle w:val="LabStepCodeBlock"/>
      </w:pPr>
      <w:r w:rsidRPr="00E67393">
        <w:t xml:space="preserve">  var customerData = {</w:t>
      </w:r>
    </w:p>
    <w:p w:rsidR="00D8290E" w:rsidRPr="00E67393" w:rsidRDefault="00D8290E" w:rsidP="0068780C">
      <w:pPr>
        <w:pStyle w:val="LabStepCodeBlock"/>
      </w:pPr>
      <w:r w:rsidRPr="00E67393">
        <w:t xml:space="preserve">      __metadata: { "type": "SP.Data.CustomersListItem" },</w:t>
      </w:r>
    </w:p>
    <w:p w:rsidR="00D8290E" w:rsidRPr="00E67393" w:rsidRDefault="00D8290E" w:rsidP="0068780C">
      <w:pPr>
        <w:pStyle w:val="LabStepCodeBlock"/>
      </w:pPr>
      <w:r w:rsidRPr="00E67393">
        <w:t xml:space="preserve">      Title: LastName,</w:t>
      </w:r>
    </w:p>
    <w:p w:rsidR="00D8290E" w:rsidRPr="00E67393" w:rsidRDefault="00D8290E" w:rsidP="0068780C">
      <w:pPr>
        <w:pStyle w:val="LabStepCodeBlock"/>
      </w:pPr>
      <w:r w:rsidRPr="00E67393">
        <w:t xml:space="preserve">      FirstName: FirstName,</w:t>
      </w:r>
    </w:p>
    <w:p w:rsidR="00D8290E" w:rsidRPr="00E67393" w:rsidRDefault="00D8290E" w:rsidP="0068780C">
      <w:pPr>
        <w:pStyle w:val="LabStepCodeBlock"/>
      </w:pPr>
      <w:r w:rsidRPr="00E67393">
        <w:t xml:space="preserve">      WorkPhone: WorkPhone,</w:t>
      </w:r>
    </w:p>
    <w:p w:rsidR="00D8290E" w:rsidRPr="00E67393" w:rsidRDefault="00D8290E" w:rsidP="0068780C">
      <w:pPr>
        <w:pStyle w:val="LabStepCodeBlock"/>
      </w:pPr>
      <w:r w:rsidRPr="00E67393">
        <w:t xml:space="preserve">      HomePhone: HomePhone,</w:t>
      </w:r>
    </w:p>
    <w:p w:rsidR="00D8290E" w:rsidRPr="00E67393" w:rsidRDefault="00D8290E" w:rsidP="0068780C">
      <w:pPr>
        <w:pStyle w:val="LabStepCodeBlock"/>
      </w:pPr>
      <w:r w:rsidRPr="00E67393">
        <w:t xml:space="preserve">      Email: Email</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p>
    <w:p w:rsidR="00D8290E" w:rsidRPr="00E67393" w:rsidRDefault="00D8290E" w:rsidP="0068780C">
      <w:pPr>
        <w:pStyle w:val="LabStepCodeBlock"/>
      </w:pPr>
      <w:r w:rsidRPr="00E67393">
        <w:t xml:space="preserve">  var requestBody = JSON.stringify(customerData);</w:t>
      </w:r>
    </w:p>
    <w:p w:rsidR="00D8290E" w:rsidRPr="00E67393" w:rsidRDefault="00D8290E" w:rsidP="0068780C">
      <w:pPr>
        <w:pStyle w:val="LabStepCodeBlock"/>
      </w:pP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data: requestBody,</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"If-Match": etag,</w:t>
      </w:r>
    </w:p>
    <w:p w:rsidR="00D8290E" w:rsidRPr="00E67393" w:rsidRDefault="00D8290E" w:rsidP="0068780C">
      <w:pPr>
        <w:pStyle w:val="LabStepCodeBlock"/>
      </w:pPr>
      <w:r w:rsidRPr="00E67393">
        <w:t xml:space="preserve">          "X-HTTP-METHOD": "PATCH"</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Save your changes to </w:t>
      </w:r>
      <w:r w:rsidRPr="002931AB">
        <w:rPr>
          <w:b/>
        </w:rPr>
        <w:t>services.js</w:t>
      </w:r>
      <w:r w:rsidRPr="00E67393">
        <w:t>.</w:t>
      </w:r>
    </w:p>
    <w:p w:rsidR="00D8290E" w:rsidRDefault="00D8290E" w:rsidP="0068780C">
      <w:pPr>
        <w:pStyle w:val="LabStepNumbered"/>
      </w:pPr>
      <w:r w:rsidRPr="00E67393">
        <w:t xml:space="preserve">Open </w:t>
      </w:r>
      <w:r w:rsidRPr="002931AB">
        <w:rPr>
          <w:b/>
        </w:rPr>
        <w:t>controllers.js</w:t>
      </w:r>
      <w:r w:rsidRPr="00E67393">
        <w:t xml:space="preserve"> in an editor window.</w:t>
      </w:r>
    </w:p>
    <w:p w:rsidR="002931AB" w:rsidRDefault="002931AB" w:rsidP="0068780C">
      <w:pPr>
        <w:pStyle w:val="LabStepNumbered"/>
      </w:pPr>
      <w:r>
        <w:lastRenderedPageBreak/>
        <w:t xml:space="preserve">Replace the code with creates </w:t>
      </w:r>
      <w:proofErr w:type="spellStart"/>
      <w:r w:rsidRPr="002931AB">
        <w:rPr>
          <w:b/>
        </w:rPr>
        <w:t>homeController</w:t>
      </w:r>
      <w:proofErr w:type="spellEnd"/>
      <w:r>
        <w:t xml:space="preserve"> to add the </w:t>
      </w:r>
      <w:proofErr w:type="spellStart"/>
      <w:r w:rsidRPr="002931AB">
        <w:rPr>
          <w:b/>
        </w:rPr>
        <w:t>deleteCustomer</w:t>
      </w:r>
      <w:proofErr w:type="spellEnd"/>
      <w:r>
        <w:t xml:space="preserve"> function to the $scope variable. You can </w:t>
      </w:r>
      <w:proofErr w:type="gramStart"/>
      <w:r>
        <w:t>either type the following code or copy and</w:t>
      </w:r>
      <w:proofErr w:type="gramEnd"/>
      <w:r>
        <w:t xml:space="preserve"> paste it from the </w:t>
      </w:r>
      <w:r w:rsidRPr="002931AB">
        <w:rPr>
          <w:b/>
        </w:rPr>
        <w:t>homeController.js.txt</w:t>
      </w:r>
      <w:r>
        <w:t xml:space="preserve"> file in the </w:t>
      </w:r>
      <w:r w:rsidRPr="002931AB">
        <w:rPr>
          <w:b/>
        </w:rPr>
        <w:t>Starter Files</w:t>
      </w:r>
      <w:r>
        <w:t xml:space="preserve"> folder.</w:t>
      </w:r>
    </w:p>
    <w:p w:rsidR="002931AB" w:rsidRDefault="002931AB" w:rsidP="002931AB">
      <w:pPr>
        <w:pStyle w:val="LabStepCodeBlock"/>
      </w:pPr>
      <w:r>
        <w:t>app.controller('homeController',</w:t>
      </w:r>
    </w:p>
    <w:p w:rsidR="002931AB" w:rsidRDefault="002931AB" w:rsidP="002931AB">
      <w:pPr>
        <w:pStyle w:val="LabStepCodeBlock"/>
      </w:pPr>
      <w:r>
        <w:t xml:space="preserve">    function ($scope, wingtipCrmService) {</w:t>
      </w:r>
    </w:p>
    <w:p w:rsidR="002931AB" w:rsidRDefault="002931AB" w:rsidP="002931AB">
      <w:pPr>
        <w:pStyle w:val="LabStepCodeBlock"/>
      </w:pPr>
      <w:r>
        <w:t xml:space="preserve">      wingtipCrmService.getCustomers().success(function (data) {</w:t>
      </w:r>
    </w:p>
    <w:p w:rsidR="002931AB" w:rsidRDefault="002931AB" w:rsidP="002931AB">
      <w:pPr>
        <w:pStyle w:val="LabStepCodeBlock"/>
      </w:pPr>
      <w:r>
        <w:t xml:space="preserve">        $scope.customers = data.d.results;</w:t>
      </w:r>
    </w:p>
    <w:p w:rsidR="002931AB" w:rsidRDefault="002931AB" w:rsidP="002931AB">
      <w:pPr>
        <w:pStyle w:val="LabStepCodeBlock"/>
      </w:pPr>
      <w:r>
        <w:t xml:space="preserve">        // add behavior function for view to call</w:t>
      </w:r>
    </w:p>
    <w:p w:rsidR="002931AB" w:rsidRDefault="002931AB" w:rsidP="002931AB">
      <w:pPr>
        <w:pStyle w:val="LabStepCodeBlock"/>
      </w:pPr>
      <w:r>
        <w:t xml:space="preserve">        $scope.deleteCustomer = function (id) {</w:t>
      </w:r>
    </w:p>
    <w:p w:rsidR="002931AB" w:rsidRDefault="002931AB" w:rsidP="002931AB">
      <w:pPr>
        <w:pStyle w:val="LabStepCodeBlock"/>
      </w:pPr>
      <w:r>
        <w:t xml:space="preserve">          wingtipCrmService.deleteCustomer(id).success(function (data) {</w:t>
      </w:r>
    </w:p>
    <w:p w:rsidR="002931AB" w:rsidRDefault="002931AB" w:rsidP="002931AB">
      <w:pPr>
        <w:pStyle w:val="LabStepCodeBlock"/>
      </w:pPr>
      <w:r>
        <w:t xml:space="preserve">            $scope.$apply();</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Pr="00E67393" w:rsidRDefault="002931AB" w:rsidP="002931AB">
      <w:pPr>
        <w:pStyle w:val="LabStepCodeBlock"/>
      </w:pPr>
      <w:r>
        <w:t>);</w:t>
      </w:r>
    </w:p>
    <w:p w:rsidR="00D8290E" w:rsidRPr="00E67393" w:rsidRDefault="00D8290E" w:rsidP="0068780C">
      <w:pPr>
        <w:pStyle w:val="LabStepNumbered"/>
      </w:pPr>
      <w:r w:rsidRPr="00E67393">
        <w:t xml:space="preserve">Replace the code which creates the </w:t>
      </w:r>
      <w:proofErr w:type="spellStart"/>
      <w:r w:rsidRPr="002931AB">
        <w:rPr>
          <w:b/>
        </w:rPr>
        <w:t>newController</w:t>
      </w:r>
      <w:proofErr w:type="spellEnd"/>
      <w:r w:rsidRPr="00E67393">
        <w:t xml:space="preserve"> with the following code.</w:t>
      </w:r>
      <w:r w:rsidR="00217880">
        <w:t xml:space="preserve"> If you’d rather not type all this code by hand, you can copy it from the </w:t>
      </w:r>
      <w:r w:rsidR="008C63CA">
        <w:rPr>
          <w:b/>
        </w:rPr>
        <w:t>newController.js.txt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app.controller('newController',</w:t>
      </w:r>
    </w:p>
    <w:p w:rsidR="00D8290E" w:rsidRPr="00E67393" w:rsidRDefault="00D8290E" w:rsidP="0068780C">
      <w:pPr>
        <w:pStyle w:val="LabStepCodeBlock"/>
      </w:pPr>
      <w:r w:rsidRPr="00E67393">
        <w:t xml:space="preserve">    function ($scope, $location, wingtipCrmService) {</w:t>
      </w:r>
    </w:p>
    <w:p w:rsidR="00D8290E" w:rsidRPr="00E67393" w:rsidRDefault="00D8290E" w:rsidP="0068780C">
      <w:pPr>
        <w:pStyle w:val="LabStepCodeBlock"/>
      </w:pPr>
    </w:p>
    <w:p w:rsidR="00D8290E" w:rsidRPr="00E67393" w:rsidRDefault="00D8290E" w:rsidP="0068780C">
      <w:pPr>
        <w:pStyle w:val="LabStepCodeBlock"/>
      </w:pPr>
      <w:r w:rsidRPr="00E67393">
        <w:t xml:space="preserve">        $scope.customer = {};</w:t>
      </w:r>
    </w:p>
    <w:p w:rsidR="00D8290E" w:rsidRPr="00E67393" w:rsidRDefault="00D8290E" w:rsidP="0068780C">
      <w:pPr>
        <w:pStyle w:val="LabStepCodeBlock"/>
      </w:pPr>
      <w:r w:rsidRPr="00E67393">
        <w:t xml:space="preserve">        $scope.customer.FirstName = "";</w:t>
      </w:r>
    </w:p>
    <w:p w:rsidR="00D8290E" w:rsidRPr="00E67393" w:rsidRDefault="00D8290E" w:rsidP="0068780C">
      <w:pPr>
        <w:pStyle w:val="LabStepCodeBlock"/>
      </w:pPr>
      <w:r w:rsidRPr="00E67393">
        <w:t xml:space="preserve">        $scope.customer.Title = "";</w:t>
      </w:r>
    </w:p>
    <w:p w:rsidR="00D8290E" w:rsidRPr="00E67393" w:rsidRDefault="00D8290E" w:rsidP="0068780C">
      <w:pPr>
        <w:pStyle w:val="LabStepCodeBlock"/>
      </w:pPr>
      <w:r w:rsidRPr="00E67393">
        <w:t xml:space="preserve">        $scope.customer.WorkPhone = "";</w:t>
      </w:r>
    </w:p>
    <w:p w:rsidR="00D8290E" w:rsidRPr="00E67393" w:rsidRDefault="00D8290E" w:rsidP="0068780C">
      <w:pPr>
        <w:pStyle w:val="LabStepCodeBlock"/>
      </w:pPr>
      <w:r w:rsidRPr="00E67393">
        <w:t xml:space="preserve">        $scope.customer.HomePhone = "";</w:t>
      </w:r>
    </w:p>
    <w:p w:rsidR="00D8290E" w:rsidRPr="00E67393" w:rsidRDefault="00D8290E" w:rsidP="0068780C">
      <w:pPr>
        <w:pStyle w:val="LabStepCodeBlock"/>
      </w:pPr>
      <w:r w:rsidRPr="00E67393">
        <w:t xml:space="preserve">        $scope.customer.Email = "";</w:t>
      </w:r>
    </w:p>
    <w:p w:rsidR="00D8290E" w:rsidRPr="00E67393" w:rsidRDefault="00D8290E" w:rsidP="0068780C">
      <w:pPr>
        <w:pStyle w:val="LabStepCodeBlock"/>
      </w:pPr>
    </w:p>
    <w:p w:rsidR="00D8290E" w:rsidRPr="00E67393" w:rsidRDefault="00D8290E" w:rsidP="0068780C">
      <w:pPr>
        <w:pStyle w:val="LabStepCodeBlock"/>
      </w:pPr>
      <w:r w:rsidRPr="00E67393">
        <w:t xml:space="preserve">        $scope.addCustomer = function () {</w:t>
      </w:r>
    </w:p>
    <w:p w:rsidR="00D8290E" w:rsidRPr="00E67393" w:rsidRDefault="00D8290E" w:rsidP="0068780C">
      <w:pPr>
        <w:pStyle w:val="LabStepCodeBlock"/>
      </w:pPr>
      <w:r w:rsidRPr="00E67393">
        <w:t xml:space="preserve">            var firstName = $scope.customer.FirstName;</w:t>
      </w:r>
    </w:p>
    <w:p w:rsidR="00D8290E" w:rsidRPr="00E67393" w:rsidRDefault="00D8290E" w:rsidP="0068780C">
      <w:pPr>
        <w:pStyle w:val="LabStepCodeBlock"/>
      </w:pPr>
      <w:r w:rsidRPr="00E67393">
        <w:t xml:space="preserve">            var lastName = $scope.customer.Title;</w:t>
      </w:r>
    </w:p>
    <w:p w:rsidR="00D8290E" w:rsidRPr="00E67393" w:rsidRDefault="00D8290E" w:rsidP="0068780C">
      <w:pPr>
        <w:pStyle w:val="LabStepCodeBlock"/>
      </w:pPr>
      <w:r w:rsidRPr="00E67393">
        <w:t xml:space="preserve">            var workPhone = $scope.customer.WorkPhone;</w:t>
      </w:r>
    </w:p>
    <w:p w:rsidR="00D8290E" w:rsidRPr="00E67393" w:rsidRDefault="00D8290E" w:rsidP="0068780C">
      <w:pPr>
        <w:pStyle w:val="LabStepCodeBlock"/>
      </w:pPr>
      <w:r w:rsidRPr="00E67393">
        <w:t xml:space="preserve">            var homePhone = $scope.customer.HomePhone;</w:t>
      </w:r>
    </w:p>
    <w:p w:rsidR="00D8290E" w:rsidRPr="00E67393" w:rsidRDefault="00D8290E" w:rsidP="0068780C">
      <w:pPr>
        <w:pStyle w:val="LabStepCodeBlock"/>
      </w:pPr>
      <w:r w:rsidRPr="00E67393">
        <w:t xml:space="preserve">            var email = $scope.customer.Email;</w:t>
      </w:r>
    </w:p>
    <w:p w:rsidR="00D8290E" w:rsidRPr="00E67393" w:rsidRDefault="00D8290E" w:rsidP="0068780C">
      <w:pPr>
        <w:pStyle w:val="LabStepCodeBlock"/>
      </w:pPr>
      <w:r w:rsidRPr="00E67393">
        <w:t xml:space="preserve">            wingtipCrmService.addCustomer(firstName, lastName, workPhone, homePhone, email)</w:t>
      </w:r>
    </w:p>
    <w:p w:rsidR="00D8290E" w:rsidRPr="00E67393" w:rsidRDefault="00D8290E" w:rsidP="0068780C">
      <w:pPr>
        <w:pStyle w:val="LabStepCodeBlock"/>
      </w:pPr>
      <w:r w:rsidRPr="00E67393">
        <w:t xml:space="preserve">              .success(function (data) {</w:t>
      </w:r>
    </w:p>
    <w:p w:rsidR="00D8290E" w:rsidRPr="00E67393" w:rsidRDefault="00D8290E" w:rsidP="0068780C">
      <w:pPr>
        <w:pStyle w:val="LabStepCodeBlock"/>
      </w:pPr>
      <w:r w:rsidRPr="00E67393">
        <w:t xml:space="preserve">                  $location.path("/");</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Replace the code which creates the </w:t>
      </w:r>
      <w:proofErr w:type="spellStart"/>
      <w:r w:rsidRPr="002931AB">
        <w:rPr>
          <w:b/>
        </w:rPr>
        <w:t>viewController</w:t>
      </w:r>
      <w:proofErr w:type="spellEnd"/>
      <w:r w:rsidRPr="00E67393">
        <w:t xml:space="preserve"> with the following code.</w:t>
      </w:r>
    </w:p>
    <w:p w:rsidR="00D8290E" w:rsidRPr="00E67393" w:rsidRDefault="00D8290E" w:rsidP="0068780C">
      <w:pPr>
        <w:pStyle w:val="LabStepCodeBlock"/>
      </w:pPr>
      <w:r w:rsidRPr="00E67393">
        <w:t>app.controller('viewController',</w:t>
      </w:r>
    </w:p>
    <w:p w:rsidR="00D8290E" w:rsidRPr="00E67393" w:rsidRDefault="00D8290E" w:rsidP="0068780C">
      <w:pPr>
        <w:pStyle w:val="LabStepCodeBlock"/>
      </w:pPr>
      <w:r w:rsidRPr="00E67393">
        <w:t xml:space="preserve">    function ($scope, $routeParams, wingtipCrmService) {</w:t>
      </w:r>
    </w:p>
    <w:p w:rsidR="00D8290E" w:rsidRPr="00E67393" w:rsidRDefault="00D8290E" w:rsidP="0068780C">
      <w:pPr>
        <w:pStyle w:val="LabStepCodeBlock"/>
      </w:pPr>
      <w:r w:rsidRPr="00E67393">
        <w:t xml:space="preserve">        var id = $routeParams.id;</w:t>
      </w:r>
    </w:p>
    <w:p w:rsidR="00D8290E" w:rsidRPr="00E67393" w:rsidRDefault="00D8290E" w:rsidP="0068780C">
      <w:pPr>
        <w:pStyle w:val="LabStepCodeBlock"/>
      </w:pPr>
      <w:r w:rsidRPr="00E67393">
        <w:t xml:space="preserve">        wingtipCrmService.getCustomer(id).success(function (data) {</w:t>
      </w:r>
    </w:p>
    <w:p w:rsidR="00D8290E" w:rsidRPr="00E67393" w:rsidRDefault="00D8290E" w:rsidP="0068780C">
      <w:pPr>
        <w:pStyle w:val="LabStepCodeBlock"/>
      </w:pPr>
      <w:r w:rsidRPr="00E67393">
        <w:t xml:space="preserve">            $scope.customer = data.d;</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Replace the code which creates the </w:t>
      </w:r>
      <w:proofErr w:type="spellStart"/>
      <w:r w:rsidRPr="002931AB">
        <w:rPr>
          <w:b/>
        </w:rPr>
        <w:t>editController</w:t>
      </w:r>
      <w:proofErr w:type="spellEnd"/>
      <w:r w:rsidRPr="00E67393">
        <w:t xml:space="preserve"> with the following code.</w:t>
      </w:r>
      <w:r w:rsidR="00217880">
        <w:t xml:space="preserve"> If you’d rather not type all this code by hand, you can copy it from the </w:t>
      </w:r>
      <w:r w:rsidR="002931AB">
        <w:rPr>
          <w:b/>
        </w:rPr>
        <w:t>editController.js.txt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app.controller('editController',</w:t>
      </w:r>
    </w:p>
    <w:p w:rsidR="002009A8" w:rsidRDefault="002009A8" w:rsidP="002009A8">
      <w:pPr>
        <w:pStyle w:val="LabStepCodeBlock"/>
      </w:pPr>
      <w:r>
        <w:t xml:space="preserve">  function ($scope, $routeParams, $location, wingtipCrmService) {</w:t>
      </w:r>
    </w:p>
    <w:p w:rsidR="002009A8" w:rsidRDefault="002009A8" w:rsidP="002009A8">
      <w:pPr>
        <w:pStyle w:val="LabStepCodeBlock"/>
      </w:pPr>
      <w:r>
        <w:t xml:space="preserve">    var id = $routeParams.id;</w:t>
      </w:r>
    </w:p>
    <w:p w:rsidR="002009A8" w:rsidRDefault="002009A8" w:rsidP="002009A8">
      <w:pPr>
        <w:pStyle w:val="LabStepCodeBlock"/>
      </w:pPr>
      <w:r>
        <w:t xml:space="preserve">    wingtipCrmService.getCustomer(id).success(function (data) {</w:t>
      </w:r>
    </w:p>
    <w:p w:rsidR="002009A8" w:rsidRDefault="002009A8" w:rsidP="002009A8">
      <w:pPr>
        <w:pStyle w:val="LabStepCodeBlock"/>
      </w:pPr>
      <w:r>
        <w:t xml:space="preserve">      $scope.customer = data.d;</w:t>
      </w:r>
    </w:p>
    <w:p w:rsidR="002009A8" w:rsidRDefault="002009A8" w:rsidP="002009A8">
      <w:pPr>
        <w:pStyle w:val="LabStepCodeBlock"/>
      </w:pPr>
    </w:p>
    <w:p w:rsidR="002009A8" w:rsidRDefault="002009A8" w:rsidP="002009A8">
      <w:pPr>
        <w:pStyle w:val="LabStepCodeBlock"/>
      </w:pPr>
      <w:r>
        <w:t xml:space="preserve">      $scope.updateCustomer = function () {</w:t>
      </w:r>
    </w:p>
    <w:p w:rsidR="002009A8" w:rsidRDefault="002009A8" w:rsidP="002009A8">
      <w:pPr>
        <w:pStyle w:val="LabStepCodeBlock"/>
      </w:pPr>
      <w:r>
        <w:t xml:space="preserve">        var firstName = $scope.customer.FirstName;</w:t>
      </w:r>
    </w:p>
    <w:p w:rsidR="002009A8" w:rsidRDefault="002009A8" w:rsidP="002009A8">
      <w:pPr>
        <w:pStyle w:val="LabStepCodeBlock"/>
      </w:pPr>
      <w:r>
        <w:t xml:space="preserve">        var lastName = $scope.customer.Title;</w:t>
      </w:r>
    </w:p>
    <w:p w:rsidR="002009A8" w:rsidRDefault="002009A8" w:rsidP="002009A8">
      <w:pPr>
        <w:pStyle w:val="LabStepCodeBlock"/>
      </w:pPr>
      <w:r>
        <w:t xml:space="preserve">        var workPhone = $scope.customer.WorkPhone;</w:t>
      </w:r>
    </w:p>
    <w:p w:rsidR="002009A8" w:rsidRDefault="002009A8" w:rsidP="002009A8">
      <w:pPr>
        <w:pStyle w:val="LabStepCodeBlock"/>
      </w:pPr>
      <w:r>
        <w:t xml:space="preserve">        var homePhone = $scope.customer.HomePhone;</w:t>
      </w:r>
    </w:p>
    <w:p w:rsidR="002009A8" w:rsidRDefault="002009A8" w:rsidP="002009A8">
      <w:pPr>
        <w:pStyle w:val="LabStepCodeBlock"/>
      </w:pPr>
      <w:r>
        <w:t xml:space="preserve">        var email = $scope.customer.Email;</w:t>
      </w:r>
    </w:p>
    <w:p w:rsidR="002009A8" w:rsidRDefault="002009A8" w:rsidP="002009A8">
      <w:pPr>
        <w:pStyle w:val="LabStepCodeBlock"/>
      </w:pPr>
      <w:r>
        <w:t xml:space="preserve">        var etag = $scope.customer.__metadata.etag;</w:t>
      </w:r>
    </w:p>
    <w:p w:rsidR="002009A8" w:rsidRDefault="002009A8" w:rsidP="002009A8">
      <w:pPr>
        <w:pStyle w:val="LabStepCodeBlock"/>
      </w:pPr>
      <w:r>
        <w:t xml:space="preserve">        wingtipCrmService.updateCustomer(id, firstName, lastName, workPhone, homePhone, email, etag)</w:t>
      </w:r>
    </w:p>
    <w:p w:rsidR="002009A8" w:rsidRDefault="002009A8" w:rsidP="002009A8">
      <w:pPr>
        <w:pStyle w:val="LabStepCodeBlock"/>
      </w:pPr>
      <w:r>
        <w:t xml:space="preserve">        .success(function (data) {</w:t>
      </w:r>
    </w:p>
    <w:p w:rsidR="002009A8" w:rsidRDefault="002009A8" w:rsidP="002009A8">
      <w:pPr>
        <w:pStyle w:val="LabStepCodeBlock"/>
      </w:pPr>
      <w:r>
        <w:lastRenderedPageBreak/>
        <w:t xml:space="preserve">          $location.path("/");</w:t>
      </w:r>
    </w:p>
    <w:p w:rsidR="002009A8" w:rsidRDefault="002009A8" w:rsidP="002009A8">
      <w:pPr>
        <w:pStyle w:val="LabStepCodeBlock"/>
      </w:pPr>
      <w:r>
        <w:t xml:space="preserve">        });</w:t>
      </w:r>
    </w:p>
    <w:p w:rsidR="002009A8" w:rsidRDefault="002009A8" w:rsidP="002009A8">
      <w:pPr>
        <w:pStyle w:val="LabStepCodeBlock"/>
      </w:pPr>
      <w:r>
        <w:t xml:space="preserve">      }</w:t>
      </w:r>
    </w:p>
    <w:p w:rsidR="002009A8" w:rsidRDefault="002009A8" w:rsidP="002009A8">
      <w:pPr>
        <w:pStyle w:val="LabStepCodeBlock"/>
      </w:pPr>
      <w:r>
        <w:t xml:space="preserve">    });</w:t>
      </w:r>
    </w:p>
    <w:p w:rsidR="002009A8" w:rsidRDefault="002009A8" w:rsidP="002009A8">
      <w:pPr>
        <w:pStyle w:val="LabStepCodeBlock"/>
      </w:pPr>
      <w:r>
        <w:t xml:space="preserve">  }</w:t>
      </w:r>
    </w:p>
    <w:p w:rsidR="00D8290E" w:rsidRPr="00E67393" w:rsidRDefault="002009A8" w:rsidP="002009A8">
      <w:pPr>
        <w:pStyle w:val="LabStepCodeBlock"/>
      </w:pPr>
      <w:r>
        <w:t>);</w:t>
      </w:r>
    </w:p>
    <w:p w:rsidR="00D8290E" w:rsidRPr="00E67393" w:rsidRDefault="00D8290E" w:rsidP="0068780C">
      <w:pPr>
        <w:pStyle w:val="LabStepNumbered"/>
      </w:pPr>
      <w:r w:rsidRPr="00E67393">
        <w:t xml:space="preserve">Save your changes to </w:t>
      </w:r>
      <w:r w:rsidRPr="002009A8">
        <w:rPr>
          <w:b/>
        </w:rPr>
        <w:t>controllers.js</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new.html</w:t>
      </w:r>
      <w:r w:rsidRPr="00E67393">
        <w:t xml:space="preserve"> and replace the contents with the following HTML layout.</w:t>
      </w:r>
      <w:r w:rsidR="00217880">
        <w:t xml:space="preserve"> If you’d rather not type all this code by hand, you can copy it from the </w:t>
      </w:r>
      <w:r w:rsidR="002009A8">
        <w:rPr>
          <w:b/>
        </w:rPr>
        <w:t>new.html.txt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&lt;h3&gt;New Customer&lt;/h3&gt;</w:t>
      </w:r>
    </w:p>
    <w:p w:rsidR="00D8290E" w:rsidRPr="00E67393" w:rsidRDefault="00D8290E" w:rsidP="0068780C">
      <w:pPr>
        <w:pStyle w:val="LabStepCodeBlock"/>
      </w:pPr>
    </w:p>
    <w:p w:rsidR="00D8290E" w:rsidRPr="00E67393" w:rsidRDefault="00D8290E" w:rsidP="0068780C">
      <w:pPr>
        <w:pStyle w:val="LabStepCodeBlock"/>
      </w:pPr>
      <w:r w:rsidRPr="00E67393">
        <w:t>&lt;div class="form-horizontal"&gt;</w:t>
      </w:r>
    </w:p>
    <w:p w:rsidR="00D8290E" w:rsidRPr="00E67393" w:rsidRDefault="00D8290E" w:rsidP="0068780C">
      <w:pPr>
        <w:pStyle w:val="LabStepCodeBlock"/>
      </w:pPr>
      <w:r w:rsidRPr="00E67393">
        <w:t xml:space="preserve">    &lt;fieldset&gt;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for="txtFirstName" class="col-lg-2 control-label"&gt;First Name:&lt;/label&gt;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id="txtFirstName" type="text" class="form-control" ng-model="customer.FirstName"&gt;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for="txtLastName" class="col-lg-2 control-label"&gt;Last Name:&lt;/label&gt;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id="txtLastName" type="text" class="form-control" ng-model="customer.Title"&gt;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for="txtWorkPhone" class="col-lg-2 control-label"&gt;Work Phone:&lt;/label&gt;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id="txtWorkPhone" type="text" class="form-control" ng-model="customer.WorkPhone"&gt;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for="txtHomePhone" class="col-lg-2 control-label"&gt;Home Phone:&lt;/label&gt;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id="txtHomePhone" type="text" class="form-control" ng-model="customer.HomePhone"&gt;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for="txtEMailAddress" class="col-lg-2 control-label"&gt;EMail Addresss:&lt;/label&gt;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id="txtEMailAddress" type="text" class="form-control" ng-model="customer.Email"&gt;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&lt;div class="col-lg-offset-2"&gt;</w:t>
      </w:r>
    </w:p>
    <w:p w:rsidR="00D8290E" w:rsidRPr="00E67393" w:rsidRDefault="00D8290E" w:rsidP="0068780C">
      <w:pPr>
        <w:pStyle w:val="LabStepCodeBlock"/>
      </w:pPr>
      <w:r w:rsidRPr="00E67393">
        <w:t xml:space="preserve">                &lt;input id="cmdSave" type="button" class="button" value="Save" data-ng-click="addCustomer()" /&gt;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&lt;/fieldset&gt;</w:t>
      </w:r>
    </w:p>
    <w:p w:rsidR="00D8290E" w:rsidRPr="00E67393" w:rsidRDefault="00D8290E" w:rsidP="0068780C">
      <w:pPr>
        <w:pStyle w:val="LabStepCodeBlock"/>
      </w:pPr>
      <w:r w:rsidRPr="00E67393">
        <w:t>&lt;/div&gt;</w:t>
      </w:r>
    </w:p>
    <w:p w:rsidR="00D8290E" w:rsidRPr="00E67393" w:rsidRDefault="00D8290E" w:rsidP="0068780C">
      <w:pPr>
        <w:pStyle w:val="LabStepCodeBlock"/>
      </w:pPr>
    </w:p>
    <w:p w:rsidR="00D8290E" w:rsidRPr="00E67393" w:rsidRDefault="00D8290E" w:rsidP="0068780C">
      <w:pPr>
        <w:pStyle w:val="LabStepCodeBlock"/>
      </w:pPr>
      <w:r w:rsidRPr="00E67393">
        <w:t>&lt;hr /&gt;</w:t>
      </w:r>
    </w:p>
    <w:p w:rsidR="00D8290E" w:rsidRPr="00E67393" w:rsidRDefault="00D8290E" w:rsidP="0068780C">
      <w:pPr>
        <w:pStyle w:val="LabStepCodeBlock"/>
      </w:pPr>
    </w:p>
    <w:p w:rsidR="00D8290E" w:rsidRPr="00E67393" w:rsidRDefault="00D8290E" w:rsidP="0068780C">
      <w:pPr>
        <w:pStyle w:val="LabStepCodeBlock"/>
      </w:pPr>
      <w:r w:rsidRPr="00E67393">
        <w:t>&lt;a href="#/"&gt;Return to customers list&lt;/a&gt;</w:t>
      </w:r>
    </w:p>
    <w:p w:rsidR="00D8290E" w:rsidRPr="00E67393" w:rsidRDefault="00D8290E" w:rsidP="0068780C">
      <w:pPr>
        <w:pStyle w:val="LabStepNumbered"/>
      </w:pPr>
      <w:r w:rsidRPr="00E67393">
        <w:t xml:space="preserve">Save and close </w:t>
      </w:r>
      <w:r w:rsidRPr="002009A8">
        <w:rPr>
          <w:b/>
        </w:rPr>
        <w:t>new.html</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view.html</w:t>
      </w:r>
      <w:r w:rsidRPr="00E67393">
        <w:t xml:space="preserve"> and replace the contents with the following HTML layout.</w:t>
      </w:r>
      <w:r w:rsidR="00217880">
        <w:t xml:space="preserve"> If you’d rather not type all this code by hand, you can copy it from the </w:t>
      </w:r>
      <w:r w:rsidR="002009A8">
        <w:rPr>
          <w:b/>
        </w:rPr>
        <w:t>view.html.txt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&lt;h3&gt;View Customer&lt;/h3&gt;</w:t>
      </w:r>
    </w:p>
    <w:p w:rsidR="002009A8" w:rsidRDefault="002009A8" w:rsidP="002009A8">
      <w:pPr>
        <w:pStyle w:val="LabStepCodeBlock"/>
      </w:pPr>
    </w:p>
    <w:p w:rsidR="002009A8" w:rsidRDefault="002009A8" w:rsidP="002009A8">
      <w:pPr>
        <w:pStyle w:val="LabStepCodeBlock"/>
      </w:pPr>
      <w:r>
        <w:t>&lt;div class="form-horizontal"&gt;</w:t>
      </w:r>
    </w:p>
    <w:p w:rsidR="002009A8" w:rsidRDefault="002009A8" w:rsidP="002009A8">
      <w:pPr>
        <w:pStyle w:val="LabStepCodeBlock"/>
      </w:pPr>
      <w:r>
        <w:t xml:space="preserve">  &lt;fieldset&gt;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control-label"&gt;ID:&lt;/label&gt;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w:t>
      </w:r>
    </w:p>
    <w:p w:rsidR="002009A8" w:rsidRDefault="002009A8" w:rsidP="002009A8">
      <w:pPr>
        <w:pStyle w:val="LabStepCodeBlock"/>
      </w:pPr>
      <w:r>
        <w:t xml:space="preserve">               ng-model="customer.ID"&gt;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for="txtFirstName" class="col-lg-2 control-label"&gt;First Name:&lt;/label&gt;</w:t>
      </w:r>
    </w:p>
    <w:p w:rsidR="002009A8" w:rsidRDefault="002009A8" w:rsidP="002009A8">
      <w:pPr>
        <w:pStyle w:val="LabStepCodeBlock"/>
      </w:pPr>
      <w:r>
        <w:lastRenderedPageBreak/>
        <w:t xml:space="preserve">      &lt;div class="col-lg-6"&gt;</w:t>
      </w:r>
    </w:p>
    <w:p w:rsidR="002009A8" w:rsidRDefault="002009A8" w:rsidP="002009A8">
      <w:pPr>
        <w:pStyle w:val="LabStepCodeBlock"/>
      </w:pPr>
      <w:r>
        <w:t xml:space="preserve">        &lt;input id="txtFirstName" type="text" readonly class="form-control"</w:t>
      </w:r>
    </w:p>
    <w:p w:rsidR="002009A8" w:rsidRDefault="002009A8" w:rsidP="002009A8">
      <w:pPr>
        <w:pStyle w:val="LabStepCodeBlock"/>
      </w:pPr>
      <w:r>
        <w:t xml:space="preserve">               ng-model="customer.FirstName"&gt;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for="txtLastName" class="col-lg-2 control-label"&gt;Last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id="txtLastName" type="text" readonly class="form-control"</w:t>
      </w:r>
    </w:p>
    <w:p w:rsidR="002009A8" w:rsidRDefault="002009A8" w:rsidP="002009A8">
      <w:pPr>
        <w:pStyle w:val="LabStepCodeBlock"/>
      </w:pPr>
      <w:r>
        <w:t xml:space="preserve">               ng-model="customer.Title"&gt;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for="txtWorkPhone" class="col-lg-2 control-label"&gt;Work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id="txtWorkPhone" type="text" readonly class="form-control"</w:t>
      </w:r>
    </w:p>
    <w:p w:rsidR="002009A8" w:rsidRDefault="002009A8" w:rsidP="002009A8">
      <w:pPr>
        <w:pStyle w:val="LabStepCodeBlock"/>
      </w:pPr>
      <w:r>
        <w:t xml:space="preserve">               ng-model="customer.WorkPhone"&gt;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for="txtHomePhone" class="col-lg-2 control-label"&gt;Home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id="txtHomePhone" type="text" readonly class="form-control"</w:t>
      </w:r>
    </w:p>
    <w:p w:rsidR="002009A8" w:rsidRDefault="002009A8" w:rsidP="002009A8">
      <w:pPr>
        <w:pStyle w:val="LabStepCodeBlock"/>
      </w:pPr>
      <w:r>
        <w:t xml:space="preserve">               ng-model="customer.HomePhone"&gt;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for="txtEMailAddress" class="col-lg-2 control-label"&gt;EMail Addresss:&lt;/label&gt;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id="txtEMailAddress" type="text" readonly class="form-control"</w:t>
      </w:r>
    </w:p>
    <w:p w:rsidR="002009A8" w:rsidRDefault="002009A8" w:rsidP="002009A8">
      <w:pPr>
        <w:pStyle w:val="LabStepCodeBlock"/>
      </w:pPr>
      <w:r>
        <w:t xml:space="preserve">               ng-model="customer.Email"&gt;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&lt;/fieldset&gt;</w:t>
      </w:r>
    </w:p>
    <w:p w:rsidR="002009A8" w:rsidRDefault="002009A8" w:rsidP="002009A8">
      <w:pPr>
        <w:pStyle w:val="LabStepCodeBlock"/>
      </w:pPr>
    </w:p>
    <w:p w:rsidR="002009A8" w:rsidRDefault="002009A8" w:rsidP="002009A8">
      <w:pPr>
        <w:pStyle w:val="LabStepCodeBlock"/>
      </w:pPr>
      <w:r>
        <w:t>&lt;/div&gt;</w:t>
      </w:r>
    </w:p>
    <w:p w:rsidR="002009A8" w:rsidRDefault="002009A8" w:rsidP="002009A8">
      <w:pPr>
        <w:pStyle w:val="LabStepCodeBlock"/>
      </w:pPr>
    </w:p>
    <w:p w:rsidR="002009A8" w:rsidRDefault="002009A8" w:rsidP="002009A8">
      <w:pPr>
        <w:pStyle w:val="LabStepCodeBlock"/>
      </w:pPr>
      <w:r>
        <w:t>&lt;hr /&gt;</w:t>
      </w:r>
    </w:p>
    <w:p w:rsidR="002009A8" w:rsidRDefault="002009A8" w:rsidP="002009A8">
      <w:pPr>
        <w:pStyle w:val="LabStepCodeBlock"/>
      </w:pPr>
    </w:p>
    <w:p w:rsidR="002009A8" w:rsidRDefault="002009A8" w:rsidP="002009A8">
      <w:pPr>
        <w:pStyle w:val="LabStepCodeBlock"/>
      </w:pPr>
      <w:r>
        <w:t>&lt;a href="#/edit/{{customer.Id}}"&gt;Edit this Customer&lt;/a&gt;</w:t>
      </w:r>
    </w:p>
    <w:p w:rsidR="002009A8" w:rsidRDefault="002009A8" w:rsidP="002009A8">
      <w:pPr>
        <w:pStyle w:val="LabStepCodeBlock"/>
      </w:pPr>
      <w:r>
        <w:t>&lt;br /&gt;</w:t>
      </w:r>
    </w:p>
    <w:p w:rsidR="00D8290E" w:rsidRPr="00E67393" w:rsidRDefault="002009A8" w:rsidP="002009A8">
      <w:pPr>
        <w:pStyle w:val="LabStepCodeBlock"/>
      </w:pPr>
      <w:r>
        <w:t>&lt;a href="#/"&gt;Return to Customers List&lt;/a&gt;</w:t>
      </w:r>
    </w:p>
    <w:p w:rsidR="00D8290E" w:rsidRPr="00E67393" w:rsidRDefault="00D8290E" w:rsidP="0068780C">
      <w:pPr>
        <w:pStyle w:val="LabStepNumbered"/>
      </w:pPr>
      <w:r w:rsidRPr="00E67393">
        <w:t xml:space="preserve">Save and close </w:t>
      </w:r>
      <w:r w:rsidRPr="002009A8">
        <w:rPr>
          <w:b/>
        </w:rPr>
        <w:t>v</w:t>
      </w:r>
      <w:r w:rsidRPr="002009A8">
        <w:rPr>
          <w:rStyle w:val="LabStepNumberedChar"/>
          <w:b/>
        </w:rPr>
        <w:t>i</w:t>
      </w:r>
      <w:r w:rsidRPr="002009A8">
        <w:rPr>
          <w:b/>
        </w:rPr>
        <w:t>ew.html</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edit.html</w:t>
      </w:r>
      <w:r w:rsidRPr="00E67393">
        <w:t xml:space="preserve"> and replace the contents with the following HTML layout.</w:t>
      </w:r>
      <w:r w:rsidR="00217880" w:rsidRPr="00217880">
        <w:t xml:space="preserve"> </w:t>
      </w:r>
      <w:r w:rsidR="00217880">
        <w:t xml:space="preserve">If you’d rather not type all this code by hand, you can copy it from the </w:t>
      </w:r>
      <w:r w:rsidR="002009A8">
        <w:rPr>
          <w:b/>
        </w:rPr>
        <w:t>edit.html.txt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&lt;h3&gt;Edit Customer&lt;/h3&gt;</w:t>
      </w:r>
    </w:p>
    <w:p w:rsidR="002009A8" w:rsidRDefault="002009A8" w:rsidP="002009A8">
      <w:pPr>
        <w:pStyle w:val="LabStepCodeBlock"/>
      </w:pPr>
    </w:p>
    <w:p w:rsidR="002009A8" w:rsidRDefault="002009A8" w:rsidP="002009A8">
      <w:pPr>
        <w:pStyle w:val="LabStepCodeBlock"/>
      </w:pPr>
      <w:r>
        <w:t>&lt;div class="form-horizontal"&gt;</w:t>
      </w:r>
    </w:p>
    <w:p w:rsidR="002009A8" w:rsidRDefault="002009A8" w:rsidP="002009A8">
      <w:pPr>
        <w:pStyle w:val="LabStepCodeBlock"/>
      </w:pPr>
      <w:r>
        <w:t xml:space="preserve">  &lt;fieldset&gt;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control-label"&gt;ID:&lt;/label&gt;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 </w:t>
      </w:r>
    </w:p>
    <w:p w:rsidR="002009A8" w:rsidRDefault="002009A8" w:rsidP="002009A8">
      <w:pPr>
        <w:pStyle w:val="LabStepCodeBlock"/>
      </w:pPr>
      <w:r>
        <w:t xml:space="preserve">               ng-model="customer.ID"&gt;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for="txtFirstName" class="col-lg-2 control-label"&gt;First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id="txtFirstName" type="text" class="form-control" </w:t>
      </w:r>
    </w:p>
    <w:p w:rsidR="002009A8" w:rsidRDefault="002009A8" w:rsidP="002009A8">
      <w:pPr>
        <w:pStyle w:val="LabStepCodeBlock"/>
      </w:pPr>
      <w:r>
        <w:t xml:space="preserve">               ng-model="customer.FirstName"&gt;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for="txtLastName" class="col-lg-2 control-label"&gt;Last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id="txtLastName" type="text" class="form-control" </w:t>
      </w:r>
    </w:p>
    <w:p w:rsidR="002009A8" w:rsidRDefault="002009A8" w:rsidP="002009A8">
      <w:pPr>
        <w:pStyle w:val="LabStepCodeBlock"/>
      </w:pPr>
      <w:r>
        <w:t xml:space="preserve">               ng-model="customer.Title"&gt;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lastRenderedPageBreak/>
        <w:t xml:space="preserve">      &lt;label for="txtWorkPhone" class="col-lg-2 control-label"&gt;Work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id="txtWorkPhone" type="text" class="form-control" </w:t>
      </w:r>
    </w:p>
    <w:p w:rsidR="002009A8" w:rsidRDefault="002009A8" w:rsidP="002009A8">
      <w:pPr>
        <w:pStyle w:val="LabStepCodeBlock"/>
      </w:pPr>
      <w:r>
        <w:t xml:space="preserve">               ng-model="customer.WorkPhone"&gt;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for="txtHomePhone" class="col-lg-2 control-label"&gt;Home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id="txtHomePhone" type="text" class="form-control" </w:t>
      </w:r>
    </w:p>
    <w:p w:rsidR="002009A8" w:rsidRDefault="002009A8" w:rsidP="002009A8">
      <w:pPr>
        <w:pStyle w:val="LabStepCodeBlock"/>
      </w:pPr>
      <w:r>
        <w:t xml:space="preserve">               ng-model="customer.HomePhone"&gt;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for="txtEMailAddress" class="col-lg-2 control-label"&gt;EMail Addresss:&lt;/label&gt;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id="txtEMailAddress" type="text" class="form-control" </w:t>
      </w:r>
    </w:p>
    <w:p w:rsidR="002009A8" w:rsidRDefault="002009A8" w:rsidP="002009A8">
      <w:pPr>
        <w:pStyle w:val="LabStepCodeBlock"/>
      </w:pPr>
      <w:r>
        <w:t xml:space="preserve">               ng-model="customer.Email"&gt;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control-label"&gt;ETag:&lt;/label&gt;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 </w:t>
      </w:r>
    </w:p>
    <w:p w:rsidR="002009A8" w:rsidRDefault="002009A8" w:rsidP="002009A8">
      <w:pPr>
        <w:pStyle w:val="LabStepCodeBlock"/>
      </w:pPr>
      <w:r>
        <w:t xml:space="preserve">               ng-model="customer.__metadata.etag"&gt;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&lt;div class="col-lg-offset-2"&gt;</w:t>
      </w:r>
    </w:p>
    <w:p w:rsidR="002009A8" w:rsidRDefault="002009A8" w:rsidP="002009A8">
      <w:pPr>
        <w:pStyle w:val="LabStepCodeBlock"/>
      </w:pPr>
      <w:r>
        <w:t xml:space="preserve">        &lt;input id="cmdSave" type="button" class="button" value="Save" </w:t>
      </w:r>
    </w:p>
    <w:p w:rsidR="002009A8" w:rsidRDefault="002009A8" w:rsidP="002009A8">
      <w:pPr>
        <w:pStyle w:val="LabStepCodeBlock"/>
      </w:pPr>
      <w:r>
        <w:t xml:space="preserve">               data-ng-click="updateCustomer()" /&gt;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&lt;/fieldset&gt;</w:t>
      </w:r>
    </w:p>
    <w:p w:rsidR="002009A8" w:rsidRDefault="002009A8" w:rsidP="002009A8">
      <w:pPr>
        <w:pStyle w:val="LabStepCodeBlock"/>
      </w:pPr>
      <w:r>
        <w:t>&lt;/div&gt;</w:t>
      </w:r>
    </w:p>
    <w:p w:rsidR="002009A8" w:rsidRDefault="002009A8" w:rsidP="002009A8">
      <w:pPr>
        <w:pStyle w:val="LabStepCodeBlock"/>
      </w:pPr>
    </w:p>
    <w:p w:rsidR="002009A8" w:rsidRDefault="002009A8" w:rsidP="002009A8">
      <w:pPr>
        <w:pStyle w:val="LabStepCodeBlock"/>
      </w:pPr>
      <w:r>
        <w:t>&lt;hr /&gt;</w:t>
      </w:r>
    </w:p>
    <w:p w:rsidR="002009A8" w:rsidRDefault="002009A8" w:rsidP="002009A8">
      <w:pPr>
        <w:pStyle w:val="LabStepCodeBlock"/>
      </w:pPr>
    </w:p>
    <w:p w:rsidR="00D8290E" w:rsidRPr="00E67393" w:rsidRDefault="002009A8" w:rsidP="002009A8">
      <w:pPr>
        <w:pStyle w:val="LabStepCodeBlock"/>
      </w:pPr>
      <w:r>
        <w:t>&lt;a href="#/"&gt;Return to customers list&lt;/a&gt;</w:t>
      </w:r>
    </w:p>
    <w:p w:rsidR="00D8290E" w:rsidRPr="00E67393" w:rsidRDefault="00D8290E" w:rsidP="0068780C">
      <w:pPr>
        <w:pStyle w:val="LabStepNumbered"/>
      </w:pPr>
      <w:r w:rsidRPr="00E67393">
        <w:t xml:space="preserve">Save and close </w:t>
      </w:r>
      <w:r w:rsidRPr="002009A8">
        <w:rPr>
          <w:b/>
        </w:rPr>
        <w:t>edit.html</w:t>
      </w:r>
      <w:r w:rsidRPr="00E67393">
        <w:t>.</w:t>
      </w:r>
    </w:p>
    <w:p w:rsidR="00D8290E" w:rsidRPr="00E67393" w:rsidRDefault="00D8290E" w:rsidP="0068780C">
      <w:pPr>
        <w:pStyle w:val="LabStepNumbered"/>
      </w:pPr>
      <w:r w:rsidRPr="00E67393">
        <w:t xml:space="preserve">Test your work by pressing </w:t>
      </w:r>
      <w:r w:rsidRPr="002009A8">
        <w:rPr>
          <w:b/>
        </w:rPr>
        <w:t>{F5}</w:t>
      </w:r>
      <w:r w:rsidRPr="00E67393">
        <w:t xml:space="preserve"> to begin a debugging session. The app should initialize the start page using the view defined in Home.html which should display a table of customers. However, now the app should support full CRUD functionality.</w:t>
      </w:r>
    </w:p>
    <w:p w:rsidR="00D8290E" w:rsidRPr="00E67393" w:rsidRDefault="00D8290E" w:rsidP="0068780C">
      <w:pPr>
        <w:pStyle w:val="LabStepNumbered"/>
      </w:pPr>
      <w:r w:rsidRPr="00E67393">
        <w:t xml:space="preserve">Click on the </w:t>
      </w:r>
      <w:r w:rsidRPr="002009A8">
        <w:rPr>
          <w:b/>
        </w:rPr>
        <w:t>Add Customer</w:t>
      </w:r>
      <w:r w:rsidRPr="00E67393">
        <w:t xml:space="preserve"> link and make sure you are able to add a new customer item.</w:t>
      </w:r>
    </w:p>
    <w:p w:rsidR="00D8290E" w:rsidRPr="00E67393" w:rsidRDefault="00D8290E" w:rsidP="0068780C">
      <w:pPr>
        <w:pStyle w:val="LabStepNumbered"/>
      </w:pPr>
      <w:r w:rsidRPr="00E67393">
        <w:t xml:space="preserve">Test the links in the table in the home view. You should be able to click </w:t>
      </w:r>
      <w:r w:rsidRPr="002009A8">
        <w:rPr>
          <w:b/>
        </w:rPr>
        <w:t>View</w:t>
      </w:r>
      <w:r w:rsidRPr="00E67393">
        <w:t xml:space="preserve"> and navigate to a view which displays the details of a single item.</w:t>
      </w:r>
    </w:p>
    <w:p w:rsidR="00D8290E" w:rsidRPr="00E67393" w:rsidRDefault="00D8290E" w:rsidP="0068780C">
      <w:pPr>
        <w:pStyle w:val="LabStepNumbered"/>
      </w:pPr>
      <w:r w:rsidRPr="00E67393">
        <w:t xml:space="preserve">You should be able to click </w:t>
      </w:r>
      <w:r w:rsidRPr="002009A8">
        <w:rPr>
          <w:b/>
        </w:rPr>
        <w:t>Edit</w:t>
      </w:r>
      <w:r w:rsidRPr="00E67393">
        <w:t xml:space="preserve"> and navigate to a view which allows you to edit and existing item and save your changes.</w:t>
      </w:r>
    </w:p>
    <w:p w:rsidR="00D8290E" w:rsidRPr="00E67393" w:rsidRDefault="00D8290E" w:rsidP="0068780C">
      <w:pPr>
        <w:pStyle w:val="LabStepNumbered"/>
      </w:pPr>
      <w:r w:rsidRPr="00E67393">
        <w:t xml:space="preserve">You should be able to click </w:t>
      </w:r>
      <w:r w:rsidRPr="002009A8">
        <w:rPr>
          <w:b/>
        </w:rPr>
        <w:t>Delete</w:t>
      </w:r>
      <w:r w:rsidRPr="00E67393">
        <w:t xml:space="preserve"> and delete a customer item from the list.</w:t>
      </w:r>
    </w:p>
    <w:p w:rsidR="00D8290E" w:rsidRPr="00E67393" w:rsidRDefault="00D8290E" w:rsidP="0068780C">
      <w:pPr>
        <w:pStyle w:val="LabExerciseCallout"/>
      </w:pPr>
      <w:r w:rsidRPr="00E67393">
        <w:t>You have now completed this lab.</w:t>
      </w:r>
    </w:p>
    <w:sectPr w:rsidR="00D8290E" w:rsidRPr="00E67393" w:rsidSect="00BD760F">
      <w:headerReference w:type="even" r:id="rId54"/>
      <w:headerReference w:type="default" r:id="rId55"/>
      <w:footerReference w:type="even" r:id="rId56"/>
      <w:footerReference w:type="default" r:id="rId57"/>
      <w:headerReference w:type="first" r:id="rId58"/>
      <w:footerReference w:type="first" r:id="rId59"/>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4D82" w:rsidRDefault="00FB4D82" w:rsidP="002754DA">
      <w:pPr>
        <w:spacing w:before="0" w:after="0"/>
      </w:pPr>
      <w:r>
        <w:separator/>
      </w:r>
    </w:p>
  </w:endnote>
  <w:endnote w:type="continuationSeparator" w:id="0">
    <w:p w:rsidR="00FB4D82" w:rsidRDefault="00FB4D82"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4D82" w:rsidRDefault="00FB4D82" w:rsidP="002754DA">
      <w:pPr>
        <w:spacing w:before="0" w:after="0"/>
      </w:pPr>
      <w:r>
        <w:separator/>
      </w:r>
    </w:p>
  </w:footnote>
  <w:footnote w:type="continuationSeparator" w:id="0">
    <w:p w:rsidR="00FB4D82" w:rsidRDefault="00FB4D82"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08B2"/>
    <w:rsid w:val="00002196"/>
    <w:rsid w:val="000108B4"/>
    <w:rsid w:val="00012AC2"/>
    <w:rsid w:val="000237DD"/>
    <w:rsid w:val="00024303"/>
    <w:rsid w:val="000243F6"/>
    <w:rsid w:val="000267E9"/>
    <w:rsid w:val="00030FBC"/>
    <w:rsid w:val="00051385"/>
    <w:rsid w:val="000543B3"/>
    <w:rsid w:val="0005748B"/>
    <w:rsid w:val="000671A9"/>
    <w:rsid w:val="00075BE6"/>
    <w:rsid w:val="00082C8E"/>
    <w:rsid w:val="00086439"/>
    <w:rsid w:val="0009020D"/>
    <w:rsid w:val="00090A5A"/>
    <w:rsid w:val="000922A9"/>
    <w:rsid w:val="000A019A"/>
    <w:rsid w:val="000A0FB8"/>
    <w:rsid w:val="000A375B"/>
    <w:rsid w:val="000A4D31"/>
    <w:rsid w:val="000B09A5"/>
    <w:rsid w:val="000B4798"/>
    <w:rsid w:val="000C54C2"/>
    <w:rsid w:val="000D1CE4"/>
    <w:rsid w:val="000E4786"/>
    <w:rsid w:val="000F11E6"/>
    <w:rsid w:val="000F23A7"/>
    <w:rsid w:val="000F23EF"/>
    <w:rsid w:val="000F2E8E"/>
    <w:rsid w:val="0011020C"/>
    <w:rsid w:val="00110EC0"/>
    <w:rsid w:val="001128F7"/>
    <w:rsid w:val="00123729"/>
    <w:rsid w:val="00123A37"/>
    <w:rsid w:val="0012715F"/>
    <w:rsid w:val="00140317"/>
    <w:rsid w:val="00141688"/>
    <w:rsid w:val="00145BAE"/>
    <w:rsid w:val="00151E41"/>
    <w:rsid w:val="001554D3"/>
    <w:rsid w:val="0015714F"/>
    <w:rsid w:val="00160EEF"/>
    <w:rsid w:val="00162568"/>
    <w:rsid w:val="0016348C"/>
    <w:rsid w:val="001657A8"/>
    <w:rsid w:val="0016603A"/>
    <w:rsid w:val="00166BA8"/>
    <w:rsid w:val="00172887"/>
    <w:rsid w:val="001760F5"/>
    <w:rsid w:val="0017659B"/>
    <w:rsid w:val="00182F32"/>
    <w:rsid w:val="00190D86"/>
    <w:rsid w:val="0019249E"/>
    <w:rsid w:val="001969F7"/>
    <w:rsid w:val="00197886"/>
    <w:rsid w:val="001A3C36"/>
    <w:rsid w:val="001B176D"/>
    <w:rsid w:val="001B60FC"/>
    <w:rsid w:val="001C2975"/>
    <w:rsid w:val="001C3C48"/>
    <w:rsid w:val="001E2DF2"/>
    <w:rsid w:val="001E3B71"/>
    <w:rsid w:val="001E5FC6"/>
    <w:rsid w:val="001E6C86"/>
    <w:rsid w:val="001E73CB"/>
    <w:rsid w:val="001F77DA"/>
    <w:rsid w:val="002009A8"/>
    <w:rsid w:val="002037AF"/>
    <w:rsid w:val="00207F56"/>
    <w:rsid w:val="0021154E"/>
    <w:rsid w:val="00216298"/>
    <w:rsid w:val="00217880"/>
    <w:rsid w:val="00220F4D"/>
    <w:rsid w:val="00221821"/>
    <w:rsid w:val="002243BC"/>
    <w:rsid w:val="00225D1A"/>
    <w:rsid w:val="00226C32"/>
    <w:rsid w:val="00231A2A"/>
    <w:rsid w:val="00231D57"/>
    <w:rsid w:val="0023324E"/>
    <w:rsid w:val="00234111"/>
    <w:rsid w:val="00237391"/>
    <w:rsid w:val="002376C5"/>
    <w:rsid w:val="00243A3C"/>
    <w:rsid w:val="0024711C"/>
    <w:rsid w:val="002508CA"/>
    <w:rsid w:val="002646DD"/>
    <w:rsid w:val="00265968"/>
    <w:rsid w:val="00273BA6"/>
    <w:rsid w:val="00273F7D"/>
    <w:rsid w:val="002754DA"/>
    <w:rsid w:val="002820B9"/>
    <w:rsid w:val="00283D43"/>
    <w:rsid w:val="00286E1A"/>
    <w:rsid w:val="002930AF"/>
    <w:rsid w:val="002931AB"/>
    <w:rsid w:val="00295C2C"/>
    <w:rsid w:val="002B29CA"/>
    <w:rsid w:val="002B50BA"/>
    <w:rsid w:val="002C5CBE"/>
    <w:rsid w:val="002C6DDC"/>
    <w:rsid w:val="002E035E"/>
    <w:rsid w:val="002E1C5A"/>
    <w:rsid w:val="002E259F"/>
    <w:rsid w:val="002E3602"/>
    <w:rsid w:val="002E66B3"/>
    <w:rsid w:val="002F2748"/>
    <w:rsid w:val="002F5578"/>
    <w:rsid w:val="0030388D"/>
    <w:rsid w:val="00307288"/>
    <w:rsid w:val="00311545"/>
    <w:rsid w:val="00311858"/>
    <w:rsid w:val="00316198"/>
    <w:rsid w:val="0031741B"/>
    <w:rsid w:val="00320970"/>
    <w:rsid w:val="00333042"/>
    <w:rsid w:val="00347559"/>
    <w:rsid w:val="0035550E"/>
    <w:rsid w:val="003560BC"/>
    <w:rsid w:val="00361340"/>
    <w:rsid w:val="00364378"/>
    <w:rsid w:val="003658DB"/>
    <w:rsid w:val="00367C9B"/>
    <w:rsid w:val="00371932"/>
    <w:rsid w:val="00373A63"/>
    <w:rsid w:val="003775F8"/>
    <w:rsid w:val="003829A4"/>
    <w:rsid w:val="00385E7E"/>
    <w:rsid w:val="003A158A"/>
    <w:rsid w:val="003A3B40"/>
    <w:rsid w:val="003A6D85"/>
    <w:rsid w:val="003B1609"/>
    <w:rsid w:val="003B34EC"/>
    <w:rsid w:val="003B509E"/>
    <w:rsid w:val="003B5312"/>
    <w:rsid w:val="003B6B6E"/>
    <w:rsid w:val="003B6E62"/>
    <w:rsid w:val="003C5D20"/>
    <w:rsid w:val="003C6F1C"/>
    <w:rsid w:val="003C6F9B"/>
    <w:rsid w:val="003D1045"/>
    <w:rsid w:val="003D279A"/>
    <w:rsid w:val="003D4A36"/>
    <w:rsid w:val="003D513A"/>
    <w:rsid w:val="003E3149"/>
    <w:rsid w:val="003E460D"/>
    <w:rsid w:val="003E53A5"/>
    <w:rsid w:val="003F2EDC"/>
    <w:rsid w:val="00400DC5"/>
    <w:rsid w:val="0040576B"/>
    <w:rsid w:val="00414108"/>
    <w:rsid w:val="00420D38"/>
    <w:rsid w:val="00427A68"/>
    <w:rsid w:val="004336CC"/>
    <w:rsid w:val="0043657B"/>
    <w:rsid w:val="004402EC"/>
    <w:rsid w:val="00445241"/>
    <w:rsid w:val="00445F5C"/>
    <w:rsid w:val="00446B8D"/>
    <w:rsid w:val="00460E05"/>
    <w:rsid w:val="00463DEB"/>
    <w:rsid w:val="004649D5"/>
    <w:rsid w:val="00464F96"/>
    <w:rsid w:val="0046679B"/>
    <w:rsid w:val="00474799"/>
    <w:rsid w:val="00481358"/>
    <w:rsid w:val="00482B10"/>
    <w:rsid w:val="004838B2"/>
    <w:rsid w:val="00484260"/>
    <w:rsid w:val="00485767"/>
    <w:rsid w:val="0048724B"/>
    <w:rsid w:val="00487D07"/>
    <w:rsid w:val="004901DA"/>
    <w:rsid w:val="004926B6"/>
    <w:rsid w:val="0049441A"/>
    <w:rsid w:val="004946E2"/>
    <w:rsid w:val="004976B3"/>
    <w:rsid w:val="004A0167"/>
    <w:rsid w:val="004A0344"/>
    <w:rsid w:val="004A66FA"/>
    <w:rsid w:val="004A7C45"/>
    <w:rsid w:val="004B2700"/>
    <w:rsid w:val="004B3DA9"/>
    <w:rsid w:val="004B75D9"/>
    <w:rsid w:val="004C251A"/>
    <w:rsid w:val="004C7D6E"/>
    <w:rsid w:val="004D2050"/>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3493F"/>
    <w:rsid w:val="00536A2B"/>
    <w:rsid w:val="00536EA7"/>
    <w:rsid w:val="00537866"/>
    <w:rsid w:val="00540A9A"/>
    <w:rsid w:val="005428BD"/>
    <w:rsid w:val="005467B5"/>
    <w:rsid w:val="00551DC5"/>
    <w:rsid w:val="00551DFA"/>
    <w:rsid w:val="005522AE"/>
    <w:rsid w:val="00560F81"/>
    <w:rsid w:val="005710D5"/>
    <w:rsid w:val="0057247C"/>
    <w:rsid w:val="00574574"/>
    <w:rsid w:val="00580480"/>
    <w:rsid w:val="0058123A"/>
    <w:rsid w:val="0058773B"/>
    <w:rsid w:val="005908F6"/>
    <w:rsid w:val="00592DAA"/>
    <w:rsid w:val="00596F7D"/>
    <w:rsid w:val="005A0E17"/>
    <w:rsid w:val="005A3A17"/>
    <w:rsid w:val="005A3DE2"/>
    <w:rsid w:val="005A3E02"/>
    <w:rsid w:val="005A4563"/>
    <w:rsid w:val="005A6D5F"/>
    <w:rsid w:val="005B2865"/>
    <w:rsid w:val="005B6F90"/>
    <w:rsid w:val="005C03B9"/>
    <w:rsid w:val="005C1BF8"/>
    <w:rsid w:val="005C3A90"/>
    <w:rsid w:val="005D0297"/>
    <w:rsid w:val="005D380A"/>
    <w:rsid w:val="005D3854"/>
    <w:rsid w:val="005D3F2E"/>
    <w:rsid w:val="005E054A"/>
    <w:rsid w:val="005E0D54"/>
    <w:rsid w:val="005E3B38"/>
    <w:rsid w:val="005E79AF"/>
    <w:rsid w:val="005F03A0"/>
    <w:rsid w:val="005F2CE3"/>
    <w:rsid w:val="005F39DC"/>
    <w:rsid w:val="00601E9E"/>
    <w:rsid w:val="00607C2B"/>
    <w:rsid w:val="006133C4"/>
    <w:rsid w:val="00620888"/>
    <w:rsid w:val="006214D2"/>
    <w:rsid w:val="00625F0D"/>
    <w:rsid w:val="00626932"/>
    <w:rsid w:val="006316FA"/>
    <w:rsid w:val="006322BC"/>
    <w:rsid w:val="00632485"/>
    <w:rsid w:val="0063362B"/>
    <w:rsid w:val="00643F55"/>
    <w:rsid w:val="00645BB8"/>
    <w:rsid w:val="00650ACD"/>
    <w:rsid w:val="00654F8F"/>
    <w:rsid w:val="0065756C"/>
    <w:rsid w:val="0066042A"/>
    <w:rsid w:val="00661508"/>
    <w:rsid w:val="006649DB"/>
    <w:rsid w:val="00667328"/>
    <w:rsid w:val="00667B58"/>
    <w:rsid w:val="0067766A"/>
    <w:rsid w:val="00682FC7"/>
    <w:rsid w:val="00686CA6"/>
    <w:rsid w:val="0068780C"/>
    <w:rsid w:val="0069092F"/>
    <w:rsid w:val="00692AFB"/>
    <w:rsid w:val="0069598A"/>
    <w:rsid w:val="006A020F"/>
    <w:rsid w:val="006A105B"/>
    <w:rsid w:val="006A2A50"/>
    <w:rsid w:val="006A4F09"/>
    <w:rsid w:val="006B07C3"/>
    <w:rsid w:val="006B25FA"/>
    <w:rsid w:val="006B6F43"/>
    <w:rsid w:val="006B769F"/>
    <w:rsid w:val="006C0157"/>
    <w:rsid w:val="006C03D5"/>
    <w:rsid w:val="006C3796"/>
    <w:rsid w:val="006C4B76"/>
    <w:rsid w:val="006C5C78"/>
    <w:rsid w:val="006D1BB7"/>
    <w:rsid w:val="006D59EE"/>
    <w:rsid w:val="006E1B66"/>
    <w:rsid w:val="006E3BD3"/>
    <w:rsid w:val="006E5188"/>
    <w:rsid w:val="006F0F27"/>
    <w:rsid w:val="006F13F6"/>
    <w:rsid w:val="006F64F9"/>
    <w:rsid w:val="0070089C"/>
    <w:rsid w:val="00710F23"/>
    <w:rsid w:val="00711C05"/>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763B"/>
    <w:rsid w:val="00794CA9"/>
    <w:rsid w:val="007A2E8C"/>
    <w:rsid w:val="007A3111"/>
    <w:rsid w:val="007A3D0E"/>
    <w:rsid w:val="007A6FDB"/>
    <w:rsid w:val="007A7B3A"/>
    <w:rsid w:val="007B0148"/>
    <w:rsid w:val="007B6018"/>
    <w:rsid w:val="007B63AE"/>
    <w:rsid w:val="007B648F"/>
    <w:rsid w:val="007C036A"/>
    <w:rsid w:val="007C5EF6"/>
    <w:rsid w:val="007C731A"/>
    <w:rsid w:val="007D3352"/>
    <w:rsid w:val="007D72B4"/>
    <w:rsid w:val="007E240B"/>
    <w:rsid w:val="007E54CD"/>
    <w:rsid w:val="007E5A7C"/>
    <w:rsid w:val="007F2CD4"/>
    <w:rsid w:val="007F37E8"/>
    <w:rsid w:val="0080252D"/>
    <w:rsid w:val="00805738"/>
    <w:rsid w:val="008114C7"/>
    <w:rsid w:val="00812AF5"/>
    <w:rsid w:val="008237DD"/>
    <w:rsid w:val="00826F6E"/>
    <w:rsid w:val="00826FF7"/>
    <w:rsid w:val="0082729D"/>
    <w:rsid w:val="0083029D"/>
    <w:rsid w:val="00830A82"/>
    <w:rsid w:val="00841F3B"/>
    <w:rsid w:val="00845FAD"/>
    <w:rsid w:val="008530CC"/>
    <w:rsid w:val="00856645"/>
    <w:rsid w:val="0086132D"/>
    <w:rsid w:val="008648D6"/>
    <w:rsid w:val="0086565F"/>
    <w:rsid w:val="00865AE4"/>
    <w:rsid w:val="0086681C"/>
    <w:rsid w:val="008743F8"/>
    <w:rsid w:val="008750A4"/>
    <w:rsid w:val="00877037"/>
    <w:rsid w:val="00880606"/>
    <w:rsid w:val="00893C82"/>
    <w:rsid w:val="008943B0"/>
    <w:rsid w:val="008A1B16"/>
    <w:rsid w:val="008A2BA0"/>
    <w:rsid w:val="008A69A5"/>
    <w:rsid w:val="008A7318"/>
    <w:rsid w:val="008B697B"/>
    <w:rsid w:val="008C17EA"/>
    <w:rsid w:val="008C1C05"/>
    <w:rsid w:val="008C564C"/>
    <w:rsid w:val="008C58FB"/>
    <w:rsid w:val="008C63CA"/>
    <w:rsid w:val="008D054E"/>
    <w:rsid w:val="008D0899"/>
    <w:rsid w:val="008D261C"/>
    <w:rsid w:val="008D30B0"/>
    <w:rsid w:val="008D6EDA"/>
    <w:rsid w:val="008D78FA"/>
    <w:rsid w:val="008D7F27"/>
    <w:rsid w:val="008E1CE8"/>
    <w:rsid w:val="008E2680"/>
    <w:rsid w:val="008E3F36"/>
    <w:rsid w:val="008F40F3"/>
    <w:rsid w:val="00902F51"/>
    <w:rsid w:val="00903B98"/>
    <w:rsid w:val="0090725E"/>
    <w:rsid w:val="00913A3A"/>
    <w:rsid w:val="00915A59"/>
    <w:rsid w:val="0091656E"/>
    <w:rsid w:val="00917ACE"/>
    <w:rsid w:val="00925E86"/>
    <w:rsid w:val="009274C0"/>
    <w:rsid w:val="00931080"/>
    <w:rsid w:val="00931E3C"/>
    <w:rsid w:val="0093789A"/>
    <w:rsid w:val="009422EE"/>
    <w:rsid w:val="00944282"/>
    <w:rsid w:val="0095110D"/>
    <w:rsid w:val="00951BD2"/>
    <w:rsid w:val="00951C8A"/>
    <w:rsid w:val="009537AB"/>
    <w:rsid w:val="00956AB3"/>
    <w:rsid w:val="00960427"/>
    <w:rsid w:val="00961446"/>
    <w:rsid w:val="0096384D"/>
    <w:rsid w:val="00963AE0"/>
    <w:rsid w:val="00964D6A"/>
    <w:rsid w:val="00964DF1"/>
    <w:rsid w:val="009657D8"/>
    <w:rsid w:val="00965AC7"/>
    <w:rsid w:val="00965C23"/>
    <w:rsid w:val="00972959"/>
    <w:rsid w:val="009753EF"/>
    <w:rsid w:val="0098575B"/>
    <w:rsid w:val="00990EBF"/>
    <w:rsid w:val="00997536"/>
    <w:rsid w:val="009A5818"/>
    <w:rsid w:val="009B275F"/>
    <w:rsid w:val="009B30B1"/>
    <w:rsid w:val="009C016D"/>
    <w:rsid w:val="009C6E7B"/>
    <w:rsid w:val="009D147E"/>
    <w:rsid w:val="009D168C"/>
    <w:rsid w:val="009D1C9A"/>
    <w:rsid w:val="009D22E7"/>
    <w:rsid w:val="009D553D"/>
    <w:rsid w:val="009D6B1E"/>
    <w:rsid w:val="009D6D16"/>
    <w:rsid w:val="009E1990"/>
    <w:rsid w:val="009E2AD2"/>
    <w:rsid w:val="009F341D"/>
    <w:rsid w:val="009F7F64"/>
    <w:rsid w:val="00A05346"/>
    <w:rsid w:val="00A05D85"/>
    <w:rsid w:val="00A070BA"/>
    <w:rsid w:val="00A10074"/>
    <w:rsid w:val="00A10BF8"/>
    <w:rsid w:val="00A128A7"/>
    <w:rsid w:val="00A136DF"/>
    <w:rsid w:val="00A15140"/>
    <w:rsid w:val="00A15C8C"/>
    <w:rsid w:val="00A21B02"/>
    <w:rsid w:val="00A2430F"/>
    <w:rsid w:val="00A25FC5"/>
    <w:rsid w:val="00A27676"/>
    <w:rsid w:val="00A3093C"/>
    <w:rsid w:val="00A30C18"/>
    <w:rsid w:val="00A31666"/>
    <w:rsid w:val="00A36AE5"/>
    <w:rsid w:val="00A409BA"/>
    <w:rsid w:val="00A4394E"/>
    <w:rsid w:val="00A46E44"/>
    <w:rsid w:val="00A51DE9"/>
    <w:rsid w:val="00A53017"/>
    <w:rsid w:val="00A53E72"/>
    <w:rsid w:val="00A5490F"/>
    <w:rsid w:val="00A55EA3"/>
    <w:rsid w:val="00A6472F"/>
    <w:rsid w:val="00A66755"/>
    <w:rsid w:val="00A73931"/>
    <w:rsid w:val="00A807FF"/>
    <w:rsid w:val="00A811F8"/>
    <w:rsid w:val="00A81890"/>
    <w:rsid w:val="00A84330"/>
    <w:rsid w:val="00AA081D"/>
    <w:rsid w:val="00AA1C5E"/>
    <w:rsid w:val="00AB0EF6"/>
    <w:rsid w:val="00AB4BD9"/>
    <w:rsid w:val="00AC535D"/>
    <w:rsid w:val="00AD3847"/>
    <w:rsid w:val="00AE16EB"/>
    <w:rsid w:val="00AE3180"/>
    <w:rsid w:val="00AE538B"/>
    <w:rsid w:val="00AF424C"/>
    <w:rsid w:val="00AF4F9B"/>
    <w:rsid w:val="00B04598"/>
    <w:rsid w:val="00B04679"/>
    <w:rsid w:val="00B11579"/>
    <w:rsid w:val="00B267B7"/>
    <w:rsid w:val="00B410F6"/>
    <w:rsid w:val="00B5346E"/>
    <w:rsid w:val="00B56241"/>
    <w:rsid w:val="00B56C9C"/>
    <w:rsid w:val="00B57970"/>
    <w:rsid w:val="00B60011"/>
    <w:rsid w:val="00B74E1A"/>
    <w:rsid w:val="00B7645C"/>
    <w:rsid w:val="00B80925"/>
    <w:rsid w:val="00B815CE"/>
    <w:rsid w:val="00B838CD"/>
    <w:rsid w:val="00B84304"/>
    <w:rsid w:val="00BA06CB"/>
    <w:rsid w:val="00BA1292"/>
    <w:rsid w:val="00BA332D"/>
    <w:rsid w:val="00BB42DB"/>
    <w:rsid w:val="00BB54BC"/>
    <w:rsid w:val="00BC1206"/>
    <w:rsid w:val="00BC120F"/>
    <w:rsid w:val="00BC1B6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6309"/>
    <w:rsid w:val="00C67699"/>
    <w:rsid w:val="00C70683"/>
    <w:rsid w:val="00C80B2F"/>
    <w:rsid w:val="00C81CBC"/>
    <w:rsid w:val="00C82328"/>
    <w:rsid w:val="00C8259A"/>
    <w:rsid w:val="00C8311E"/>
    <w:rsid w:val="00C847ED"/>
    <w:rsid w:val="00C86B45"/>
    <w:rsid w:val="00C9096A"/>
    <w:rsid w:val="00C92678"/>
    <w:rsid w:val="00C93E0C"/>
    <w:rsid w:val="00C97674"/>
    <w:rsid w:val="00CB3262"/>
    <w:rsid w:val="00CB7A9C"/>
    <w:rsid w:val="00CB7CC1"/>
    <w:rsid w:val="00CC449C"/>
    <w:rsid w:val="00CD0AD0"/>
    <w:rsid w:val="00CD10A1"/>
    <w:rsid w:val="00CD3699"/>
    <w:rsid w:val="00CE155F"/>
    <w:rsid w:val="00CF0D9B"/>
    <w:rsid w:val="00CF2509"/>
    <w:rsid w:val="00CF713C"/>
    <w:rsid w:val="00CF7AD5"/>
    <w:rsid w:val="00D057EA"/>
    <w:rsid w:val="00D11AD7"/>
    <w:rsid w:val="00D11B33"/>
    <w:rsid w:val="00D12AFD"/>
    <w:rsid w:val="00D12B10"/>
    <w:rsid w:val="00D1320B"/>
    <w:rsid w:val="00D15F6C"/>
    <w:rsid w:val="00D15FEC"/>
    <w:rsid w:val="00D209FD"/>
    <w:rsid w:val="00D2288E"/>
    <w:rsid w:val="00D33840"/>
    <w:rsid w:val="00D3469C"/>
    <w:rsid w:val="00D50509"/>
    <w:rsid w:val="00D51C42"/>
    <w:rsid w:val="00D525CC"/>
    <w:rsid w:val="00D56B22"/>
    <w:rsid w:val="00D6413D"/>
    <w:rsid w:val="00D64974"/>
    <w:rsid w:val="00D65BAA"/>
    <w:rsid w:val="00D66469"/>
    <w:rsid w:val="00D72D77"/>
    <w:rsid w:val="00D8031B"/>
    <w:rsid w:val="00D8290E"/>
    <w:rsid w:val="00D83758"/>
    <w:rsid w:val="00D84676"/>
    <w:rsid w:val="00D84A2F"/>
    <w:rsid w:val="00D85FEA"/>
    <w:rsid w:val="00D8754C"/>
    <w:rsid w:val="00D92006"/>
    <w:rsid w:val="00D94CE6"/>
    <w:rsid w:val="00D950CC"/>
    <w:rsid w:val="00D96C8F"/>
    <w:rsid w:val="00D97000"/>
    <w:rsid w:val="00DA442B"/>
    <w:rsid w:val="00DA6D71"/>
    <w:rsid w:val="00DC2A0F"/>
    <w:rsid w:val="00DC2AFF"/>
    <w:rsid w:val="00DC3E2A"/>
    <w:rsid w:val="00DD1790"/>
    <w:rsid w:val="00DD40A9"/>
    <w:rsid w:val="00DD5F52"/>
    <w:rsid w:val="00DD7D6E"/>
    <w:rsid w:val="00DE3C75"/>
    <w:rsid w:val="00DE5625"/>
    <w:rsid w:val="00DE58D9"/>
    <w:rsid w:val="00DF0141"/>
    <w:rsid w:val="00DF0E38"/>
    <w:rsid w:val="00DF2FB3"/>
    <w:rsid w:val="00DF3B3D"/>
    <w:rsid w:val="00DF61F9"/>
    <w:rsid w:val="00E0376E"/>
    <w:rsid w:val="00E056FD"/>
    <w:rsid w:val="00E07AF0"/>
    <w:rsid w:val="00E13222"/>
    <w:rsid w:val="00E132BC"/>
    <w:rsid w:val="00E15736"/>
    <w:rsid w:val="00E16C08"/>
    <w:rsid w:val="00E17666"/>
    <w:rsid w:val="00E177CD"/>
    <w:rsid w:val="00E22CFC"/>
    <w:rsid w:val="00E25E47"/>
    <w:rsid w:val="00E329CE"/>
    <w:rsid w:val="00E33387"/>
    <w:rsid w:val="00E338DA"/>
    <w:rsid w:val="00E36698"/>
    <w:rsid w:val="00E42402"/>
    <w:rsid w:val="00E42C86"/>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1983"/>
    <w:rsid w:val="00E865A6"/>
    <w:rsid w:val="00E90829"/>
    <w:rsid w:val="00E90A2E"/>
    <w:rsid w:val="00E95F93"/>
    <w:rsid w:val="00EA0CC6"/>
    <w:rsid w:val="00EB0E93"/>
    <w:rsid w:val="00EB78BD"/>
    <w:rsid w:val="00EC02AD"/>
    <w:rsid w:val="00EC0643"/>
    <w:rsid w:val="00EC0B5A"/>
    <w:rsid w:val="00EC15A4"/>
    <w:rsid w:val="00ED1A11"/>
    <w:rsid w:val="00ED1EBB"/>
    <w:rsid w:val="00ED67A3"/>
    <w:rsid w:val="00ED682B"/>
    <w:rsid w:val="00EE049F"/>
    <w:rsid w:val="00EE38B6"/>
    <w:rsid w:val="00EE727D"/>
    <w:rsid w:val="00EE7A35"/>
    <w:rsid w:val="00EF0B37"/>
    <w:rsid w:val="00F01A46"/>
    <w:rsid w:val="00F10C41"/>
    <w:rsid w:val="00F218A1"/>
    <w:rsid w:val="00F21A30"/>
    <w:rsid w:val="00F22325"/>
    <w:rsid w:val="00F22470"/>
    <w:rsid w:val="00F276BD"/>
    <w:rsid w:val="00F31C41"/>
    <w:rsid w:val="00F325C3"/>
    <w:rsid w:val="00F34FD2"/>
    <w:rsid w:val="00F40596"/>
    <w:rsid w:val="00F42571"/>
    <w:rsid w:val="00F429AD"/>
    <w:rsid w:val="00F42C90"/>
    <w:rsid w:val="00F43BFB"/>
    <w:rsid w:val="00F50640"/>
    <w:rsid w:val="00F5138E"/>
    <w:rsid w:val="00F517DB"/>
    <w:rsid w:val="00F53538"/>
    <w:rsid w:val="00F577F9"/>
    <w:rsid w:val="00F62F1C"/>
    <w:rsid w:val="00F64CF9"/>
    <w:rsid w:val="00F72607"/>
    <w:rsid w:val="00F81057"/>
    <w:rsid w:val="00F8243C"/>
    <w:rsid w:val="00F82F9B"/>
    <w:rsid w:val="00F84B8D"/>
    <w:rsid w:val="00F86CCD"/>
    <w:rsid w:val="00F87B4B"/>
    <w:rsid w:val="00F938D8"/>
    <w:rsid w:val="00F938DC"/>
    <w:rsid w:val="00F948BF"/>
    <w:rsid w:val="00FA1794"/>
    <w:rsid w:val="00FA3EB4"/>
    <w:rsid w:val="00FA5E15"/>
    <w:rsid w:val="00FB0030"/>
    <w:rsid w:val="00FB07B8"/>
    <w:rsid w:val="00FB2282"/>
    <w:rsid w:val="00FB3F0A"/>
    <w:rsid w:val="00FB4D82"/>
    <w:rsid w:val="00FB4E8F"/>
    <w:rsid w:val="00FB68E3"/>
    <w:rsid w:val="00FB6B61"/>
    <w:rsid w:val="00FC00E1"/>
    <w:rsid w:val="00FC1C89"/>
    <w:rsid w:val="00FC2749"/>
    <w:rsid w:val="00FC79BD"/>
    <w:rsid w:val="00FD1B1D"/>
    <w:rsid w:val="00FD1FA2"/>
    <w:rsid w:val="00FD69DA"/>
    <w:rsid w:val="00FE0728"/>
    <w:rsid w:val="00FE4F92"/>
    <w:rsid w:val="00FE5F7D"/>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F3FA8D-E673-4931-9340-2DE3C4636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github.com/OfficeDev/TrainingContent/blob/Dev/O3657-1%20Deep%20dive%20into%20building%20standalone%20AngularJS%20web%20applications%20with%20Bootstrap%20for%20Office%20365/Images/Fig13.png" TargetMode="External"/><Relationship Id="rId21" Type="http://schemas.openxmlformats.org/officeDocument/2006/relationships/hyperlink" Target="https://github.com/OfficeDev/TrainingContent/blob/Dev/O3657-1%20Deep%20dive%20into%20building%20standalone%20AngularJS%20web%20applications%20with%20Bootstrap%20for%20Office%20365/Images/Fig05.pn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github.com/OfficeDev/TrainingContent/blob/Dev/O3657-1%20Deep%20dive%20into%20building%20standalone%20AngularJS%20web%20applications%20with%20Bootstrap%20for%20Office%20365/Images/Fig17.png" TargetMode="External"/><Relationship Id="rId50" Type="http://schemas.openxmlformats.org/officeDocument/2006/relationships/image" Target="media/image21.png"/><Relationship Id="rId55"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OfficeDev/TrainingContent/blob/Dev/O3657-1%20Deep%20dive%20into%20building%20standalone%20AngularJS%20web%20applications%20with%20Bootstrap%20for%20Office%20365/Images/Fig08.png" TargetMode="Externa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github.com/OfficeDev/TrainingContent/blob/Dev/O3657-1%20Deep%20dive%20into%20building%20standalone%20AngularJS%20web%20applications%20with%20Bootstrap%20for%20Office%20365/Images/Fig12.png" TargetMode="External"/><Relationship Id="rId40" Type="http://schemas.openxmlformats.org/officeDocument/2006/relationships/image" Target="media/image16.png"/><Relationship Id="rId45" Type="http://schemas.openxmlformats.org/officeDocument/2006/relationships/hyperlink" Target="https://github.com/OfficeDev/TrainingContent/blob/Dev/O3657-1%20Deep%20dive%20into%20building%20standalone%20AngularJS%20web%20applications%20with%20Bootstrap%20for%20Office%20365/Images/Fig16.png" TargetMode="External"/><Relationship Id="rId53" Type="http://schemas.openxmlformats.org/officeDocument/2006/relationships/image" Target="media/image23.png"/><Relationship Id="rId58"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s://github.com/OfficeDev/TrainingContent/blob/Dev/O3657-1%20Deep%20dive%20into%20building%20standalone%20AngularJS%20web%20applications%20with%20Bootstrap%20for%20Office%20365/Images/Fig04.png" TargetMode="External"/><Relationship Id="rId14" Type="http://schemas.openxmlformats.org/officeDocument/2006/relationships/hyperlink" Target="http://dev.wingtip.com" TargetMode="Externa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hyperlink" Target="https://github.com/OfficeDev/TrainingContent/blob/Dev/O3657-1%20Deep%20dive%20into%20building%20standalone%20AngularJS%20web%20applications%20with%20Bootstrap%20for%20Office%20365/Images/Fig11.png" TargetMode="External"/><Relationship Id="rId43" Type="http://schemas.openxmlformats.org/officeDocument/2006/relationships/hyperlink" Target="https://github.com/OfficeDev/TrainingContent/blob/Dev/O3657-1%20Deep%20dive%20into%20building%20standalone%20AngularJS%20web%20applications%20with%20Bootstrap%20for%20Office%20365/Images/Fig15.png" TargetMode="External"/><Relationship Id="rId48" Type="http://schemas.openxmlformats.org/officeDocument/2006/relationships/image" Target="media/image20.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2.emf"/><Relationship Id="rId3" Type="http://schemas.openxmlformats.org/officeDocument/2006/relationships/customXml" Target="../customXml/item3.xml"/><Relationship Id="rId12" Type="http://schemas.openxmlformats.org/officeDocument/2006/relationships/hyperlink" Target="https://github.com/OfficeDev/TrainingContent/blob/Dev/O3657-1%20Deep%20dive%20into%20building%20standalone%20AngularJS%20web%20applications%20with%20Bootstrap%20for%20Office%20365/Images/Fig01.png" TargetMode="External"/><Relationship Id="rId17" Type="http://schemas.openxmlformats.org/officeDocument/2006/relationships/hyperlink" Target="https://github.com/OfficeDev/TrainingContent/blob/Dev/O3657-1%20Deep%20dive%20into%20building%20standalone%20AngularJS%20web%20applications%20with%20Bootstrap%20for%20Office%20365/Images/Fig03.png" TargetMode="External"/><Relationship Id="rId25" Type="http://schemas.openxmlformats.org/officeDocument/2006/relationships/image" Target="media/image7.emf"/><Relationship Id="rId33" Type="http://schemas.openxmlformats.org/officeDocument/2006/relationships/hyperlink" Target="https://github.com/OfficeDev/TrainingContent/blob/Dev/O3657-1%20Deep%20dive%20into%20building%20standalone%20AngularJS%20web%20applications%20with%20Bootstrap%20for%20Office%20365/Images/Fig10.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hyperlink" Target="https://github.com/OfficeDev/TrainingContent/blob/Dev/O3657-1%20Deep%20dive%20into%20building%20standalone%20AngularJS%20web%20applications%20with%20Bootstrap%20for%20Office%20365/Images/Fig14.png"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github.com/OfficeDev/TrainingContent/blob/Dev/O3657-1%20Deep%20dive%20into%20building%20standalone%20AngularJS%20web%20applications%20with%20Bootstrap%20for%20Office%20365/Images/Fig02.png" TargetMode="External"/><Relationship Id="rId23" Type="http://schemas.openxmlformats.org/officeDocument/2006/relationships/hyperlink" Target="https://github.com/OfficeDev/TrainingContent/blob/Dev/O3657-1%20Deep%20dive%20into%20building%20standalone%20AngularJS%20web%20applications%20with%20Bootstrap%20for%20Office%20365/Images/Fig06.png" TargetMode="External"/><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hyperlink" Target="https://github.com/OfficeDev/TrainingContent/blob/Dev/O3657-1%20Deep%20dive%20into%20building%20standalone%20AngularJS%20web%20applications%20with%20Bootstrap%20for%20Office%20365/Images/Fig18.png" TargetMode="External"/><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hyperlink" Target="https://github.com/OfficeDev/TrainingContent/blob/Dev/O3657-1%20Deep%20dive%20into%20building%20standalone%20AngularJS%20web%20applications%20with%20Bootstrap%20for%20Office%20365/Images/Fig09.png" TargetMode="External"/><Relationship Id="rId44" Type="http://schemas.openxmlformats.org/officeDocument/2006/relationships/image" Target="media/image18.png"/><Relationship Id="rId52" Type="http://schemas.openxmlformats.org/officeDocument/2006/relationships/hyperlink" Target="https://github.com/OfficeDev/TrainingContent/blob/Dev/O3657-1%20Deep%20dive%20into%20building%20standalone%20AngularJS%20web%20applications%20with%20Bootstrap%20for%20Office%20365/Images/Fig20.png"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1717AFC3-5FA3-4C0A-9CF0-A247B2323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3202</TotalTime>
  <Pages>22</Pages>
  <Words>5371</Words>
  <Characters>30621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35921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69</cp:revision>
  <cp:lastPrinted>2009-08-12T16:30:00Z</cp:lastPrinted>
  <dcterms:created xsi:type="dcterms:W3CDTF">2012-10-18T15:45:00Z</dcterms:created>
  <dcterms:modified xsi:type="dcterms:W3CDTF">2015-09-04T14:01:00Z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