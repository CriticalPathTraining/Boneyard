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E1387D" w:rsidP="00607C2B">
      <w:pPr>
        <w:pStyle w:val="Heading2"/>
      </w:pPr>
      <w:r>
        <w:t xml:space="preserve">Implementing and Consuming </w:t>
      </w:r>
      <w:r w:rsidR="00F64174">
        <w:t xml:space="preserve">an </w:t>
      </w:r>
      <w:r>
        <w:t>ODATA Service</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D27A7A">
        <w:t>C</w:t>
      </w:r>
      <w:r w:rsidR="003A158A">
        <w:t>:\Student\Modules\</w:t>
      </w:r>
      <w:r w:rsidR="00D27A7A">
        <w:t>REST\Lab</w:t>
      </w:r>
    </w:p>
    <w:p w:rsidR="00E1387D" w:rsidRDefault="00607C2B" w:rsidP="00607C2B">
      <w:pPr>
        <w:pStyle w:val="LabExerciseCallout"/>
      </w:pPr>
      <w:r w:rsidRPr="005C7841">
        <w:rPr>
          <w:b/>
        </w:rPr>
        <w:t>Lab Overview</w:t>
      </w:r>
      <w:r w:rsidRPr="005C7841">
        <w:t xml:space="preserve">: </w:t>
      </w:r>
      <w:r>
        <w:t xml:space="preserve">In this lab you will </w:t>
      </w:r>
      <w:r w:rsidR="00FE5F7D">
        <w:t xml:space="preserve">create </w:t>
      </w:r>
      <w:r w:rsidR="00E1387D">
        <w:t>an OData web service which allows clients to perform CRUD operations against customer data in a SQL Server database. After that, you will create an ASP.NET application that uses your new OData web service API to provide a user experience which makes it possible to view, add, edit and delete customers from the SQL Server database.</w:t>
      </w:r>
    </w:p>
    <w:p w:rsidR="00E1387D" w:rsidRDefault="00E1387D" w:rsidP="00E1387D">
      <w:pPr>
        <w:pStyle w:val="Heading3"/>
      </w:pPr>
      <w:r>
        <w:t>Exercise 1: Create and Populate the Wingtip CRM Database in SQL Server</w:t>
      </w:r>
    </w:p>
    <w:p w:rsidR="00E1387D" w:rsidRDefault="00E1387D" w:rsidP="00E1387D">
      <w:pPr>
        <w:pStyle w:val="LabExerciseLeadIn"/>
      </w:pPr>
      <w:r>
        <w:t>In this exercise you will open the solution for the lab and examine the contents.</w:t>
      </w:r>
      <w:r w:rsidR="00C5131A">
        <w:br/>
        <w:t xml:space="preserve">(Note: you will </w:t>
      </w:r>
      <w:r w:rsidR="00593C36">
        <w:t xml:space="preserve">only </w:t>
      </w:r>
      <w:r w:rsidR="00C5131A">
        <w:t>need to do this if you have not already run this script for a previous exercise in your course)</w:t>
      </w:r>
    </w:p>
    <w:p w:rsidR="007B264E" w:rsidRDefault="007B264E" w:rsidP="0010700F">
      <w:pPr>
        <w:pStyle w:val="LabStepNumbered"/>
        <w:numPr>
          <w:ilvl w:val="0"/>
          <w:numId w:val="8"/>
        </w:numPr>
      </w:pPr>
      <w:r>
        <w:t xml:space="preserve">Launch SQL Server Management Studio and connect to the default SQL Server instance on </w:t>
      </w:r>
      <w:r w:rsidRPr="007B264E">
        <w:rPr>
          <w:b/>
        </w:rPr>
        <w:t>WingtipServer</w:t>
      </w:r>
      <w:r>
        <w:t>.</w:t>
      </w:r>
    </w:p>
    <w:p w:rsidR="007B264E" w:rsidRDefault="004B5379" w:rsidP="0010700F">
      <w:pPr>
        <w:pStyle w:val="LabStepNumberedLevel2"/>
        <w:numPr>
          <w:ilvl w:val="1"/>
          <w:numId w:val="8"/>
        </w:numPr>
      </w:pPr>
      <w:r>
        <w:t>Press the Windows key to display the Window Start page.</w:t>
      </w:r>
    </w:p>
    <w:p w:rsidR="004B5379" w:rsidRDefault="004B5379" w:rsidP="0010700F">
      <w:pPr>
        <w:pStyle w:val="LabStepNumberedLevel2"/>
        <w:numPr>
          <w:ilvl w:val="1"/>
          <w:numId w:val="8"/>
        </w:numPr>
      </w:pPr>
      <w:r>
        <w:t xml:space="preserve">On the Windows Start page, locate and click the </w:t>
      </w:r>
      <w:r w:rsidRPr="004B5379">
        <w:rPr>
          <w:b/>
        </w:rPr>
        <w:t>SQL Server Management Studio</w:t>
      </w:r>
      <w:r>
        <w:t xml:space="preserve"> tile to launch this application.</w:t>
      </w:r>
    </w:p>
    <w:p w:rsidR="004B5379" w:rsidRDefault="00C5131A" w:rsidP="004B5379">
      <w:pPr>
        <w:pStyle w:val="LabStepScreenshotLevel2"/>
      </w:pPr>
      <w:r>
        <w:drawing>
          <wp:inline distT="0" distB="0" distL="0" distR="0" wp14:anchorId="5CECE1FF" wp14:editId="49A9A188">
            <wp:extent cx="705394" cy="705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06563" cy="706563"/>
                    </a:xfrm>
                    <a:prstGeom prst="rect">
                      <a:avLst/>
                    </a:prstGeom>
                  </pic:spPr>
                </pic:pic>
              </a:graphicData>
            </a:graphic>
          </wp:inline>
        </w:drawing>
      </w:r>
    </w:p>
    <w:p w:rsidR="004B5379" w:rsidRDefault="004B5379" w:rsidP="0010700F">
      <w:pPr>
        <w:pStyle w:val="LabStepNumberedLevel2"/>
        <w:numPr>
          <w:ilvl w:val="1"/>
          <w:numId w:val="8"/>
        </w:numPr>
      </w:pPr>
      <w:r>
        <w:t xml:space="preserve">When you are prompted with the </w:t>
      </w:r>
      <w:r w:rsidRPr="004B5379">
        <w:rPr>
          <w:b/>
        </w:rPr>
        <w:t>Connect to Server</w:t>
      </w:r>
      <w:r>
        <w:t xml:space="preserve"> dialog, select </w:t>
      </w:r>
      <w:r w:rsidRPr="004B5379">
        <w:rPr>
          <w:b/>
        </w:rPr>
        <w:t>WingtipServer</w:t>
      </w:r>
      <w:r>
        <w:t xml:space="preserve"> as the server name and click </w:t>
      </w:r>
      <w:r w:rsidRPr="004B5379">
        <w:rPr>
          <w:b/>
        </w:rPr>
        <w:t>Connect</w:t>
      </w:r>
      <w:r>
        <w:t>.</w:t>
      </w:r>
    </w:p>
    <w:p w:rsidR="004B5379" w:rsidRDefault="004B5379" w:rsidP="004B5379">
      <w:pPr>
        <w:pStyle w:val="LabStepScreenshotLevel2"/>
      </w:pPr>
      <w:r>
        <w:drawing>
          <wp:inline distT="0" distB="0" distL="0" distR="0" wp14:anchorId="1639E5B8" wp14:editId="7F50FA35">
            <wp:extent cx="2192643"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5751" cy="1667258"/>
                    </a:xfrm>
                    <a:prstGeom prst="rect">
                      <a:avLst/>
                    </a:prstGeom>
                  </pic:spPr>
                </pic:pic>
              </a:graphicData>
            </a:graphic>
          </wp:inline>
        </w:drawing>
      </w:r>
    </w:p>
    <w:p w:rsidR="004B5379" w:rsidRDefault="004B5379" w:rsidP="0010700F">
      <w:pPr>
        <w:pStyle w:val="LabStepNumberedLevel2"/>
        <w:numPr>
          <w:ilvl w:val="1"/>
          <w:numId w:val="8"/>
        </w:numPr>
      </w:pPr>
      <w:r>
        <w:t>Once SQL Server Management Studio has started, you should be able to see a tree view which shows database objects in the Object Explorer.</w:t>
      </w:r>
    </w:p>
    <w:p w:rsidR="004B5379" w:rsidRDefault="004B5379" w:rsidP="004B5379">
      <w:pPr>
        <w:pStyle w:val="LabStepScreenshotLevel2"/>
      </w:pPr>
      <w:r>
        <w:drawing>
          <wp:inline distT="0" distB="0" distL="0" distR="0">
            <wp:extent cx="1865671" cy="1314450"/>
            <wp:effectExtent l="19050" t="19050" r="2032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3669" cy="1320085"/>
                    </a:xfrm>
                    <a:prstGeom prst="rect">
                      <a:avLst/>
                    </a:prstGeom>
                    <a:noFill/>
                    <a:ln>
                      <a:solidFill>
                        <a:schemeClr val="bg1">
                          <a:lumMod val="75000"/>
                        </a:schemeClr>
                      </a:solidFill>
                    </a:ln>
                  </pic:spPr>
                </pic:pic>
              </a:graphicData>
            </a:graphic>
          </wp:inline>
        </w:drawing>
      </w:r>
    </w:p>
    <w:p w:rsidR="000B6FB4" w:rsidRDefault="004B5379" w:rsidP="0010700F">
      <w:pPr>
        <w:pStyle w:val="LabStepNumbered"/>
        <w:numPr>
          <w:ilvl w:val="0"/>
          <w:numId w:val="8"/>
        </w:numPr>
      </w:pPr>
      <w:r>
        <w:t xml:space="preserve">Execute the </w:t>
      </w:r>
      <w:r w:rsidR="000B6FB4">
        <w:t xml:space="preserve">SQL script </w:t>
      </w:r>
      <w:r w:rsidR="006154F4">
        <w:t xml:space="preserve">named. </w:t>
      </w:r>
      <w:r w:rsidR="006154F4" w:rsidRPr="006154F4">
        <w:rPr>
          <w:b/>
        </w:rPr>
        <w:t>CreateWingtipCrmDatabase.sql</w:t>
      </w:r>
      <w:r w:rsidR="006154F4">
        <w:t xml:space="preserve"> </w:t>
      </w:r>
      <w:r>
        <w:t xml:space="preserve">to create the </w:t>
      </w:r>
      <w:r w:rsidRPr="004B5379">
        <w:rPr>
          <w:b/>
        </w:rPr>
        <w:t>WingtipCRM</w:t>
      </w:r>
      <w:r>
        <w:t xml:space="preserve"> database.</w:t>
      </w:r>
    </w:p>
    <w:p w:rsidR="000B7868" w:rsidRDefault="000B7868" w:rsidP="0010700F">
      <w:pPr>
        <w:pStyle w:val="LabStepNumberedLevel2"/>
        <w:numPr>
          <w:ilvl w:val="1"/>
          <w:numId w:val="8"/>
        </w:numPr>
      </w:pPr>
      <w:r>
        <w:t xml:space="preserve">From the </w:t>
      </w:r>
      <w:r w:rsidRPr="000B7868">
        <w:rPr>
          <w:b/>
        </w:rPr>
        <w:t>File</w:t>
      </w:r>
      <w:r>
        <w:t xml:space="preserve"> menu in SQL Server Management Studio, select the </w:t>
      </w:r>
      <w:r w:rsidR="00D352EE">
        <w:t xml:space="preserve">menu command </w:t>
      </w:r>
      <w:r w:rsidRPr="00D352EE">
        <w:rPr>
          <w:b/>
        </w:rPr>
        <w:t xml:space="preserve">File </w:t>
      </w:r>
      <w:r w:rsidR="00A04878">
        <w:rPr>
          <w:b/>
        </w:rPr>
        <w:t></w:t>
      </w:r>
      <w:r w:rsidRPr="00D352EE">
        <w:rPr>
          <w:b/>
        </w:rPr>
        <w:t xml:space="preserve"> </w:t>
      </w:r>
      <w:r w:rsidR="00D352EE" w:rsidRPr="00D352EE">
        <w:rPr>
          <w:b/>
        </w:rPr>
        <w:t xml:space="preserve">Open </w:t>
      </w:r>
      <w:r w:rsidR="00A04878">
        <w:rPr>
          <w:b/>
        </w:rPr>
        <w:t></w:t>
      </w:r>
      <w:r w:rsidR="00D352EE" w:rsidRPr="00D352EE">
        <w:rPr>
          <w:b/>
        </w:rPr>
        <w:t xml:space="preserve"> File…</w:t>
      </w:r>
    </w:p>
    <w:p w:rsidR="000B7868" w:rsidRDefault="000B7868" w:rsidP="000B7868">
      <w:pPr>
        <w:pStyle w:val="LabStepScreenshotLevel2"/>
      </w:pPr>
      <w:r>
        <w:lastRenderedPageBreak/>
        <w:drawing>
          <wp:inline distT="0" distB="0" distL="0" distR="0" wp14:anchorId="4E6100E5" wp14:editId="7A6C39CA">
            <wp:extent cx="3571694" cy="1209675"/>
            <wp:effectExtent l="19050" t="19050" r="1016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913" cy="1211781"/>
                    </a:xfrm>
                    <a:prstGeom prst="rect">
                      <a:avLst/>
                    </a:prstGeom>
                    <a:noFill/>
                    <a:ln>
                      <a:solidFill>
                        <a:schemeClr val="bg1">
                          <a:lumMod val="85000"/>
                        </a:schemeClr>
                      </a:solidFill>
                    </a:ln>
                  </pic:spPr>
                </pic:pic>
              </a:graphicData>
            </a:graphic>
          </wp:inline>
        </w:drawing>
      </w:r>
    </w:p>
    <w:p w:rsidR="004B5379" w:rsidRDefault="00D352EE" w:rsidP="0010700F">
      <w:pPr>
        <w:pStyle w:val="LabStepNumberedLevel2"/>
        <w:numPr>
          <w:ilvl w:val="1"/>
          <w:numId w:val="8"/>
        </w:numPr>
      </w:pPr>
      <w:r>
        <w:t xml:space="preserve">When prompted by the </w:t>
      </w:r>
      <w:r w:rsidRPr="00D352EE">
        <w:rPr>
          <w:b/>
        </w:rPr>
        <w:t>Open File</w:t>
      </w:r>
      <w:r>
        <w:t xml:space="preserve"> dialog, s</w:t>
      </w:r>
      <w:r w:rsidR="000B7868">
        <w:t xml:space="preserve">elect the script named </w:t>
      </w:r>
      <w:r w:rsidR="000B7868" w:rsidRPr="00593C36">
        <w:rPr>
          <w:b/>
        </w:rPr>
        <w:t>CreateWingtipCrmDatabase.sql</w:t>
      </w:r>
      <w:r w:rsidR="000B7868">
        <w:t xml:space="preserve"> at the following path and then click Open.</w:t>
      </w:r>
    </w:p>
    <w:p w:rsidR="000B6FB4" w:rsidRDefault="000B6FB4" w:rsidP="00D352EE">
      <w:pPr>
        <w:pStyle w:val="LabStepCodeBlockLevel2"/>
      </w:pPr>
      <w:r w:rsidRPr="006154F4">
        <w:rPr>
          <w:color w:val="595959" w:themeColor="text1" w:themeTint="A6"/>
        </w:rPr>
        <w:t>C:\Student\Setup</w:t>
      </w:r>
      <w:r w:rsidR="006154F4" w:rsidRPr="006154F4">
        <w:rPr>
          <w:color w:val="595959" w:themeColor="text1" w:themeTint="A6"/>
        </w:rPr>
        <w:t>\</w:t>
      </w:r>
      <w:r w:rsidR="006154F4" w:rsidRPr="006154F4">
        <w:t>CreateWingtipCrmDatabase.sql</w:t>
      </w:r>
    </w:p>
    <w:p w:rsidR="00D352EE" w:rsidRDefault="00D352EE" w:rsidP="0010700F">
      <w:pPr>
        <w:pStyle w:val="LabStepNumberedLevel2"/>
        <w:numPr>
          <w:ilvl w:val="1"/>
          <w:numId w:val="8"/>
        </w:numPr>
      </w:pPr>
      <w:r>
        <w:t xml:space="preserve">Once the script named </w:t>
      </w:r>
      <w:r w:rsidR="000B6FB4" w:rsidRPr="00D352EE">
        <w:rPr>
          <w:b/>
        </w:rPr>
        <w:t>CreateWingtipCrmDatabase.sql</w:t>
      </w:r>
      <w:r w:rsidR="000B6FB4" w:rsidRPr="000B6FB4">
        <w:t xml:space="preserve"> </w:t>
      </w:r>
      <w:r>
        <w:t>is open, take a moment to examine what’s inside. You should be able to see this script carries out the following tasks.</w:t>
      </w:r>
    </w:p>
    <w:p w:rsidR="00D352EE" w:rsidRDefault="00D352EE" w:rsidP="0010700F">
      <w:pPr>
        <w:pStyle w:val="LabStepNumberedLevel3"/>
        <w:numPr>
          <w:ilvl w:val="2"/>
          <w:numId w:val="8"/>
        </w:numPr>
      </w:pPr>
      <w:r>
        <w:t xml:space="preserve">Create a new SQL Server database named </w:t>
      </w:r>
      <w:r w:rsidRPr="00D352EE">
        <w:rPr>
          <w:b/>
        </w:rPr>
        <w:t>WingtipCRM</w:t>
      </w:r>
      <w:r>
        <w:t>.</w:t>
      </w:r>
    </w:p>
    <w:p w:rsidR="000B6FB4" w:rsidRDefault="00D352EE" w:rsidP="0010700F">
      <w:pPr>
        <w:pStyle w:val="LabStepNumberedLevel3"/>
        <w:numPr>
          <w:ilvl w:val="2"/>
          <w:numId w:val="8"/>
        </w:numPr>
      </w:pPr>
      <w:r>
        <w:t xml:space="preserve">Create a new table named </w:t>
      </w:r>
      <w:r w:rsidRPr="00D352EE">
        <w:rPr>
          <w:b/>
        </w:rPr>
        <w:t>Customers</w:t>
      </w:r>
      <w:r>
        <w:t xml:space="preserve"> in the </w:t>
      </w:r>
      <w:r w:rsidRPr="00D352EE">
        <w:rPr>
          <w:b/>
        </w:rPr>
        <w:t>WingtipCRM</w:t>
      </w:r>
      <w:r>
        <w:t xml:space="preserve"> database.</w:t>
      </w:r>
    </w:p>
    <w:p w:rsidR="00D352EE" w:rsidRDefault="00D352EE" w:rsidP="0010700F">
      <w:pPr>
        <w:pStyle w:val="LabStepNumberedLevel3"/>
        <w:numPr>
          <w:ilvl w:val="2"/>
          <w:numId w:val="8"/>
        </w:numPr>
      </w:pPr>
      <w:r>
        <w:t xml:space="preserve">Add </w:t>
      </w:r>
      <w:r w:rsidR="008E0531">
        <w:t xml:space="preserve">SQL Login for </w:t>
      </w:r>
      <w:r>
        <w:t xml:space="preserve">the Windows account </w:t>
      </w:r>
      <w:r w:rsidRPr="008E0531">
        <w:rPr>
          <w:b/>
        </w:rPr>
        <w:t>BUILTIN\IIS_IUSRS</w:t>
      </w:r>
      <w:r>
        <w:t xml:space="preserve"> </w:t>
      </w:r>
      <w:r w:rsidR="008E0531">
        <w:t xml:space="preserve">and configure permissions to the </w:t>
      </w:r>
      <w:r w:rsidR="008E0531" w:rsidRPr="008E0531">
        <w:rPr>
          <w:b/>
        </w:rPr>
        <w:t>WingtipCRM</w:t>
      </w:r>
      <w:r w:rsidR="008E0531">
        <w:t xml:space="preserve"> database.</w:t>
      </w:r>
    </w:p>
    <w:p w:rsidR="008E0531" w:rsidRDefault="008E0531" w:rsidP="0010700F">
      <w:pPr>
        <w:pStyle w:val="LabStepNumberedLevel3"/>
        <w:numPr>
          <w:ilvl w:val="2"/>
          <w:numId w:val="8"/>
        </w:numPr>
      </w:pPr>
      <w:r>
        <w:t xml:space="preserve">Add SQL Login for domain account </w:t>
      </w:r>
      <w:r>
        <w:rPr>
          <w:b/>
        </w:rPr>
        <w:t>WINGTIP\Domain Users</w:t>
      </w:r>
      <w:r>
        <w:t xml:space="preserve"> and configure permissions to the </w:t>
      </w:r>
      <w:r w:rsidRPr="008E0531">
        <w:rPr>
          <w:b/>
        </w:rPr>
        <w:t>WingtipCRM</w:t>
      </w:r>
      <w:r>
        <w:t xml:space="preserve"> database.</w:t>
      </w:r>
    </w:p>
    <w:p w:rsidR="008E0531" w:rsidRDefault="008E0531" w:rsidP="0010700F">
      <w:pPr>
        <w:pStyle w:val="LabStepNumberedLevel3"/>
        <w:numPr>
          <w:ilvl w:val="2"/>
          <w:numId w:val="8"/>
        </w:numPr>
      </w:pPr>
      <w:r>
        <w:t xml:space="preserve">Add sixteen samples records into the </w:t>
      </w:r>
      <w:r w:rsidRPr="008E0531">
        <w:rPr>
          <w:b/>
        </w:rPr>
        <w:t>Customers</w:t>
      </w:r>
      <w:r>
        <w:t xml:space="preserve"> table.</w:t>
      </w:r>
    </w:p>
    <w:p w:rsidR="00D36793" w:rsidRDefault="006154F4" w:rsidP="008E0531">
      <w:pPr>
        <w:pStyle w:val="LabStepNumberedLevel2"/>
      </w:pPr>
      <w:r>
        <w:t xml:space="preserve">Make sure that window </w:t>
      </w:r>
      <w:r w:rsidR="008E0531">
        <w:t xml:space="preserve">displaying </w:t>
      </w:r>
      <w:r w:rsidR="008E0531" w:rsidRPr="00D352EE">
        <w:rPr>
          <w:b/>
        </w:rPr>
        <w:t>CreateWingtipCrmDatabase.sql</w:t>
      </w:r>
      <w:r w:rsidR="008E0531" w:rsidRPr="000B6FB4">
        <w:t xml:space="preserve"> </w:t>
      </w:r>
      <w:r>
        <w:t>is the active window</w:t>
      </w:r>
      <w:r w:rsidR="008E0531">
        <w:t>. T</w:t>
      </w:r>
      <w:r>
        <w:t xml:space="preserve">hen click the </w:t>
      </w:r>
      <w:r w:rsidR="008E0531" w:rsidRPr="009A73CD">
        <w:rPr>
          <w:b/>
        </w:rPr>
        <w:t>Execute</w:t>
      </w:r>
      <w:r w:rsidR="008E0531">
        <w:t xml:space="preserve"> button in the toolbar with the exclamation p</w:t>
      </w:r>
      <w:r>
        <w:t>oint to execute the script.</w:t>
      </w:r>
    </w:p>
    <w:p w:rsidR="006154F4" w:rsidRDefault="006154F4" w:rsidP="008E0531">
      <w:pPr>
        <w:pStyle w:val="LabStepScreenshotLevel2"/>
      </w:pPr>
      <w:r>
        <w:drawing>
          <wp:inline distT="0" distB="0" distL="0" distR="0" wp14:anchorId="24F1EA1A" wp14:editId="6FAEBAB0">
            <wp:extent cx="2737609" cy="1195294"/>
            <wp:effectExtent l="19050" t="19050" r="2476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8410" cy="1200010"/>
                    </a:xfrm>
                    <a:prstGeom prst="rect">
                      <a:avLst/>
                    </a:prstGeom>
                    <a:noFill/>
                    <a:ln>
                      <a:solidFill>
                        <a:schemeClr val="bg1">
                          <a:lumMod val="75000"/>
                        </a:schemeClr>
                      </a:solidFill>
                    </a:ln>
                  </pic:spPr>
                </pic:pic>
              </a:graphicData>
            </a:graphic>
          </wp:inline>
        </w:drawing>
      </w:r>
    </w:p>
    <w:p w:rsidR="008E0531" w:rsidRDefault="008E0531" w:rsidP="008E0531">
      <w:pPr>
        <w:pStyle w:val="LabStepNumberedLevel2"/>
      </w:pPr>
      <w:r>
        <w:t xml:space="preserve">The script should execute without any errors and display </w:t>
      </w:r>
      <w:r w:rsidRPr="008E0531">
        <w:rPr>
          <w:b/>
        </w:rPr>
        <w:t>Command(s) completed successfully</w:t>
      </w:r>
      <w:r>
        <w:t xml:space="preserve"> in the Messages window.</w:t>
      </w:r>
    </w:p>
    <w:p w:rsidR="008E0531" w:rsidRDefault="008E0531" w:rsidP="008E0531">
      <w:pPr>
        <w:pStyle w:val="LabStepScreenshotLevel2"/>
      </w:pPr>
      <w:r>
        <w:drawing>
          <wp:inline distT="0" distB="0" distL="0" distR="0" wp14:anchorId="1D3CEA93" wp14:editId="44FFCDF6">
            <wp:extent cx="3619500" cy="1445735"/>
            <wp:effectExtent l="19050" t="19050" r="1905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724" cy="1453414"/>
                    </a:xfrm>
                    <a:prstGeom prst="rect">
                      <a:avLst/>
                    </a:prstGeom>
                    <a:noFill/>
                    <a:ln>
                      <a:solidFill>
                        <a:schemeClr val="bg1">
                          <a:lumMod val="85000"/>
                        </a:schemeClr>
                      </a:solidFill>
                    </a:ln>
                  </pic:spPr>
                </pic:pic>
              </a:graphicData>
            </a:graphic>
          </wp:inline>
        </w:drawing>
      </w:r>
    </w:p>
    <w:p w:rsidR="007974A8" w:rsidRDefault="008E0531" w:rsidP="007974A8">
      <w:pPr>
        <w:pStyle w:val="LabStepNumbered"/>
      </w:pPr>
      <w:r>
        <w:t>V</w:t>
      </w:r>
      <w:r w:rsidR="007974A8">
        <w:t>erify that the database has been properly created.</w:t>
      </w:r>
    </w:p>
    <w:p w:rsidR="006154F4" w:rsidRDefault="008E0531" w:rsidP="00354E14">
      <w:pPr>
        <w:pStyle w:val="LabStepNumberedLevel2"/>
      </w:pPr>
      <w:r>
        <w:t xml:space="preserve">In the </w:t>
      </w:r>
      <w:r w:rsidRPr="008E0531">
        <w:rPr>
          <w:b/>
        </w:rPr>
        <w:t>Object Explorer</w:t>
      </w:r>
      <w:r>
        <w:t xml:space="preserve"> in SQL Server Management Studio, locate </w:t>
      </w:r>
      <w:r w:rsidR="007974A8">
        <w:t xml:space="preserve">the </w:t>
      </w:r>
      <w:r w:rsidR="007974A8" w:rsidRPr="008E0531">
        <w:rPr>
          <w:b/>
        </w:rPr>
        <w:t>Database</w:t>
      </w:r>
      <w:r w:rsidR="007974A8">
        <w:t xml:space="preserve"> node in the tree view control on the left-hand side of screen.</w:t>
      </w:r>
      <w:r>
        <w:t xml:space="preserve"> </w:t>
      </w:r>
      <w:r w:rsidR="007974A8">
        <w:t xml:space="preserve">Right-click the </w:t>
      </w:r>
      <w:r w:rsidR="007974A8" w:rsidRPr="008E0531">
        <w:rPr>
          <w:b/>
        </w:rPr>
        <w:t>Database</w:t>
      </w:r>
      <w:r w:rsidR="007974A8">
        <w:t xml:space="preserve"> node and then click the </w:t>
      </w:r>
      <w:r w:rsidR="007974A8" w:rsidRPr="008E0531">
        <w:rPr>
          <w:b/>
        </w:rPr>
        <w:t>Refresh</w:t>
      </w:r>
      <w:r w:rsidR="007974A8">
        <w:t xml:space="preserve"> menu command to display the database that has just been created.</w:t>
      </w:r>
    </w:p>
    <w:p w:rsidR="006154F4" w:rsidRDefault="006154F4" w:rsidP="006154F4">
      <w:pPr>
        <w:pStyle w:val="LabStepScreenshotLevel2"/>
      </w:pPr>
      <w:r>
        <w:drawing>
          <wp:inline distT="0" distB="0" distL="0" distR="0" wp14:anchorId="248D37ED" wp14:editId="58A7459B">
            <wp:extent cx="1374853" cy="1039905"/>
            <wp:effectExtent l="19050" t="19050" r="1587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8045" cy="1049883"/>
                    </a:xfrm>
                    <a:prstGeom prst="rect">
                      <a:avLst/>
                    </a:prstGeom>
                    <a:noFill/>
                    <a:ln>
                      <a:solidFill>
                        <a:schemeClr val="bg1">
                          <a:lumMod val="75000"/>
                        </a:schemeClr>
                      </a:solidFill>
                    </a:ln>
                  </pic:spPr>
                </pic:pic>
              </a:graphicData>
            </a:graphic>
          </wp:inline>
        </w:drawing>
      </w:r>
    </w:p>
    <w:p w:rsidR="007974A8" w:rsidRDefault="007974A8" w:rsidP="007974A8">
      <w:pPr>
        <w:pStyle w:val="LabStepNumberedLevel2"/>
      </w:pPr>
      <w:r>
        <w:t xml:space="preserve">After the collection of databases has been refreshed, look down and locate the new database named </w:t>
      </w:r>
      <w:r w:rsidRPr="007974A8">
        <w:rPr>
          <w:b/>
        </w:rPr>
        <w:t>WingtipCRM</w:t>
      </w:r>
      <w:r>
        <w:t>.</w:t>
      </w:r>
    </w:p>
    <w:p w:rsidR="007974A8" w:rsidRDefault="007974A8" w:rsidP="007974A8">
      <w:pPr>
        <w:pStyle w:val="LabStepNumberedLevel2"/>
      </w:pPr>
      <w:r>
        <w:lastRenderedPageBreak/>
        <w:t xml:space="preserve">Expand the </w:t>
      </w:r>
      <w:r w:rsidRPr="007974A8">
        <w:rPr>
          <w:b/>
        </w:rPr>
        <w:t>WingtipCRM</w:t>
      </w:r>
      <w:r>
        <w:t xml:space="preserve"> node and then the </w:t>
      </w:r>
      <w:r w:rsidRPr="008E0531">
        <w:rPr>
          <w:b/>
        </w:rPr>
        <w:t>Tables</w:t>
      </w:r>
      <w:r>
        <w:t xml:space="preserve"> node and verify you can see a table named </w:t>
      </w:r>
      <w:r w:rsidRPr="007974A8">
        <w:rPr>
          <w:b/>
        </w:rPr>
        <w:t>dbo.Customers</w:t>
      </w:r>
      <w:r>
        <w:t>.</w:t>
      </w:r>
    </w:p>
    <w:p w:rsidR="007974A8" w:rsidRDefault="007974A8" w:rsidP="007974A8">
      <w:pPr>
        <w:pStyle w:val="LabStepNumberedLevel2"/>
      </w:pPr>
      <w:r>
        <w:t xml:space="preserve">Right-click on the </w:t>
      </w:r>
      <w:r w:rsidRPr="007974A8">
        <w:rPr>
          <w:b/>
        </w:rPr>
        <w:t>db</w:t>
      </w:r>
      <w:r w:rsidR="00C5131A">
        <w:rPr>
          <w:b/>
        </w:rPr>
        <w:t>o</w:t>
      </w:r>
      <w:r w:rsidRPr="007974A8">
        <w:rPr>
          <w:b/>
        </w:rPr>
        <w:t>.Customers</w:t>
      </w:r>
      <w:r>
        <w:t xml:space="preserve"> node and ten click the menu command with the caption of </w:t>
      </w:r>
      <w:r w:rsidRPr="007974A8">
        <w:rPr>
          <w:b/>
        </w:rPr>
        <w:t>Select Top 1000 Rows</w:t>
      </w:r>
      <w:r>
        <w:t>.</w:t>
      </w:r>
    </w:p>
    <w:p w:rsidR="007974A8" w:rsidRDefault="007974A8" w:rsidP="007974A8">
      <w:pPr>
        <w:pStyle w:val="LabStepScreenshotLevel2"/>
      </w:pPr>
      <w:r>
        <w:drawing>
          <wp:inline distT="0" distB="0" distL="0" distR="0" wp14:anchorId="2426223A" wp14:editId="65FBD985">
            <wp:extent cx="1816847" cy="1077661"/>
            <wp:effectExtent l="19050" t="19050" r="1206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169" cy="1089122"/>
                    </a:xfrm>
                    <a:prstGeom prst="rect">
                      <a:avLst/>
                    </a:prstGeom>
                    <a:noFill/>
                    <a:ln>
                      <a:solidFill>
                        <a:schemeClr val="bg1">
                          <a:lumMod val="75000"/>
                        </a:schemeClr>
                      </a:solidFill>
                    </a:ln>
                  </pic:spPr>
                </pic:pic>
              </a:graphicData>
            </a:graphic>
          </wp:inline>
        </w:drawing>
      </w:r>
    </w:p>
    <w:p w:rsidR="007974A8" w:rsidRDefault="007974A8" w:rsidP="007974A8">
      <w:pPr>
        <w:pStyle w:val="LabStepNumberedLevel2"/>
      </w:pPr>
      <w:r>
        <w:t xml:space="preserve">Verify that you can see a set of customer records that have been added to the </w:t>
      </w:r>
      <w:r w:rsidRPr="007974A8">
        <w:rPr>
          <w:b/>
        </w:rPr>
        <w:t>Customers</w:t>
      </w:r>
      <w:r>
        <w:t xml:space="preserve"> table.</w:t>
      </w:r>
    </w:p>
    <w:p w:rsidR="00D36793" w:rsidRDefault="00D36793" w:rsidP="007974A8">
      <w:pPr>
        <w:pStyle w:val="LabStepScreenshotLevel2"/>
      </w:pPr>
      <w:r>
        <w:drawing>
          <wp:inline distT="0" distB="0" distL="0" distR="0" wp14:anchorId="09D4A3FA" wp14:editId="3DA36D6F">
            <wp:extent cx="3514725" cy="147423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436" cy="1482080"/>
                    </a:xfrm>
                    <a:prstGeom prst="rect">
                      <a:avLst/>
                    </a:prstGeom>
                    <a:noFill/>
                    <a:ln>
                      <a:solidFill>
                        <a:schemeClr val="bg1">
                          <a:lumMod val="50000"/>
                        </a:schemeClr>
                      </a:solidFill>
                    </a:ln>
                  </pic:spPr>
                </pic:pic>
              </a:graphicData>
            </a:graphic>
          </wp:inline>
        </w:drawing>
      </w:r>
    </w:p>
    <w:p w:rsidR="007974A8" w:rsidRDefault="007974A8" w:rsidP="007974A8">
      <w:pPr>
        <w:pStyle w:val="LabExerciseCallout"/>
      </w:pPr>
      <w:r>
        <w:t xml:space="preserve">You have now created the </w:t>
      </w:r>
      <w:r w:rsidRPr="007974A8">
        <w:rPr>
          <w:b/>
        </w:rPr>
        <w:t>WingtipCRM</w:t>
      </w:r>
      <w:r>
        <w:t xml:space="preserve"> database that you will use a</w:t>
      </w:r>
      <w:r w:rsidR="009A73CD">
        <w:t>s</w:t>
      </w:r>
      <w:r>
        <w:t xml:space="preserve"> </w:t>
      </w:r>
      <w:r w:rsidR="009A73CD">
        <w:t xml:space="preserve">a </w:t>
      </w:r>
      <w:r>
        <w:t xml:space="preserve">sample </w:t>
      </w:r>
      <w:r w:rsidR="009A73CD">
        <w:t>database f</w:t>
      </w:r>
      <w:r>
        <w:t>or the remainder of this lab</w:t>
      </w:r>
      <w:r w:rsidR="009A73CD">
        <w:t xml:space="preserve"> as well as many of the labs that come afterward</w:t>
      </w:r>
      <w:r>
        <w:t>. At this point you can close the SQL Server Management Studio or you can keep it open if you want to monitor changes to the data</w:t>
      </w:r>
      <w:r w:rsidR="00990AFF">
        <w:t xml:space="preserve"> over the course of the following exercises</w:t>
      </w:r>
      <w:r>
        <w:t>.</w:t>
      </w:r>
    </w:p>
    <w:p w:rsidR="00E1387D" w:rsidRDefault="00E1387D" w:rsidP="00E1387D">
      <w:pPr>
        <w:pStyle w:val="Heading3"/>
      </w:pPr>
      <w:r>
        <w:t xml:space="preserve">Exercise 2: Create an </w:t>
      </w:r>
      <w:r w:rsidR="00990AFF">
        <w:t>IIS Webs</w:t>
      </w:r>
      <w:r w:rsidR="00363BB9">
        <w:t>ite to Host a Web Service</w:t>
      </w:r>
    </w:p>
    <w:p w:rsidR="00E1387D" w:rsidRDefault="00E1387D" w:rsidP="00E1387D">
      <w:pPr>
        <w:pStyle w:val="LabExerciseLeadIn"/>
      </w:pPr>
      <w:r>
        <w:t xml:space="preserve">In this exercise you will </w:t>
      </w:r>
      <w:r w:rsidR="00990AFF">
        <w:t xml:space="preserve">run a script to create a new IIS Website. You will use this IIS Website to host a web service you will build in the exercise after this </w:t>
      </w:r>
      <w:r w:rsidR="00593C36">
        <w:t>one.</w:t>
      </w:r>
    </w:p>
    <w:p w:rsidR="00990AFF" w:rsidRDefault="00990AFF" w:rsidP="0010700F">
      <w:pPr>
        <w:pStyle w:val="LabStepNumbered"/>
        <w:numPr>
          <w:ilvl w:val="0"/>
          <w:numId w:val="9"/>
        </w:numPr>
      </w:pPr>
      <w:r>
        <w:t xml:space="preserve">Launch the </w:t>
      </w:r>
      <w:r w:rsidRPr="00990AFF">
        <w:rPr>
          <w:b/>
        </w:rPr>
        <w:t>Internet Information Services (IIS) Manager</w:t>
      </w:r>
      <w:r>
        <w:t>.</w:t>
      </w:r>
    </w:p>
    <w:p w:rsidR="00990AFF" w:rsidRDefault="00990AFF" w:rsidP="0010700F">
      <w:pPr>
        <w:pStyle w:val="LabStepNumberedLevel2"/>
        <w:numPr>
          <w:ilvl w:val="1"/>
          <w:numId w:val="9"/>
        </w:numPr>
      </w:pPr>
      <w:r>
        <w:t>Press the Windows key to display the Window Start page.</w:t>
      </w:r>
    </w:p>
    <w:p w:rsidR="00990AFF" w:rsidRDefault="00990AFF" w:rsidP="0010700F">
      <w:pPr>
        <w:pStyle w:val="LabStepNumberedLevel2"/>
        <w:numPr>
          <w:ilvl w:val="1"/>
          <w:numId w:val="9"/>
        </w:numPr>
      </w:pPr>
      <w:r>
        <w:t xml:space="preserve">On the Windows Start page, locate and click the </w:t>
      </w:r>
      <w:r w:rsidRPr="00990AFF">
        <w:rPr>
          <w:b/>
        </w:rPr>
        <w:t>Internet Information Services (IIS) Manager</w:t>
      </w:r>
      <w:r>
        <w:t xml:space="preserve"> tile to launch this application.</w:t>
      </w:r>
    </w:p>
    <w:p w:rsidR="00990AFF" w:rsidRDefault="00990AFF" w:rsidP="00990AFF">
      <w:pPr>
        <w:pStyle w:val="LabStepScreenshotLevel2"/>
      </w:pPr>
      <w:r>
        <w:drawing>
          <wp:inline distT="0" distB="0" distL="0" distR="0" wp14:anchorId="41AA1D55" wp14:editId="36340FD6">
            <wp:extent cx="876300" cy="86966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1268" cy="874591"/>
                    </a:xfrm>
                    <a:prstGeom prst="rect">
                      <a:avLst/>
                    </a:prstGeom>
                    <a:noFill/>
                    <a:ln>
                      <a:noFill/>
                    </a:ln>
                  </pic:spPr>
                </pic:pic>
              </a:graphicData>
            </a:graphic>
          </wp:inline>
        </w:drawing>
      </w:r>
    </w:p>
    <w:p w:rsidR="00990AFF" w:rsidRDefault="00874B9F" w:rsidP="0010700F">
      <w:pPr>
        <w:pStyle w:val="LabStepNumberedLevel2"/>
        <w:numPr>
          <w:ilvl w:val="1"/>
          <w:numId w:val="9"/>
        </w:numPr>
      </w:pPr>
      <w:r>
        <w:t xml:space="preserve">Once the </w:t>
      </w:r>
      <w:r w:rsidRPr="00874B9F">
        <w:rPr>
          <w:b/>
        </w:rPr>
        <w:t>IIS Manager</w:t>
      </w:r>
      <w:r>
        <w:t xml:space="preserve"> has started, expand the </w:t>
      </w:r>
      <w:r w:rsidRPr="00874B9F">
        <w:rPr>
          <w:b/>
        </w:rPr>
        <w:t>Sites</w:t>
      </w:r>
      <w:r>
        <w:t xml:space="preserve"> node in the tree view control to examine the existing set of IIS Websites that have been created on </w:t>
      </w:r>
      <w:r w:rsidRPr="00874B9F">
        <w:rPr>
          <w:b/>
        </w:rPr>
        <w:t>WINGTIPSERVER</w:t>
      </w:r>
      <w:r>
        <w:t>.</w:t>
      </w:r>
    </w:p>
    <w:p w:rsidR="00874B9F" w:rsidRDefault="00874B9F" w:rsidP="00874B9F">
      <w:pPr>
        <w:pStyle w:val="LabStepScreenshotLevel2"/>
      </w:pPr>
      <w:r>
        <w:drawing>
          <wp:inline distT="0" distB="0" distL="0" distR="0" wp14:anchorId="065042F0" wp14:editId="50249B85">
            <wp:extent cx="1990725" cy="1962765"/>
            <wp:effectExtent l="19050" t="19050" r="952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655" cy="1975513"/>
                    </a:xfrm>
                    <a:prstGeom prst="rect">
                      <a:avLst/>
                    </a:prstGeom>
                    <a:noFill/>
                    <a:ln>
                      <a:solidFill>
                        <a:schemeClr val="bg1">
                          <a:lumMod val="85000"/>
                        </a:schemeClr>
                      </a:solidFill>
                    </a:ln>
                  </pic:spPr>
                </pic:pic>
              </a:graphicData>
            </a:graphic>
          </wp:inline>
        </w:drawing>
      </w:r>
    </w:p>
    <w:p w:rsidR="00874B9F" w:rsidRDefault="00874B9F" w:rsidP="00874B9F">
      <w:pPr>
        <w:pStyle w:val="LabExerciseCallout"/>
      </w:pPr>
      <w:r>
        <w:lastRenderedPageBreak/>
        <w:t>Most of the existing IIS websites have been created by SharePoint and should not be configured directly in the IIS Manager.</w:t>
      </w:r>
    </w:p>
    <w:p w:rsidR="00D36793" w:rsidRDefault="00610B6B" w:rsidP="0010700F">
      <w:pPr>
        <w:pStyle w:val="LabStepNumbered"/>
        <w:numPr>
          <w:ilvl w:val="0"/>
          <w:numId w:val="8"/>
        </w:numPr>
      </w:pPr>
      <w:r>
        <w:t xml:space="preserve">Run </w:t>
      </w:r>
      <w:r w:rsidR="00874B9F">
        <w:t xml:space="preserve">the </w:t>
      </w:r>
      <w:r>
        <w:t xml:space="preserve">PowerShell script </w:t>
      </w:r>
      <w:r w:rsidR="00874B9F">
        <w:t xml:space="preserve">named </w:t>
      </w:r>
      <w:r w:rsidR="00874B9F" w:rsidRPr="00874B9F">
        <w:rPr>
          <w:b/>
        </w:rPr>
        <w:t>CreateWingtipWebServicesWebSite.ps1</w:t>
      </w:r>
      <w:r w:rsidR="00874B9F">
        <w:t xml:space="preserve"> </w:t>
      </w:r>
      <w:r>
        <w:t>to c</w:t>
      </w:r>
      <w:r w:rsidR="00874B9F">
        <w:t>reate a new IIS Website.</w:t>
      </w:r>
    </w:p>
    <w:p w:rsidR="00DA15DC" w:rsidRDefault="00DA15DC" w:rsidP="0010700F">
      <w:pPr>
        <w:pStyle w:val="LabStepNumberedLevel2"/>
        <w:numPr>
          <w:ilvl w:val="1"/>
          <w:numId w:val="8"/>
        </w:numPr>
      </w:pPr>
      <w:r>
        <w:t>Switch from the IIS Manager over to the Windows Explorer.</w:t>
      </w:r>
    </w:p>
    <w:p w:rsidR="00874B9F" w:rsidRDefault="00874B9F" w:rsidP="0010700F">
      <w:pPr>
        <w:pStyle w:val="LabStepNumberedLevel2"/>
        <w:numPr>
          <w:ilvl w:val="1"/>
          <w:numId w:val="8"/>
        </w:numPr>
      </w:pPr>
      <w:r>
        <w:t xml:space="preserve">Use the Windows Explorer to locate the PowerShell script file named </w:t>
      </w:r>
      <w:r w:rsidRPr="00874B9F">
        <w:rPr>
          <w:b/>
        </w:rPr>
        <w:t>CreateWingtipWebServicesWebSite.ps1</w:t>
      </w:r>
      <w:r>
        <w:t xml:space="preserve"> which is located in the folder at </w:t>
      </w:r>
      <w:r>
        <w:rPr>
          <w:b/>
        </w:rPr>
        <w:t>C:</w:t>
      </w:r>
      <w:r w:rsidRPr="00874B9F">
        <w:rPr>
          <w:b/>
        </w:rPr>
        <w:t>\Student\Setup</w:t>
      </w:r>
      <w:r>
        <w:t>.</w:t>
      </w:r>
    </w:p>
    <w:p w:rsidR="00874B9F" w:rsidRDefault="00874B9F" w:rsidP="00874B9F">
      <w:pPr>
        <w:pStyle w:val="LabStepScreenshotLevel2"/>
      </w:pPr>
      <w:r>
        <w:drawing>
          <wp:inline distT="0" distB="0" distL="0" distR="0" wp14:anchorId="276F2F36" wp14:editId="6F72E1B0">
            <wp:extent cx="3962400" cy="815626"/>
            <wp:effectExtent l="19050" t="19050" r="1905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650" cy="829469"/>
                    </a:xfrm>
                    <a:prstGeom prst="rect">
                      <a:avLst/>
                    </a:prstGeom>
                    <a:noFill/>
                    <a:ln>
                      <a:solidFill>
                        <a:schemeClr val="bg1">
                          <a:lumMod val="85000"/>
                        </a:schemeClr>
                      </a:solidFill>
                    </a:ln>
                  </pic:spPr>
                </pic:pic>
              </a:graphicData>
            </a:graphic>
          </wp:inline>
        </w:drawing>
      </w:r>
    </w:p>
    <w:p w:rsidR="00D36793" w:rsidRDefault="00874B9F" w:rsidP="0010700F">
      <w:pPr>
        <w:pStyle w:val="LabStepNumberedLevel2"/>
        <w:numPr>
          <w:ilvl w:val="1"/>
          <w:numId w:val="8"/>
        </w:numPr>
      </w:pPr>
      <w:r>
        <w:t>In the Windows Explorer, r</w:t>
      </w:r>
      <w:r w:rsidR="00610B6B">
        <w:t xml:space="preserve">ight-click </w:t>
      </w:r>
      <w:r>
        <w:t xml:space="preserve">on </w:t>
      </w:r>
      <w:r w:rsidRPr="00874B9F">
        <w:rPr>
          <w:b/>
        </w:rPr>
        <w:t>CreateWingtipWebServicesWebSite.ps1</w:t>
      </w:r>
      <w:r w:rsidRPr="00874B9F">
        <w:t xml:space="preserve"> and </w:t>
      </w:r>
      <w:r>
        <w:t xml:space="preserve">select the </w:t>
      </w:r>
      <w:r w:rsidRPr="00DA15DC">
        <w:rPr>
          <w:b/>
        </w:rPr>
        <w:t>Edit</w:t>
      </w:r>
      <w:r>
        <w:t xml:space="preserve"> command to open the script in the Windows PowerShell ISE.</w:t>
      </w:r>
    </w:p>
    <w:p w:rsidR="00874B9F" w:rsidRDefault="00874B9F" w:rsidP="00874B9F">
      <w:pPr>
        <w:pStyle w:val="LabStepScreenshotLevel2"/>
      </w:pPr>
      <w:r>
        <w:drawing>
          <wp:inline distT="0" distB="0" distL="0" distR="0" wp14:anchorId="25490A2F" wp14:editId="7E18809E">
            <wp:extent cx="2905125" cy="859917"/>
            <wp:effectExtent l="19050" t="19050" r="952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0793" cy="864555"/>
                    </a:xfrm>
                    <a:prstGeom prst="rect">
                      <a:avLst/>
                    </a:prstGeom>
                    <a:noFill/>
                    <a:ln>
                      <a:solidFill>
                        <a:schemeClr val="bg1">
                          <a:lumMod val="75000"/>
                        </a:schemeClr>
                      </a:solidFill>
                    </a:ln>
                  </pic:spPr>
                </pic:pic>
              </a:graphicData>
            </a:graphic>
          </wp:inline>
        </w:drawing>
      </w:r>
    </w:p>
    <w:p w:rsidR="00874B9F" w:rsidRDefault="00DA15DC" w:rsidP="0010700F">
      <w:pPr>
        <w:pStyle w:val="LabStepNumberedLevel2"/>
        <w:numPr>
          <w:ilvl w:val="1"/>
          <w:numId w:val="8"/>
        </w:numPr>
      </w:pPr>
      <w:r>
        <w:t xml:space="preserve">Once </w:t>
      </w:r>
      <w:r w:rsidRPr="00874B9F">
        <w:rPr>
          <w:b/>
        </w:rPr>
        <w:t>CreateWingtipWebServicesWebSite.ps1</w:t>
      </w:r>
      <w:r w:rsidRPr="00DA15DC">
        <w:t xml:space="preserve"> opens in </w:t>
      </w:r>
      <w:r>
        <w:t>the PowerShell ISE, take a moment and inspect what’s inside. Here’s an overview of the tasks performed by this script.</w:t>
      </w:r>
    </w:p>
    <w:p w:rsidR="00DA15DC" w:rsidRDefault="00DA15DC" w:rsidP="0010700F">
      <w:pPr>
        <w:pStyle w:val="LabStepNumberedLevel3"/>
        <w:numPr>
          <w:ilvl w:val="2"/>
          <w:numId w:val="8"/>
        </w:numPr>
      </w:pPr>
      <w:r>
        <w:t xml:space="preserve">It checks to see if an IIS website named </w:t>
      </w:r>
      <w:r w:rsidRPr="00DA15DC">
        <w:rPr>
          <w:b/>
        </w:rPr>
        <w:t>Wingtip Web Services</w:t>
      </w:r>
      <w:r>
        <w:t xml:space="preserve"> already exists.</w:t>
      </w:r>
    </w:p>
    <w:p w:rsidR="00DA15DC" w:rsidRDefault="00DA15DC" w:rsidP="0010700F">
      <w:pPr>
        <w:pStyle w:val="LabStepNumberedLevel3"/>
        <w:numPr>
          <w:ilvl w:val="2"/>
          <w:numId w:val="8"/>
        </w:numPr>
      </w:pPr>
      <w:r>
        <w:t xml:space="preserve">If the </w:t>
      </w:r>
      <w:r w:rsidRPr="00DA15DC">
        <w:rPr>
          <w:b/>
        </w:rPr>
        <w:t>Wingtip Web Services</w:t>
      </w:r>
      <w:r>
        <w:t xml:space="preserve"> IIS website does not yet exist, the script creates it.</w:t>
      </w:r>
    </w:p>
    <w:p w:rsidR="00DA15DC" w:rsidRDefault="00DA15DC" w:rsidP="0010700F">
      <w:pPr>
        <w:pStyle w:val="LabStepNumberedLevel3"/>
        <w:numPr>
          <w:ilvl w:val="2"/>
          <w:numId w:val="8"/>
        </w:numPr>
      </w:pPr>
      <w:r>
        <w:t xml:space="preserve">It adds an entry into the system HOST file so </w:t>
      </w:r>
      <w:r w:rsidR="00570BC7">
        <w:t xml:space="preserve">to redirect incoming HTTP request targeting the </w:t>
      </w:r>
      <w:r w:rsidR="00570BC7" w:rsidRPr="00570BC7">
        <w:rPr>
          <w:b/>
        </w:rPr>
        <w:t>webservices.wingtip.com</w:t>
      </w:r>
      <w:r w:rsidR="00570BC7">
        <w:t xml:space="preserve"> domain to the local IP address of </w:t>
      </w:r>
      <w:r w:rsidR="00570BC7" w:rsidRPr="00570BC7">
        <w:rPr>
          <w:b/>
        </w:rPr>
        <w:t>127.0.0.1</w:t>
      </w:r>
      <w:r w:rsidR="00570BC7">
        <w:t>.</w:t>
      </w:r>
    </w:p>
    <w:p w:rsidR="00570BC7" w:rsidRDefault="00570BC7" w:rsidP="0010700F">
      <w:pPr>
        <w:pStyle w:val="LabStepNumberedLevel2"/>
        <w:numPr>
          <w:ilvl w:val="1"/>
          <w:numId w:val="8"/>
        </w:numPr>
      </w:pPr>
      <w:r>
        <w:t>Execute the script by pressing the {F5} key. You should not see any errors when running the script.</w:t>
      </w:r>
    </w:p>
    <w:p w:rsidR="00570BC7" w:rsidRDefault="00570BC7" w:rsidP="0010700F">
      <w:pPr>
        <w:pStyle w:val="LabStepNumbered"/>
        <w:numPr>
          <w:ilvl w:val="0"/>
          <w:numId w:val="8"/>
        </w:numPr>
      </w:pPr>
      <w:r>
        <w:t>Verify that the IIS Website has been created.</w:t>
      </w:r>
    </w:p>
    <w:p w:rsidR="00570BC7" w:rsidRDefault="00570BC7" w:rsidP="0010700F">
      <w:pPr>
        <w:pStyle w:val="LabStepNumberedLevel2"/>
        <w:numPr>
          <w:ilvl w:val="1"/>
          <w:numId w:val="8"/>
        </w:numPr>
      </w:pPr>
      <w:r>
        <w:t>Switch back over to the IIS Manager.</w:t>
      </w:r>
    </w:p>
    <w:p w:rsidR="00570BC7" w:rsidRDefault="00570BC7" w:rsidP="0010700F">
      <w:pPr>
        <w:pStyle w:val="LabStepNumberedLevel2"/>
        <w:numPr>
          <w:ilvl w:val="1"/>
          <w:numId w:val="8"/>
        </w:numPr>
      </w:pPr>
      <w:r>
        <w:t xml:space="preserve">Right-click on the </w:t>
      </w:r>
      <w:r w:rsidRPr="00570BC7">
        <w:rPr>
          <w:b/>
        </w:rPr>
        <w:t>Sites</w:t>
      </w:r>
      <w:r>
        <w:t xml:space="preserve"> node and click </w:t>
      </w:r>
      <w:r w:rsidRPr="00570BC7">
        <w:rPr>
          <w:b/>
        </w:rPr>
        <w:t>Refresh</w:t>
      </w:r>
      <w:r>
        <w:t xml:space="preserve"> to repopulate the collection of IIS websites.</w:t>
      </w:r>
    </w:p>
    <w:p w:rsidR="00610B6B" w:rsidRDefault="00610B6B" w:rsidP="00610B6B">
      <w:pPr>
        <w:pStyle w:val="LabStepScreenshotLevel2"/>
      </w:pPr>
      <w:r>
        <w:drawing>
          <wp:inline distT="0" distB="0" distL="0" distR="0" wp14:anchorId="0D0B1B8C" wp14:editId="7E2C7DEE">
            <wp:extent cx="1724025" cy="614036"/>
            <wp:effectExtent l="19050" t="19050" r="952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4820" cy="621443"/>
                    </a:xfrm>
                    <a:prstGeom prst="rect">
                      <a:avLst/>
                    </a:prstGeom>
                    <a:noFill/>
                    <a:ln>
                      <a:solidFill>
                        <a:schemeClr val="bg1">
                          <a:lumMod val="75000"/>
                        </a:schemeClr>
                      </a:solidFill>
                    </a:ln>
                  </pic:spPr>
                </pic:pic>
              </a:graphicData>
            </a:graphic>
          </wp:inline>
        </w:drawing>
      </w:r>
    </w:p>
    <w:p w:rsidR="00610B6B" w:rsidRDefault="00610B6B" w:rsidP="0010700F">
      <w:pPr>
        <w:pStyle w:val="LabStepNumberedLevel2"/>
        <w:numPr>
          <w:ilvl w:val="1"/>
          <w:numId w:val="8"/>
        </w:numPr>
      </w:pPr>
      <w:r>
        <w:t xml:space="preserve">Verify </w:t>
      </w:r>
      <w:r w:rsidR="00570BC7">
        <w:t xml:space="preserve">that a </w:t>
      </w:r>
      <w:r>
        <w:t xml:space="preserve">new </w:t>
      </w:r>
      <w:r w:rsidR="00570BC7">
        <w:t xml:space="preserve">IIS </w:t>
      </w:r>
      <w:r>
        <w:t xml:space="preserve">website </w:t>
      </w:r>
      <w:r w:rsidR="00570BC7">
        <w:t xml:space="preserve">named </w:t>
      </w:r>
      <w:r w:rsidR="00570BC7" w:rsidRPr="00570BC7">
        <w:rPr>
          <w:b/>
        </w:rPr>
        <w:t>Wingtip Web Services</w:t>
      </w:r>
      <w:r w:rsidR="00570BC7">
        <w:t xml:space="preserve"> </w:t>
      </w:r>
      <w:r>
        <w:t>has been created.</w:t>
      </w:r>
    </w:p>
    <w:p w:rsidR="00570BC7" w:rsidRDefault="00570BC7" w:rsidP="00570BC7">
      <w:pPr>
        <w:pStyle w:val="LabStepScreenshotLevel2"/>
      </w:pPr>
      <w:r>
        <w:drawing>
          <wp:inline distT="0" distB="0" distL="0" distR="0" wp14:anchorId="0BE81CE2" wp14:editId="62A8C2AC">
            <wp:extent cx="1696877" cy="1143000"/>
            <wp:effectExtent l="19050" t="19050" r="1778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3950" cy="1147764"/>
                    </a:xfrm>
                    <a:prstGeom prst="rect">
                      <a:avLst/>
                    </a:prstGeom>
                    <a:noFill/>
                    <a:ln>
                      <a:solidFill>
                        <a:schemeClr val="bg1">
                          <a:lumMod val="75000"/>
                        </a:schemeClr>
                      </a:solidFill>
                    </a:ln>
                  </pic:spPr>
                </pic:pic>
              </a:graphicData>
            </a:graphic>
          </wp:inline>
        </w:drawing>
      </w:r>
    </w:p>
    <w:p w:rsidR="00570BC7" w:rsidRDefault="00570BC7" w:rsidP="00570BC7">
      <w:pPr>
        <w:pStyle w:val="LabStepNumbered"/>
      </w:pPr>
      <w:r>
        <w:t>If they are still open, close the IIS Manager and the Windows PowerShell ISE.</w:t>
      </w:r>
    </w:p>
    <w:p w:rsidR="00363BB9" w:rsidRDefault="00363BB9" w:rsidP="00363BB9">
      <w:pPr>
        <w:pStyle w:val="Heading3"/>
      </w:pPr>
      <w:r>
        <w:t>Exercise 3: Create an OData Service using the Entity Framework and WCF</w:t>
      </w:r>
    </w:p>
    <w:p w:rsidR="00363BB9" w:rsidRDefault="00363BB9" w:rsidP="00363BB9">
      <w:pPr>
        <w:pStyle w:val="LabExerciseLeadIn"/>
      </w:pPr>
      <w:r>
        <w:t>In this exercise you will open the solution for the lab and examine the contents.</w:t>
      </w:r>
    </w:p>
    <w:p w:rsidR="00363BB9" w:rsidRDefault="00363BB9" w:rsidP="0010700F">
      <w:pPr>
        <w:pStyle w:val="LabStepNumbered"/>
        <w:numPr>
          <w:ilvl w:val="0"/>
          <w:numId w:val="10"/>
        </w:numPr>
      </w:pPr>
      <w:r>
        <w:t xml:space="preserve">Launch </w:t>
      </w:r>
      <w:r w:rsidR="00A04878">
        <w:t>Visual Studio 2013</w:t>
      </w:r>
      <w:r>
        <w:t xml:space="preserve"> As Administrator.</w:t>
      </w:r>
    </w:p>
    <w:p w:rsidR="00A04878" w:rsidRDefault="00A04878" w:rsidP="00A04878">
      <w:pPr>
        <w:pStyle w:val="LabStepNumberedLevel2"/>
        <w:numPr>
          <w:ilvl w:val="1"/>
          <w:numId w:val="10"/>
        </w:numPr>
      </w:pPr>
      <w:r>
        <w:t>Windows Keyboard Key</w:t>
      </w:r>
      <w:r w:rsidRPr="00930E1C">
        <w:t xml:space="preserve"> </w:t>
      </w:r>
      <w:r w:rsidRPr="00930E1C">
        <w:sym w:font="Wingdings" w:char="F0E0"/>
      </w:r>
      <w:r w:rsidRPr="00930E1C">
        <w:t xml:space="preserve"> </w:t>
      </w:r>
      <w:r w:rsidRPr="00264696">
        <w:t>Right click</w:t>
      </w:r>
      <w:r>
        <w:t xml:space="preserve"> on the Visual Studio 2013 tile and select </w:t>
      </w:r>
      <w:r w:rsidRPr="00264696">
        <w:t>Run as administrator</w:t>
      </w:r>
      <w:r>
        <w:t>.</w:t>
      </w:r>
    </w:p>
    <w:p w:rsidR="00E1387D" w:rsidRDefault="00610B6B" w:rsidP="0010700F">
      <w:pPr>
        <w:pStyle w:val="LabStepNumbered"/>
        <w:numPr>
          <w:ilvl w:val="0"/>
          <w:numId w:val="8"/>
        </w:numPr>
      </w:pPr>
      <w:r>
        <w:t xml:space="preserve">Create a new ASP.Net Web Application </w:t>
      </w:r>
      <w:r w:rsidR="00C25AA5">
        <w:t xml:space="preserve">project </w:t>
      </w:r>
      <w:r>
        <w:t xml:space="preserve">in </w:t>
      </w:r>
      <w:r w:rsidR="00A04878">
        <w:t>Visual Studio 2013</w:t>
      </w:r>
      <w:r>
        <w:t xml:space="preserve"> to implement the web service.</w:t>
      </w:r>
    </w:p>
    <w:p w:rsidR="000F72FE" w:rsidRDefault="000F72FE" w:rsidP="0010700F">
      <w:pPr>
        <w:pStyle w:val="LabStepNumberedLevel2"/>
        <w:numPr>
          <w:ilvl w:val="1"/>
          <w:numId w:val="8"/>
        </w:numPr>
      </w:pPr>
      <w:r>
        <w:lastRenderedPageBreak/>
        <w:t xml:space="preserve">From the </w:t>
      </w:r>
      <w:r w:rsidRPr="000F72FE">
        <w:rPr>
          <w:b/>
        </w:rPr>
        <w:t>File</w:t>
      </w:r>
      <w:r>
        <w:t xml:space="preserve"> menu, select the menu command </w:t>
      </w:r>
      <w:r w:rsidRPr="000F72FE">
        <w:rPr>
          <w:b/>
        </w:rPr>
        <w:t xml:space="preserve">File </w:t>
      </w:r>
      <w:r w:rsidR="00A04878">
        <w:rPr>
          <w:b/>
        </w:rPr>
        <w:sym w:font="Wingdings" w:char="F0E0"/>
      </w:r>
      <w:r w:rsidR="00A04878">
        <w:rPr>
          <w:b/>
        </w:rPr>
        <w:t xml:space="preserve"> </w:t>
      </w:r>
      <w:r w:rsidRPr="000F72FE">
        <w:rPr>
          <w:b/>
        </w:rPr>
        <w:t xml:space="preserve">New </w:t>
      </w:r>
      <w:r w:rsidR="00A04878">
        <w:rPr>
          <w:b/>
        </w:rPr>
        <w:sym w:font="Wingdings" w:char="F0E0"/>
      </w:r>
      <w:r w:rsidRPr="000F72FE">
        <w:rPr>
          <w:b/>
        </w:rPr>
        <w:t xml:space="preserve"> Project…</w:t>
      </w:r>
      <w:r w:rsidRPr="000F72FE">
        <w:t>.</w:t>
      </w:r>
    </w:p>
    <w:p w:rsidR="000F72FE" w:rsidRDefault="000F72FE" w:rsidP="00E1387D">
      <w:pPr>
        <w:pStyle w:val="LabStepNumberedLevel2"/>
      </w:pPr>
      <w:r>
        <w:t xml:space="preserve">On the left side of the </w:t>
      </w:r>
      <w:r w:rsidRPr="000F72FE">
        <w:rPr>
          <w:b/>
        </w:rPr>
        <w:t>New Project</w:t>
      </w:r>
      <w:r>
        <w:t xml:space="preserve"> dialog, select </w:t>
      </w:r>
      <w:r w:rsidRPr="000F72FE">
        <w:rPr>
          <w:b/>
        </w:rPr>
        <w:t xml:space="preserve">Templates </w:t>
      </w:r>
      <w:r w:rsidR="00A04878">
        <w:rPr>
          <w:b/>
        </w:rPr>
        <w:sym w:font="Wingdings" w:char="F0E0"/>
      </w:r>
      <w:r w:rsidRPr="000F72FE">
        <w:rPr>
          <w:b/>
        </w:rPr>
        <w:t xml:space="preserve"> Visual C# </w:t>
      </w:r>
      <w:r w:rsidR="00A04878">
        <w:rPr>
          <w:b/>
        </w:rPr>
        <w:sym w:font="Wingdings" w:char="F0E0"/>
      </w:r>
      <w:r w:rsidRPr="000F72FE">
        <w:rPr>
          <w:b/>
        </w:rPr>
        <w:t xml:space="preserve"> Web</w:t>
      </w:r>
      <w:r w:rsidR="00531773" w:rsidRPr="00531773">
        <w:t>.</w:t>
      </w:r>
    </w:p>
    <w:p w:rsidR="00E1387D" w:rsidRDefault="000F72FE" w:rsidP="00E1387D">
      <w:pPr>
        <w:pStyle w:val="LabStepNumberedLevel2"/>
      </w:pPr>
      <w:r>
        <w:t xml:space="preserve">Select the project template named </w:t>
      </w:r>
      <w:r w:rsidR="004B3AC6" w:rsidRPr="004B3AC6">
        <w:rPr>
          <w:b/>
        </w:rPr>
        <w:t>ASP.NET Web Application</w:t>
      </w:r>
      <w:r w:rsidR="004B3AC6">
        <w:t>.</w:t>
      </w:r>
    </w:p>
    <w:p w:rsidR="00C25AA5" w:rsidRPr="00C25AA5" w:rsidRDefault="00C25AA5" w:rsidP="00E1387D">
      <w:pPr>
        <w:pStyle w:val="LabStepNumberedLevel2"/>
      </w:pPr>
      <w:r>
        <w:t xml:space="preserve">Enter a </w:t>
      </w:r>
      <w:r w:rsidRPr="00C25AA5">
        <w:rPr>
          <w:b/>
        </w:rPr>
        <w:t>Name</w:t>
      </w:r>
      <w:r>
        <w:t xml:space="preserve"> of </w:t>
      </w:r>
      <w:r w:rsidR="000F72FE" w:rsidRPr="004B3AC6">
        <w:rPr>
          <w:b/>
        </w:rPr>
        <w:t>WingtipCRM</w:t>
      </w:r>
      <w:r w:rsidRPr="00C25AA5">
        <w:t>.</w:t>
      </w:r>
    </w:p>
    <w:p w:rsidR="00C25AA5" w:rsidRDefault="00C25AA5" w:rsidP="00E1387D">
      <w:pPr>
        <w:pStyle w:val="LabStepNumberedLevel2"/>
      </w:pPr>
      <w:r>
        <w:t xml:space="preserve">Enter a location of </w:t>
      </w:r>
      <w:r w:rsidRPr="00C25AA5">
        <w:rPr>
          <w:b/>
        </w:rPr>
        <w:t>C:\Student\Modules\REST\Lab</w:t>
      </w:r>
      <w:r>
        <w:t>.</w:t>
      </w:r>
    </w:p>
    <w:p w:rsidR="009A73CD" w:rsidRDefault="00C25AA5" w:rsidP="00610B6B">
      <w:pPr>
        <w:pStyle w:val="LabStepNumberedLevel2"/>
      </w:pPr>
      <w:r>
        <w:t>Once the New Project dialog looks like the following screenshot, c</w:t>
      </w:r>
      <w:r w:rsidRPr="00C25AA5">
        <w:t xml:space="preserve">lick the </w:t>
      </w:r>
      <w:r w:rsidRPr="00A04878">
        <w:rPr>
          <w:b/>
        </w:rPr>
        <w:t>OK</w:t>
      </w:r>
      <w:r w:rsidRPr="00C25AA5">
        <w:t xml:space="preserve"> button.</w:t>
      </w:r>
    </w:p>
    <w:p w:rsidR="00610B6B" w:rsidRDefault="005E05F0" w:rsidP="009A73CD">
      <w:pPr>
        <w:pStyle w:val="LabStepScreenshotLevel2"/>
      </w:pPr>
      <w:r>
        <w:drawing>
          <wp:inline distT="0" distB="0" distL="0" distR="0" wp14:anchorId="73A6F8F7" wp14:editId="7D23C547">
            <wp:extent cx="4866969" cy="3268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3904" cy="3280355"/>
                    </a:xfrm>
                    <a:prstGeom prst="rect">
                      <a:avLst/>
                    </a:prstGeom>
                  </pic:spPr>
                </pic:pic>
              </a:graphicData>
            </a:graphic>
          </wp:inline>
        </w:drawing>
      </w:r>
    </w:p>
    <w:p w:rsidR="00531773" w:rsidRDefault="00531773" w:rsidP="00C25AA5">
      <w:pPr>
        <w:pStyle w:val="LabStepNumberedLevel2"/>
      </w:pPr>
      <w:r>
        <w:t xml:space="preserve">Next, Visual Studio will prompt you with the </w:t>
      </w:r>
      <w:r w:rsidRPr="00531773">
        <w:rPr>
          <w:b/>
        </w:rPr>
        <w:t>New ASP.NET Project</w:t>
      </w:r>
      <w:r>
        <w:t xml:space="preserve"> dialog. Select the Empty template as shown in the following screenshot. Also make sure the </w:t>
      </w:r>
      <w:r w:rsidRPr="00531773">
        <w:rPr>
          <w:b/>
        </w:rPr>
        <w:t>Authentication</w:t>
      </w:r>
      <w:r>
        <w:t xml:space="preserve"> setting is set to </w:t>
      </w:r>
      <w:r w:rsidRPr="00531773">
        <w:rPr>
          <w:b/>
        </w:rPr>
        <w:t>No Authentication</w:t>
      </w:r>
      <w:r>
        <w:t xml:space="preserve"> and the </w:t>
      </w:r>
      <w:r w:rsidRPr="00531773">
        <w:rPr>
          <w:b/>
        </w:rPr>
        <w:t>Host in the cloud</w:t>
      </w:r>
      <w:r>
        <w:t xml:space="preserve"> checkbox in the Microsoft Azure section is unchecked. When the the </w:t>
      </w:r>
      <w:r w:rsidRPr="00531773">
        <w:rPr>
          <w:b/>
        </w:rPr>
        <w:t>New ASP.NET Project</w:t>
      </w:r>
      <w:r>
        <w:t xml:space="preserve"> dialog on your screen matches the following screenshot, click </w:t>
      </w:r>
      <w:r w:rsidRPr="00531773">
        <w:rPr>
          <w:b/>
        </w:rPr>
        <w:t>OK</w:t>
      </w:r>
      <w:r>
        <w:t xml:space="preserve"> to create the new project.</w:t>
      </w:r>
    </w:p>
    <w:p w:rsidR="00531773" w:rsidRDefault="00531773" w:rsidP="00531773">
      <w:pPr>
        <w:pStyle w:val="LabStepScreenshotLevel2"/>
      </w:pPr>
      <w:r>
        <w:drawing>
          <wp:inline distT="0" distB="0" distL="0" distR="0" wp14:anchorId="65747533" wp14:editId="6515C277">
            <wp:extent cx="4876800" cy="36413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7700" cy="3656947"/>
                    </a:xfrm>
                    <a:prstGeom prst="rect">
                      <a:avLst/>
                    </a:prstGeom>
                  </pic:spPr>
                </pic:pic>
              </a:graphicData>
            </a:graphic>
          </wp:inline>
        </w:drawing>
      </w:r>
    </w:p>
    <w:p w:rsidR="009A73CD" w:rsidRDefault="00C25AA5" w:rsidP="00C25AA5">
      <w:pPr>
        <w:pStyle w:val="LabStepNumberedLevel2"/>
      </w:pPr>
      <w:r>
        <w:lastRenderedPageBreak/>
        <w:t xml:space="preserve">After </w:t>
      </w:r>
      <w:r w:rsidR="004B3AC6">
        <w:t xml:space="preserve">the project has been created, you can see it </w:t>
      </w:r>
      <w:r>
        <w:t xml:space="preserve">initially only </w:t>
      </w:r>
      <w:r w:rsidR="004B3AC6">
        <w:t xml:space="preserve">contains a single file which is the </w:t>
      </w:r>
      <w:r w:rsidR="004B3AC6" w:rsidRPr="00A04878">
        <w:rPr>
          <w:b/>
        </w:rPr>
        <w:t>web.config</w:t>
      </w:r>
      <w:r w:rsidR="004B3AC6">
        <w:t xml:space="preserve"> file.</w:t>
      </w:r>
    </w:p>
    <w:p w:rsidR="00FA17B2" w:rsidRDefault="00531773" w:rsidP="009A73CD">
      <w:pPr>
        <w:pStyle w:val="LabStepScreenshotLevel2"/>
      </w:pPr>
      <w:r>
        <w:drawing>
          <wp:inline distT="0" distB="0" distL="0" distR="0" wp14:anchorId="5B043CB6" wp14:editId="2332DFB1">
            <wp:extent cx="2087880" cy="1865891"/>
            <wp:effectExtent l="19050" t="19050" r="2667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664" cy="1881784"/>
                    </a:xfrm>
                    <a:prstGeom prst="rect">
                      <a:avLst/>
                    </a:prstGeom>
                    <a:ln>
                      <a:solidFill>
                        <a:schemeClr val="bg1">
                          <a:lumMod val="50000"/>
                        </a:schemeClr>
                      </a:solidFill>
                    </a:ln>
                  </pic:spPr>
                </pic:pic>
              </a:graphicData>
            </a:graphic>
          </wp:inline>
        </w:drawing>
      </w:r>
    </w:p>
    <w:p w:rsidR="00A04878" w:rsidRDefault="00531773" w:rsidP="004B3AC6">
      <w:pPr>
        <w:pStyle w:val="LabStepNumbered"/>
      </w:pPr>
      <w:r>
        <w:t xml:space="preserve">In the </w:t>
      </w:r>
      <w:r w:rsidR="00A04878">
        <w:t>Solution Explorer</w:t>
      </w:r>
      <w:r>
        <w:t xml:space="preserve">, right-click on the </w:t>
      </w:r>
      <w:r w:rsidR="00A04878" w:rsidRPr="00531773">
        <w:rPr>
          <w:b/>
        </w:rPr>
        <w:t>WingtipCRM</w:t>
      </w:r>
      <w:r w:rsidR="00A04878">
        <w:t xml:space="preserve"> project</w:t>
      </w:r>
      <w:r>
        <w:t xml:space="preserve"> and click the </w:t>
      </w:r>
      <w:r w:rsidRPr="00531773">
        <w:rPr>
          <w:b/>
        </w:rPr>
        <w:t>Add &gt; New Folder</w:t>
      </w:r>
      <w:r>
        <w:t xml:space="preserve"> command to create a new folder named </w:t>
      </w:r>
      <w:r w:rsidRPr="00531773">
        <w:rPr>
          <w:b/>
        </w:rPr>
        <w:t>Models</w:t>
      </w:r>
      <w:r>
        <w:t>.</w:t>
      </w:r>
    </w:p>
    <w:p w:rsidR="00531773" w:rsidRDefault="00531773" w:rsidP="00531773">
      <w:pPr>
        <w:pStyle w:val="LabStepScreenshot"/>
      </w:pPr>
      <w:r>
        <w:rPr>
          <w:noProof/>
        </w:rPr>
        <w:drawing>
          <wp:inline distT="0" distB="0" distL="0" distR="0" wp14:anchorId="0D6CC622" wp14:editId="3C292242">
            <wp:extent cx="2042160" cy="1825034"/>
            <wp:effectExtent l="19050" t="19050" r="1524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7831" cy="1856913"/>
                    </a:xfrm>
                    <a:prstGeom prst="rect">
                      <a:avLst/>
                    </a:prstGeom>
                    <a:ln>
                      <a:solidFill>
                        <a:schemeClr val="bg1">
                          <a:lumMod val="50000"/>
                        </a:schemeClr>
                      </a:solidFill>
                    </a:ln>
                  </pic:spPr>
                </pic:pic>
              </a:graphicData>
            </a:graphic>
          </wp:inline>
        </w:drawing>
      </w:r>
    </w:p>
    <w:p w:rsidR="004B3AC6" w:rsidRDefault="00A04878" w:rsidP="00A04878">
      <w:pPr>
        <w:pStyle w:val="LabStepNumbered"/>
      </w:pPr>
      <w:r>
        <w:t xml:space="preserve">Add </w:t>
      </w:r>
      <w:r w:rsidR="004B3AC6">
        <w:t xml:space="preserve">an </w:t>
      </w:r>
      <w:r w:rsidR="00C25AA5">
        <w:t>ADO.NET Entity M</w:t>
      </w:r>
      <w:r w:rsidR="004B3AC6">
        <w:t xml:space="preserve">odel for the </w:t>
      </w:r>
      <w:r w:rsidR="004B3AC6" w:rsidRPr="00C25AA5">
        <w:rPr>
          <w:b/>
        </w:rPr>
        <w:t>WingtipCRM</w:t>
      </w:r>
      <w:r w:rsidR="004B3AC6">
        <w:t xml:space="preserve"> Database.</w:t>
      </w:r>
    </w:p>
    <w:p w:rsidR="00FA17B2" w:rsidRDefault="00FA17B2" w:rsidP="00B0336F">
      <w:pPr>
        <w:pStyle w:val="LabStepNumberedLevel2"/>
      </w:pPr>
      <w:r>
        <w:t xml:space="preserve">Right-click </w:t>
      </w:r>
      <w:r w:rsidR="004B3AC6">
        <w:t xml:space="preserve">on the </w:t>
      </w:r>
      <w:r w:rsidR="004B3AC6" w:rsidRPr="00C25AA5">
        <w:rPr>
          <w:b/>
        </w:rPr>
        <w:t>Models</w:t>
      </w:r>
      <w:r w:rsidR="004B3AC6">
        <w:t xml:space="preserve"> folder and </w:t>
      </w:r>
      <w:r>
        <w:t xml:space="preserve">click </w:t>
      </w:r>
      <w:r w:rsidR="004B3AC6" w:rsidRPr="004B3AC6">
        <w:rPr>
          <w:b/>
        </w:rPr>
        <w:t xml:space="preserve">Add </w:t>
      </w:r>
      <w:r w:rsidR="00531773">
        <w:rPr>
          <w:b/>
        </w:rPr>
        <w:t xml:space="preserve">&gt; </w:t>
      </w:r>
      <w:r w:rsidR="004B3AC6" w:rsidRPr="004B3AC6">
        <w:rPr>
          <w:b/>
        </w:rPr>
        <w:t>New Item</w:t>
      </w:r>
      <w:r w:rsidR="004B3AC6">
        <w:t>.</w:t>
      </w:r>
    </w:p>
    <w:p w:rsidR="00C25AA5" w:rsidRDefault="004B3AC6" w:rsidP="00AD5FFB">
      <w:pPr>
        <w:pStyle w:val="LabStepNumberedLevel2"/>
      </w:pPr>
      <w:r>
        <w:t xml:space="preserve">In </w:t>
      </w:r>
      <w:r w:rsidR="00C25AA5">
        <w:t xml:space="preserve">the left side of </w:t>
      </w:r>
      <w:r>
        <w:t xml:space="preserve">the </w:t>
      </w:r>
      <w:r w:rsidRPr="004B3AC6">
        <w:rPr>
          <w:b/>
        </w:rPr>
        <w:t>Add New Item</w:t>
      </w:r>
      <w:r>
        <w:t xml:space="preserve"> dialog, select </w:t>
      </w:r>
      <w:r w:rsidR="00C25AA5">
        <w:rPr>
          <w:b/>
        </w:rPr>
        <w:t xml:space="preserve">Installed </w:t>
      </w:r>
      <w:r w:rsidR="00066F27">
        <w:rPr>
          <w:b/>
        </w:rPr>
        <w:sym w:font="Wingdings" w:char="F0E0"/>
      </w:r>
      <w:r w:rsidR="00C25AA5">
        <w:t xml:space="preserve"> </w:t>
      </w:r>
      <w:r w:rsidRPr="004B3AC6">
        <w:rPr>
          <w:b/>
        </w:rPr>
        <w:t xml:space="preserve">Visual C# </w:t>
      </w:r>
      <w:r w:rsidR="00066F27">
        <w:rPr>
          <w:b/>
        </w:rPr>
        <w:sym w:font="Wingdings" w:char="F0E0"/>
      </w:r>
      <w:r w:rsidRPr="004B3AC6">
        <w:rPr>
          <w:b/>
        </w:rPr>
        <w:t xml:space="preserve"> Data</w:t>
      </w:r>
      <w:r w:rsidR="00C25AA5" w:rsidRPr="00C25AA5">
        <w:t>.</w:t>
      </w:r>
    </w:p>
    <w:p w:rsidR="00C25AA5" w:rsidRDefault="00C25AA5" w:rsidP="00AD5FFB">
      <w:pPr>
        <w:pStyle w:val="LabStepNumberedLevel2"/>
      </w:pPr>
      <w:r>
        <w:t>S</w:t>
      </w:r>
      <w:r w:rsidR="004B3AC6">
        <w:t xml:space="preserve">elect the project item template named </w:t>
      </w:r>
      <w:r w:rsidR="004B3AC6" w:rsidRPr="004B3AC6">
        <w:rPr>
          <w:b/>
        </w:rPr>
        <w:t>ADO.NET Entity Data Model</w:t>
      </w:r>
      <w:r>
        <w:t>.</w:t>
      </w:r>
    </w:p>
    <w:p w:rsidR="00C25AA5" w:rsidRDefault="00C25AA5" w:rsidP="00AD5FFB">
      <w:pPr>
        <w:pStyle w:val="LabStepNumberedLevel2"/>
      </w:pPr>
      <w:r>
        <w:t xml:space="preserve">Enter </w:t>
      </w:r>
      <w:r w:rsidR="00AD5FFB">
        <w:t xml:space="preserve">a </w:t>
      </w:r>
      <w:r w:rsidRPr="00C25AA5">
        <w:rPr>
          <w:b/>
        </w:rPr>
        <w:t>N</w:t>
      </w:r>
      <w:r w:rsidR="00AD5FFB" w:rsidRPr="00C25AA5">
        <w:rPr>
          <w:b/>
        </w:rPr>
        <w:t>ame</w:t>
      </w:r>
      <w:r w:rsidR="00AD5FFB">
        <w:t xml:space="preserve"> of </w:t>
      </w:r>
      <w:r w:rsidR="00AD5FFB" w:rsidRPr="00AD5FFB">
        <w:rPr>
          <w:b/>
        </w:rPr>
        <w:t>WingtipCRM.edmx</w:t>
      </w:r>
      <w:r>
        <w:t>.</w:t>
      </w:r>
    </w:p>
    <w:p w:rsidR="009A73CD" w:rsidRDefault="00FD6176" w:rsidP="00FD6176">
      <w:pPr>
        <w:pStyle w:val="LabStepNumberedLevel2"/>
      </w:pPr>
      <w:r>
        <w:t xml:space="preserve">Click the </w:t>
      </w:r>
      <w:r w:rsidRPr="005511F5">
        <w:rPr>
          <w:b/>
        </w:rPr>
        <w:t>Add</w:t>
      </w:r>
      <w:r>
        <w:t xml:space="preserve"> button on the bottom right to begin the process of creating the new project item.</w:t>
      </w:r>
    </w:p>
    <w:p w:rsidR="00FD6176" w:rsidRDefault="00B0336F" w:rsidP="009A73CD">
      <w:pPr>
        <w:pStyle w:val="LabStepScreenshotLevel2"/>
      </w:pPr>
      <w:r>
        <w:drawing>
          <wp:inline distT="0" distB="0" distL="0" distR="0" wp14:anchorId="5CB2E848" wp14:editId="47A04113">
            <wp:extent cx="4358640" cy="2332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7023" cy="2337167"/>
                    </a:xfrm>
                    <a:prstGeom prst="rect">
                      <a:avLst/>
                    </a:prstGeom>
                  </pic:spPr>
                </pic:pic>
              </a:graphicData>
            </a:graphic>
          </wp:inline>
        </w:drawing>
      </w:r>
      <w:r w:rsidR="00FD6176">
        <w:t xml:space="preserve"> </w:t>
      </w:r>
    </w:p>
    <w:p w:rsidR="00FD6176" w:rsidRDefault="00FD6176" w:rsidP="00FD6176">
      <w:pPr>
        <w:pStyle w:val="LabStepNumberedLevel2"/>
      </w:pPr>
      <w:r>
        <w:t xml:space="preserve">When you are prompted by </w:t>
      </w:r>
      <w:r w:rsidRPr="00AD5FFB">
        <w:rPr>
          <w:b/>
        </w:rPr>
        <w:t>Choose Model Contents</w:t>
      </w:r>
      <w:r>
        <w:t xml:space="preserve"> page of the </w:t>
      </w:r>
      <w:r w:rsidRPr="004B3AC6">
        <w:rPr>
          <w:b/>
        </w:rPr>
        <w:t>Entity Data Model Wizard</w:t>
      </w:r>
      <w:r>
        <w:t xml:space="preserve"> dialog, select the </w:t>
      </w:r>
      <w:r w:rsidR="00C62805">
        <w:t xml:space="preserve">first </w:t>
      </w:r>
      <w:r>
        <w:t xml:space="preserve">option </w:t>
      </w:r>
      <w:r w:rsidR="00C62805">
        <w:t xml:space="preserve">on the left which is </w:t>
      </w:r>
      <w:r w:rsidR="00B0336F">
        <w:rPr>
          <w:b/>
        </w:rPr>
        <w:t xml:space="preserve">EF Designer from database </w:t>
      </w:r>
      <w:r w:rsidR="00B0336F">
        <w:t xml:space="preserve">as shown in the following screenshot </w:t>
      </w:r>
      <w:r>
        <w:t xml:space="preserve">and </w:t>
      </w:r>
      <w:r w:rsidR="00B0336F">
        <w:t xml:space="preserve">then </w:t>
      </w:r>
      <w:r>
        <w:t xml:space="preserve">click </w:t>
      </w:r>
      <w:r w:rsidRPr="004B3AC6">
        <w:rPr>
          <w:b/>
        </w:rPr>
        <w:t>Next</w:t>
      </w:r>
      <w:r>
        <w:t>.</w:t>
      </w:r>
    </w:p>
    <w:p w:rsidR="00FD6176" w:rsidRDefault="00C62805" w:rsidP="00FD6176">
      <w:pPr>
        <w:pStyle w:val="LabStepScreenshotLevel2"/>
      </w:pPr>
      <w:r>
        <w:lastRenderedPageBreak/>
        <w:drawing>
          <wp:inline distT="0" distB="0" distL="0" distR="0">
            <wp:extent cx="3229711" cy="34518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4528" cy="3457008"/>
                    </a:xfrm>
                    <a:prstGeom prst="rect">
                      <a:avLst/>
                    </a:prstGeom>
                    <a:noFill/>
                    <a:ln>
                      <a:noFill/>
                    </a:ln>
                  </pic:spPr>
                </pic:pic>
              </a:graphicData>
            </a:graphic>
          </wp:inline>
        </w:drawing>
      </w:r>
    </w:p>
    <w:p w:rsidR="00FD6176" w:rsidRDefault="00FD6176" w:rsidP="00FD6176">
      <w:pPr>
        <w:pStyle w:val="LabStepNumberedLevel2"/>
      </w:pPr>
      <w:r>
        <w:t xml:space="preserve">On the </w:t>
      </w:r>
      <w:r w:rsidRPr="00AD5FFB">
        <w:rPr>
          <w:b/>
        </w:rPr>
        <w:t>Choose Your Data Connection</w:t>
      </w:r>
      <w:r>
        <w:t xml:space="preserve"> page of the </w:t>
      </w:r>
      <w:r w:rsidRPr="004B3AC6">
        <w:rPr>
          <w:b/>
        </w:rPr>
        <w:t>Entity Data Model Wizard</w:t>
      </w:r>
      <w:r w:rsidRPr="0018467F">
        <w:t xml:space="preserve">, you </w:t>
      </w:r>
      <w:r>
        <w:t xml:space="preserve">are prompted to select or create a new connection. Click the </w:t>
      </w:r>
      <w:r w:rsidRPr="004B3AC6">
        <w:rPr>
          <w:b/>
        </w:rPr>
        <w:t>New Connection</w:t>
      </w:r>
      <w:r>
        <w:rPr>
          <w:b/>
        </w:rPr>
        <w:t>…</w:t>
      </w:r>
      <w:r>
        <w:t xml:space="preserve"> button to display the </w:t>
      </w:r>
      <w:r w:rsidRPr="004B3AC6">
        <w:rPr>
          <w:b/>
        </w:rPr>
        <w:t>Connection Properties</w:t>
      </w:r>
      <w:r>
        <w:t xml:space="preserve"> dialog.</w:t>
      </w:r>
    </w:p>
    <w:p w:rsidR="009A73CD" w:rsidRDefault="00FD6176" w:rsidP="00FD6176">
      <w:pPr>
        <w:pStyle w:val="LabStepNumberedLevel2"/>
      </w:pPr>
      <w:r>
        <w:t xml:space="preserve">If you are prompted by the </w:t>
      </w:r>
      <w:r w:rsidRPr="005511F5">
        <w:rPr>
          <w:b/>
        </w:rPr>
        <w:t>Choose Data Source</w:t>
      </w:r>
      <w:r>
        <w:t xml:space="preserve"> dialog, select </w:t>
      </w:r>
      <w:r w:rsidRPr="005511F5">
        <w:rPr>
          <w:b/>
        </w:rPr>
        <w:t>Microsoft SQL Server</w:t>
      </w:r>
      <w:r>
        <w:t xml:space="preserve"> and then click </w:t>
      </w:r>
      <w:r w:rsidRPr="005511F5">
        <w:rPr>
          <w:b/>
        </w:rPr>
        <w:t>Continue</w:t>
      </w:r>
      <w:r>
        <w:t>.</w:t>
      </w:r>
    </w:p>
    <w:p w:rsidR="00FD6176" w:rsidRDefault="00FD6176" w:rsidP="009A73CD">
      <w:pPr>
        <w:pStyle w:val="LabStepScreenshotLevel2"/>
      </w:pPr>
      <w:r>
        <w:drawing>
          <wp:inline distT="0" distB="0" distL="0" distR="0" wp14:anchorId="16EE5A7F" wp14:editId="51126B5D">
            <wp:extent cx="2493631" cy="1457815"/>
            <wp:effectExtent l="0" t="0" r="254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94069" cy="1458071"/>
                    </a:xfrm>
                    <a:prstGeom prst="rect">
                      <a:avLst/>
                    </a:prstGeom>
                  </pic:spPr>
                </pic:pic>
              </a:graphicData>
            </a:graphic>
          </wp:inline>
        </w:drawing>
      </w:r>
      <w:r>
        <w:t xml:space="preserve"> </w:t>
      </w:r>
    </w:p>
    <w:p w:rsidR="00FD6176" w:rsidRDefault="00FD6176" w:rsidP="00FD6176">
      <w:pPr>
        <w:pStyle w:val="LabStepNumberedLevel2"/>
      </w:pPr>
      <w:r>
        <w:t xml:space="preserve">Next, you should see the </w:t>
      </w:r>
      <w:r w:rsidRPr="004B3AC6">
        <w:rPr>
          <w:b/>
        </w:rPr>
        <w:t>Connection Properties</w:t>
      </w:r>
      <w:r>
        <w:t xml:space="preserve"> dialog. Follow these steps to fill in the required information.</w:t>
      </w:r>
    </w:p>
    <w:p w:rsidR="00FD6176" w:rsidRDefault="00FD6176" w:rsidP="00FD6176">
      <w:pPr>
        <w:pStyle w:val="LabStepNumberedLevel3"/>
      </w:pPr>
      <w:r>
        <w:t xml:space="preserve">Enter a </w:t>
      </w:r>
      <w:r w:rsidRPr="00AD5FFB">
        <w:rPr>
          <w:b/>
        </w:rPr>
        <w:t>Server name</w:t>
      </w:r>
      <w:r>
        <w:t xml:space="preserve"> of </w:t>
      </w:r>
      <w:r w:rsidRPr="00AD5FFB">
        <w:rPr>
          <w:b/>
        </w:rPr>
        <w:t>WingtipServer</w:t>
      </w:r>
      <w:r>
        <w:t>.</w:t>
      </w:r>
    </w:p>
    <w:p w:rsidR="00FD6176" w:rsidRDefault="00FD6176" w:rsidP="00FD6176">
      <w:pPr>
        <w:pStyle w:val="LabStepNumberedLevel3"/>
      </w:pPr>
      <w:r>
        <w:t xml:space="preserve">Enter a database name of </w:t>
      </w:r>
      <w:r w:rsidRPr="00AD5FFB">
        <w:rPr>
          <w:b/>
        </w:rPr>
        <w:t>WingtipCRM</w:t>
      </w:r>
      <w:r>
        <w:t>.</w:t>
      </w:r>
    </w:p>
    <w:p w:rsidR="00FD6176" w:rsidRDefault="00FD6176" w:rsidP="00FD6176">
      <w:pPr>
        <w:pStyle w:val="LabStepNumberedLevel3"/>
      </w:pPr>
      <w:r>
        <w:t xml:space="preserve"> Once the </w:t>
      </w:r>
      <w:r w:rsidRPr="0018467F">
        <w:rPr>
          <w:b/>
        </w:rPr>
        <w:t>Connection Properties</w:t>
      </w:r>
      <w:r>
        <w:t xml:space="preserve"> dialog looks like the following screenshot, click the </w:t>
      </w:r>
      <w:r w:rsidRPr="00AD5FFB">
        <w:rPr>
          <w:b/>
        </w:rPr>
        <w:t>OK</w:t>
      </w:r>
      <w:r>
        <w:t xml:space="preserve"> button to save the connection information and return to the </w:t>
      </w:r>
      <w:r w:rsidRPr="00AD5FFB">
        <w:rPr>
          <w:b/>
        </w:rPr>
        <w:t>Choose Your Data Connection</w:t>
      </w:r>
      <w:r>
        <w:t xml:space="preserve"> page of the </w:t>
      </w:r>
      <w:r w:rsidRPr="004B3AC6">
        <w:rPr>
          <w:b/>
        </w:rPr>
        <w:t>Entity Data Model Wizard</w:t>
      </w:r>
      <w:r>
        <w:t>.</w:t>
      </w:r>
    </w:p>
    <w:p w:rsidR="00FD6176" w:rsidRDefault="00FD6176" w:rsidP="009A73CD">
      <w:pPr>
        <w:pStyle w:val="LabStepScreenshotLevel2"/>
      </w:pPr>
      <w:r w:rsidRPr="009A73CD">
        <w:lastRenderedPageBreak/>
        <w:drawing>
          <wp:inline distT="0" distB="0" distL="0" distR="0" wp14:anchorId="57F05A97" wp14:editId="3AD03E3A">
            <wp:extent cx="1844719" cy="2704011"/>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6685" cy="2706893"/>
                    </a:xfrm>
                    <a:prstGeom prst="rect">
                      <a:avLst/>
                    </a:prstGeom>
                  </pic:spPr>
                </pic:pic>
              </a:graphicData>
            </a:graphic>
          </wp:inline>
        </w:drawing>
      </w:r>
    </w:p>
    <w:p w:rsidR="00FD6176" w:rsidRDefault="00FD6176" w:rsidP="00FD6176">
      <w:pPr>
        <w:pStyle w:val="LabStepNumberedLevel2"/>
      </w:pPr>
      <w:r>
        <w:t xml:space="preserve">On the </w:t>
      </w:r>
      <w:r w:rsidRPr="00AD5FFB">
        <w:rPr>
          <w:b/>
        </w:rPr>
        <w:t>Choose Your Data Connection</w:t>
      </w:r>
      <w:r>
        <w:t xml:space="preserve"> page of the </w:t>
      </w:r>
      <w:r w:rsidRPr="004B3AC6">
        <w:rPr>
          <w:b/>
        </w:rPr>
        <w:t>Entity Data Model Wizard</w:t>
      </w:r>
      <w:r>
        <w:rPr>
          <w:b/>
        </w:rPr>
        <w:t xml:space="preserve">, </w:t>
      </w:r>
      <w:r>
        <w:t xml:space="preserve">leave the bottom of the page with the default settings as shown in the following screenshot so that the connection information is stored in </w:t>
      </w:r>
      <w:r w:rsidRPr="0018467F">
        <w:rPr>
          <w:b/>
        </w:rPr>
        <w:t>web.config</w:t>
      </w:r>
      <w:r>
        <w:t xml:space="preserve"> file under the name of </w:t>
      </w:r>
      <w:r w:rsidRPr="00AD5FFB">
        <w:rPr>
          <w:b/>
        </w:rPr>
        <w:t>WingtipCRMEntities</w:t>
      </w:r>
      <w:r>
        <w:t xml:space="preserve">. Click </w:t>
      </w:r>
      <w:r w:rsidRPr="00AD5FFB">
        <w:rPr>
          <w:b/>
        </w:rPr>
        <w:t>Next</w:t>
      </w:r>
      <w:r>
        <w:t xml:space="preserve"> to continue to the </w:t>
      </w:r>
      <w:r w:rsidRPr="0018467F">
        <w:rPr>
          <w:b/>
        </w:rPr>
        <w:t>Choose Your Database Objects and Settings</w:t>
      </w:r>
      <w:r>
        <w:t xml:space="preserve"> page.</w:t>
      </w:r>
    </w:p>
    <w:p w:rsidR="00FD6176" w:rsidRDefault="00FD6176" w:rsidP="00FD6176">
      <w:pPr>
        <w:pStyle w:val="LabStepScreenshotLevel2"/>
      </w:pPr>
      <w:r>
        <w:drawing>
          <wp:inline distT="0" distB="0" distL="0" distR="0" wp14:anchorId="51A07A86" wp14:editId="1489465E">
            <wp:extent cx="2658291" cy="2370241"/>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1651" cy="2373237"/>
                    </a:xfrm>
                    <a:prstGeom prst="rect">
                      <a:avLst/>
                    </a:prstGeom>
                  </pic:spPr>
                </pic:pic>
              </a:graphicData>
            </a:graphic>
          </wp:inline>
        </w:drawing>
      </w:r>
    </w:p>
    <w:p w:rsidR="00FD6176" w:rsidRDefault="00FD6176" w:rsidP="00FD6176">
      <w:pPr>
        <w:pStyle w:val="LabStepNumberedLevel2"/>
      </w:pPr>
      <w:r>
        <w:t xml:space="preserve">On the </w:t>
      </w:r>
      <w:r w:rsidRPr="005511F5">
        <w:rPr>
          <w:b/>
        </w:rPr>
        <w:t>Choose Your Version</w:t>
      </w:r>
      <w:r>
        <w:t xml:space="preserve"> for the Entity Framework page select </w:t>
      </w:r>
      <w:r>
        <w:rPr>
          <w:b/>
        </w:rPr>
        <w:t>Entity Framework 5</w:t>
      </w:r>
      <w:r w:rsidRPr="005511F5">
        <w:rPr>
          <w:b/>
        </w:rPr>
        <w:t>.0</w:t>
      </w:r>
      <w:r>
        <w:t xml:space="preserve"> and click </w:t>
      </w:r>
      <w:r w:rsidRPr="005511F5">
        <w:rPr>
          <w:b/>
        </w:rPr>
        <w:t>Next</w:t>
      </w:r>
      <w:r w:rsidR="00B0336F">
        <w:t>.</w:t>
      </w:r>
    </w:p>
    <w:p w:rsidR="00B0336F" w:rsidRDefault="00B0336F" w:rsidP="00B0336F">
      <w:pPr>
        <w:pStyle w:val="LabStepScreenshotLevel2"/>
      </w:pPr>
      <w:r>
        <w:lastRenderedPageBreak/>
        <w:drawing>
          <wp:inline distT="0" distB="0" distL="0" distR="0" wp14:anchorId="4D174486" wp14:editId="653BA523">
            <wp:extent cx="4088751" cy="43738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6551" cy="4382224"/>
                    </a:xfrm>
                    <a:prstGeom prst="rect">
                      <a:avLst/>
                    </a:prstGeom>
                  </pic:spPr>
                </pic:pic>
              </a:graphicData>
            </a:graphic>
          </wp:inline>
        </w:drawing>
      </w:r>
    </w:p>
    <w:p w:rsidR="009A73CD" w:rsidRDefault="00FD6176" w:rsidP="00FD6176">
      <w:pPr>
        <w:pStyle w:val="LabStepNumberedLevel2"/>
      </w:pPr>
      <w:r>
        <w:t xml:space="preserve">On the </w:t>
      </w:r>
      <w:r w:rsidRPr="005511F5">
        <w:rPr>
          <w:b/>
        </w:rPr>
        <w:t>Choose Your Database Objects and Settings</w:t>
      </w:r>
      <w:r>
        <w:t xml:space="preserve"> page, expand the </w:t>
      </w:r>
      <w:r w:rsidRPr="005511F5">
        <w:rPr>
          <w:b/>
        </w:rPr>
        <w:t>Tables</w:t>
      </w:r>
      <w:r>
        <w:t xml:space="preserve"> node and select the </w:t>
      </w:r>
      <w:r w:rsidRPr="005511F5">
        <w:rPr>
          <w:b/>
        </w:rPr>
        <w:t>Customers</w:t>
      </w:r>
      <w:r>
        <w:t xml:space="preserve"> table. Leave the other settings on the page with their default settings as shown in the following screenshot. Click the </w:t>
      </w:r>
      <w:r w:rsidRPr="00697157">
        <w:rPr>
          <w:b/>
        </w:rPr>
        <w:t>Finish</w:t>
      </w:r>
      <w:r>
        <w:t xml:space="preserve"> button to complete the task of create the entity data model.</w:t>
      </w:r>
    </w:p>
    <w:p w:rsidR="00FD6176" w:rsidRDefault="00FD6176" w:rsidP="009A73CD">
      <w:pPr>
        <w:pStyle w:val="LabStepScreenshotLevel2"/>
      </w:pPr>
      <w:r>
        <w:drawing>
          <wp:inline distT="0" distB="0" distL="0" distR="0" wp14:anchorId="1FE9A9C6" wp14:editId="6222D616">
            <wp:extent cx="2628184" cy="234315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9362" cy="2353116"/>
                    </a:xfrm>
                    <a:prstGeom prst="rect">
                      <a:avLst/>
                    </a:prstGeom>
                  </pic:spPr>
                </pic:pic>
              </a:graphicData>
            </a:graphic>
          </wp:inline>
        </w:drawing>
      </w:r>
    </w:p>
    <w:p w:rsidR="00FD6176" w:rsidRDefault="00FD6176" w:rsidP="00FD6176">
      <w:pPr>
        <w:pStyle w:val="LabStepNumberedLevel2"/>
      </w:pPr>
      <w:r>
        <w:t xml:space="preserve">If Visual Studio prompts you regarding a Security Warning or whether it is OK to update the </w:t>
      </w:r>
      <w:r w:rsidRPr="0018467F">
        <w:rPr>
          <w:b/>
        </w:rPr>
        <w:t>web.config</w:t>
      </w:r>
      <w:r>
        <w:t xml:space="preserve"> file, select </w:t>
      </w:r>
      <w:r>
        <w:rPr>
          <w:b/>
        </w:rPr>
        <w:t xml:space="preserve">OK </w:t>
      </w:r>
      <w:r>
        <w:t xml:space="preserve">or </w:t>
      </w:r>
      <w:r w:rsidRPr="0018467F">
        <w:rPr>
          <w:b/>
        </w:rPr>
        <w:t>Yes</w:t>
      </w:r>
      <w:r>
        <w:t xml:space="preserve"> as appropriate.</w:t>
      </w:r>
    </w:p>
    <w:p w:rsidR="009A73CD" w:rsidRDefault="00FD6176" w:rsidP="00FD6176">
      <w:pPr>
        <w:pStyle w:val="LabStepNumberedLevel2"/>
      </w:pPr>
      <w:r>
        <w:t xml:space="preserve">Once the Entity Data Model Wizard has finished its work, it will then display a Visual Studio designer that provides a visual representation of the new entity data model which contains a single entity named </w:t>
      </w:r>
      <w:r w:rsidRPr="00FD6176">
        <w:rPr>
          <w:b/>
        </w:rPr>
        <w:t>Customer</w:t>
      </w:r>
      <w:r>
        <w:t>.</w:t>
      </w:r>
    </w:p>
    <w:p w:rsidR="00FD6176" w:rsidRDefault="00FD6176" w:rsidP="009A73CD">
      <w:pPr>
        <w:pStyle w:val="LabStepScreenshotLevel2"/>
      </w:pPr>
      <w:r>
        <w:lastRenderedPageBreak/>
        <w:drawing>
          <wp:inline distT="0" distB="0" distL="0" distR="0" wp14:anchorId="065574EB" wp14:editId="177320C2">
            <wp:extent cx="1301262" cy="1544960"/>
            <wp:effectExtent l="19050" t="19050" r="13335"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1466" cy="1568948"/>
                    </a:xfrm>
                    <a:prstGeom prst="rect">
                      <a:avLst/>
                    </a:prstGeom>
                    <a:noFill/>
                    <a:ln>
                      <a:solidFill>
                        <a:schemeClr val="bg1">
                          <a:lumMod val="50000"/>
                        </a:schemeClr>
                      </a:solidFill>
                    </a:ln>
                  </pic:spPr>
                </pic:pic>
              </a:graphicData>
            </a:graphic>
          </wp:inline>
        </w:drawing>
      </w:r>
    </w:p>
    <w:p w:rsidR="00FD6176" w:rsidRDefault="00FD6176" w:rsidP="00FD6176">
      <w:pPr>
        <w:pStyle w:val="LabStepNumberedLevel2"/>
      </w:pPr>
      <w:r>
        <w:t xml:space="preserve">After you have examined the </w:t>
      </w:r>
      <w:r w:rsidRPr="00C53E35">
        <w:rPr>
          <w:b/>
        </w:rPr>
        <w:t>Customer</w:t>
      </w:r>
      <w:r>
        <w:t xml:space="preserve"> entity and its properties in the visual designer, close </w:t>
      </w:r>
      <w:r w:rsidRPr="00C53E35">
        <w:rPr>
          <w:b/>
        </w:rPr>
        <w:t>WingtipCRM.edmx</w:t>
      </w:r>
      <w:r>
        <w:t>.</w:t>
      </w:r>
    </w:p>
    <w:p w:rsidR="00697157" w:rsidRDefault="00697157" w:rsidP="00C53E35">
      <w:pPr>
        <w:pStyle w:val="LabStepNumbered"/>
      </w:pPr>
      <w:r>
        <w:t xml:space="preserve">Once you have added a new </w:t>
      </w:r>
      <w:r w:rsidR="002B6B56" w:rsidRPr="002B6B56">
        <w:rPr>
          <w:b/>
        </w:rPr>
        <w:t>Customer</w:t>
      </w:r>
      <w:r w:rsidR="002B6B56">
        <w:t xml:space="preserve"> </w:t>
      </w:r>
      <w:r>
        <w:t>entity</w:t>
      </w:r>
      <w:r w:rsidR="002B6B56">
        <w:t xml:space="preserve"> to your project</w:t>
      </w:r>
      <w:r>
        <w:t xml:space="preserve">, it is a good idea to run the project once </w:t>
      </w:r>
      <w:r w:rsidR="002B6B56">
        <w:t xml:space="preserve">in the Visual Studio debugger </w:t>
      </w:r>
      <w:r>
        <w:t xml:space="preserve">to ensure all the Entity Framework code is properly generated. Do this by pressing the </w:t>
      </w:r>
      <w:r w:rsidRPr="00697157">
        <w:rPr>
          <w:b/>
        </w:rPr>
        <w:t>{F5}</w:t>
      </w:r>
      <w:r>
        <w:t xml:space="preserve"> key to run the project </w:t>
      </w:r>
      <w:r w:rsidR="002B6B56">
        <w:t xml:space="preserve">in </w:t>
      </w:r>
      <w:r>
        <w:t xml:space="preserve">the </w:t>
      </w:r>
      <w:r w:rsidR="002B6B56">
        <w:t>Visual Studio debugger. Note that the browser window will show an error because there is no page to display but that doesn’t matter. Close the browser windows and return to Visual Studio.</w:t>
      </w:r>
    </w:p>
    <w:p w:rsidR="004817DB" w:rsidRDefault="00C53E35" w:rsidP="00C53E35">
      <w:pPr>
        <w:pStyle w:val="LabStepNumbered"/>
      </w:pPr>
      <w:r>
        <w:t xml:space="preserve">Use the </w:t>
      </w:r>
      <w:r w:rsidR="0086648E">
        <w:t>Solution</w:t>
      </w:r>
      <w:r>
        <w:t xml:space="preserve"> Explorer to examine the </w:t>
      </w:r>
      <w:r w:rsidR="004817DB">
        <w:t xml:space="preserve">new files that the Entity Data Model Wizard added </w:t>
      </w:r>
      <w:r>
        <w:t xml:space="preserve">to the </w:t>
      </w:r>
      <w:r w:rsidRPr="00C53E35">
        <w:rPr>
          <w:b/>
        </w:rPr>
        <w:t>WingtipCRM</w:t>
      </w:r>
      <w:r>
        <w:t xml:space="preserve"> </w:t>
      </w:r>
      <w:r w:rsidR="00FA17B2">
        <w:t>project</w:t>
      </w:r>
      <w:r w:rsidR="004817DB">
        <w:t>.</w:t>
      </w:r>
    </w:p>
    <w:p w:rsidR="009A73CD" w:rsidRDefault="00C53E35" w:rsidP="00C53E35">
      <w:pPr>
        <w:pStyle w:val="LabStepNumberedLevel2"/>
      </w:pPr>
      <w:r>
        <w:t xml:space="preserve">You should be able to see several files </w:t>
      </w:r>
      <w:r w:rsidR="004817DB">
        <w:t xml:space="preserve">have been added </w:t>
      </w:r>
      <w:r>
        <w:t>the project to support the new entity data model.</w:t>
      </w:r>
    </w:p>
    <w:p w:rsidR="00FA17B2" w:rsidRDefault="00FD6176" w:rsidP="009A73CD">
      <w:pPr>
        <w:pStyle w:val="LabStepScreenshotLevel2"/>
      </w:pPr>
      <w:r w:rsidRPr="00FD6176">
        <w:t xml:space="preserve"> </w:t>
      </w:r>
      <w:r>
        <w:drawing>
          <wp:inline distT="0" distB="0" distL="0" distR="0" wp14:anchorId="26952649" wp14:editId="42EA7478">
            <wp:extent cx="1112955" cy="16651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14201" cy="1667050"/>
                    </a:xfrm>
                    <a:prstGeom prst="rect">
                      <a:avLst/>
                    </a:prstGeom>
                  </pic:spPr>
                </pic:pic>
              </a:graphicData>
            </a:graphic>
          </wp:inline>
        </w:drawing>
      </w:r>
    </w:p>
    <w:p w:rsidR="00123DAB" w:rsidRDefault="00123DAB" w:rsidP="00123DAB">
      <w:pPr>
        <w:pStyle w:val="LabStepNumbered"/>
      </w:pPr>
      <w:r>
        <w:t xml:space="preserve">Use </w:t>
      </w:r>
      <w:r w:rsidR="00C53E35">
        <w:t xml:space="preserve">Class View </w:t>
      </w:r>
      <w:r>
        <w:t xml:space="preserve">to see </w:t>
      </w:r>
      <w:r w:rsidR="00C53E35">
        <w:t>what C# classes have been created</w:t>
      </w:r>
      <w:r>
        <w:t>.</w:t>
      </w:r>
    </w:p>
    <w:p w:rsidR="00123DAB" w:rsidRDefault="00123DAB" w:rsidP="00123DAB">
      <w:pPr>
        <w:pStyle w:val="LabStepNumberedLevel2"/>
      </w:pPr>
      <w:r>
        <w:t>Switch from the Solution Explorer over to Class View.</w:t>
      </w:r>
    </w:p>
    <w:p w:rsidR="00123DAB" w:rsidRDefault="00123DAB" w:rsidP="00123DAB">
      <w:pPr>
        <w:pStyle w:val="LabStepNumberedLevel2"/>
      </w:pPr>
      <w:r>
        <w:t xml:space="preserve">Expand the node with the </w:t>
      </w:r>
      <w:r w:rsidRPr="00123DAB">
        <w:rPr>
          <w:b/>
        </w:rPr>
        <w:t>WingtipCRMModels</w:t>
      </w:r>
      <w:r>
        <w:t xml:space="preserve"> namespace.</w:t>
      </w:r>
    </w:p>
    <w:p w:rsidR="00123DAB" w:rsidRDefault="00123DAB" w:rsidP="00123DAB">
      <w:pPr>
        <w:pStyle w:val="LabStepNumberedLevel2"/>
      </w:pPr>
      <w:r>
        <w:t>V</w:t>
      </w:r>
      <w:r w:rsidR="0086648E">
        <w:t xml:space="preserve">erify that </w:t>
      </w:r>
      <w:r>
        <w:t xml:space="preserve">there is </w:t>
      </w:r>
      <w:r w:rsidR="0086648E">
        <w:t xml:space="preserve">an entity model class named </w:t>
      </w:r>
      <w:r w:rsidR="0086648E" w:rsidRPr="0086648E">
        <w:rPr>
          <w:b/>
        </w:rPr>
        <w:t>Customer</w:t>
      </w:r>
      <w:r w:rsidR="0086648E">
        <w:t xml:space="preserve"> </w:t>
      </w:r>
      <w:r>
        <w:t xml:space="preserve">which is </w:t>
      </w:r>
      <w:r w:rsidR="0086648E">
        <w:t xml:space="preserve">associated with the </w:t>
      </w:r>
      <w:r w:rsidR="0086648E" w:rsidRPr="0086648E">
        <w:rPr>
          <w:b/>
        </w:rPr>
        <w:t>Customers</w:t>
      </w:r>
      <w:r w:rsidR="0086648E">
        <w:t xml:space="preserve"> table in SQL Server. </w:t>
      </w:r>
    </w:p>
    <w:p w:rsidR="009A73CD" w:rsidRDefault="00123DAB" w:rsidP="00123DAB">
      <w:pPr>
        <w:pStyle w:val="LabStepNumberedLevel2"/>
      </w:pPr>
      <w:r>
        <w:t xml:space="preserve">Verify that there is </w:t>
      </w:r>
      <w:r w:rsidR="0086648E">
        <w:t xml:space="preserve">second class named </w:t>
      </w:r>
      <w:r w:rsidR="0086648E" w:rsidRPr="00A26BC8">
        <w:rPr>
          <w:b/>
        </w:rPr>
        <w:t>WingtipCRMEntities</w:t>
      </w:r>
      <w:r w:rsidR="0086648E">
        <w:t>.</w:t>
      </w:r>
    </w:p>
    <w:p w:rsidR="00C53E35" w:rsidRDefault="00FD6176" w:rsidP="009A73CD">
      <w:pPr>
        <w:pStyle w:val="LabStepScreenshotLevel2"/>
      </w:pPr>
      <w:r w:rsidRPr="00FD6176">
        <w:t xml:space="preserve"> </w:t>
      </w:r>
      <w:r>
        <w:drawing>
          <wp:inline distT="0" distB="0" distL="0" distR="0" wp14:anchorId="7F446C97" wp14:editId="7F06D88F">
            <wp:extent cx="1029353" cy="1542072"/>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30142" cy="1543254"/>
                    </a:xfrm>
                    <a:prstGeom prst="rect">
                      <a:avLst/>
                    </a:prstGeom>
                  </pic:spPr>
                </pic:pic>
              </a:graphicData>
            </a:graphic>
          </wp:inline>
        </w:drawing>
      </w:r>
    </w:p>
    <w:p w:rsidR="0086648E" w:rsidRDefault="0086648E" w:rsidP="0086648E">
      <w:pPr>
        <w:pStyle w:val="LabStepNumbered"/>
      </w:pPr>
      <w:r>
        <w:t xml:space="preserve">Create a </w:t>
      </w:r>
      <w:r w:rsidR="00123DAB">
        <w:t xml:space="preserve">new </w:t>
      </w:r>
      <w:r>
        <w:t>WCF Data Service</w:t>
      </w:r>
      <w:r w:rsidR="00123DAB">
        <w:t xml:space="preserve"> to expose the </w:t>
      </w:r>
      <w:r w:rsidR="00123DAB" w:rsidRPr="00123DAB">
        <w:rPr>
          <w:b/>
        </w:rPr>
        <w:t>WingtipCRM</w:t>
      </w:r>
      <w:r w:rsidR="00123DAB">
        <w:t xml:space="preserve"> database as an OData web service</w:t>
      </w:r>
      <w:r>
        <w:t>.</w:t>
      </w:r>
    </w:p>
    <w:p w:rsidR="00123DAB" w:rsidRDefault="00123DAB" w:rsidP="0086648E">
      <w:pPr>
        <w:pStyle w:val="LabStepNumberedLevel2"/>
      </w:pPr>
      <w:r>
        <w:t xml:space="preserve">Return to the Solution Explorer and locate the top-level node for the </w:t>
      </w:r>
      <w:r w:rsidRPr="00123DAB">
        <w:rPr>
          <w:b/>
        </w:rPr>
        <w:t>WingtipCRM</w:t>
      </w:r>
      <w:r>
        <w:t xml:space="preserve"> project.</w:t>
      </w:r>
    </w:p>
    <w:p w:rsidR="0086648E" w:rsidRDefault="00123DAB" w:rsidP="0086648E">
      <w:pPr>
        <w:pStyle w:val="LabStepNumberedLevel2"/>
      </w:pPr>
      <w:r>
        <w:t>R</w:t>
      </w:r>
      <w:r w:rsidR="0086648E">
        <w:t xml:space="preserve">ight-click on the </w:t>
      </w:r>
      <w:r w:rsidR="0086648E" w:rsidRPr="0086648E">
        <w:rPr>
          <w:b/>
        </w:rPr>
        <w:t>WingtipCRM</w:t>
      </w:r>
      <w:r w:rsidR="0086648E">
        <w:t xml:space="preserve"> project </w:t>
      </w:r>
      <w:r>
        <w:t xml:space="preserve">node </w:t>
      </w:r>
      <w:r w:rsidR="0086648E">
        <w:t xml:space="preserve">and </w:t>
      </w:r>
      <w:r>
        <w:t xml:space="preserve">then </w:t>
      </w:r>
      <w:r w:rsidR="0086648E">
        <w:t xml:space="preserve">click </w:t>
      </w:r>
      <w:r w:rsidR="0086648E" w:rsidRPr="0086648E">
        <w:rPr>
          <w:b/>
        </w:rPr>
        <w:t xml:space="preserve">Add </w:t>
      </w:r>
      <w:r w:rsidR="00FD6176">
        <w:rPr>
          <w:b/>
        </w:rPr>
        <w:sym w:font="Wingdings" w:char="F0E0"/>
      </w:r>
      <w:r w:rsidR="0086648E" w:rsidRPr="0086648E">
        <w:rPr>
          <w:b/>
        </w:rPr>
        <w:t xml:space="preserve"> New Item</w:t>
      </w:r>
      <w:r w:rsidR="0086648E">
        <w:t>.</w:t>
      </w:r>
    </w:p>
    <w:p w:rsidR="00123DAB" w:rsidRDefault="00FD6176" w:rsidP="0086648E">
      <w:pPr>
        <w:pStyle w:val="LabStepNumberedLevel2"/>
      </w:pPr>
      <w:r>
        <w:t xml:space="preserve">In the left </w:t>
      </w:r>
      <w:r w:rsidR="00123DAB">
        <w:t xml:space="preserve">side of the </w:t>
      </w:r>
      <w:r w:rsidR="0086648E" w:rsidRPr="00123DAB">
        <w:rPr>
          <w:b/>
        </w:rPr>
        <w:t>Add New Item</w:t>
      </w:r>
      <w:r w:rsidR="0086648E">
        <w:t xml:space="preserve"> dialog, select </w:t>
      </w:r>
      <w:r w:rsidR="00123DAB" w:rsidRPr="00123DAB">
        <w:rPr>
          <w:b/>
        </w:rPr>
        <w:t xml:space="preserve">Installed </w:t>
      </w:r>
      <w:r>
        <w:rPr>
          <w:b/>
        </w:rPr>
        <w:sym w:font="Wingdings" w:char="F0E0"/>
      </w:r>
      <w:r w:rsidR="00123DAB">
        <w:t xml:space="preserve"> </w:t>
      </w:r>
      <w:r w:rsidR="0086648E" w:rsidRPr="0086648E">
        <w:rPr>
          <w:b/>
        </w:rPr>
        <w:t xml:space="preserve">Visual C# </w:t>
      </w:r>
      <w:r>
        <w:rPr>
          <w:b/>
        </w:rPr>
        <w:sym w:font="Wingdings" w:char="F0E0"/>
      </w:r>
      <w:r w:rsidR="0086648E" w:rsidRPr="0086648E">
        <w:rPr>
          <w:b/>
        </w:rPr>
        <w:t xml:space="preserve"> Web</w:t>
      </w:r>
      <w:r w:rsidR="00123DAB">
        <w:t>.</w:t>
      </w:r>
    </w:p>
    <w:p w:rsidR="00123DAB" w:rsidRDefault="00123DAB" w:rsidP="0086648E">
      <w:pPr>
        <w:pStyle w:val="LabStepNumberedLevel2"/>
      </w:pPr>
      <w:r>
        <w:t>S</w:t>
      </w:r>
      <w:r w:rsidR="0086648E">
        <w:t xml:space="preserve">elect </w:t>
      </w:r>
      <w:r>
        <w:t xml:space="preserve">the project item template named </w:t>
      </w:r>
      <w:r w:rsidR="0086648E" w:rsidRPr="0086648E">
        <w:rPr>
          <w:b/>
        </w:rPr>
        <w:t>WCF Data Service</w:t>
      </w:r>
      <w:r w:rsidR="00FD6176">
        <w:rPr>
          <w:b/>
        </w:rPr>
        <w:t xml:space="preserve"> 5.6</w:t>
      </w:r>
      <w:r w:rsidRPr="00123DAB">
        <w:t>.</w:t>
      </w:r>
    </w:p>
    <w:p w:rsidR="00123DAB" w:rsidRDefault="00123DAB" w:rsidP="0086648E">
      <w:pPr>
        <w:pStyle w:val="LabStepNumberedLevel2"/>
      </w:pPr>
      <w:r>
        <w:t xml:space="preserve">Enter a Name of </w:t>
      </w:r>
      <w:r w:rsidR="0086648E" w:rsidRPr="004819C9">
        <w:rPr>
          <w:b/>
        </w:rPr>
        <w:t>CRM.svc</w:t>
      </w:r>
      <w:r>
        <w:t>.</w:t>
      </w:r>
    </w:p>
    <w:p w:rsidR="009A73CD" w:rsidRDefault="00123DAB" w:rsidP="0086648E">
      <w:pPr>
        <w:pStyle w:val="LabStepNumberedLevel2"/>
      </w:pPr>
      <w:r>
        <w:t>C</w:t>
      </w:r>
      <w:r w:rsidR="0086648E">
        <w:t xml:space="preserve">lick the </w:t>
      </w:r>
      <w:r w:rsidR="0086648E" w:rsidRPr="00A26BC8">
        <w:rPr>
          <w:b/>
        </w:rPr>
        <w:t>Add</w:t>
      </w:r>
      <w:r w:rsidR="004819C9">
        <w:t xml:space="preserve"> button to add the new item to your project.</w:t>
      </w:r>
    </w:p>
    <w:p w:rsidR="0086648E" w:rsidRDefault="00A26BC8" w:rsidP="009A73CD">
      <w:pPr>
        <w:pStyle w:val="LabStepScreenshotLevel2"/>
      </w:pPr>
      <w:r w:rsidRPr="00A26BC8">
        <w:lastRenderedPageBreak/>
        <w:t xml:space="preserve">  </w:t>
      </w:r>
      <w:r w:rsidR="002B6B56">
        <w:drawing>
          <wp:inline distT="0" distB="0" distL="0" distR="0" wp14:anchorId="7DB49197" wp14:editId="488591C0">
            <wp:extent cx="4945380" cy="2402173"/>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1917" cy="2415063"/>
                    </a:xfrm>
                    <a:prstGeom prst="rect">
                      <a:avLst/>
                    </a:prstGeom>
                  </pic:spPr>
                </pic:pic>
              </a:graphicData>
            </a:graphic>
          </wp:inline>
        </w:drawing>
      </w:r>
    </w:p>
    <w:p w:rsidR="00E61CB0" w:rsidRDefault="00E61CB0" w:rsidP="00354E14">
      <w:pPr>
        <w:pStyle w:val="LabStepNumberedLevel2"/>
      </w:pPr>
      <w:r>
        <w:t xml:space="preserve">When you add the WFC Data Service project item, Visual Studio adds a WCF web service file into your project named </w:t>
      </w:r>
      <w:r w:rsidRPr="00E61CB0">
        <w:rPr>
          <w:b/>
        </w:rPr>
        <w:t>CRM.svc</w:t>
      </w:r>
      <w:r>
        <w:t xml:space="preserve"> and an associated code-behind file named </w:t>
      </w:r>
      <w:r w:rsidRPr="00E61CB0">
        <w:rPr>
          <w:b/>
        </w:rPr>
        <w:t>CRM.svc.cs</w:t>
      </w:r>
      <w:r>
        <w:t>. It also open</w:t>
      </w:r>
      <w:r w:rsidR="00A26BC8">
        <w:t>s</w:t>
      </w:r>
      <w:r>
        <w:t xml:space="preserve"> the </w:t>
      </w:r>
      <w:r w:rsidRPr="00E61CB0">
        <w:rPr>
          <w:b/>
        </w:rPr>
        <w:t>CRM.svc.cs</w:t>
      </w:r>
      <w:r>
        <w:t xml:space="preserve"> file so that you can examine and modify the C# code inside.</w:t>
      </w:r>
    </w:p>
    <w:p w:rsidR="004819C9" w:rsidRDefault="00E61CB0" w:rsidP="00354E14">
      <w:pPr>
        <w:pStyle w:val="LabStepNumberedLevel2"/>
      </w:pPr>
      <w:r>
        <w:t xml:space="preserve">Examine the C# code that was added to </w:t>
      </w:r>
      <w:r w:rsidRPr="00E61CB0">
        <w:rPr>
          <w:b/>
        </w:rPr>
        <w:t>CRM.svc.cs</w:t>
      </w:r>
      <w:r>
        <w:t xml:space="preserve">. You can see that there are comments which are TODO tasks. For example, it instructs you to update the CRM class definition with a data source class. </w:t>
      </w:r>
    </w:p>
    <w:p w:rsidR="004819C9" w:rsidRDefault="004819C9" w:rsidP="00E61CB0">
      <w:pPr>
        <w:pStyle w:val="LabStepCodeBlockLevel2"/>
      </w:pPr>
      <w:r>
        <w:t>public class CRM : DataService&lt; /* TODO: put your data source class name here */ &gt;</w:t>
      </w:r>
    </w:p>
    <w:p w:rsidR="00FA17B2" w:rsidRDefault="00E61CB0" w:rsidP="004819C9">
      <w:pPr>
        <w:pStyle w:val="LabStepNumberedLevel2"/>
      </w:pPr>
      <w:r>
        <w:t xml:space="preserve">Update the code inside the </w:t>
      </w:r>
      <w:r w:rsidRPr="00E61CB0">
        <w:rPr>
          <w:b/>
        </w:rPr>
        <w:t>CRM</w:t>
      </w:r>
      <w:r>
        <w:t xml:space="preserve"> class so it looks like the code shown in the following listing.</w:t>
      </w:r>
      <w:r w:rsidR="00A26BC8">
        <w:br/>
        <w:t>(Note: this code tells the DataService to use the WingtipCRMEntities we created earlier (in the Models folder) and inside of this entity access the Customers table with all CRUD operations enabled)</w:t>
      </w:r>
    </w:p>
    <w:p w:rsidR="004819C9" w:rsidRPr="004819C9" w:rsidRDefault="004819C9" w:rsidP="004819C9">
      <w:pPr>
        <w:pStyle w:val="LabStepCodeBlockLevel2"/>
        <w:rPr>
          <w:color w:val="7F7F7F" w:themeColor="text1" w:themeTint="80"/>
        </w:rPr>
      </w:pPr>
      <w:r w:rsidRPr="004819C9">
        <w:rPr>
          <w:color w:val="7F7F7F" w:themeColor="text1" w:themeTint="80"/>
        </w:rPr>
        <w:t>namespace WingtipCRM {</w:t>
      </w:r>
    </w:p>
    <w:p w:rsidR="004819C9" w:rsidRPr="004819C9" w:rsidRDefault="004819C9" w:rsidP="004819C9">
      <w:pPr>
        <w:pStyle w:val="LabStepCodeBlockLevel2"/>
        <w:rPr>
          <w:color w:val="7F7F7F" w:themeColor="text1" w:themeTint="80"/>
        </w:rPr>
      </w:pPr>
    </w:p>
    <w:p w:rsidR="004819C9" w:rsidRDefault="004819C9" w:rsidP="004819C9">
      <w:pPr>
        <w:pStyle w:val="LabStepCodeBlockLevel2"/>
      </w:pPr>
      <w:r w:rsidRPr="004819C9">
        <w:rPr>
          <w:color w:val="7F7F7F" w:themeColor="text1" w:themeTint="80"/>
        </w:rPr>
        <w:t xml:space="preserve">  public class CRM : DataService&lt;</w:t>
      </w:r>
      <w:r>
        <w:t>WingtipCRM.Models.WingtipCRMEntities</w:t>
      </w:r>
      <w:r w:rsidRPr="004819C9">
        <w:rPr>
          <w:color w:val="7F7F7F" w:themeColor="text1" w:themeTint="80"/>
        </w:rPr>
        <w:t>&gt; {</w:t>
      </w:r>
      <w:r>
        <w:t xml:space="preserve">  </w:t>
      </w:r>
    </w:p>
    <w:p w:rsidR="004819C9" w:rsidRDefault="004819C9" w:rsidP="004819C9">
      <w:pPr>
        <w:pStyle w:val="LabStepCodeBlockLevel2"/>
      </w:pPr>
    </w:p>
    <w:p w:rsidR="004819C9" w:rsidRPr="00A26BC8" w:rsidRDefault="004819C9" w:rsidP="004819C9">
      <w:pPr>
        <w:pStyle w:val="LabStepCodeBlockLevel2"/>
        <w:rPr>
          <w:color w:val="7F7F7F" w:themeColor="text1" w:themeTint="80"/>
        </w:rPr>
      </w:pPr>
      <w:r w:rsidRPr="00A26BC8">
        <w:rPr>
          <w:color w:val="7F7F7F" w:themeColor="text1" w:themeTint="80"/>
        </w:rPr>
        <w:t xml:space="preserve">    public static void InitializeService(DataServiceConfiguration config) {</w:t>
      </w:r>
    </w:p>
    <w:p w:rsidR="004819C9" w:rsidRDefault="004819C9" w:rsidP="004819C9">
      <w:pPr>
        <w:pStyle w:val="LabStepCodeBlockLevel2"/>
      </w:pPr>
      <w:r>
        <w:t xml:space="preserve">      config.SetEntitySetAccessRu</w:t>
      </w:r>
      <w:r w:rsidR="00A26BC8">
        <w:t>le("Customers", EntitySetRights.</w:t>
      </w:r>
      <w:r>
        <w:t>All);</w:t>
      </w:r>
    </w:p>
    <w:p w:rsidR="004819C9" w:rsidRPr="00A26BC8" w:rsidRDefault="004819C9" w:rsidP="004819C9">
      <w:pPr>
        <w:pStyle w:val="LabStepCodeBlockLevel2"/>
        <w:rPr>
          <w:color w:val="7F7F7F" w:themeColor="text1" w:themeTint="80"/>
        </w:rPr>
      </w:pPr>
      <w:r>
        <w:t xml:space="preserve">      </w:t>
      </w:r>
      <w:r w:rsidRPr="00A26BC8">
        <w:rPr>
          <w:color w:val="7F7F7F" w:themeColor="text1" w:themeTint="80"/>
        </w:rPr>
        <w:t>config.DataServiceBehavior.MaxProtocolVersion = DataServiceProtocolVersion.V3;</w:t>
      </w:r>
    </w:p>
    <w:p w:rsidR="004819C9" w:rsidRPr="00A26BC8" w:rsidRDefault="00C95A7F" w:rsidP="00C95A7F">
      <w:pPr>
        <w:pStyle w:val="LabStepCodeBlockLevel2"/>
        <w:rPr>
          <w:color w:val="7F7F7F" w:themeColor="text1" w:themeTint="80"/>
        </w:rPr>
      </w:pPr>
      <w:r w:rsidRPr="00A26BC8">
        <w:rPr>
          <w:color w:val="7F7F7F" w:themeColor="text1" w:themeTint="80"/>
        </w:rPr>
        <w:t xml:space="preserve">    }</w:t>
      </w:r>
    </w:p>
    <w:p w:rsidR="004819C9" w:rsidRPr="00C95A7F" w:rsidRDefault="004819C9" w:rsidP="004819C9">
      <w:pPr>
        <w:pStyle w:val="LabStepCodeBlockLevel2"/>
        <w:rPr>
          <w:color w:val="7F7F7F" w:themeColor="text1" w:themeTint="80"/>
        </w:rPr>
      </w:pPr>
      <w:r w:rsidRPr="00C95A7F">
        <w:rPr>
          <w:color w:val="7F7F7F" w:themeColor="text1" w:themeTint="80"/>
        </w:rPr>
        <w:t xml:space="preserve">  }</w:t>
      </w:r>
    </w:p>
    <w:p w:rsidR="004819C9" w:rsidRDefault="004819C9" w:rsidP="004819C9">
      <w:pPr>
        <w:pStyle w:val="LabStepCodeBlockLevel2"/>
        <w:rPr>
          <w:color w:val="7F7F7F" w:themeColor="text1" w:themeTint="80"/>
        </w:rPr>
      </w:pPr>
      <w:r w:rsidRPr="00C95A7F">
        <w:rPr>
          <w:color w:val="7F7F7F" w:themeColor="text1" w:themeTint="80"/>
        </w:rPr>
        <w:t>}</w:t>
      </w:r>
    </w:p>
    <w:p w:rsidR="00E61CB0" w:rsidRDefault="00E61CB0" w:rsidP="00E61CB0">
      <w:pPr>
        <w:pStyle w:val="LabStepNumberedLevel2"/>
      </w:pPr>
      <w:r>
        <w:t xml:space="preserve">Save and close </w:t>
      </w:r>
      <w:r w:rsidRPr="00E61CB0">
        <w:rPr>
          <w:b/>
        </w:rPr>
        <w:t>CRM.svc.cs</w:t>
      </w:r>
      <w:r>
        <w:t>.</w:t>
      </w:r>
    </w:p>
    <w:p w:rsidR="00E61CB0" w:rsidRDefault="00E61CB0" w:rsidP="008D66D5">
      <w:pPr>
        <w:pStyle w:val="LabStepNumbered"/>
      </w:pPr>
      <w:r>
        <w:t xml:space="preserve">Now it’s time to test the web service. </w:t>
      </w:r>
    </w:p>
    <w:p w:rsidR="009A73CD" w:rsidRPr="009A73CD" w:rsidRDefault="00E61CB0" w:rsidP="00E61CB0">
      <w:pPr>
        <w:pStyle w:val="LabStepNumberedLevel2"/>
      </w:pPr>
      <w:r>
        <w:t xml:space="preserve">In the Solution Explorer, right-click on </w:t>
      </w:r>
      <w:r w:rsidRPr="00AA1BB2">
        <w:rPr>
          <w:b/>
        </w:rPr>
        <w:t>CRM.svc</w:t>
      </w:r>
      <w:r>
        <w:t xml:space="preserve"> and then click </w:t>
      </w:r>
      <w:r w:rsidRPr="00AA1BB2">
        <w:rPr>
          <w:b/>
        </w:rPr>
        <w:t>Set As Start Page</w:t>
      </w:r>
      <w:r w:rsidR="009A73CD" w:rsidRPr="009A73CD">
        <w:t>.</w:t>
      </w:r>
    </w:p>
    <w:p w:rsidR="00E61CB0" w:rsidRDefault="00A26BC8" w:rsidP="009A73CD">
      <w:pPr>
        <w:pStyle w:val="LabStepScreenshotLevel2"/>
      </w:pPr>
      <w:r>
        <w:drawing>
          <wp:inline distT="0" distB="0" distL="0" distR="0" wp14:anchorId="1E1D944C" wp14:editId="6FCEF6A8">
            <wp:extent cx="2638697" cy="199049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52194" cy="2000678"/>
                    </a:xfrm>
                    <a:prstGeom prst="rect">
                      <a:avLst/>
                    </a:prstGeom>
                  </pic:spPr>
                </pic:pic>
              </a:graphicData>
            </a:graphic>
          </wp:inline>
        </w:drawing>
      </w:r>
    </w:p>
    <w:p w:rsidR="008D66D5" w:rsidRDefault="00FE325F" w:rsidP="00E61CB0">
      <w:pPr>
        <w:pStyle w:val="LabStepNumberedLevel2"/>
      </w:pPr>
      <w:r>
        <w:t xml:space="preserve">Begin a Visual Studio debugging session by pressing the </w:t>
      </w:r>
      <w:r w:rsidRPr="00FE325F">
        <w:rPr>
          <w:b/>
        </w:rPr>
        <w:t>{F5}</w:t>
      </w:r>
      <w:r>
        <w:t xml:space="preserve"> key. This should launch the browser and perform an HTTP GET request on the web service entry point </w:t>
      </w:r>
      <w:r w:rsidRPr="00FE325F">
        <w:rPr>
          <w:b/>
        </w:rPr>
        <w:t>CRM.svc</w:t>
      </w:r>
      <w:r>
        <w:t>. This web service request should return an XML result which is displayed in the browser as shown in the following screenshot.</w:t>
      </w:r>
    </w:p>
    <w:p w:rsidR="008D66D5" w:rsidRDefault="00FE325F" w:rsidP="009A73CD">
      <w:pPr>
        <w:pStyle w:val="LabStepScreenshotLevel2"/>
      </w:pPr>
      <w:r>
        <w:lastRenderedPageBreak/>
        <w:drawing>
          <wp:inline distT="0" distB="0" distL="0" distR="0" wp14:anchorId="493B01A5" wp14:editId="77BAFB0B">
            <wp:extent cx="4586068" cy="1218280"/>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6286" cy="1226307"/>
                    </a:xfrm>
                    <a:prstGeom prst="rect">
                      <a:avLst/>
                    </a:prstGeom>
                  </pic:spPr>
                </pic:pic>
              </a:graphicData>
            </a:graphic>
          </wp:inline>
        </w:drawing>
      </w:r>
    </w:p>
    <w:p w:rsidR="00FE325F" w:rsidRDefault="00FE325F" w:rsidP="008D66D5">
      <w:pPr>
        <w:pStyle w:val="LabStepNumbered"/>
      </w:pPr>
      <w:r>
        <w:t>Close the browser.</w:t>
      </w:r>
    </w:p>
    <w:p w:rsidR="008D66D5" w:rsidRDefault="00FE325F" w:rsidP="008D66D5">
      <w:pPr>
        <w:pStyle w:val="LabStepNumbered"/>
      </w:pPr>
      <w:r>
        <w:t>Return to Visual Studio and make sure that the debugging session has stopped.</w:t>
      </w:r>
    </w:p>
    <w:p w:rsidR="00FE325F" w:rsidRDefault="008D66D5" w:rsidP="008D66D5">
      <w:pPr>
        <w:pStyle w:val="LabStepNumbered"/>
      </w:pPr>
      <w:r>
        <w:t xml:space="preserve">Deploy </w:t>
      </w:r>
      <w:r w:rsidR="00FE325F">
        <w:t xml:space="preserve">the new </w:t>
      </w:r>
      <w:r w:rsidR="00FE325F" w:rsidRPr="00FE325F">
        <w:rPr>
          <w:b/>
        </w:rPr>
        <w:t>CRM.svc</w:t>
      </w:r>
      <w:r w:rsidR="00FE325F">
        <w:t xml:space="preserve"> web service to the IIS website named </w:t>
      </w:r>
      <w:r w:rsidR="00FE325F" w:rsidRPr="00FE325F">
        <w:rPr>
          <w:b/>
        </w:rPr>
        <w:t>Wingtip Web Services</w:t>
      </w:r>
      <w:r w:rsidR="00FE325F">
        <w:t>.</w:t>
      </w:r>
    </w:p>
    <w:p w:rsidR="009A73CD" w:rsidRDefault="00FE325F" w:rsidP="008D66D5">
      <w:pPr>
        <w:pStyle w:val="LabStepNumberedLevel2"/>
      </w:pPr>
      <w:r>
        <w:t xml:space="preserve">In Solution Explorer, right-click on the </w:t>
      </w:r>
      <w:r w:rsidRPr="00AA1BB2">
        <w:rPr>
          <w:b/>
        </w:rPr>
        <w:t>WingtipCRM</w:t>
      </w:r>
      <w:r>
        <w:t xml:space="preserve"> project and select </w:t>
      </w:r>
      <w:r w:rsidR="008D66D5">
        <w:t xml:space="preserve">the </w:t>
      </w:r>
      <w:r w:rsidR="008D66D5" w:rsidRPr="00AA1BB2">
        <w:rPr>
          <w:b/>
        </w:rPr>
        <w:t>Publish</w:t>
      </w:r>
      <w:r w:rsidRPr="00AA1BB2">
        <w:rPr>
          <w:b/>
        </w:rPr>
        <w:t>…</w:t>
      </w:r>
      <w:r w:rsidR="008D66D5">
        <w:t xml:space="preserve"> command.</w:t>
      </w:r>
    </w:p>
    <w:p w:rsidR="008D66D5" w:rsidRDefault="00AA1BB2" w:rsidP="009A73CD">
      <w:pPr>
        <w:pStyle w:val="LabStepScreenshotLevel2"/>
      </w:pPr>
      <w:r w:rsidRPr="00AA1BB2">
        <w:t xml:space="preserve"> </w:t>
      </w:r>
      <w:r>
        <w:drawing>
          <wp:inline distT="0" distB="0" distL="0" distR="0" wp14:anchorId="304FD7CB" wp14:editId="0216598C">
            <wp:extent cx="1600200" cy="1521996"/>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06133" cy="1527639"/>
                    </a:xfrm>
                    <a:prstGeom prst="rect">
                      <a:avLst/>
                    </a:prstGeom>
                  </pic:spPr>
                </pic:pic>
              </a:graphicData>
            </a:graphic>
          </wp:inline>
        </w:drawing>
      </w:r>
    </w:p>
    <w:p w:rsidR="009A73CD" w:rsidRDefault="00FE325F" w:rsidP="00DC656F">
      <w:pPr>
        <w:pStyle w:val="LabStepNumberedLevel2"/>
      </w:pPr>
      <w:r>
        <w:t xml:space="preserve">When the </w:t>
      </w:r>
      <w:r w:rsidR="00DC656F" w:rsidRPr="00AA1BB2">
        <w:rPr>
          <w:b/>
        </w:rPr>
        <w:t>Publish Web</w:t>
      </w:r>
      <w:r>
        <w:t xml:space="preserve"> dialog appears, </w:t>
      </w:r>
      <w:r w:rsidR="00E62EF0">
        <w:t xml:space="preserve">there are three choices to pick from in the </w:t>
      </w:r>
      <w:r w:rsidR="00E62EF0" w:rsidRPr="00E62EF0">
        <w:rPr>
          <w:b/>
        </w:rPr>
        <w:t>Select a publish target</w:t>
      </w:r>
      <w:r w:rsidR="00E62EF0">
        <w:t xml:space="preserve"> list. Click on </w:t>
      </w:r>
      <w:r w:rsidR="006E4335">
        <w:t xml:space="preserve">Custom to create a </w:t>
      </w:r>
      <w:r w:rsidR="00DC656F">
        <w:t>new publish profile.</w:t>
      </w:r>
    </w:p>
    <w:p w:rsidR="00DC656F" w:rsidRDefault="00E62EF0" w:rsidP="009A73CD">
      <w:pPr>
        <w:pStyle w:val="LabStepScreenshotLevel2"/>
      </w:pPr>
      <w:r>
        <w:drawing>
          <wp:inline distT="0" distB="0" distL="0" distR="0" wp14:anchorId="2936B205" wp14:editId="4F5F9A2F">
            <wp:extent cx="3807842" cy="29870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0365" cy="2996864"/>
                    </a:xfrm>
                    <a:prstGeom prst="rect">
                      <a:avLst/>
                    </a:prstGeom>
                  </pic:spPr>
                </pic:pic>
              </a:graphicData>
            </a:graphic>
          </wp:inline>
        </w:drawing>
      </w:r>
      <w:r w:rsidR="00AA1BB2" w:rsidRPr="00AA1BB2">
        <w:t xml:space="preserve"> </w:t>
      </w:r>
    </w:p>
    <w:p w:rsidR="009A73CD" w:rsidRDefault="00DC656F" w:rsidP="008D66D5">
      <w:pPr>
        <w:pStyle w:val="LabStepNumberedLevel2"/>
      </w:pPr>
      <w:r>
        <w:t xml:space="preserve">In the </w:t>
      </w:r>
      <w:r w:rsidRPr="00AA1BB2">
        <w:rPr>
          <w:b/>
        </w:rPr>
        <w:t xml:space="preserve">New </w:t>
      </w:r>
      <w:r w:rsidR="00CC7B74">
        <w:rPr>
          <w:b/>
        </w:rPr>
        <w:t xml:space="preserve">Custom </w:t>
      </w:r>
      <w:r w:rsidRPr="00AA1BB2">
        <w:rPr>
          <w:b/>
        </w:rPr>
        <w:t>Profile</w:t>
      </w:r>
      <w:r>
        <w:t xml:space="preserve"> dialog, enter a </w:t>
      </w:r>
      <w:r w:rsidRPr="00AA1BB2">
        <w:rPr>
          <w:b/>
        </w:rPr>
        <w:t>Profile name</w:t>
      </w:r>
      <w:r>
        <w:t xml:space="preserve"> of </w:t>
      </w:r>
      <w:r w:rsidRPr="00AA1BB2">
        <w:rPr>
          <w:b/>
        </w:rPr>
        <w:t>webservices.wingtip.com</w:t>
      </w:r>
      <w:r>
        <w:t xml:space="preserve"> and click </w:t>
      </w:r>
      <w:r w:rsidRPr="00AA1BB2">
        <w:rPr>
          <w:b/>
        </w:rPr>
        <w:t>OK</w:t>
      </w:r>
      <w:r>
        <w:t>.</w:t>
      </w:r>
    </w:p>
    <w:p w:rsidR="008D66D5" w:rsidRDefault="00CC7B74" w:rsidP="009A73CD">
      <w:pPr>
        <w:pStyle w:val="LabStepScreenshotLevel2"/>
      </w:pPr>
      <w:r>
        <w:drawing>
          <wp:inline distT="0" distB="0" distL="0" distR="0" wp14:anchorId="6D4FD1BE" wp14:editId="3711776C">
            <wp:extent cx="2944495" cy="124293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8338" cy="1253001"/>
                    </a:xfrm>
                    <a:prstGeom prst="rect">
                      <a:avLst/>
                    </a:prstGeom>
                  </pic:spPr>
                </pic:pic>
              </a:graphicData>
            </a:graphic>
          </wp:inline>
        </w:drawing>
      </w:r>
    </w:p>
    <w:p w:rsidR="00DC27F1" w:rsidRDefault="00DC27F1" w:rsidP="00E73EB9">
      <w:pPr>
        <w:pStyle w:val="LabStepNumberedLevel2"/>
      </w:pPr>
      <w:r>
        <w:lastRenderedPageBreak/>
        <w:t xml:space="preserve">Next, you should be prompted to enter connection information in the </w:t>
      </w:r>
      <w:r w:rsidRPr="00DC27F1">
        <w:rPr>
          <w:b/>
        </w:rPr>
        <w:t>Publish Web</w:t>
      </w:r>
      <w:r>
        <w:t xml:space="preserve"> dialog.</w:t>
      </w:r>
    </w:p>
    <w:p w:rsidR="00DC27F1" w:rsidRDefault="00DC27F1" w:rsidP="00DC27F1">
      <w:pPr>
        <w:pStyle w:val="LabStepNumberedLevel3"/>
      </w:pPr>
      <w:r>
        <w:t xml:space="preserve">Ensure the </w:t>
      </w:r>
      <w:r w:rsidRPr="00DC27F1">
        <w:rPr>
          <w:b/>
        </w:rPr>
        <w:t>Publish method</w:t>
      </w:r>
      <w:r>
        <w:t xml:space="preserve"> is set to </w:t>
      </w:r>
      <w:r w:rsidRPr="00DC27F1">
        <w:rPr>
          <w:b/>
        </w:rPr>
        <w:t>Web Deploy</w:t>
      </w:r>
      <w:r>
        <w:t>.</w:t>
      </w:r>
    </w:p>
    <w:p w:rsidR="00DC27F1" w:rsidRDefault="00DC27F1" w:rsidP="00DC27F1">
      <w:pPr>
        <w:pStyle w:val="LabStepNumberedLevel3"/>
      </w:pPr>
      <w:r>
        <w:t xml:space="preserve">Enter a </w:t>
      </w:r>
      <w:r w:rsidRPr="00DC27F1">
        <w:rPr>
          <w:b/>
        </w:rPr>
        <w:t>Server</w:t>
      </w:r>
      <w:r>
        <w:t xml:space="preserve"> value of </w:t>
      </w:r>
      <w:r w:rsidRPr="00DC27F1">
        <w:rPr>
          <w:b/>
        </w:rPr>
        <w:t>WingtipServer</w:t>
      </w:r>
      <w:r>
        <w:t>.</w:t>
      </w:r>
    </w:p>
    <w:p w:rsidR="00DC27F1" w:rsidRDefault="00DC27F1" w:rsidP="00DC27F1">
      <w:pPr>
        <w:pStyle w:val="LabStepNumberedLevel3"/>
      </w:pPr>
      <w:r>
        <w:t xml:space="preserve">Enter a </w:t>
      </w:r>
      <w:r w:rsidRPr="00DC27F1">
        <w:rPr>
          <w:b/>
        </w:rPr>
        <w:t>Site name</w:t>
      </w:r>
      <w:r>
        <w:t xml:space="preserve"> of </w:t>
      </w:r>
      <w:r w:rsidRPr="00DC27F1">
        <w:rPr>
          <w:b/>
        </w:rPr>
        <w:t>Wingtip Web Services</w:t>
      </w:r>
      <w:r>
        <w:t>.</w:t>
      </w:r>
    </w:p>
    <w:p w:rsidR="00DC27F1" w:rsidRDefault="00DC27F1" w:rsidP="00DC27F1">
      <w:pPr>
        <w:pStyle w:val="LabStepNumberedLevel3"/>
      </w:pPr>
      <w:r>
        <w:t xml:space="preserve">Enter a </w:t>
      </w:r>
      <w:r w:rsidRPr="00DC27F1">
        <w:rPr>
          <w:b/>
        </w:rPr>
        <w:t>User name</w:t>
      </w:r>
      <w:r>
        <w:t xml:space="preserve"> of </w:t>
      </w:r>
      <w:r w:rsidRPr="00DC27F1">
        <w:rPr>
          <w:b/>
        </w:rPr>
        <w:t>WINGTIP\Administrator</w:t>
      </w:r>
      <w:r>
        <w:t>.</w:t>
      </w:r>
    </w:p>
    <w:p w:rsidR="00DC27F1" w:rsidRDefault="00DC27F1" w:rsidP="00DC27F1">
      <w:pPr>
        <w:pStyle w:val="LabStepNumberedLevel3"/>
      </w:pPr>
      <w:r>
        <w:t xml:space="preserve">Enter a </w:t>
      </w:r>
      <w:r w:rsidRPr="00DC27F1">
        <w:rPr>
          <w:b/>
        </w:rPr>
        <w:t>Destination URL</w:t>
      </w:r>
      <w:r>
        <w:t xml:space="preserve"> or </w:t>
      </w:r>
      <w:hyperlink r:id="rId47" w:history="1">
        <w:r w:rsidRPr="005744CE">
          <w:rPr>
            <w:rStyle w:val="Hyperlink"/>
          </w:rPr>
          <w:t>http://webservices.wingtip.com/CRM.svc</w:t>
        </w:r>
      </w:hyperlink>
      <w:r>
        <w:t xml:space="preserve">. </w:t>
      </w:r>
    </w:p>
    <w:p w:rsidR="00DC27F1" w:rsidRDefault="00DC27F1" w:rsidP="00DC27F1">
      <w:pPr>
        <w:pStyle w:val="LabStepNumberedLevel3"/>
      </w:pPr>
      <w:r>
        <w:t xml:space="preserve">Click the </w:t>
      </w:r>
      <w:r w:rsidRPr="00DC27F1">
        <w:rPr>
          <w:b/>
        </w:rPr>
        <w:t>Validate Connection</w:t>
      </w:r>
      <w:r>
        <w:t xml:space="preserve"> button to ensure your information is entered correctly.</w:t>
      </w:r>
    </w:p>
    <w:p w:rsidR="00E73EB9" w:rsidRDefault="00AA1BB2" w:rsidP="00E73EB9">
      <w:pPr>
        <w:pStyle w:val="LabStepScreenshotLevel2"/>
      </w:pPr>
      <w:r w:rsidRPr="00AA1BB2">
        <w:t xml:space="preserve"> </w:t>
      </w:r>
      <w:r w:rsidR="00CC7B74">
        <w:drawing>
          <wp:inline distT="0" distB="0" distL="0" distR="0" wp14:anchorId="1086BDC3" wp14:editId="34646592">
            <wp:extent cx="4038600" cy="31680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8494" cy="3175818"/>
                    </a:xfrm>
                    <a:prstGeom prst="rect">
                      <a:avLst/>
                    </a:prstGeom>
                  </pic:spPr>
                </pic:pic>
              </a:graphicData>
            </a:graphic>
          </wp:inline>
        </w:drawing>
      </w:r>
    </w:p>
    <w:p w:rsidR="00943167" w:rsidRDefault="00943167" w:rsidP="00943167">
      <w:pPr>
        <w:pStyle w:val="LabStepNumberedLevel3"/>
      </w:pPr>
      <w:r>
        <w:t xml:space="preserve">Click </w:t>
      </w:r>
      <w:r w:rsidRPr="00943167">
        <w:rPr>
          <w:b/>
        </w:rPr>
        <w:t>Publish</w:t>
      </w:r>
      <w:r>
        <w:t xml:space="preserve"> in the Publish Web dialog to deploy your </w:t>
      </w:r>
      <w:r w:rsidRPr="00943167">
        <w:rPr>
          <w:b/>
        </w:rPr>
        <w:t>WingtipCRM</w:t>
      </w:r>
      <w:r>
        <w:t xml:space="preserve"> project files to the IIS website at </w:t>
      </w:r>
      <w:hyperlink r:id="rId49" w:history="1">
        <w:r w:rsidRPr="005744CE">
          <w:rPr>
            <w:rStyle w:val="Hyperlink"/>
          </w:rPr>
          <w:t>http://webservices.wingtip.com</w:t>
        </w:r>
      </w:hyperlink>
      <w:r>
        <w:t xml:space="preserve">. After Visual Studio has deployed the files from the project, it completes the publishing process by opening the browser and navigating to the Destination URL so you can verify that the project has been properly deployed. </w:t>
      </w:r>
    </w:p>
    <w:p w:rsidR="008D66D5" w:rsidRDefault="00DC27F1" w:rsidP="008D66D5">
      <w:pPr>
        <w:pStyle w:val="LabStepScreenshotLevel2"/>
      </w:pPr>
      <w:r>
        <w:drawing>
          <wp:inline distT="0" distB="0" distL="0" distR="0" wp14:anchorId="26714634" wp14:editId="629EECF7">
            <wp:extent cx="5141742" cy="1259251"/>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406" cy="1268230"/>
                    </a:xfrm>
                    <a:prstGeom prst="rect">
                      <a:avLst/>
                    </a:prstGeom>
                  </pic:spPr>
                </pic:pic>
              </a:graphicData>
            </a:graphic>
          </wp:inline>
        </w:drawing>
      </w:r>
    </w:p>
    <w:p w:rsidR="00943167" w:rsidRPr="00FA17B2" w:rsidRDefault="00943167" w:rsidP="00943167">
      <w:pPr>
        <w:pStyle w:val="LabExerciseCallout"/>
      </w:pPr>
      <w:r>
        <w:t xml:space="preserve">In this exercise you created a custom web service to expose the data in a SQL Server database as an OData service. You also deployed the web service to run in the IIS website at </w:t>
      </w:r>
      <w:hyperlink r:id="rId51" w:history="1">
        <w:r w:rsidRPr="005744CE">
          <w:rPr>
            <w:rStyle w:val="Hyperlink"/>
          </w:rPr>
          <w:t>http://webservices.wingtip.com</w:t>
        </w:r>
      </w:hyperlink>
      <w:r>
        <w:t>. In the next exercise you will use this web service to get up to speed on creating the REST URLs required to execute queries against an OData data source.</w:t>
      </w:r>
    </w:p>
    <w:p w:rsidR="00E1387D" w:rsidRDefault="00E1387D" w:rsidP="00E1387D">
      <w:pPr>
        <w:pStyle w:val="Heading3"/>
      </w:pPr>
      <w:r>
        <w:t xml:space="preserve">Exercise </w:t>
      </w:r>
      <w:r w:rsidR="00363BB9">
        <w:t>4</w:t>
      </w:r>
      <w:r>
        <w:t>: Execute OData Queries using the Browser</w:t>
      </w:r>
    </w:p>
    <w:p w:rsidR="00E1387D" w:rsidRDefault="00E1387D" w:rsidP="00E1387D">
      <w:pPr>
        <w:pStyle w:val="LabExerciseLeadIn"/>
      </w:pPr>
      <w:r>
        <w:t xml:space="preserve">In this exercise you will </w:t>
      </w:r>
      <w:r w:rsidR="00D34C54">
        <w:t>get some practice structuring the REST URLs required to execute queries against an OData data source.</w:t>
      </w:r>
    </w:p>
    <w:p w:rsidR="00065E07" w:rsidRDefault="00065E07" w:rsidP="0010700F">
      <w:pPr>
        <w:pStyle w:val="LabStepNumbered"/>
        <w:numPr>
          <w:ilvl w:val="0"/>
          <w:numId w:val="11"/>
        </w:numPr>
      </w:pPr>
      <w:r>
        <w:t>Configure the Internet Explorer</w:t>
      </w:r>
      <w:r w:rsidR="00943167">
        <w:t xml:space="preserve"> to disable Feed Reading View</w:t>
      </w:r>
      <w:r>
        <w:t xml:space="preserve">. </w:t>
      </w:r>
    </w:p>
    <w:p w:rsidR="00065E07" w:rsidRDefault="00A35AEE" w:rsidP="0010700F">
      <w:pPr>
        <w:pStyle w:val="LabStepNumberedLevel2"/>
        <w:numPr>
          <w:ilvl w:val="1"/>
          <w:numId w:val="11"/>
        </w:numPr>
      </w:pPr>
      <w:r>
        <w:t>Navigate to the Internet Explorer. Launch Internet Explorer if it is not already running.</w:t>
      </w:r>
    </w:p>
    <w:p w:rsidR="00A35AEE" w:rsidRDefault="00A35AEE" w:rsidP="0010700F">
      <w:pPr>
        <w:pStyle w:val="LabStepNumberedLevel2"/>
        <w:numPr>
          <w:ilvl w:val="1"/>
          <w:numId w:val="11"/>
        </w:numPr>
      </w:pPr>
      <w:r>
        <w:t>Locate the Settings menu with the gear icon in the top right corner of the Internet Explorer window.</w:t>
      </w:r>
    </w:p>
    <w:p w:rsidR="00A35AEE" w:rsidRDefault="00A35AEE" w:rsidP="00A35AEE">
      <w:pPr>
        <w:pStyle w:val="LabStepScreenshotLevel2"/>
      </w:pPr>
      <w:r>
        <w:drawing>
          <wp:inline distT="0" distB="0" distL="0" distR="0" wp14:anchorId="05F5A2CA" wp14:editId="3B72D7CE">
            <wp:extent cx="1446252" cy="509452"/>
            <wp:effectExtent l="19050" t="19050" r="20955"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91587" cy="525422"/>
                    </a:xfrm>
                    <a:prstGeom prst="rect">
                      <a:avLst/>
                    </a:prstGeom>
                    <a:noFill/>
                    <a:ln>
                      <a:solidFill>
                        <a:schemeClr val="bg1">
                          <a:lumMod val="75000"/>
                        </a:schemeClr>
                      </a:solidFill>
                    </a:ln>
                  </pic:spPr>
                </pic:pic>
              </a:graphicData>
            </a:graphic>
          </wp:inline>
        </w:drawing>
      </w:r>
    </w:p>
    <w:p w:rsidR="00A35AEE" w:rsidRDefault="00A35AEE" w:rsidP="0010700F">
      <w:pPr>
        <w:pStyle w:val="LabStepNumberedLevel2"/>
        <w:numPr>
          <w:ilvl w:val="1"/>
          <w:numId w:val="11"/>
        </w:numPr>
      </w:pPr>
      <w:r>
        <w:lastRenderedPageBreak/>
        <w:t xml:space="preserve">Drop down the Settings menu and select the menu command </w:t>
      </w:r>
      <w:r w:rsidRPr="00A35AEE">
        <w:rPr>
          <w:b/>
        </w:rPr>
        <w:t>Internet Options</w:t>
      </w:r>
      <w:r>
        <w:t>.</w:t>
      </w:r>
    </w:p>
    <w:p w:rsidR="00A35AEE" w:rsidRDefault="00A35AEE" w:rsidP="00A35AEE">
      <w:pPr>
        <w:pStyle w:val="LabStepScreenshotLevel2"/>
      </w:pPr>
      <w:r>
        <w:drawing>
          <wp:inline distT="0" distB="0" distL="0" distR="0" wp14:anchorId="3FCDCB0F" wp14:editId="54F3D464">
            <wp:extent cx="1279787" cy="1350498"/>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90895" cy="1362220"/>
                    </a:xfrm>
                    <a:prstGeom prst="rect">
                      <a:avLst/>
                    </a:prstGeom>
                    <a:noFill/>
                    <a:ln>
                      <a:noFill/>
                    </a:ln>
                  </pic:spPr>
                </pic:pic>
              </a:graphicData>
            </a:graphic>
          </wp:inline>
        </w:drawing>
      </w:r>
    </w:p>
    <w:p w:rsidR="00A35AEE" w:rsidRDefault="00A35AEE" w:rsidP="0010700F">
      <w:pPr>
        <w:pStyle w:val="LabStepNumberedLevel2"/>
        <w:numPr>
          <w:ilvl w:val="1"/>
          <w:numId w:val="11"/>
        </w:numPr>
      </w:pPr>
      <w:r>
        <w:t xml:space="preserve">In the </w:t>
      </w:r>
      <w:r w:rsidRPr="00A35AEE">
        <w:rPr>
          <w:b/>
        </w:rPr>
        <w:t>Internet Options</w:t>
      </w:r>
      <w:r>
        <w:t xml:space="preserve"> dialog, navigate to the </w:t>
      </w:r>
      <w:r w:rsidRPr="00A35AEE">
        <w:rPr>
          <w:b/>
        </w:rPr>
        <w:t>Content</w:t>
      </w:r>
      <w:r>
        <w:t xml:space="preserve"> tab and click the </w:t>
      </w:r>
      <w:r w:rsidRPr="00A35AEE">
        <w:rPr>
          <w:b/>
        </w:rPr>
        <w:t>Settings</w:t>
      </w:r>
      <w:r>
        <w:t xml:space="preserve"> button in the </w:t>
      </w:r>
      <w:r w:rsidRPr="00A35AEE">
        <w:rPr>
          <w:b/>
        </w:rPr>
        <w:t>Feeds and Web Slices</w:t>
      </w:r>
      <w:r>
        <w:t xml:space="preserve"> section.</w:t>
      </w:r>
    </w:p>
    <w:p w:rsidR="00065E07" w:rsidRDefault="00065E07" w:rsidP="00065E07">
      <w:pPr>
        <w:pStyle w:val="LabStepScreenshotLevel2"/>
      </w:pPr>
      <w:r>
        <w:drawing>
          <wp:inline distT="0" distB="0" distL="0" distR="0" wp14:anchorId="2927E748" wp14:editId="7AE07EA8">
            <wp:extent cx="2286622" cy="15333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3175" cy="1544479"/>
                    </a:xfrm>
                    <a:prstGeom prst="rect">
                      <a:avLst/>
                    </a:prstGeom>
                    <a:noFill/>
                    <a:ln>
                      <a:noFill/>
                    </a:ln>
                  </pic:spPr>
                </pic:pic>
              </a:graphicData>
            </a:graphic>
          </wp:inline>
        </w:drawing>
      </w:r>
    </w:p>
    <w:p w:rsidR="00065E07" w:rsidRDefault="00A35AEE" w:rsidP="0010700F">
      <w:pPr>
        <w:pStyle w:val="LabStepNumberedLevel2"/>
        <w:numPr>
          <w:ilvl w:val="1"/>
          <w:numId w:val="11"/>
        </w:numPr>
      </w:pPr>
      <w:r>
        <w:t xml:space="preserve">In the </w:t>
      </w:r>
      <w:r w:rsidRPr="00A35AEE">
        <w:rPr>
          <w:b/>
        </w:rPr>
        <w:t>Feeds and Web Slices</w:t>
      </w:r>
      <w:r>
        <w:t xml:space="preserve"> dialog, u</w:t>
      </w:r>
      <w:r w:rsidR="00065E07">
        <w:t xml:space="preserve">ncheck the </w:t>
      </w:r>
      <w:r w:rsidR="00065E07" w:rsidRPr="00A35AEE">
        <w:rPr>
          <w:b/>
        </w:rPr>
        <w:t>Turn on feed reading view</w:t>
      </w:r>
      <w:r w:rsidR="00065E07">
        <w:t xml:space="preserve"> check box and then click </w:t>
      </w:r>
      <w:r w:rsidR="00065E07" w:rsidRPr="00A35AEE">
        <w:rPr>
          <w:b/>
        </w:rPr>
        <w:t>OK</w:t>
      </w:r>
      <w:r w:rsidR="00065E07">
        <w:t>.</w:t>
      </w:r>
    </w:p>
    <w:p w:rsidR="00065E07" w:rsidRDefault="00D34C54" w:rsidP="00065E07">
      <w:pPr>
        <w:pStyle w:val="LabStepScreenshotLevel2"/>
      </w:pPr>
      <w:r>
        <w:drawing>
          <wp:inline distT="0" distB="0" distL="0" distR="0" wp14:anchorId="1167FA81" wp14:editId="5D01E9EC">
            <wp:extent cx="2001920" cy="19272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2602" cy="1937558"/>
                    </a:xfrm>
                    <a:prstGeom prst="rect">
                      <a:avLst/>
                    </a:prstGeom>
                    <a:noFill/>
                    <a:ln>
                      <a:noFill/>
                    </a:ln>
                  </pic:spPr>
                </pic:pic>
              </a:graphicData>
            </a:graphic>
          </wp:inline>
        </w:drawing>
      </w:r>
    </w:p>
    <w:p w:rsidR="00065E07" w:rsidRDefault="00065E07" w:rsidP="00065E07">
      <w:pPr>
        <w:pStyle w:val="LabStepNumberedLevel2"/>
      </w:pPr>
      <w:r>
        <w:t xml:space="preserve">Click </w:t>
      </w:r>
      <w:r w:rsidRPr="00A35AEE">
        <w:rPr>
          <w:b/>
        </w:rPr>
        <w:t>OK</w:t>
      </w:r>
      <w:r>
        <w:t xml:space="preserve"> to close the </w:t>
      </w:r>
      <w:r w:rsidRPr="00A35AEE">
        <w:rPr>
          <w:b/>
        </w:rPr>
        <w:t>Internet Options</w:t>
      </w:r>
      <w:r>
        <w:t xml:space="preserve"> dialog.</w:t>
      </w:r>
    </w:p>
    <w:p w:rsidR="00065E07" w:rsidRDefault="00065E07" w:rsidP="00065E07">
      <w:pPr>
        <w:pStyle w:val="LabStepNumberedLevel2"/>
      </w:pPr>
      <w:r>
        <w:t>Close Internet Explorer.</w:t>
      </w:r>
    </w:p>
    <w:p w:rsidR="00A35AEE" w:rsidRDefault="00A35AEE" w:rsidP="00065E07">
      <w:pPr>
        <w:pStyle w:val="LabStepNumberedLevel2"/>
      </w:pPr>
      <w:r>
        <w:t>Close any other running sessions of Internet Explorer.</w:t>
      </w:r>
    </w:p>
    <w:p w:rsidR="00A35AEE" w:rsidRDefault="00A35AEE" w:rsidP="00065E07">
      <w:pPr>
        <w:pStyle w:val="LabStepNumberedLevel2"/>
      </w:pPr>
      <w:r>
        <w:t>Restart Internet Explorer.</w:t>
      </w:r>
    </w:p>
    <w:p w:rsidR="00065E07" w:rsidRDefault="00065E07" w:rsidP="00065E07">
      <w:pPr>
        <w:pStyle w:val="LabExerciseCallout"/>
      </w:pPr>
      <w:r>
        <w:t xml:space="preserve">Why did </w:t>
      </w:r>
      <w:r w:rsidR="00A35AEE">
        <w:t>you need to adjust this setting</w:t>
      </w:r>
      <w:r w:rsidR="00D34C54">
        <w:t xml:space="preserve"> in the Internet Explorer</w:t>
      </w:r>
      <w:r>
        <w:t>?</w:t>
      </w:r>
      <w:r w:rsidR="00A35AEE">
        <w:t xml:space="preserve"> </w:t>
      </w:r>
      <w:r w:rsidR="00D34C54">
        <w:t>It has to do with viewing XML-based results. By default, Internet Explorer attempts to display certain types of XML results in a more human-readable format. However, for the purposes of this lab it’s best to disable this feature so you can see the raw XML-based results in the browser window.</w:t>
      </w:r>
    </w:p>
    <w:p w:rsidR="00E1387D" w:rsidRDefault="00065E07" w:rsidP="0010700F">
      <w:pPr>
        <w:pStyle w:val="LabStepNumbered"/>
        <w:numPr>
          <w:ilvl w:val="0"/>
          <w:numId w:val="11"/>
        </w:numPr>
      </w:pPr>
      <w:r>
        <w:t xml:space="preserve">In Internet Explorer, navigate to the URL at </w:t>
      </w:r>
      <w:hyperlink r:id="rId56" w:history="1">
        <w:r w:rsidRPr="00E51486">
          <w:rPr>
            <w:rStyle w:val="Hyperlink"/>
          </w:rPr>
          <w:t>http://webservices.wingtip.com/CRM.svc</w:t>
        </w:r>
      </w:hyperlink>
      <w:r>
        <w:t>. You should see that an XML-based result has been returned from the web service</w:t>
      </w:r>
      <w:r w:rsidR="00D34C54">
        <w:t xml:space="preserve"> which shows the collections of data it provides. You should be able to see that the XML result shows that there is a single collection named </w:t>
      </w:r>
      <w:r w:rsidR="00D34C54" w:rsidRPr="00D34C54">
        <w:rPr>
          <w:b/>
        </w:rPr>
        <w:t>Customers</w:t>
      </w:r>
      <w:r>
        <w:t>.</w:t>
      </w:r>
    </w:p>
    <w:p w:rsidR="00065E07" w:rsidRDefault="00065E07" w:rsidP="00065E07">
      <w:pPr>
        <w:pStyle w:val="LabStepScreenshot"/>
      </w:pPr>
      <w:r>
        <w:rPr>
          <w:noProof/>
        </w:rPr>
        <w:lastRenderedPageBreak/>
        <w:drawing>
          <wp:inline distT="0" distB="0" distL="0" distR="0" wp14:anchorId="2D77F261" wp14:editId="6D9A3F70">
            <wp:extent cx="4936565" cy="119848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0835" cy="1204380"/>
                    </a:xfrm>
                    <a:prstGeom prst="rect">
                      <a:avLst/>
                    </a:prstGeom>
                  </pic:spPr>
                </pic:pic>
              </a:graphicData>
            </a:graphic>
          </wp:inline>
        </w:drawing>
      </w:r>
    </w:p>
    <w:p w:rsidR="00D34C54" w:rsidRDefault="00D34C54" w:rsidP="0010700F">
      <w:pPr>
        <w:pStyle w:val="LabStepNumbered"/>
        <w:numPr>
          <w:ilvl w:val="0"/>
          <w:numId w:val="11"/>
        </w:numPr>
      </w:pPr>
      <w:r>
        <w:t>Execute a</w:t>
      </w:r>
      <w:r w:rsidR="00042751">
        <w:t xml:space="preserve">n OData </w:t>
      </w:r>
      <w:r>
        <w:t xml:space="preserve">query </w:t>
      </w:r>
      <w:r w:rsidR="00042751">
        <w:t xml:space="preserve">to retrieve the </w:t>
      </w:r>
      <w:r w:rsidRPr="00042751">
        <w:rPr>
          <w:b/>
        </w:rPr>
        <w:t>Customers</w:t>
      </w:r>
      <w:r>
        <w:t xml:space="preserve"> </w:t>
      </w:r>
      <w:r w:rsidR="00042751">
        <w:t>table</w:t>
      </w:r>
      <w:r>
        <w:t>.</w:t>
      </w:r>
    </w:p>
    <w:p w:rsidR="00065E07" w:rsidRDefault="00042751" w:rsidP="0010700F">
      <w:pPr>
        <w:pStyle w:val="LabStepNumberedLevel2"/>
        <w:numPr>
          <w:ilvl w:val="1"/>
          <w:numId w:val="11"/>
        </w:numPr>
      </w:pPr>
      <w:r>
        <w:t xml:space="preserve">In </w:t>
      </w:r>
      <w:r w:rsidR="00065E07">
        <w:t xml:space="preserve">the address bar </w:t>
      </w:r>
      <w:r>
        <w:t xml:space="preserve">of the </w:t>
      </w:r>
      <w:r w:rsidR="00D34C54">
        <w:t xml:space="preserve">Internet Explorer to update the URL to </w:t>
      </w:r>
      <w:r w:rsidRPr="00042751">
        <w:rPr>
          <w:b/>
        </w:rPr>
        <w:t>http://webservices.wingtip.com/CRM.svc/Customers</w:t>
      </w:r>
      <w:r>
        <w:t xml:space="preserve">. </w:t>
      </w:r>
    </w:p>
    <w:p w:rsidR="00042751" w:rsidRDefault="00042751" w:rsidP="00042751">
      <w:pPr>
        <w:pStyle w:val="LabStepScreenshotLevel2"/>
      </w:pPr>
      <w:r>
        <w:drawing>
          <wp:inline distT="0" distB="0" distL="0" distR="0" wp14:anchorId="5180A179" wp14:editId="4EBF8D7A">
            <wp:extent cx="5971573" cy="4767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a:extLst>
                        <a:ext uri="{28A0092B-C50C-407E-A947-70E740481C1C}">
                          <a14:useLocalDpi xmlns:a14="http://schemas.microsoft.com/office/drawing/2010/main" val="0"/>
                        </a:ext>
                      </a:extLst>
                    </a:blip>
                    <a:srcRect t="16809"/>
                    <a:stretch/>
                  </pic:blipFill>
                  <pic:spPr bwMode="auto">
                    <a:xfrm>
                      <a:off x="0" y="0"/>
                      <a:ext cx="5990155" cy="478278"/>
                    </a:xfrm>
                    <a:prstGeom prst="rect">
                      <a:avLst/>
                    </a:prstGeom>
                    <a:noFill/>
                    <a:ln>
                      <a:noFill/>
                    </a:ln>
                    <a:extLst>
                      <a:ext uri="{53640926-AAD7-44D8-BBD7-CCE9431645EC}">
                        <a14:shadowObscured xmlns:a14="http://schemas.microsoft.com/office/drawing/2010/main"/>
                      </a:ext>
                    </a:extLst>
                  </pic:spPr>
                </pic:pic>
              </a:graphicData>
            </a:graphic>
          </wp:inline>
        </w:drawing>
      </w:r>
    </w:p>
    <w:p w:rsidR="00042751" w:rsidRDefault="00042751" w:rsidP="00E1387D">
      <w:pPr>
        <w:pStyle w:val="LabStepNumberedLevel2"/>
      </w:pPr>
      <w:r>
        <w:t xml:space="preserve">Press the </w:t>
      </w:r>
      <w:r w:rsidRPr="00042751">
        <w:rPr>
          <w:b/>
        </w:rPr>
        <w:t>ENTER</w:t>
      </w:r>
      <w:r>
        <w:t xml:space="preserve"> key so that Internet Explorer issues a new HTTP GET request for the new URL. You should a large XML result which contains information about the customer records in the </w:t>
      </w:r>
      <w:r w:rsidRPr="00042751">
        <w:rPr>
          <w:b/>
        </w:rPr>
        <w:t>Customers</w:t>
      </w:r>
      <w:r>
        <w:t xml:space="preserve"> table.</w:t>
      </w:r>
    </w:p>
    <w:p w:rsidR="00042751" w:rsidRDefault="00042751" w:rsidP="00042751">
      <w:pPr>
        <w:pStyle w:val="LabStepScreenshotLevel2"/>
      </w:pPr>
      <w:r>
        <w:drawing>
          <wp:inline distT="0" distB="0" distL="0" distR="0" wp14:anchorId="25A35817" wp14:editId="06772ADF">
            <wp:extent cx="5451231" cy="234049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1307" cy="2344822"/>
                    </a:xfrm>
                    <a:prstGeom prst="rect">
                      <a:avLst/>
                    </a:prstGeom>
                  </pic:spPr>
                </pic:pic>
              </a:graphicData>
            </a:graphic>
          </wp:inline>
        </w:drawing>
      </w:r>
    </w:p>
    <w:p w:rsidR="00042751" w:rsidRDefault="00042751" w:rsidP="00042751">
      <w:pPr>
        <w:pStyle w:val="LabExerciseCallout"/>
      </w:pPr>
      <w:r>
        <w:t xml:space="preserve">As you can see, it is pretty simple to execute an query against an OData data source using a browser. For the remainder of this exercise, you will create more and more complex queries to gain a better understanding of how to formulate the REST URLs required to execute queries </w:t>
      </w:r>
      <w:r w:rsidR="00354E14">
        <w:t>with filtering and sorting.</w:t>
      </w:r>
    </w:p>
    <w:p w:rsidR="00354E14" w:rsidRDefault="00354E14" w:rsidP="00354E14">
      <w:pPr>
        <w:pStyle w:val="LabStepNumbered"/>
      </w:pPr>
      <w:r>
        <w:t xml:space="preserve">Execute an OData query that selects a specific set of properties using the </w:t>
      </w:r>
      <w:r w:rsidRPr="00354E14">
        <w:rPr>
          <w:b/>
        </w:rPr>
        <w:t>$select</w:t>
      </w:r>
      <w:r>
        <w:t xml:space="preserve"> query string parameter</w:t>
      </w:r>
    </w:p>
    <w:p w:rsidR="00354E14" w:rsidRDefault="00354E14" w:rsidP="00354E14">
      <w:pPr>
        <w:pStyle w:val="LabStepNumberedLevel2"/>
      </w:pPr>
      <w:r>
        <w:t>Execute a query which to specify properties using the following URL.</w:t>
      </w:r>
    </w:p>
    <w:p w:rsidR="00354E14" w:rsidRDefault="00354E14" w:rsidP="009A73CD">
      <w:pPr>
        <w:pStyle w:val="LabStepCodeBlockLevel2"/>
      </w:pPr>
      <w:r w:rsidRPr="00EF7BFE">
        <w:t>http://webservices.wingtip.com/CRM.svc/Customers/?</w:t>
      </w:r>
      <w:r w:rsidRPr="00354E14">
        <w:t>$select=FirstName,LastName</w:t>
      </w:r>
    </w:p>
    <w:p w:rsidR="00354E14" w:rsidRDefault="00354E14" w:rsidP="00354E14">
      <w:pPr>
        <w:pStyle w:val="LabStepNumberedLevel2"/>
      </w:pPr>
      <w:r>
        <w:t>When you execute this query, you should see that it returns an XML result which includes only the requested properties.</w:t>
      </w:r>
    </w:p>
    <w:p w:rsidR="00354E14" w:rsidRDefault="00354E14" w:rsidP="00354E14">
      <w:pPr>
        <w:pStyle w:val="LabStepScreenshotLevel2"/>
      </w:pPr>
      <w:r>
        <w:drawing>
          <wp:inline distT="0" distB="0" distL="0" distR="0" wp14:anchorId="24B46F8D" wp14:editId="39283317">
            <wp:extent cx="4110609" cy="1097280"/>
            <wp:effectExtent l="19050" t="19050" r="23495"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72256" cy="1113736"/>
                    </a:xfrm>
                    <a:prstGeom prst="rect">
                      <a:avLst/>
                    </a:prstGeom>
                    <a:noFill/>
                    <a:ln>
                      <a:solidFill>
                        <a:schemeClr val="bg1">
                          <a:lumMod val="75000"/>
                        </a:schemeClr>
                      </a:solidFill>
                    </a:ln>
                  </pic:spPr>
                </pic:pic>
              </a:graphicData>
            </a:graphic>
          </wp:inline>
        </w:drawing>
      </w:r>
    </w:p>
    <w:p w:rsidR="00354E14" w:rsidRDefault="00354E14" w:rsidP="00354E14">
      <w:pPr>
        <w:pStyle w:val="LabStepNumbered"/>
      </w:pPr>
      <w:r>
        <w:t xml:space="preserve">Execute OData queries that filters results using the </w:t>
      </w:r>
      <w:r w:rsidRPr="00354E14">
        <w:rPr>
          <w:b/>
        </w:rPr>
        <w:t>$</w:t>
      </w:r>
      <w:r>
        <w:rPr>
          <w:b/>
        </w:rPr>
        <w:t xml:space="preserve">filter </w:t>
      </w:r>
      <w:r>
        <w:t>query string parameter</w:t>
      </w:r>
    </w:p>
    <w:p w:rsidR="00EF7BFE" w:rsidRDefault="00EF7BFE" w:rsidP="00E25553">
      <w:pPr>
        <w:pStyle w:val="LabStepNumberedLevel2"/>
      </w:pPr>
      <w:r>
        <w:t xml:space="preserve">Execute a query for all customers with </w:t>
      </w:r>
      <w:r w:rsidRPr="00EF7BFE">
        <w:rPr>
          <w:b/>
        </w:rPr>
        <w:t>FirstName</w:t>
      </w:r>
      <w:r>
        <w:t xml:space="preserve"> of </w:t>
      </w:r>
      <w:r w:rsidRPr="00EF7BFE">
        <w:rPr>
          <w:b/>
        </w:rPr>
        <w:t>Luther</w:t>
      </w:r>
      <w:r>
        <w:t>.</w:t>
      </w:r>
    </w:p>
    <w:p w:rsidR="00EF7BFE" w:rsidRDefault="00EF7BFE" w:rsidP="00EF7BFE">
      <w:pPr>
        <w:pStyle w:val="LabStepCodeBlockLevel2"/>
      </w:pPr>
      <w:r w:rsidRPr="00EF7BFE">
        <w:rPr>
          <w:color w:val="595959" w:themeColor="text1" w:themeTint="A6"/>
        </w:rPr>
        <w:t>http://webservices.wingtip.com/CRM.svc/Customers/?</w:t>
      </w:r>
      <w:r w:rsidRPr="00EF7BFE">
        <w:t>$filter=FirstName eq 'Luther'</w:t>
      </w:r>
    </w:p>
    <w:p w:rsidR="00EF7BFE" w:rsidRDefault="00EF7BFE" w:rsidP="00EF7BFE">
      <w:pPr>
        <w:pStyle w:val="LabStepNumberedLevel2"/>
      </w:pPr>
      <w:r>
        <w:t>Verify that there is a single customer returned with a first name of Luther.</w:t>
      </w:r>
    </w:p>
    <w:p w:rsidR="00354E14" w:rsidRDefault="00354E14" w:rsidP="00354E14">
      <w:pPr>
        <w:pStyle w:val="LabStepNumberedLevel2"/>
      </w:pPr>
      <w:r>
        <w:t xml:space="preserve">Execute a query for all customers with </w:t>
      </w:r>
      <w:r w:rsidRPr="00354E14">
        <w:rPr>
          <w:b/>
        </w:rPr>
        <w:t>FirstName</w:t>
      </w:r>
      <w:r>
        <w:t xml:space="preserve"> starting with </w:t>
      </w:r>
      <w:r w:rsidRPr="00354E14">
        <w:rPr>
          <w:b/>
        </w:rPr>
        <w:t>B</w:t>
      </w:r>
      <w:r>
        <w:t>.</w:t>
      </w:r>
    </w:p>
    <w:p w:rsidR="00354E14" w:rsidRDefault="00354E14" w:rsidP="00EF7BFE">
      <w:pPr>
        <w:pStyle w:val="LabStepCodeBlockLevel2"/>
      </w:pPr>
      <w:r w:rsidRPr="00EF7BFE">
        <w:rPr>
          <w:color w:val="595959" w:themeColor="text1" w:themeTint="A6"/>
        </w:rPr>
        <w:lastRenderedPageBreak/>
        <w:t>http://webservices.wingtip.com/CRM.svc/Customers/?</w:t>
      </w:r>
      <w:r w:rsidRPr="00354E14">
        <w:t>$filter=startswith(FirstName, 'B')</w:t>
      </w:r>
    </w:p>
    <w:p w:rsidR="00354E14" w:rsidRDefault="00354E14" w:rsidP="00354E14">
      <w:pPr>
        <w:pStyle w:val="LabStepNumberedLevel2"/>
      </w:pPr>
      <w:r>
        <w:t xml:space="preserve">Verify that </w:t>
      </w:r>
      <w:r w:rsidR="00EF7BFE">
        <w:t xml:space="preserve">three </w:t>
      </w:r>
      <w:r>
        <w:t xml:space="preserve">customers </w:t>
      </w:r>
      <w:r w:rsidR="00EF7BFE">
        <w:t xml:space="preserve">are </w:t>
      </w:r>
      <w:r>
        <w:t xml:space="preserve">returned </w:t>
      </w:r>
      <w:r w:rsidR="00EF7BFE">
        <w:t xml:space="preserve">from </w:t>
      </w:r>
      <w:r>
        <w:t xml:space="preserve">the query </w:t>
      </w:r>
      <w:r w:rsidR="00EF7BFE">
        <w:t xml:space="preserve">which all have </w:t>
      </w:r>
      <w:r>
        <w:t>first names starting with B.</w:t>
      </w:r>
    </w:p>
    <w:p w:rsidR="00EF7BFE" w:rsidRDefault="00EF7BFE" w:rsidP="00EF7BFE">
      <w:pPr>
        <w:pStyle w:val="LabStepNumbered"/>
      </w:pPr>
      <w:r>
        <w:t xml:space="preserve">Execute an OData query that sorts results using the </w:t>
      </w:r>
      <w:r w:rsidRPr="00354E14">
        <w:rPr>
          <w:b/>
        </w:rPr>
        <w:t>$</w:t>
      </w:r>
      <w:r>
        <w:rPr>
          <w:b/>
        </w:rPr>
        <w:t xml:space="preserve">orderby </w:t>
      </w:r>
      <w:r>
        <w:t>query string parameter</w:t>
      </w:r>
      <w:r w:rsidR="00696C50">
        <w:t>.</w:t>
      </w:r>
    </w:p>
    <w:p w:rsidR="00EF7BFE" w:rsidRDefault="00EF7BFE" w:rsidP="00EF7BFE">
      <w:pPr>
        <w:pStyle w:val="LabStepNumberedLevel2"/>
      </w:pPr>
      <w:r>
        <w:t xml:space="preserve">Execute a query which sorts by </w:t>
      </w:r>
      <w:r w:rsidRPr="00EF7BFE">
        <w:rPr>
          <w:b/>
        </w:rPr>
        <w:t>LastName</w:t>
      </w:r>
      <w:r>
        <w:t xml:space="preserve"> and then </w:t>
      </w:r>
      <w:r w:rsidRPr="00EF7BFE">
        <w:rPr>
          <w:b/>
        </w:rPr>
        <w:t>FirstName</w:t>
      </w:r>
      <w:r>
        <w:t>.</w:t>
      </w:r>
    </w:p>
    <w:p w:rsidR="00EF7BFE" w:rsidRDefault="00EF7BFE" w:rsidP="00EF7BFE">
      <w:pPr>
        <w:pStyle w:val="LabStepCodeBlockLevel2"/>
      </w:pPr>
      <w:r w:rsidRPr="00EF7BFE">
        <w:rPr>
          <w:color w:val="595959" w:themeColor="text1" w:themeTint="A6"/>
        </w:rPr>
        <w:t>http://webservices.wingtip.com/CRM.svc/Customers/?</w:t>
      </w:r>
      <w:r w:rsidRPr="00EF7BFE">
        <w:t>$orderby=LastName, FirstName</w:t>
      </w:r>
    </w:p>
    <w:p w:rsidR="00EF7BFE" w:rsidRDefault="00EF7BFE" w:rsidP="00EF7BFE">
      <w:pPr>
        <w:pStyle w:val="LabStepNumberedLevel2"/>
      </w:pPr>
      <w:r>
        <w:t>Verify that the query result is sorted by last name and then first name.</w:t>
      </w:r>
    </w:p>
    <w:p w:rsidR="00EF7BFE" w:rsidRDefault="00EF7BFE" w:rsidP="00EF7BFE">
      <w:pPr>
        <w:pStyle w:val="LabStepNumbered"/>
      </w:pPr>
      <w:r>
        <w:t xml:space="preserve">Execute an </w:t>
      </w:r>
      <w:r w:rsidR="00696C50">
        <w:t>OData query</w:t>
      </w:r>
      <w:r>
        <w:t xml:space="preserve"> that </w:t>
      </w:r>
      <w:r w:rsidR="00696C50">
        <w:t xml:space="preserve">combines several </w:t>
      </w:r>
      <w:r>
        <w:t>query string parameter</w:t>
      </w:r>
      <w:r w:rsidR="00696C50">
        <w:t>.</w:t>
      </w:r>
    </w:p>
    <w:p w:rsidR="00EF7BFE" w:rsidRDefault="00EF7BFE" w:rsidP="00EF7BFE">
      <w:pPr>
        <w:pStyle w:val="LabStepNumberedLevel2"/>
      </w:pPr>
      <w:r>
        <w:t xml:space="preserve">Execute </w:t>
      </w:r>
      <w:r w:rsidR="00696C50">
        <w:t>the following query which select properties and applies filtering and sorting.</w:t>
      </w:r>
    </w:p>
    <w:p w:rsidR="00EF7BFE" w:rsidRDefault="00696C50" w:rsidP="00EF7BFE">
      <w:pPr>
        <w:pStyle w:val="LabStepCodeBlockLevel2"/>
      </w:pPr>
      <w:r>
        <w:rPr>
          <w:color w:val="595959" w:themeColor="text1" w:themeTint="A6"/>
        </w:rPr>
        <w:t>../</w:t>
      </w:r>
      <w:r w:rsidR="00EF7BFE" w:rsidRPr="00EF7BFE">
        <w:rPr>
          <w:color w:val="595959" w:themeColor="text1" w:themeTint="A6"/>
        </w:rPr>
        <w:t>Customers/?</w:t>
      </w:r>
      <w:r w:rsidR="00130BAE" w:rsidRPr="00130BAE">
        <w:rPr>
          <w:color w:val="auto"/>
        </w:rPr>
        <w:t>$select=FirstName,LastName &amp; $filter=startswith(FirstName, 'B')</w:t>
      </w:r>
    </w:p>
    <w:p w:rsidR="00EF7BFE" w:rsidRDefault="00130BAE" w:rsidP="00EF7BFE">
      <w:pPr>
        <w:pStyle w:val="LabStepNumberedLevel2"/>
      </w:pPr>
      <w:r>
        <w:t>Add a third query string parameter for sorting</w:t>
      </w:r>
    </w:p>
    <w:p w:rsidR="00130BAE" w:rsidRDefault="00130BAE" w:rsidP="00130BAE">
      <w:pPr>
        <w:pStyle w:val="LabStepCodeBlockLevel2"/>
      </w:pPr>
      <w:r w:rsidRPr="00130BAE">
        <w:rPr>
          <w:color w:val="7F7F7F" w:themeColor="text1" w:themeTint="80"/>
        </w:rPr>
        <w:t>/?$select=FirstName,LastName &amp; $filter=startswith(FirstName, 'B')</w:t>
      </w:r>
      <w:r w:rsidRPr="00130BAE">
        <w:t xml:space="preserve"> &amp; $orderby=LastName</w:t>
      </w:r>
    </w:p>
    <w:p w:rsidR="00130BAE" w:rsidRDefault="00130BAE" w:rsidP="00130BAE">
      <w:pPr>
        <w:pStyle w:val="LabStepNumberedLevel2"/>
      </w:pPr>
      <w:r>
        <w:t>Ensure that the query executed and returned the expected result.</w:t>
      </w:r>
    </w:p>
    <w:p w:rsidR="00E1387D" w:rsidRDefault="00363BB9" w:rsidP="00E1387D">
      <w:pPr>
        <w:pStyle w:val="Heading3"/>
      </w:pPr>
      <w:r>
        <w:t>Exercise 5</w:t>
      </w:r>
      <w:r w:rsidR="00E1387D">
        <w:t xml:space="preserve">: </w:t>
      </w:r>
      <w:r w:rsidR="00124F05">
        <w:t>Write JavaScript Code to Consume an OData Data Source</w:t>
      </w:r>
    </w:p>
    <w:p w:rsidR="00E1387D" w:rsidRDefault="00E1387D" w:rsidP="00E1387D">
      <w:pPr>
        <w:pStyle w:val="LabExerciseLeadIn"/>
      </w:pPr>
      <w:r>
        <w:t xml:space="preserve">In this exercise you will </w:t>
      </w:r>
      <w:r w:rsidR="00124F05">
        <w:t xml:space="preserve">continue to work on the same ASP.NET application you created earlier in this lab. You will add a page and write client-side JavaScript code to create a user experience which allows the user to view, create, update and delete customers from the </w:t>
      </w:r>
      <w:r w:rsidR="00124F05" w:rsidRPr="009A73CD">
        <w:rPr>
          <w:b/>
        </w:rPr>
        <w:t>WingtipCRM</w:t>
      </w:r>
      <w:r w:rsidR="00124F05">
        <w:t xml:space="preserve"> database.</w:t>
      </w:r>
    </w:p>
    <w:p w:rsidR="00E1387D" w:rsidRDefault="00130BAE" w:rsidP="0010700F">
      <w:pPr>
        <w:pStyle w:val="LabStepNumbered"/>
        <w:numPr>
          <w:ilvl w:val="0"/>
          <w:numId w:val="12"/>
        </w:numPr>
      </w:pPr>
      <w:r>
        <w:t xml:space="preserve">Return to </w:t>
      </w:r>
      <w:r w:rsidR="00A04878">
        <w:t>Visual Studio 2013</w:t>
      </w:r>
      <w:r>
        <w:t xml:space="preserve"> and open the </w:t>
      </w:r>
      <w:r w:rsidRPr="007E3429">
        <w:rPr>
          <w:b/>
        </w:rPr>
        <w:t>WingtipCRM</w:t>
      </w:r>
      <w:r>
        <w:t xml:space="preserve"> project if it is not already open.</w:t>
      </w:r>
    </w:p>
    <w:p w:rsidR="009A73CD" w:rsidRDefault="00130BAE" w:rsidP="007E3429">
      <w:pPr>
        <w:pStyle w:val="LabStepNumbered"/>
        <w:numPr>
          <w:ilvl w:val="0"/>
          <w:numId w:val="12"/>
        </w:numPr>
      </w:pPr>
      <w:r>
        <w:t>In S</w:t>
      </w:r>
      <w:r w:rsidR="007E3429">
        <w:t>olution Explorer, right-click the</w:t>
      </w:r>
      <w:r>
        <w:t xml:space="preserve"> </w:t>
      </w:r>
      <w:r w:rsidRPr="00B776F0">
        <w:rPr>
          <w:b/>
        </w:rPr>
        <w:t>WingtipCRM</w:t>
      </w:r>
      <w:r>
        <w:t xml:space="preserve"> project node and then select the menu command </w:t>
      </w:r>
      <w:r w:rsidRPr="00B776F0">
        <w:rPr>
          <w:b/>
        </w:rPr>
        <w:t>Manage NuGet Packages…</w:t>
      </w:r>
      <w:r>
        <w:t>.</w:t>
      </w:r>
      <w:r w:rsidR="00B776F0">
        <w:br/>
        <w:t>Select the nugget.org option from the Online category (on the left side of the screen)</w:t>
      </w:r>
      <w:r w:rsidR="00B776F0">
        <w:br/>
      </w:r>
      <w:r w:rsidR="007E3429">
        <w:t xml:space="preserve">Select the </w:t>
      </w:r>
      <w:r w:rsidR="007E3429" w:rsidRPr="00B776F0">
        <w:rPr>
          <w:b/>
        </w:rPr>
        <w:t>jQuery</w:t>
      </w:r>
      <w:r w:rsidR="007E3429">
        <w:t xml:space="preserve"> package and click </w:t>
      </w:r>
      <w:r w:rsidR="007E3429" w:rsidRPr="00B776F0">
        <w:rPr>
          <w:b/>
        </w:rPr>
        <w:t>Install</w:t>
      </w:r>
      <w:r w:rsidR="007E3429">
        <w:t>.</w:t>
      </w:r>
    </w:p>
    <w:p w:rsidR="007E3429" w:rsidRDefault="00CC7B74" w:rsidP="009A73CD">
      <w:pPr>
        <w:pStyle w:val="LabStepScreenshot"/>
      </w:pPr>
      <w:r>
        <w:rPr>
          <w:noProof/>
        </w:rPr>
        <w:drawing>
          <wp:inline distT="0" distB="0" distL="0" distR="0" wp14:anchorId="5FF2FF61" wp14:editId="2F1C9554">
            <wp:extent cx="4434840" cy="1554898"/>
            <wp:effectExtent l="19050" t="19050" r="2286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7408"/>
                    <a:stretch/>
                  </pic:blipFill>
                  <pic:spPr bwMode="auto">
                    <a:xfrm>
                      <a:off x="0" y="0"/>
                      <a:ext cx="4460796" cy="1563999"/>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r w:rsidR="00B776F0">
        <w:rPr>
          <w:noProof/>
        </w:rPr>
        <w:t xml:space="preserve"> </w:t>
      </w:r>
    </w:p>
    <w:p w:rsidR="009A73CD" w:rsidRPr="009A73CD" w:rsidRDefault="007E3429" w:rsidP="007E3429">
      <w:pPr>
        <w:pStyle w:val="LabStepNumbered"/>
        <w:numPr>
          <w:ilvl w:val="0"/>
          <w:numId w:val="12"/>
        </w:numPr>
      </w:pPr>
      <w:r>
        <w:t xml:space="preserve">Select the </w:t>
      </w:r>
      <w:r w:rsidRPr="00B776F0">
        <w:rPr>
          <w:b/>
        </w:rPr>
        <w:t>jQuery UI (Combined Library)</w:t>
      </w:r>
      <w:r>
        <w:t xml:space="preserve"> package and click </w:t>
      </w:r>
      <w:r w:rsidRPr="00B776F0">
        <w:rPr>
          <w:b/>
        </w:rPr>
        <w:t>Install</w:t>
      </w:r>
      <w:r w:rsidR="00B776F0">
        <w:t xml:space="preserve"> and then click </w:t>
      </w:r>
      <w:r w:rsidR="00B776F0">
        <w:rPr>
          <w:b/>
        </w:rPr>
        <w:t>Close</w:t>
      </w:r>
      <w:r w:rsidR="009A73CD">
        <w:rPr>
          <w:b/>
        </w:rPr>
        <w:t>.</w:t>
      </w:r>
    </w:p>
    <w:p w:rsidR="007E3429" w:rsidRDefault="00CC7B74" w:rsidP="009A73CD">
      <w:pPr>
        <w:pStyle w:val="LabStepScreenshot"/>
      </w:pPr>
      <w:r>
        <w:rPr>
          <w:noProof/>
        </w:rPr>
        <w:drawing>
          <wp:inline distT="0" distB="0" distL="0" distR="0" wp14:anchorId="43BC1CC0" wp14:editId="6AA6B780">
            <wp:extent cx="4686300" cy="1623060"/>
            <wp:effectExtent l="19050" t="19050" r="19050"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48049"/>
                    <a:stretch/>
                  </pic:blipFill>
                  <pic:spPr bwMode="auto">
                    <a:xfrm>
                      <a:off x="0" y="0"/>
                      <a:ext cx="4686300" cy="162306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r w:rsidR="00B776F0">
        <w:rPr>
          <w:noProof/>
        </w:rPr>
        <w:t xml:space="preserve"> </w:t>
      </w:r>
    </w:p>
    <w:p w:rsidR="00125EB2" w:rsidRDefault="00125EB2" w:rsidP="00125EB2">
      <w:pPr>
        <w:pStyle w:val="LabExerciseCallout"/>
      </w:pPr>
      <w:r>
        <w:t>Note that the latest version number of the jQuery library and the jQuery UI library are constantly changing. Therefore, the version numbers you see in your project might be greater than the version numbers shown in these screenshots.</w:t>
      </w:r>
    </w:p>
    <w:p w:rsidR="009A73CD" w:rsidRDefault="007E3429" w:rsidP="007E3429">
      <w:pPr>
        <w:pStyle w:val="LabStepNumbered"/>
      </w:pPr>
      <w:r>
        <w:t xml:space="preserve">After you have added the NuGet packages for jQuery and jQuery UI, examine the changes to the project structure using the Solution Explorer. You should be able to see that the project now contains a </w:t>
      </w:r>
      <w:r w:rsidRPr="00125EB2">
        <w:rPr>
          <w:b/>
        </w:rPr>
        <w:t>Scripts</w:t>
      </w:r>
      <w:r>
        <w:t xml:space="preserve"> folder with JavaScript source files for these libraries as well as a </w:t>
      </w:r>
      <w:r w:rsidRPr="00125EB2">
        <w:rPr>
          <w:b/>
        </w:rPr>
        <w:t>Content</w:t>
      </w:r>
      <w:r>
        <w:t xml:space="preserve"> folder which includes CCS files and images for a jQuery UI theme.</w:t>
      </w:r>
    </w:p>
    <w:p w:rsidR="007E3429" w:rsidRDefault="00125EB2" w:rsidP="009A73CD">
      <w:pPr>
        <w:pStyle w:val="LabStepScreenshot"/>
      </w:pPr>
      <w:r>
        <w:rPr>
          <w:noProof/>
        </w:rPr>
        <w:lastRenderedPageBreak/>
        <w:drawing>
          <wp:inline distT="0" distB="0" distL="0" distR="0" wp14:anchorId="2890A8B3" wp14:editId="55CA87B6">
            <wp:extent cx="2644140" cy="2763834"/>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2877" cy="2772966"/>
                    </a:xfrm>
                    <a:prstGeom prst="rect">
                      <a:avLst/>
                    </a:prstGeom>
                  </pic:spPr>
                </pic:pic>
              </a:graphicData>
            </a:graphic>
          </wp:inline>
        </w:drawing>
      </w:r>
      <w:r w:rsidR="00B776F0">
        <w:rPr>
          <w:noProof/>
        </w:rPr>
        <w:t xml:space="preserve"> </w:t>
      </w:r>
    </w:p>
    <w:p w:rsidR="00124F05" w:rsidRDefault="00B776F0" w:rsidP="00124F05">
      <w:pPr>
        <w:pStyle w:val="LabStepNumbered"/>
      </w:pPr>
      <w:r>
        <w:t>Now let’s a</w:t>
      </w:r>
      <w:r w:rsidR="00124F05">
        <w:t xml:space="preserve">dd </w:t>
      </w:r>
      <w:r>
        <w:t xml:space="preserve">some </w:t>
      </w:r>
      <w:r w:rsidR="00124F05">
        <w:t xml:space="preserve">starter files into the </w:t>
      </w:r>
      <w:r w:rsidR="00124F05" w:rsidRPr="00124F05">
        <w:rPr>
          <w:b/>
        </w:rPr>
        <w:t>WingtipCRM</w:t>
      </w:r>
      <w:r w:rsidR="00124F05">
        <w:t xml:space="preserve"> project to build a page with a user interface to view and edit customers.</w:t>
      </w:r>
    </w:p>
    <w:p w:rsidR="00E1387D" w:rsidRDefault="00124F05" w:rsidP="00124F05">
      <w:pPr>
        <w:pStyle w:val="LabStepNumberedLevel2"/>
      </w:pPr>
      <w:r>
        <w:t>Move over to the Windows Explorer and examine the files in the following folder.</w:t>
      </w:r>
    </w:p>
    <w:p w:rsidR="00124F05" w:rsidRDefault="00124F05" w:rsidP="00124F05">
      <w:pPr>
        <w:pStyle w:val="LabStepCodeBlockLevel2"/>
      </w:pPr>
      <w:r w:rsidRPr="00124F05">
        <w:t>C:\Student\Modules\REST\Lab\StarterFiles</w:t>
      </w:r>
    </w:p>
    <w:p w:rsidR="009A73CD" w:rsidRDefault="00124F05" w:rsidP="00124F05">
      <w:pPr>
        <w:pStyle w:val="LabStepNumberedLevel2"/>
      </w:pPr>
      <w:r>
        <w:t xml:space="preserve">You should be able to see that there are several files in this folder along with a child folder named </w:t>
      </w:r>
      <w:r w:rsidRPr="00353A87">
        <w:rPr>
          <w:b/>
        </w:rPr>
        <w:t>img</w:t>
      </w:r>
      <w:r>
        <w:t>.</w:t>
      </w:r>
    </w:p>
    <w:p w:rsidR="00124F05" w:rsidRDefault="00124F05" w:rsidP="009A73CD">
      <w:pPr>
        <w:pStyle w:val="LabStepScreenshotLevel2"/>
      </w:pPr>
      <w:bookmarkStart w:id="0" w:name="_GoBack"/>
      <w:r w:rsidRPr="00124F05">
        <w:rPr>
          <w:rStyle w:val="LabStepScreenshotFrame"/>
        </w:rPr>
        <w:drawing>
          <wp:inline distT="0" distB="0" distL="0" distR="0" wp14:anchorId="63F9BC80" wp14:editId="7EC171C8">
            <wp:extent cx="3298954" cy="1310640"/>
            <wp:effectExtent l="19050" t="19050" r="1587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1382" cy="1323523"/>
                    </a:xfrm>
                    <a:prstGeom prst="rect">
                      <a:avLst/>
                    </a:prstGeom>
                    <a:noFill/>
                    <a:ln>
                      <a:solidFill>
                        <a:schemeClr val="bg1">
                          <a:lumMod val="85000"/>
                        </a:schemeClr>
                      </a:solidFill>
                    </a:ln>
                  </pic:spPr>
                </pic:pic>
              </a:graphicData>
            </a:graphic>
          </wp:inline>
        </w:drawing>
      </w:r>
      <w:bookmarkEnd w:id="0"/>
    </w:p>
    <w:p w:rsidR="000606C5" w:rsidRDefault="000606C5" w:rsidP="000606C5">
      <w:pPr>
        <w:pStyle w:val="LabStepNumberedLevel2"/>
      </w:pPr>
      <w:r>
        <w:t xml:space="preserve">Add the </w:t>
      </w:r>
      <w:r w:rsidRPr="000606C5">
        <w:rPr>
          <w:b/>
        </w:rPr>
        <w:t>app.css</w:t>
      </w:r>
      <w:r>
        <w:t xml:space="preserve"> file from the </w:t>
      </w:r>
      <w:r w:rsidRPr="000606C5">
        <w:rPr>
          <w:b/>
        </w:rPr>
        <w:t>StarterFiles</w:t>
      </w:r>
      <w:r w:rsidR="00B776F0">
        <w:t xml:space="preserve"> folder into </w:t>
      </w:r>
      <w:r>
        <w:t xml:space="preserve">the </w:t>
      </w:r>
      <w:r w:rsidRPr="000606C5">
        <w:rPr>
          <w:b/>
        </w:rPr>
        <w:t>Contents</w:t>
      </w:r>
      <w:r>
        <w:t xml:space="preserve"> folder of the </w:t>
      </w:r>
      <w:r w:rsidRPr="000606C5">
        <w:rPr>
          <w:b/>
        </w:rPr>
        <w:t>WingtipCRM</w:t>
      </w:r>
      <w:r>
        <w:t xml:space="preserve"> project.</w:t>
      </w:r>
      <w:r w:rsidR="00B776F0">
        <w:br/>
        <w:t xml:space="preserve">(Note: the easiest way to add files is to drag them from the source in </w:t>
      </w:r>
      <w:r w:rsidR="00353A87">
        <w:t xml:space="preserve">Windows </w:t>
      </w:r>
      <w:r w:rsidR="00B776F0">
        <w:t>Explorer into the destination location in the Solution Explorer</w:t>
      </w:r>
      <w:r w:rsidR="00353A87">
        <w:t xml:space="preserve"> pane in Visual Studio)</w:t>
      </w:r>
    </w:p>
    <w:p w:rsidR="009A73CD" w:rsidRDefault="000606C5" w:rsidP="000606C5">
      <w:pPr>
        <w:pStyle w:val="LabStepNumberedLevel2"/>
      </w:pPr>
      <w:r>
        <w:t xml:space="preserve">Add the </w:t>
      </w:r>
      <w:r w:rsidRPr="00353A87">
        <w:rPr>
          <w:b/>
        </w:rPr>
        <w:t>img</w:t>
      </w:r>
      <w:r>
        <w:t xml:space="preserve"> folder and the </w:t>
      </w:r>
      <w:r w:rsidR="00C80358">
        <w:t>four</w:t>
      </w:r>
      <w:r>
        <w:t xml:space="preserve"> image files into the </w:t>
      </w:r>
      <w:r w:rsidRPr="00353A87">
        <w:rPr>
          <w:b/>
        </w:rPr>
        <w:t>Contents</w:t>
      </w:r>
      <w:r>
        <w:t xml:space="preserve"> folder of the </w:t>
      </w:r>
      <w:r w:rsidRPr="00353A87">
        <w:rPr>
          <w:b/>
        </w:rPr>
        <w:t>WingtipCRM</w:t>
      </w:r>
      <w:r>
        <w:t xml:space="preserve"> project. After you have completed this step, your project should match the screenshot below.</w:t>
      </w:r>
    </w:p>
    <w:p w:rsidR="000606C5" w:rsidRDefault="00C80358" w:rsidP="00A86367">
      <w:pPr>
        <w:pStyle w:val="LabStepScreenshotLevel2"/>
      </w:pPr>
      <w:r>
        <w:drawing>
          <wp:inline distT="0" distB="0" distL="0" distR="0">
            <wp:extent cx="1946638" cy="2369820"/>
            <wp:effectExtent l="19050" t="19050" r="1587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54276" cy="2379119"/>
                    </a:xfrm>
                    <a:prstGeom prst="rect">
                      <a:avLst/>
                    </a:prstGeom>
                    <a:noFill/>
                    <a:ln>
                      <a:solidFill>
                        <a:schemeClr val="bg1">
                          <a:lumMod val="50000"/>
                        </a:schemeClr>
                      </a:solidFill>
                    </a:ln>
                  </pic:spPr>
                </pic:pic>
              </a:graphicData>
            </a:graphic>
          </wp:inline>
        </w:drawing>
      </w:r>
    </w:p>
    <w:p w:rsidR="00A86367" w:rsidRDefault="000609C6" w:rsidP="000606C5">
      <w:pPr>
        <w:pStyle w:val="LabStepNumberedLevel2"/>
      </w:pPr>
      <w:r>
        <w:t xml:space="preserve">There are </w:t>
      </w:r>
      <w:r w:rsidR="000606C5" w:rsidRPr="000606C5">
        <w:t>three JavaScript files in</w:t>
      </w:r>
      <w:r w:rsidR="000606C5">
        <w:t xml:space="preserve"> the </w:t>
      </w:r>
      <w:r w:rsidR="000606C5" w:rsidRPr="00353A87">
        <w:rPr>
          <w:b/>
        </w:rPr>
        <w:t>StarterFiles</w:t>
      </w:r>
      <w:r w:rsidR="000606C5">
        <w:t xml:space="preserve"> folder </w:t>
      </w:r>
      <w:r>
        <w:t xml:space="preserve">named </w:t>
      </w:r>
      <w:r w:rsidRPr="00353A87">
        <w:rPr>
          <w:b/>
        </w:rPr>
        <w:t>customer.js</w:t>
      </w:r>
      <w:r>
        <w:t xml:space="preserve">, </w:t>
      </w:r>
      <w:r w:rsidRPr="00353A87">
        <w:rPr>
          <w:b/>
        </w:rPr>
        <w:t>jsrender.js</w:t>
      </w:r>
      <w:r>
        <w:t xml:space="preserve"> and </w:t>
      </w:r>
      <w:r w:rsidR="00420A40">
        <w:rPr>
          <w:b/>
        </w:rPr>
        <w:t>Wingtip.Customer</w:t>
      </w:r>
      <w:r w:rsidRPr="00353A87">
        <w:rPr>
          <w:b/>
        </w:rPr>
        <w:t>s.DataAccess.js</w:t>
      </w:r>
      <w:r>
        <w:t xml:space="preserve">. Add all three of these files into the Scripts folder of </w:t>
      </w:r>
      <w:r w:rsidR="000606C5">
        <w:t xml:space="preserve">the </w:t>
      </w:r>
      <w:r w:rsidR="000606C5" w:rsidRPr="00353A87">
        <w:rPr>
          <w:b/>
        </w:rPr>
        <w:t>WingtipCRM</w:t>
      </w:r>
      <w:r>
        <w:t xml:space="preserve"> project.</w:t>
      </w:r>
    </w:p>
    <w:p w:rsidR="000606C5" w:rsidRDefault="00353A87" w:rsidP="00A86367">
      <w:pPr>
        <w:pStyle w:val="LabStepScreenshotLevel2"/>
      </w:pPr>
      <w:r>
        <w:lastRenderedPageBreak/>
        <w:drawing>
          <wp:inline distT="0" distB="0" distL="0" distR="0" wp14:anchorId="42428758" wp14:editId="2D4001FC">
            <wp:extent cx="1625019" cy="1200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24589" cy="1200148"/>
                    </a:xfrm>
                    <a:prstGeom prst="rect">
                      <a:avLst/>
                    </a:prstGeom>
                  </pic:spPr>
                </pic:pic>
              </a:graphicData>
            </a:graphic>
          </wp:inline>
        </w:drawing>
      </w:r>
      <w:r>
        <w:t xml:space="preserve"> </w:t>
      </w:r>
    </w:p>
    <w:p w:rsidR="00A86367" w:rsidRDefault="000609C6" w:rsidP="000609C6">
      <w:pPr>
        <w:pStyle w:val="LabStepNumberedLevel2"/>
      </w:pPr>
      <w:r>
        <w:t xml:space="preserve">The last file to add is the ASP.NET page file name </w:t>
      </w:r>
      <w:r w:rsidRPr="00353A87">
        <w:rPr>
          <w:b/>
        </w:rPr>
        <w:t>customers.aspx</w:t>
      </w:r>
      <w:r>
        <w:t xml:space="preserve">. Add this file to the root of the </w:t>
      </w:r>
      <w:r w:rsidRPr="00353A87">
        <w:rPr>
          <w:b/>
        </w:rPr>
        <w:t>WingtipCRM</w:t>
      </w:r>
      <w:r>
        <w:t xml:space="preserve"> project.</w:t>
      </w:r>
    </w:p>
    <w:p w:rsidR="000606C5" w:rsidRDefault="00353A87" w:rsidP="00A86367">
      <w:pPr>
        <w:pStyle w:val="LabStepScreenshotLevel2"/>
      </w:pPr>
      <w:r>
        <w:drawing>
          <wp:inline distT="0" distB="0" distL="0" distR="0" wp14:anchorId="25335A16" wp14:editId="3E13D00A">
            <wp:extent cx="1256693" cy="144736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258301" cy="1449216"/>
                    </a:xfrm>
                    <a:prstGeom prst="rect">
                      <a:avLst/>
                    </a:prstGeom>
                  </pic:spPr>
                </pic:pic>
              </a:graphicData>
            </a:graphic>
          </wp:inline>
        </w:drawing>
      </w:r>
    </w:p>
    <w:p w:rsidR="000609C6" w:rsidRDefault="000609C6" w:rsidP="000609C6">
      <w:pPr>
        <w:pStyle w:val="LabStepNumberedLevel2"/>
      </w:pPr>
      <w:r>
        <w:t>You have now added all the required start files.</w:t>
      </w:r>
    </w:p>
    <w:p w:rsidR="000609C6" w:rsidRDefault="007D4E29" w:rsidP="000609C6">
      <w:pPr>
        <w:pStyle w:val="LabStepNumbered"/>
      </w:pPr>
      <w:r>
        <w:t xml:space="preserve">Let’s configure the </w:t>
      </w:r>
      <w:r w:rsidRPr="000609C6">
        <w:rPr>
          <w:b/>
        </w:rPr>
        <w:t>customers.aspx</w:t>
      </w:r>
      <w:r>
        <w:t xml:space="preserve"> page as our start page and test this out.</w:t>
      </w:r>
    </w:p>
    <w:p w:rsidR="000609C6" w:rsidRDefault="000609C6" w:rsidP="000609C6">
      <w:pPr>
        <w:pStyle w:val="LabStepNumberedLevel2"/>
      </w:pPr>
      <w:r>
        <w:t>Within Visual Studio, double click customers.aspx to open the file in Code View.</w:t>
      </w:r>
    </w:p>
    <w:p w:rsidR="000609C6" w:rsidRDefault="000609C6" w:rsidP="000609C6">
      <w:pPr>
        <w:pStyle w:val="LabStepNumberedLevel2"/>
      </w:pPr>
      <w:r>
        <w:t>Examine the head section of the page. Verify that all the links which reference JavaScript files and CSS files are valid and are pointing to files that exist within your project. Fix any links that need to be adjusted.</w:t>
      </w:r>
      <w:r w:rsidR="00C06793">
        <w:t xml:space="preserve"> P</w:t>
      </w:r>
      <w:r w:rsidR="007D4E29">
        <w:t xml:space="preserve">ay particular attention to the </w:t>
      </w:r>
      <w:r w:rsidR="00C06793">
        <w:t xml:space="preserve">links to jQuery and jQuery UI </w:t>
      </w:r>
      <w:r w:rsidR="007D4E29">
        <w:t xml:space="preserve">as </w:t>
      </w:r>
      <w:r w:rsidR="00C06793">
        <w:t xml:space="preserve">you </w:t>
      </w:r>
      <w:r w:rsidR="007D4E29">
        <w:t>will likely need to upd</w:t>
      </w:r>
      <w:r w:rsidR="00C06793">
        <w:t>ate the version number in these.</w:t>
      </w:r>
    </w:p>
    <w:p w:rsidR="00C80358" w:rsidRPr="00C80358" w:rsidRDefault="00C80358" w:rsidP="00C80358">
      <w:pPr>
        <w:pStyle w:val="LabStepCodeBlockLevel2"/>
        <w:rPr>
          <w:color w:val="7F7F7F" w:themeColor="text1" w:themeTint="80"/>
        </w:rPr>
      </w:pPr>
      <w:r w:rsidRPr="00C80358">
        <w:rPr>
          <w:color w:val="7F7F7F" w:themeColor="text1" w:themeTint="80"/>
        </w:rPr>
        <w:t>&lt;head runat="server"&gt;</w:t>
      </w:r>
    </w:p>
    <w:p w:rsidR="00C80358" w:rsidRDefault="00C80358" w:rsidP="00C80358">
      <w:pPr>
        <w:pStyle w:val="LabStepCodeBlockLevel2"/>
        <w:rPr>
          <w:color w:val="7F7F7F" w:themeColor="text1" w:themeTint="80"/>
        </w:rPr>
      </w:pPr>
    </w:p>
    <w:p w:rsidR="00F4389B" w:rsidRPr="00F4389B" w:rsidRDefault="00F4389B" w:rsidP="00F4389B">
      <w:pPr>
        <w:pStyle w:val="LabStepCodeBlockLevel2"/>
        <w:rPr>
          <w:color w:val="7F7F7F" w:themeColor="text1" w:themeTint="80"/>
        </w:rPr>
      </w:pPr>
      <w:r w:rsidRPr="00F4389B">
        <w:rPr>
          <w:color w:val="7F7F7F" w:themeColor="text1" w:themeTint="80"/>
        </w:rPr>
        <w:t>&lt;%@ Page %&gt;</w:t>
      </w:r>
    </w:p>
    <w:p w:rsidR="00F4389B" w:rsidRPr="00F4389B" w:rsidRDefault="00F4389B" w:rsidP="00F4389B">
      <w:pPr>
        <w:pStyle w:val="LabStepCodeBlockLevel2"/>
        <w:rPr>
          <w:color w:val="7F7F7F" w:themeColor="text1" w:themeTint="80"/>
        </w:rPr>
      </w:pPr>
    </w:p>
    <w:p w:rsidR="00F4389B" w:rsidRPr="00F4389B" w:rsidRDefault="00F4389B" w:rsidP="00F4389B">
      <w:pPr>
        <w:pStyle w:val="LabStepCodeBlockLevel2"/>
        <w:rPr>
          <w:color w:val="7F7F7F" w:themeColor="text1" w:themeTint="80"/>
        </w:rPr>
      </w:pPr>
      <w:r w:rsidRPr="00F4389B">
        <w:rPr>
          <w:color w:val="7F7F7F" w:themeColor="text1" w:themeTint="80"/>
        </w:rPr>
        <w:t>&lt;!DOCTYPE html&gt;</w:t>
      </w:r>
    </w:p>
    <w:p w:rsidR="00F4389B" w:rsidRPr="00F4389B" w:rsidRDefault="00F4389B" w:rsidP="00F4389B">
      <w:pPr>
        <w:pStyle w:val="LabStepCodeBlockLevel2"/>
        <w:rPr>
          <w:color w:val="7F7F7F" w:themeColor="text1" w:themeTint="80"/>
        </w:rPr>
      </w:pPr>
    </w:p>
    <w:p w:rsidR="00F4389B" w:rsidRPr="00F4389B" w:rsidRDefault="00F4389B" w:rsidP="00F4389B">
      <w:pPr>
        <w:pStyle w:val="LabStepCodeBlockLevel2"/>
        <w:rPr>
          <w:color w:val="7F7F7F" w:themeColor="text1" w:themeTint="80"/>
        </w:rPr>
      </w:pPr>
      <w:r w:rsidRPr="00F4389B">
        <w:rPr>
          <w:color w:val="7F7F7F" w:themeColor="text1" w:themeTint="80"/>
        </w:rPr>
        <w:t>&lt;html xmlns="http://www.w3.org/1999/xhtml"&gt;</w:t>
      </w:r>
    </w:p>
    <w:p w:rsidR="00F4389B" w:rsidRPr="00F4389B" w:rsidRDefault="00F4389B" w:rsidP="00F4389B">
      <w:pPr>
        <w:pStyle w:val="LabStepCodeBlockLevel2"/>
        <w:rPr>
          <w:color w:val="7F7F7F" w:themeColor="text1" w:themeTint="80"/>
        </w:rPr>
      </w:pPr>
    </w:p>
    <w:p w:rsidR="00F4389B" w:rsidRPr="00F4389B" w:rsidRDefault="00F4389B" w:rsidP="00F4389B">
      <w:pPr>
        <w:pStyle w:val="LabStepCodeBlockLevel2"/>
        <w:rPr>
          <w:color w:val="7F7F7F" w:themeColor="text1" w:themeTint="80"/>
        </w:rPr>
      </w:pPr>
      <w:r w:rsidRPr="00F4389B">
        <w:rPr>
          <w:color w:val="7F7F7F" w:themeColor="text1" w:themeTint="80"/>
        </w:rPr>
        <w:t>&lt;head runat="server"&gt;</w:t>
      </w:r>
    </w:p>
    <w:p w:rsidR="00F4389B" w:rsidRPr="00F4389B" w:rsidRDefault="00F4389B" w:rsidP="00F4389B">
      <w:pPr>
        <w:pStyle w:val="LabStepCodeBlockLevel2"/>
        <w:rPr>
          <w:color w:val="7F7F7F" w:themeColor="text1" w:themeTint="80"/>
        </w:rPr>
      </w:pPr>
      <w:r w:rsidRPr="00F4389B">
        <w:rPr>
          <w:color w:val="7F7F7F" w:themeColor="text1" w:themeTint="80"/>
        </w:rPr>
        <w:t xml:space="preserve">  &lt;meta charset="utf-8" /&gt;</w:t>
      </w:r>
    </w:p>
    <w:p w:rsidR="00F4389B" w:rsidRPr="00F4389B" w:rsidRDefault="00F4389B" w:rsidP="00F4389B">
      <w:pPr>
        <w:pStyle w:val="LabStepCodeBlockLevel2"/>
        <w:rPr>
          <w:color w:val="7F7F7F" w:themeColor="text1" w:themeTint="80"/>
        </w:rPr>
      </w:pPr>
      <w:r w:rsidRPr="00F4389B">
        <w:rPr>
          <w:color w:val="7F7F7F" w:themeColor="text1" w:themeTint="80"/>
        </w:rPr>
        <w:t xml:space="preserve">  &lt;meta http-equiv="X-UA-Compatible" content="IE=10"/&gt;</w:t>
      </w:r>
    </w:p>
    <w:p w:rsidR="00F4389B" w:rsidRPr="00F4389B" w:rsidRDefault="00F4389B" w:rsidP="00F4389B">
      <w:pPr>
        <w:pStyle w:val="LabStepCodeBlockLevel2"/>
        <w:rPr>
          <w:color w:val="7F7F7F" w:themeColor="text1" w:themeTint="80"/>
        </w:rPr>
      </w:pPr>
      <w:r w:rsidRPr="00F4389B">
        <w:rPr>
          <w:color w:val="7F7F7F" w:themeColor="text1" w:themeTint="80"/>
        </w:rPr>
        <w:t xml:space="preserve">  &lt;title&gt;Wingtip CRM&lt;/title&gt;</w:t>
      </w:r>
    </w:p>
    <w:p w:rsidR="00F4389B" w:rsidRPr="00F4389B" w:rsidRDefault="00F4389B" w:rsidP="00F4389B">
      <w:pPr>
        <w:pStyle w:val="LabStepCodeBlockLevel2"/>
        <w:rPr>
          <w:color w:val="7F7F7F" w:themeColor="text1" w:themeTint="80"/>
        </w:rPr>
      </w:pPr>
      <w:r w:rsidRPr="00F4389B">
        <w:rPr>
          <w:color w:val="7F7F7F" w:themeColor="text1" w:themeTint="80"/>
        </w:rPr>
        <w:t xml:space="preserve">  </w:t>
      </w:r>
    </w:p>
    <w:p w:rsidR="00F4389B" w:rsidRDefault="00F4389B" w:rsidP="00F4389B">
      <w:pPr>
        <w:pStyle w:val="LabStepCodeBlockLevel2"/>
        <w:rPr>
          <w:color w:val="7F7F7F" w:themeColor="text1" w:themeTint="80"/>
        </w:rPr>
      </w:pPr>
      <w:r w:rsidRPr="00F4389B">
        <w:rPr>
          <w:color w:val="7F7F7F" w:themeColor="text1" w:themeTint="80"/>
        </w:rPr>
        <w:t xml:space="preserve">  &lt;!-- links to jQuery library and jQuery UI library --&gt;</w:t>
      </w:r>
    </w:p>
    <w:p w:rsidR="00C06793" w:rsidRPr="00F4389B" w:rsidRDefault="00C06793" w:rsidP="00F4389B">
      <w:pPr>
        <w:pStyle w:val="LabStepCodeBlockLevel2"/>
        <w:rPr>
          <w:color w:val="7F7F7F" w:themeColor="text1" w:themeTint="80"/>
        </w:rPr>
      </w:pPr>
      <w:r w:rsidRPr="00C06793">
        <w:rPr>
          <w:color w:val="7F7F7F" w:themeColor="text1" w:themeTint="80"/>
        </w:rPr>
        <w:t xml:space="preserve">  &lt;!-- update these links if required --&gt;</w:t>
      </w:r>
    </w:p>
    <w:p w:rsidR="00F4389B" w:rsidRPr="00C06793" w:rsidRDefault="00F4389B" w:rsidP="00F4389B">
      <w:pPr>
        <w:pStyle w:val="LabStepCodeBlockLevel2"/>
        <w:rPr>
          <w:color w:val="auto"/>
        </w:rPr>
      </w:pPr>
      <w:r w:rsidRPr="00C06793">
        <w:rPr>
          <w:color w:val="auto"/>
        </w:rPr>
        <w:t xml:space="preserve">  &lt;script src="Scripts/jquery-2.1.1.js"&gt;&lt;/script&gt;</w:t>
      </w:r>
    </w:p>
    <w:p w:rsidR="00F4389B" w:rsidRPr="00C06793" w:rsidRDefault="00F4389B" w:rsidP="00F4389B">
      <w:pPr>
        <w:pStyle w:val="LabStepCodeBlockLevel2"/>
        <w:rPr>
          <w:color w:val="auto"/>
        </w:rPr>
      </w:pPr>
      <w:r w:rsidRPr="00C06793">
        <w:rPr>
          <w:color w:val="auto"/>
        </w:rPr>
        <w:t xml:space="preserve">  &lt;script src="Scripts/jquery-ui-1.11.1.js"&gt;&lt;/script&gt;</w:t>
      </w:r>
    </w:p>
    <w:p w:rsidR="00F4389B" w:rsidRPr="00C06793" w:rsidRDefault="00F4389B" w:rsidP="00F4389B">
      <w:pPr>
        <w:pStyle w:val="LabStepCodeBlockLevel2"/>
        <w:rPr>
          <w:color w:val="auto"/>
        </w:rPr>
      </w:pPr>
      <w:r w:rsidRPr="00C06793">
        <w:rPr>
          <w:color w:val="auto"/>
        </w:rPr>
        <w:t xml:space="preserve">  &lt;link href="Content/themes/base/all.css" rel="stylesheet" /&gt;</w:t>
      </w:r>
    </w:p>
    <w:p w:rsidR="00F4389B" w:rsidRPr="00F4389B" w:rsidRDefault="00F4389B" w:rsidP="00F4389B">
      <w:pPr>
        <w:pStyle w:val="LabStepCodeBlockLevel2"/>
        <w:rPr>
          <w:color w:val="7F7F7F" w:themeColor="text1" w:themeTint="80"/>
        </w:rPr>
      </w:pPr>
    </w:p>
    <w:p w:rsidR="00F4389B" w:rsidRPr="00F4389B" w:rsidRDefault="00F4389B" w:rsidP="00F4389B">
      <w:pPr>
        <w:pStyle w:val="LabStepCodeBlockLevel2"/>
        <w:rPr>
          <w:color w:val="7F7F7F" w:themeColor="text1" w:themeTint="80"/>
        </w:rPr>
      </w:pPr>
      <w:r w:rsidRPr="00F4389B">
        <w:rPr>
          <w:color w:val="7F7F7F" w:themeColor="text1" w:themeTint="80"/>
        </w:rPr>
        <w:t xml:space="preserve">  &lt;script src="Scripts/jsrender.js"&gt;&lt;/script&gt;</w:t>
      </w:r>
    </w:p>
    <w:p w:rsidR="00F4389B" w:rsidRPr="00F4389B" w:rsidRDefault="00F4389B" w:rsidP="00F4389B">
      <w:pPr>
        <w:pStyle w:val="LabStepCodeBlockLevel2"/>
        <w:rPr>
          <w:color w:val="7F7F7F" w:themeColor="text1" w:themeTint="80"/>
        </w:rPr>
      </w:pPr>
      <w:r w:rsidRPr="00F4389B">
        <w:rPr>
          <w:color w:val="7F7F7F" w:themeColor="text1" w:themeTint="80"/>
        </w:rPr>
        <w:t xml:space="preserve">  &lt;script src="Scripts/Wingtip.Customers.DataAccess.js"&gt;&lt;/script&gt;</w:t>
      </w:r>
    </w:p>
    <w:p w:rsidR="00F4389B" w:rsidRPr="00F4389B" w:rsidRDefault="00F4389B" w:rsidP="00F4389B">
      <w:pPr>
        <w:pStyle w:val="LabStepCodeBlockLevel2"/>
        <w:rPr>
          <w:color w:val="7F7F7F" w:themeColor="text1" w:themeTint="80"/>
        </w:rPr>
      </w:pPr>
      <w:r w:rsidRPr="00F4389B">
        <w:rPr>
          <w:color w:val="7F7F7F" w:themeColor="text1" w:themeTint="80"/>
        </w:rPr>
        <w:t xml:space="preserve">  &lt;script src="Scripts/customers.js"&gt;&lt;/script&gt;</w:t>
      </w:r>
    </w:p>
    <w:p w:rsidR="00F4389B" w:rsidRPr="00F4389B" w:rsidRDefault="00F4389B" w:rsidP="00F4389B">
      <w:pPr>
        <w:pStyle w:val="LabStepCodeBlockLevel2"/>
        <w:rPr>
          <w:color w:val="7F7F7F" w:themeColor="text1" w:themeTint="80"/>
        </w:rPr>
      </w:pPr>
      <w:r w:rsidRPr="00F4389B">
        <w:rPr>
          <w:color w:val="7F7F7F" w:themeColor="text1" w:themeTint="80"/>
        </w:rPr>
        <w:t xml:space="preserve">  &lt;link href="Content/app.css" rel="stylesheet" /&gt;</w:t>
      </w:r>
    </w:p>
    <w:p w:rsidR="00F4389B" w:rsidRPr="00F4389B" w:rsidRDefault="00F4389B" w:rsidP="00F4389B">
      <w:pPr>
        <w:pStyle w:val="LabStepCodeBlockLevel2"/>
        <w:rPr>
          <w:color w:val="7F7F7F" w:themeColor="text1" w:themeTint="80"/>
        </w:rPr>
      </w:pPr>
      <w:r w:rsidRPr="00F4389B">
        <w:rPr>
          <w:color w:val="7F7F7F" w:themeColor="text1" w:themeTint="80"/>
        </w:rPr>
        <w:t>&lt;/head&gt;</w:t>
      </w:r>
    </w:p>
    <w:p w:rsidR="00F4389B" w:rsidRPr="00F4389B" w:rsidRDefault="00F4389B" w:rsidP="00F4389B">
      <w:pPr>
        <w:pStyle w:val="LabStepCodeBlockLevel2"/>
        <w:rPr>
          <w:color w:val="7F7F7F" w:themeColor="text1" w:themeTint="80"/>
        </w:rPr>
      </w:pPr>
    </w:p>
    <w:p w:rsidR="00F4389B" w:rsidRPr="00F4389B" w:rsidRDefault="00F4389B" w:rsidP="00F4389B">
      <w:pPr>
        <w:pStyle w:val="LabStepCodeBlockLevel2"/>
        <w:rPr>
          <w:color w:val="7F7F7F" w:themeColor="text1" w:themeTint="80"/>
        </w:rPr>
      </w:pPr>
      <w:r w:rsidRPr="00F4389B">
        <w:rPr>
          <w:color w:val="7F7F7F" w:themeColor="text1" w:themeTint="80"/>
        </w:rPr>
        <w:t>&lt;body&gt;</w:t>
      </w:r>
    </w:p>
    <w:p w:rsidR="00F4389B" w:rsidRPr="00F4389B" w:rsidRDefault="00F4389B" w:rsidP="00F4389B">
      <w:pPr>
        <w:pStyle w:val="LabStepCodeBlockLevel2"/>
        <w:rPr>
          <w:color w:val="7F7F7F" w:themeColor="text1" w:themeTint="80"/>
        </w:rPr>
      </w:pPr>
      <w:r w:rsidRPr="00F4389B">
        <w:rPr>
          <w:color w:val="7F7F7F" w:themeColor="text1" w:themeTint="80"/>
        </w:rPr>
        <w:t>&lt;/body&gt;</w:t>
      </w:r>
    </w:p>
    <w:p w:rsidR="00F4389B" w:rsidRDefault="00F4389B" w:rsidP="00F4389B">
      <w:pPr>
        <w:pStyle w:val="LabStepCodeBlockLevel2"/>
        <w:rPr>
          <w:color w:val="7F7F7F" w:themeColor="text1" w:themeTint="80"/>
        </w:rPr>
      </w:pPr>
      <w:r w:rsidRPr="00F4389B">
        <w:rPr>
          <w:color w:val="7F7F7F" w:themeColor="text1" w:themeTint="80"/>
        </w:rPr>
        <w:t>&lt;/html&gt;</w:t>
      </w:r>
    </w:p>
    <w:p w:rsidR="00F4389B" w:rsidRPr="00C80358" w:rsidRDefault="00F4389B" w:rsidP="00C80358">
      <w:pPr>
        <w:pStyle w:val="LabStepCodeBlockLevel2"/>
        <w:rPr>
          <w:color w:val="7F7F7F" w:themeColor="text1" w:themeTint="80"/>
        </w:rPr>
      </w:pPr>
    </w:p>
    <w:p w:rsidR="000609C6" w:rsidRDefault="00C80358" w:rsidP="00C80358">
      <w:pPr>
        <w:pStyle w:val="LabStepCodeBlockLevel2"/>
        <w:rPr>
          <w:color w:val="7F7F7F" w:themeColor="text1" w:themeTint="80"/>
        </w:rPr>
      </w:pPr>
      <w:r w:rsidRPr="00C80358">
        <w:rPr>
          <w:color w:val="7F7F7F" w:themeColor="text1" w:themeTint="80"/>
        </w:rPr>
        <w:t>&lt;body&gt;</w:t>
      </w:r>
    </w:p>
    <w:p w:rsidR="00A86367" w:rsidRDefault="000609C6" w:rsidP="000609C6">
      <w:pPr>
        <w:pStyle w:val="LabStepNumberedLevel2"/>
      </w:pPr>
      <w:r>
        <w:t xml:space="preserve">Right-click on </w:t>
      </w:r>
      <w:r w:rsidR="00636260">
        <w:t xml:space="preserve">customers.aspx and select the menu command </w:t>
      </w:r>
      <w:r w:rsidR="00636260" w:rsidRPr="007D4E29">
        <w:rPr>
          <w:b/>
        </w:rPr>
        <w:t>Set As Start Page</w:t>
      </w:r>
      <w:r w:rsidR="00636260">
        <w:t>.</w:t>
      </w:r>
    </w:p>
    <w:p w:rsidR="000609C6" w:rsidRDefault="007D4E29" w:rsidP="00A86367">
      <w:pPr>
        <w:pStyle w:val="LabStepScreenshotLevel2"/>
        <w:rPr>
          <w:noProof w:val="0"/>
        </w:rPr>
      </w:pPr>
      <w:r w:rsidRPr="007D4E29">
        <w:lastRenderedPageBreak/>
        <w:t xml:space="preserve"> </w:t>
      </w:r>
      <w:r>
        <w:drawing>
          <wp:inline distT="0" distB="0" distL="0" distR="0" wp14:anchorId="47FE39CD" wp14:editId="7EFC3D6B">
            <wp:extent cx="2032581" cy="1798208"/>
            <wp:effectExtent l="19050" t="19050" r="2540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32823" cy="1798422"/>
                    </a:xfrm>
                    <a:prstGeom prst="rect">
                      <a:avLst/>
                    </a:prstGeom>
                    <a:ln>
                      <a:solidFill>
                        <a:schemeClr val="bg1">
                          <a:lumMod val="75000"/>
                        </a:schemeClr>
                      </a:solidFill>
                    </a:ln>
                  </pic:spPr>
                </pic:pic>
              </a:graphicData>
            </a:graphic>
          </wp:inline>
        </w:drawing>
      </w:r>
    </w:p>
    <w:p w:rsidR="000609C6" w:rsidRDefault="00636260" w:rsidP="000609C6">
      <w:pPr>
        <w:pStyle w:val="LabStepNumberedLevel2"/>
      </w:pPr>
      <w:r>
        <w:t xml:space="preserve">Press the </w:t>
      </w:r>
      <w:r w:rsidRPr="00636260">
        <w:rPr>
          <w:b/>
        </w:rPr>
        <w:t>{F5}</w:t>
      </w:r>
      <w:r>
        <w:t xml:space="preserve"> key to begin a debugging session. Visual Studio should launch the ASP.NET application and display the </w:t>
      </w:r>
      <w:r w:rsidRPr="00636260">
        <w:rPr>
          <w:b/>
        </w:rPr>
        <w:t>customers.aspx</w:t>
      </w:r>
      <w:r>
        <w:t xml:space="preserve"> page. At this point there should be a simple user interface as seen in the screenshot below. However, the application will require that you begin to write client-side JavaScript code to add the functionality to view and modify customers.</w:t>
      </w:r>
    </w:p>
    <w:p w:rsidR="00636260" w:rsidRDefault="00636260" w:rsidP="00636260">
      <w:pPr>
        <w:pStyle w:val="LabStepScreenshotLevel2"/>
      </w:pPr>
      <w:r>
        <w:drawing>
          <wp:inline distT="0" distB="0" distL="0" distR="0">
            <wp:extent cx="4991100" cy="1383667"/>
            <wp:effectExtent l="19050" t="19050" r="19050"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67383" cy="1404815"/>
                    </a:xfrm>
                    <a:prstGeom prst="rect">
                      <a:avLst/>
                    </a:prstGeom>
                    <a:noFill/>
                    <a:ln>
                      <a:solidFill>
                        <a:schemeClr val="bg1">
                          <a:lumMod val="50000"/>
                        </a:schemeClr>
                      </a:solidFill>
                    </a:ln>
                  </pic:spPr>
                </pic:pic>
              </a:graphicData>
            </a:graphic>
          </wp:inline>
        </w:drawing>
      </w:r>
    </w:p>
    <w:p w:rsidR="00636260" w:rsidRDefault="00636260" w:rsidP="00636260">
      <w:pPr>
        <w:pStyle w:val="LabStepNumberedLevel2"/>
      </w:pPr>
      <w:r>
        <w:t>Close the browser window to stop the debugging session and return to Visual Studio.</w:t>
      </w:r>
    </w:p>
    <w:p w:rsidR="00636260" w:rsidRDefault="00636260" w:rsidP="006526E5">
      <w:pPr>
        <w:pStyle w:val="LabStepNumbered"/>
      </w:pPr>
      <w:r>
        <w:t xml:space="preserve">Open the file named </w:t>
      </w:r>
      <w:r w:rsidR="00420A40">
        <w:rPr>
          <w:b/>
        </w:rPr>
        <w:t>Wingtip</w:t>
      </w:r>
      <w:r w:rsidRPr="00636260">
        <w:rPr>
          <w:b/>
        </w:rPr>
        <w:t>.Customers.DataAccess.js</w:t>
      </w:r>
      <w:r>
        <w:t xml:space="preserve">. You should be able to see that there is already some JavaScript code inside that defines a JavaScript module named </w:t>
      </w:r>
      <w:r w:rsidR="006526E5" w:rsidRPr="006526E5">
        <w:rPr>
          <w:b/>
        </w:rPr>
        <w:t>Wingtip.Customers.DataAccess</w:t>
      </w:r>
      <w:r w:rsidR="006526E5">
        <w:t xml:space="preserve">. However, the functions within this module do not contain any code yet. Your job is to add the </w:t>
      </w:r>
      <w:r w:rsidR="0084735A">
        <w:t>required JavaScript code to this</w:t>
      </w:r>
      <w:r w:rsidR="006526E5">
        <w:t xml:space="preserve"> file and to </w:t>
      </w:r>
      <w:r w:rsidR="006526E5" w:rsidRPr="006526E5">
        <w:rPr>
          <w:b/>
        </w:rPr>
        <w:t>customer</w:t>
      </w:r>
      <w:r w:rsidR="00A51275">
        <w:rPr>
          <w:b/>
        </w:rPr>
        <w:t>s</w:t>
      </w:r>
      <w:r w:rsidR="006526E5" w:rsidRPr="006526E5">
        <w:rPr>
          <w:b/>
        </w:rPr>
        <w:t>.js</w:t>
      </w:r>
      <w:r w:rsidR="006526E5">
        <w:t xml:space="preserve"> to implement CRUD functionality for the application.</w:t>
      </w:r>
    </w:p>
    <w:p w:rsidR="006526E5" w:rsidRPr="0084735A" w:rsidRDefault="006526E5" w:rsidP="006526E5">
      <w:pPr>
        <w:pStyle w:val="LabExerciseCallout"/>
      </w:pPr>
      <w:r>
        <w:t xml:space="preserve">Over the next few steps you will be asked to write a good deal of JavaScript code to bring this application to life. Note that there are code snippets available if you would rather copy and paste all this code instead of typing it in. You can find these snippets in simple text files for each method in the folder at </w:t>
      </w:r>
      <w:r w:rsidRPr="006526E5">
        <w:rPr>
          <w:b/>
        </w:rPr>
        <w:t>C:\Student\Modules\REST\Lab\Snippets</w:t>
      </w:r>
      <w:r>
        <w:t>.</w:t>
      </w:r>
      <w:r w:rsidR="0084735A">
        <w:br/>
        <w:t xml:space="preserve">Note: the Snippet files associated with Wintip.Customers.DataAccess.js all start with </w:t>
      </w:r>
      <w:r w:rsidR="0084735A" w:rsidRPr="0084735A">
        <w:rPr>
          <w:b/>
        </w:rPr>
        <w:t>DataAccess</w:t>
      </w:r>
      <w:r w:rsidR="0084735A">
        <w:rPr>
          <w:b/>
        </w:rPr>
        <w:t xml:space="preserve"> </w:t>
      </w:r>
      <w:r w:rsidR="0084735A">
        <w:t xml:space="preserve">while the snippet files associated with the customers.js file all start with </w:t>
      </w:r>
      <w:r w:rsidR="0084735A" w:rsidRPr="0084735A">
        <w:rPr>
          <w:b/>
        </w:rPr>
        <w:t>View</w:t>
      </w:r>
      <w:r w:rsidR="0084735A">
        <w:t>.</w:t>
      </w:r>
    </w:p>
    <w:p w:rsidR="006526E5" w:rsidRDefault="006526E5" w:rsidP="006526E5">
      <w:pPr>
        <w:pStyle w:val="LabStepNumbered"/>
      </w:pPr>
      <w:r>
        <w:t xml:space="preserve">In </w:t>
      </w:r>
      <w:r w:rsidR="00710899">
        <w:rPr>
          <w:b/>
        </w:rPr>
        <w:t>Wingtip</w:t>
      </w:r>
      <w:r w:rsidRPr="00636260">
        <w:rPr>
          <w:b/>
        </w:rPr>
        <w:t>.Customers.DataAccess.js</w:t>
      </w:r>
      <w:r>
        <w:t xml:space="preserve">, modify the </w:t>
      </w:r>
      <w:r w:rsidRPr="006526E5">
        <w:rPr>
          <w:b/>
        </w:rPr>
        <w:t>getCustomers</w:t>
      </w:r>
      <w:r>
        <w:t xml:space="preserve"> function with the following code</w:t>
      </w:r>
      <w:r w:rsidR="005469E6">
        <w:t xml:space="preserve"> and then save your work</w:t>
      </w:r>
      <w:r>
        <w:t>.</w:t>
      </w:r>
    </w:p>
    <w:p w:rsidR="006526E5" w:rsidRPr="00462755" w:rsidRDefault="006526E5" w:rsidP="006526E5">
      <w:pPr>
        <w:pStyle w:val="LabStepCodeBlock"/>
        <w:rPr>
          <w:color w:val="7F7F7F" w:themeColor="text1" w:themeTint="80"/>
        </w:rPr>
      </w:pPr>
      <w:r w:rsidRPr="00462755">
        <w:rPr>
          <w:color w:val="7F7F7F" w:themeColor="text1" w:themeTint="80"/>
        </w:rPr>
        <w:t>var getCustomers = function () {</w:t>
      </w:r>
    </w:p>
    <w:p w:rsidR="006526E5" w:rsidRDefault="006526E5" w:rsidP="006526E5">
      <w:pPr>
        <w:pStyle w:val="LabStepCodeBlock"/>
      </w:pPr>
    </w:p>
    <w:p w:rsidR="006526E5" w:rsidRPr="0084735A" w:rsidRDefault="006526E5" w:rsidP="006526E5">
      <w:pPr>
        <w:pStyle w:val="LabStepCodeBlock"/>
      </w:pPr>
      <w:r w:rsidRPr="0084735A">
        <w:t xml:space="preserve">  // parse target URI for customer list in app web</w:t>
      </w:r>
    </w:p>
    <w:p w:rsidR="006526E5" w:rsidRDefault="006526E5" w:rsidP="006526E5">
      <w:pPr>
        <w:pStyle w:val="LabStepCodeBlock"/>
      </w:pPr>
      <w:r>
        <w:t xml:space="preserve">  var requestUri = "/crm.svc/Customers/" +</w:t>
      </w:r>
    </w:p>
    <w:p w:rsidR="006526E5" w:rsidRDefault="006526E5" w:rsidP="006526E5">
      <w:pPr>
        <w:pStyle w:val="LabStepCodeBlock"/>
      </w:pPr>
      <w:r>
        <w:t xml:space="preserve">                    "?$select=ID,FirstName,LastName,Company,WorkPhone,HomePhone,EmailAddress" +</w:t>
      </w:r>
    </w:p>
    <w:p w:rsidR="006526E5" w:rsidRDefault="006526E5" w:rsidP="006526E5">
      <w:pPr>
        <w:pStyle w:val="LabStepCodeBlock"/>
      </w:pPr>
      <w:r>
        <w:t xml:space="preserve">                    "&amp;$orderby=LastName,FirstName";</w:t>
      </w:r>
    </w:p>
    <w:p w:rsidR="006526E5" w:rsidRDefault="006526E5" w:rsidP="006526E5">
      <w:pPr>
        <w:pStyle w:val="LabStepCodeBlock"/>
      </w:pPr>
    </w:p>
    <w:p w:rsidR="006526E5" w:rsidRPr="0084735A" w:rsidRDefault="006526E5" w:rsidP="006526E5">
      <w:pPr>
        <w:pStyle w:val="LabStepCodeBlock"/>
      </w:pPr>
      <w:r w:rsidRPr="0084735A">
        <w:t xml:space="preserve">  // create object for request headers</w:t>
      </w:r>
    </w:p>
    <w:p w:rsidR="006526E5" w:rsidRDefault="006526E5" w:rsidP="006526E5">
      <w:pPr>
        <w:pStyle w:val="LabStepCodeBlock"/>
      </w:pPr>
      <w:r>
        <w:t xml:space="preserve">  var requestHeaders = {</w:t>
      </w:r>
    </w:p>
    <w:p w:rsidR="006526E5" w:rsidRDefault="006526E5" w:rsidP="006526E5">
      <w:pPr>
        <w:pStyle w:val="LabStepCodeBlock"/>
      </w:pPr>
      <w:r>
        <w:t xml:space="preserve">    "accept": "application/json;odata=verbose"</w:t>
      </w:r>
    </w:p>
    <w:p w:rsidR="006526E5" w:rsidRDefault="006526E5" w:rsidP="006526E5">
      <w:pPr>
        <w:pStyle w:val="LabStepCodeBlock"/>
      </w:pPr>
      <w:r>
        <w:t xml:space="preserve">  }</w:t>
      </w:r>
    </w:p>
    <w:p w:rsidR="006526E5" w:rsidRDefault="006526E5" w:rsidP="006526E5">
      <w:pPr>
        <w:pStyle w:val="LabStepCodeBlock"/>
      </w:pPr>
    </w:p>
    <w:p w:rsidR="006526E5" w:rsidRPr="0084735A" w:rsidRDefault="006526E5" w:rsidP="006526E5">
      <w:pPr>
        <w:pStyle w:val="LabStepCodeBlock"/>
      </w:pPr>
      <w:r w:rsidRPr="0084735A">
        <w:t xml:space="preserve">  // send call across network</w:t>
      </w:r>
    </w:p>
    <w:p w:rsidR="006526E5" w:rsidRDefault="006526E5" w:rsidP="006526E5">
      <w:pPr>
        <w:pStyle w:val="LabStepCodeBlock"/>
      </w:pPr>
      <w:r>
        <w:t xml:space="preserve">  var deferred = $.ajax({</w:t>
      </w:r>
    </w:p>
    <w:p w:rsidR="006526E5" w:rsidRDefault="006526E5" w:rsidP="006526E5">
      <w:pPr>
        <w:pStyle w:val="LabStepCodeBlock"/>
      </w:pPr>
      <w:r>
        <w:t xml:space="preserve">    url: requestUri,</w:t>
      </w:r>
    </w:p>
    <w:p w:rsidR="006526E5" w:rsidRDefault="006526E5" w:rsidP="006526E5">
      <w:pPr>
        <w:pStyle w:val="LabStepCodeBlock"/>
      </w:pPr>
      <w:r>
        <w:t xml:space="preserve">    headers: requestHeaders,</w:t>
      </w:r>
    </w:p>
    <w:p w:rsidR="006526E5" w:rsidRDefault="006526E5" w:rsidP="006526E5">
      <w:pPr>
        <w:pStyle w:val="LabStepCodeBlock"/>
      </w:pPr>
      <w:r>
        <w:t xml:space="preserve">  });</w:t>
      </w:r>
    </w:p>
    <w:p w:rsidR="006526E5" w:rsidRDefault="006526E5" w:rsidP="006526E5">
      <w:pPr>
        <w:pStyle w:val="LabStepCodeBlock"/>
      </w:pPr>
    </w:p>
    <w:p w:rsidR="006526E5" w:rsidRDefault="006526E5" w:rsidP="006526E5">
      <w:pPr>
        <w:pStyle w:val="LabStepCodeBlock"/>
      </w:pPr>
      <w:r>
        <w:t xml:space="preserve">  return deferred.promise();</w:t>
      </w:r>
    </w:p>
    <w:p w:rsidR="006526E5" w:rsidRDefault="006526E5" w:rsidP="006526E5">
      <w:pPr>
        <w:pStyle w:val="LabStepCodeBlock"/>
      </w:pPr>
    </w:p>
    <w:p w:rsidR="006526E5" w:rsidRPr="00462755" w:rsidRDefault="006526E5" w:rsidP="006526E5">
      <w:pPr>
        <w:pStyle w:val="LabStepCodeBlock"/>
        <w:rPr>
          <w:color w:val="7F7F7F" w:themeColor="text1" w:themeTint="80"/>
        </w:rPr>
      </w:pPr>
      <w:r w:rsidRPr="00462755">
        <w:rPr>
          <w:color w:val="7F7F7F" w:themeColor="text1" w:themeTint="80"/>
        </w:rPr>
        <w:t>};</w:t>
      </w:r>
    </w:p>
    <w:p w:rsidR="00A23F94" w:rsidRDefault="00A23F94" w:rsidP="00A23F94">
      <w:pPr>
        <w:pStyle w:val="LabStepNumbered"/>
      </w:pPr>
      <w:r>
        <w:t xml:space="preserve">In </w:t>
      </w:r>
      <w:r w:rsidR="00710899">
        <w:rPr>
          <w:b/>
        </w:rPr>
        <w:t>Wingtip</w:t>
      </w:r>
      <w:r w:rsidRPr="00636260">
        <w:rPr>
          <w:b/>
        </w:rPr>
        <w:t>.Customers.DataAccess.js</w:t>
      </w:r>
      <w:r>
        <w:t xml:space="preserve">, modify the </w:t>
      </w:r>
      <w:r>
        <w:rPr>
          <w:b/>
        </w:rPr>
        <w:t>getCustomer</w:t>
      </w:r>
      <w:r>
        <w:t xml:space="preserve"> function with the following code and then save your work.</w:t>
      </w:r>
    </w:p>
    <w:p w:rsidR="00A23F94" w:rsidRPr="003B605F" w:rsidRDefault="00A23F94" w:rsidP="00A23F94">
      <w:pPr>
        <w:pStyle w:val="LabStepCodeBlock"/>
        <w:rPr>
          <w:color w:val="7F7F7F" w:themeColor="text1" w:themeTint="80"/>
          <w:sz w:val="14"/>
        </w:rPr>
      </w:pPr>
      <w:r w:rsidRPr="00462755">
        <w:rPr>
          <w:color w:val="7F7F7F" w:themeColor="text1" w:themeTint="80"/>
        </w:rPr>
        <w:t>var getCustomer = function (Id) {</w:t>
      </w:r>
    </w:p>
    <w:p w:rsidR="00A23F94" w:rsidRDefault="00A23F94" w:rsidP="00A23F94">
      <w:pPr>
        <w:pStyle w:val="LabStepCodeBlock"/>
      </w:pPr>
    </w:p>
    <w:p w:rsidR="00A23F94" w:rsidRDefault="00A23F94" w:rsidP="00A23F94">
      <w:pPr>
        <w:pStyle w:val="LabStepCodeBlock"/>
      </w:pPr>
      <w:r>
        <w:t xml:space="preserve">  // begin work to call across network</w:t>
      </w:r>
    </w:p>
    <w:p w:rsidR="00A23F94" w:rsidRDefault="00A23F94" w:rsidP="00A23F94">
      <w:pPr>
        <w:pStyle w:val="LabStepCodeBlock"/>
      </w:pPr>
      <w:r>
        <w:t xml:space="preserve">  var requestUri = "/crm.svc/Customers(" + Id + ")";</w:t>
      </w:r>
    </w:p>
    <w:p w:rsidR="00A23F94" w:rsidRDefault="00A23F94" w:rsidP="00A23F94">
      <w:pPr>
        <w:pStyle w:val="LabStepCodeBlock"/>
      </w:pPr>
    </w:p>
    <w:p w:rsidR="00A23F94" w:rsidRDefault="00A23F94" w:rsidP="00A23F94">
      <w:pPr>
        <w:pStyle w:val="LabStepCodeBlock"/>
      </w:pPr>
      <w:r>
        <w:t xml:space="preserve">  // execute AJAX request </w:t>
      </w:r>
    </w:p>
    <w:p w:rsidR="00A23F94" w:rsidRDefault="00A23F94" w:rsidP="00A23F94">
      <w:pPr>
        <w:pStyle w:val="LabStepCodeBlock"/>
      </w:pPr>
      <w:r>
        <w:t xml:space="preserve">  var requestHeaders = {</w:t>
      </w:r>
    </w:p>
    <w:p w:rsidR="00A23F94" w:rsidRDefault="00A23F94" w:rsidP="00A23F94">
      <w:pPr>
        <w:pStyle w:val="LabStepCodeBlock"/>
      </w:pPr>
      <w:r>
        <w:t xml:space="preserve">    "accept": "application/json;odata=verbose"</w:t>
      </w:r>
    </w:p>
    <w:p w:rsidR="00A23F94" w:rsidRDefault="00A23F94" w:rsidP="00A23F94">
      <w:pPr>
        <w:pStyle w:val="LabStepCodeBlock"/>
      </w:pPr>
      <w:r>
        <w:t xml:space="preserve">  }</w:t>
      </w:r>
    </w:p>
    <w:p w:rsidR="00A23F94" w:rsidRDefault="00A23F94" w:rsidP="00A23F94">
      <w:pPr>
        <w:pStyle w:val="LabStepCodeBlock"/>
      </w:pPr>
    </w:p>
    <w:p w:rsidR="00A23F94" w:rsidRDefault="00A23F94" w:rsidP="00A23F94">
      <w:pPr>
        <w:pStyle w:val="LabStepCodeBlock"/>
      </w:pPr>
      <w:r>
        <w:t xml:space="preserve">  var deferred = $.ajax({</w:t>
      </w:r>
    </w:p>
    <w:p w:rsidR="00A23F94" w:rsidRDefault="00A23F94" w:rsidP="00A23F94">
      <w:pPr>
        <w:pStyle w:val="LabStepCodeBlock"/>
      </w:pPr>
      <w:r>
        <w:t xml:space="preserve">    url: requestUri,</w:t>
      </w:r>
    </w:p>
    <w:p w:rsidR="00A23F94" w:rsidRDefault="00A23F94" w:rsidP="00A23F94">
      <w:pPr>
        <w:pStyle w:val="LabStepCodeBlock"/>
      </w:pPr>
      <w:r>
        <w:t xml:space="preserve">    contentType: "application/json;odata=verbose",</w:t>
      </w:r>
    </w:p>
    <w:p w:rsidR="00A23F94" w:rsidRDefault="00A23F94" w:rsidP="00A23F94">
      <w:pPr>
        <w:pStyle w:val="LabStepCodeBlock"/>
      </w:pPr>
      <w:r>
        <w:t xml:space="preserve">    headers: requestHeaders,</w:t>
      </w:r>
    </w:p>
    <w:p w:rsidR="00A23F94" w:rsidRDefault="00A23F94" w:rsidP="00A23F94">
      <w:pPr>
        <w:pStyle w:val="LabStepCodeBlock"/>
      </w:pPr>
      <w:r>
        <w:t xml:space="preserve">  });</w:t>
      </w:r>
    </w:p>
    <w:p w:rsidR="00A23F94" w:rsidRDefault="00A23F94" w:rsidP="00A23F94">
      <w:pPr>
        <w:pStyle w:val="LabStepCodeBlock"/>
      </w:pPr>
    </w:p>
    <w:p w:rsidR="00A23F94" w:rsidRDefault="00A23F94" w:rsidP="00A23F94">
      <w:pPr>
        <w:pStyle w:val="LabStepCodeBlock"/>
      </w:pPr>
      <w:r>
        <w:t xml:space="preserve">  return deferred.promise();</w:t>
      </w:r>
    </w:p>
    <w:p w:rsidR="00A23F94" w:rsidRPr="00462755" w:rsidRDefault="00A23F94" w:rsidP="00A23F94">
      <w:pPr>
        <w:pStyle w:val="LabStepCodeBlock"/>
        <w:rPr>
          <w:color w:val="7F7F7F" w:themeColor="text1" w:themeTint="80"/>
        </w:rPr>
      </w:pPr>
      <w:r w:rsidRPr="00462755">
        <w:rPr>
          <w:color w:val="7F7F7F" w:themeColor="text1" w:themeTint="80"/>
        </w:rPr>
        <w:t>}</w:t>
      </w:r>
    </w:p>
    <w:p w:rsidR="005469E6" w:rsidRDefault="005469E6" w:rsidP="005469E6">
      <w:pPr>
        <w:pStyle w:val="LabStepNumbered"/>
      </w:pPr>
      <w:r>
        <w:t xml:space="preserve">In </w:t>
      </w:r>
      <w:r>
        <w:rPr>
          <w:b/>
        </w:rPr>
        <w:t>customers</w:t>
      </w:r>
      <w:r w:rsidRPr="00636260">
        <w:rPr>
          <w:b/>
        </w:rPr>
        <w:t>.js</w:t>
      </w:r>
      <w:r>
        <w:t xml:space="preserve">, modify the </w:t>
      </w:r>
      <w:r w:rsidRPr="006526E5">
        <w:rPr>
          <w:b/>
        </w:rPr>
        <w:t>getCustomers</w:t>
      </w:r>
      <w:r>
        <w:t xml:space="preserve"> function with the following code and then save your work.</w:t>
      </w:r>
    </w:p>
    <w:p w:rsidR="005469E6" w:rsidRPr="00462755" w:rsidRDefault="005469E6" w:rsidP="005469E6">
      <w:pPr>
        <w:pStyle w:val="LabStepCodeBlock"/>
        <w:rPr>
          <w:color w:val="7F7F7F" w:themeColor="text1" w:themeTint="80"/>
        </w:rPr>
      </w:pPr>
      <w:r w:rsidRPr="00462755">
        <w:rPr>
          <w:color w:val="7F7F7F" w:themeColor="text1" w:themeTint="80"/>
        </w:rPr>
        <w:t>function getCustomers() {</w:t>
      </w:r>
    </w:p>
    <w:p w:rsidR="005469E6" w:rsidRPr="005469E6" w:rsidRDefault="005469E6" w:rsidP="005469E6">
      <w:pPr>
        <w:pStyle w:val="LabStepCodeBlock"/>
        <w:rPr>
          <w:color w:val="7F7F7F" w:themeColor="text1" w:themeTint="80"/>
        </w:rPr>
      </w:pPr>
    </w:p>
    <w:p w:rsidR="005469E6" w:rsidRPr="0084735A" w:rsidRDefault="005469E6" w:rsidP="005469E6">
      <w:pPr>
        <w:pStyle w:val="LabStepCodeBlock"/>
      </w:pPr>
      <w:r w:rsidRPr="0084735A">
        <w:t xml:space="preserve">  // clear results and add spinning gears icon</w:t>
      </w:r>
    </w:p>
    <w:p w:rsidR="005469E6" w:rsidRDefault="005469E6" w:rsidP="005469E6">
      <w:pPr>
        <w:pStyle w:val="LabStepCodeBlock"/>
      </w:pPr>
      <w:r>
        <w:t xml:space="preserve">  $("#content_box").empty();</w:t>
      </w:r>
    </w:p>
    <w:p w:rsidR="005469E6" w:rsidRDefault="005469E6" w:rsidP="005469E6">
      <w:pPr>
        <w:pStyle w:val="LabStepCodeBlock"/>
      </w:pPr>
      <w:r>
        <w:t xml:space="preserve">  $("&lt;img&gt;", { "src": "Content/img/GEARS.gif" }).appendTo("#content_box");</w:t>
      </w:r>
    </w:p>
    <w:p w:rsidR="005469E6" w:rsidRDefault="005469E6" w:rsidP="005469E6">
      <w:pPr>
        <w:pStyle w:val="LabStepCodeBlock"/>
      </w:pPr>
    </w:p>
    <w:p w:rsidR="005469E6" w:rsidRPr="0084735A" w:rsidRDefault="005469E6" w:rsidP="005469E6">
      <w:pPr>
        <w:pStyle w:val="LabStepCodeBlock"/>
      </w:pPr>
      <w:r>
        <w:t xml:space="preserve"> </w:t>
      </w:r>
      <w:r w:rsidRPr="0084735A">
        <w:t xml:space="preserve"> // call data access function which returns promise</w:t>
      </w:r>
    </w:p>
    <w:p w:rsidR="005469E6" w:rsidRDefault="005469E6" w:rsidP="005469E6">
      <w:pPr>
        <w:pStyle w:val="LabStepCodeBlock"/>
      </w:pPr>
      <w:r>
        <w:t xml:space="preserve">  var promise = Wingtip.Customers.DataAccess.getCustomers()</w:t>
      </w:r>
    </w:p>
    <w:p w:rsidR="005469E6" w:rsidRDefault="005469E6" w:rsidP="005469E6">
      <w:pPr>
        <w:pStyle w:val="LabStepCodeBlock"/>
      </w:pPr>
    </w:p>
    <w:p w:rsidR="005469E6" w:rsidRPr="0084735A" w:rsidRDefault="005469E6" w:rsidP="005469E6">
      <w:pPr>
        <w:pStyle w:val="LabStepCodeBlock"/>
      </w:pPr>
      <w:r w:rsidRPr="0084735A">
        <w:t xml:space="preserve">  // use promise to implement what happens when OData result is ready</w:t>
      </w:r>
    </w:p>
    <w:p w:rsidR="005469E6" w:rsidRDefault="005469E6" w:rsidP="005469E6">
      <w:pPr>
        <w:pStyle w:val="LabStepCodeBlock"/>
      </w:pPr>
      <w:r>
        <w:t xml:space="preserve">  promise.then(onGetCustomersComplete, onError);</w:t>
      </w:r>
    </w:p>
    <w:p w:rsidR="005469E6" w:rsidRDefault="005469E6" w:rsidP="005469E6">
      <w:pPr>
        <w:pStyle w:val="LabStepCodeBlock"/>
      </w:pPr>
    </w:p>
    <w:p w:rsidR="005469E6" w:rsidRPr="00462755" w:rsidRDefault="005469E6" w:rsidP="005469E6">
      <w:pPr>
        <w:pStyle w:val="LabStepCodeBlock"/>
        <w:rPr>
          <w:color w:val="7F7F7F" w:themeColor="text1" w:themeTint="80"/>
        </w:rPr>
      </w:pPr>
      <w:r w:rsidRPr="00462755">
        <w:rPr>
          <w:color w:val="7F7F7F" w:themeColor="text1" w:themeTint="80"/>
        </w:rPr>
        <w:t>}</w:t>
      </w:r>
    </w:p>
    <w:p w:rsidR="005469E6" w:rsidRDefault="005469E6" w:rsidP="005469E6">
      <w:pPr>
        <w:pStyle w:val="LabStepNumbered"/>
      </w:pPr>
      <w:r>
        <w:t xml:space="preserve">In </w:t>
      </w:r>
      <w:r>
        <w:rPr>
          <w:b/>
        </w:rPr>
        <w:t>customers</w:t>
      </w:r>
      <w:r w:rsidRPr="00636260">
        <w:rPr>
          <w:b/>
        </w:rPr>
        <w:t>.js</w:t>
      </w:r>
      <w:r>
        <w:t xml:space="preserve">, modify the </w:t>
      </w:r>
      <w:r w:rsidR="00A51275" w:rsidRPr="00A51275">
        <w:rPr>
          <w:b/>
        </w:rPr>
        <w:t>onG</w:t>
      </w:r>
      <w:r w:rsidRPr="006526E5">
        <w:rPr>
          <w:b/>
        </w:rPr>
        <w:t>etCustomers</w:t>
      </w:r>
      <w:r w:rsidR="00A51275">
        <w:rPr>
          <w:b/>
        </w:rPr>
        <w:t>Complete</w:t>
      </w:r>
      <w:r>
        <w:t xml:space="preserve"> function with the following code and then save your work. </w:t>
      </w:r>
      <w:r w:rsidR="00A86367">
        <w:t>R</w:t>
      </w:r>
      <w:r>
        <w:t xml:space="preserve">emember that you can copy and paste this code from </w:t>
      </w:r>
      <w:r w:rsidRPr="006526E5">
        <w:rPr>
          <w:b/>
        </w:rPr>
        <w:t>C:\Student\Modules\REST\Lab\Snippets</w:t>
      </w:r>
      <w:r>
        <w:rPr>
          <w:b/>
        </w:rPr>
        <w:t>\</w:t>
      </w:r>
      <w:r w:rsidRPr="005469E6">
        <w:rPr>
          <w:b/>
        </w:rPr>
        <w:t>View.onGetCustomersComplete.txt</w:t>
      </w:r>
      <w:r>
        <w:t>.</w:t>
      </w:r>
    </w:p>
    <w:p w:rsidR="005469E6" w:rsidRPr="00462755" w:rsidRDefault="005469E6" w:rsidP="005469E6">
      <w:pPr>
        <w:pStyle w:val="LabStepCodeBlock"/>
        <w:rPr>
          <w:color w:val="7F7F7F" w:themeColor="text1" w:themeTint="80"/>
        </w:rPr>
      </w:pPr>
      <w:r w:rsidRPr="00462755">
        <w:rPr>
          <w:color w:val="7F7F7F" w:themeColor="text1" w:themeTint="80"/>
        </w:rPr>
        <w:t>function onGetCustomersComplete(data) {</w:t>
      </w:r>
    </w:p>
    <w:p w:rsidR="005469E6" w:rsidRDefault="005469E6" w:rsidP="005469E6">
      <w:pPr>
        <w:pStyle w:val="LabStepCodeBlock"/>
      </w:pPr>
      <w:r>
        <w:t xml:space="preserve">  </w:t>
      </w:r>
    </w:p>
    <w:p w:rsidR="005469E6" w:rsidRDefault="005469E6" w:rsidP="005469E6">
      <w:pPr>
        <w:pStyle w:val="LabStepCodeBlock"/>
      </w:pPr>
      <w:r>
        <w:t xml:space="preserve">  $("#content_box").empty();</w:t>
      </w:r>
    </w:p>
    <w:p w:rsidR="005469E6" w:rsidRDefault="005469E6" w:rsidP="005469E6">
      <w:pPr>
        <w:pStyle w:val="LabStepCodeBlock"/>
      </w:pPr>
    </w:p>
    <w:p w:rsidR="005469E6" w:rsidRDefault="005469E6" w:rsidP="005469E6">
      <w:pPr>
        <w:pStyle w:val="LabStepCodeBlock"/>
      </w:pPr>
      <w:r>
        <w:t xml:space="preserve">  var odataResults = data.d;</w:t>
      </w:r>
    </w:p>
    <w:p w:rsidR="005469E6" w:rsidRDefault="005469E6" w:rsidP="005469E6">
      <w:pPr>
        <w:pStyle w:val="LabStepCodeBlock"/>
      </w:pPr>
    </w:p>
    <w:p w:rsidR="005469E6" w:rsidRDefault="005469E6" w:rsidP="005469E6">
      <w:pPr>
        <w:pStyle w:val="LabStepCodeBlock"/>
      </w:pPr>
      <w:r>
        <w:t xml:space="preserve">  // set rendering template</w:t>
      </w:r>
    </w:p>
    <w:p w:rsidR="005469E6" w:rsidRDefault="005469E6" w:rsidP="005469E6">
      <w:pPr>
        <w:pStyle w:val="LabStepCodeBlock"/>
      </w:pPr>
      <w:r>
        <w:t xml:space="preserve">  var tableHeader = "&lt;thead&gt;" +</w:t>
      </w:r>
    </w:p>
    <w:p w:rsidR="005469E6" w:rsidRDefault="005469E6" w:rsidP="005469E6">
      <w:pPr>
        <w:pStyle w:val="LabStepCodeBlock"/>
      </w:pPr>
      <w:r>
        <w:t xml:space="preserve">                      "&lt;td&gt;&amp;nbsp;&lt;/td&gt;" +</w:t>
      </w:r>
    </w:p>
    <w:p w:rsidR="005469E6" w:rsidRDefault="005469E6" w:rsidP="005469E6">
      <w:pPr>
        <w:pStyle w:val="LabStepCodeBlock"/>
      </w:pPr>
      <w:r>
        <w:t xml:space="preserve">                      "&lt;td&gt;&amp;nbsp;&lt;/td&gt;" +</w:t>
      </w:r>
    </w:p>
    <w:p w:rsidR="005469E6" w:rsidRDefault="005469E6" w:rsidP="005469E6">
      <w:pPr>
        <w:pStyle w:val="LabStepCodeBlock"/>
      </w:pPr>
      <w:r>
        <w:t xml:space="preserve">                      "&lt;td&gt;First Name&lt;/td&gt;" +</w:t>
      </w:r>
    </w:p>
    <w:p w:rsidR="005469E6" w:rsidRDefault="005469E6" w:rsidP="005469E6">
      <w:pPr>
        <w:pStyle w:val="LabStepCodeBlock"/>
      </w:pPr>
      <w:r>
        <w:t xml:space="preserve">                      "&lt;td&gt;Last Name&lt;/td&gt;" +</w:t>
      </w:r>
    </w:p>
    <w:p w:rsidR="005469E6" w:rsidRDefault="005469E6" w:rsidP="005469E6">
      <w:pPr>
        <w:pStyle w:val="LabStepCodeBlock"/>
      </w:pPr>
      <w:r>
        <w:t xml:space="preserve">                      "&lt;td&gt;Company&lt;/td&gt;" +</w:t>
      </w:r>
    </w:p>
    <w:p w:rsidR="005469E6" w:rsidRDefault="005469E6" w:rsidP="005469E6">
      <w:pPr>
        <w:pStyle w:val="LabStepCodeBlock"/>
      </w:pPr>
      <w:r>
        <w:t xml:space="preserve">                      "&lt;td&gt;Work Phone&lt;/td&gt;" +</w:t>
      </w:r>
    </w:p>
    <w:p w:rsidR="005469E6" w:rsidRDefault="005469E6" w:rsidP="005469E6">
      <w:pPr>
        <w:pStyle w:val="LabStepCodeBlock"/>
      </w:pPr>
      <w:r>
        <w:t xml:space="preserve">                      "&lt;td&gt;Home Phone&lt;/td&gt;" +</w:t>
      </w:r>
    </w:p>
    <w:p w:rsidR="005469E6" w:rsidRDefault="005469E6" w:rsidP="005469E6">
      <w:pPr>
        <w:pStyle w:val="LabStepCodeBlock"/>
      </w:pPr>
      <w:r>
        <w:t xml:space="preserve">                      "&lt;td&gt;Email&lt;/td&gt;" +</w:t>
      </w:r>
    </w:p>
    <w:p w:rsidR="005469E6" w:rsidRDefault="005469E6" w:rsidP="005469E6">
      <w:pPr>
        <w:pStyle w:val="LabStepCodeBlock"/>
      </w:pPr>
      <w:r>
        <w:t xml:space="preserve">                    "&lt;/thead&gt;";</w:t>
      </w:r>
    </w:p>
    <w:p w:rsidR="005469E6" w:rsidRDefault="005469E6" w:rsidP="005469E6">
      <w:pPr>
        <w:pStyle w:val="LabStepCodeBlock"/>
      </w:pPr>
    </w:p>
    <w:p w:rsidR="005469E6" w:rsidRDefault="005469E6" w:rsidP="005469E6">
      <w:pPr>
        <w:pStyle w:val="LabStepCodeBlock"/>
      </w:pPr>
      <w:r>
        <w:t xml:space="preserve">  var table = $("&lt;table&gt;", { ID: "customersTable" }).append($(tableHeader));</w:t>
      </w:r>
    </w:p>
    <w:p w:rsidR="005469E6" w:rsidRDefault="005469E6" w:rsidP="005469E6">
      <w:pPr>
        <w:pStyle w:val="LabStepCodeBlock"/>
      </w:pPr>
    </w:p>
    <w:p w:rsidR="005469E6" w:rsidRDefault="005469E6" w:rsidP="005469E6">
      <w:pPr>
        <w:pStyle w:val="LabStepCodeBlock"/>
      </w:pPr>
      <w:r>
        <w:t xml:space="preserve">  // create rendering template for table row using jsRender syntax</w:t>
      </w:r>
    </w:p>
    <w:p w:rsidR="005469E6" w:rsidRDefault="005469E6" w:rsidP="005469E6">
      <w:pPr>
        <w:pStyle w:val="LabStepCodeBlock"/>
      </w:pPr>
      <w:r>
        <w:t xml:space="preserve">  var rowTemplateString = "&lt;tr&gt;" +</w:t>
      </w:r>
    </w:p>
    <w:p w:rsidR="005469E6" w:rsidRDefault="005469E6" w:rsidP="005469E6">
      <w:pPr>
        <w:pStyle w:val="LabStepCodeBlock"/>
      </w:pPr>
      <w:r>
        <w:t xml:space="preserve">                            "&lt;td&gt;&lt;a href='javascript: onUpdateCustomerRequest({{&gt;ID}});'&gt;" + </w:t>
      </w:r>
    </w:p>
    <w:p w:rsidR="005469E6" w:rsidRDefault="005469E6" w:rsidP="005469E6">
      <w:pPr>
        <w:pStyle w:val="LabStepCodeBlock"/>
      </w:pPr>
      <w:r>
        <w:t xml:space="preserve">                                 "&lt;img src='Content/img/EDITITEM.gif' alt='Edit' /&gt;&lt;/a&gt;&lt;/td&gt;" +</w:t>
      </w:r>
    </w:p>
    <w:p w:rsidR="005469E6" w:rsidRDefault="005469E6" w:rsidP="005469E6">
      <w:pPr>
        <w:pStyle w:val="LabStepCodeBlock"/>
      </w:pPr>
      <w:r>
        <w:t xml:space="preserve">                            "&lt;td&gt;&lt;a href='javascript: onDeleteCustomer({{&gt;ID}});'&gt;" + </w:t>
      </w:r>
    </w:p>
    <w:p w:rsidR="005469E6" w:rsidRDefault="005469E6" w:rsidP="005469E6">
      <w:pPr>
        <w:pStyle w:val="LabStepCodeBlock"/>
      </w:pPr>
      <w:r>
        <w:t xml:space="preserve">                                 "&lt;img src='Content/img/DELITEM.gif' alt='Delete' /&gt;&lt;/a&gt;&lt;/td&gt;" +</w:t>
      </w:r>
    </w:p>
    <w:p w:rsidR="005469E6" w:rsidRDefault="005469E6" w:rsidP="005469E6">
      <w:pPr>
        <w:pStyle w:val="LabStepCodeBlock"/>
      </w:pPr>
      <w:r>
        <w:t xml:space="preserve">                            "&lt;td&gt;{{&gt;FirstName}}&lt;/td&gt;" +</w:t>
      </w:r>
    </w:p>
    <w:p w:rsidR="005469E6" w:rsidRDefault="005469E6" w:rsidP="005469E6">
      <w:pPr>
        <w:pStyle w:val="LabStepCodeBlock"/>
      </w:pPr>
      <w:r>
        <w:t xml:space="preserve">                            "&lt;td&gt;{{&gt;LastName}}&lt;/td&gt;" +</w:t>
      </w:r>
    </w:p>
    <w:p w:rsidR="005469E6" w:rsidRDefault="005469E6" w:rsidP="005469E6">
      <w:pPr>
        <w:pStyle w:val="LabStepCodeBlock"/>
      </w:pPr>
      <w:r>
        <w:t xml:space="preserve">                            "&lt;td&gt;{{&gt;Company}}&lt;/td&gt;" +</w:t>
      </w:r>
    </w:p>
    <w:p w:rsidR="005469E6" w:rsidRDefault="005469E6" w:rsidP="005469E6">
      <w:pPr>
        <w:pStyle w:val="LabStepCodeBlock"/>
      </w:pPr>
      <w:r>
        <w:t xml:space="preserve">                            "&lt;td&gt;{{&gt;WorkPhone}}&lt;/td&gt;" +</w:t>
      </w:r>
    </w:p>
    <w:p w:rsidR="005469E6" w:rsidRDefault="005469E6" w:rsidP="005469E6">
      <w:pPr>
        <w:pStyle w:val="LabStepCodeBlock"/>
      </w:pPr>
      <w:r>
        <w:t xml:space="preserve">                            "&lt;td&gt;{{&gt;HomePhone}}&lt;/td&gt;" +</w:t>
      </w:r>
    </w:p>
    <w:p w:rsidR="005469E6" w:rsidRDefault="005469E6" w:rsidP="005469E6">
      <w:pPr>
        <w:pStyle w:val="LabStepCodeBlock"/>
      </w:pPr>
      <w:r>
        <w:t xml:space="preserve">                            "&lt;td&gt;{{&gt;EmailAddress}}&lt;/td&gt;" +</w:t>
      </w:r>
    </w:p>
    <w:p w:rsidR="005469E6" w:rsidRDefault="005469E6" w:rsidP="005469E6">
      <w:pPr>
        <w:pStyle w:val="LabStepCodeBlock"/>
      </w:pPr>
      <w:r>
        <w:t xml:space="preserve">                          "&lt;/tr&gt;";</w:t>
      </w:r>
    </w:p>
    <w:p w:rsidR="005469E6" w:rsidRDefault="005469E6" w:rsidP="005469E6">
      <w:pPr>
        <w:pStyle w:val="LabStepCodeBlock"/>
      </w:pPr>
    </w:p>
    <w:p w:rsidR="005469E6" w:rsidRDefault="005469E6" w:rsidP="005469E6">
      <w:pPr>
        <w:pStyle w:val="LabStepCodeBlock"/>
      </w:pPr>
      <w:r>
        <w:t xml:space="preserve">  // load row template and give it a name of "rowTemplate"</w:t>
      </w:r>
    </w:p>
    <w:p w:rsidR="005469E6" w:rsidRDefault="005469E6" w:rsidP="005469E6">
      <w:pPr>
        <w:pStyle w:val="LabStepCodeBlock"/>
      </w:pPr>
      <w:r>
        <w:t xml:space="preserve">  $.templates({ "rowTemplate": rowTemplateString });</w:t>
      </w:r>
    </w:p>
    <w:p w:rsidR="005469E6" w:rsidRDefault="005469E6" w:rsidP="005469E6">
      <w:pPr>
        <w:pStyle w:val="LabStepCodeBlock"/>
      </w:pPr>
    </w:p>
    <w:p w:rsidR="005469E6" w:rsidRDefault="005469E6" w:rsidP="005469E6">
      <w:pPr>
        <w:pStyle w:val="LabStepCodeBlock"/>
      </w:pPr>
      <w:r>
        <w:t xml:space="preserve">  var renderedTable = $.render.rowTemplate(odataResults);</w:t>
      </w:r>
    </w:p>
    <w:p w:rsidR="005469E6" w:rsidRDefault="005469E6" w:rsidP="005469E6">
      <w:pPr>
        <w:pStyle w:val="LabStepCodeBlock"/>
      </w:pPr>
      <w:r>
        <w:t xml:space="preserve">  // render table rows using row template and OData data result</w:t>
      </w:r>
    </w:p>
    <w:p w:rsidR="005469E6" w:rsidRDefault="005469E6" w:rsidP="005469E6">
      <w:pPr>
        <w:pStyle w:val="LabStepCodeBlock"/>
      </w:pPr>
      <w:r>
        <w:t xml:space="preserve">  table.append(renderedTable);</w:t>
      </w:r>
    </w:p>
    <w:p w:rsidR="005469E6" w:rsidRDefault="005469E6" w:rsidP="005469E6">
      <w:pPr>
        <w:pStyle w:val="LabStepCodeBlock"/>
      </w:pPr>
    </w:p>
    <w:p w:rsidR="005469E6" w:rsidRDefault="005469E6" w:rsidP="005469E6">
      <w:pPr>
        <w:pStyle w:val="LabStepCodeBlock"/>
      </w:pPr>
      <w:r>
        <w:lastRenderedPageBreak/>
        <w:t xml:space="preserve">  // append table to div in DOM</w:t>
      </w:r>
    </w:p>
    <w:p w:rsidR="005469E6" w:rsidRDefault="005469E6" w:rsidP="005469E6">
      <w:pPr>
        <w:pStyle w:val="LabStepCodeBlock"/>
      </w:pPr>
      <w:r>
        <w:t xml:space="preserve">  $("#content_box").append(table);</w:t>
      </w:r>
    </w:p>
    <w:p w:rsidR="005469E6" w:rsidRDefault="005469E6" w:rsidP="005469E6">
      <w:pPr>
        <w:pStyle w:val="LabStepCodeBlock"/>
      </w:pPr>
    </w:p>
    <w:p w:rsidR="005469E6" w:rsidRPr="00462755" w:rsidRDefault="005469E6" w:rsidP="005469E6">
      <w:pPr>
        <w:pStyle w:val="LabStepCodeBlock"/>
        <w:rPr>
          <w:color w:val="7F7F7F" w:themeColor="text1" w:themeTint="80"/>
        </w:rPr>
      </w:pPr>
      <w:r w:rsidRPr="00462755">
        <w:rPr>
          <w:color w:val="7F7F7F" w:themeColor="text1" w:themeTint="80"/>
        </w:rPr>
        <w:t>}</w:t>
      </w:r>
    </w:p>
    <w:p w:rsidR="005469E6" w:rsidRDefault="005469E6" w:rsidP="005469E6">
      <w:pPr>
        <w:pStyle w:val="LabStepNumbered"/>
      </w:pPr>
      <w:r>
        <w:t xml:space="preserve">At this point, you should have implemented enough functionality to display a list of customers. Press the </w:t>
      </w:r>
      <w:r w:rsidRPr="005469E6">
        <w:rPr>
          <w:b/>
        </w:rPr>
        <w:t>{F5}</w:t>
      </w:r>
      <w:r>
        <w:t xml:space="preserve"> key to begin a debugging session. You should be able to see that the application now displays a table of customer information when the </w:t>
      </w:r>
      <w:r w:rsidRPr="005469E6">
        <w:rPr>
          <w:b/>
        </w:rPr>
        <w:t>customers.aspx</w:t>
      </w:r>
      <w:r>
        <w:t xml:space="preserve"> page has initialized.</w:t>
      </w:r>
    </w:p>
    <w:p w:rsidR="005469E6" w:rsidRDefault="005469E6" w:rsidP="005469E6">
      <w:pPr>
        <w:pStyle w:val="LabStepScreenshot"/>
      </w:pPr>
      <w:r>
        <w:rPr>
          <w:noProof/>
        </w:rPr>
        <w:drawing>
          <wp:inline distT="0" distB="0" distL="0" distR="0">
            <wp:extent cx="4902591" cy="1885682"/>
            <wp:effectExtent l="19050" t="19050" r="1270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6146" cy="1894742"/>
                    </a:xfrm>
                    <a:prstGeom prst="rect">
                      <a:avLst/>
                    </a:prstGeom>
                    <a:noFill/>
                    <a:ln>
                      <a:solidFill>
                        <a:schemeClr val="bg1">
                          <a:lumMod val="75000"/>
                        </a:schemeClr>
                      </a:solidFill>
                    </a:ln>
                  </pic:spPr>
                </pic:pic>
              </a:graphicData>
            </a:graphic>
          </wp:inline>
        </w:drawing>
      </w:r>
    </w:p>
    <w:p w:rsidR="005469E6" w:rsidRDefault="005469E6" w:rsidP="005469E6">
      <w:pPr>
        <w:pStyle w:val="LabStepNumbered"/>
      </w:pPr>
      <w:r>
        <w:t>Close the browser window to close the debugging session and return to Visual Studio.</w:t>
      </w:r>
    </w:p>
    <w:p w:rsidR="005469E6" w:rsidRDefault="005469E6" w:rsidP="005469E6">
      <w:pPr>
        <w:pStyle w:val="LabExerciseCallout"/>
      </w:pPr>
      <w:r>
        <w:t>Now, you have implemented the read functionality, it's time to move on and implement the functionality to add new customers.</w:t>
      </w:r>
    </w:p>
    <w:p w:rsidR="005469E6" w:rsidRDefault="005469E6" w:rsidP="005469E6">
      <w:pPr>
        <w:pStyle w:val="LabStepNumbered"/>
      </w:pPr>
      <w:r>
        <w:t xml:space="preserve">In </w:t>
      </w:r>
      <w:r w:rsidR="00710899">
        <w:rPr>
          <w:b/>
        </w:rPr>
        <w:t>Wingtip</w:t>
      </w:r>
      <w:r w:rsidRPr="00636260">
        <w:rPr>
          <w:b/>
        </w:rPr>
        <w:t>.Customers.DataAccess.js</w:t>
      </w:r>
      <w:r>
        <w:t xml:space="preserve">, modify the </w:t>
      </w:r>
      <w:r w:rsidR="00A23F94">
        <w:rPr>
          <w:b/>
        </w:rPr>
        <w:t>addCustomer</w:t>
      </w:r>
      <w:r>
        <w:t xml:space="preserve"> function with the following code and then save your work.</w:t>
      </w:r>
    </w:p>
    <w:p w:rsidR="00A23F94" w:rsidRPr="00462755" w:rsidRDefault="00A23F94" w:rsidP="00A23F94">
      <w:pPr>
        <w:pStyle w:val="LabStepCodeBlock"/>
        <w:rPr>
          <w:color w:val="7F7F7F" w:themeColor="text1" w:themeTint="80"/>
        </w:rPr>
      </w:pPr>
      <w:r w:rsidRPr="00462755">
        <w:rPr>
          <w:color w:val="7F7F7F" w:themeColor="text1" w:themeTint="80"/>
        </w:rPr>
        <w:t>var addCustomer = function (FirstName, LastName, Company, WorkPhone, HomePhone, Email) {</w:t>
      </w:r>
    </w:p>
    <w:p w:rsidR="00A23F94" w:rsidRDefault="00A23F94" w:rsidP="00A23F94">
      <w:pPr>
        <w:pStyle w:val="LabStepCodeBlock"/>
      </w:pPr>
    </w:p>
    <w:p w:rsidR="00A23F94" w:rsidRDefault="00A23F94" w:rsidP="00A23F94">
      <w:pPr>
        <w:pStyle w:val="LabStepCodeBlock"/>
      </w:pPr>
      <w:r>
        <w:t xml:space="preserve">  var requestUri = "/crm.svc/Customers/";</w:t>
      </w:r>
    </w:p>
    <w:p w:rsidR="00A23F94" w:rsidRDefault="00A23F94" w:rsidP="00A23F94">
      <w:pPr>
        <w:pStyle w:val="LabStepCodeBlock"/>
      </w:pPr>
    </w:p>
    <w:p w:rsidR="00A23F94" w:rsidRDefault="00A23F94" w:rsidP="00A23F94">
      <w:pPr>
        <w:pStyle w:val="LabStepCodeBlock"/>
      </w:pPr>
      <w:r>
        <w:t xml:space="preserve">  var requestHeaders = {</w:t>
      </w:r>
    </w:p>
    <w:p w:rsidR="00A23F94" w:rsidRDefault="00A23F94" w:rsidP="00A23F94">
      <w:pPr>
        <w:pStyle w:val="LabStepCodeBlock"/>
      </w:pPr>
      <w:r>
        <w:t xml:space="preserve">    "accept": "application/json;odata=verbose",</w:t>
      </w:r>
    </w:p>
    <w:p w:rsidR="00A23F94" w:rsidRDefault="00A23F94" w:rsidP="00A23F94">
      <w:pPr>
        <w:pStyle w:val="LabStepCodeBlock"/>
      </w:pPr>
      <w:r>
        <w:t xml:space="preserve">  }</w:t>
      </w:r>
    </w:p>
    <w:p w:rsidR="00A23F94" w:rsidRDefault="00A23F94" w:rsidP="00A23F94">
      <w:pPr>
        <w:pStyle w:val="LabStepCodeBlock"/>
      </w:pPr>
    </w:p>
    <w:p w:rsidR="00A23F94" w:rsidRDefault="00A23F94" w:rsidP="00A23F94">
      <w:pPr>
        <w:pStyle w:val="LabStepCodeBlock"/>
      </w:pPr>
      <w:r>
        <w:t xml:space="preserve">  var customerData = {</w:t>
      </w:r>
    </w:p>
    <w:p w:rsidR="00A23F94" w:rsidRDefault="00A23F94" w:rsidP="00A23F94">
      <w:pPr>
        <w:pStyle w:val="LabStepCodeBlock"/>
      </w:pPr>
      <w:r>
        <w:t xml:space="preserve">    LastName: LastName,</w:t>
      </w:r>
    </w:p>
    <w:p w:rsidR="00A23F94" w:rsidRDefault="00A23F94" w:rsidP="00A23F94">
      <w:pPr>
        <w:pStyle w:val="LabStepCodeBlock"/>
      </w:pPr>
      <w:r>
        <w:t xml:space="preserve">    FirstName: FirstName,</w:t>
      </w:r>
    </w:p>
    <w:p w:rsidR="00A23F94" w:rsidRDefault="00A23F94" w:rsidP="00A23F94">
      <w:pPr>
        <w:pStyle w:val="LabStepCodeBlock"/>
      </w:pPr>
      <w:r>
        <w:t xml:space="preserve">    Company: Company,</w:t>
      </w:r>
    </w:p>
    <w:p w:rsidR="00A23F94" w:rsidRDefault="00A23F94" w:rsidP="00A23F94">
      <w:pPr>
        <w:pStyle w:val="LabStepCodeBlock"/>
      </w:pPr>
      <w:r>
        <w:t xml:space="preserve">    WorkPhone: WorkPhone,</w:t>
      </w:r>
    </w:p>
    <w:p w:rsidR="00A23F94" w:rsidRDefault="00A23F94" w:rsidP="00A23F94">
      <w:pPr>
        <w:pStyle w:val="LabStepCodeBlock"/>
      </w:pPr>
      <w:r>
        <w:t xml:space="preserve">    HomePhone: HomePhone,</w:t>
      </w:r>
    </w:p>
    <w:p w:rsidR="00A23F94" w:rsidRDefault="00A23F94" w:rsidP="00A23F94">
      <w:pPr>
        <w:pStyle w:val="LabStepCodeBlock"/>
      </w:pPr>
      <w:r>
        <w:t xml:space="preserve">    EmailAddress: Email</w:t>
      </w:r>
    </w:p>
    <w:p w:rsidR="00A23F94" w:rsidRDefault="00A23F94" w:rsidP="00A23F94">
      <w:pPr>
        <w:pStyle w:val="LabStepCodeBlock"/>
      </w:pPr>
      <w:r>
        <w:t xml:space="preserve">  };</w:t>
      </w:r>
    </w:p>
    <w:p w:rsidR="00A23F94" w:rsidRDefault="00A23F94" w:rsidP="00A23F94">
      <w:pPr>
        <w:pStyle w:val="LabStepCodeBlock"/>
      </w:pPr>
    </w:p>
    <w:p w:rsidR="00A23F94" w:rsidRDefault="00A23F94" w:rsidP="00A23F94">
      <w:pPr>
        <w:pStyle w:val="LabStepCodeBlock"/>
      </w:pPr>
      <w:r>
        <w:t xml:space="preserve">  var requestBody = JSON.stringify(customerData);</w:t>
      </w:r>
    </w:p>
    <w:p w:rsidR="00A23F94" w:rsidRDefault="00A23F94" w:rsidP="00A23F94">
      <w:pPr>
        <w:pStyle w:val="LabStepCodeBlock"/>
      </w:pPr>
    </w:p>
    <w:p w:rsidR="00A23F94" w:rsidRDefault="00A23F94" w:rsidP="00A23F94">
      <w:pPr>
        <w:pStyle w:val="LabStepCodeBlock"/>
      </w:pPr>
      <w:r>
        <w:t xml:space="preserve">  var deferred = $.ajax({</w:t>
      </w:r>
    </w:p>
    <w:p w:rsidR="00A23F94" w:rsidRDefault="00A23F94" w:rsidP="00A23F94">
      <w:pPr>
        <w:pStyle w:val="LabStepCodeBlock"/>
      </w:pPr>
      <w:r>
        <w:t xml:space="preserve">    url: requestUri,</w:t>
      </w:r>
    </w:p>
    <w:p w:rsidR="00A23F94" w:rsidRDefault="00A23F94" w:rsidP="00A23F94">
      <w:pPr>
        <w:pStyle w:val="LabStepCodeBlock"/>
      </w:pPr>
      <w:r>
        <w:t xml:space="preserve">    type: "POST",</w:t>
      </w:r>
    </w:p>
    <w:p w:rsidR="00A23F94" w:rsidRDefault="00A23F94" w:rsidP="00A23F94">
      <w:pPr>
        <w:pStyle w:val="LabStepCodeBlock"/>
      </w:pPr>
      <w:r>
        <w:t xml:space="preserve">    contentType: "application/json;odata=verbose",</w:t>
      </w:r>
    </w:p>
    <w:p w:rsidR="00A23F94" w:rsidRDefault="00A23F94" w:rsidP="00A23F94">
      <w:pPr>
        <w:pStyle w:val="LabStepCodeBlock"/>
      </w:pPr>
      <w:r>
        <w:t xml:space="preserve">    headers: requestHeaders,</w:t>
      </w:r>
    </w:p>
    <w:p w:rsidR="00A23F94" w:rsidRDefault="00A23F94" w:rsidP="00A23F94">
      <w:pPr>
        <w:pStyle w:val="LabStepCodeBlock"/>
      </w:pPr>
      <w:r>
        <w:t xml:space="preserve">    data: requestBody,</w:t>
      </w:r>
    </w:p>
    <w:p w:rsidR="00A23F94" w:rsidRDefault="00A23F94" w:rsidP="00A23F94">
      <w:pPr>
        <w:pStyle w:val="LabStepCodeBlock"/>
      </w:pPr>
      <w:r>
        <w:t xml:space="preserve">  });</w:t>
      </w:r>
    </w:p>
    <w:p w:rsidR="00A23F94" w:rsidRDefault="00A23F94" w:rsidP="00A23F94">
      <w:pPr>
        <w:pStyle w:val="LabStepCodeBlock"/>
      </w:pPr>
    </w:p>
    <w:p w:rsidR="00A23F94" w:rsidRDefault="00A23F94" w:rsidP="00A23F94">
      <w:pPr>
        <w:pStyle w:val="LabStepCodeBlock"/>
      </w:pPr>
      <w:r>
        <w:t xml:space="preserve">  return deferred.promise();</w:t>
      </w:r>
    </w:p>
    <w:p w:rsidR="00A23F94" w:rsidRDefault="00A23F94" w:rsidP="00A23F94">
      <w:pPr>
        <w:pStyle w:val="LabStepCodeBlock"/>
      </w:pPr>
    </w:p>
    <w:p w:rsidR="00A23F94" w:rsidRPr="00462755" w:rsidRDefault="00A23F94" w:rsidP="00A23F94">
      <w:pPr>
        <w:pStyle w:val="LabStepCodeBlock"/>
        <w:rPr>
          <w:color w:val="7F7F7F" w:themeColor="text1" w:themeTint="80"/>
        </w:rPr>
      </w:pPr>
      <w:r w:rsidRPr="00462755">
        <w:rPr>
          <w:color w:val="7F7F7F" w:themeColor="text1" w:themeTint="80"/>
        </w:rPr>
        <w:t>};</w:t>
      </w:r>
    </w:p>
    <w:p w:rsidR="005469E6" w:rsidRDefault="005469E6" w:rsidP="00A23F94">
      <w:pPr>
        <w:pStyle w:val="LabStepNumbered"/>
      </w:pPr>
      <w:r>
        <w:t xml:space="preserve">In </w:t>
      </w:r>
      <w:r w:rsidR="00A23F94">
        <w:rPr>
          <w:b/>
        </w:rPr>
        <w:t>customers</w:t>
      </w:r>
      <w:r w:rsidRPr="00636260">
        <w:rPr>
          <w:b/>
        </w:rPr>
        <w:t>.js</w:t>
      </w:r>
      <w:r>
        <w:t xml:space="preserve">, modify the </w:t>
      </w:r>
      <w:r w:rsidR="00A23F94" w:rsidRPr="00A23F94">
        <w:rPr>
          <w:b/>
        </w:rPr>
        <w:t>onAddCustomerRequest</w:t>
      </w:r>
      <w:r w:rsidR="00A23F94">
        <w:rPr>
          <w:b/>
        </w:rPr>
        <w:t xml:space="preserve"> </w:t>
      </w:r>
      <w:r>
        <w:t>function with the following code and then save your work.</w:t>
      </w:r>
    </w:p>
    <w:p w:rsidR="00BB64BD" w:rsidRPr="00462755" w:rsidRDefault="00BB64BD" w:rsidP="00BB64BD">
      <w:pPr>
        <w:pStyle w:val="LabStepCodeBlock"/>
        <w:rPr>
          <w:color w:val="7F7F7F" w:themeColor="text1" w:themeTint="80"/>
        </w:rPr>
      </w:pPr>
      <w:r w:rsidRPr="00462755">
        <w:rPr>
          <w:color w:val="7F7F7F" w:themeColor="text1" w:themeTint="80"/>
        </w:rPr>
        <w:t>function onAddCustomerRequest(event) {</w:t>
      </w:r>
    </w:p>
    <w:p w:rsidR="00BB64BD" w:rsidRDefault="00BB64BD" w:rsidP="00BB64BD">
      <w:pPr>
        <w:pStyle w:val="LabStepCodeBlock"/>
      </w:pPr>
    </w:p>
    <w:p w:rsidR="00BB64BD" w:rsidRDefault="00BB64BD" w:rsidP="00BB64BD">
      <w:pPr>
        <w:pStyle w:val="LabStepCodeBlock"/>
      </w:pPr>
      <w:r>
        <w:t xml:space="preserve">  $("#firstName").val("");</w:t>
      </w:r>
    </w:p>
    <w:p w:rsidR="00BB64BD" w:rsidRDefault="00BB64BD" w:rsidP="00BB64BD">
      <w:pPr>
        <w:pStyle w:val="LabStepCodeBlock"/>
      </w:pPr>
      <w:r>
        <w:t xml:space="preserve">  $("#lastName").val("");</w:t>
      </w:r>
    </w:p>
    <w:p w:rsidR="00BB64BD" w:rsidRDefault="00BB64BD" w:rsidP="00BB64BD">
      <w:pPr>
        <w:pStyle w:val="LabStepCodeBlock"/>
      </w:pPr>
      <w:r>
        <w:t xml:space="preserve">  $("#company").val("");</w:t>
      </w:r>
    </w:p>
    <w:p w:rsidR="00BB64BD" w:rsidRDefault="00BB64BD" w:rsidP="00BB64BD">
      <w:pPr>
        <w:pStyle w:val="LabStepCodeBlock"/>
      </w:pPr>
      <w:r>
        <w:t xml:space="preserve">  $("#workPhone").val("");</w:t>
      </w:r>
    </w:p>
    <w:p w:rsidR="00BB64BD" w:rsidRDefault="00BB64BD" w:rsidP="00BB64BD">
      <w:pPr>
        <w:pStyle w:val="LabStepCodeBlock"/>
      </w:pPr>
      <w:r>
        <w:t xml:space="preserve">  $("#homePhone").val("");</w:t>
      </w:r>
    </w:p>
    <w:p w:rsidR="00BB64BD" w:rsidRDefault="00BB64BD" w:rsidP="00BB64BD">
      <w:pPr>
        <w:pStyle w:val="LabStepCodeBlock"/>
      </w:pPr>
      <w:r>
        <w:t xml:space="preserve">  $("#email").val("");</w:t>
      </w:r>
    </w:p>
    <w:p w:rsidR="00BB64BD" w:rsidRDefault="00BB64BD" w:rsidP="00BB64BD">
      <w:pPr>
        <w:pStyle w:val="LabStepCodeBlock"/>
      </w:pPr>
    </w:p>
    <w:p w:rsidR="00BB64BD" w:rsidRDefault="00BB64BD" w:rsidP="00BB64BD">
      <w:pPr>
        <w:pStyle w:val="LabStepCodeBlock"/>
      </w:pPr>
      <w:r>
        <w:t xml:space="preserve">  var customer_dialog = $("#customer_dialog");</w:t>
      </w:r>
    </w:p>
    <w:p w:rsidR="00BB64BD" w:rsidRDefault="00BB64BD" w:rsidP="00BB64BD">
      <w:pPr>
        <w:pStyle w:val="LabStepCodeBlock"/>
      </w:pPr>
    </w:p>
    <w:p w:rsidR="00BB64BD" w:rsidRDefault="00BB64BD" w:rsidP="00BB64BD">
      <w:pPr>
        <w:pStyle w:val="LabStepCodeBlock"/>
      </w:pPr>
      <w:r>
        <w:lastRenderedPageBreak/>
        <w:t xml:space="preserve">  customer_dialog.dialog({</w:t>
      </w:r>
    </w:p>
    <w:p w:rsidR="00BB64BD" w:rsidRDefault="00BB64BD" w:rsidP="00BB64BD">
      <w:pPr>
        <w:pStyle w:val="LabStepCodeBlock"/>
      </w:pPr>
      <w:r>
        <w:t xml:space="preserve">    autoOpen: true,</w:t>
      </w:r>
    </w:p>
    <w:p w:rsidR="00BB64BD" w:rsidRDefault="00BB64BD" w:rsidP="00BB64BD">
      <w:pPr>
        <w:pStyle w:val="LabStepCodeBlock"/>
      </w:pPr>
      <w:r>
        <w:t xml:space="preserve">    title: "Add Customer",</w:t>
      </w:r>
    </w:p>
    <w:p w:rsidR="00BB64BD" w:rsidRDefault="00BB64BD" w:rsidP="00BB64BD">
      <w:pPr>
        <w:pStyle w:val="LabStepCodeBlock"/>
      </w:pPr>
      <w:r>
        <w:t xml:space="preserve">    width: 640,</w:t>
      </w:r>
    </w:p>
    <w:p w:rsidR="00BB64BD" w:rsidRDefault="00BB64BD" w:rsidP="00BB64BD">
      <w:pPr>
        <w:pStyle w:val="LabStepCodeBlock"/>
      </w:pPr>
      <w:r>
        <w:t xml:space="preserve">    buttons: {</w:t>
      </w:r>
    </w:p>
    <w:p w:rsidR="00BB64BD" w:rsidRDefault="00BB64BD" w:rsidP="00BB64BD">
      <w:pPr>
        <w:pStyle w:val="LabStepCodeBlock"/>
      </w:pPr>
      <w:r>
        <w:t xml:space="preserve">      "Add": function () {</w:t>
      </w:r>
    </w:p>
    <w:p w:rsidR="00BB64BD" w:rsidRDefault="00BB64BD" w:rsidP="00BB64BD">
      <w:pPr>
        <w:pStyle w:val="LabStepCodeBlock"/>
      </w:pPr>
      <w:r>
        <w:t xml:space="preserve">        onAddCustomer();</w:t>
      </w:r>
    </w:p>
    <w:p w:rsidR="00BB64BD" w:rsidRDefault="00BB64BD" w:rsidP="00BB64BD">
      <w:pPr>
        <w:pStyle w:val="LabStepCodeBlock"/>
      </w:pPr>
      <w:r>
        <w:t xml:space="preserve">        $(this).dialog("close");</w:t>
      </w:r>
    </w:p>
    <w:p w:rsidR="00BB64BD" w:rsidRDefault="00BB64BD" w:rsidP="00BB64BD">
      <w:pPr>
        <w:pStyle w:val="LabStepCodeBlock"/>
      </w:pPr>
      <w:r>
        <w:t xml:space="preserve">      },</w:t>
      </w:r>
    </w:p>
    <w:p w:rsidR="00BB64BD" w:rsidRDefault="00BB64BD" w:rsidP="00BB64BD">
      <w:pPr>
        <w:pStyle w:val="LabStepCodeBlock"/>
      </w:pPr>
      <w:r>
        <w:t xml:space="preserve">      "Cancel": function () { $(this).dialog("close"); },</w:t>
      </w:r>
    </w:p>
    <w:p w:rsidR="00BB64BD" w:rsidRDefault="00BB64BD" w:rsidP="00BB64BD">
      <w:pPr>
        <w:pStyle w:val="LabStepCodeBlock"/>
      </w:pPr>
      <w:r>
        <w:t xml:space="preserve">    }</w:t>
      </w:r>
    </w:p>
    <w:p w:rsidR="00BB64BD" w:rsidRDefault="00BB64BD" w:rsidP="00BB64BD">
      <w:pPr>
        <w:pStyle w:val="LabStepCodeBlock"/>
      </w:pPr>
      <w:r>
        <w:t xml:space="preserve">  });</w:t>
      </w:r>
    </w:p>
    <w:p w:rsidR="00BB64BD" w:rsidRDefault="00BB64BD" w:rsidP="00BB64BD">
      <w:pPr>
        <w:pStyle w:val="LabStepCodeBlock"/>
      </w:pPr>
    </w:p>
    <w:p w:rsidR="00A23F94" w:rsidRPr="00462755" w:rsidRDefault="00BB64BD" w:rsidP="00BB64BD">
      <w:pPr>
        <w:pStyle w:val="LabStepCodeBlock"/>
        <w:rPr>
          <w:color w:val="7F7F7F" w:themeColor="text1" w:themeTint="80"/>
        </w:rPr>
      </w:pPr>
      <w:r w:rsidRPr="00462755">
        <w:rPr>
          <w:color w:val="7F7F7F" w:themeColor="text1" w:themeTint="80"/>
        </w:rPr>
        <w:t>}</w:t>
      </w:r>
    </w:p>
    <w:p w:rsidR="005469E6" w:rsidRDefault="005469E6" w:rsidP="005469E6">
      <w:pPr>
        <w:pStyle w:val="LabStepNumbered"/>
      </w:pPr>
      <w:r>
        <w:t xml:space="preserve">In </w:t>
      </w:r>
      <w:r w:rsidR="00A51275">
        <w:t>c</w:t>
      </w:r>
      <w:r w:rsidRPr="00636260">
        <w:rPr>
          <w:b/>
        </w:rPr>
        <w:t>ustomers.js</w:t>
      </w:r>
      <w:r>
        <w:t xml:space="preserve">, modify the </w:t>
      </w:r>
      <w:r w:rsidR="00A51275" w:rsidRPr="00A51275">
        <w:rPr>
          <w:b/>
        </w:rPr>
        <w:t>on</w:t>
      </w:r>
      <w:r w:rsidR="00BB64BD">
        <w:rPr>
          <w:b/>
        </w:rPr>
        <w:t>addCustomer</w:t>
      </w:r>
      <w:r>
        <w:t xml:space="preserve"> function with the following code and then save your work.</w:t>
      </w:r>
    </w:p>
    <w:p w:rsidR="00BB64BD" w:rsidRPr="00462755" w:rsidRDefault="00BB64BD" w:rsidP="00BB64BD">
      <w:pPr>
        <w:pStyle w:val="LabStepCodeBlock"/>
        <w:rPr>
          <w:color w:val="7F7F7F" w:themeColor="text1" w:themeTint="80"/>
        </w:rPr>
      </w:pPr>
      <w:r w:rsidRPr="00462755">
        <w:rPr>
          <w:color w:val="7F7F7F" w:themeColor="text1" w:themeTint="80"/>
        </w:rPr>
        <w:t>function onAddCustomer() {</w:t>
      </w:r>
    </w:p>
    <w:p w:rsidR="00BB64BD" w:rsidRPr="00BB64BD" w:rsidRDefault="00BB64BD" w:rsidP="00BB64BD">
      <w:pPr>
        <w:pStyle w:val="LabStepCodeBlock"/>
        <w:rPr>
          <w:sz w:val="14"/>
        </w:rPr>
      </w:pPr>
    </w:p>
    <w:p w:rsidR="00BB64BD" w:rsidRPr="00462755" w:rsidRDefault="00BB64BD" w:rsidP="00BB64BD">
      <w:pPr>
        <w:pStyle w:val="LabStepCodeBlock"/>
      </w:pPr>
      <w:r w:rsidRPr="00462755">
        <w:t xml:space="preserve">  // get input data from add customer dialog</w:t>
      </w:r>
    </w:p>
    <w:p w:rsidR="00BB64BD" w:rsidRPr="00462755" w:rsidRDefault="00BB64BD" w:rsidP="00BB64BD">
      <w:pPr>
        <w:pStyle w:val="LabStepCodeBlock"/>
      </w:pPr>
      <w:r w:rsidRPr="00462755">
        <w:t xml:space="preserve">  var LastName = $("#lastName").val();</w:t>
      </w:r>
    </w:p>
    <w:p w:rsidR="00BB64BD" w:rsidRPr="00462755" w:rsidRDefault="00BB64BD" w:rsidP="00BB64BD">
      <w:pPr>
        <w:pStyle w:val="LabStepCodeBlock"/>
      </w:pPr>
      <w:r w:rsidRPr="00462755">
        <w:t xml:space="preserve">  var FirstName = $("#firstName").val();</w:t>
      </w:r>
    </w:p>
    <w:p w:rsidR="00BB64BD" w:rsidRPr="00462755" w:rsidRDefault="00BB64BD" w:rsidP="00BB64BD">
      <w:pPr>
        <w:pStyle w:val="LabStepCodeBlock"/>
      </w:pPr>
      <w:r w:rsidRPr="00462755">
        <w:t xml:space="preserve">  var Company = $("#company").val();</w:t>
      </w:r>
    </w:p>
    <w:p w:rsidR="00BB64BD" w:rsidRPr="00462755" w:rsidRDefault="00BB64BD" w:rsidP="00BB64BD">
      <w:pPr>
        <w:pStyle w:val="LabStepCodeBlock"/>
      </w:pPr>
      <w:r w:rsidRPr="00462755">
        <w:t xml:space="preserve">  var WorkPhone = $("#workPhone").val();</w:t>
      </w:r>
    </w:p>
    <w:p w:rsidR="00BB64BD" w:rsidRPr="00462755" w:rsidRDefault="00BB64BD" w:rsidP="00BB64BD">
      <w:pPr>
        <w:pStyle w:val="LabStepCodeBlock"/>
      </w:pPr>
      <w:r w:rsidRPr="00462755">
        <w:t xml:space="preserve">  var HomePhone = $("#homePhone").val();</w:t>
      </w:r>
    </w:p>
    <w:p w:rsidR="00BB64BD" w:rsidRPr="00462755" w:rsidRDefault="00BB64BD" w:rsidP="00BB64BD">
      <w:pPr>
        <w:pStyle w:val="LabStepCodeBlock"/>
      </w:pPr>
      <w:r w:rsidRPr="00462755">
        <w:t xml:space="preserve">  var Email = $("#email").val();</w:t>
      </w:r>
    </w:p>
    <w:p w:rsidR="00BB64BD" w:rsidRPr="00462755" w:rsidRDefault="00BB64BD" w:rsidP="00BB64BD">
      <w:pPr>
        <w:pStyle w:val="LabStepCodeBlock"/>
      </w:pPr>
    </w:p>
    <w:p w:rsidR="00BB64BD" w:rsidRPr="00462755" w:rsidRDefault="00BB64BD" w:rsidP="00BB64BD">
      <w:pPr>
        <w:pStyle w:val="LabStepCodeBlock"/>
      </w:pPr>
      <w:r w:rsidRPr="00462755">
        <w:t xml:space="preserve">  // add new customer </w:t>
      </w:r>
    </w:p>
    <w:p w:rsidR="00BB64BD" w:rsidRPr="00462755" w:rsidRDefault="00BB64BD" w:rsidP="00BB64BD">
      <w:pPr>
        <w:pStyle w:val="LabStepCodeBlock"/>
      </w:pPr>
      <w:r w:rsidRPr="00462755">
        <w:t xml:space="preserve">  var promise = Wingtip.Customers.DataAccess.addCustomer(FirstName, LastName, Company, WorkPhone, HomePhone, Email);</w:t>
      </w:r>
    </w:p>
    <w:p w:rsidR="00BB64BD" w:rsidRPr="00462755" w:rsidRDefault="00BB64BD" w:rsidP="00BB64BD">
      <w:pPr>
        <w:pStyle w:val="LabStepCodeBlock"/>
      </w:pPr>
      <w:r w:rsidRPr="00462755">
        <w:t xml:space="preserve">  promise.then(onSuccess, onError);</w:t>
      </w:r>
    </w:p>
    <w:p w:rsidR="00BB64BD" w:rsidRPr="00BB64BD" w:rsidRDefault="00BB64BD" w:rsidP="00BB64BD">
      <w:pPr>
        <w:pStyle w:val="LabStepCodeBlock"/>
        <w:rPr>
          <w:sz w:val="14"/>
        </w:rPr>
      </w:pPr>
    </w:p>
    <w:p w:rsidR="00BB64BD" w:rsidRPr="00462755" w:rsidRDefault="00BB64BD" w:rsidP="00BB64BD">
      <w:pPr>
        <w:pStyle w:val="LabStepCodeBlock"/>
        <w:rPr>
          <w:color w:val="7F7F7F" w:themeColor="text1" w:themeTint="80"/>
        </w:rPr>
      </w:pPr>
      <w:r w:rsidRPr="00462755">
        <w:rPr>
          <w:color w:val="7F7F7F" w:themeColor="text1" w:themeTint="80"/>
        </w:rPr>
        <w:t>}</w:t>
      </w:r>
    </w:p>
    <w:p w:rsidR="00BB64BD" w:rsidRDefault="00BB64BD" w:rsidP="00BB64BD">
      <w:pPr>
        <w:pStyle w:val="LabStepNumbered"/>
      </w:pPr>
      <w:r>
        <w:t xml:space="preserve">At this point, you should have implemented enough functionality to add a new customer. Press the </w:t>
      </w:r>
      <w:r w:rsidRPr="005469E6">
        <w:rPr>
          <w:b/>
        </w:rPr>
        <w:t>{F5}</w:t>
      </w:r>
      <w:r>
        <w:t xml:space="preserve"> key to begin a debugging session. You should be able to see the table of customers on the </w:t>
      </w:r>
      <w:r w:rsidRPr="005469E6">
        <w:rPr>
          <w:b/>
        </w:rPr>
        <w:t>customers.aspx</w:t>
      </w:r>
      <w:r>
        <w:t xml:space="preserve"> page. </w:t>
      </w:r>
    </w:p>
    <w:p w:rsidR="00BB64BD" w:rsidRDefault="00BB64BD" w:rsidP="00BB64BD">
      <w:pPr>
        <w:pStyle w:val="LabStepNumbered"/>
      </w:pPr>
      <w:r>
        <w:t xml:space="preserve">Click the </w:t>
      </w:r>
      <w:r w:rsidRPr="00BB64BD">
        <w:rPr>
          <w:b/>
        </w:rPr>
        <w:t>Add New Customer</w:t>
      </w:r>
      <w:r>
        <w:t xml:space="preserve"> button. When you do this you should be prompted with the </w:t>
      </w:r>
      <w:r w:rsidRPr="00BB64BD">
        <w:rPr>
          <w:b/>
        </w:rPr>
        <w:t>Add Customer</w:t>
      </w:r>
      <w:r>
        <w:t xml:space="preserve"> dialog. Fill out the input controls in the dialog with sample data as shown in the following screenshot and click to </w:t>
      </w:r>
      <w:r w:rsidRPr="00BB64BD">
        <w:rPr>
          <w:b/>
        </w:rPr>
        <w:t>Add</w:t>
      </w:r>
      <w:r>
        <w:t xml:space="preserve"> button to test your work.</w:t>
      </w:r>
    </w:p>
    <w:p w:rsidR="00BB64BD" w:rsidRDefault="00BB64BD" w:rsidP="00A86367">
      <w:pPr>
        <w:pStyle w:val="LabStepScreenshot"/>
      </w:pPr>
      <w:r w:rsidRPr="00A86367">
        <w:rPr>
          <w:rStyle w:val="LabStepScreenshotFrame"/>
          <w:bdr w:val="none" w:sz="0" w:space="0" w:color="auto"/>
        </w:rPr>
        <w:drawing>
          <wp:inline distT="0" distB="0" distL="0" distR="0">
            <wp:extent cx="3298874" cy="1844009"/>
            <wp:effectExtent l="19050" t="19050" r="15875"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14293" cy="1852628"/>
                    </a:xfrm>
                    <a:prstGeom prst="rect">
                      <a:avLst/>
                    </a:prstGeom>
                    <a:noFill/>
                    <a:ln>
                      <a:solidFill>
                        <a:schemeClr val="bg1">
                          <a:lumMod val="75000"/>
                        </a:schemeClr>
                      </a:solidFill>
                    </a:ln>
                  </pic:spPr>
                </pic:pic>
              </a:graphicData>
            </a:graphic>
          </wp:inline>
        </w:drawing>
      </w:r>
    </w:p>
    <w:p w:rsidR="00BB64BD" w:rsidRDefault="00BB64BD" w:rsidP="005469E6">
      <w:pPr>
        <w:pStyle w:val="LabStepNumbered"/>
      </w:pPr>
      <w:r>
        <w:t>You should be able to verify that you can successfully add new customers.</w:t>
      </w:r>
    </w:p>
    <w:p w:rsidR="00BB64BD" w:rsidRDefault="00BB64BD" w:rsidP="00BB64BD">
      <w:pPr>
        <w:pStyle w:val="LabStepScreenshot"/>
      </w:pPr>
      <w:r>
        <w:rPr>
          <w:noProof/>
        </w:rPr>
        <w:drawing>
          <wp:inline distT="0" distB="0" distL="0" distR="0">
            <wp:extent cx="3137096" cy="843809"/>
            <wp:effectExtent l="19050" t="19050" r="2540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65945" cy="851569"/>
                    </a:xfrm>
                    <a:prstGeom prst="rect">
                      <a:avLst/>
                    </a:prstGeom>
                    <a:noFill/>
                    <a:ln>
                      <a:solidFill>
                        <a:schemeClr val="bg1">
                          <a:lumMod val="75000"/>
                        </a:schemeClr>
                      </a:solidFill>
                    </a:ln>
                  </pic:spPr>
                </pic:pic>
              </a:graphicData>
            </a:graphic>
          </wp:inline>
        </w:drawing>
      </w:r>
    </w:p>
    <w:p w:rsidR="00542B8C" w:rsidRDefault="00542B8C" w:rsidP="00542B8C">
      <w:pPr>
        <w:pStyle w:val="LabExerciseCallout"/>
      </w:pPr>
      <w:r>
        <w:t>Now, it is time to implement delete functionality.</w:t>
      </w:r>
    </w:p>
    <w:p w:rsidR="005469E6" w:rsidRDefault="005469E6" w:rsidP="005469E6">
      <w:pPr>
        <w:pStyle w:val="LabStepNumbered"/>
      </w:pPr>
      <w:r>
        <w:t xml:space="preserve">In </w:t>
      </w:r>
      <w:r w:rsidR="00710899">
        <w:rPr>
          <w:b/>
        </w:rPr>
        <w:t>Wingtip</w:t>
      </w:r>
      <w:r w:rsidRPr="00636260">
        <w:rPr>
          <w:b/>
        </w:rPr>
        <w:t>.Customers.DataAccess.js</w:t>
      </w:r>
      <w:r>
        <w:t xml:space="preserve">, modify the </w:t>
      </w:r>
      <w:r w:rsidR="00542B8C">
        <w:rPr>
          <w:b/>
        </w:rPr>
        <w:t>deleteCustomer</w:t>
      </w:r>
      <w:r>
        <w:t xml:space="preserve"> function with the following code and then save your work.</w:t>
      </w:r>
    </w:p>
    <w:p w:rsidR="00542B8C" w:rsidRPr="00462755" w:rsidRDefault="00542B8C" w:rsidP="00542B8C">
      <w:pPr>
        <w:pStyle w:val="LabStepCodeBlock"/>
        <w:rPr>
          <w:color w:val="7F7F7F" w:themeColor="text1" w:themeTint="80"/>
        </w:rPr>
      </w:pPr>
      <w:r w:rsidRPr="00462755">
        <w:rPr>
          <w:color w:val="7F7F7F" w:themeColor="text1" w:themeTint="80"/>
        </w:rPr>
        <w:t>var deleteCustomer = function (Id) {</w:t>
      </w:r>
    </w:p>
    <w:p w:rsidR="00542B8C" w:rsidRDefault="00542B8C" w:rsidP="00542B8C">
      <w:pPr>
        <w:pStyle w:val="LabStepCodeBlock"/>
      </w:pPr>
    </w:p>
    <w:p w:rsidR="00542B8C" w:rsidRDefault="00542B8C" w:rsidP="00542B8C">
      <w:pPr>
        <w:pStyle w:val="LabStepCodeBlock"/>
      </w:pPr>
      <w:r>
        <w:t xml:space="preserve">  var requestUri = "/crm.svc/Customers(" + Id + ")";</w:t>
      </w:r>
    </w:p>
    <w:p w:rsidR="00542B8C" w:rsidRDefault="00542B8C" w:rsidP="00542B8C">
      <w:pPr>
        <w:pStyle w:val="LabStepCodeBlock"/>
      </w:pPr>
    </w:p>
    <w:p w:rsidR="00542B8C" w:rsidRDefault="00542B8C" w:rsidP="00542B8C">
      <w:pPr>
        <w:pStyle w:val="LabStepCodeBlock"/>
      </w:pPr>
      <w:r>
        <w:lastRenderedPageBreak/>
        <w:t xml:space="preserve">  var requestHeaders = {</w:t>
      </w:r>
    </w:p>
    <w:p w:rsidR="00542B8C" w:rsidRDefault="00542B8C" w:rsidP="00542B8C">
      <w:pPr>
        <w:pStyle w:val="LabStepCodeBlock"/>
      </w:pPr>
      <w:r>
        <w:t xml:space="preserve">    "accept": "application/json;odata=verbose",</w:t>
      </w:r>
    </w:p>
    <w:p w:rsidR="00542B8C" w:rsidRDefault="00542B8C" w:rsidP="00542B8C">
      <w:pPr>
        <w:pStyle w:val="LabStepCodeBlock"/>
      </w:pPr>
      <w:r>
        <w:t xml:space="preserve">  }</w:t>
      </w:r>
    </w:p>
    <w:p w:rsidR="00542B8C" w:rsidRDefault="00542B8C" w:rsidP="00542B8C">
      <w:pPr>
        <w:pStyle w:val="LabStepCodeBlock"/>
      </w:pPr>
    </w:p>
    <w:p w:rsidR="00542B8C" w:rsidRDefault="00542B8C" w:rsidP="00542B8C">
      <w:pPr>
        <w:pStyle w:val="LabStepCodeBlock"/>
      </w:pPr>
      <w:r>
        <w:t xml:space="preserve">  var deferred = $.ajax({</w:t>
      </w:r>
    </w:p>
    <w:p w:rsidR="00542B8C" w:rsidRDefault="00542B8C" w:rsidP="00542B8C">
      <w:pPr>
        <w:pStyle w:val="LabStepCodeBlock"/>
      </w:pPr>
      <w:r>
        <w:t xml:space="preserve">    url: requestUri,</w:t>
      </w:r>
    </w:p>
    <w:p w:rsidR="00542B8C" w:rsidRDefault="00542B8C" w:rsidP="00542B8C">
      <w:pPr>
        <w:pStyle w:val="LabStepCodeBlock"/>
      </w:pPr>
      <w:r>
        <w:t xml:space="preserve">    type: "DELETE",</w:t>
      </w:r>
    </w:p>
    <w:p w:rsidR="00542B8C" w:rsidRDefault="00542B8C" w:rsidP="00542B8C">
      <w:pPr>
        <w:pStyle w:val="LabStepCodeBlock"/>
      </w:pPr>
      <w:r>
        <w:t xml:space="preserve">    headers: requestHeaders,</w:t>
      </w:r>
    </w:p>
    <w:p w:rsidR="00542B8C" w:rsidRDefault="00542B8C" w:rsidP="00542B8C">
      <w:pPr>
        <w:pStyle w:val="LabStepCodeBlock"/>
      </w:pPr>
      <w:r>
        <w:t xml:space="preserve">    success: onSuccess,</w:t>
      </w:r>
    </w:p>
    <w:p w:rsidR="00542B8C" w:rsidRDefault="00542B8C" w:rsidP="00542B8C">
      <w:pPr>
        <w:pStyle w:val="LabStepCodeBlock"/>
      </w:pPr>
      <w:r>
        <w:t xml:space="preserve">    error: onError</w:t>
      </w:r>
    </w:p>
    <w:p w:rsidR="00542B8C" w:rsidRDefault="00542B8C" w:rsidP="00542B8C">
      <w:pPr>
        <w:pStyle w:val="LabStepCodeBlock"/>
      </w:pPr>
      <w:r>
        <w:t xml:space="preserve">  });</w:t>
      </w:r>
    </w:p>
    <w:p w:rsidR="00542B8C" w:rsidRDefault="00542B8C" w:rsidP="00542B8C">
      <w:pPr>
        <w:pStyle w:val="LabStepCodeBlock"/>
      </w:pPr>
    </w:p>
    <w:p w:rsidR="00542B8C" w:rsidRDefault="00542B8C" w:rsidP="00542B8C">
      <w:pPr>
        <w:pStyle w:val="LabStepCodeBlock"/>
      </w:pPr>
      <w:r>
        <w:t xml:space="preserve">  return deferred.promise();</w:t>
      </w:r>
    </w:p>
    <w:p w:rsidR="00542B8C" w:rsidRPr="00462755" w:rsidRDefault="00542B8C" w:rsidP="00542B8C">
      <w:pPr>
        <w:pStyle w:val="LabStepCodeBlock"/>
        <w:rPr>
          <w:color w:val="7F7F7F" w:themeColor="text1" w:themeTint="80"/>
        </w:rPr>
      </w:pPr>
      <w:r w:rsidRPr="00462755">
        <w:rPr>
          <w:color w:val="7F7F7F" w:themeColor="text1" w:themeTint="80"/>
        </w:rPr>
        <w:t>};</w:t>
      </w:r>
    </w:p>
    <w:p w:rsidR="005469E6" w:rsidRDefault="005469E6" w:rsidP="005469E6">
      <w:pPr>
        <w:pStyle w:val="LabStepNumbered"/>
      </w:pPr>
      <w:r>
        <w:t xml:space="preserve">In </w:t>
      </w:r>
      <w:r w:rsidR="00542B8C">
        <w:rPr>
          <w:b/>
        </w:rPr>
        <w:t>customers</w:t>
      </w:r>
      <w:r w:rsidRPr="00636260">
        <w:rPr>
          <w:b/>
        </w:rPr>
        <w:t>.js</w:t>
      </w:r>
      <w:r>
        <w:t xml:space="preserve">, modify the </w:t>
      </w:r>
      <w:r w:rsidR="00A51275" w:rsidRPr="00A51275">
        <w:rPr>
          <w:b/>
        </w:rPr>
        <w:t>onD</w:t>
      </w:r>
      <w:r w:rsidR="00542B8C">
        <w:rPr>
          <w:b/>
        </w:rPr>
        <w:t>eleteCustomer</w:t>
      </w:r>
      <w:r>
        <w:t xml:space="preserve"> function with the following code and then save your work.</w:t>
      </w:r>
    </w:p>
    <w:p w:rsidR="00542B8C" w:rsidRPr="00462755" w:rsidRDefault="00542B8C" w:rsidP="00542B8C">
      <w:pPr>
        <w:pStyle w:val="LabStepCodeBlock"/>
        <w:rPr>
          <w:color w:val="7F7F7F" w:themeColor="text1" w:themeTint="80"/>
        </w:rPr>
      </w:pPr>
      <w:r w:rsidRPr="00462755">
        <w:rPr>
          <w:color w:val="7F7F7F" w:themeColor="text1" w:themeTint="80"/>
        </w:rPr>
        <w:t>function onDeleteCustomer(customerId) {</w:t>
      </w:r>
    </w:p>
    <w:p w:rsidR="00542B8C" w:rsidRDefault="00542B8C" w:rsidP="00542B8C">
      <w:pPr>
        <w:pStyle w:val="LabStepCodeBlock"/>
      </w:pPr>
      <w:r>
        <w:t xml:space="preserve">  var promise = Wingtip.Customers.DataAccess.deleteCustomer(customerId);</w:t>
      </w:r>
    </w:p>
    <w:p w:rsidR="00542B8C" w:rsidRDefault="00542B8C" w:rsidP="00542B8C">
      <w:pPr>
        <w:pStyle w:val="LabStepCodeBlock"/>
      </w:pPr>
      <w:r>
        <w:t xml:space="preserve">  promise.then(onSuccess, onError);</w:t>
      </w:r>
    </w:p>
    <w:p w:rsidR="00542B8C" w:rsidRPr="00462755" w:rsidRDefault="00542B8C" w:rsidP="00542B8C">
      <w:pPr>
        <w:pStyle w:val="LabStepCodeBlock"/>
        <w:rPr>
          <w:color w:val="7F7F7F" w:themeColor="text1" w:themeTint="80"/>
        </w:rPr>
      </w:pPr>
      <w:r w:rsidRPr="00462755">
        <w:rPr>
          <w:color w:val="7F7F7F" w:themeColor="text1" w:themeTint="80"/>
        </w:rPr>
        <w:t>}</w:t>
      </w:r>
    </w:p>
    <w:p w:rsidR="00542B8C" w:rsidRDefault="00542B8C" w:rsidP="00542B8C">
      <w:pPr>
        <w:pStyle w:val="LabStepNumbered"/>
      </w:pPr>
      <w:r>
        <w:t xml:space="preserve">At this point, you should have implemented enough functionality to delete existing customers. Press the </w:t>
      </w:r>
      <w:r w:rsidRPr="005469E6">
        <w:rPr>
          <w:b/>
        </w:rPr>
        <w:t>{F5}</w:t>
      </w:r>
      <w:r>
        <w:t xml:space="preserve"> key to begin a debugging session. You should </w:t>
      </w:r>
      <w:r w:rsidR="00E25553">
        <w:t xml:space="preserve">verify that you can </w:t>
      </w:r>
      <w:r>
        <w:t xml:space="preserve">delete customers from the </w:t>
      </w:r>
      <w:r w:rsidRPr="005469E6">
        <w:rPr>
          <w:b/>
        </w:rPr>
        <w:t>customers.aspx</w:t>
      </w:r>
      <w:r>
        <w:t xml:space="preserve"> page by clicking the delete icon with the X on it.</w:t>
      </w:r>
      <w:r w:rsidR="00462755">
        <w:t xml:space="preserve"> (Try doing this on the record you created earlier (Andy Amigo)).</w:t>
      </w:r>
    </w:p>
    <w:p w:rsidR="00542B8C" w:rsidRDefault="00462755" w:rsidP="00542B8C">
      <w:pPr>
        <w:pStyle w:val="LabExerciseCallout"/>
      </w:pPr>
      <w:r>
        <w:t>If you went “hog wild” with testing the delete function</w:t>
      </w:r>
      <w:r w:rsidR="00E25553">
        <w:t xml:space="preserve">, you might want to refresh the customer data in the WingtipCRM database to return it to its original state. Note that there is a SQL script in the </w:t>
      </w:r>
      <w:r w:rsidR="00E25553" w:rsidRPr="00E25553">
        <w:rPr>
          <w:b/>
        </w:rPr>
        <w:t>C:\Student\Setup</w:t>
      </w:r>
      <w:r w:rsidR="00E25553">
        <w:t xml:space="preserve"> folder named </w:t>
      </w:r>
      <w:r w:rsidR="00E25553" w:rsidRPr="00E25553">
        <w:rPr>
          <w:b/>
        </w:rPr>
        <w:t>RepopulateWingtipCrmCustomers.sql</w:t>
      </w:r>
      <w:r w:rsidR="00E25553">
        <w:t>. You can execute this script using SQL Server Management Studio to get back to the original set of customer records.</w:t>
      </w:r>
      <w:r>
        <w:t xml:space="preserve"> You can follow the general patter laid out in Exercise 1 of this lab using the </w:t>
      </w:r>
      <w:r w:rsidRPr="00462755">
        <w:rPr>
          <w:b/>
        </w:rPr>
        <w:t>Repopu</w:t>
      </w:r>
      <w:r>
        <w:rPr>
          <w:b/>
        </w:rPr>
        <w:t>late</w:t>
      </w:r>
      <w:r w:rsidRPr="00462755">
        <w:rPr>
          <w:b/>
        </w:rPr>
        <w:t xml:space="preserve">WingtipCRMCustomers.sql </w:t>
      </w:r>
      <w:r>
        <w:t>to accomplish this.</w:t>
      </w:r>
    </w:p>
    <w:p w:rsidR="005469E6" w:rsidRDefault="005469E6" w:rsidP="005469E6">
      <w:pPr>
        <w:pStyle w:val="LabStepNumbered"/>
      </w:pPr>
      <w:r>
        <w:t xml:space="preserve">In </w:t>
      </w:r>
      <w:r w:rsidR="000F4965">
        <w:rPr>
          <w:b/>
        </w:rPr>
        <w:t>Wingtip</w:t>
      </w:r>
      <w:r w:rsidRPr="00636260">
        <w:rPr>
          <w:b/>
        </w:rPr>
        <w:t>.Customers.DataAccess.js</w:t>
      </w:r>
      <w:r>
        <w:t xml:space="preserve">, modify the </w:t>
      </w:r>
      <w:r w:rsidR="00E25553">
        <w:rPr>
          <w:b/>
        </w:rPr>
        <w:t>updateCustomer</w:t>
      </w:r>
      <w:r>
        <w:t xml:space="preserve"> function with the following code and save your work.</w:t>
      </w:r>
    </w:p>
    <w:p w:rsidR="00E25553" w:rsidRPr="00462755" w:rsidRDefault="00E25553" w:rsidP="00E25553">
      <w:pPr>
        <w:pStyle w:val="LabStepCodeBlock"/>
        <w:rPr>
          <w:color w:val="7F7F7F" w:themeColor="text1" w:themeTint="80"/>
        </w:rPr>
      </w:pPr>
      <w:r w:rsidRPr="00462755">
        <w:rPr>
          <w:color w:val="7F7F7F" w:themeColor="text1" w:themeTint="80"/>
        </w:rPr>
        <w:t>var updateCustomer = function (Id, FirstName, LastName, Company, WorkPhone, HomePhone, Email) {</w:t>
      </w:r>
    </w:p>
    <w:p w:rsidR="00E25553" w:rsidRDefault="00E25553" w:rsidP="00E25553">
      <w:pPr>
        <w:pStyle w:val="LabStepCodeBlock"/>
      </w:pPr>
    </w:p>
    <w:p w:rsidR="00E25553" w:rsidRDefault="00E25553" w:rsidP="00E25553">
      <w:pPr>
        <w:pStyle w:val="LabStepCodeBlock"/>
      </w:pPr>
      <w:r>
        <w:t xml:space="preserve">  var requestUri = "/crm.svc/Customers(" + Id + ")";</w:t>
      </w:r>
    </w:p>
    <w:p w:rsidR="00E25553" w:rsidRDefault="00E25553" w:rsidP="00E25553">
      <w:pPr>
        <w:pStyle w:val="LabStepCodeBlock"/>
      </w:pPr>
    </w:p>
    <w:p w:rsidR="00E25553" w:rsidRDefault="00E25553" w:rsidP="00E25553">
      <w:pPr>
        <w:pStyle w:val="LabStepCodeBlock"/>
      </w:pPr>
      <w:r>
        <w:t xml:space="preserve">  var requestHeaders = {</w:t>
      </w:r>
    </w:p>
    <w:p w:rsidR="00E25553" w:rsidRDefault="00E25553" w:rsidP="00E25553">
      <w:pPr>
        <w:pStyle w:val="LabStepCodeBlock"/>
      </w:pPr>
      <w:r>
        <w:t xml:space="preserve">    "accept": "application/json;odata=verbose",</w:t>
      </w:r>
    </w:p>
    <w:p w:rsidR="00E25553" w:rsidRDefault="00E25553" w:rsidP="00E25553">
      <w:pPr>
        <w:pStyle w:val="LabStepCodeBlock"/>
      </w:pPr>
      <w:r>
        <w:t xml:space="preserve">    "X-HTTP-Method": "MERGE",</w:t>
      </w:r>
    </w:p>
    <w:p w:rsidR="00E25553" w:rsidRDefault="00E25553" w:rsidP="00E25553">
      <w:pPr>
        <w:pStyle w:val="LabStepCodeBlock"/>
      </w:pPr>
      <w:r>
        <w:t xml:space="preserve">  }</w:t>
      </w:r>
    </w:p>
    <w:p w:rsidR="00E25553" w:rsidRDefault="00E25553" w:rsidP="00E25553">
      <w:pPr>
        <w:pStyle w:val="LabStepCodeBlock"/>
      </w:pPr>
    </w:p>
    <w:p w:rsidR="00E25553" w:rsidRDefault="00E25553" w:rsidP="00E25553">
      <w:pPr>
        <w:pStyle w:val="LabStepCodeBlock"/>
      </w:pPr>
      <w:r>
        <w:t xml:space="preserve">  var customerData = {</w:t>
      </w:r>
    </w:p>
    <w:p w:rsidR="00E25553" w:rsidRDefault="00E25553" w:rsidP="00E25553">
      <w:pPr>
        <w:pStyle w:val="LabStepCodeBlock"/>
      </w:pPr>
      <w:r>
        <w:t xml:space="preserve">    LastName: LastName,</w:t>
      </w:r>
    </w:p>
    <w:p w:rsidR="00E25553" w:rsidRDefault="00E25553" w:rsidP="00E25553">
      <w:pPr>
        <w:pStyle w:val="LabStepCodeBlock"/>
      </w:pPr>
      <w:r>
        <w:t xml:space="preserve">    FirstName: FirstName,</w:t>
      </w:r>
    </w:p>
    <w:p w:rsidR="00E25553" w:rsidRDefault="00E25553" w:rsidP="00E25553">
      <w:pPr>
        <w:pStyle w:val="LabStepCodeBlock"/>
      </w:pPr>
      <w:r>
        <w:t xml:space="preserve">    Company: Company,</w:t>
      </w:r>
    </w:p>
    <w:p w:rsidR="00E25553" w:rsidRDefault="00E25553" w:rsidP="00E25553">
      <w:pPr>
        <w:pStyle w:val="LabStepCodeBlock"/>
      </w:pPr>
      <w:r>
        <w:t xml:space="preserve">    WorkPhone: WorkPhone,</w:t>
      </w:r>
    </w:p>
    <w:p w:rsidR="00E25553" w:rsidRDefault="00E25553" w:rsidP="00E25553">
      <w:pPr>
        <w:pStyle w:val="LabStepCodeBlock"/>
      </w:pPr>
      <w:r>
        <w:t xml:space="preserve">    HomePhone: HomePhone,</w:t>
      </w:r>
    </w:p>
    <w:p w:rsidR="00E25553" w:rsidRDefault="00E25553" w:rsidP="00E25553">
      <w:pPr>
        <w:pStyle w:val="LabStepCodeBlock"/>
      </w:pPr>
      <w:r>
        <w:t xml:space="preserve">    EmailAddress: Email</w:t>
      </w:r>
    </w:p>
    <w:p w:rsidR="00E25553" w:rsidRDefault="00E25553" w:rsidP="00E25553">
      <w:pPr>
        <w:pStyle w:val="LabStepCodeBlock"/>
      </w:pPr>
      <w:r>
        <w:t xml:space="preserve">  };</w:t>
      </w:r>
    </w:p>
    <w:p w:rsidR="00E25553" w:rsidRDefault="00E25553" w:rsidP="00E25553">
      <w:pPr>
        <w:pStyle w:val="LabStepCodeBlock"/>
      </w:pPr>
    </w:p>
    <w:p w:rsidR="00E25553" w:rsidRDefault="00E25553" w:rsidP="00E25553">
      <w:pPr>
        <w:pStyle w:val="LabStepCodeBlock"/>
      </w:pPr>
      <w:r>
        <w:t xml:space="preserve">  var requestBody = JSON.stringify(customerData);</w:t>
      </w:r>
    </w:p>
    <w:p w:rsidR="00E25553" w:rsidRDefault="00E25553" w:rsidP="00E25553">
      <w:pPr>
        <w:pStyle w:val="LabStepCodeBlock"/>
      </w:pPr>
    </w:p>
    <w:p w:rsidR="00E25553" w:rsidRDefault="00E25553" w:rsidP="00E25553">
      <w:pPr>
        <w:pStyle w:val="LabStepCodeBlock"/>
      </w:pPr>
      <w:r>
        <w:t xml:space="preserve">  var deferred = $.ajax({</w:t>
      </w:r>
    </w:p>
    <w:p w:rsidR="00E25553" w:rsidRDefault="00E25553" w:rsidP="00E25553">
      <w:pPr>
        <w:pStyle w:val="LabStepCodeBlock"/>
      </w:pPr>
      <w:r>
        <w:t xml:space="preserve">    url: requestUri,</w:t>
      </w:r>
    </w:p>
    <w:p w:rsidR="00E25553" w:rsidRDefault="00E25553" w:rsidP="00E25553">
      <w:pPr>
        <w:pStyle w:val="LabStepCodeBlock"/>
      </w:pPr>
      <w:r>
        <w:t xml:space="preserve">    type: "POST",</w:t>
      </w:r>
    </w:p>
    <w:p w:rsidR="00E25553" w:rsidRDefault="00E25553" w:rsidP="00E25553">
      <w:pPr>
        <w:pStyle w:val="LabStepCodeBlock"/>
      </w:pPr>
      <w:r>
        <w:t xml:space="preserve">    contentType: "application/json;odata=verbose",</w:t>
      </w:r>
    </w:p>
    <w:p w:rsidR="00E25553" w:rsidRDefault="00E25553" w:rsidP="00E25553">
      <w:pPr>
        <w:pStyle w:val="LabStepCodeBlock"/>
      </w:pPr>
      <w:r>
        <w:t xml:space="preserve">    headers: requestHeaders,</w:t>
      </w:r>
    </w:p>
    <w:p w:rsidR="00E25553" w:rsidRDefault="00E25553" w:rsidP="00E25553">
      <w:pPr>
        <w:pStyle w:val="LabStepCodeBlock"/>
      </w:pPr>
      <w:r>
        <w:t xml:space="preserve">    data: requestBody,</w:t>
      </w:r>
    </w:p>
    <w:p w:rsidR="00E25553" w:rsidRDefault="00E25553" w:rsidP="00E25553">
      <w:pPr>
        <w:pStyle w:val="LabStepCodeBlock"/>
      </w:pPr>
      <w:r>
        <w:t xml:space="preserve">  });</w:t>
      </w:r>
    </w:p>
    <w:p w:rsidR="00E25553" w:rsidRDefault="00E25553" w:rsidP="00E25553">
      <w:pPr>
        <w:pStyle w:val="LabStepCodeBlock"/>
      </w:pPr>
    </w:p>
    <w:p w:rsidR="00E25553" w:rsidRDefault="00E25553" w:rsidP="00E25553">
      <w:pPr>
        <w:pStyle w:val="LabStepCodeBlock"/>
      </w:pPr>
      <w:r>
        <w:t xml:space="preserve">  return deferred.promise();</w:t>
      </w:r>
    </w:p>
    <w:p w:rsidR="00E25553" w:rsidRDefault="00E25553" w:rsidP="00E25553">
      <w:pPr>
        <w:pStyle w:val="LabStepCodeBlock"/>
      </w:pPr>
    </w:p>
    <w:p w:rsidR="00E25553" w:rsidRPr="00462755" w:rsidRDefault="00E25553" w:rsidP="00E25553">
      <w:pPr>
        <w:pStyle w:val="LabStepCodeBlock"/>
        <w:rPr>
          <w:color w:val="7F7F7F" w:themeColor="text1" w:themeTint="80"/>
        </w:rPr>
      </w:pPr>
      <w:r w:rsidRPr="00462755">
        <w:rPr>
          <w:color w:val="7F7F7F" w:themeColor="text1" w:themeTint="80"/>
        </w:rPr>
        <w:t>};</w:t>
      </w:r>
    </w:p>
    <w:p w:rsidR="005469E6" w:rsidRDefault="005469E6" w:rsidP="00E25553">
      <w:pPr>
        <w:pStyle w:val="LabStepNumbered"/>
      </w:pPr>
      <w:r>
        <w:t xml:space="preserve">In </w:t>
      </w:r>
      <w:r w:rsidR="00E25553">
        <w:rPr>
          <w:b/>
        </w:rPr>
        <w:t>customers</w:t>
      </w:r>
      <w:r w:rsidRPr="00636260">
        <w:rPr>
          <w:b/>
        </w:rPr>
        <w:t>.js</w:t>
      </w:r>
      <w:r>
        <w:t xml:space="preserve">, modify the </w:t>
      </w:r>
      <w:r w:rsidR="00E25553" w:rsidRPr="00E25553">
        <w:rPr>
          <w:b/>
        </w:rPr>
        <w:t>onUpdateCustomerRequest</w:t>
      </w:r>
      <w:r w:rsidR="00E25553">
        <w:rPr>
          <w:b/>
        </w:rPr>
        <w:t xml:space="preserve"> </w:t>
      </w:r>
      <w:r>
        <w:t>function with the following code and then save your work.</w:t>
      </w:r>
    </w:p>
    <w:p w:rsidR="00E25553" w:rsidRDefault="00E25553" w:rsidP="00E25553">
      <w:pPr>
        <w:pStyle w:val="LabStepCodeBlock"/>
      </w:pPr>
      <w:r w:rsidRPr="008754C9">
        <w:rPr>
          <w:color w:val="7F7F7F" w:themeColor="text1" w:themeTint="80"/>
        </w:rPr>
        <w:t>function onUpdateCustomerRequest(customerId) {</w:t>
      </w:r>
    </w:p>
    <w:p w:rsidR="00E25553" w:rsidRDefault="00E25553" w:rsidP="00E25553">
      <w:pPr>
        <w:pStyle w:val="LabStepCodeBlock"/>
      </w:pPr>
      <w:r>
        <w:t xml:space="preserve">  var promise = Wingtip.Customers.DataAccess.getCustomer(customerId);</w:t>
      </w:r>
    </w:p>
    <w:p w:rsidR="00E25553" w:rsidRDefault="00E25553" w:rsidP="00E25553">
      <w:pPr>
        <w:pStyle w:val="LabStepCodeBlock"/>
      </w:pPr>
      <w:r>
        <w:t xml:space="preserve">  promise.then(onUpdateCustomerDialog, onError);</w:t>
      </w:r>
    </w:p>
    <w:p w:rsidR="00E25553" w:rsidRPr="008754C9" w:rsidRDefault="00E25553" w:rsidP="00E25553">
      <w:pPr>
        <w:pStyle w:val="LabStepCodeBlock"/>
        <w:rPr>
          <w:color w:val="7F7F7F" w:themeColor="text1" w:themeTint="80"/>
        </w:rPr>
      </w:pPr>
      <w:r w:rsidRPr="008754C9">
        <w:rPr>
          <w:color w:val="7F7F7F" w:themeColor="text1" w:themeTint="80"/>
        </w:rPr>
        <w:t>}</w:t>
      </w:r>
    </w:p>
    <w:p w:rsidR="00E25553" w:rsidRDefault="00E25553" w:rsidP="00E25553">
      <w:pPr>
        <w:pStyle w:val="LabStepNumbered"/>
      </w:pPr>
      <w:r>
        <w:t xml:space="preserve">In </w:t>
      </w:r>
      <w:r>
        <w:rPr>
          <w:b/>
        </w:rPr>
        <w:t>customers</w:t>
      </w:r>
      <w:r w:rsidRPr="00636260">
        <w:rPr>
          <w:b/>
        </w:rPr>
        <w:t>.js</w:t>
      </w:r>
      <w:r>
        <w:t xml:space="preserve">, modify the </w:t>
      </w:r>
      <w:r w:rsidRPr="00E25553">
        <w:rPr>
          <w:b/>
        </w:rPr>
        <w:t>onUpdateCustomerDialog</w:t>
      </w:r>
      <w:r>
        <w:t xml:space="preserve"> function with the following code and then save your work.</w:t>
      </w:r>
    </w:p>
    <w:p w:rsidR="00E25553" w:rsidRPr="00462755" w:rsidRDefault="00E25553" w:rsidP="00E25553">
      <w:pPr>
        <w:pStyle w:val="LabStepCodeBlock"/>
        <w:rPr>
          <w:color w:val="7F7F7F" w:themeColor="text1" w:themeTint="80"/>
        </w:rPr>
      </w:pPr>
      <w:r w:rsidRPr="00462755">
        <w:rPr>
          <w:color w:val="7F7F7F" w:themeColor="text1" w:themeTint="80"/>
        </w:rPr>
        <w:t>function onUpdateCustomerDialog(data) {</w:t>
      </w:r>
    </w:p>
    <w:p w:rsidR="00E25553" w:rsidRPr="00462755" w:rsidRDefault="00E25553" w:rsidP="00E25553">
      <w:pPr>
        <w:pStyle w:val="LabStepCodeBlock"/>
      </w:pPr>
      <w:r w:rsidRPr="00462755">
        <w:lastRenderedPageBreak/>
        <w:t xml:space="preserve">  // update customer dialog with current customer data</w:t>
      </w:r>
    </w:p>
    <w:p w:rsidR="00E25553" w:rsidRDefault="00E25553" w:rsidP="00E25553">
      <w:pPr>
        <w:pStyle w:val="LabStepCodeBlock"/>
      </w:pPr>
      <w:r>
        <w:t xml:space="preserve">  $("#firstName").val(data.d.FirstName);</w:t>
      </w:r>
    </w:p>
    <w:p w:rsidR="00E25553" w:rsidRDefault="00E25553" w:rsidP="00E25553">
      <w:pPr>
        <w:pStyle w:val="LabStepCodeBlock"/>
      </w:pPr>
      <w:r>
        <w:t xml:space="preserve">  $("#lastName").val(data.d.LastName);</w:t>
      </w:r>
    </w:p>
    <w:p w:rsidR="00E25553" w:rsidRDefault="00E25553" w:rsidP="00E25553">
      <w:pPr>
        <w:pStyle w:val="LabStepCodeBlock"/>
      </w:pPr>
      <w:r>
        <w:t xml:space="preserve">  $("#company").val(data.d.Company);</w:t>
      </w:r>
    </w:p>
    <w:p w:rsidR="00E25553" w:rsidRDefault="00E25553" w:rsidP="00E25553">
      <w:pPr>
        <w:pStyle w:val="LabStepCodeBlock"/>
      </w:pPr>
      <w:r>
        <w:t xml:space="preserve">  $("#workPhone").val(data.d.WorkPhone);</w:t>
      </w:r>
    </w:p>
    <w:p w:rsidR="00E25553" w:rsidRDefault="00E25553" w:rsidP="00E25553">
      <w:pPr>
        <w:pStyle w:val="LabStepCodeBlock"/>
      </w:pPr>
      <w:r>
        <w:t xml:space="preserve">  $("#homePhone").val(data.d.HomePhone);</w:t>
      </w:r>
    </w:p>
    <w:p w:rsidR="00E25553" w:rsidRDefault="00E25553" w:rsidP="00E25553">
      <w:pPr>
        <w:pStyle w:val="LabStepCodeBlock"/>
      </w:pPr>
      <w:r>
        <w:t xml:space="preserve">  $("#email").val(data.d.EmailAddress);</w:t>
      </w:r>
    </w:p>
    <w:p w:rsidR="00E25553" w:rsidRDefault="00E25553" w:rsidP="00E25553">
      <w:pPr>
        <w:pStyle w:val="LabStepCodeBlock"/>
      </w:pPr>
    </w:p>
    <w:p w:rsidR="00E25553" w:rsidRPr="00462755" w:rsidRDefault="00E25553" w:rsidP="00E25553">
      <w:pPr>
        <w:pStyle w:val="LabStepCodeBlock"/>
      </w:pPr>
      <w:r w:rsidRPr="00462755">
        <w:t xml:space="preserve">  // store value for item id</w:t>
      </w:r>
    </w:p>
    <w:p w:rsidR="00E25553" w:rsidRDefault="00E25553" w:rsidP="00E25553">
      <w:pPr>
        <w:pStyle w:val="LabStepCodeBlock"/>
      </w:pPr>
      <w:r>
        <w:t xml:space="preserve">  $("#customer_id").val(data.d.ID);</w:t>
      </w:r>
    </w:p>
    <w:p w:rsidR="00E25553" w:rsidRDefault="00E25553" w:rsidP="00E25553">
      <w:pPr>
        <w:pStyle w:val="LabStepCodeBlock"/>
      </w:pPr>
    </w:p>
    <w:p w:rsidR="00E25553" w:rsidRDefault="00E25553" w:rsidP="00E25553">
      <w:pPr>
        <w:pStyle w:val="LabStepCodeBlock"/>
      </w:pPr>
      <w:r>
        <w:t xml:space="preserve">  var customer_dialog = $("#customer_dialog");</w:t>
      </w:r>
    </w:p>
    <w:p w:rsidR="00E25553" w:rsidRDefault="00E25553" w:rsidP="00E25553">
      <w:pPr>
        <w:pStyle w:val="LabStepCodeBlock"/>
      </w:pPr>
    </w:p>
    <w:p w:rsidR="00E25553" w:rsidRDefault="00E25553" w:rsidP="00E25553">
      <w:pPr>
        <w:pStyle w:val="LabStepCodeBlock"/>
      </w:pPr>
      <w:r>
        <w:t xml:space="preserve">  customer_dialog.dialog({</w:t>
      </w:r>
    </w:p>
    <w:p w:rsidR="00E25553" w:rsidRDefault="00E25553" w:rsidP="00E25553">
      <w:pPr>
        <w:pStyle w:val="LabStepCodeBlock"/>
      </w:pPr>
      <w:r>
        <w:t xml:space="preserve">    autoOpen: true,</w:t>
      </w:r>
    </w:p>
    <w:p w:rsidR="00E25553" w:rsidRDefault="00E25553" w:rsidP="00E25553">
      <w:pPr>
        <w:pStyle w:val="LabStepCodeBlock"/>
      </w:pPr>
      <w:r>
        <w:t xml:space="preserve">    title: "Edit Customer",</w:t>
      </w:r>
    </w:p>
    <w:p w:rsidR="00E25553" w:rsidRDefault="00E25553" w:rsidP="00E25553">
      <w:pPr>
        <w:pStyle w:val="LabStepCodeBlock"/>
      </w:pPr>
      <w:r>
        <w:t xml:space="preserve">    width: 640,</w:t>
      </w:r>
    </w:p>
    <w:p w:rsidR="00E25553" w:rsidRDefault="00E25553" w:rsidP="00E25553">
      <w:pPr>
        <w:pStyle w:val="LabStepCodeBlock"/>
      </w:pPr>
      <w:r>
        <w:t xml:space="preserve">    buttons: {</w:t>
      </w:r>
    </w:p>
    <w:p w:rsidR="00E25553" w:rsidRDefault="00E25553" w:rsidP="00E25553">
      <w:pPr>
        <w:pStyle w:val="LabStepCodeBlock"/>
      </w:pPr>
      <w:r>
        <w:t xml:space="preserve">      "Update": function () {</w:t>
      </w:r>
    </w:p>
    <w:p w:rsidR="00E25553" w:rsidRDefault="00E25553" w:rsidP="00E25553">
      <w:pPr>
        <w:pStyle w:val="LabStepCodeBlock"/>
      </w:pPr>
      <w:r>
        <w:t xml:space="preserve">        onUpdateCustomer();</w:t>
      </w:r>
    </w:p>
    <w:p w:rsidR="00E25553" w:rsidRDefault="00E25553" w:rsidP="00E25553">
      <w:pPr>
        <w:pStyle w:val="LabStepCodeBlock"/>
      </w:pPr>
      <w:r>
        <w:t xml:space="preserve">        $(this).dialog("close");</w:t>
      </w:r>
    </w:p>
    <w:p w:rsidR="00E25553" w:rsidRDefault="00E25553" w:rsidP="00E25553">
      <w:pPr>
        <w:pStyle w:val="LabStepCodeBlock"/>
      </w:pPr>
      <w:r>
        <w:t xml:space="preserve">      },</w:t>
      </w:r>
    </w:p>
    <w:p w:rsidR="00E25553" w:rsidRDefault="00E25553" w:rsidP="00E25553">
      <w:pPr>
        <w:pStyle w:val="LabStepCodeBlock"/>
      </w:pPr>
      <w:r>
        <w:t xml:space="preserve">      "Cancel": function () {</w:t>
      </w:r>
    </w:p>
    <w:p w:rsidR="00E25553" w:rsidRDefault="00E25553" w:rsidP="00E25553">
      <w:pPr>
        <w:pStyle w:val="LabStepCodeBlock"/>
      </w:pPr>
      <w:r>
        <w:t xml:space="preserve">        $(this).dialog("close");</w:t>
      </w:r>
    </w:p>
    <w:p w:rsidR="00E25553" w:rsidRDefault="00E25553" w:rsidP="00E25553">
      <w:pPr>
        <w:pStyle w:val="LabStepCodeBlock"/>
      </w:pPr>
      <w:r>
        <w:t xml:space="preserve">      },</w:t>
      </w:r>
    </w:p>
    <w:p w:rsidR="00E25553" w:rsidRDefault="00E25553" w:rsidP="00E25553">
      <w:pPr>
        <w:pStyle w:val="LabStepCodeBlock"/>
      </w:pPr>
      <w:r>
        <w:t xml:space="preserve">    }</w:t>
      </w:r>
    </w:p>
    <w:p w:rsidR="00E25553" w:rsidRDefault="00E25553" w:rsidP="00E25553">
      <w:pPr>
        <w:pStyle w:val="LabStepCodeBlock"/>
      </w:pPr>
      <w:r>
        <w:t xml:space="preserve">  });</w:t>
      </w:r>
    </w:p>
    <w:p w:rsidR="00E25553" w:rsidRPr="00462755" w:rsidRDefault="00E25553" w:rsidP="00E25553">
      <w:pPr>
        <w:pStyle w:val="LabStepCodeBlock"/>
        <w:rPr>
          <w:color w:val="7F7F7F" w:themeColor="text1" w:themeTint="80"/>
        </w:rPr>
      </w:pPr>
      <w:r w:rsidRPr="00462755">
        <w:rPr>
          <w:color w:val="7F7F7F" w:themeColor="text1" w:themeTint="80"/>
        </w:rPr>
        <w:t>}</w:t>
      </w:r>
    </w:p>
    <w:p w:rsidR="00E25553" w:rsidRDefault="00E25553" w:rsidP="00E25553">
      <w:pPr>
        <w:pStyle w:val="LabStepNumbered"/>
      </w:pPr>
      <w:r>
        <w:t xml:space="preserve">In </w:t>
      </w:r>
      <w:r>
        <w:rPr>
          <w:b/>
        </w:rPr>
        <w:t>customers</w:t>
      </w:r>
      <w:r w:rsidRPr="00636260">
        <w:rPr>
          <w:b/>
        </w:rPr>
        <w:t>.js</w:t>
      </w:r>
      <w:r>
        <w:t xml:space="preserve">, modify the </w:t>
      </w:r>
      <w:r w:rsidRPr="00E25553">
        <w:rPr>
          <w:b/>
        </w:rPr>
        <w:t>onUpdateCustomer</w:t>
      </w:r>
      <w:r>
        <w:t xml:space="preserve"> function with the following code and then save your work.</w:t>
      </w:r>
    </w:p>
    <w:p w:rsidR="007F2E67" w:rsidRPr="00462755" w:rsidRDefault="007F2E67" w:rsidP="007F2E67">
      <w:pPr>
        <w:pStyle w:val="LabStepCodeBlock"/>
        <w:rPr>
          <w:color w:val="7F7F7F" w:themeColor="text1" w:themeTint="80"/>
        </w:rPr>
      </w:pPr>
      <w:r w:rsidRPr="00462755">
        <w:rPr>
          <w:color w:val="7F7F7F" w:themeColor="text1" w:themeTint="80"/>
        </w:rPr>
        <w:t>function onUpdateCustomer() {</w:t>
      </w:r>
    </w:p>
    <w:p w:rsidR="007F2E67" w:rsidRPr="00462755" w:rsidRDefault="007F2E67" w:rsidP="007F2E67">
      <w:pPr>
        <w:pStyle w:val="LabStepCodeBlock"/>
      </w:pPr>
    </w:p>
    <w:p w:rsidR="007F2E67" w:rsidRPr="00462755" w:rsidRDefault="007F2E67" w:rsidP="007F2E67">
      <w:pPr>
        <w:pStyle w:val="LabStepCodeBlock"/>
      </w:pPr>
      <w:r w:rsidRPr="00462755">
        <w:t xml:space="preserve">  // scrape input values from dialog</w:t>
      </w:r>
    </w:p>
    <w:p w:rsidR="007F2E67" w:rsidRPr="00462755" w:rsidRDefault="007F2E67" w:rsidP="007F2E67">
      <w:pPr>
        <w:pStyle w:val="LabStepCodeBlock"/>
      </w:pPr>
      <w:r w:rsidRPr="00462755">
        <w:t xml:space="preserve">  var Id = $("#customer_id").val();</w:t>
      </w:r>
    </w:p>
    <w:p w:rsidR="007F2E67" w:rsidRPr="00462755" w:rsidRDefault="007F2E67" w:rsidP="007F2E67">
      <w:pPr>
        <w:pStyle w:val="LabStepCodeBlock"/>
      </w:pPr>
      <w:r w:rsidRPr="00462755">
        <w:t xml:space="preserve">  var FirstName = $("#firstName").val();</w:t>
      </w:r>
    </w:p>
    <w:p w:rsidR="007F2E67" w:rsidRPr="00462755" w:rsidRDefault="007F2E67" w:rsidP="007F2E67">
      <w:pPr>
        <w:pStyle w:val="LabStepCodeBlock"/>
      </w:pPr>
      <w:r w:rsidRPr="00462755">
        <w:t xml:space="preserve">  var LastName = $("#lastName").val();</w:t>
      </w:r>
    </w:p>
    <w:p w:rsidR="007F2E67" w:rsidRPr="00462755" w:rsidRDefault="007F2E67" w:rsidP="007F2E67">
      <w:pPr>
        <w:pStyle w:val="LabStepCodeBlock"/>
      </w:pPr>
      <w:r w:rsidRPr="00462755">
        <w:t xml:space="preserve">  var Company = $("#company").val();</w:t>
      </w:r>
    </w:p>
    <w:p w:rsidR="007F2E67" w:rsidRPr="00462755" w:rsidRDefault="007F2E67" w:rsidP="007F2E67">
      <w:pPr>
        <w:pStyle w:val="LabStepCodeBlock"/>
      </w:pPr>
      <w:r w:rsidRPr="00462755">
        <w:t xml:space="preserve">  var WorkPhone = $("#workPhone").val();</w:t>
      </w:r>
    </w:p>
    <w:p w:rsidR="007F2E67" w:rsidRPr="00462755" w:rsidRDefault="007F2E67" w:rsidP="007F2E67">
      <w:pPr>
        <w:pStyle w:val="LabStepCodeBlock"/>
      </w:pPr>
      <w:r w:rsidRPr="00462755">
        <w:t xml:space="preserve">  var HomePhone = $("#homePhone").val();</w:t>
      </w:r>
    </w:p>
    <w:p w:rsidR="007F2E67" w:rsidRPr="00462755" w:rsidRDefault="007F2E67" w:rsidP="007F2E67">
      <w:pPr>
        <w:pStyle w:val="LabStepCodeBlock"/>
      </w:pPr>
      <w:r w:rsidRPr="00462755">
        <w:t xml:space="preserve">  var Email = $("#email").val();</w:t>
      </w:r>
    </w:p>
    <w:p w:rsidR="007F2E67" w:rsidRPr="00462755" w:rsidRDefault="007F2E67" w:rsidP="007F2E67">
      <w:pPr>
        <w:pStyle w:val="LabStepCodeBlock"/>
      </w:pPr>
    </w:p>
    <w:p w:rsidR="007F2E67" w:rsidRPr="00462755" w:rsidRDefault="007F2E67" w:rsidP="007F2E67">
      <w:pPr>
        <w:pStyle w:val="LabStepCodeBlock"/>
      </w:pPr>
      <w:r w:rsidRPr="00462755">
        <w:t xml:space="preserve">  // update customer</w:t>
      </w:r>
    </w:p>
    <w:p w:rsidR="007F2E67" w:rsidRPr="00462755" w:rsidRDefault="007F2E67" w:rsidP="007F2E67">
      <w:pPr>
        <w:pStyle w:val="LabStepCodeBlock"/>
      </w:pPr>
      <w:r w:rsidRPr="00462755">
        <w:t xml:space="preserve">  var promise = Wingtip.Customers.DataAccess.updateCustomer(Id, FirstName, LastName, Company, WorkPhone, HomePhone, Email);</w:t>
      </w:r>
    </w:p>
    <w:p w:rsidR="007F2E67" w:rsidRPr="00462755" w:rsidRDefault="007F2E67" w:rsidP="007F2E67">
      <w:pPr>
        <w:pStyle w:val="LabStepCodeBlock"/>
      </w:pPr>
      <w:r w:rsidRPr="00462755">
        <w:t xml:space="preserve">  promise.then(onSuccess, onError);</w:t>
      </w:r>
    </w:p>
    <w:p w:rsidR="00E25553" w:rsidRPr="00462755" w:rsidRDefault="007F2E67" w:rsidP="007F2E67">
      <w:pPr>
        <w:pStyle w:val="LabStepCodeBlock"/>
        <w:rPr>
          <w:color w:val="7F7F7F" w:themeColor="text1" w:themeTint="80"/>
        </w:rPr>
      </w:pPr>
      <w:r w:rsidRPr="00462755">
        <w:rPr>
          <w:color w:val="7F7F7F" w:themeColor="text1" w:themeTint="80"/>
        </w:rPr>
        <w:t>}</w:t>
      </w:r>
    </w:p>
    <w:p w:rsidR="007F2E67" w:rsidRDefault="007F2E67" w:rsidP="007F2E67">
      <w:pPr>
        <w:pStyle w:val="LabStepNumbered"/>
      </w:pPr>
      <w:r>
        <w:t xml:space="preserve">At this point, you should have implemented enough functionality to update existing customers. Press the </w:t>
      </w:r>
      <w:r w:rsidRPr="005469E6">
        <w:rPr>
          <w:b/>
        </w:rPr>
        <w:t>{F5}</w:t>
      </w:r>
      <w:r>
        <w:t xml:space="preserve"> key to begin a</w:t>
      </w:r>
      <w:r w:rsidR="008754C9">
        <w:t xml:space="preserve"> debugging session. You should</w:t>
      </w:r>
      <w:r>
        <w:t xml:space="preserve"> verify that you can update customers.</w:t>
      </w:r>
    </w:p>
    <w:p w:rsidR="00A86367" w:rsidRDefault="007F2E67" w:rsidP="007F2E67">
      <w:pPr>
        <w:pStyle w:val="LabStepNumberedLevel2"/>
      </w:pPr>
      <w:r>
        <w:t xml:space="preserve">Click on the edit icon in the row of an existing customer to display the </w:t>
      </w:r>
      <w:r w:rsidRPr="008754C9">
        <w:rPr>
          <w:b/>
        </w:rPr>
        <w:t>Edit Customer</w:t>
      </w:r>
      <w:r>
        <w:t xml:space="preserve"> dialog which should be populate with the current information for the customer. Modify the values of one of more input controls and click </w:t>
      </w:r>
      <w:r w:rsidRPr="008754C9">
        <w:rPr>
          <w:b/>
        </w:rPr>
        <w:t>Update</w:t>
      </w:r>
      <w:r>
        <w:t xml:space="preserve"> to save your work.</w:t>
      </w:r>
    </w:p>
    <w:p w:rsidR="007F2E67" w:rsidRDefault="008754C9" w:rsidP="00A86367">
      <w:pPr>
        <w:pStyle w:val="LabStepScreenshotLevel2"/>
      </w:pPr>
      <w:r>
        <w:drawing>
          <wp:inline distT="0" distB="0" distL="0" distR="0" wp14:anchorId="0E96B51B" wp14:editId="46AE8FF2">
            <wp:extent cx="3135086" cy="21329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136100" cy="2133620"/>
                    </a:xfrm>
                    <a:prstGeom prst="rect">
                      <a:avLst/>
                    </a:prstGeom>
                  </pic:spPr>
                </pic:pic>
              </a:graphicData>
            </a:graphic>
          </wp:inline>
        </w:drawing>
      </w:r>
    </w:p>
    <w:p w:rsidR="007F2E67" w:rsidRDefault="007F2E67" w:rsidP="007F2E67">
      <w:pPr>
        <w:pStyle w:val="LabStepNumberedLevel2"/>
      </w:pPr>
      <w:r>
        <w:t>Verify that your changes were saved by examining that customer in the customer list.</w:t>
      </w:r>
    </w:p>
    <w:p w:rsidR="007F2E67" w:rsidRDefault="008754C9" w:rsidP="007F2E67">
      <w:pPr>
        <w:pStyle w:val="LabStepScreenshotLevel2"/>
      </w:pPr>
      <w:r>
        <w:lastRenderedPageBreak/>
        <w:drawing>
          <wp:inline distT="0" distB="0" distL="0" distR="0" wp14:anchorId="7176B6B1" wp14:editId="6E1F7F59">
            <wp:extent cx="4958661" cy="8391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71576" cy="841344"/>
                    </a:xfrm>
                    <a:prstGeom prst="rect">
                      <a:avLst/>
                    </a:prstGeom>
                  </pic:spPr>
                </pic:pic>
              </a:graphicData>
            </a:graphic>
          </wp:inline>
        </w:drawing>
      </w:r>
    </w:p>
    <w:p w:rsidR="003E460D" w:rsidRDefault="00ED3FC9" w:rsidP="00ED3FC9">
      <w:pPr>
        <w:pStyle w:val="LabExerciseCallout"/>
      </w:pPr>
      <w:r>
        <w:t>At this point, you have now implemented the full range of CRUD functionality in a web application by writing client-side JavaScript code which consumes an OData data source.</w:t>
      </w:r>
    </w:p>
    <w:sectPr w:rsidR="003E460D"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A47" w:rsidRDefault="004C7A47" w:rsidP="002754DA">
      <w:pPr>
        <w:spacing w:before="0" w:after="0"/>
      </w:pPr>
      <w:r>
        <w:separator/>
      </w:r>
    </w:p>
  </w:endnote>
  <w:endnote w:type="continuationSeparator" w:id="0">
    <w:p w:rsidR="004C7A47" w:rsidRDefault="004C7A4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A47" w:rsidRDefault="004C7A47" w:rsidP="002754DA">
      <w:pPr>
        <w:spacing w:before="0" w:after="0"/>
      </w:pPr>
      <w:r>
        <w:separator/>
      </w:r>
    </w:p>
  </w:footnote>
  <w:footnote w:type="continuationSeparator" w:id="0">
    <w:p w:rsidR="004C7A47" w:rsidRDefault="004C7A47"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1">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6">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6"/>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030F3"/>
    <w:rsid w:val="000108B4"/>
    <w:rsid w:val="00012AC2"/>
    <w:rsid w:val="000237DD"/>
    <w:rsid w:val="00024303"/>
    <w:rsid w:val="000243F6"/>
    <w:rsid w:val="000267E9"/>
    <w:rsid w:val="00030FBC"/>
    <w:rsid w:val="00042751"/>
    <w:rsid w:val="00045614"/>
    <w:rsid w:val="00051385"/>
    <w:rsid w:val="000543B3"/>
    <w:rsid w:val="000606C5"/>
    <w:rsid w:val="000609C6"/>
    <w:rsid w:val="00065E07"/>
    <w:rsid w:val="00066F27"/>
    <w:rsid w:val="000671A9"/>
    <w:rsid w:val="00075BE6"/>
    <w:rsid w:val="00082C8E"/>
    <w:rsid w:val="00086439"/>
    <w:rsid w:val="0009020D"/>
    <w:rsid w:val="00090A5A"/>
    <w:rsid w:val="000922A9"/>
    <w:rsid w:val="000A019A"/>
    <w:rsid w:val="000A0FB8"/>
    <w:rsid w:val="000A375B"/>
    <w:rsid w:val="000A4D31"/>
    <w:rsid w:val="000B09A5"/>
    <w:rsid w:val="000B4798"/>
    <w:rsid w:val="000B6FB4"/>
    <w:rsid w:val="000B7868"/>
    <w:rsid w:val="000C54C2"/>
    <w:rsid w:val="000D1CE4"/>
    <w:rsid w:val="000E4786"/>
    <w:rsid w:val="000F11E6"/>
    <w:rsid w:val="000F23A7"/>
    <w:rsid w:val="000F2E8E"/>
    <w:rsid w:val="000F4965"/>
    <w:rsid w:val="000F72FE"/>
    <w:rsid w:val="0010700F"/>
    <w:rsid w:val="001070CC"/>
    <w:rsid w:val="0011020C"/>
    <w:rsid w:val="00110EC0"/>
    <w:rsid w:val="001128F7"/>
    <w:rsid w:val="00123729"/>
    <w:rsid w:val="00123A37"/>
    <w:rsid w:val="00123DAB"/>
    <w:rsid w:val="00124F05"/>
    <w:rsid w:val="00125EB2"/>
    <w:rsid w:val="00125F84"/>
    <w:rsid w:val="0012715F"/>
    <w:rsid w:val="00130BAE"/>
    <w:rsid w:val="00140317"/>
    <w:rsid w:val="00141688"/>
    <w:rsid w:val="00145BAE"/>
    <w:rsid w:val="00146811"/>
    <w:rsid w:val="00151E41"/>
    <w:rsid w:val="001554D3"/>
    <w:rsid w:val="0015714F"/>
    <w:rsid w:val="00160EEF"/>
    <w:rsid w:val="00162568"/>
    <w:rsid w:val="0016348C"/>
    <w:rsid w:val="001657A8"/>
    <w:rsid w:val="0016603A"/>
    <w:rsid w:val="00166BA8"/>
    <w:rsid w:val="00172887"/>
    <w:rsid w:val="001760F5"/>
    <w:rsid w:val="00182F32"/>
    <w:rsid w:val="0018467F"/>
    <w:rsid w:val="00190D86"/>
    <w:rsid w:val="0019249E"/>
    <w:rsid w:val="001969F7"/>
    <w:rsid w:val="001A3C36"/>
    <w:rsid w:val="001B176D"/>
    <w:rsid w:val="001B60FC"/>
    <w:rsid w:val="001C2975"/>
    <w:rsid w:val="001C3C48"/>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646DD"/>
    <w:rsid w:val="00265968"/>
    <w:rsid w:val="00273BA6"/>
    <w:rsid w:val="00273F7D"/>
    <w:rsid w:val="002754DA"/>
    <w:rsid w:val="002820B9"/>
    <w:rsid w:val="00283D43"/>
    <w:rsid w:val="00286E1A"/>
    <w:rsid w:val="002930AF"/>
    <w:rsid w:val="002B29CA"/>
    <w:rsid w:val="002B50BA"/>
    <w:rsid w:val="002B6B56"/>
    <w:rsid w:val="002C5CBE"/>
    <w:rsid w:val="002C6DDC"/>
    <w:rsid w:val="002E035E"/>
    <w:rsid w:val="002E1C5A"/>
    <w:rsid w:val="002E259F"/>
    <w:rsid w:val="002E3602"/>
    <w:rsid w:val="002E66B3"/>
    <w:rsid w:val="002F2748"/>
    <w:rsid w:val="002F5578"/>
    <w:rsid w:val="0030388D"/>
    <w:rsid w:val="00307288"/>
    <w:rsid w:val="00311545"/>
    <w:rsid w:val="00316198"/>
    <w:rsid w:val="0031741B"/>
    <w:rsid w:val="00333042"/>
    <w:rsid w:val="00347559"/>
    <w:rsid w:val="00353A87"/>
    <w:rsid w:val="00354E14"/>
    <w:rsid w:val="0035550E"/>
    <w:rsid w:val="003560BC"/>
    <w:rsid w:val="00361340"/>
    <w:rsid w:val="00363BB9"/>
    <w:rsid w:val="00364378"/>
    <w:rsid w:val="00367C9B"/>
    <w:rsid w:val="00371932"/>
    <w:rsid w:val="00373A63"/>
    <w:rsid w:val="003775F8"/>
    <w:rsid w:val="003829A4"/>
    <w:rsid w:val="00385E7E"/>
    <w:rsid w:val="00390D18"/>
    <w:rsid w:val="003A158A"/>
    <w:rsid w:val="003A6D85"/>
    <w:rsid w:val="003B1609"/>
    <w:rsid w:val="003B509E"/>
    <w:rsid w:val="003B5312"/>
    <w:rsid w:val="003B605F"/>
    <w:rsid w:val="003B6B6E"/>
    <w:rsid w:val="003B6E62"/>
    <w:rsid w:val="003C5D20"/>
    <w:rsid w:val="003C6F1C"/>
    <w:rsid w:val="003C6F9B"/>
    <w:rsid w:val="003D1045"/>
    <w:rsid w:val="003D4A36"/>
    <w:rsid w:val="003D513A"/>
    <w:rsid w:val="003E3149"/>
    <w:rsid w:val="003E460D"/>
    <w:rsid w:val="003E53A5"/>
    <w:rsid w:val="003F2EDC"/>
    <w:rsid w:val="00400DC5"/>
    <w:rsid w:val="0040576B"/>
    <w:rsid w:val="00414108"/>
    <w:rsid w:val="00420A40"/>
    <w:rsid w:val="00420D38"/>
    <w:rsid w:val="00427A68"/>
    <w:rsid w:val="004336CC"/>
    <w:rsid w:val="0043657B"/>
    <w:rsid w:val="004402EC"/>
    <w:rsid w:val="00445241"/>
    <w:rsid w:val="00445F5C"/>
    <w:rsid w:val="00446B8D"/>
    <w:rsid w:val="00460E05"/>
    <w:rsid w:val="00462755"/>
    <w:rsid w:val="00463DEB"/>
    <w:rsid w:val="00464F96"/>
    <w:rsid w:val="0046679B"/>
    <w:rsid w:val="00474799"/>
    <w:rsid w:val="00481358"/>
    <w:rsid w:val="004817DB"/>
    <w:rsid w:val="004819C9"/>
    <w:rsid w:val="00482B10"/>
    <w:rsid w:val="004838B2"/>
    <w:rsid w:val="00484260"/>
    <w:rsid w:val="00485767"/>
    <w:rsid w:val="0048724B"/>
    <w:rsid w:val="00487D07"/>
    <w:rsid w:val="004901DA"/>
    <w:rsid w:val="0049441A"/>
    <w:rsid w:val="004946E2"/>
    <w:rsid w:val="004976B3"/>
    <w:rsid w:val="004A0344"/>
    <w:rsid w:val="004A66FA"/>
    <w:rsid w:val="004A7C45"/>
    <w:rsid w:val="004B2700"/>
    <w:rsid w:val="004B3AC6"/>
    <w:rsid w:val="004B5379"/>
    <w:rsid w:val="004B75D9"/>
    <w:rsid w:val="004C251A"/>
    <w:rsid w:val="004C4F73"/>
    <w:rsid w:val="004C7A47"/>
    <w:rsid w:val="004C7D6E"/>
    <w:rsid w:val="004D2050"/>
    <w:rsid w:val="004D3A39"/>
    <w:rsid w:val="004D5B0F"/>
    <w:rsid w:val="004D71F4"/>
    <w:rsid w:val="004D75A3"/>
    <w:rsid w:val="004E1CBF"/>
    <w:rsid w:val="004E3B42"/>
    <w:rsid w:val="004E45B9"/>
    <w:rsid w:val="004F1E4C"/>
    <w:rsid w:val="004F54BD"/>
    <w:rsid w:val="00500683"/>
    <w:rsid w:val="00500EDB"/>
    <w:rsid w:val="00504620"/>
    <w:rsid w:val="0050658A"/>
    <w:rsid w:val="0050746C"/>
    <w:rsid w:val="005106D7"/>
    <w:rsid w:val="00513EAD"/>
    <w:rsid w:val="0051400B"/>
    <w:rsid w:val="00515C63"/>
    <w:rsid w:val="00531773"/>
    <w:rsid w:val="0053493F"/>
    <w:rsid w:val="00536A2B"/>
    <w:rsid w:val="00536EA7"/>
    <w:rsid w:val="00537866"/>
    <w:rsid w:val="00540A9A"/>
    <w:rsid w:val="005428BD"/>
    <w:rsid w:val="00542B8C"/>
    <w:rsid w:val="005469E6"/>
    <w:rsid w:val="00551DC5"/>
    <w:rsid w:val="00551DFA"/>
    <w:rsid w:val="005522AE"/>
    <w:rsid w:val="00560F81"/>
    <w:rsid w:val="00570BC7"/>
    <w:rsid w:val="005710D5"/>
    <w:rsid w:val="0057247C"/>
    <w:rsid w:val="00574574"/>
    <w:rsid w:val="00580480"/>
    <w:rsid w:val="0058123A"/>
    <w:rsid w:val="0058773B"/>
    <w:rsid w:val="005908F6"/>
    <w:rsid w:val="00592DAA"/>
    <w:rsid w:val="00593C36"/>
    <w:rsid w:val="00596F7D"/>
    <w:rsid w:val="005A0E17"/>
    <w:rsid w:val="005A3A17"/>
    <w:rsid w:val="005A3E02"/>
    <w:rsid w:val="005A4563"/>
    <w:rsid w:val="005A6D5F"/>
    <w:rsid w:val="005B2865"/>
    <w:rsid w:val="005B6F90"/>
    <w:rsid w:val="005C03B9"/>
    <w:rsid w:val="005C1BF8"/>
    <w:rsid w:val="005C3A90"/>
    <w:rsid w:val="005D0297"/>
    <w:rsid w:val="005D380A"/>
    <w:rsid w:val="005D3854"/>
    <w:rsid w:val="005E054A"/>
    <w:rsid w:val="005E05F0"/>
    <w:rsid w:val="005E0D54"/>
    <w:rsid w:val="005E3B38"/>
    <w:rsid w:val="005E79AF"/>
    <w:rsid w:val="005F03A0"/>
    <w:rsid w:val="005F2CE3"/>
    <w:rsid w:val="005F39DC"/>
    <w:rsid w:val="00601E9E"/>
    <w:rsid w:val="00607C2B"/>
    <w:rsid w:val="00610B6B"/>
    <w:rsid w:val="006133C4"/>
    <w:rsid w:val="006154F4"/>
    <w:rsid w:val="00620888"/>
    <w:rsid w:val="00625F0D"/>
    <w:rsid w:val="00626932"/>
    <w:rsid w:val="006316FA"/>
    <w:rsid w:val="00632485"/>
    <w:rsid w:val="0063362B"/>
    <w:rsid w:val="00636260"/>
    <w:rsid w:val="00643F55"/>
    <w:rsid w:val="00645BB8"/>
    <w:rsid w:val="00650ACD"/>
    <w:rsid w:val="006526E5"/>
    <w:rsid w:val="00654F8F"/>
    <w:rsid w:val="0065756C"/>
    <w:rsid w:val="0066042A"/>
    <w:rsid w:val="00661508"/>
    <w:rsid w:val="006649DB"/>
    <w:rsid w:val="00667328"/>
    <w:rsid w:val="00667B58"/>
    <w:rsid w:val="0067766A"/>
    <w:rsid w:val="00682FC7"/>
    <w:rsid w:val="00686CA6"/>
    <w:rsid w:val="0069092F"/>
    <w:rsid w:val="00692AFB"/>
    <w:rsid w:val="0069598A"/>
    <w:rsid w:val="00696C50"/>
    <w:rsid w:val="00697157"/>
    <w:rsid w:val="006A020F"/>
    <w:rsid w:val="006A105B"/>
    <w:rsid w:val="006A2A50"/>
    <w:rsid w:val="006B07C3"/>
    <w:rsid w:val="006B25FA"/>
    <w:rsid w:val="006B6F43"/>
    <w:rsid w:val="006C0157"/>
    <w:rsid w:val="006C3796"/>
    <w:rsid w:val="006C4B76"/>
    <w:rsid w:val="006C56DB"/>
    <w:rsid w:val="006C5C78"/>
    <w:rsid w:val="006D1BB7"/>
    <w:rsid w:val="006E3BD3"/>
    <w:rsid w:val="006E4335"/>
    <w:rsid w:val="006E5188"/>
    <w:rsid w:val="006F0F27"/>
    <w:rsid w:val="006F13F6"/>
    <w:rsid w:val="006F64F9"/>
    <w:rsid w:val="0070080C"/>
    <w:rsid w:val="0070089C"/>
    <w:rsid w:val="00710899"/>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763B"/>
    <w:rsid w:val="007974A8"/>
    <w:rsid w:val="007A2E8C"/>
    <w:rsid w:val="007A3111"/>
    <w:rsid w:val="007A3D0E"/>
    <w:rsid w:val="007A6FDB"/>
    <w:rsid w:val="007A7B3A"/>
    <w:rsid w:val="007B264E"/>
    <w:rsid w:val="007B6018"/>
    <w:rsid w:val="007B63AE"/>
    <w:rsid w:val="007B648F"/>
    <w:rsid w:val="007C036A"/>
    <w:rsid w:val="007C5EF6"/>
    <w:rsid w:val="007C731A"/>
    <w:rsid w:val="007D3352"/>
    <w:rsid w:val="007D4E29"/>
    <w:rsid w:val="007D72B4"/>
    <w:rsid w:val="007E1D73"/>
    <w:rsid w:val="007E240B"/>
    <w:rsid w:val="007E3429"/>
    <w:rsid w:val="007E54CD"/>
    <w:rsid w:val="007E5A7C"/>
    <w:rsid w:val="007F2CD4"/>
    <w:rsid w:val="007F2E67"/>
    <w:rsid w:val="007F37E8"/>
    <w:rsid w:val="0080252D"/>
    <w:rsid w:val="00805738"/>
    <w:rsid w:val="008114C7"/>
    <w:rsid w:val="0081229B"/>
    <w:rsid w:val="00812AF5"/>
    <w:rsid w:val="008237DD"/>
    <w:rsid w:val="00826F6E"/>
    <w:rsid w:val="00826FF7"/>
    <w:rsid w:val="0082729D"/>
    <w:rsid w:val="0083029D"/>
    <w:rsid w:val="00830A82"/>
    <w:rsid w:val="00841F3B"/>
    <w:rsid w:val="00845FAD"/>
    <w:rsid w:val="0084735A"/>
    <w:rsid w:val="008530CC"/>
    <w:rsid w:val="00856645"/>
    <w:rsid w:val="008648D6"/>
    <w:rsid w:val="0086565F"/>
    <w:rsid w:val="00865AE4"/>
    <w:rsid w:val="0086648E"/>
    <w:rsid w:val="0086681C"/>
    <w:rsid w:val="008743F8"/>
    <w:rsid w:val="00874B9F"/>
    <w:rsid w:val="008750A4"/>
    <w:rsid w:val="008754C9"/>
    <w:rsid w:val="00880606"/>
    <w:rsid w:val="00893C82"/>
    <w:rsid w:val="008943B0"/>
    <w:rsid w:val="008A1B16"/>
    <w:rsid w:val="008A2BA0"/>
    <w:rsid w:val="008A69A5"/>
    <w:rsid w:val="008A7318"/>
    <w:rsid w:val="008B697B"/>
    <w:rsid w:val="008C17EA"/>
    <w:rsid w:val="008C1C05"/>
    <w:rsid w:val="008C564C"/>
    <w:rsid w:val="008C58FB"/>
    <w:rsid w:val="008D054E"/>
    <w:rsid w:val="008D0899"/>
    <w:rsid w:val="008D261C"/>
    <w:rsid w:val="008D30B0"/>
    <w:rsid w:val="008D66D5"/>
    <w:rsid w:val="008D6EDA"/>
    <w:rsid w:val="008D7F27"/>
    <w:rsid w:val="008E0531"/>
    <w:rsid w:val="008E1CE8"/>
    <w:rsid w:val="008E2680"/>
    <w:rsid w:val="008E3F36"/>
    <w:rsid w:val="00902F51"/>
    <w:rsid w:val="00903B98"/>
    <w:rsid w:val="0090725E"/>
    <w:rsid w:val="00913A3A"/>
    <w:rsid w:val="00915A59"/>
    <w:rsid w:val="0091656E"/>
    <w:rsid w:val="00917ACE"/>
    <w:rsid w:val="00925E86"/>
    <w:rsid w:val="009274C0"/>
    <w:rsid w:val="00931080"/>
    <w:rsid w:val="00931E3C"/>
    <w:rsid w:val="009422EE"/>
    <w:rsid w:val="00943167"/>
    <w:rsid w:val="00944282"/>
    <w:rsid w:val="0095110D"/>
    <w:rsid w:val="00951BD2"/>
    <w:rsid w:val="00951C8A"/>
    <w:rsid w:val="009537AB"/>
    <w:rsid w:val="00954522"/>
    <w:rsid w:val="00956AB3"/>
    <w:rsid w:val="00960427"/>
    <w:rsid w:val="00961446"/>
    <w:rsid w:val="0096384D"/>
    <w:rsid w:val="00963AE0"/>
    <w:rsid w:val="00964D6A"/>
    <w:rsid w:val="00964DF1"/>
    <w:rsid w:val="00965C23"/>
    <w:rsid w:val="00972959"/>
    <w:rsid w:val="009753EF"/>
    <w:rsid w:val="0098575B"/>
    <w:rsid w:val="00990AFF"/>
    <w:rsid w:val="00990EBF"/>
    <w:rsid w:val="00997536"/>
    <w:rsid w:val="009A5818"/>
    <w:rsid w:val="009A73CD"/>
    <w:rsid w:val="009B275F"/>
    <w:rsid w:val="009C016D"/>
    <w:rsid w:val="009C6E7B"/>
    <w:rsid w:val="009D147E"/>
    <w:rsid w:val="009D168C"/>
    <w:rsid w:val="009D1C9A"/>
    <w:rsid w:val="009D22E7"/>
    <w:rsid w:val="009D553D"/>
    <w:rsid w:val="009E1990"/>
    <w:rsid w:val="009E2AD2"/>
    <w:rsid w:val="009F341D"/>
    <w:rsid w:val="009F7F64"/>
    <w:rsid w:val="00A04878"/>
    <w:rsid w:val="00A05346"/>
    <w:rsid w:val="00A05D85"/>
    <w:rsid w:val="00A070BA"/>
    <w:rsid w:val="00A10074"/>
    <w:rsid w:val="00A10BF8"/>
    <w:rsid w:val="00A128A7"/>
    <w:rsid w:val="00A136DF"/>
    <w:rsid w:val="00A15C8C"/>
    <w:rsid w:val="00A21B02"/>
    <w:rsid w:val="00A23F94"/>
    <w:rsid w:val="00A2430F"/>
    <w:rsid w:val="00A25FC5"/>
    <w:rsid w:val="00A26BC8"/>
    <w:rsid w:val="00A27676"/>
    <w:rsid w:val="00A3093C"/>
    <w:rsid w:val="00A30C18"/>
    <w:rsid w:val="00A35AEE"/>
    <w:rsid w:val="00A36AE5"/>
    <w:rsid w:val="00A409BA"/>
    <w:rsid w:val="00A4394E"/>
    <w:rsid w:val="00A46E44"/>
    <w:rsid w:val="00A51275"/>
    <w:rsid w:val="00A51DE9"/>
    <w:rsid w:val="00A53017"/>
    <w:rsid w:val="00A5490F"/>
    <w:rsid w:val="00A55EA3"/>
    <w:rsid w:val="00A6472F"/>
    <w:rsid w:val="00A66755"/>
    <w:rsid w:val="00A73931"/>
    <w:rsid w:val="00A807FF"/>
    <w:rsid w:val="00A811F8"/>
    <w:rsid w:val="00A81890"/>
    <w:rsid w:val="00A819B5"/>
    <w:rsid w:val="00A84330"/>
    <w:rsid w:val="00A86367"/>
    <w:rsid w:val="00A96404"/>
    <w:rsid w:val="00AA081D"/>
    <w:rsid w:val="00AA1BB2"/>
    <w:rsid w:val="00AA1C5E"/>
    <w:rsid w:val="00AB0EF6"/>
    <w:rsid w:val="00AB4BD9"/>
    <w:rsid w:val="00AC535D"/>
    <w:rsid w:val="00AD3847"/>
    <w:rsid w:val="00AD5FFB"/>
    <w:rsid w:val="00AE16EB"/>
    <w:rsid w:val="00AE3180"/>
    <w:rsid w:val="00AF424C"/>
    <w:rsid w:val="00AF4F9B"/>
    <w:rsid w:val="00B0336F"/>
    <w:rsid w:val="00B04598"/>
    <w:rsid w:val="00B04679"/>
    <w:rsid w:val="00B11579"/>
    <w:rsid w:val="00B267B7"/>
    <w:rsid w:val="00B33CA4"/>
    <w:rsid w:val="00B410F6"/>
    <w:rsid w:val="00B56241"/>
    <w:rsid w:val="00B56C9C"/>
    <w:rsid w:val="00B57970"/>
    <w:rsid w:val="00B60011"/>
    <w:rsid w:val="00B74E1A"/>
    <w:rsid w:val="00B7645C"/>
    <w:rsid w:val="00B776F0"/>
    <w:rsid w:val="00B80925"/>
    <w:rsid w:val="00B815CE"/>
    <w:rsid w:val="00B838CD"/>
    <w:rsid w:val="00B84304"/>
    <w:rsid w:val="00BA06CB"/>
    <w:rsid w:val="00BA1292"/>
    <w:rsid w:val="00BA332D"/>
    <w:rsid w:val="00BB42DB"/>
    <w:rsid w:val="00BB54BC"/>
    <w:rsid w:val="00BB64BD"/>
    <w:rsid w:val="00BC1206"/>
    <w:rsid w:val="00BC120F"/>
    <w:rsid w:val="00BC22EE"/>
    <w:rsid w:val="00BC2C68"/>
    <w:rsid w:val="00BC3FCA"/>
    <w:rsid w:val="00BD1EA3"/>
    <w:rsid w:val="00BD760F"/>
    <w:rsid w:val="00BE1C57"/>
    <w:rsid w:val="00BE20E7"/>
    <w:rsid w:val="00BE5EE7"/>
    <w:rsid w:val="00BF3349"/>
    <w:rsid w:val="00BF4AAD"/>
    <w:rsid w:val="00C06793"/>
    <w:rsid w:val="00C070C0"/>
    <w:rsid w:val="00C1089B"/>
    <w:rsid w:val="00C171CF"/>
    <w:rsid w:val="00C25AA5"/>
    <w:rsid w:val="00C30E56"/>
    <w:rsid w:val="00C3211E"/>
    <w:rsid w:val="00C33D09"/>
    <w:rsid w:val="00C34D0A"/>
    <w:rsid w:val="00C37A3E"/>
    <w:rsid w:val="00C44632"/>
    <w:rsid w:val="00C5131A"/>
    <w:rsid w:val="00C53882"/>
    <w:rsid w:val="00C53E35"/>
    <w:rsid w:val="00C62805"/>
    <w:rsid w:val="00C62D6E"/>
    <w:rsid w:val="00C642C3"/>
    <w:rsid w:val="00C66309"/>
    <w:rsid w:val="00C67699"/>
    <w:rsid w:val="00C70683"/>
    <w:rsid w:val="00C72719"/>
    <w:rsid w:val="00C80358"/>
    <w:rsid w:val="00C80B2F"/>
    <w:rsid w:val="00C81CBC"/>
    <w:rsid w:val="00C82328"/>
    <w:rsid w:val="00C8259A"/>
    <w:rsid w:val="00C847ED"/>
    <w:rsid w:val="00C86B45"/>
    <w:rsid w:val="00C9096A"/>
    <w:rsid w:val="00C92678"/>
    <w:rsid w:val="00C93E0C"/>
    <w:rsid w:val="00C95A7F"/>
    <w:rsid w:val="00C97674"/>
    <w:rsid w:val="00CB3262"/>
    <w:rsid w:val="00CB7A9C"/>
    <w:rsid w:val="00CB7CC1"/>
    <w:rsid w:val="00CC7B74"/>
    <w:rsid w:val="00CD0AD0"/>
    <w:rsid w:val="00CD10A1"/>
    <w:rsid w:val="00CD3699"/>
    <w:rsid w:val="00CE155F"/>
    <w:rsid w:val="00CF0D9B"/>
    <w:rsid w:val="00CF2509"/>
    <w:rsid w:val="00CF713C"/>
    <w:rsid w:val="00CF7AD5"/>
    <w:rsid w:val="00D0404A"/>
    <w:rsid w:val="00D057EA"/>
    <w:rsid w:val="00D11AD7"/>
    <w:rsid w:val="00D11B33"/>
    <w:rsid w:val="00D12B10"/>
    <w:rsid w:val="00D1320B"/>
    <w:rsid w:val="00D15F6C"/>
    <w:rsid w:val="00D15FEC"/>
    <w:rsid w:val="00D209FD"/>
    <w:rsid w:val="00D2288E"/>
    <w:rsid w:val="00D27A7A"/>
    <w:rsid w:val="00D33840"/>
    <w:rsid w:val="00D3469C"/>
    <w:rsid w:val="00D34C54"/>
    <w:rsid w:val="00D352EE"/>
    <w:rsid w:val="00D36793"/>
    <w:rsid w:val="00D50509"/>
    <w:rsid w:val="00D51C42"/>
    <w:rsid w:val="00D525CC"/>
    <w:rsid w:val="00D56B22"/>
    <w:rsid w:val="00D6413D"/>
    <w:rsid w:val="00D64974"/>
    <w:rsid w:val="00D65BAA"/>
    <w:rsid w:val="00D66469"/>
    <w:rsid w:val="00D76390"/>
    <w:rsid w:val="00D8031B"/>
    <w:rsid w:val="00D83758"/>
    <w:rsid w:val="00D84676"/>
    <w:rsid w:val="00D84A2F"/>
    <w:rsid w:val="00D85FEA"/>
    <w:rsid w:val="00D8754C"/>
    <w:rsid w:val="00D92006"/>
    <w:rsid w:val="00D950CC"/>
    <w:rsid w:val="00D96C8F"/>
    <w:rsid w:val="00D97000"/>
    <w:rsid w:val="00DA15DC"/>
    <w:rsid w:val="00DA4267"/>
    <w:rsid w:val="00DA442B"/>
    <w:rsid w:val="00DA6D71"/>
    <w:rsid w:val="00DC27F1"/>
    <w:rsid w:val="00DC2A0F"/>
    <w:rsid w:val="00DC2AFF"/>
    <w:rsid w:val="00DC3E2A"/>
    <w:rsid w:val="00DC656F"/>
    <w:rsid w:val="00DD1790"/>
    <w:rsid w:val="00DD40A9"/>
    <w:rsid w:val="00DD5F52"/>
    <w:rsid w:val="00DD7D6E"/>
    <w:rsid w:val="00DE3C75"/>
    <w:rsid w:val="00DE5625"/>
    <w:rsid w:val="00DE58D9"/>
    <w:rsid w:val="00DF0141"/>
    <w:rsid w:val="00DF0E38"/>
    <w:rsid w:val="00DF2FB3"/>
    <w:rsid w:val="00DF61F9"/>
    <w:rsid w:val="00E056FD"/>
    <w:rsid w:val="00E07AF0"/>
    <w:rsid w:val="00E13222"/>
    <w:rsid w:val="00E132BC"/>
    <w:rsid w:val="00E1387D"/>
    <w:rsid w:val="00E15736"/>
    <w:rsid w:val="00E16C08"/>
    <w:rsid w:val="00E17666"/>
    <w:rsid w:val="00E177CD"/>
    <w:rsid w:val="00E22CFC"/>
    <w:rsid w:val="00E25553"/>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1CB0"/>
    <w:rsid w:val="00E62EF0"/>
    <w:rsid w:val="00E663C5"/>
    <w:rsid w:val="00E66BB8"/>
    <w:rsid w:val="00E73EB9"/>
    <w:rsid w:val="00E75E69"/>
    <w:rsid w:val="00E77CE0"/>
    <w:rsid w:val="00E816DC"/>
    <w:rsid w:val="00E90829"/>
    <w:rsid w:val="00E90A2E"/>
    <w:rsid w:val="00E95F93"/>
    <w:rsid w:val="00EA0CC6"/>
    <w:rsid w:val="00EB0E93"/>
    <w:rsid w:val="00EB1694"/>
    <w:rsid w:val="00EC02AD"/>
    <w:rsid w:val="00EC0B5A"/>
    <w:rsid w:val="00EC15A4"/>
    <w:rsid w:val="00ED1A11"/>
    <w:rsid w:val="00ED1EBB"/>
    <w:rsid w:val="00ED3997"/>
    <w:rsid w:val="00ED3FC9"/>
    <w:rsid w:val="00ED67A3"/>
    <w:rsid w:val="00ED682B"/>
    <w:rsid w:val="00EE049F"/>
    <w:rsid w:val="00EE1550"/>
    <w:rsid w:val="00EE38B6"/>
    <w:rsid w:val="00EE727D"/>
    <w:rsid w:val="00EE7A35"/>
    <w:rsid w:val="00EF0B37"/>
    <w:rsid w:val="00EF7BFE"/>
    <w:rsid w:val="00F01A46"/>
    <w:rsid w:val="00F10C41"/>
    <w:rsid w:val="00F13FEB"/>
    <w:rsid w:val="00F218A1"/>
    <w:rsid w:val="00F21A30"/>
    <w:rsid w:val="00F22325"/>
    <w:rsid w:val="00F22470"/>
    <w:rsid w:val="00F276BD"/>
    <w:rsid w:val="00F31C41"/>
    <w:rsid w:val="00F325C3"/>
    <w:rsid w:val="00F34FD2"/>
    <w:rsid w:val="00F40596"/>
    <w:rsid w:val="00F42571"/>
    <w:rsid w:val="00F42C90"/>
    <w:rsid w:val="00F4389B"/>
    <w:rsid w:val="00F43BFB"/>
    <w:rsid w:val="00F50640"/>
    <w:rsid w:val="00F5138E"/>
    <w:rsid w:val="00F517DB"/>
    <w:rsid w:val="00F53538"/>
    <w:rsid w:val="00F577F9"/>
    <w:rsid w:val="00F62F1C"/>
    <w:rsid w:val="00F64174"/>
    <w:rsid w:val="00F64CF9"/>
    <w:rsid w:val="00F72607"/>
    <w:rsid w:val="00F81057"/>
    <w:rsid w:val="00F8243C"/>
    <w:rsid w:val="00F82F9B"/>
    <w:rsid w:val="00F84B8D"/>
    <w:rsid w:val="00F86CCD"/>
    <w:rsid w:val="00F938D8"/>
    <w:rsid w:val="00F938DC"/>
    <w:rsid w:val="00F948BF"/>
    <w:rsid w:val="00FA1794"/>
    <w:rsid w:val="00FA17B2"/>
    <w:rsid w:val="00FA3EB4"/>
    <w:rsid w:val="00FA5E15"/>
    <w:rsid w:val="00FB0030"/>
    <w:rsid w:val="00FB07B8"/>
    <w:rsid w:val="00FB2282"/>
    <w:rsid w:val="00FB3F0A"/>
    <w:rsid w:val="00FB68E3"/>
    <w:rsid w:val="00FB6B61"/>
    <w:rsid w:val="00FC00E1"/>
    <w:rsid w:val="00FC1C89"/>
    <w:rsid w:val="00FC2749"/>
    <w:rsid w:val="00FC79BD"/>
    <w:rsid w:val="00FD1B1D"/>
    <w:rsid w:val="00FD1FA2"/>
    <w:rsid w:val="00FD6176"/>
    <w:rsid w:val="00FD69DA"/>
    <w:rsid w:val="00FE0728"/>
    <w:rsid w:val="00FE325F"/>
    <w:rsid w:val="00FE5F7D"/>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E21220-DFD9-4639-B1B6-336016B21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webservices.wingtip.com/CRM.svc" TargetMode="External"/><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webservices.wingtip.com/CRM.svc" TargetMode="External"/><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hyperlink" Target="http://webservices.wingtip.com" TargetMode="External"/><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ebservices.wingtip.com" TargetMode="External"/><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7F970FDD-F6D9-4DFC-B49A-EBFF9BBE9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7145</TotalTime>
  <Pages>25</Pages>
  <Words>5306</Words>
  <Characters>30247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35483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63</cp:revision>
  <cp:lastPrinted>2009-08-12T16:30:00Z</cp:lastPrinted>
  <dcterms:created xsi:type="dcterms:W3CDTF">2012-10-18T15:45:00Z</dcterms:created>
  <dcterms:modified xsi:type="dcterms:W3CDTF">2014-11-11T17:32:00Z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