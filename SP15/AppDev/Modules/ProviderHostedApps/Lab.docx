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7C2B" w:rsidRDefault="00062F17" w:rsidP="00607C2B">
      <w:pPr>
        <w:pStyle w:val="Heading2"/>
      </w:pPr>
      <w:r>
        <w:t xml:space="preserve">Developing </w:t>
      </w:r>
      <w:r w:rsidR="00EC2D72">
        <w:t xml:space="preserve">and Debugging </w:t>
      </w:r>
      <w:r>
        <w:t>a Provider-hosted App</w:t>
      </w:r>
    </w:p>
    <w:p w:rsidR="00607C2B" w:rsidRPr="005C7841" w:rsidRDefault="00607C2B" w:rsidP="00607C2B">
      <w:pPr>
        <w:pStyle w:val="LabExerciseCallout"/>
      </w:pPr>
      <w:r w:rsidRPr="005C7841">
        <w:rPr>
          <w:b/>
        </w:rPr>
        <w:t>Lab Time</w:t>
      </w:r>
      <w:r w:rsidRPr="005C7841">
        <w:t xml:space="preserve">: </w:t>
      </w:r>
      <w:r>
        <w:t>60</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3842C5">
        <w:t>C:\Student\Modules\ProviderHostedApps</w:t>
      </w:r>
      <w:r w:rsidR="00341082">
        <w:t>\Labs</w:t>
      </w:r>
    </w:p>
    <w:p w:rsidR="00607C2B" w:rsidRDefault="00607C2B" w:rsidP="00EC2D72">
      <w:pPr>
        <w:pStyle w:val="LabExerciseCallout"/>
      </w:pPr>
      <w:r w:rsidRPr="005C7841">
        <w:rPr>
          <w:b/>
        </w:rPr>
        <w:t>Lab Overview</w:t>
      </w:r>
      <w:r w:rsidRPr="005C7841">
        <w:t xml:space="preserve">: </w:t>
      </w:r>
      <w:r>
        <w:t xml:space="preserve">In this lab you will </w:t>
      </w:r>
      <w:r w:rsidR="001520E8">
        <w:t>create and develop a provider-hosted app project.</w:t>
      </w:r>
      <w:r w:rsidR="00EC2D72">
        <w:t xml:space="preserve"> This will give you experience testing and debugging a provider-hosted app as well as using the SharePoint app Chrome control to create a user interface that is similar to the host web. You will also create a user interface experience with allows user to read and write customer data from the SQL Server database named </w:t>
      </w:r>
      <w:r w:rsidR="00EC2D72" w:rsidRPr="00EC2D72">
        <w:rPr>
          <w:b/>
        </w:rPr>
        <w:t>WingtipCRM</w:t>
      </w:r>
      <w:r w:rsidR="00EC2D72">
        <w:t xml:space="preserve"> which you created in an earlier lab.</w:t>
      </w:r>
    </w:p>
    <w:p w:rsidR="00607C2B" w:rsidRDefault="001520E8" w:rsidP="00607C2B">
      <w:pPr>
        <w:pStyle w:val="Heading3"/>
      </w:pPr>
      <w:r>
        <w:t>Exercise 1</w:t>
      </w:r>
      <w:r w:rsidR="00607C2B">
        <w:t xml:space="preserve">: </w:t>
      </w:r>
      <w:r w:rsidR="00062F17">
        <w:t xml:space="preserve">Creating an Provider-hosted App Project in </w:t>
      </w:r>
      <w:r w:rsidR="00C20690">
        <w:t>Visual Studio 2013</w:t>
      </w:r>
    </w:p>
    <w:p w:rsidR="00607C2B" w:rsidRDefault="00607C2B" w:rsidP="00607C2B">
      <w:pPr>
        <w:pStyle w:val="LabExerciseLeadIn"/>
      </w:pPr>
      <w:r>
        <w:t xml:space="preserve">In this exercise you will create a new </w:t>
      </w:r>
      <w:r w:rsidR="008520F0">
        <w:t>Provider</w:t>
      </w:r>
      <w:r>
        <w:t>-Hosted App.</w:t>
      </w:r>
    </w:p>
    <w:p w:rsidR="001520E8" w:rsidRDefault="001520E8" w:rsidP="00C82328">
      <w:pPr>
        <w:pStyle w:val="LabStepNumbered"/>
        <w:numPr>
          <w:ilvl w:val="0"/>
          <w:numId w:val="35"/>
        </w:numPr>
      </w:pPr>
      <w:r>
        <w:t xml:space="preserve">Make sure your developer test site </w:t>
      </w:r>
      <w:r w:rsidR="003700AB">
        <w:t xml:space="preserve">is </w:t>
      </w:r>
      <w:r w:rsidR="00511571">
        <w:t>up and running</w:t>
      </w:r>
      <w:r w:rsidR="003700AB">
        <w:t xml:space="preserve"> so you have a place to debug the app you are going to create</w:t>
      </w:r>
      <w:r>
        <w:t>.</w:t>
      </w:r>
    </w:p>
    <w:p w:rsidR="001520E8" w:rsidRDefault="001520E8" w:rsidP="001520E8">
      <w:pPr>
        <w:pStyle w:val="LabStepNumberedLevel2"/>
        <w:numPr>
          <w:ilvl w:val="1"/>
          <w:numId w:val="35"/>
        </w:numPr>
      </w:pPr>
      <w:r>
        <w:t xml:space="preserve">Using the browser, navigate to the test site at </w:t>
      </w:r>
      <w:hyperlink r:id="rId12" w:history="1">
        <w:r w:rsidR="00511571" w:rsidRPr="000A2C8C">
          <w:rPr>
            <w:rStyle w:val="Hyperlink"/>
          </w:rPr>
          <w:t>http://dev.wingtip.com</w:t>
        </w:r>
      </w:hyperlink>
      <w:r>
        <w:t xml:space="preserve">. </w:t>
      </w:r>
    </w:p>
    <w:p w:rsidR="00511571" w:rsidRDefault="00D66D38" w:rsidP="00511571">
      <w:pPr>
        <w:pStyle w:val="LabStepScreenshotLevel2"/>
      </w:pPr>
      <w:r>
        <w:drawing>
          <wp:inline distT="0" distB="0" distL="0" distR="0" wp14:anchorId="076218E5" wp14:editId="5961C668">
            <wp:extent cx="2852057" cy="237031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54432" cy="2372289"/>
                    </a:xfrm>
                    <a:prstGeom prst="rect">
                      <a:avLst/>
                    </a:prstGeom>
                  </pic:spPr>
                </pic:pic>
              </a:graphicData>
            </a:graphic>
          </wp:inline>
        </w:drawing>
      </w:r>
    </w:p>
    <w:p w:rsidR="001520E8" w:rsidRDefault="00511571" w:rsidP="001520E8">
      <w:pPr>
        <w:pStyle w:val="LabStepNumberedLevel2"/>
        <w:numPr>
          <w:ilvl w:val="1"/>
          <w:numId w:val="35"/>
        </w:numPr>
      </w:pPr>
      <w:r>
        <w:t>If this site does not yet exist, create it by running the PowerShell script</w:t>
      </w:r>
      <w:r w:rsidR="00102356">
        <w:t xml:space="preserve"> named </w:t>
      </w:r>
      <w:r w:rsidR="00102356" w:rsidRPr="00102356">
        <w:rPr>
          <w:b/>
        </w:rPr>
        <w:t>CreateSharePointDeveloperSite.ps1</w:t>
      </w:r>
      <w:r w:rsidR="00102356">
        <w:t xml:space="preserve"> which is located at the following path</w:t>
      </w:r>
      <w:r>
        <w:t xml:space="preserve">. </w:t>
      </w:r>
      <w:r w:rsidR="00102356">
        <w:t xml:space="preserve">Also, keep in mind that </w:t>
      </w:r>
      <w:r>
        <w:t>you can also run the script to delete and recreate the developer site to return it to its original state</w:t>
      </w:r>
      <w:r w:rsidR="00102356">
        <w:t xml:space="preserve"> whenever you would like</w:t>
      </w:r>
      <w:r>
        <w:t>.</w:t>
      </w:r>
    </w:p>
    <w:p w:rsidR="00511571" w:rsidRDefault="00511571" w:rsidP="00511571">
      <w:pPr>
        <w:pStyle w:val="LabStepCodeBlockLevel2"/>
      </w:pPr>
      <w:r w:rsidRPr="003700AB">
        <w:rPr>
          <w:color w:val="808080" w:themeColor="background1" w:themeShade="80"/>
        </w:rPr>
        <w:t>C:\Student\Setup\</w:t>
      </w:r>
      <w:r w:rsidRPr="00511571">
        <w:t>CreateSharePointDeveloperSite.ps1</w:t>
      </w:r>
    </w:p>
    <w:p w:rsidR="00C82328" w:rsidRDefault="00C82328" w:rsidP="003700AB">
      <w:pPr>
        <w:pStyle w:val="LabStepNumbered"/>
      </w:pPr>
      <w:r>
        <w:t xml:space="preserve">Launch </w:t>
      </w:r>
      <w:r w:rsidR="00C20690">
        <w:rPr>
          <w:b/>
        </w:rPr>
        <w:t>Visual Studio 2013</w:t>
      </w:r>
      <w:r>
        <w:t xml:space="preserve"> as administrator: </w:t>
      </w:r>
    </w:p>
    <w:p w:rsidR="00C61D72" w:rsidRDefault="00C82328" w:rsidP="00C61D72">
      <w:pPr>
        <w:pStyle w:val="LabStepNumberedLevel2"/>
      </w:pPr>
      <w:r>
        <w:t>Windows Keyboard Key</w:t>
      </w:r>
      <w:r w:rsidRPr="00930E1C">
        <w:t xml:space="preserve"> </w:t>
      </w:r>
      <w:r w:rsidRPr="00930E1C">
        <w:sym w:font="Wingdings" w:char="F0E0"/>
      </w:r>
      <w:r w:rsidRPr="00930E1C">
        <w:t xml:space="preserve"> </w:t>
      </w:r>
      <w:r w:rsidRPr="00264696">
        <w:t>Right click</w:t>
      </w:r>
      <w:r>
        <w:t xml:space="preserve"> on the </w:t>
      </w:r>
      <w:r w:rsidR="00C20690">
        <w:rPr>
          <w:b/>
        </w:rPr>
        <w:t>Visual Studio 2013</w:t>
      </w:r>
      <w:r>
        <w:t xml:space="preserve"> tile and select </w:t>
      </w:r>
      <w:r w:rsidRPr="00D66D38">
        <w:rPr>
          <w:b/>
        </w:rPr>
        <w:t>Run as administrator</w:t>
      </w:r>
      <w:r w:rsidR="005522AE">
        <w:t>.</w:t>
      </w:r>
    </w:p>
    <w:p w:rsidR="00C82328" w:rsidRDefault="00C61D72" w:rsidP="00C61D72">
      <w:pPr>
        <w:pStyle w:val="LabStepScreenshotLevel2"/>
      </w:pPr>
      <w:r>
        <w:drawing>
          <wp:inline distT="0" distB="0" distL="0" distR="0" wp14:anchorId="60895F57" wp14:editId="111B7D3A">
            <wp:extent cx="637673" cy="62721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4291" cy="633729"/>
                    </a:xfrm>
                    <a:prstGeom prst="rect">
                      <a:avLst/>
                    </a:prstGeom>
                    <a:noFill/>
                    <a:ln>
                      <a:noFill/>
                    </a:ln>
                  </pic:spPr>
                </pic:pic>
              </a:graphicData>
            </a:graphic>
          </wp:inline>
        </w:drawing>
      </w:r>
    </w:p>
    <w:p w:rsidR="003700AB" w:rsidRDefault="003700AB" w:rsidP="003700AB">
      <w:pPr>
        <w:pStyle w:val="LabStepNumbered"/>
      </w:pPr>
      <w:r>
        <w:t xml:space="preserve">Create a new SharePoint provider-hosted app project in </w:t>
      </w:r>
      <w:r w:rsidR="00C20690">
        <w:t>Visual Studio 2013</w:t>
      </w:r>
      <w:r>
        <w:t>.</w:t>
      </w:r>
    </w:p>
    <w:p w:rsidR="00C82328" w:rsidRDefault="00C82328" w:rsidP="00C82328">
      <w:pPr>
        <w:pStyle w:val="LabStepNumberedLevel2"/>
      </w:pPr>
      <w:r>
        <w:t xml:space="preserve">In Visual Studio select </w:t>
      </w:r>
      <w:r w:rsidRPr="000C3A99">
        <w:rPr>
          <w:b/>
        </w:rPr>
        <w:t xml:space="preserve">File </w:t>
      </w:r>
      <w:r w:rsidRPr="000C3A99">
        <w:rPr>
          <w:b/>
        </w:rPr>
        <w:sym w:font="Wingdings" w:char="F0E0"/>
      </w:r>
      <w:r w:rsidRPr="000C3A99">
        <w:rPr>
          <w:b/>
        </w:rPr>
        <w:t xml:space="preserve"> New </w:t>
      </w:r>
      <w:r w:rsidRPr="000C3A99">
        <w:rPr>
          <w:b/>
        </w:rPr>
        <w:sym w:font="Wingdings" w:char="F0E0"/>
      </w:r>
      <w:r w:rsidRPr="000C3A99">
        <w:rPr>
          <w:b/>
        </w:rPr>
        <w:t xml:space="preserve"> Project</w:t>
      </w:r>
      <w:r>
        <w:t>.</w:t>
      </w:r>
    </w:p>
    <w:p w:rsidR="00C82328" w:rsidRDefault="003700AB" w:rsidP="00C82328">
      <w:pPr>
        <w:pStyle w:val="LabStepNumberedLevel2"/>
      </w:pPr>
      <w:r>
        <w:t xml:space="preserve">Fill out the </w:t>
      </w:r>
      <w:r w:rsidR="00C82328" w:rsidRPr="004008BD">
        <w:rPr>
          <w:b/>
        </w:rPr>
        <w:t>New Project</w:t>
      </w:r>
      <w:r w:rsidR="00C82328">
        <w:t xml:space="preserve"> dialog</w:t>
      </w:r>
      <w:r>
        <w:t xml:space="preserve"> as follows…</w:t>
      </w:r>
    </w:p>
    <w:p w:rsidR="00C82328" w:rsidRDefault="00C82328" w:rsidP="00C82328">
      <w:pPr>
        <w:pStyle w:val="LabStepNumberedLevel3"/>
      </w:pPr>
      <w:r>
        <w:t xml:space="preserve">Find the </w:t>
      </w:r>
      <w:r w:rsidRPr="00724A33">
        <w:rPr>
          <w:b/>
        </w:rPr>
        <w:t>App for SharePoint 2013</w:t>
      </w:r>
      <w:r>
        <w:t xml:space="preserve"> template under the </w:t>
      </w:r>
      <w:r w:rsidRPr="00724A33">
        <w:rPr>
          <w:b/>
        </w:rPr>
        <w:t xml:space="preserve">Templates </w:t>
      </w:r>
      <w:r w:rsidRPr="00724A33">
        <w:rPr>
          <w:b/>
        </w:rPr>
        <w:sym w:font="Wingdings" w:char="F0E0"/>
      </w:r>
      <w:r w:rsidRPr="00724A33">
        <w:rPr>
          <w:b/>
        </w:rPr>
        <w:t xml:space="preserve"> Visual C# </w:t>
      </w:r>
      <w:r w:rsidRPr="00724A33">
        <w:rPr>
          <w:b/>
        </w:rPr>
        <w:sym w:font="Wingdings" w:char="F0E0"/>
      </w:r>
      <w:r w:rsidRPr="00724A33">
        <w:rPr>
          <w:b/>
        </w:rPr>
        <w:t xml:space="preserve"> Office / SharePoint </w:t>
      </w:r>
      <w:r w:rsidRPr="00724A33">
        <w:rPr>
          <w:b/>
        </w:rPr>
        <w:sym w:font="Wingdings" w:char="F0E0"/>
      </w:r>
      <w:r w:rsidRPr="00724A33">
        <w:rPr>
          <w:b/>
        </w:rPr>
        <w:t xml:space="preserve"> Apps</w:t>
      </w:r>
      <w:r>
        <w:t xml:space="preserve"> section.</w:t>
      </w:r>
    </w:p>
    <w:p w:rsidR="00C82328" w:rsidRPr="00C82328" w:rsidRDefault="00C82328" w:rsidP="00C82328">
      <w:pPr>
        <w:pStyle w:val="LabStepNumberedLevel3"/>
      </w:pPr>
      <w:r w:rsidRPr="000C3A99">
        <w:rPr>
          <w:b/>
        </w:rPr>
        <w:t>Name</w:t>
      </w:r>
      <w:r>
        <w:t xml:space="preserve">: </w:t>
      </w:r>
      <w:r w:rsidR="00511571">
        <w:t>CustomerManager</w:t>
      </w:r>
      <w:r w:rsidRPr="00C82328">
        <w:rPr>
          <w:b/>
        </w:rPr>
        <w:t xml:space="preserve"> </w:t>
      </w:r>
    </w:p>
    <w:p w:rsidR="00C82328" w:rsidRDefault="00C82328" w:rsidP="00C82328">
      <w:pPr>
        <w:pStyle w:val="LabStepNumberedLevel3"/>
      </w:pPr>
      <w:r w:rsidRPr="00C82328">
        <w:rPr>
          <w:b/>
        </w:rPr>
        <w:t>Location:</w:t>
      </w:r>
      <w:r>
        <w:t xml:space="preserve"> </w:t>
      </w:r>
      <w:r w:rsidR="00341082">
        <w:t>C:\Student\Modules</w:t>
      </w:r>
      <w:r w:rsidRPr="004239DF">
        <w:t>\</w:t>
      </w:r>
      <w:r w:rsidR="00CB0AC2">
        <w:t>ProviderHostedApp</w:t>
      </w:r>
      <w:r w:rsidR="00341082">
        <w:t>s\Lab</w:t>
      </w:r>
    </w:p>
    <w:p w:rsidR="00316198" w:rsidRPr="00511571" w:rsidRDefault="00C82328" w:rsidP="00BB54BC">
      <w:pPr>
        <w:pStyle w:val="LabStepNumberedLevel3"/>
      </w:pPr>
      <w:r>
        <w:t xml:space="preserve">Click </w:t>
      </w:r>
      <w:r w:rsidRPr="00460E05">
        <w:rPr>
          <w:b/>
        </w:rPr>
        <w:t>OK</w:t>
      </w:r>
      <w:r w:rsidR="005522AE">
        <w:rPr>
          <w:b/>
        </w:rPr>
        <w:t>.</w:t>
      </w:r>
    </w:p>
    <w:p w:rsidR="00511571" w:rsidRDefault="00D66D38" w:rsidP="00511571">
      <w:pPr>
        <w:pStyle w:val="LabStepScreenshotLevel2"/>
        <w:rPr>
          <w:rStyle w:val="Strong"/>
          <w:b w:val="0"/>
          <w:bCs w:val="0"/>
        </w:rPr>
      </w:pPr>
      <w:r>
        <w:lastRenderedPageBreak/>
        <w:drawing>
          <wp:inline distT="0" distB="0" distL="0" distR="0" wp14:anchorId="15185B4A" wp14:editId="1396383F">
            <wp:extent cx="4141285" cy="2333897"/>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142743" cy="2334719"/>
                    </a:xfrm>
                    <a:prstGeom prst="rect">
                      <a:avLst/>
                    </a:prstGeom>
                  </pic:spPr>
                </pic:pic>
              </a:graphicData>
            </a:graphic>
          </wp:inline>
        </w:drawing>
      </w:r>
    </w:p>
    <w:p w:rsidR="0030661F" w:rsidRDefault="0030661F" w:rsidP="0030661F">
      <w:pPr>
        <w:pStyle w:val="LabStepNumberedLevel2"/>
      </w:pPr>
      <w:r w:rsidRPr="000D01F8">
        <w:t xml:space="preserve">In the </w:t>
      </w:r>
      <w:r w:rsidRPr="004A256D">
        <w:rPr>
          <w:b/>
        </w:rPr>
        <w:t>New App for SharePoint</w:t>
      </w:r>
      <w:r w:rsidRPr="006A7636">
        <w:rPr>
          <w:b/>
        </w:rPr>
        <w:t xml:space="preserve"> </w:t>
      </w:r>
      <w:r w:rsidRPr="006E113F">
        <w:t>w</w:t>
      </w:r>
      <w:r w:rsidRPr="004A256D">
        <w:t>izard</w:t>
      </w:r>
      <w:r w:rsidRPr="000D01F8">
        <w:t xml:space="preserve">, </w:t>
      </w:r>
      <w:r>
        <w:t xml:space="preserve">use the following values to complete the wizard and click </w:t>
      </w:r>
      <w:r w:rsidRPr="006A7636">
        <w:rPr>
          <w:b/>
        </w:rPr>
        <w:t>Finish</w:t>
      </w:r>
      <w:r w:rsidRPr="000D01F8">
        <w:t>.</w:t>
      </w:r>
    </w:p>
    <w:p w:rsidR="0030661F" w:rsidRDefault="0030661F" w:rsidP="0030661F">
      <w:pPr>
        <w:pStyle w:val="LabStepNumberedLevel3"/>
      </w:pPr>
      <w:r w:rsidRPr="00DC223D">
        <w:t>What site do you want to use for debugging?</w:t>
      </w:r>
      <w:r>
        <w:t xml:space="preserve"> </w:t>
      </w:r>
      <w:hyperlink r:id="rId16" w:history="1">
        <w:r w:rsidR="00511571" w:rsidRPr="000A2C8C">
          <w:rPr>
            <w:rStyle w:val="Hyperlink"/>
          </w:rPr>
          <w:t>http://dev.wingtip.com</w:t>
        </w:r>
      </w:hyperlink>
      <w:r w:rsidR="00511571">
        <w:t xml:space="preserve"> </w:t>
      </w:r>
    </w:p>
    <w:p w:rsidR="0030661F" w:rsidRDefault="0030661F" w:rsidP="0030661F">
      <w:pPr>
        <w:pStyle w:val="LabStepNumberedLevel3"/>
      </w:pPr>
      <w:r w:rsidRPr="00DC223D">
        <w:t>How do you want to host your app for SharePoint?</w:t>
      </w:r>
      <w:r>
        <w:t xml:space="preserve"> Provider-h</w:t>
      </w:r>
      <w:r w:rsidRPr="004A256D">
        <w:t>osted</w:t>
      </w:r>
    </w:p>
    <w:p w:rsidR="00C61D72" w:rsidRDefault="001E613A" w:rsidP="00511571">
      <w:pPr>
        <w:pStyle w:val="LabStepNumberedLevel3"/>
      </w:pPr>
      <w:r>
        <w:t xml:space="preserve">Click </w:t>
      </w:r>
      <w:r w:rsidRPr="00D66D38">
        <w:rPr>
          <w:b/>
        </w:rPr>
        <w:t>Finish</w:t>
      </w:r>
      <w:r w:rsidR="00C61D72">
        <w:t>.</w:t>
      </w:r>
    </w:p>
    <w:p w:rsidR="00511571" w:rsidRDefault="00D66D38" w:rsidP="00C61D72">
      <w:pPr>
        <w:pStyle w:val="LabStepScreenshotLevel2"/>
      </w:pPr>
      <w:r>
        <w:drawing>
          <wp:inline distT="0" distB="0" distL="0" distR="0" wp14:anchorId="4A4D4C5B" wp14:editId="1277220B">
            <wp:extent cx="3320615" cy="1865376"/>
            <wp:effectExtent l="0" t="0" r="0" b="1905"/>
            <wp:docPr id="26" name="Picture 26" descr="C:\Users\JFERGU~1\AppData\Local\Temp\SNAGHTML145d93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FERGU~1\AppData\Local\Temp\SNAGHTML145d939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4200" cy="1867390"/>
                    </a:xfrm>
                    <a:prstGeom prst="rect">
                      <a:avLst/>
                    </a:prstGeom>
                    <a:noFill/>
                    <a:ln>
                      <a:noFill/>
                    </a:ln>
                  </pic:spPr>
                </pic:pic>
              </a:graphicData>
            </a:graphic>
          </wp:inline>
        </w:drawing>
      </w:r>
    </w:p>
    <w:p w:rsidR="00C61D72" w:rsidRDefault="00C61D72" w:rsidP="00C61D72">
      <w:pPr>
        <w:pStyle w:val="LabExerciseCallout"/>
      </w:pPr>
      <w:r>
        <w:t xml:space="preserve">When you click the </w:t>
      </w:r>
      <w:r w:rsidRPr="00C61D72">
        <w:rPr>
          <w:b/>
        </w:rPr>
        <w:t>Finish</w:t>
      </w:r>
      <w:r>
        <w:t xml:space="preserve"> button instead of the </w:t>
      </w:r>
      <w:r w:rsidRPr="00C61D72">
        <w:rPr>
          <w:b/>
        </w:rPr>
        <w:t>Next</w:t>
      </w:r>
      <w:r w:rsidRPr="00C61D72">
        <w:t xml:space="preserve"> button</w:t>
      </w:r>
      <w:r>
        <w:t xml:space="preserve">, you are accepting the defaults for the remaining settings. For example, the type of web application project will be </w:t>
      </w:r>
      <w:r w:rsidRPr="00C61D72">
        <w:rPr>
          <w:b/>
        </w:rPr>
        <w:t>ASP.NET Web Forms Application</w:t>
      </w:r>
      <w:r>
        <w:t xml:space="preserve">; and the type of Authentication will be </w:t>
      </w:r>
      <w:r w:rsidRPr="00C61D72">
        <w:rPr>
          <w:b/>
        </w:rPr>
        <w:t>Use Windows Azure Access Control Service (for SharePoint cloud apps)</w:t>
      </w:r>
      <w:r>
        <w:t>.</w:t>
      </w:r>
    </w:p>
    <w:p w:rsidR="005A009F" w:rsidRDefault="005A009F" w:rsidP="005A009F">
      <w:pPr>
        <w:pStyle w:val="LabStepNumbered"/>
      </w:pPr>
      <w:r>
        <w:t xml:space="preserve">Once the </w:t>
      </w:r>
      <w:r w:rsidRPr="003700AB">
        <w:rPr>
          <w:b/>
        </w:rPr>
        <w:t>New app for SharePoint</w:t>
      </w:r>
      <w:r>
        <w:t xml:space="preserve"> wizard completes, take a moment to </w:t>
      </w:r>
      <w:r w:rsidR="003700AB">
        <w:t xml:space="preserve">inspect </w:t>
      </w:r>
      <w:r>
        <w:t>what has been created.</w:t>
      </w:r>
    </w:p>
    <w:p w:rsidR="003700AB" w:rsidRDefault="005A009F" w:rsidP="005A009F">
      <w:pPr>
        <w:pStyle w:val="LabStepNumberedLevel2"/>
      </w:pPr>
      <w:r>
        <w:t>You should be able to see that there is new Visual Studio solution with two projects.</w:t>
      </w:r>
    </w:p>
    <w:p w:rsidR="005A009F" w:rsidRDefault="005A009F" w:rsidP="003700AB">
      <w:pPr>
        <w:pStyle w:val="LabStepScreenshotLevel2"/>
      </w:pPr>
      <w:r>
        <w:lastRenderedPageBreak/>
        <w:t xml:space="preserve"> </w:t>
      </w:r>
      <w:r w:rsidR="00D66D38">
        <w:drawing>
          <wp:inline distT="0" distB="0" distL="0" distR="0" wp14:anchorId="2D3D366A" wp14:editId="337D7243">
            <wp:extent cx="1556126" cy="2473234"/>
            <wp:effectExtent l="0" t="0" r="635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556778" cy="2474269"/>
                    </a:xfrm>
                    <a:prstGeom prst="rect">
                      <a:avLst/>
                    </a:prstGeom>
                  </pic:spPr>
                </pic:pic>
              </a:graphicData>
            </a:graphic>
          </wp:inline>
        </w:drawing>
      </w:r>
    </w:p>
    <w:p w:rsidR="005A009F" w:rsidRDefault="005A009F" w:rsidP="003700AB">
      <w:pPr>
        <w:pStyle w:val="LabStepNumberedLevel2"/>
      </w:pPr>
      <w:r>
        <w:t xml:space="preserve">The top project named </w:t>
      </w:r>
      <w:r w:rsidRPr="005A009F">
        <w:rPr>
          <w:b/>
        </w:rPr>
        <w:t>CustomerManager</w:t>
      </w:r>
      <w:r>
        <w:t xml:space="preserve"> </w:t>
      </w:r>
      <w:r w:rsidR="00DE6AAD">
        <w:t>is the project for the app itself. This project</w:t>
      </w:r>
      <w:r>
        <w:t xml:space="preserve"> contains </w:t>
      </w:r>
      <w:r w:rsidR="00DE6AAD">
        <w:t xml:space="preserve">the </w:t>
      </w:r>
      <w:r w:rsidRPr="005A009F">
        <w:rPr>
          <w:b/>
        </w:rPr>
        <w:t>AppManifest.xml</w:t>
      </w:r>
      <w:r>
        <w:t xml:space="preserve"> </w:t>
      </w:r>
      <w:r w:rsidR="00DE6AAD">
        <w:t>file</w:t>
      </w:r>
      <w:r>
        <w:t xml:space="preserve">. </w:t>
      </w:r>
    </w:p>
    <w:p w:rsidR="005A009F" w:rsidRDefault="005A009F" w:rsidP="003700AB">
      <w:pPr>
        <w:pStyle w:val="LabStepNumberedLevel2"/>
      </w:pPr>
      <w:r>
        <w:t xml:space="preserve">The second project </w:t>
      </w:r>
      <w:r w:rsidR="00DE6AAD">
        <w:t xml:space="preserve">below </w:t>
      </w:r>
      <w:r>
        <w:t xml:space="preserve">named </w:t>
      </w:r>
      <w:r w:rsidRPr="005A009F">
        <w:rPr>
          <w:b/>
        </w:rPr>
        <w:t>CustomerManagerWeb</w:t>
      </w:r>
      <w:r>
        <w:t xml:space="preserve"> is an ASP.NET Web Forms project which will be used to implement the remote web of this provider hosted app.</w:t>
      </w:r>
    </w:p>
    <w:p w:rsidR="005A009F" w:rsidRDefault="005A009F" w:rsidP="003700AB">
      <w:pPr>
        <w:pStyle w:val="LabStepNumberedLevel2"/>
      </w:pPr>
      <w:r>
        <w:t xml:space="preserve">The </w:t>
      </w:r>
      <w:r w:rsidR="006A72A7" w:rsidRPr="006A72A7">
        <w:rPr>
          <w:b/>
        </w:rPr>
        <w:t>Web Project</w:t>
      </w:r>
      <w:r w:rsidR="006A72A7">
        <w:t xml:space="preserve"> property of the </w:t>
      </w:r>
      <w:r w:rsidR="00D66D38">
        <w:t xml:space="preserve">top project named </w:t>
      </w:r>
      <w:r w:rsidRPr="005A009F">
        <w:rPr>
          <w:b/>
        </w:rPr>
        <w:t>CustomerManager</w:t>
      </w:r>
      <w:r>
        <w:t xml:space="preserve"> </w:t>
      </w:r>
      <w:r w:rsidR="006A72A7">
        <w:t>references the</w:t>
      </w:r>
      <w:r>
        <w:t xml:space="preserve"> </w:t>
      </w:r>
      <w:r w:rsidRPr="005A009F">
        <w:rPr>
          <w:b/>
        </w:rPr>
        <w:t>CustomerManagerWeb</w:t>
      </w:r>
      <w:r>
        <w:t xml:space="preserve"> </w:t>
      </w:r>
      <w:r w:rsidR="006A72A7">
        <w:t>project.</w:t>
      </w:r>
    </w:p>
    <w:p w:rsidR="0030661F" w:rsidRDefault="0030661F" w:rsidP="0030661F">
      <w:pPr>
        <w:pStyle w:val="LabStepNumbered"/>
      </w:pPr>
      <w:r>
        <w:t xml:space="preserve">Change </w:t>
      </w:r>
      <w:r w:rsidR="006A72A7">
        <w:t xml:space="preserve">the </w:t>
      </w:r>
      <w:r w:rsidR="003700AB" w:rsidRPr="003700AB">
        <w:rPr>
          <w:b/>
        </w:rPr>
        <w:t>CustomerManager</w:t>
      </w:r>
      <w:r w:rsidR="003700AB">
        <w:t xml:space="preserve"> app project’s </w:t>
      </w:r>
      <w:r>
        <w:t>authentication method to use internal authentication:</w:t>
      </w:r>
    </w:p>
    <w:p w:rsidR="0030661F" w:rsidRDefault="005A009F" w:rsidP="0030661F">
      <w:pPr>
        <w:pStyle w:val="LabStepNumberedLevel2"/>
      </w:pPr>
      <w:r>
        <w:t xml:space="preserve">In </w:t>
      </w:r>
      <w:r w:rsidR="0030661F">
        <w:t xml:space="preserve">the project </w:t>
      </w:r>
      <w:r>
        <w:rPr>
          <w:b/>
        </w:rPr>
        <w:t>CustomerManager</w:t>
      </w:r>
      <w:r w:rsidR="0030661F">
        <w:t xml:space="preserve"> </w:t>
      </w:r>
      <w:r>
        <w:t xml:space="preserve">project, locate the </w:t>
      </w:r>
      <w:r w:rsidRPr="00E51F5A">
        <w:rPr>
          <w:b/>
        </w:rPr>
        <w:t>AppManifest.xml</w:t>
      </w:r>
      <w:r>
        <w:t xml:space="preserve"> file</w:t>
      </w:r>
      <w:r w:rsidR="0030661F">
        <w:t>.</w:t>
      </w:r>
    </w:p>
    <w:p w:rsidR="0030661F" w:rsidRDefault="00DE6AAD" w:rsidP="0030661F">
      <w:pPr>
        <w:pStyle w:val="LabStepNumberedLevel2"/>
      </w:pPr>
      <w:r>
        <w:t xml:space="preserve">Open the </w:t>
      </w:r>
      <w:r w:rsidR="0030661F" w:rsidRPr="00E51F5A">
        <w:rPr>
          <w:b/>
        </w:rPr>
        <w:t>AppManifest.xml</w:t>
      </w:r>
      <w:r w:rsidR="0030661F">
        <w:t xml:space="preserve"> file </w:t>
      </w:r>
      <w:r>
        <w:t xml:space="preserve">in Code View by right-clicking it and </w:t>
      </w:r>
      <w:r w:rsidR="0030661F">
        <w:t>select</w:t>
      </w:r>
      <w:r>
        <w:t>ing</w:t>
      </w:r>
      <w:r w:rsidR="0030661F">
        <w:t xml:space="preserve"> </w:t>
      </w:r>
      <w:r w:rsidR="0030661F" w:rsidRPr="00E51F5A">
        <w:rPr>
          <w:b/>
        </w:rPr>
        <w:t>View Code</w:t>
      </w:r>
      <w:r w:rsidR="0030661F">
        <w:t>.</w:t>
      </w:r>
    </w:p>
    <w:p w:rsidR="00C20690" w:rsidRDefault="00C20690" w:rsidP="0030661F">
      <w:pPr>
        <w:pStyle w:val="LabStepNumberedLevel2"/>
      </w:pPr>
      <w:r>
        <w:t xml:space="preserve">First find the </w:t>
      </w:r>
      <w:r w:rsidRPr="00C20690">
        <w:rPr>
          <w:b/>
        </w:rPr>
        <w:t>&lt;Title&gt;</w:t>
      </w:r>
      <w:r>
        <w:t xml:space="preserve"> element.  Add a space in the Title so that the name looks like this </w:t>
      </w:r>
      <w:r>
        <w:rPr>
          <w:b/>
        </w:rPr>
        <w:t>Customer Manager</w:t>
      </w:r>
    </w:p>
    <w:p w:rsidR="0030661F" w:rsidRPr="004A256D" w:rsidRDefault="00C20690" w:rsidP="0030661F">
      <w:pPr>
        <w:pStyle w:val="LabStepNumberedLevel2"/>
      </w:pPr>
      <w:r>
        <w:t>Now f</w:t>
      </w:r>
      <w:r w:rsidR="0030661F">
        <w:t xml:space="preserve">ind the </w:t>
      </w:r>
      <w:r w:rsidR="0030661F" w:rsidRPr="00E51F5A">
        <w:rPr>
          <w:b/>
        </w:rPr>
        <w:t>&lt;AppPrincipal&gt;</w:t>
      </w:r>
      <w:r w:rsidR="0030661F">
        <w:t xml:space="preserve"> element. Remove the </w:t>
      </w:r>
      <w:r w:rsidR="0030661F" w:rsidRPr="00E51F5A">
        <w:rPr>
          <w:b/>
        </w:rPr>
        <w:t>&lt;RemoteWebApplication&gt;</w:t>
      </w:r>
      <w:r w:rsidR="0030661F">
        <w:t xml:space="preserve"> element and replace it with </w:t>
      </w:r>
      <w:r w:rsidR="00D66D38">
        <w:rPr>
          <w:b/>
        </w:rPr>
        <w:t>&lt;Internal</w:t>
      </w:r>
      <w:r w:rsidR="0030661F" w:rsidRPr="00E51F5A">
        <w:rPr>
          <w:b/>
        </w:rPr>
        <w:t>/&gt;</w:t>
      </w:r>
      <w:r w:rsidR="0030661F">
        <w:t xml:space="preserve"> so the </w:t>
      </w:r>
      <w:r w:rsidR="0030661F" w:rsidRPr="00E51F5A">
        <w:rPr>
          <w:b/>
        </w:rPr>
        <w:t>&lt;AppPrincipal&gt;</w:t>
      </w:r>
      <w:r w:rsidR="0030661F">
        <w:t xml:space="preserve"> element now looks like this:</w:t>
      </w:r>
    </w:p>
    <w:p w:rsidR="0030661F" w:rsidRPr="00E51F5A" w:rsidRDefault="0030661F" w:rsidP="0030661F">
      <w:pPr>
        <w:pStyle w:val="LabStepCodeBlockLevel2"/>
      </w:pPr>
      <w:r w:rsidRPr="00E51F5A">
        <w:t>&lt;AppPrincipal&gt;</w:t>
      </w:r>
    </w:p>
    <w:p w:rsidR="0030661F" w:rsidRPr="00E51F5A" w:rsidRDefault="0030661F" w:rsidP="0030661F">
      <w:pPr>
        <w:pStyle w:val="LabStepCodeBlockLevel2"/>
      </w:pPr>
      <w:r w:rsidRPr="00E51F5A">
        <w:t xml:space="preserve">  &lt;Internal/&gt;</w:t>
      </w:r>
    </w:p>
    <w:p w:rsidR="0030661F" w:rsidRDefault="0030661F" w:rsidP="0030661F">
      <w:pPr>
        <w:pStyle w:val="LabStepCodeBlockLevel2"/>
      </w:pPr>
      <w:r w:rsidRPr="00E51F5A">
        <w:t>&lt;/AppPrincipal&gt;</w:t>
      </w:r>
    </w:p>
    <w:p w:rsidR="00C20690" w:rsidRDefault="00C20690" w:rsidP="00C20690">
      <w:pPr>
        <w:pStyle w:val="LabStepNumberedLevel2"/>
      </w:pPr>
      <w:r>
        <w:t xml:space="preserve">Save and close the </w:t>
      </w:r>
      <w:r>
        <w:rPr>
          <w:b/>
        </w:rPr>
        <w:t xml:space="preserve">AppManifest.xml </w:t>
      </w:r>
      <w:r>
        <w:t>file</w:t>
      </w:r>
    </w:p>
    <w:p w:rsidR="0030661F" w:rsidRDefault="003700AB" w:rsidP="00C20690">
      <w:pPr>
        <w:pStyle w:val="LabStepNumbered"/>
      </w:pPr>
      <w:r>
        <w:t>C</w:t>
      </w:r>
      <w:r w:rsidR="0030661F">
        <w:t>onfigure the projects to disable the use of SSL so everything happens over HTTP rather than HTTPS:</w:t>
      </w:r>
    </w:p>
    <w:p w:rsidR="0030661F" w:rsidRDefault="001E613A" w:rsidP="0030661F">
      <w:pPr>
        <w:pStyle w:val="LabStepNumberedLevel2"/>
      </w:pPr>
      <w:r>
        <w:t xml:space="preserve">Select the project </w:t>
      </w:r>
      <w:r w:rsidR="006A72A7">
        <w:rPr>
          <w:b/>
        </w:rPr>
        <w:t>CustomerManager</w:t>
      </w:r>
      <w:r>
        <w:rPr>
          <w:b/>
        </w:rPr>
        <w:t>Web</w:t>
      </w:r>
      <w:r w:rsidR="0030661F">
        <w:t xml:space="preserve"> in the </w:t>
      </w:r>
      <w:r w:rsidR="0030661F" w:rsidRPr="005931F4">
        <w:rPr>
          <w:b/>
        </w:rPr>
        <w:t>Solution Explorer</w:t>
      </w:r>
      <w:r w:rsidR="0030661F">
        <w:t xml:space="preserve"> tool window.</w:t>
      </w:r>
    </w:p>
    <w:p w:rsidR="00C61D72" w:rsidRDefault="0030661F" w:rsidP="006A72A7">
      <w:pPr>
        <w:pStyle w:val="LabStepNumberedLevel2"/>
      </w:pPr>
      <w:r>
        <w:t xml:space="preserve">Look in the </w:t>
      </w:r>
      <w:r w:rsidRPr="006A6BC8">
        <w:rPr>
          <w:b/>
        </w:rPr>
        <w:t>Properties</w:t>
      </w:r>
      <w:r>
        <w:t xml:space="preserve"> tool window. Look at the </w:t>
      </w:r>
      <w:r w:rsidRPr="006A6BC8">
        <w:rPr>
          <w:b/>
        </w:rPr>
        <w:t>SSL Enabled</w:t>
      </w:r>
      <w:r>
        <w:t xml:space="preserve"> property and make sure it is set to </w:t>
      </w:r>
      <w:r w:rsidRPr="006A6BC8">
        <w:rPr>
          <w:b/>
        </w:rPr>
        <w:t>False</w:t>
      </w:r>
      <w:r>
        <w:t>.</w:t>
      </w:r>
    </w:p>
    <w:p w:rsidR="006A72A7" w:rsidRDefault="006A6BC8" w:rsidP="00C61D72">
      <w:pPr>
        <w:pStyle w:val="LabStepScreenshotLevel2"/>
      </w:pPr>
      <w:r w:rsidRPr="006A6BC8">
        <w:t xml:space="preserve"> </w:t>
      </w:r>
      <w:r>
        <w:drawing>
          <wp:inline distT="0" distB="0" distL="0" distR="0" wp14:anchorId="73BD05C0" wp14:editId="35929EAC">
            <wp:extent cx="1892539" cy="2361764"/>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891802" cy="2360844"/>
                    </a:xfrm>
                    <a:prstGeom prst="rect">
                      <a:avLst/>
                    </a:prstGeom>
                  </pic:spPr>
                </pic:pic>
              </a:graphicData>
            </a:graphic>
          </wp:inline>
        </w:drawing>
      </w:r>
    </w:p>
    <w:p w:rsidR="00EC2D72" w:rsidRDefault="0030661F" w:rsidP="0030661F">
      <w:pPr>
        <w:pStyle w:val="LabStepNumbered"/>
      </w:pPr>
      <w:r>
        <w:t xml:space="preserve">Add a </w:t>
      </w:r>
      <w:r w:rsidR="00EC2D72">
        <w:t xml:space="preserve">custom </w:t>
      </w:r>
      <w:r>
        <w:t>image to the project to use as the startup icon for the app</w:t>
      </w:r>
      <w:r w:rsidR="00EC2D72">
        <w:t>.</w:t>
      </w:r>
    </w:p>
    <w:p w:rsidR="00C61D72" w:rsidRDefault="00435688" w:rsidP="00435688">
      <w:pPr>
        <w:pStyle w:val="LabStepNumberedLevel2"/>
      </w:pPr>
      <w:r>
        <w:t>Look inside the</w:t>
      </w:r>
      <w:r w:rsidR="0030661F">
        <w:t xml:space="preserve"> </w:t>
      </w:r>
      <w:r w:rsidR="006A72A7" w:rsidRPr="006A6BC8">
        <w:rPr>
          <w:b/>
        </w:rPr>
        <w:t>CustomerManager</w:t>
      </w:r>
      <w:r w:rsidR="0030661F">
        <w:t xml:space="preserve"> project</w:t>
      </w:r>
      <w:r>
        <w:t xml:space="preserve"> and locate the file named </w:t>
      </w:r>
      <w:r w:rsidRPr="006A6BC8">
        <w:rPr>
          <w:b/>
        </w:rPr>
        <w:t>AppIcon.png</w:t>
      </w:r>
      <w:r>
        <w:t>.</w:t>
      </w:r>
    </w:p>
    <w:p w:rsidR="00435688" w:rsidRDefault="006A6BC8" w:rsidP="00C61D72">
      <w:pPr>
        <w:pStyle w:val="LabStepScreenshotLevel2"/>
      </w:pPr>
      <w:r>
        <w:lastRenderedPageBreak/>
        <w:drawing>
          <wp:inline distT="0" distB="0" distL="0" distR="0" wp14:anchorId="23A50478" wp14:editId="0CA92386">
            <wp:extent cx="2177407" cy="13376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79872" cy="1339151"/>
                    </a:xfrm>
                    <a:prstGeom prst="rect">
                      <a:avLst/>
                    </a:prstGeom>
                  </pic:spPr>
                </pic:pic>
              </a:graphicData>
            </a:graphic>
          </wp:inline>
        </w:drawing>
      </w:r>
    </w:p>
    <w:p w:rsidR="00435688" w:rsidRPr="00435688" w:rsidRDefault="00435688" w:rsidP="00435688">
      <w:pPr>
        <w:pStyle w:val="LabStepNumberedLevel2"/>
      </w:pPr>
      <w:r>
        <w:t xml:space="preserve">Delete the </w:t>
      </w:r>
      <w:r w:rsidR="003700AB">
        <w:t xml:space="preserve">file </w:t>
      </w:r>
      <w:r>
        <w:t xml:space="preserve">named </w:t>
      </w:r>
      <w:r w:rsidRPr="00435688">
        <w:rPr>
          <w:b/>
        </w:rPr>
        <w:t>AppIcon.png</w:t>
      </w:r>
      <w:r w:rsidRPr="00435688">
        <w:t xml:space="preserve"> from the project and replace with </w:t>
      </w:r>
      <w:r>
        <w:t>a file with the same name located at the following path.</w:t>
      </w:r>
      <w:r w:rsidR="006A6BC8">
        <w:br/>
        <w:t xml:space="preserve">(Hint: Right Click on </w:t>
      </w:r>
      <w:r w:rsidR="006A6BC8" w:rsidRPr="006A6BC8">
        <w:rPr>
          <w:b/>
        </w:rPr>
        <w:t>CustomerManager</w:t>
      </w:r>
      <w:r w:rsidR="006A6BC8">
        <w:t xml:space="preserve"> Project and select </w:t>
      </w:r>
      <w:r w:rsidR="006A6BC8" w:rsidRPr="006A6BC8">
        <w:rPr>
          <w:b/>
        </w:rPr>
        <w:t xml:space="preserve">Add </w:t>
      </w:r>
      <w:r w:rsidR="006A6BC8" w:rsidRPr="006A6BC8">
        <w:rPr>
          <w:b/>
        </w:rPr>
        <w:sym w:font="Wingdings" w:char="F0E0"/>
      </w:r>
      <w:r w:rsidR="006A6BC8" w:rsidRPr="006A6BC8">
        <w:rPr>
          <w:b/>
        </w:rPr>
        <w:t xml:space="preserve"> Existing Item…</w:t>
      </w:r>
      <w:r w:rsidR="006A6BC8">
        <w:t>)</w:t>
      </w:r>
    </w:p>
    <w:p w:rsidR="0030661F" w:rsidRDefault="006A72A7" w:rsidP="0030661F">
      <w:pPr>
        <w:pStyle w:val="LabStepCodeBlockLevel2"/>
      </w:pPr>
      <w:r w:rsidRPr="0020332B">
        <w:rPr>
          <w:color w:val="808080" w:themeColor="background1" w:themeShade="80"/>
        </w:rPr>
        <w:t>C:\Student\Modules\ProviderHostedApps\Labs\StarterFiles\</w:t>
      </w:r>
      <w:r w:rsidR="00435688">
        <w:t>AppIcon.png</w:t>
      </w:r>
    </w:p>
    <w:p w:rsidR="00692AE8" w:rsidRDefault="00692AE8" w:rsidP="00692AE8">
      <w:pPr>
        <w:pStyle w:val="LabStepNumberedLevel2"/>
      </w:pPr>
      <w:r>
        <w:t xml:space="preserve">Open the </w:t>
      </w:r>
      <w:r w:rsidRPr="00692AE8">
        <w:rPr>
          <w:b/>
        </w:rPr>
        <w:t>AppManifest.xml</w:t>
      </w:r>
      <w:r>
        <w:t xml:space="preserve"> file by double clicking on it in the Solution Explorer</w:t>
      </w:r>
    </w:p>
    <w:p w:rsidR="00692AE8" w:rsidRDefault="00692AE8" w:rsidP="00692AE8">
      <w:pPr>
        <w:pStyle w:val="LabStepNumberedLevel2"/>
      </w:pPr>
      <w:r>
        <w:t>Click the button to the right of the Icon: Text box (…)</w:t>
      </w:r>
    </w:p>
    <w:p w:rsidR="00692AE8" w:rsidRDefault="00692AE8" w:rsidP="00692AE8">
      <w:pPr>
        <w:pStyle w:val="LabStepNumberedLevel2"/>
      </w:pPr>
      <w:r>
        <w:t xml:space="preserve">Select the </w:t>
      </w:r>
      <w:r w:rsidRPr="006A6BC8">
        <w:rPr>
          <w:b/>
        </w:rPr>
        <w:t>AppIcon.png</w:t>
      </w:r>
      <w:r>
        <w:rPr>
          <w:b/>
        </w:rPr>
        <w:t xml:space="preserve"> </w:t>
      </w:r>
      <w:r>
        <w:t>file located in the default location.</w:t>
      </w:r>
    </w:p>
    <w:p w:rsidR="00692AE8" w:rsidRDefault="00692AE8" w:rsidP="00692AE8">
      <w:pPr>
        <w:pStyle w:val="LabStepNumberedLevel2"/>
      </w:pPr>
      <w:r>
        <w:t xml:space="preserve">Save and close the </w:t>
      </w:r>
      <w:r w:rsidRPr="00692AE8">
        <w:rPr>
          <w:b/>
        </w:rPr>
        <w:t>AppManifest.xml</w:t>
      </w:r>
      <w:r>
        <w:t xml:space="preserve"> file</w:t>
      </w:r>
    </w:p>
    <w:p w:rsidR="008125CA" w:rsidRDefault="008125CA" w:rsidP="0030661F">
      <w:pPr>
        <w:pStyle w:val="LabStepNumbered"/>
      </w:pPr>
      <w:r>
        <w:t>Add CSS styles and image files to the project.</w:t>
      </w:r>
    </w:p>
    <w:p w:rsidR="008125CA" w:rsidRDefault="008125CA" w:rsidP="008125CA">
      <w:pPr>
        <w:pStyle w:val="LabStepNumberedLevel2"/>
      </w:pPr>
      <w:r>
        <w:t xml:space="preserve">Within the </w:t>
      </w:r>
      <w:r>
        <w:rPr>
          <w:b/>
        </w:rPr>
        <w:t>CustomerManager</w:t>
      </w:r>
      <w:r w:rsidRPr="00961612">
        <w:rPr>
          <w:b/>
        </w:rPr>
        <w:t>Web</w:t>
      </w:r>
      <w:r w:rsidRPr="003700AB">
        <w:t xml:space="preserve"> project</w:t>
      </w:r>
      <w:r>
        <w:t xml:space="preserve">, create a new folder named </w:t>
      </w:r>
      <w:r w:rsidRPr="008125CA">
        <w:rPr>
          <w:b/>
        </w:rPr>
        <w:t>Content</w:t>
      </w:r>
      <w:r>
        <w:t xml:space="preserve"> at the root of the project.</w:t>
      </w:r>
    </w:p>
    <w:p w:rsidR="0020332B" w:rsidRDefault="0020332B" w:rsidP="008125CA">
      <w:pPr>
        <w:pStyle w:val="LabStepNumberedLevel2"/>
      </w:pPr>
      <w:r>
        <w:t>Using the Windows Explorer, locate the CSS file named app.css at the following path.</w:t>
      </w:r>
    </w:p>
    <w:p w:rsidR="0020332B" w:rsidRDefault="0020332B" w:rsidP="0020332B">
      <w:pPr>
        <w:pStyle w:val="LabStepCodeBlock"/>
      </w:pPr>
      <w:r w:rsidRPr="0020332B">
        <w:rPr>
          <w:color w:val="808080" w:themeColor="background1" w:themeShade="80"/>
        </w:rPr>
        <w:t>C:\Student\Modules\ProviderHostedApps\Lab\StarterFiles\</w:t>
      </w:r>
      <w:r>
        <w:t>app.css</w:t>
      </w:r>
    </w:p>
    <w:p w:rsidR="00C61D72" w:rsidRDefault="0020332B" w:rsidP="008125CA">
      <w:pPr>
        <w:pStyle w:val="LabStepNumberedLevel2"/>
      </w:pPr>
      <w:r>
        <w:t xml:space="preserve">Add a copy of the </w:t>
      </w:r>
      <w:r w:rsidR="008125CA">
        <w:t xml:space="preserve">app.css </w:t>
      </w:r>
      <w:r>
        <w:t xml:space="preserve">file into the </w:t>
      </w:r>
      <w:r w:rsidRPr="009E593A">
        <w:rPr>
          <w:b/>
        </w:rPr>
        <w:t>Content</w:t>
      </w:r>
      <w:r>
        <w:t xml:space="preserve"> folder of the </w:t>
      </w:r>
      <w:r w:rsidRPr="009E593A">
        <w:rPr>
          <w:b/>
        </w:rPr>
        <w:t>CustomerManagerWeb</w:t>
      </w:r>
      <w:r>
        <w:t xml:space="preserve"> project. When you have completed this step, the structure of your project should look like the one in the following screenshot.</w:t>
      </w:r>
    </w:p>
    <w:p w:rsidR="008125CA" w:rsidRDefault="006A6BC8" w:rsidP="00C61D72">
      <w:pPr>
        <w:pStyle w:val="LabStepScreenshotLevel2"/>
      </w:pPr>
      <w:r w:rsidRPr="006A6BC8">
        <w:t xml:space="preserve"> </w:t>
      </w:r>
      <w:r w:rsidR="009E593A">
        <w:drawing>
          <wp:inline distT="0" distB="0" distL="0" distR="0" wp14:anchorId="3812DEB1" wp14:editId="68369AA9">
            <wp:extent cx="1603855" cy="1139246"/>
            <wp:effectExtent l="19050" t="19050" r="15875"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605141" cy="1140160"/>
                    </a:xfrm>
                    <a:prstGeom prst="rect">
                      <a:avLst/>
                    </a:prstGeom>
                    <a:ln>
                      <a:solidFill>
                        <a:schemeClr val="bg1">
                          <a:lumMod val="75000"/>
                        </a:schemeClr>
                      </a:solidFill>
                    </a:ln>
                  </pic:spPr>
                </pic:pic>
              </a:graphicData>
            </a:graphic>
          </wp:inline>
        </w:drawing>
      </w:r>
    </w:p>
    <w:p w:rsidR="0020332B" w:rsidRDefault="0020332B" w:rsidP="0020332B">
      <w:pPr>
        <w:pStyle w:val="LabStepNumberedLevel2"/>
      </w:pPr>
      <w:r>
        <w:t xml:space="preserve">Create a child folder in the </w:t>
      </w:r>
      <w:r w:rsidRPr="0020332B">
        <w:rPr>
          <w:b/>
        </w:rPr>
        <w:t>Content</w:t>
      </w:r>
      <w:r>
        <w:t xml:space="preserve"> folder named </w:t>
      </w:r>
      <w:r w:rsidRPr="0020332B">
        <w:rPr>
          <w:b/>
        </w:rPr>
        <w:t>img</w:t>
      </w:r>
      <w:r>
        <w:t xml:space="preserve"> and then add a copy of the two images files in the </w:t>
      </w:r>
      <w:r w:rsidRPr="0020332B">
        <w:rPr>
          <w:b/>
        </w:rPr>
        <w:t>StarterFiles</w:t>
      </w:r>
      <w:r>
        <w:t xml:space="preserve"> folder named </w:t>
      </w:r>
      <w:r w:rsidRPr="0020332B">
        <w:rPr>
          <w:b/>
        </w:rPr>
        <w:t>AppIcon.png</w:t>
      </w:r>
      <w:r>
        <w:t xml:space="preserve"> and </w:t>
      </w:r>
      <w:r w:rsidRPr="0020332B">
        <w:rPr>
          <w:b/>
        </w:rPr>
        <w:t>BackGround.png</w:t>
      </w:r>
      <w:r>
        <w:t>.</w:t>
      </w:r>
    </w:p>
    <w:p w:rsidR="0020332B" w:rsidRDefault="009E593A" w:rsidP="0020332B">
      <w:pPr>
        <w:pStyle w:val="LabStepScreenshotLevel2"/>
      </w:pPr>
      <w:r w:rsidRPr="009E593A">
        <w:t xml:space="preserve"> </w:t>
      </w:r>
      <w:r>
        <w:drawing>
          <wp:inline distT="0" distB="0" distL="0" distR="0" wp14:anchorId="577D0CD7" wp14:editId="25CCA44C">
            <wp:extent cx="1191333" cy="1240971"/>
            <wp:effectExtent l="19050" t="19050" r="27940" b="165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191184" cy="1240816"/>
                    </a:xfrm>
                    <a:prstGeom prst="rect">
                      <a:avLst/>
                    </a:prstGeom>
                    <a:ln>
                      <a:solidFill>
                        <a:schemeClr val="bg1">
                          <a:lumMod val="75000"/>
                        </a:schemeClr>
                      </a:solidFill>
                    </a:ln>
                  </pic:spPr>
                </pic:pic>
              </a:graphicData>
            </a:graphic>
          </wp:inline>
        </w:drawing>
      </w:r>
    </w:p>
    <w:p w:rsidR="0030661F" w:rsidRDefault="003700AB" w:rsidP="0030661F">
      <w:pPr>
        <w:pStyle w:val="LabStepNumbered"/>
      </w:pPr>
      <w:r>
        <w:t xml:space="preserve">Modify the </w:t>
      </w:r>
      <w:r w:rsidR="00435688">
        <w:t xml:space="preserve">HTML </w:t>
      </w:r>
      <w:r>
        <w:t xml:space="preserve">for </w:t>
      </w:r>
      <w:r w:rsidR="00435688">
        <w:t xml:space="preserve">the </w:t>
      </w:r>
      <w:r w:rsidR="0030661F">
        <w:t xml:space="preserve">app’s </w:t>
      </w:r>
      <w:r w:rsidR="00435688">
        <w:t>start page</w:t>
      </w:r>
      <w:r w:rsidR="0030661F">
        <w:t>:</w:t>
      </w:r>
    </w:p>
    <w:p w:rsidR="0030661F" w:rsidRDefault="00435688" w:rsidP="0030661F">
      <w:pPr>
        <w:pStyle w:val="LabStepNumberedLevel2"/>
      </w:pPr>
      <w:r>
        <w:t>W</w:t>
      </w:r>
      <w:r w:rsidR="0030661F">
        <w:t xml:space="preserve">ithin the </w:t>
      </w:r>
      <w:r w:rsidR="00EC2D72">
        <w:rPr>
          <w:b/>
        </w:rPr>
        <w:t>CustomerManager</w:t>
      </w:r>
      <w:r w:rsidR="0030661F" w:rsidRPr="00961612">
        <w:rPr>
          <w:b/>
        </w:rPr>
        <w:t>Web</w:t>
      </w:r>
      <w:r w:rsidR="003700AB" w:rsidRPr="003700AB">
        <w:t xml:space="preserve"> project</w:t>
      </w:r>
      <w:r w:rsidR="0030661F">
        <w:t xml:space="preserve">, right-click the </w:t>
      </w:r>
      <w:r w:rsidR="0030661F" w:rsidRPr="00961612">
        <w:rPr>
          <w:b/>
        </w:rPr>
        <w:t>Pages\Default.aspx</w:t>
      </w:r>
      <w:r w:rsidR="0030661F">
        <w:t xml:space="preserve"> file and select </w:t>
      </w:r>
      <w:r w:rsidR="0030661F" w:rsidRPr="00961612">
        <w:rPr>
          <w:b/>
        </w:rPr>
        <w:t>Open</w:t>
      </w:r>
      <w:r w:rsidR="0030661F">
        <w:t>.</w:t>
      </w:r>
    </w:p>
    <w:p w:rsidR="00435688" w:rsidRDefault="00435688" w:rsidP="00435688">
      <w:pPr>
        <w:pStyle w:val="LabStepScreenshotLevel2"/>
      </w:pPr>
      <w:r>
        <w:lastRenderedPageBreak/>
        <w:drawing>
          <wp:inline distT="0" distB="0" distL="0" distR="0">
            <wp:extent cx="2755474" cy="1225874"/>
            <wp:effectExtent l="19050" t="19050" r="26035" b="127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86863" cy="1239839"/>
                    </a:xfrm>
                    <a:prstGeom prst="rect">
                      <a:avLst/>
                    </a:prstGeom>
                    <a:noFill/>
                    <a:ln>
                      <a:solidFill>
                        <a:schemeClr val="bg1">
                          <a:lumMod val="75000"/>
                        </a:schemeClr>
                      </a:solidFill>
                    </a:ln>
                  </pic:spPr>
                </pic:pic>
              </a:graphicData>
            </a:graphic>
          </wp:inline>
        </w:drawing>
      </w:r>
    </w:p>
    <w:p w:rsidR="00C964C1" w:rsidRDefault="003700AB" w:rsidP="0030661F">
      <w:pPr>
        <w:pStyle w:val="LabStepNumberedLevel2"/>
      </w:pPr>
      <w:r>
        <w:t>Inspect (</w:t>
      </w:r>
      <w:r w:rsidRPr="003700AB">
        <w:rPr>
          <w:i/>
        </w:rPr>
        <w:t>but do not modify</w:t>
      </w:r>
      <w:r>
        <w:t>) the</w:t>
      </w:r>
      <w:r w:rsidR="00DE6AAD">
        <w:t xml:space="preserve"> ASP.NET</w:t>
      </w:r>
      <w:r>
        <w:t xml:space="preserve"> </w:t>
      </w:r>
      <w:r w:rsidRPr="003700AB">
        <w:rPr>
          <w:b/>
        </w:rPr>
        <w:t xml:space="preserve">Page </w:t>
      </w:r>
      <w:r>
        <w:t xml:space="preserve">directive at the top of </w:t>
      </w:r>
      <w:r w:rsidRPr="003700AB">
        <w:rPr>
          <w:b/>
        </w:rPr>
        <w:t>Default.aspx</w:t>
      </w:r>
      <w:r w:rsidR="00C964C1">
        <w:t>.</w:t>
      </w:r>
    </w:p>
    <w:p w:rsidR="00C964C1" w:rsidRDefault="00C964C1" w:rsidP="00C964C1">
      <w:pPr>
        <w:pStyle w:val="LabStepCodeBlockLevel2"/>
      </w:pPr>
      <w:r>
        <w:t xml:space="preserve">&lt;%@ Page Language="C#" AutoEventWireup="true" CodeBehind="Default.aspx.cs" </w:t>
      </w:r>
    </w:p>
    <w:p w:rsidR="00C964C1" w:rsidRDefault="00C964C1" w:rsidP="00C964C1">
      <w:pPr>
        <w:pStyle w:val="LabStepCodeBlockLevel2"/>
      </w:pPr>
      <w:r>
        <w:t xml:space="preserve">         Inherits="CustomerManagerWeb.Pages.Default" %&gt;</w:t>
      </w:r>
    </w:p>
    <w:p w:rsidR="00435688" w:rsidRDefault="003700AB" w:rsidP="0030661F">
      <w:pPr>
        <w:pStyle w:val="LabStepNumberedLevel2"/>
      </w:pPr>
      <w:r>
        <w:t>Replace the existing DOCTYPE declaration with the simpler DOCTYPE declaration used in HTML5.</w:t>
      </w:r>
    </w:p>
    <w:p w:rsidR="00435688" w:rsidRDefault="00435688" w:rsidP="00435688">
      <w:pPr>
        <w:pStyle w:val="LabStepCodeBlockLevel2"/>
      </w:pPr>
      <w:r>
        <w:t>&lt;!DOCTYPE html&gt;</w:t>
      </w:r>
    </w:p>
    <w:p w:rsidR="00435688" w:rsidRDefault="003700AB" w:rsidP="0030661F">
      <w:pPr>
        <w:pStyle w:val="LabStepNumberedLevel2"/>
      </w:pPr>
      <w:r>
        <w:t xml:space="preserve">Modify the </w:t>
      </w:r>
      <w:r w:rsidRPr="009C4603">
        <w:rPr>
          <w:b/>
        </w:rPr>
        <w:t>title</w:t>
      </w:r>
      <w:r>
        <w:t xml:space="preserve"> element within the </w:t>
      </w:r>
      <w:r w:rsidRPr="009C4603">
        <w:rPr>
          <w:b/>
        </w:rPr>
        <w:t>head</w:t>
      </w:r>
      <w:r>
        <w:t xml:space="preserve"> section to contain </w:t>
      </w:r>
      <w:r w:rsidR="009C4603">
        <w:t xml:space="preserve">the text of </w:t>
      </w:r>
      <w:r w:rsidRPr="009C4603">
        <w:rPr>
          <w:b/>
        </w:rPr>
        <w:t>Customer Manager</w:t>
      </w:r>
      <w:r w:rsidR="00435688">
        <w:t>.</w:t>
      </w:r>
    </w:p>
    <w:p w:rsidR="00435688" w:rsidRPr="009E593A" w:rsidRDefault="00435688" w:rsidP="00435688">
      <w:pPr>
        <w:pStyle w:val="LabStepCodeBlockLevel2"/>
        <w:rPr>
          <w:color w:val="595959" w:themeColor="text1" w:themeTint="A6"/>
        </w:rPr>
      </w:pPr>
      <w:r w:rsidRPr="009E593A">
        <w:rPr>
          <w:color w:val="595959" w:themeColor="text1" w:themeTint="A6"/>
        </w:rPr>
        <w:t>&lt;head runat="server"&gt;</w:t>
      </w:r>
    </w:p>
    <w:p w:rsidR="00435688" w:rsidRPr="009E593A" w:rsidRDefault="00435688" w:rsidP="00435688">
      <w:pPr>
        <w:pStyle w:val="LabStepCodeBlockLevel2"/>
        <w:rPr>
          <w:color w:val="595959" w:themeColor="text1" w:themeTint="A6"/>
        </w:rPr>
      </w:pPr>
      <w:r w:rsidRPr="009E593A">
        <w:rPr>
          <w:color w:val="595959" w:themeColor="text1" w:themeTint="A6"/>
        </w:rPr>
        <w:t xml:space="preserve">  &lt;title&gt;</w:t>
      </w:r>
      <w:r>
        <w:t>Customer Manager</w:t>
      </w:r>
      <w:r w:rsidRPr="009E593A">
        <w:rPr>
          <w:color w:val="595959" w:themeColor="text1" w:themeTint="A6"/>
        </w:rPr>
        <w:t>&lt;/title&gt;</w:t>
      </w:r>
    </w:p>
    <w:p w:rsidR="00435688" w:rsidRPr="009E593A" w:rsidRDefault="00435688" w:rsidP="00435688">
      <w:pPr>
        <w:pStyle w:val="LabStepCodeBlockLevel2"/>
        <w:rPr>
          <w:color w:val="595959" w:themeColor="text1" w:themeTint="A6"/>
        </w:rPr>
      </w:pPr>
      <w:r w:rsidRPr="009E593A">
        <w:rPr>
          <w:color w:val="595959" w:themeColor="text1" w:themeTint="A6"/>
        </w:rPr>
        <w:t>&lt;/head&gt;</w:t>
      </w:r>
    </w:p>
    <w:p w:rsidR="009E593A" w:rsidRDefault="00D0399A" w:rsidP="0030661F">
      <w:pPr>
        <w:pStyle w:val="LabStepNumberedLevel2"/>
      </w:pPr>
      <w:r>
        <w:t>Add a link to the CSS file named app.css.</w:t>
      </w:r>
      <w:r w:rsidR="009E593A">
        <w:br/>
        <w:t>(Hint: the easiest way to add a link to a css file is to drag it from the Solution Explorer and drop it into the .aspx page)</w:t>
      </w:r>
    </w:p>
    <w:p w:rsidR="00D0399A" w:rsidRPr="00D0399A" w:rsidRDefault="00D0399A" w:rsidP="00D0399A">
      <w:pPr>
        <w:pStyle w:val="LabStepCodeBlockLevel2"/>
        <w:rPr>
          <w:color w:val="595959" w:themeColor="text1" w:themeTint="A6"/>
        </w:rPr>
      </w:pPr>
      <w:r w:rsidRPr="00D0399A">
        <w:rPr>
          <w:color w:val="595959" w:themeColor="text1" w:themeTint="A6"/>
        </w:rPr>
        <w:t>&lt;head id="Head1" runat="server"&gt;</w:t>
      </w:r>
    </w:p>
    <w:p w:rsidR="00D0399A" w:rsidRPr="00D0399A" w:rsidRDefault="00D0399A" w:rsidP="00D0399A">
      <w:pPr>
        <w:pStyle w:val="LabStepCodeBlockLevel2"/>
        <w:rPr>
          <w:color w:val="595959" w:themeColor="text1" w:themeTint="A6"/>
        </w:rPr>
      </w:pPr>
      <w:r w:rsidRPr="00D0399A">
        <w:rPr>
          <w:color w:val="595959" w:themeColor="text1" w:themeTint="A6"/>
        </w:rPr>
        <w:t xml:space="preserve">  &lt;title&gt;Customer Manager&lt;/title&gt;</w:t>
      </w:r>
    </w:p>
    <w:p w:rsidR="00D0399A" w:rsidRDefault="00D0399A" w:rsidP="00D0399A">
      <w:pPr>
        <w:pStyle w:val="LabStepCodeBlockLevel2"/>
      </w:pPr>
      <w:r>
        <w:t xml:space="preserve">  &lt;link href="../Content/app.css" rel="stylesheet" /&gt;</w:t>
      </w:r>
    </w:p>
    <w:p w:rsidR="00D0399A" w:rsidRPr="00D0399A" w:rsidRDefault="00D0399A" w:rsidP="00D0399A">
      <w:pPr>
        <w:pStyle w:val="LabStepCodeBlockLevel2"/>
        <w:rPr>
          <w:color w:val="595959" w:themeColor="text1" w:themeTint="A6"/>
        </w:rPr>
      </w:pPr>
      <w:r w:rsidRPr="00D0399A">
        <w:rPr>
          <w:color w:val="595959" w:themeColor="text1" w:themeTint="A6"/>
        </w:rPr>
        <w:t>&lt;/head&gt;</w:t>
      </w:r>
    </w:p>
    <w:p w:rsidR="009C4603" w:rsidRDefault="009C4603" w:rsidP="0030661F">
      <w:pPr>
        <w:pStyle w:val="LabStepNumberedLevel2"/>
      </w:pPr>
      <w:r>
        <w:t xml:space="preserve">Modify the </w:t>
      </w:r>
      <w:r w:rsidRPr="009C4603">
        <w:rPr>
          <w:b/>
        </w:rPr>
        <w:t>body</w:t>
      </w:r>
      <w:r>
        <w:t xml:space="preserve"> section of the page to match the following HTML fragment.</w:t>
      </w:r>
      <w:r w:rsidR="00D0399A">
        <w:t xml:space="preserve"> Be sure </w:t>
      </w:r>
      <w:r w:rsidR="00F55280">
        <w:t xml:space="preserve">add </w:t>
      </w:r>
      <w:r w:rsidR="00D0399A">
        <w:t xml:space="preserve">the IDs for </w:t>
      </w:r>
      <w:r w:rsidR="00D0399A" w:rsidRPr="00F55280">
        <w:rPr>
          <w:b/>
        </w:rPr>
        <w:t>pageWidth</w:t>
      </w:r>
      <w:r w:rsidR="00D0399A">
        <w:t xml:space="preserve">, </w:t>
      </w:r>
      <w:r w:rsidR="00D0399A" w:rsidRPr="00F55280">
        <w:rPr>
          <w:b/>
        </w:rPr>
        <w:t>topnav</w:t>
      </w:r>
      <w:r w:rsidR="00D0399A">
        <w:t xml:space="preserve">, </w:t>
      </w:r>
      <w:r w:rsidR="00D0399A" w:rsidRPr="00F55280">
        <w:rPr>
          <w:b/>
        </w:rPr>
        <w:t>topHeader</w:t>
      </w:r>
      <w:r w:rsidR="00D0399A">
        <w:t xml:space="preserve"> and </w:t>
      </w:r>
      <w:r w:rsidR="00D0399A" w:rsidRPr="00F55280">
        <w:rPr>
          <w:b/>
        </w:rPr>
        <w:t>contentBody</w:t>
      </w:r>
      <w:r w:rsidR="00F55280">
        <w:t xml:space="preserve"> exactly as </w:t>
      </w:r>
      <w:r w:rsidR="00D0399A">
        <w:t>you</w:t>
      </w:r>
      <w:r w:rsidR="00F55280">
        <w:t xml:space="preserve"> see them in the following code. This is important because these IDs are referenced in </w:t>
      </w:r>
      <w:r w:rsidR="00F55280" w:rsidRPr="00F55280">
        <w:rPr>
          <w:b/>
        </w:rPr>
        <w:t>app.css</w:t>
      </w:r>
      <w:r w:rsidR="00F55280">
        <w:t>.</w:t>
      </w:r>
    </w:p>
    <w:p w:rsidR="00D0399A" w:rsidRPr="009E593A" w:rsidRDefault="00D0399A" w:rsidP="00D0399A">
      <w:pPr>
        <w:pStyle w:val="LabStepCodeBlockLevel2"/>
        <w:rPr>
          <w:color w:val="595959" w:themeColor="text1" w:themeTint="A6"/>
        </w:rPr>
      </w:pPr>
      <w:r w:rsidRPr="009E593A">
        <w:rPr>
          <w:color w:val="595959" w:themeColor="text1" w:themeTint="A6"/>
        </w:rPr>
        <w:t>&lt;body&gt;</w:t>
      </w:r>
    </w:p>
    <w:p w:rsidR="00D0399A" w:rsidRDefault="00D0399A" w:rsidP="00D0399A">
      <w:pPr>
        <w:pStyle w:val="LabStepCodeBlockLevel2"/>
      </w:pPr>
      <w:r w:rsidRPr="009E593A">
        <w:rPr>
          <w:color w:val="595959" w:themeColor="text1" w:themeTint="A6"/>
        </w:rPr>
        <w:t xml:space="preserve">  &lt;form </w:t>
      </w:r>
      <w:r w:rsidR="009E593A" w:rsidRPr="009E593A">
        <w:rPr>
          <w:color w:val="595959" w:themeColor="text1" w:themeTint="A6"/>
        </w:rPr>
        <w:t xml:space="preserve">id=”form1” </w:t>
      </w:r>
      <w:r w:rsidRPr="009E593A">
        <w:rPr>
          <w:color w:val="595959" w:themeColor="text1" w:themeTint="A6"/>
        </w:rPr>
        <w:t>runat="server"&gt;</w:t>
      </w:r>
    </w:p>
    <w:p w:rsidR="00D0399A" w:rsidRDefault="00D0399A" w:rsidP="00D0399A">
      <w:pPr>
        <w:pStyle w:val="LabStepCodeBlockLevel2"/>
      </w:pPr>
      <w:r>
        <w:t xml:space="preserve">    &lt;div id="pageWidth"&gt;</w:t>
      </w:r>
    </w:p>
    <w:p w:rsidR="00F3518C" w:rsidRDefault="00F3518C" w:rsidP="00D0399A">
      <w:pPr>
        <w:pStyle w:val="LabStepCodeBlockLevel2"/>
      </w:pPr>
    </w:p>
    <w:p w:rsidR="00D0399A" w:rsidRDefault="00D0399A" w:rsidP="00D0399A">
      <w:pPr>
        <w:pStyle w:val="LabStepCodeBlockLevel2"/>
      </w:pPr>
      <w:r>
        <w:t xml:space="preserve">      &lt;nav id="topnav"&gt;</w:t>
      </w:r>
    </w:p>
    <w:p w:rsidR="00D0399A" w:rsidRDefault="00D0399A" w:rsidP="00D0399A">
      <w:pPr>
        <w:pStyle w:val="LabStepCodeBlockLevel2"/>
      </w:pPr>
      <w:r>
        <w:t xml:space="preserve">        &lt;asp:HyperLink ID="lnkHostWeb" runat="server"&gt;Host Web&lt;/asp:HyperLink&gt;</w:t>
      </w:r>
    </w:p>
    <w:p w:rsidR="00D0399A" w:rsidRDefault="00D0399A" w:rsidP="00D0399A">
      <w:pPr>
        <w:pStyle w:val="LabStepCodeBlockLevel2"/>
      </w:pPr>
      <w:r>
        <w:t xml:space="preserve">      &lt;/nav&gt;</w:t>
      </w:r>
    </w:p>
    <w:p w:rsidR="00D0399A" w:rsidRDefault="00D0399A" w:rsidP="00D0399A">
      <w:pPr>
        <w:pStyle w:val="LabStepCodeBlockLevel2"/>
      </w:pPr>
    </w:p>
    <w:p w:rsidR="00D0399A" w:rsidRDefault="00D0399A" w:rsidP="00D0399A">
      <w:pPr>
        <w:pStyle w:val="LabStepCodeBlockLevel2"/>
      </w:pPr>
      <w:r>
        <w:t xml:space="preserve">      &lt;header id="topHeader"&gt;</w:t>
      </w:r>
    </w:p>
    <w:p w:rsidR="00D0399A" w:rsidRDefault="00D0399A" w:rsidP="00D0399A">
      <w:pPr>
        <w:pStyle w:val="LabStepCodeBlockLevel2"/>
      </w:pPr>
      <w:r>
        <w:t xml:space="preserve">        &lt;h2&gt;Customer Manager Start Page&lt;/h2&gt;</w:t>
      </w:r>
    </w:p>
    <w:p w:rsidR="00D0399A" w:rsidRDefault="00D0399A" w:rsidP="00D0399A">
      <w:pPr>
        <w:pStyle w:val="LabStepCodeBlockLevel2"/>
      </w:pPr>
      <w:r>
        <w:t xml:space="preserve">      &lt;/header&gt;</w:t>
      </w:r>
    </w:p>
    <w:p w:rsidR="00D0399A" w:rsidRDefault="00D0399A" w:rsidP="00D0399A">
      <w:pPr>
        <w:pStyle w:val="LabStepCodeBlockLevel2"/>
      </w:pPr>
      <w:r>
        <w:t xml:space="preserve">      </w:t>
      </w:r>
    </w:p>
    <w:p w:rsidR="00D0399A" w:rsidRDefault="00D0399A" w:rsidP="00D0399A">
      <w:pPr>
        <w:pStyle w:val="LabStepCodeBlockLevel2"/>
      </w:pPr>
      <w:r>
        <w:t xml:space="preserve">      &lt;div id="contentBody"&gt;</w:t>
      </w:r>
    </w:p>
    <w:p w:rsidR="00D0399A" w:rsidRDefault="00D0399A" w:rsidP="00D0399A">
      <w:pPr>
        <w:pStyle w:val="LabStepCodeBlockLevel2"/>
      </w:pPr>
      <w:r>
        <w:t xml:space="preserve">        &lt;asp:PlaceHolder ID="pageContent" runat="server"&gt;&lt;/asp:PlaceHolder&gt;</w:t>
      </w:r>
    </w:p>
    <w:p w:rsidR="00D0399A" w:rsidRDefault="00D0399A" w:rsidP="00D0399A">
      <w:pPr>
        <w:pStyle w:val="LabStepCodeBlockLevel2"/>
      </w:pPr>
      <w:r>
        <w:t xml:space="preserve">      &lt;/div&gt;</w:t>
      </w:r>
    </w:p>
    <w:p w:rsidR="00D0399A" w:rsidRDefault="00D0399A" w:rsidP="00D0399A">
      <w:pPr>
        <w:pStyle w:val="LabStepCodeBlockLevel2"/>
      </w:pPr>
      <w:r>
        <w:t xml:space="preserve">    &lt;/div&gt;</w:t>
      </w:r>
    </w:p>
    <w:p w:rsidR="00D0399A" w:rsidRPr="009E593A" w:rsidRDefault="00D0399A" w:rsidP="00D0399A">
      <w:pPr>
        <w:pStyle w:val="LabStepCodeBlockLevel2"/>
        <w:rPr>
          <w:color w:val="595959" w:themeColor="text1" w:themeTint="A6"/>
        </w:rPr>
      </w:pPr>
      <w:r w:rsidRPr="009E593A">
        <w:rPr>
          <w:color w:val="595959" w:themeColor="text1" w:themeTint="A6"/>
        </w:rPr>
        <w:t xml:space="preserve">  &lt;/form&gt;</w:t>
      </w:r>
    </w:p>
    <w:p w:rsidR="00C964C1" w:rsidRPr="009E593A" w:rsidRDefault="00D0399A" w:rsidP="00D0399A">
      <w:pPr>
        <w:pStyle w:val="LabStepCodeBlockLevel2"/>
        <w:rPr>
          <w:color w:val="595959" w:themeColor="text1" w:themeTint="A6"/>
        </w:rPr>
      </w:pPr>
      <w:r w:rsidRPr="009E593A">
        <w:rPr>
          <w:color w:val="595959" w:themeColor="text1" w:themeTint="A6"/>
        </w:rPr>
        <w:t>&lt;/body&gt;</w:t>
      </w:r>
    </w:p>
    <w:p w:rsidR="00EE09DF" w:rsidRDefault="00EE09DF" w:rsidP="00D5088C">
      <w:pPr>
        <w:pStyle w:val="LabStepNumberedLevel2"/>
      </w:pPr>
      <w:r>
        <w:t xml:space="preserve">When you are done, save your changes and close </w:t>
      </w:r>
      <w:r w:rsidRPr="00EE09DF">
        <w:rPr>
          <w:b/>
        </w:rPr>
        <w:t>Default.aspx</w:t>
      </w:r>
      <w:r>
        <w:t>.</w:t>
      </w:r>
    </w:p>
    <w:p w:rsidR="00C964C1" w:rsidRDefault="00C964C1" w:rsidP="00C964C1">
      <w:pPr>
        <w:pStyle w:val="LabStepNumbered"/>
      </w:pPr>
      <w:r>
        <w:t xml:space="preserve">Remove the </w:t>
      </w:r>
      <w:r w:rsidR="00EE09DF">
        <w:t xml:space="preserve">starter </w:t>
      </w:r>
      <w:r>
        <w:t xml:space="preserve">C# </w:t>
      </w:r>
      <w:r w:rsidR="009C4603">
        <w:t xml:space="preserve">code </w:t>
      </w:r>
      <w:r>
        <w:t xml:space="preserve">that Visual Studio </w:t>
      </w:r>
      <w:r w:rsidR="009C4603">
        <w:t xml:space="preserve">has </w:t>
      </w:r>
      <w:r>
        <w:t xml:space="preserve">added to </w:t>
      </w:r>
      <w:r w:rsidR="009C4603" w:rsidRPr="009C4603">
        <w:rPr>
          <w:b/>
        </w:rPr>
        <w:t>Default.aspx.cs</w:t>
      </w:r>
      <w:r>
        <w:t>.</w:t>
      </w:r>
    </w:p>
    <w:p w:rsidR="0030661F" w:rsidRDefault="009C4603" w:rsidP="0030661F">
      <w:pPr>
        <w:pStyle w:val="LabStepNumberedLevel2"/>
      </w:pPr>
      <w:r>
        <w:t xml:space="preserve">Inside the </w:t>
      </w:r>
      <w:r w:rsidRPr="009C4603">
        <w:rPr>
          <w:b/>
        </w:rPr>
        <w:t>Pages</w:t>
      </w:r>
      <w:r>
        <w:t xml:space="preserve"> folder of the </w:t>
      </w:r>
      <w:r w:rsidR="00EC2D72">
        <w:rPr>
          <w:b/>
        </w:rPr>
        <w:t>CustomerManager</w:t>
      </w:r>
      <w:r w:rsidR="0030661F" w:rsidRPr="00961612">
        <w:rPr>
          <w:b/>
        </w:rPr>
        <w:t>Web</w:t>
      </w:r>
      <w:r w:rsidRPr="009C4603">
        <w:t xml:space="preserve"> project</w:t>
      </w:r>
      <w:r>
        <w:t xml:space="preserve">, open </w:t>
      </w:r>
      <w:r w:rsidR="0030661F">
        <w:t>the</w:t>
      </w:r>
      <w:r>
        <w:t xml:space="preserve"> C# source files named </w:t>
      </w:r>
      <w:r w:rsidR="0030661F" w:rsidRPr="00961612">
        <w:rPr>
          <w:b/>
        </w:rPr>
        <w:t>Default.aspx</w:t>
      </w:r>
      <w:r>
        <w:rPr>
          <w:b/>
        </w:rPr>
        <w:t>.cs</w:t>
      </w:r>
      <w:r w:rsidR="0030661F">
        <w:t>.</w:t>
      </w:r>
    </w:p>
    <w:p w:rsidR="00C964C1" w:rsidRDefault="00F3518C" w:rsidP="00C964C1">
      <w:pPr>
        <w:pStyle w:val="LabStepScreenshotLevel2"/>
      </w:pPr>
      <w:r>
        <w:drawing>
          <wp:inline distT="0" distB="0" distL="0" distR="0" wp14:anchorId="5D91A6BE" wp14:editId="746B6E46">
            <wp:extent cx="1658766" cy="545348"/>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661722" cy="546320"/>
                    </a:xfrm>
                    <a:prstGeom prst="rect">
                      <a:avLst/>
                    </a:prstGeom>
                  </pic:spPr>
                </pic:pic>
              </a:graphicData>
            </a:graphic>
          </wp:inline>
        </w:drawing>
      </w:r>
    </w:p>
    <w:p w:rsidR="00C964C1" w:rsidRDefault="009C4603" w:rsidP="0030661F">
      <w:pPr>
        <w:pStyle w:val="LabStepNumberedLevel2"/>
      </w:pPr>
      <w:r>
        <w:t xml:space="preserve">Inspect the code that Visual Studio has added to </w:t>
      </w:r>
      <w:r w:rsidRPr="009C4603">
        <w:rPr>
          <w:b/>
        </w:rPr>
        <w:t>Default.aspx.cs</w:t>
      </w:r>
      <w:r w:rsidR="00C964C1">
        <w:t>.</w:t>
      </w:r>
      <w:r>
        <w:t xml:space="preserve"> </w:t>
      </w:r>
      <w:r w:rsidR="00EE09DF">
        <w:t xml:space="preserve">This code presents a problem </w:t>
      </w:r>
      <w:r>
        <w:t xml:space="preserve">because </w:t>
      </w:r>
      <w:r w:rsidR="00EE09DF">
        <w:t xml:space="preserve">it will </w:t>
      </w:r>
      <w:r>
        <w:t xml:space="preserve">fail </w:t>
      </w:r>
      <w:r w:rsidR="00EE09DF">
        <w:t xml:space="preserve">in a project like the </w:t>
      </w:r>
      <w:r w:rsidR="00EE09DF" w:rsidRPr="00EE09DF">
        <w:rPr>
          <w:b/>
        </w:rPr>
        <w:t>CustomerManager</w:t>
      </w:r>
      <w:r w:rsidR="00EE09DF">
        <w:t xml:space="preserve"> project which has an authentication setting of </w:t>
      </w:r>
      <w:r w:rsidR="00EE09DF" w:rsidRPr="00EE09DF">
        <w:rPr>
          <w:b/>
        </w:rPr>
        <w:t>Internal</w:t>
      </w:r>
      <w:r w:rsidR="00EE09DF">
        <w:t>.</w:t>
      </w:r>
      <w:r>
        <w:t xml:space="preserve"> </w:t>
      </w:r>
    </w:p>
    <w:p w:rsidR="00F3518C" w:rsidRPr="00F3518C" w:rsidRDefault="00F3518C" w:rsidP="00F3518C">
      <w:pPr>
        <w:pStyle w:val="LabStepCodeBlockLevel2"/>
        <w:rPr>
          <w:color w:val="auto"/>
        </w:rPr>
      </w:pPr>
      <w:r w:rsidRPr="00F3518C">
        <w:rPr>
          <w:color w:val="auto"/>
        </w:rPr>
        <w:lastRenderedPageBreak/>
        <w:t>namespace CustomerManagerWeb {</w:t>
      </w:r>
    </w:p>
    <w:p w:rsidR="00F3518C" w:rsidRPr="00F3518C" w:rsidRDefault="00F3518C" w:rsidP="00F3518C">
      <w:pPr>
        <w:pStyle w:val="LabStepCodeBlockLevel2"/>
        <w:rPr>
          <w:color w:val="auto"/>
        </w:rPr>
      </w:pPr>
      <w:r w:rsidRPr="00F3518C">
        <w:rPr>
          <w:color w:val="auto"/>
        </w:rPr>
        <w:t xml:space="preserve">  public partial class Default : System.Web.UI.Page {</w:t>
      </w:r>
    </w:p>
    <w:p w:rsidR="00F3518C" w:rsidRPr="00F3518C" w:rsidRDefault="00F3518C" w:rsidP="00F3518C">
      <w:pPr>
        <w:pStyle w:val="LabStepCodeBlockLevel2"/>
        <w:rPr>
          <w:color w:val="auto"/>
        </w:rPr>
      </w:pPr>
      <w:r w:rsidRPr="00F3518C">
        <w:rPr>
          <w:color w:val="auto"/>
        </w:rPr>
        <w:t xml:space="preserve">    protected void Page_PreInit(object sender, EventArgs e) {</w:t>
      </w:r>
    </w:p>
    <w:p w:rsidR="00F3518C" w:rsidRPr="00F3518C" w:rsidRDefault="00F3518C" w:rsidP="00F3518C">
      <w:pPr>
        <w:pStyle w:val="LabStepCodeBlockLevel2"/>
        <w:rPr>
          <w:color w:val="auto"/>
        </w:rPr>
      </w:pPr>
      <w:r w:rsidRPr="00F3518C">
        <w:rPr>
          <w:color w:val="auto"/>
        </w:rPr>
        <w:t xml:space="preserve">      Uri redirectUrl;</w:t>
      </w:r>
    </w:p>
    <w:p w:rsidR="00F3518C" w:rsidRPr="00F3518C" w:rsidRDefault="00F3518C" w:rsidP="00F3518C">
      <w:pPr>
        <w:pStyle w:val="LabStepCodeBlockLevel2"/>
        <w:rPr>
          <w:color w:val="auto"/>
        </w:rPr>
      </w:pPr>
      <w:r w:rsidRPr="00F3518C">
        <w:rPr>
          <w:color w:val="auto"/>
        </w:rPr>
        <w:t xml:space="preserve">      switch (SharePointContextProvider.CheckRedirectionStatus(Context, out redirectUrl)) {</w:t>
      </w:r>
    </w:p>
    <w:p w:rsidR="00F3518C" w:rsidRPr="00F3518C" w:rsidRDefault="00F3518C" w:rsidP="00F3518C">
      <w:pPr>
        <w:pStyle w:val="LabStepCodeBlockLevel2"/>
        <w:rPr>
          <w:color w:val="auto"/>
        </w:rPr>
      </w:pPr>
      <w:r w:rsidRPr="00F3518C">
        <w:rPr>
          <w:color w:val="auto"/>
        </w:rPr>
        <w:t xml:space="preserve">        case RedirectionStatus.Ok:</w:t>
      </w:r>
    </w:p>
    <w:p w:rsidR="00F3518C" w:rsidRPr="00F3518C" w:rsidRDefault="00F3518C" w:rsidP="00F3518C">
      <w:pPr>
        <w:pStyle w:val="LabStepCodeBlockLevel2"/>
        <w:rPr>
          <w:color w:val="auto"/>
        </w:rPr>
      </w:pPr>
      <w:r w:rsidRPr="00F3518C">
        <w:rPr>
          <w:color w:val="auto"/>
        </w:rPr>
        <w:t xml:space="preserve">          return;</w:t>
      </w:r>
    </w:p>
    <w:p w:rsidR="00F3518C" w:rsidRPr="00F3518C" w:rsidRDefault="00F3518C" w:rsidP="00F3518C">
      <w:pPr>
        <w:pStyle w:val="LabStepCodeBlockLevel2"/>
        <w:rPr>
          <w:color w:val="auto"/>
        </w:rPr>
      </w:pPr>
      <w:r w:rsidRPr="00F3518C">
        <w:rPr>
          <w:color w:val="auto"/>
        </w:rPr>
        <w:t xml:space="preserve">        case RedirectionStatus.ShouldRedirect:</w:t>
      </w:r>
    </w:p>
    <w:p w:rsidR="00F3518C" w:rsidRPr="00F3518C" w:rsidRDefault="00F3518C" w:rsidP="00F3518C">
      <w:pPr>
        <w:pStyle w:val="LabStepCodeBlockLevel2"/>
        <w:rPr>
          <w:color w:val="auto"/>
        </w:rPr>
      </w:pPr>
      <w:r w:rsidRPr="00F3518C">
        <w:rPr>
          <w:color w:val="auto"/>
        </w:rPr>
        <w:t xml:space="preserve">          Response.Redirect(redirectUrl.AbsoluteUri, endResponse: true);</w:t>
      </w:r>
    </w:p>
    <w:p w:rsidR="00F3518C" w:rsidRPr="00F3518C" w:rsidRDefault="00F3518C" w:rsidP="00F3518C">
      <w:pPr>
        <w:pStyle w:val="LabStepCodeBlockLevel2"/>
        <w:rPr>
          <w:color w:val="auto"/>
        </w:rPr>
      </w:pPr>
      <w:r w:rsidRPr="00F3518C">
        <w:rPr>
          <w:color w:val="auto"/>
        </w:rPr>
        <w:t xml:space="preserve">          break;</w:t>
      </w:r>
    </w:p>
    <w:p w:rsidR="00F3518C" w:rsidRPr="00F3518C" w:rsidRDefault="00F3518C" w:rsidP="00F3518C">
      <w:pPr>
        <w:pStyle w:val="LabStepCodeBlockLevel2"/>
        <w:rPr>
          <w:color w:val="auto"/>
        </w:rPr>
      </w:pPr>
      <w:r w:rsidRPr="00F3518C">
        <w:rPr>
          <w:color w:val="auto"/>
        </w:rPr>
        <w:t xml:space="preserve">        case RedirectionStatus.CanNotRedirect:</w:t>
      </w:r>
    </w:p>
    <w:p w:rsidR="00F3518C" w:rsidRPr="00F3518C" w:rsidRDefault="00F3518C" w:rsidP="00F3518C">
      <w:pPr>
        <w:pStyle w:val="LabStepCodeBlockLevel2"/>
        <w:rPr>
          <w:color w:val="auto"/>
        </w:rPr>
      </w:pPr>
      <w:r w:rsidRPr="00F3518C">
        <w:rPr>
          <w:color w:val="auto"/>
        </w:rPr>
        <w:t xml:space="preserve">          Response.Write("An error occurred while processing your request.");</w:t>
      </w:r>
    </w:p>
    <w:p w:rsidR="00F3518C" w:rsidRPr="00F3518C" w:rsidRDefault="00F3518C" w:rsidP="00F3518C">
      <w:pPr>
        <w:pStyle w:val="LabStepCodeBlockLevel2"/>
        <w:rPr>
          <w:color w:val="auto"/>
        </w:rPr>
      </w:pPr>
      <w:r w:rsidRPr="00F3518C">
        <w:rPr>
          <w:color w:val="auto"/>
        </w:rPr>
        <w:t xml:space="preserve">          Response.End();</w:t>
      </w:r>
    </w:p>
    <w:p w:rsidR="00F3518C" w:rsidRPr="00F3518C" w:rsidRDefault="00F3518C" w:rsidP="00F3518C">
      <w:pPr>
        <w:pStyle w:val="LabStepCodeBlockLevel2"/>
        <w:rPr>
          <w:color w:val="auto"/>
        </w:rPr>
      </w:pPr>
      <w:r w:rsidRPr="00F3518C">
        <w:rPr>
          <w:color w:val="auto"/>
        </w:rPr>
        <w:t xml:space="preserve">          break;</w:t>
      </w:r>
    </w:p>
    <w:p w:rsidR="00F3518C" w:rsidRPr="00F3518C" w:rsidRDefault="00F3518C" w:rsidP="00F3518C">
      <w:pPr>
        <w:pStyle w:val="LabStepCodeBlockLevel2"/>
        <w:rPr>
          <w:color w:val="auto"/>
        </w:rPr>
      </w:pPr>
      <w:r w:rsidRPr="00F3518C">
        <w:rPr>
          <w:color w:val="auto"/>
        </w:rPr>
        <w:t xml:space="preserve">      }</w:t>
      </w:r>
    </w:p>
    <w:p w:rsidR="00F3518C" w:rsidRPr="00F3518C" w:rsidRDefault="00F3518C" w:rsidP="00F3518C">
      <w:pPr>
        <w:pStyle w:val="LabStepCodeBlockLevel2"/>
        <w:rPr>
          <w:color w:val="auto"/>
        </w:rPr>
      </w:pPr>
      <w:r w:rsidRPr="00F3518C">
        <w:rPr>
          <w:color w:val="auto"/>
        </w:rPr>
        <w:t xml:space="preserve">    }</w:t>
      </w:r>
    </w:p>
    <w:p w:rsidR="00F3518C" w:rsidRPr="00F3518C" w:rsidRDefault="00F3518C" w:rsidP="00F3518C">
      <w:pPr>
        <w:pStyle w:val="LabStepCodeBlockLevel2"/>
        <w:rPr>
          <w:color w:val="auto"/>
        </w:rPr>
      </w:pPr>
    </w:p>
    <w:p w:rsidR="00F3518C" w:rsidRPr="00F3518C" w:rsidRDefault="00F3518C" w:rsidP="00F3518C">
      <w:pPr>
        <w:pStyle w:val="LabStepCodeBlockLevel2"/>
        <w:rPr>
          <w:color w:val="auto"/>
        </w:rPr>
      </w:pPr>
      <w:r w:rsidRPr="00F3518C">
        <w:rPr>
          <w:color w:val="auto"/>
        </w:rPr>
        <w:t xml:space="preserve">    protected void Page_Load(object sender, EventArgs e) {</w:t>
      </w:r>
    </w:p>
    <w:p w:rsidR="00F3518C" w:rsidRPr="00F3518C" w:rsidRDefault="00F3518C" w:rsidP="00F3518C">
      <w:pPr>
        <w:pStyle w:val="LabStepCodeBlockLevel2"/>
        <w:rPr>
          <w:color w:val="auto"/>
        </w:rPr>
      </w:pPr>
      <w:r w:rsidRPr="00F3518C">
        <w:rPr>
          <w:color w:val="auto"/>
        </w:rPr>
        <w:t xml:space="preserve">      // The following code gets the client context and Title property by using TokenHelper.</w:t>
      </w:r>
    </w:p>
    <w:p w:rsidR="00F3518C" w:rsidRPr="00F3518C" w:rsidRDefault="00F3518C" w:rsidP="00F3518C">
      <w:pPr>
        <w:pStyle w:val="LabStepCodeBlockLevel2"/>
        <w:rPr>
          <w:color w:val="auto"/>
        </w:rPr>
      </w:pPr>
      <w:r w:rsidRPr="00F3518C">
        <w:rPr>
          <w:color w:val="auto"/>
        </w:rPr>
        <w:t xml:space="preserve">      // To access other properties, the app may need to request permissions on the host web.</w:t>
      </w:r>
    </w:p>
    <w:p w:rsidR="00F3518C" w:rsidRPr="00F3518C" w:rsidRDefault="00F3518C" w:rsidP="00F3518C">
      <w:pPr>
        <w:pStyle w:val="LabStepCodeBlockLevel2"/>
        <w:rPr>
          <w:color w:val="auto"/>
        </w:rPr>
      </w:pPr>
      <w:r w:rsidRPr="00F3518C">
        <w:rPr>
          <w:color w:val="auto"/>
        </w:rPr>
        <w:t xml:space="preserve">      var spContext = SharePointContextProvider.Current.GetSharePointContext(Context);</w:t>
      </w:r>
    </w:p>
    <w:p w:rsidR="00F3518C" w:rsidRPr="00F3518C" w:rsidRDefault="00F3518C" w:rsidP="00F3518C">
      <w:pPr>
        <w:pStyle w:val="LabStepCodeBlockLevel2"/>
        <w:rPr>
          <w:color w:val="auto"/>
        </w:rPr>
      </w:pPr>
    </w:p>
    <w:p w:rsidR="00F3518C" w:rsidRPr="00F3518C" w:rsidRDefault="00F3518C" w:rsidP="00F3518C">
      <w:pPr>
        <w:pStyle w:val="LabStepCodeBlockLevel2"/>
        <w:rPr>
          <w:color w:val="auto"/>
        </w:rPr>
      </w:pPr>
      <w:r w:rsidRPr="00F3518C">
        <w:rPr>
          <w:color w:val="auto"/>
        </w:rPr>
        <w:t xml:space="preserve">      using (var clientContext = spContext.CreateUserClientContextForSPHost()) {</w:t>
      </w:r>
    </w:p>
    <w:p w:rsidR="00F3518C" w:rsidRPr="00F3518C" w:rsidRDefault="00F3518C" w:rsidP="00F3518C">
      <w:pPr>
        <w:pStyle w:val="LabStepCodeBlockLevel2"/>
        <w:rPr>
          <w:color w:val="auto"/>
        </w:rPr>
      </w:pPr>
      <w:r w:rsidRPr="00F3518C">
        <w:rPr>
          <w:color w:val="auto"/>
        </w:rPr>
        <w:t xml:space="preserve">        clientContext.Load(clientContext.Web, web =&gt; web.Title);</w:t>
      </w:r>
    </w:p>
    <w:p w:rsidR="00F3518C" w:rsidRPr="00F3518C" w:rsidRDefault="00F3518C" w:rsidP="00F3518C">
      <w:pPr>
        <w:pStyle w:val="LabStepCodeBlockLevel2"/>
        <w:rPr>
          <w:color w:val="auto"/>
        </w:rPr>
      </w:pPr>
      <w:r w:rsidRPr="00F3518C">
        <w:rPr>
          <w:color w:val="auto"/>
        </w:rPr>
        <w:t xml:space="preserve">        clientContext.ExecuteQuery();</w:t>
      </w:r>
    </w:p>
    <w:p w:rsidR="00F3518C" w:rsidRPr="00F3518C" w:rsidRDefault="00F3518C" w:rsidP="00F3518C">
      <w:pPr>
        <w:pStyle w:val="LabStepCodeBlockLevel2"/>
        <w:rPr>
          <w:color w:val="auto"/>
        </w:rPr>
      </w:pPr>
      <w:r w:rsidRPr="00F3518C">
        <w:rPr>
          <w:color w:val="auto"/>
        </w:rPr>
        <w:t xml:space="preserve">        Response.Write(clientContext.Web.Title);</w:t>
      </w:r>
    </w:p>
    <w:p w:rsidR="00F3518C" w:rsidRPr="00F3518C" w:rsidRDefault="00F3518C" w:rsidP="00F3518C">
      <w:pPr>
        <w:pStyle w:val="LabStepCodeBlockLevel2"/>
        <w:rPr>
          <w:color w:val="auto"/>
        </w:rPr>
      </w:pPr>
      <w:r w:rsidRPr="00F3518C">
        <w:rPr>
          <w:color w:val="auto"/>
        </w:rPr>
        <w:t xml:space="preserve">      }</w:t>
      </w:r>
    </w:p>
    <w:p w:rsidR="00F3518C" w:rsidRPr="00F3518C" w:rsidRDefault="00F3518C" w:rsidP="00F3518C">
      <w:pPr>
        <w:pStyle w:val="LabStepCodeBlockLevel2"/>
        <w:rPr>
          <w:color w:val="auto"/>
        </w:rPr>
      </w:pPr>
      <w:r w:rsidRPr="00F3518C">
        <w:rPr>
          <w:color w:val="auto"/>
        </w:rPr>
        <w:t xml:space="preserve">    }</w:t>
      </w:r>
    </w:p>
    <w:p w:rsidR="00F3518C" w:rsidRPr="00F3518C" w:rsidRDefault="00F3518C" w:rsidP="00F3518C">
      <w:pPr>
        <w:pStyle w:val="LabStepCodeBlockLevel2"/>
        <w:rPr>
          <w:color w:val="auto"/>
        </w:rPr>
      </w:pPr>
      <w:r w:rsidRPr="00F3518C">
        <w:rPr>
          <w:color w:val="auto"/>
        </w:rPr>
        <w:t xml:space="preserve">  }</w:t>
      </w:r>
    </w:p>
    <w:p w:rsidR="00C964C1" w:rsidRPr="00F3518C" w:rsidRDefault="00F3518C" w:rsidP="00F3518C">
      <w:pPr>
        <w:pStyle w:val="LabStepCodeBlockLevel2"/>
        <w:rPr>
          <w:color w:val="auto"/>
        </w:rPr>
      </w:pPr>
      <w:r w:rsidRPr="00F3518C">
        <w:rPr>
          <w:color w:val="auto"/>
        </w:rPr>
        <w:t>}</w:t>
      </w:r>
    </w:p>
    <w:p w:rsidR="0030661F" w:rsidRDefault="0030661F" w:rsidP="0030661F">
      <w:pPr>
        <w:pStyle w:val="LabStepNumberedLevel2"/>
      </w:pPr>
      <w:r>
        <w:t xml:space="preserve">Remove all the code </w:t>
      </w:r>
      <w:r w:rsidR="00EE09DF">
        <w:t xml:space="preserve">that has been added to the </w:t>
      </w:r>
      <w:r w:rsidR="00EE09DF">
        <w:rPr>
          <w:b/>
        </w:rPr>
        <w:t>Page_Load</w:t>
      </w:r>
      <w:r>
        <w:t xml:space="preserve"> </w:t>
      </w:r>
      <w:r w:rsidR="00F3518C">
        <w:t xml:space="preserve">and </w:t>
      </w:r>
      <w:r w:rsidR="00F3518C" w:rsidRPr="00F3518C">
        <w:rPr>
          <w:b/>
        </w:rPr>
        <w:t>Page_PreInit</w:t>
      </w:r>
      <w:r w:rsidR="00F3518C">
        <w:t xml:space="preserve"> </w:t>
      </w:r>
      <w:r>
        <w:t>method</w:t>
      </w:r>
      <w:r w:rsidR="00F3518C">
        <w:t>s</w:t>
      </w:r>
      <w:r>
        <w:t>.</w:t>
      </w:r>
      <w:r w:rsidR="00EE09DF">
        <w:t xml:space="preserve"> When you have completed this step, </w:t>
      </w:r>
      <w:r w:rsidR="00EE09DF">
        <w:rPr>
          <w:b/>
        </w:rPr>
        <w:t>Page_Load</w:t>
      </w:r>
      <w:r w:rsidR="00F3518C">
        <w:rPr>
          <w:b/>
        </w:rPr>
        <w:t xml:space="preserve"> </w:t>
      </w:r>
      <w:r w:rsidR="00F3518C">
        <w:t xml:space="preserve">and </w:t>
      </w:r>
      <w:r w:rsidR="00F3518C">
        <w:rPr>
          <w:b/>
        </w:rPr>
        <w:t>Page_PreInit</w:t>
      </w:r>
      <w:r w:rsidR="00EE09DF">
        <w:t xml:space="preserve"> should be </w:t>
      </w:r>
      <w:r w:rsidR="00F3518C">
        <w:t>empty</w:t>
      </w:r>
      <w:r w:rsidR="00EE09DF">
        <w:t xml:space="preserve"> method</w:t>
      </w:r>
      <w:r w:rsidR="00F3518C">
        <w:t>s</w:t>
      </w:r>
      <w:r w:rsidR="00EE09DF">
        <w:t>.</w:t>
      </w:r>
    </w:p>
    <w:p w:rsidR="00F3518C" w:rsidRPr="00F3518C" w:rsidRDefault="00F3518C" w:rsidP="00F3518C">
      <w:pPr>
        <w:pStyle w:val="LabStepCodeBlockLevel2"/>
      </w:pPr>
      <w:r w:rsidRPr="00F3518C">
        <w:t>namespace CustomerManagerWeb {</w:t>
      </w:r>
    </w:p>
    <w:p w:rsidR="00F3518C" w:rsidRPr="00F3518C" w:rsidRDefault="00F3518C" w:rsidP="00F3518C">
      <w:pPr>
        <w:pStyle w:val="LabStepCodeBlockLevel2"/>
      </w:pPr>
      <w:r w:rsidRPr="00F3518C">
        <w:t xml:space="preserve">  public partial class Default : System.Web.UI.Page {</w:t>
      </w:r>
    </w:p>
    <w:p w:rsidR="00F3518C" w:rsidRPr="00F3518C" w:rsidRDefault="00F3518C" w:rsidP="00F3518C">
      <w:pPr>
        <w:pStyle w:val="LabStepCodeBlockLevel2"/>
      </w:pPr>
      <w:r w:rsidRPr="00F3518C">
        <w:t xml:space="preserve">    protected void Page_PreInit(object sender, EventArgs e) {</w:t>
      </w:r>
    </w:p>
    <w:p w:rsidR="00F3518C" w:rsidRPr="00F3518C" w:rsidRDefault="00F3518C" w:rsidP="00F3518C">
      <w:pPr>
        <w:pStyle w:val="LabStepCodeBlockLevel2"/>
      </w:pPr>
    </w:p>
    <w:p w:rsidR="00F3518C" w:rsidRPr="00F3518C" w:rsidRDefault="00F3518C" w:rsidP="00F3518C">
      <w:pPr>
        <w:pStyle w:val="LabStepCodeBlockLevel2"/>
      </w:pPr>
      <w:r w:rsidRPr="00F3518C">
        <w:t xml:space="preserve">    }</w:t>
      </w:r>
    </w:p>
    <w:p w:rsidR="00F3518C" w:rsidRPr="00F3518C" w:rsidRDefault="00F3518C" w:rsidP="00F3518C">
      <w:pPr>
        <w:pStyle w:val="LabStepCodeBlockLevel2"/>
      </w:pPr>
    </w:p>
    <w:p w:rsidR="00F3518C" w:rsidRPr="00F3518C" w:rsidRDefault="00F3518C" w:rsidP="00F3518C">
      <w:pPr>
        <w:pStyle w:val="LabStepCodeBlockLevel2"/>
      </w:pPr>
      <w:r w:rsidRPr="00F3518C">
        <w:t xml:space="preserve">    protected void Page_Load(object sender, EventArgs e) {</w:t>
      </w:r>
    </w:p>
    <w:p w:rsidR="00F3518C" w:rsidRPr="00F3518C" w:rsidRDefault="00F3518C" w:rsidP="00F3518C">
      <w:pPr>
        <w:pStyle w:val="LabStepCodeBlockLevel2"/>
      </w:pPr>
    </w:p>
    <w:p w:rsidR="00F3518C" w:rsidRPr="00F3518C" w:rsidRDefault="00F3518C" w:rsidP="00F3518C">
      <w:pPr>
        <w:pStyle w:val="LabStepCodeBlockLevel2"/>
      </w:pPr>
      <w:r w:rsidRPr="00F3518C">
        <w:t xml:space="preserve">    }</w:t>
      </w:r>
    </w:p>
    <w:p w:rsidR="00F3518C" w:rsidRPr="00F3518C" w:rsidRDefault="00F3518C" w:rsidP="00F3518C">
      <w:pPr>
        <w:pStyle w:val="LabStepCodeBlockLevel2"/>
      </w:pPr>
      <w:r w:rsidRPr="00F3518C">
        <w:t xml:space="preserve">  }</w:t>
      </w:r>
    </w:p>
    <w:p w:rsidR="00C964C1" w:rsidRDefault="00F3518C" w:rsidP="00F3518C">
      <w:pPr>
        <w:pStyle w:val="LabStepCodeBlockLevel2"/>
      </w:pPr>
      <w:r w:rsidRPr="00F3518C">
        <w:t>}</w:t>
      </w:r>
    </w:p>
    <w:p w:rsidR="00C07194" w:rsidRDefault="00C07194" w:rsidP="00EE09DF">
      <w:pPr>
        <w:pStyle w:val="LabStepNumberedLevel2"/>
      </w:pPr>
      <w:r>
        <w:t xml:space="preserve">Now add code to </w:t>
      </w:r>
      <w:r w:rsidR="00F3518C">
        <w:t xml:space="preserve">the </w:t>
      </w:r>
      <w:r w:rsidR="00F3518C">
        <w:rPr>
          <w:b/>
        </w:rPr>
        <w:t>Page_Load</w:t>
      </w:r>
      <w:r w:rsidR="00F3518C">
        <w:t xml:space="preserve"> method</w:t>
      </w:r>
    </w:p>
    <w:p w:rsidR="00C07194" w:rsidRPr="00F3518C" w:rsidRDefault="00C07194" w:rsidP="00C07194">
      <w:pPr>
        <w:pStyle w:val="LabStepCodeBlockLevel2"/>
        <w:rPr>
          <w:color w:val="808080" w:themeColor="background1" w:themeShade="80"/>
        </w:rPr>
      </w:pPr>
      <w:r w:rsidRPr="00F3518C">
        <w:rPr>
          <w:color w:val="808080" w:themeColor="background1" w:themeShade="80"/>
        </w:rPr>
        <w:t>protected void Page_Load(object sender, EventArgs e) {</w:t>
      </w:r>
    </w:p>
    <w:p w:rsidR="00C07194" w:rsidRPr="00C07194" w:rsidRDefault="00C07194" w:rsidP="00C07194">
      <w:pPr>
        <w:pStyle w:val="LabStepCodeBlockLevel2"/>
        <w:rPr>
          <w:color w:val="808080" w:themeColor="background1" w:themeShade="80"/>
        </w:rPr>
      </w:pPr>
    </w:p>
    <w:p w:rsidR="00C07194" w:rsidRPr="00F3518C" w:rsidRDefault="00C07194" w:rsidP="00C07194">
      <w:pPr>
        <w:pStyle w:val="LabStepCodeBlockLevel2"/>
      </w:pPr>
      <w:r w:rsidRPr="00F3518C">
        <w:t xml:space="preserve">  // configure link back to host web</w:t>
      </w:r>
    </w:p>
    <w:p w:rsidR="00C07194" w:rsidRDefault="00C07194" w:rsidP="00C07194">
      <w:pPr>
        <w:pStyle w:val="LabStepCodeBlockLevel2"/>
      </w:pPr>
      <w:r>
        <w:t xml:space="preserve">  lnkHostWeb.NavigateUrl = Request.QueryString["SPHostUrl"];</w:t>
      </w:r>
    </w:p>
    <w:p w:rsidR="00C07194" w:rsidRPr="00F3518C" w:rsidRDefault="00C07194" w:rsidP="00C07194">
      <w:pPr>
        <w:pStyle w:val="LabStepCodeBlockLevel2"/>
      </w:pPr>
    </w:p>
    <w:p w:rsidR="00C07194" w:rsidRPr="00F3518C" w:rsidRDefault="00C07194" w:rsidP="00C07194">
      <w:pPr>
        <w:pStyle w:val="LabStepCodeBlockLevel2"/>
      </w:pPr>
      <w:r w:rsidRPr="00F3518C">
        <w:t xml:space="preserve">  // add content to page</w:t>
      </w:r>
    </w:p>
    <w:p w:rsidR="00C07194" w:rsidRDefault="00C07194" w:rsidP="00C07194">
      <w:pPr>
        <w:pStyle w:val="LabStepCodeBlockLevel2"/>
      </w:pPr>
      <w:r>
        <w:t xml:space="preserve">  pageContent.Controls.Add( new LiteralControl("Hello from server-side C# code"));</w:t>
      </w:r>
    </w:p>
    <w:p w:rsidR="00C07194" w:rsidRPr="00F3518C" w:rsidRDefault="00C07194" w:rsidP="00C07194">
      <w:pPr>
        <w:pStyle w:val="LabStepCodeBlockLevel2"/>
        <w:rPr>
          <w:color w:val="808080" w:themeColor="background1" w:themeShade="80"/>
        </w:rPr>
      </w:pPr>
      <w:r w:rsidRPr="00F3518C">
        <w:rPr>
          <w:color w:val="808080" w:themeColor="background1" w:themeShade="80"/>
        </w:rPr>
        <w:t>}</w:t>
      </w:r>
    </w:p>
    <w:p w:rsidR="00EE09DF" w:rsidRDefault="00EE09DF" w:rsidP="00EE09DF">
      <w:pPr>
        <w:pStyle w:val="LabStepNumberedLevel2"/>
      </w:pPr>
      <w:r>
        <w:t xml:space="preserve">When you are done, save your changes and close </w:t>
      </w:r>
      <w:r w:rsidRPr="00EE09DF">
        <w:rPr>
          <w:b/>
        </w:rPr>
        <w:t>Default.aspx.cs</w:t>
      </w:r>
      <w:r>
        <w:t>.</w:t>
      </w:r>
    </w:p>
    <w:p w:rsidR="0030661F" w:rsidRDefault="00DE6AAD" w:rsidP="00DE6AAD">
      <w:pPr>
        <w:pStyle w:val="LabExerciseCallout"/>
      </w:pPr>
      <w:r>
        <w:t>Now you are at a point when you can build and t</w:t>
      </w:r>
      <w:r w:rsidR="0030661F">
        <w:t xml:space="preserve">est the </w:t>
      </w:r>
      <w:r>
        <w:t>app using the Visual Studio debugger.</w:t>
      </w:r>
    </w:p>
    <w:p w:rsidR="00EE09DF" w:rsidRDefault="00EE09DF" w:rsidP="0030661F">
      <w:pPr>
        <w:pStyle w:val="LabStepNumbered"/>
      </w:pPr>
      <w:r>
        <w:t>T</w:t>
      </w:r>
      <w:r w:rsidR="0030661F">
        <w:t>est your application</w:t>
      </w:r>
      <w:r w:rsidR="0030661F" w:rsidRPr="00E728BB">
        <w:t xml:space="preserve"> </w:t>
      </w:r>
      <w:r>
        <w:t>using the Visual Studio debugger.</w:t>
      </w:r>
    </w:p>
    <w:p w:rsidR="0030661F" w:rsidRDefault="00EE09DF" w:rsidP="00EE09DF">
      <w:pPr>
        <w:pStyle w:val="LabStepNumberedLevel2"/>
      </w:pPr>
      <w:r>
        <w:t xml:space="preserve">Begin a debugging session </w:t>
      </w:r>
      <w:r w:rsidR="00102356">
        <w:t xml:space="preserve">in Visual Studio </w:t>
      </w:r>
      <w:r>
        <w:t xml:space="preserve">by pressing the </w:t>
      </w:r>
      <w:r w:rsidRPr="00EE09DF">
        <w:rPr>
          <w:b/>
        </w:rPr>
        <w:t>{</w:t>
      </w:r>
      <w:r w:rsidR="0030661F" w:rsidRPr="00EE09DF">
        <w:rPr>
          <w:b/>
        </w:rPr>
        <w:t>F5</w:t>
      </w:r>
      <w:r w:rsidRPr="00EE09DF">
        <w:rPr>
          <w:b/>
        </w:rPr>
        <w:t>}</w:t>
      </w:r>
      <w:r>
        <w:t xml:space="preserve"> key or running the command </w:t>
      </w:r>
      <w:r w:rsidR="0030661F" w:rsidRPr="00EE09DF">
        <w:rPr>
          <w:b/>
        </w:rPr>
        <w:t xml:space="preserve">Debug </w:t>
      </w:r>
      <w:r w:rsidR="0030661F" w:rsidRPr="00EE09DF">
        <w:rPr>
          <w:b/>
        </w:rPr>
        <w:sym w:font="Wingdings" w:char="F0E0"/>
      </w:r>
      <w:r w:rsidR="0030661F" w:rsidRPr="00EE09DF">
        <w:rPr>
          <w:b/>
        </w:rPr>
        <w:t xml:space="preserve"> Start Debugging</w:t>
      </w:r>
      <w:r w:rsidR="0030661F" w:rsidRPr="00E728BB">
        <w:t xml:space="preserve">. </w:t>
      </w:r>
    </w:p>
    <w:p w:rsidR="00C964C1" w:rsidRDefault="00EE09DF" w:rsidP="00621F7B">
      <w:pPr>
        <w:pStyle w:val="LabStepNumberedLevel2"/>
      </w:pPr>
      <w:r>
        <w:t xml:space="preserve">When Visual Studio installs the app, SharePoint </w:t>
      </w:r>
      <w:r w:rsidR="00F55280">
        <w:t xml:space="preserve">might </w:t>
      </w:r>
      <w:r>
        <w:t>prompt you with a page asking you whether you trust the app</w:t>
      </w:r>
      <w:r w:rsidR="00F55280">
        <w:t xml:space="preserve"> which will be required for the app to be installed. If you are prompted, click the </w:t>
      </w:r>
      <w:r w:rsidR="00F55280" w:rsidRPr="00F55280">
        <w:rPr>
          <w:b/>
        </w:rPr>
        <w:t>Trust It</w:t>
      </w:r>
      <w:r w:rsidR="00F55280">
        <w:t xml:space="preserve"> button.</w:t>
      </w:r>
    </w:p>
    <w:p w:rsidR="00C964C1" w:rsidRDefault="00C964C1" w:rsidP="00C964C1">
      <w:pPr>
        <w:pStyle w:val="LabStepScreenshotLevel2"/>
      </w:pPr>
      <w:r>
        <w:lastRenderedPageBreak/>
        <w:drawing>
          <wp:inline distT="0" distB="0" distL="0" distR="0">
            <wp:extent cx="3278777" cy="1570289"/>
            <wp:effectExtent l="19050" t="19050" r="17145" b="1143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7756" cy="1579378"/>
                    </a:xfrm>
                    <a:prstGeom prst="rect">
                      <a:avLst/>
                    </a:prstGeom>
                    <a:noFill/>
                    <a:ln>
                      <a:solidFill>
                        <a:schemeClr val="bg1">
                          <a:lumMod val="75000"/>
                        </a:schemeClr>
                      </a:solidFill>
                    </a:ln>
                  </pic:spPr>
                </pic:pic>
              </a:graphicData>
            </a:graphic>
          </wp:inline>
        </w:drawing>
      </w:r>
    </w:p>
    <w:p w:rsidR="0030661F" w:rsidRDefault="0030661F" w:rsidP="00F55280">
      <w:pPr>
        <w:pStyle w:val="LabStepNumberedLevel2"/>
      </w:pPr>
      <w:r>
        <w:t>Once the solution has been deployed, Internet E</w:t>
      </w:r>
      <w:r w:rsidR="00643A64">
        <w:t xml:space="preserve">xplorer will launch and navigate to the </w:t>
      </w:r>
      <w:r w:rsidR="00D0399A">
        <w:t xml:space="preserve">start </w:t>
      </w:r>
      <w:r w:rsidR="00643A64">
        <w:t>page</w:t>
      </w:r>
      <w:r w:rsidR="00D0399A">
        <w:t xml:space="preserve"> which is </w:t>
      </w:r>
      <w:r w:rsidR="00D0399A" w:rsidRPr="00D0399A">
        <w:rPr>
          <w:b/>
        </w:rPr>
        <w:t>Default.aspx</w:t>
      </w:r>
      <w:r>
        <w:t>.</w:t>
      </w:r>
    </w:p>
    <w:p w:rsidR="00042EEE" w:rsidRDefault="00D0399A" w:rsidP="00F55280">
      <w:pPr>
        <w:pStyle w:val="LabStepScreenshotLevel2"/>
      </w:pPr>
      <w:r>
        <w:drawing>
          <wp:inline distT="0" distB="0" distL="0" distR="0">
            <wp:extent cx="5636623" cy="1109058"/>
            <wp:effectExtent l="19050" t="19050" r="21590"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2410" cy="1139711"/>
                    </a:xfrm>
                    <a:prstGeom prst="rect">
                      <a:avLst/>
                    </a:prstGeom>
                    <a:noFill/>
                    <a:ln>
                      <a:solidFill>
                        <a:schemeClr val="bg1">
                          <a:lumMod val="75000"/>
                        </a:schemeClr>
                      </a:solidFill>
                    </a:ln>
                  </pic:spPr>
                </pic:pic>
              </a:graphicData>
            </a:graphic>
          </wp:inline>
        </w:drawing>
      </w:r>
    </w:p>
    <w:p w:rsidR="00F55280" w:rsidRDefault="00F55280" w:rsidP="00F55280">
      <w:pPr>
        <w:pStyle w:val="LabStepNumberedLevel2"/>
      </w:pPr>
      <w:r>
        <w:t xml:space="preserve">Test the </w:t>
      </w:r>
      <w:r w:rsidR="00102356" w:rsidRPr="00102356">
        <w:rPr>
          <w:b/>
        </w:rPr>
        <w:t>Host Web</w:t>
      </w:r>
      <w:r w:rsidR="00102356">
        <w:t xml:space="preserve"> </w:t>
      </w:r>
      <w:r>
        <w:t xml:space="preserve">hyperlink in the top left </w:t>
      </w:r>
      <w:r w:rsidR="00102356">
        <w:t xml:space="preserve">corner of the start page </w:t>
      </w:r>
      <w:r>
        <w:t xml:space="preserve">which links back to the host web. When </w:t>
      </w:r>
      <w:r w:rsidR="00102356">
        <w:t>y</w:t>
      </w:r>
      <w:r>
        <w:t xml:space="preserve">ou click on this </w:t>
      </w:r>
      <w:r w:rsidR="00102356">
        <w:t>hyper</w:t>
      </w:r>
      <w:r>
        <w:t xml:space="preserve">link, you should navigate back to the developer test site at </w:t>
      </w:r>
      <w:hyperlink r:id="rId27" w:history="1">
        <w:r w:rsidR="00643A64" w:rsidRPr="003167EC">
          <w:rPr>
            <w:rStyle w:val="Hyperlink"/>
          </w:rPr>
          <w:t>http://</w:t>
        </w:r>
        <w:r w:rsidR="00EC2D72">
          <w:rPr>
            <w:rStyle w:val="Hyperlink"/>
          </w:rPr>
          <w:t>dev.wingtip.com</w:t>
        </w:r>
      </w:hyperlink>
      <w:r>
        <w:t>.</w:t>
      </w:r>
    </w:p>
    <w:p w:rsidR="0030661F" w:rsidRDefault="00F55280" w:rsidP="00F55280">
      <w:pPr>
        <w:pStyle w:val="LabStepNumberedLevel2"/>
      </w:pPr>
      <w:r>
        <w:t xml:space="preserve">Once you have navigated to the developer test site at </w:t>
      </w:r>
      <w:hyperlink r:id="rId28" w:history="1">
        <w:r w:rsidR="00102356" w:rsidRPr="00AB4FE4">
          <w:rPr>
            <w:rStyle w:val="Hyperlink"/>
          </w:rPr>
          <w:t>http://dev.wingtip.com</w:t>
        </w:r>
      </w:hyperlink>
      <w:r w:rsidR="00102356">
        <w:rPr>
          <w:rStyle w:val="Hyperlink"/>
        </w:rPr>
        <w:t>,</w:t>
      </w:r>
      <w:r w:rsidR="00102356" w:rsidRPr="00102356">
        <w:t xml:space="preserve"> </w:t>
      </w:r>
      <w:r w:rsidR="00102356">
        <w:t xml:space="preserve">click on the </w:t>
      </w:r>
      <w:r w:rsidR="0030661F" w:rsidRPr="006B22AA">
        <w:rPr>
          <w:b/>
        </w:rPr>
        <w:t>Site Contents</w:t>
      </w:r>
      <w:r w:rsidR="0030661F">
        <w:t xml:space="preserve"> link </w:t>
      </w:r>
      <w:r w:rsidR="00F3518C">
        <w:t xml:space="preserve">on </w:t>
      </w:r>
      <w:r w:rsidR="0030661F">
        <w:t xml:space="preserve">the left-hand navigation. You should see your app listed in the </w:t>
      </w:r>
      <w:r w:rsidR="0030661F" w:rsidRPr="006B22AA">
        <w:rPr>
          <w:b/>
        </w:rPr>
        <w:t xml:space="preserve">Lists, Libraries and </w:t>
      </w:r>
      <w:r w:rsidR="0030661F">
        <w:rPr>
          <w:b/>
        </w:rPr>
        <w:t xml:space="preserve">other </w:t>
      </w:r>
      <w:r w:rsidR="0030661F" w:rsidRPr="006B22AA">
        <w:rPr>
          <w:b/>
        </w:rPr>
        <w:t>Apps</w:t>
      </w:r>
      <w:r w:rsidR="0030661F">
        <w:t xml:space="preserve"> section of the page.</w:t>
      </w:r>
    </w:p>
    <w:p w:rsidR="0030661F" w:rsidRDefault="00042EEE" w:rsidP="00C61D72">
      <w:pPr>
        <w:pStyle w:val="LabStepScreenshotLevel2"/>
      </w:pPr>
      <w:r>
        <w:drawing>
          <wp:inline distT="0" distB="0" distL="0" distR="0">
            <wp:extent cx="4742148" cy="1638556"/>
            <wp:effectExtent l="19050" t="19050" r="20955"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59657" cy="1644606"/>
                    </a:xfrm>
                    <a:prstGeom prst="rect">
                      <a:avLst/>
                    </a:prstGeom>
                    <a:noFill/>
                    <a:ln>
                      <a:solidFill>
                        <a:schemeClr val="bg1">
                          <a:lumMod val="75000"/>
                        </a:schemeClr>
                      </a:solidFill>
                    </a:ln>
                  </pic:spPr>
                </pic:pic>
              </a:graphicData>
            </a:graphic>
          </wp:inline>
        </w:drawing>
      </w:r>
    </w:p>
    <w:p w:rsidR="0030661F" w:rsidRDefault="0030661F" w:rsidP="0030661F">
      <w:pPr>
        <w:pStyle w:val="LabStepNumbered"/>
      </w:pPr>
      <w:r>
        <w:t>Close the browser to stop the debugger and go back to Visual Studio.</w:t>
      </w:r>
    </w:p>
    <w:p w:rsidR="004161E1" w:rsidRDefault="004161E1" w:rsidP="004161E1">
      <w:pPr>
        <w:pStyle w:val="Heading3"/>
      </w:pPr>
      <w:r>
        <w:t>Exercise 2: Creating a Multi</w:t>
      </w:r>
      <w:r w:rsidR="00080EBD">
        <w:t>-</w:t>
      </w:r>
      <w:r>
        <w:t xml:space="preserve">page User Interface </w:t>
      </w:r>
      <w:r w:rsidR="00080EBD">
        <w:t xml:space="preserve">using </w:t>
      </w:r>
      <w:r>
        <w:t>the SharePoint Chrome Control</w:t>
      </w:r>
    </w:p>
    <w:p w:rsidR="004161E1" w:rsidRDefault="004161E1" w:rsidP="004161E1">
      <w:pPr>
        <w:pStyle w:val="LabExerciseLeadIn"/>
      </w:pPr>
      <w:r>
        <w:t xml:space="preserve">In this exercise, you will build out the user interface </w:t>
      </w:r>
      <w:r w:rsidR="00A931C5">
        <w:t xml:space="preserve">as a multi-page app. </w:t>
      </w:r>
      <w:r w:rsidR="00692AE8">
        <w:t xml:space="preserve">You will accomplish this in the </w:t>
      </w:r>
      <w:r w:rsidR="00692AE8">
        <w:rPr>
          <w:b/>
        </w:rPr>
        <w:t>CustomerManager</w:t>
      </w:r>
      <w:r w:rsidR="00A931C5">
        <w:t xml:space="preserve"> project </w:t>
      </w:r>
      <w:r>
        <w:t>using a</w:t>
      </w:r>
      <w:r w:rsidR="00A931C5">
        <w:t xml:space="preserve"> custom </w:t>
      </w:r>
      <w:r>
        <w:t>ASP.</w:t>
      </w:r>
      <w:r w:rsidR="00A931C5">
        <w:t xml:space="preserve">NET </w:t>
      </w:r>
      <w:r>
        <w:t>master page and the SharePoint Chrome Control</w:t>
      </w:r>
      <w:r w:rsidR="00A931C5">
        <w:t>.</w:t>
      </w:r>
    </w:p>
    <w:p w:rsidR="00102356" w:rsidRDefault="00102356" w:rsidP="004161E1">
      <w:pPr>
        <w:pStyle w:val="LabStepNumbered"/>
        <w:numPr>
          <w:ilvl w:val="0"/>
          <w:numId w:val="44"/>
        </w:numPr>
      </w:pPr>
      <w:r>
        <w:t>Return to Visual Studio.</w:t>
      </w:r>
    </w:p>
    <w:p w:rsidR="00102356" w:rsidRDefault="00102356" w:rsidP="00102356">
      <w:pPr>
        <w:pStyle w:val="LabStepNumbered"/>
        <w:numPr>
          <w:ilvl w:val="0"/>
          <w:numId w:val="44"/>
        </w:numPr>
      </w:pPr>
      <w:r>
        <w:t>If the Visual Studio debugger is still running, stop the current debugging session.</w:t>
      </w:r>
    </w:p>
    <w:p w:rsidR="00C44680" w:rsidRDefault="00102356" w:rsidP="004161E1">
      <w:pPr>
        <w:pStyle w:val="LabStepNumbered"/>
        <w:numPr>
          <w:ilvl w:val="0"/>
          <w:numId w:val="44"/>
        </w:numPr>
      </w:pPr>
      <w:r>
        <w:t>S</w:t>
      </w:r>
      <w:r w:rsidR="00C44680">
        <w:t xml:space="preserve">elect the </w:t>
      </w:r>
      <w:r w:rsidR="00C44680" w:rsidRPr="00C44680">
        <w:rPr>
          <w:b/>
        </w:rPr>
        <w:t>CustomerManagerWeb</w:t>
      </w:r>
      <w:r w:rsidR="00C44680">
        <w:t xml:space="preserve"> project.</w:t>
      </w:r>
    </w:p>
    <w:p w:rsidR="00042EEE" w:rsidRDefault="00042EEE" w:rsidP="004161E1">
      <w:pPr>
        <w:pStyle w:val="LabStepNumbered"/>
        <w:numPr>
          <w:ilvl w:val="0"/>
          <w:numId w:val="44"/>
        </w:numPr>
      </w:pPr>
      <w:r>
        <w:t xml:space="preserve">Update the jQuery library </w:t>
      </w:r>
      <w:r w:rsidR="00102356">
        <w:t xml:space="preserve">in the </w:t>
      </w:r>
      <w:r w:rsidR="00102356" w:rsidRPr="00C44680">
        <w:rPr>
          <w:b/>
        </w:rPr>
        <w:t>CustomerManagerWeb</w:t>
      </w:r>
      <w:r w:rsidR="00102356">
        <w:t xml:space="preserve"> project </w:t>
      </w:r>
      <w:r>
        <w:t xml:space="preserve">to the </w:t>
      </w:r>
      <w:r w:rsidR="00102356">
        <w:t xml:space="preserve">most recent </w:t>
      </w:r>
      <w:r>
        <w:t>version.</w:t>
      </w:r>
    </w:p>
    <w:p w:rsidR="00C44680" w:rsidRDefault="00C44680" w:rsidP="00C44680">
      <w:pPr>
        <w:pStyle w:val="LabStepNumberedLevel2"/>
        <w:numPr>
          <w:ilvl w:val="1"/>
          <w:numId w:val="44"/>
        </w:numPr>
      </w:pPr>
      <w:r>
        <w:t xml:space="preserve">Right-click on the </w:t>
      </w:r>
      <w:r w:rsidRPr="00C44680">
        <w:rPr>
          <w:b/>
        </w:rPr>
        <w:t>CustomerManagerWeb</w:t>
      </w:r>
      <w:r>
        <w:t xml:space="preserve"> project and click </w:t>
      </w:r>
      <w:r w:rsidRPr="00C44680">
        <w:rPr>
          <w:b/>
        </w:rPr>
        <w:t>Manage NuGet Packages…</w:t>
      </w:r>
      <w:r>
        <w:t>.</w:t>
      </w:r>
    </w:p>
    <w:p w:rsidR="00C44680" w:rsidRDefault="00C44680" w:rsidP="00C44680">
      <w:pPr>
        <w:pStyle w:val="LabStepNumberedLevel2"/>
      </w:pPr>
      <w:r>
        <w:t xml:space="preserve">Select </w:t>
      </w:r>
      <w:r w:rsidRPr="0092777E">
        <w:rPr>
          <w:b/>
        </w:rPr>
        <w:t>Updates</w:t>
      </w:r>
      <w:r>
        <w:t xml:space="preserve"> on the left-hand side of the </w:t>
      </w:r>
      <w:r w:rsidRPr="0092777E">
        <w:rPr>
          <w:b/>
        </w:rPr>
        <w:t xml:space="preserve">Manage NuGet </w:t>
      </w:r>
      <w:r w:rsidR="0092777E" w:rsidRPr="0092777E">
        <w:rPr>
          <w:b/>
        </w:rPr>
        <w:t>Packages</w:t>
      </w:r>
      <w:r w:rsidR="0092777E">
        <w:t xml:space="preserve"> dialog.</w:t>
      </w:r>
    </w:p>
    <w:p w:rsidR="0092777E" w:rsidRDefault="0092777E" w:rsidP="00C44680">
      <w:pPr>
        <w:pStyle w:val="LabStepNumberedLevel2"/>
      </w:pPr>
      <w:r>
        <w:t xml:space="preserve">Select the </w:t>
      </w:r>
      <w:r w:rsidRPr="0092777E">
        <w:rPr>
          <w:b/>
        </w:rPr>
        <w:t>jQuery</w:t>
      </w:r>
      <w:r>
        <w:t xml:space="preserve"> library and then click the </w:t>
      </w:r>
      <w:r w:rsidRPr="0092777E">
        <w:rPr>
          <w:b/>
        </w:rPr>
        <w:t>Update</w:t>
      </w:r>
      <w:r>
        <w:t xml:space="preserve"> button.</w:t>
      </w:r>
    </w:p>
    <w:p w:rsidR="00C44680" w:rsidRDefault="00692AE8" w:rsidP="00C44680">
      <w:pPr>
        <w:pStyle w:val="LabStepScreenshotLevel2"/>
      </w:pPr>
      <w:r>
        <w:lastRenderedPageBreak/>
        <w:drawing>
          <wp:inline distT="0" distB="0" distL="0" distR="0" wp14:anchorId="1DBE262F" wp14:editId="22CB8B94">
            <wp:extent cx="4342094" cy="2203520"/>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45103" cy="2205047"/>
                    </a:xfrm>
                    <a:prstGeom prst="rect">
                      <a:avLst/>
                    </a:prstGeom>
                  </pic:spPr>
                </pic:pic>
              </a:graphicData>
            </a:graphic>
          </wp:inline>
        </w:drawing>
      </w:r>
    </w:p>
    <w:p w:rsidR="005C0969" w:rsidRDefault="005C0969" w:rsidP="005C0969">
      <w:pPr>
        <w:pStyle w:val="LabExerciseCallout"/>
      </w:pPr>
      <w:r>
        <w:t>Note that the jQuery library version number you see might be more recent than the one shown in the previous screenshot.</w:t>
      </w:r>
    </w:p>
    <w:p w:rsidR="00BB4010" w:rsidRDefault="00042EEE" w:rsidP="00BB4010">
      <w:pPr>
        <w:pStyle w:val="LabStepNumbered"/>
      </w:pPr>
      <w:r>
        <w:t xml:space="preserve">Add </w:t>
      </w:r>
      <w:r w:rsidR="005C0969">
        <w:t xml:space="preserve">a few more </w:t>
      </w:r>
      <w:r>
        <w:t xml:space="preserve">JavaScript files </w:t>
      </w:r>
      <w:r w:rsidR="005C0969">
        <w:t xml:space="preserve">into the Scripts for of the </w:t>
      </w:r>
      <w:r w:rsidR="005C0969" w:rsidRPr="005C0969">
        <w:rPr>
          <w:b/>
        </w:rPr>
        <w:t>CustomerManagerWeb</w:t>
      </w:r>
      <w:r w:rsidR="005C0969">
        <w:t xml:space="preserve"> project.</w:t>
      </w:r>
    </w:p>
    <w:p w:rsidR="005C0969" w:rsidRDefault="00BB4010" w:rsidP="00BB4010">
      <w:pPr>
        <w:pStyle w:val="LabStepNumberedLevel2"/>
      </w:pPr>
      <w:r w:rsidRPr="0088034E">
        <w:t xml:space="preserve">Right-click the </w:t>
      </w:r>
      <w:r>
        <w:rPr>
          <w:b/>
        </w:rPr>
        <w:t>Scripts</w:t>
      </w:r>
      <w:r w:rsidRPr="0088034E">
        <w:t xml:space="preserve"> folder and select </w:t>
      </w:r>
      <w:r w:rsidRPr="0088034E">
        <w:rPr>
          <w:b/>
        </w:rPr>
        <w:t xml:space="preserve">Add </w:t>
      </w:r>
      <w:r w:rsidRPr="0088034E">
        <w:rPr>
          <w:b/>
        </w:rPr>
        <w:sym w:font="Wingdings" w:char="F0E0"/>
      </w:r>
      <w:r w:rsidRPr="0088034E">
        <w:rPr>
          <w:b/>
        </w:rPr>
        <w:t xml:space="preserve"> Existing Item</w:t>
      </w:r>
    </w:p>
    <w:p w:rsidR="00BB4010" w:rsidRPr="0088034E" w:rsidRDefault="00BB4010" w:rsidP="00BB4010">
      <w:pPr>
        <w:pStyle w:val="LabStepNumberedLevel2"/>
      </w:pPr>
      <w:r w:rsidRPr="0088034E">
        <w:t xml:space="preserve">In the </w:t>
      </w:r>
      <w:r w:rsidRPr="0088034E">
        <w:rPr>
          <w:b/>
        </w:rPr>
        <w:t>Add Existing Item</w:t>
      </w:r>
      <w:r w:rsidRPr="0088034E">
        <w:t xml:space="preserve"> dialog, browse to the </w:t>
      </w:r>
      <w:r w:rsidRPr="00102356">
        <w:rPr>
          <w:b/>
        </w:rPr>
        <w:t>StarterFiles</w:t>
      </w:r>
      <w:r>
        <w:t xml:space="preserve"> </w:t>
      </w:r>
      <w:r w:rsidRPr="0088034E">
        <w:t xml:space="preserve">folder </w:t>
      </w:r>
      <w:r>
        <w:t>at the following path</w:t>
      </w:r>
      <w:r w:rsidRPr="0088034E">
        <w:t>:</w:t>
      </w:r>
    </w:p>
    <w:p w:rsidR="00BB4010" w:rsidRDefault="00BB4010" w:rsidP="00BB4010">
      <w:pPr>
        <w:pStyle w:val="LabStepCodeBlockLevel2"/>
      </w:pPr>
      <w:r>
        <w:t>C:\Student\Modules\ProviderHostedApps\Lab\StarterFiles</w:t>
      </w:r>
    </w:p>
    <w:p w:rsidR="00BB4010" w:rsidRDefault="00BB4010" w:rsidP="00D5088C">
      <w:pPr>
        <w:pStyle w:val="LabStepNumberedLevel2"/>
      </w:pPr>
      <w:r>
        <w:t>Add the following files:</w:t>
      </w:r>
    </w:p>
    <w:p w:rsidR="00025064" w:rsidRDefault="00025064" w:rsidP="00BB4010">
      <w:pPr>
        <w:pStyle w:val="LabStepNumberedLevel3"/>
      </w:pPr>
      <w:r w:rsidRPr="00025064">
        <w:rPr>
          <w:b/>
        </w:rPr>
        <w:t>RemoteWeb.master.js</w:t>
      </w:r>
      <w:r>
        <w:t xml:space="preserve"> - custom JavaScript code used behind the master page to initialize the Chrome control.</w:t>
      </w:r>
    </w:p>
    <w:p w:rsidR="00D5088C" w:rsidRDefault="00D5088C" w:rsidP="00BB4010">
      <w:pPr>
        <w:pStyle w:val="LabStepNumberedLevel3"/>
      </w:pPr>
      <w:r w:rsidRPr="00025064">
        <w:rPr>
          <w:b/>
        </w:rPr>
        <w:t>sp.ui.controls.js</w:t>
      </w:r>
      <w:r>
        <w:t xml:space="preserve"> - this is the JavaScript library which contains the Chrome control</w:t>
      </w:r>
      <w:r w:rsidR="00025064">
        <w:t>.</w:t>
      </w:r>
    </w:p>
    <w:p w:rsidR="00C61D72" w:rsidRDefault="00D5088C" w:rsidP="00042EEE">
      <w:pPr>
        <w:pStyle w:val="LabStepNumberedLevel3"/>
      </w:pPr>
      <w:r w:rsidRPr="00BB4010">
        <w:rPr>
          <w:b/>
        </w:rPr>
        <w:t>sp.ui.controls.debug.js</w:t>
      </w:r>
      <w:r>
        <w:t xml:space="preserve"> - this is the debug version of the JavaScript library which contains the Chrome control</w:t>
      </w:r>
      <w:r w:rsidR="00025064">
        <w:t>.</w:t>
      </w:r>
    </w:p>
    <w:p w:rsidR="00C61D72" w:rsidRDefault="00BB4010" w:rsidP="00C61D72">
      <w:pPr>
        <w:pStyle w:val="LabStepScreenshotLevel2"/>
      </w:pPr>
      <w:r>
        <w:drawing>
          <wp:inline distT="0" distB="0" distL="0" distR="0" wp14:anchorId="0CF944B6" wp14:editId="51CDA187">
            <wp:extent cx="1384663" cy="1107731"/>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384297" cy="1107438"/>
                    </a:xfrm>
                    <a:prstGeom prst="rect">
                      <a:avLst/>
                    </a:prstGeom>
                  </pic:spPr>
                </pic:pic>
              </a:graphicData>
            </a:graphic>
          </wp:inline>
        </w:drawing>
      </w:r>
    </w:p>
    <w:p w:rsidR="00BA14D7" w:rsidRPr="0088034E" w:rsidRDefault="00BA14D7" w:rsidP="00BA14D7">
      <w:pPr>
        <w:pStyle w:val="LabStepNumbered"/>
        <w:numPr>
          <w:ilvl w:val="0"/>
          <w:numId w:val="18"/>
        </w:numPr>
      </w:pPr>
      <w:r>
        <w:t xml:space="preserve">Next, add a master page to the </w:t>
      </w:r>
      <w:r w:rsidRPr="00102356">
        <w:rPr>
          <w:b/>
        </w:rPr>
        <w:t>Pages</w:t>
      </w:r>
      <w:r>
        <w:t xml:space="preserve"> folder.</w:t>
      </w:r>
    </w:p>
    <w:p w:rsidR="00BA14D7" w:rsidRPr="0088034E" w:rsidRDefault="00BA14D7" w:rsidP="00BA14D7">
      <w:pPr>
        <w:pStyle w:val="LabStepNumberedLevel2"/>
        <w:numPr>
          <w:ilvl w:val="1"/>
          <w:numId w:val="18"/>
        </w:numPr>
      </w:pPr>
      <w:r w:rsidRPr="0088034E">
        <w:t xml:space="preserve">Right-click the </w:t>
      </w:r>
      <w:r w:rsidRPr="0088034E">
        <w:rPr>
          <w:b/>
        </w:rPr>
        <w:t>Pages</w:t>
      </w:r>
      <w:r w:rsidRPr="0088034E">
        <w:t xml:space="preserve"> folder and select </w:t>
      </w:r>
      <w:r w:rsidRPr="0088034E">
        <w:rPr>
          <w:b/>
        </w:rPr>
        <w:t xml:space="preserve">Add </w:t>
      </w:r>
      <w:r w:rsidRPr="0088034E">
        <w:rPr>
          <w:b/>
        </w:rPr>
        <w:sym w:font="Wingdings" w:char="F0E0"/>
      </w:r>
      <w:r w:rsidRPr="0088034E">
        <w:rPr>
          <w:b/>
        </w:rPr>
        <w:t xml:space="preserve"> Existing Item</w:t>
      </w:r>
      <w:r w:rsidRPr="0088034E">
        <w:t>.</w:t>
      </w:r>
    </w:p>
    <w:p w:rsidR="00BA14D7" w:rsidRPr="0088034E" w:rsidRDefault="00BA14D7" w:rsidP="00BA14D7">
      <w:pPr>
        <w:pStyle w:val="LabStepNumberedLevel2"/>
        <w:numPr>
          <w:ilvl w:val="1"/>
          <w:numId w:val="18"/>
        </w:numPr>
      </w:pPr>
      <w:r w:rsidRPr="0088034E">
        <w:t xml:space="preserve">In the </w:t>
      </w:r>
      <w:r w:rsidRPr="0088034E">
        <w:rPr>
          <w:b/>
        </w:rPr>
        <w:t>Add Existing Item</w:t>
      </w:r>
      <w:r w:rsidRPr="0088034E">
        <w:t xml:space="preserve"> dialog, browse to the </w:t>
      </w:r>
      <w:r w:rsidR="00102356" w:rsidRPr="00102356">
        <w:rPr>
          <w:b/>
        </w:rPr>
        <w:t>StarterFiles</w:t>
      </w:r>
      <w:r w:rsidR="00102356">
        <w:t xml:space="preserve"> </w:t>
      </w:r>
      <w:r w:rsidRPr="0088034E">
        <w:t xml:space="preserve">folder </w:t>
      </w:r>
      <w:r w:rsidR="00102356">
        <w:t>at the following path</w:t>
      </w:r>
      <w:r w:rsidRPr="0088034E">
        <w:t>:</w:t>
      </w:r>
    </w:p>
    <w:p w:rsidR="00BA14D7" w:rsidRPr="0088034E" w:rsidRDefault="002C32AA" w:rsidP="00BA14D7">
      <w:pPr>
        <w:pStyle w:val="LabStepCodeBlockLevel2"/>
      </w:pPr>
      <w:r>
        <w:t>C:\Student\Modules</w:t>
      </w:r>
      <w:r w:rsidR="00BA14D7">
        <w:t>\</w:t>
      </w:r>
      <w:r w:rsidR="00E9570A">
        <w:t>ProviderHostedApps\</w:t>
      </w:r>
      <w:r>
        <w:t>Lab\StarterFiles</w:t>
      </w:r>
    </w:p>
    <w:p w:rsidR="00BA14D7" w:rsidRDefault="00BA14D7" w:rsidP="00BA14D7">
      <w:pPr>
        <w:pStyle w:val="LabStepNumberedLevel2"/>
        <w:numPr>
          <w:ilvl w:val="1"/>
          <w:numId w:val="18"/>
        </w:numPr>
      </w:pPr>
      <w:r>
        <w:t xml:space="preserve">Select the </w:t>
      </w:r>
      <w:r w:rsidRPr="007B1FEE">
        <w:rPr>
          <w:b/>
        </w:rPr>
        <w:t>RemoteWeb.master</w:t>
      </w:r>
      <w:r>
        <w:t xml:space="preserve"> file and click </w:t>
      </w:r>
      <w:r w:rsidRPr="007B1FEE">
        <w:rPr>
          <w:b/>
        </w:rPr>
        <w:t>Add</w:t>
      </w:r>
    </w:p>
    <w:p w:rsidR="007154C0" w:rsidRDefault="007154C0" w:rsidP="00BA14D7">
      <w:pPr>
        <w:pStyle w:val="LabStepNumbered"/>
        <w:numPr>
          <w:ilvl w:val="0"/>
          <w:numId w:val="18"/>
        </w:numPr>
      </w:pPr>
      <w:r>
        <w:t>M</w:t>
      </w:r>
      <w:r w:rsidR="00BA14D7">
        <w:t xml:space="preserve">odify the master page </w:t>
      </w:r>
      <w:r>
        <w:t>to link to CCS and JavaScript files.</w:t>
      </w:r>
    </w:p>
    <w:p w:rsidR="007154C0" w:rsidRDefault="007154C0" w:rsidP="00D64FE1">
      <w:pPr>
        <w:pStyle w:val="LabStepNumberedLevel2"/>
        <w:numPr>
          <w:ilvl w:val="1"/>
          <w:numId w:val="18"/>
        </w:numPr>
      </w:pPr>
      <w:r>
        <w:t xml:space="preserve">Open </w:t>
      </w:r>
      <w:r w:rsidRPr="007B1FEE">
        <w:rPr>
          <w:b/>
        </w:rPr>
        <w:t>RemoteWeb.master</w:t>
      </w:r>
      <w:r w:rsidRPr="007154C0">
        <w:t xml:space="preserve"> in Code View</w:t>
      </w:r>
      <w:r>
        <w:t xml:space="preserve"> and examine the </w:t>
      </w:r>
      <w:r w:rsidRPr="007154C0">
        <w:rPr>
          <w:b/>
        </w:rPr>
        <w:t>head</w:t>
      </w:r>
      <w:r>
        <w:t xml:space="preserve"> section. There is an HTML comment which lets you know where you can add links to CSS files and JavaScript files.</w:t>
      </w:r>
    </w:p>
    <w:p w:rsidR="00D64FE1" w:rsidRDefault="00D64FE1" w:rsidP="00D64FE1">
      <w:pPr>
        <w:pStyle w:val="LabStepCodeBlockLevel2"/>
      </w:pPr>
      <w:r>
        <w:t>&lt;head&gt;</w:t>
      </w:r>
    </w:p>
    <w:p w:rsidR="00D64FE1" w:rsidRDefault="00D64FE1" w:rsidP="00D64FE1">
      <w:pPr>
        <w:pStyle w:val="LabStepCodeBlockLevel2"/>
      </w:pPr>
      <w:r>
        <w:t xml:space="preserve">  &lt;title&gt;Customer Manager App&lt;/title&gt;</w:t>
      </w:r>
    </w:p>
    <w:p w:rsidR="00D64FE1" w:rsidRPr="00D64FE1" w:rsidRDefault="00D64FE1" w:rsidP="00D64FE1">
      <w:pPr>
        <w:pStyle w:val="LabStepCodeBlockLevel2"/>
        <w:rPr>
          <w:color w:val="595959" w:themeColor="text1" w:themeTint="A6"/>
        </w:rPr>
      </w:pPr>
      <w:r w:rsidRPr="00D64FE1">
        <w:rPr>
          <w:color w:val="595959" w:themeColor="text1" w:themeTint="A6"/>
        </w:rPr>
        <w:t xml:space="preserve">  &lt;!-- add links </w:t>
      </w:r>
      <w:r>
        <w:rPr>
          <w:color w:val="595959" w:themeColor="text1" w:themeTint="A6"/>
        </w:rPr>
        <w:t xml:space="preserve">to </w:t>
      </w:r>
      <w:r w:rsidRPr="00D64FE1">
        <w:rPr>
          <w:color w:val="595959" w:themeColor="text1" w:themeTint="A6"/>
        </w:rPr>
        <w:t>CSS and JavaScript here --&gt;</w:t>
      </w:r>
    </w:p>
    <w:p w:rsidR="00D64FE1" w:rsidRDefault="00D64FE1" w:rsidP="00D64FE1">
      <w:pPr>
        <w:pStyle w:val="LabStepCodeBlockLevel2"/>
      </w:pPr>
      <w:r>
        <w:t xml:space="preserve">  &lt;asp:ContentPlaceHolder ID="PlaceholderAdditionalPageHead" runat="server" /&gt;</w:t>
      </w:r>
    </w:p>
    <w:p w:rsidR="00D64FE1" w:rsidRDefault="00D64FE1" w:rsidP="00D64FE1">
      <w:pPr>
        <w:pStyle w:val="LabStepCodeBlockLevel2"/>
      </w:pPr>
      <w:r>
        <w:t>&lt;/head&gt;</w:t>
      </w:r>
    </w:p>
    <w:p w:rsidR="00BA14D7" w:rsidRDefault="00BA14D7" w:rsidP="00BA14D7">
      <w:pPr>
        <w:pStyle w:val="LabStepNumberedLevel2"/>
        <w:numPr>
          <w:ilvl w:val="1"/>
          <w:numId w:val="18"/>
        </w:numPr>
      </w:pPr>
      <w:r>
        <w:t xml:space="preserve">Add </w:t>
      </w:r>
      <w:r w:rsidR="007154C0">
        <w:t xml:space="preserve">a link to the CSS file named </w:t>
      </w:r>
      <w:r w:rsidR="007154C0" w:rsidRPr="007154C0">
        <w:rPr>
          <w:b/>
        </w:rPr>
        <w:t>app.css</w:t>
      </w:r>
      <w:r w:rsidR="007154C0">
        <w:t>.</w:t>
      </w:r>
      <w:r w:rsidR="00BB4010">
        <w:br/>
        <w:t>(Hint: the easiest way to add these is by dragging them from the Solution Explorer into the location you wish in the .Master File</w:t>
      </w:r>
    </w:p>
    <w:p w:rsidR="00D64FE1" w:rsidRPr="00D64FE1" w:rsidRDefault="00D64FE1" w:rsidP="00D64FE1">
      <w:pPr>
        <w:pStyle w:val="LabStepCodeBlockLevel2"/>
        <w:rPr>
          <w:color w:val="595959" w:themeColor="text1" w:themeTint="A6"/>
        </w:rPr>
      </w:pPr>
      <w:r w:rsidRPr="00D64FE1">
        <w:rPr>
          <w:color w:val="595959" w:themeColor="text1" w:themeTint="A6"/>
        </w:rPr>
        <w:t>&lt;head&gt;</w:t>
      </w:r>
    </w:p>
    <w:p w:rsidR="00D64FE1" w:rsidRPr="00D64FE1" w:rsidRDefault="00D64FE1" w:rsidP="00D64FE1">
      <w:pPr>
        <w:pStyle w:val="LabStepCodeBlockLevel2"/>
        <w:rPr>
          <w:color w:val="595959" w:themeColor="text1" w:themeTint="A6"/>
        </w:rPr>
      </w:pPr>
      <w:r w:rsidRPr="00D64FE1">
        <w:rPr>
          <w:color w:val="595959" w:themeColor="text1" w:themeTint="A6"/>
        </w:rPr>
        <w:t xml:space="preserve">  &lt;title&gt;Customer Manager App&lt;/title&gt;</w:t>
      </w:r>
    </w:p>
    <w:p w:rsidR="00D64FE1" w:rsidRDefault="00D64FE1" w:rsidP="00D64FE1">
      <w:pPr>
        <w:pStyle w:val="LabStepCodeBlockLevel2"/>
      </w:pPr>
      <w:r>
        <w:lastRenderedPageBreak/>
        <w:t xml:space="preserve">  &lt;link href="../Content/app.css" rel="stylesheet" /&gt;</w:t>
      </w:r>
    </w:p>
    <w:p w:rsidR="00D64FE1" w:rsidRPr="00D64FE1" w:rsidRDefault="00D64FE1" w:rsidP="00D64FE1">
      <w:pPr>
        <w:pStyle w:val="LabStepCodeBlockLevel2"/>
        <w:rPr>
          <w:color w:val="595959" w:themeColor="text1" w:themeTint="A6"/>
        </w:rPr>
      </w:pPr>
      <w:r w:rsidRPr="00D64FE1">
        <w:rPr>
          <w:color w:val="595959" w:themeColor="text1" w:themeTint="A6"/>
        </w:rPr>
        <w:t xml:space="preserve">  &lt;asp:ContentPlaceHolder ID="PlaceholderAdditionalPageHead" runat="server" /&gt;</w:t>
      </w:r>
    </w:p>
    <w:p w:rsidR="00D64FE1" w:rsidRPr="00D64FE1" w:rsidRDefault="00D64FE1" w:rsidP="00D64FE1">
      <w:pPr>
        <w:pStyle w:val="LabStepCodeBlockLevel2"/>
        <w:rPr>
          <w:color w:val="595959" w:themeColor="text1" w:themeTint="A6"/>
        </w:rPr>
      </w:pPr>
      <w:r w:rsidRPr="00D64FE1">
        <w:rPr>
          <w:color w:val="595959" w:themeColor="text1" w:themeTint="A6"/>
        </w:rPr>
        <w:t>&lt;/head&gt;</w:t>
      </w:r>
    </w:p>
    <w:p w:rsidR="00BA14D7" w:rsidRDefault="007154C0" w:rsidP="00BA14D7">
      <w:pPr>
        <w:pStyle w:val="LabStepNumberedLevel2"/>
        <w:numPr>
          <w:ilvl w:val="1"/>
          <w:numId w:val="18"/>
        </w:numPr>
      </w:pPr>
      <w:r>
        <w:t>Add a script link for the jQuery library.</w:t>
      </w:r>
    </w:p>
    <w:p w:rsidR="007154C0" w:rsidRDefault="007154C0" w:rsidP="00BA14D7">
      <w:pPr>
        <w:pStyle w:val="LabStepNumberedLevel2"/>
        <w:numPr>
          <w:ilvl w:val="1"/>
          <w:numId w:val="18"/>
        </w:numPr>
      </w:pPr>
      <w:r>
        <w:t xml:space="preserve">Add a script link to the JavaScript </w:t>
      </w:r>
      <w:r w:rsidR="00097C8D">
        <w:t xml:space="preserve">library with the Chrome Control which is named </w:t>
      </w:r>
      <w:r w:rsidR="00097C8D" w:rsidRPr="00097C8D">
        <w:rPr>
          <w:b/>
        </w:rPr>
        <w:t>sp.ui.controls.js</w:t>
      </w:r>
      <w:r w:rsidR="00097C8D">
        <w:t>.</w:t>
      </w:r>
    </w:p>
    <w:p w:rsidR="007154C0" w:rsidRDefault="00097C8D" w:rsidP="00BA14D7">
      <w:pPr>
        <w:pStyle w:val="LabStepNumberedLevel2"/>
        <w:numPr>
          <w:ilvl w:val="1"/>
          <w:numId w:val="18"/>
        </w:numPr>
      </w:pPr>
      <w:r>
        <w:t xml:space="preserve">Add a script link to </w:t>
      </w:r>
      <w:r w:rsidRPr="00097C8D">
        <w:rPr>
          <w:b/>
        </w:rPr>
        <w:t>RemoteWeb.master.js</w:t>
      </w:r>
      <w:r>
        <w:t>.</w:t>
      </w:r>
    </w:p>
    <w:p w:rsidR="00D64FE1" w:rsidRPr="00D64FE1" w:rsidRDefault="00D64FE1" w:rsidP="00D64FE1">
      <w:pPr>
        <w:pStyle w:val="LabStepCodeBlockLevel2"/>
        <w:rPr>
          <w:color w:val="595959" w:themeColor="text1" w:themeTint="A6"/>
        </w:rPr>
      </w:pPr>
      <w:r w:rsidRPr="00D64FE1">
        <w:rPr>
          <w:color w:val="595959" w:themeColor="text1" w:themeTint="A6"/>
        </w:rPr>
        <w:t>&lt;head&gt;</w:t>
      </w:r>
    </w:p>
    <w:p w:rsidR="00D64FE1" w:rsidRPr="00D64FE1" w:rsidRDefault="00D64FE1" w:rsidP="00D64FE1">
      <w:pPr>
        <w:pStyle w:val="LabStepCodeBlockLevel2"/>
        <w:rPr>
          <w:color w:val="595959" w:themeColor="text1" w:themeTint="A6"/>
        </w:rPr>
      </w:pPr>
      <w:r w:rsidRPr="00D64FE1">
        <w:rPr>
          <w:color w:val="595959" w:themeColor="text1" w:themeTint="A6"/>
        </w:rPr>
        <w:t xml:space="preserve">  &lt;title&gt;Customer Manager App&lt;/title&gt;</w:t>
      </w:r>
    </w:p>
    <w:p w:rsidR="00D64FE1" w:rsidRPr="00D64FE1" w:rsidRDefault="00D64FE1" w:rsidP="00D64FE1">
      <w:pPr>
        <w:pStyle w:val="LabStepCodeBlockLevel2"/>
        <w:rPr>
          <w:color w:val="595959" w:themeColor="text1" w:themeTint="A6"/>
        </w:rPr>
      </w:pPr>
      <w:r w:rsidRPr="00D64FE1">
        <w:rPr>
          <w:color w:val="595959" w:themeColor="text1" w:themeTint="A6"/>
        </w:rPr>
        <w:t xml:space="preserve">  &lt;link href="../Content/app.css" rel="stylesheet" /&gt;</w:t>
      </w:r>
    </w:p>
    <w:p w:rsidR="00A954D4" w:rsidRPr="00A954D4" w:rsidRDefault="00A954D4" w:rsidP="00A954D4">
      <w:pPr>
        <w:pStyle w:val="LabStepCodeBlockLevel2"/>
      </w:pPr>
      <w:r w:rsidRPr="00A954D4">
        <w:t xml:space="preserve">  &lt;script src="../Scripts/jquery-2.1.0.js"&gt;&lt;/script&gt;</w:t>
      </w:r>
    </w:p>
    <w:p w:rsidR="00A954D4" w:rsidRPr="00A954D4" w:rsidRDefault="00A954D4" w:rsidP="00A954D4">
      <w:pPr>
        <w:pStyle w:val="LabStepCodeBlockLevel2"/>
      </w:pPr>
      <w:r w:rsidRPr="00A954D4">
        <w:t xml:space="preserve">  &lt;script src="../Scripts/sp.ui.controls.js"&gt;&lt;/script&gt;</w:t>
      </w:r>
    </w:p>
    <w:p w:rsidR="00A954D4" w:rsidRDefault="00A954D4" w:rsidP="00A954D4">
      <w:pPr>
        <w:pStyle w:val="LabStepCodeBlockLevel2"/>
      </w:pPr>
      <w:r w:rsidRPr="00A954D4">
        <w:t xml:space="preserve">  &lt;script src="../Scripts/RemoteWeb.master.js"&gt;&lt;/script&gt;</w:t>
      </w:r>
    </w:p>
    <w:p w:rsidR="00D64FE1" w:rsidRPr="00D64FE1" w:rsidRDefault="00D64FE1" w:rsidP="00A954D4">
      <w:pPr>
        <w:pStyle w:val="LabStepCodeBlockLevel2"/>
        <w:rPr>
          <w:color w:val="595959" w:themeColor="text1" w:themeTint="A6"/>
        </w:rPr>
      </w:pPr>
      <w:r w:rsidRPr="00D64FE1">
        <w:rPr>
          <w:color w:val="595959" w:themeColor="text1" w:themeTint="A6"/>
        </w:rPr>
        <w:t xml:space="preserve">  &lt;asp:ContentPlaceHolder ID="PlaceholderAdditionalPageHead" runat="server" /&gt;</w:t>
      </w:r>
    </w:p>
    <w:p w:rsidR="00D64FE1" w:rsidRPr="00D64FE1" w:rsidRDefault="00D64FE1" w:rsidP="00BA14D7">
      <w:pPr>
        <w:pStyle w:val="LabStepCodeBlockLevel2"/>
        <w:rPr>
          <w:color w:val="595959" w:themeColor="text1" w:themeTint="A6"/>
        </w:rPr>
      </w:pPr>
      <w:r w:rsidRPr="00D64FE1">
        <w:rPr>
          <w:color w:val="595959" w:themeColor="text1" w:themeTint="A6"/>
        </w:rPr>
        <w:t>&lt;/head&gt;</w:t>
      </w:r>
    </w:p>
    <w:p w:rsidR="00CC3F85" w:rsidRPr="00CC3F85" w:rsidRDefault="00097C8D" w:rsidP="00097C8D">
      <w:pPr>
        <w:pStyle w:val="LabStepNumbered"/>
      </w:pPr>
      <w:r>
        <w:t xml:space="preserve">Open </w:t>
      </w:r>
      <w:r w:rsidRPr="00097C8D">
        <w:rPr>
          <w:b/>
        </w:rPr>
        <w:t>RemoteWeb.master.js</w:t>
      </w:r>
      <w:r w:rsidR="00CC3F85">
        <w:rPr>
          <w:b/>
        </w:rPr>
        <w:t>.</w:t>
      </w:r>
    </w:p>
    <w:p w:rsidR="00097C8D" w:rsidRDefault="00CC3F85" w:rsidP="00CC3F85">
      <w:pPr>
        <w:pStyle w:val="LabStepNumberedLevel2"/>
      </w:pPr>
      <w:r>
        <w:t>E</w:t>
      </w:r>
      <w:r w:rsidR="00097C8D">
        <w:t xml:space="preserve">xamine the </w:t>
      </w:r>
      <w:r>
        <w:t xml:space="preserve">JavaScript </w:t>
      </w:r>
      <w:r w:rsidR="00097C8D">
        <w:t>code inside.</w:t>
      </w:r>
      <w:r w:rsidR="002E4D1F">
        <w:t xml:space="preserve"> Note there is no need for you to modify this file.</w:t>
      </w:r>
    </w:p>
    <w:p w:rsidR="00CC3F85" w:rsidRPr="00CC3F85" w:rsidRDefault="00CC3F85" w:rsidP="00CC3F85">
      <w:pPr>
        <w:pStyle w:val="LabStepCodeBlockLevel2"/>
        <w:rPr>
          <w:color w:val="595959" w:themeColor="text1" w:themeTint="A6"/>
        </w:rPr>
      </w:pPr>
      <w:r w:rsidRPr="00CC3F85">
        <w:rPr>
          <w:color w:val="595959" w:themeColor="text1" w:themeTint="A6"/>
        </w:rPr>
        <w:t>// determine URL back to host web</w:t>
      </w:r>
    </w:p>
    <w:p w:rsidR="00CC3F85" w:rsidRDefault="00CC3F85" w:rsidP="00CC3F85">
      <w:pPr>
        <w:pStyle w:val="LabStepCodeBlockLevel2"/>
      </w:pPr>
      <w:r>
        <w:t>var hostWebUrl = decodeURIComponent(getQueryStringParameter("SPHostUrl"));</w:t>
      </w:r>
    </w:p>
    <w:p w:rsidR="00CC3F85" w:rsidRDefault="00CC3F85" w:rsidP="00CC3F85">
      <w:pPr>
        <w:pStyle w:val="LabStepCodeBlockLevel2"/>
      </w:pPr>
    </w:p>
    <w:p w:rsidR="00CC3F85" w:rsidRPr="00CC3F85" w:rsidRDefault="00CC3F85" w:rsidP="00CC3F85">
      <w:pPr>
        <w:pStyle w:val="LabStepCodeBlockLevel2"/>
        <w:rPr>
          <w:color w:val="595959" w:themeColor="text1" w:themeTint="A6"/>
        </w:rPr>
      </w:pPr>
      <w:r w:rsidRPr="00CC3F85">
        <w:rPr>
          <w:color w:val="595959" w:themeColor="text1" w:themeTint="A6"/>
        </w:rPr>
        <w:t>// create settings object for Chrome control</w:t>
      </w:r>
    </w:p>
    <w:p w:rsidR="00CC3F85" w:rsidRDefault="00CC3F85" w:rsidP="00CC3F85">
      <w:pPr>
        <w:pStyle w:val="LabStepCodeBlockLevel2"/>
      </w:pPr>
      <w:r>
        <w:t>var options = {</w:t>
      </w:r>
    </w:p>
    <w:p w:rsidR="00CC3F85" w:rsidRDefault="00CC3F85" w:rsidP="00CC3F85">
      <w:pPr>
        <w:pStyle w:val="LabStepCodeBlockLevel2"/>
      </w:pPr>
      <w:r>
        <w:t xml:space="preserve">  siteUrl: hostWebUrl,</w:t>
      </w:r>
    </w:p>
    <w:p w:rsidR="00CC3F85" w:rsidRDefault="00CC3F85" w:rsidP="00CC3F85">
      <w:pPr>
        <w:pStyle w:val="LabStepCodeBlockLevel2"/>
      </w:pPr>
      <w:r>
        <w:t xml:space="preserve">  siteTitle: "Back to Host Web",</w:t>
      </w:r>
    </w:p>
    <w:p w:rsidR="00CC3F85" w:rsidRDefault="00CC3F85" w:rsidP="00CC3F85">
      <w:pPr>
        <w:pStyle w:val="LabStepCodeBlockLevel2"/>
      </w:pPr>
      <w:r>
        <w:t xml:space="preserve">  appHelpPageUrl: "help.aspx?SPHostUrl=" + hostWebUrl,</w:t>
      </w:r>
    </w:p>
    <w:p w:rsidR="00CC3F85" w:rsidRDefault="00CC3F85" w:rsidP="00CC3F85">
      <w:pPr>
        <w:pStyle w:val="LabStepCodeBlockLevel2"/>
      </w:pPr>
      <w:r>
        <w:t xml:space="preserve">  appIconUrl: "/Content/img/AppIcon.png",</w:t>
      </w:r>
    </w:p>
    <w:p w:rsidR="00CC3F85" w:rsidRDefault="00CC3F85" w:rsidP="00CC3F85">
      <w:pPr>
        <w:pStyle w:val="LabStepCodeBlockLevel2"/>
      </w:pPr>
      <w:r>
        <w:t xml:space="preserve">  appTitle: "Customer Manager App",</w:t>
      </w:r>
    </w:p>
    <w:p w:rsidR="00CC3F85" w:rsidRDefault="00CC3F85" w:rsidP="00CC3F85">
      <w:pPr>
        <w:pStyle w:val="LabStepCodeBlockLevel2"/>
      </w:pPr>
      <w:r>
        <w:t xml:space="preserve">  settingsLinks: [</w:t>
      </w:r>
    </w:p>
    <w:p w:rsidR="00CC3F85" w:rsidRDefault="00CC3F85" w:rsidP="00CC3F85">
      <w:pPr>
        <w:pStyle w:val="LabStepCodeBlockLevel2"/>
      </w:pPr>
      <w:r>
        <w:t xml:space="preserve">    { linkUrl: "start.aspx?SPHostUrl=" + hostWebUrl, displayName: "Home" },</w:t>
      </w:r>
    </w:p>
    <w:p w:rsidR="00CC3F85" w:rsidRDefault="00CC3F85" w:rsidP="00CC3F85">
      <w:pPr>
        <w:pStyle w:val="LabStepCodeBlockLevel2"/>
      </w:pPr>
      <w:r>
        <w:t xml:space="preserve">    { linkUrl: "about.aspx?SPHostUrl=" + hostWebUrl, displayName: "About" },</w:t>
      </w:r>
    </w:p>
    <w:p w:rsidR="00CC3F85" w:rsidRDefault="00CC3F85" w:rsidP="00CC3F85">
      <w:pPr>
        <w:pStyle w:val="LabStepCodeBlockLevel2"/>
      </w:pPr>
      <w:r>
        <w:t xml:space="preserve">    { linkUrl: "contact.aspx?SPHostUrl=" + hostWebUrl, displayName: "Contact" }</w:t>
      </w:r>
    </w:p>
    <w:p w:rsidR="00CC3F85" w:rsidRDefault="00CC3F85" w:rsidP="00CC3F85">
      <w:pPr>
        <w:pStyle w:val="LabStepCodeBlockLevel2"/>
      </w:pPr>
      <w:r>
        <w:t xml:space="preserve">  ]</w:t>
      </w:r>
    </w:p>
    <w:p w:rsidR="00CC3F85" w:rsidRDefault="00CC3F85" w:rsidP="00CC3F85">
      <w:pPr>
        <w:pStyle w:val="LabStepCodeBlockLevel2"/>
      </w:pPr>
      <w:r>
        <w:t>};</w:t>
      </w:r>
    </w:p>
    <w:p w:rsidR="00CC3F85" w:rsidRDefault="00CC3F85" w:rsidP="00CC3F85">
      <w:pPr>
        <w:pStyle w:val="LabStepCodeBlockLevel2"/>
      </w:pPr>
    </w:p>
    <w:p w:rsidR="00CC3F85" w:rsidRPr="00CC3F85" w:rsidRDefault="00CC3F85" w:rsidP="00CC3F85">
      <w:pPr>
        <w:pStyle w:val="LabStepCodeBlockLevel2"/>
        <w:rPr>
          <w:color w:val="595959" w:themeColor="text1" w:themeTint="A6"/>
        </w:rPr>
      </w:pPr>
      <w:r w:rsidRPr="00CC3F85">
        <w:rPr>
          <w:color w:val="595959" w:themeColor="text1" w:themeTint="A6"/>
        </w:rPr>
        <w:t>// create Chrome control instance</w:t>
      </w:r>
    </w:p>
    <w:p w:rsidR="00CC3F85" w:rsidRDefault="00CC3F85" w:rsidP="00CC3F85">
      <w:pPr>
        <w:pStyle w:val="LabStepCodeBlockLevel2"/>
      </w:pPr>
      <w:r>
        <w:t>var nav = new SP.UI.Controls.Navigation("chrome_ctrl_container", options);</w:t>
      </w:r>
    </w:p>
    <w:p w:rsidR="00CC3F85" w:rsidRDefault="00CC3F85" w:rsidP="00CC3F85">
      <w:pPr>
        <w:pStyle w:val="LabStepCodeBlockLevel2"/>
      </w:pPr>
      <w:r>
        <w:t>nav.setVisible(true);</w:t>
      </w:r>
    </w:p>
    <w:p w:rsidR="00CC3F85" w:rsidRDefault="00CC3F85" w:rsidP="00CC3F85">
      <w:pPr>
        <w:pStyle w:val="LabStepNumberedLevel2"/>
      </w:pPr>
      <w:r>
        <w:t xml:space="preserve">This JavaScript code </w:t>
      </w:r>
      <w:r w:rsidR="002E4D1F">
        <w:t xml:space="preserve">in n </w:t>
      </w:r>
      <w:r w:rsidR="002E4D1F" w:rsidRPr="00097C8D">
        <w:rPr>
          <w:b/>
        </w:rPr>
        <w:t>RemoteWeb.master.js</w:t>
      </w:r>
      <w:r w:rsidR="002E4D1F">
        <w:rPr>
          <w:b/>
        </w:rPr>
        <w:t xml:space="preserve"> </w:t>
      </w:r>
      <w:r>
        <w:t>is written to go through these steps</w:t>
      </w:r>
    </w:p>
    <w:p w:rsidR="00097C8D" w:rsidRDefault="00097C8D" w:rsidP="00CC3F85">
      <w:pPr>
        <w:pStyle w:val="LabStepNumberedLevel3"/>
      </w:pPr>
      <w:r>
        <w:t xml:space="preserve">Determine </w:t>
      </w:r>
      <w:r w:rsidR="002E4D1F">
        <w:t xml:space="preserve">the </w:t>
      </w:r>
      <w:r>
        <w:t>URL back to host web</w:t>
      </w:r>
    </w:p>
    <w:p w:rsidR="00D64FE1" w:rsidRDefault="00097C8D" w:rsidP="00CC3F85">
      <w:pPr>
        <w:pStyle w:val="LabStepNumberedLevel3"/>
      </w:pPr>
      <w:r>
        <w:t>Create a settings object used to initialize Chrome Control</w:t>
      </w:r>
    </w:p>
    <w:p w:rsidR="00097C8D" w:rsidRDefault="00097C8D" w:rsidP="00CC3F85">
      <w:pPr>
        <w:pStyle w:val="LabStepNumberedLevel3"/>
      </w:pPr>
      <w:r>
        <w:t xml:space="preserve">Create </w:t>
      </w:r>
      <w:r w:rsidR="00CC3F85">
        <w:t xml:space="preserve">the </w:t>
      </w:r>
      <w:r>
        <w:t>Chrome Control instance</w:t>
      </w:r>
    </w:p>
    <w:p w:rsidR="00097C8D" w:rsidRDefault="00097C8D" w:rsidP="00CC3F85">
      <w:pPr>
        <w:pStyle w:val="LabStepNumberedLevel3"/>
      </w:pPr>
      <w:r>
        <w:t xml:space="preserve">Call </w:t>
      </w:r>
      <w:r w:rsidRPr="00097C8D">
        <w:rPr>
          <w:b/>
        </w:rPr>
        <w:t>setVisible</w:t>
      </w:r>
      <w:r>
        <w:t xml:space="preserve"> method to display on the hosting page</w:t>
      </w:r>
    </w:p>
    <w:p w:rsidR="002E4D1F" w:rsidRDefault="002E4D1F" w:rsidP="002E4D1F">
      <w:pPr>
        <w:pStyle w:val="LabStepNumberedLevel2"/>
      </w:pPr>
      <w:r>
        <w:t xml:space="preserve">Once you have looked at the JavaScript code and understand it, close </w:t>
      </w:r>
      <w:r w:rsidRPr="00097C8D">
        <w:rPr>
          <w:b/>
        </w:rPr>
        <w:t>RemoteWeb.master.js</w:t>
      </w:r>
      <w:r>
        <w:t>.</w:t>
      </w:r>
    </w:p>
    <w:p w:rsidR="00BA14D7" w:rsidRDefault="00BA14D7" w:rsidP="00BA14D7">
      <w:pPr>
        <w:pStyle w:val="LabStepNumbered"/>
        <w:numPr>
          <w:ilvl w:val="0"/>
          <w:numId w:val="18"/>
        </w:numPr>
      </w:pPr>
      <w:r>
        <w:t xml:space="preserve">Add a few </w:t>
      </w:r>
      <w:r w:rsidR="002E4D1F">
        <w:t xml:space="preserve">page </w:t>
      </w:r>
      <w:r>
        <w:t xml:space="preserve">files to the </w:t>
      </w:r>
      <w:r w:rsidRPr="00E9570A">
        <w:rPr>
          <w:b/>
        </w:rPr>
        <w:t>Pages</w:t>
      </w:r>
      <w:r>
        <w:t xml:space="preserve"> </w:t>
      </w:r>
      <w:r w:rsidRPr="00E9570A">
        <w:rPr>
          <w:b/>
        </w:rPr>
        <w:t>folder</w:t>
      </w:r>
      <w:r>
        <w:t xml:space="preserve"> </w:t>
      </w:r>
      <w:r w:rsidR="002E4D1F">
        <w:t>to create the multi-page user interface experience</w:t>
      </w:r>
      <w:r>
        <w:t>:</w:t>
      </w:r>
    </w:p>
    <w:p w:rsidR="00BA14D7" w:rsidRDefault="00BA14D7" w:rsidP="00BA14D7">
      <w:pPr>
        <w:pStyle w:val="LabStepNumberedLevel2"/>
        <w:numPr>
          <w:ilvl w:val="1"/>
          <w:numId w:val="18"/>
        </w:numPr>
      </w:pPr>
      <w:r>
        <w:t xml:space="preserve">Create a new </w:t>
      </w:r>
      <w:r w:rsidR="002E4D1F">
        <w:t xml:space="preserve">start </w:t>
      </w:r>
      <w:r>
        <w:t>page</w:t>
      </w:r>
      <w:r w:rsidR="002E4D1F">
        <w:t xml:space="preserve"> named </w:t>
      </w:r>
      <w:r w:rsidRPr="00CC3F20">
        <w:rPr>
          <w:b/>
        </w:rPr>
        <w:t>start.aspx</w:t>
      </w:r>
      <w:r>
        <w:t>:</w:t>
      </w:r>
    </w:p>
    <w:p w:rsidR="00BA14D7" w:rsidRDefault="00BA14D7" w:rsidP="00BA14D7">
      <w:pPr>
        <w:pStyle w:val="LabStepNumberedLevel3"/>
        <w:numPr>
          <w:ilvl w:val="2"/>
          <w:numId w:val="18"/>
        </w:numPr>
      </w:pPr>
      <w:r>
        <w:t xml:space="preserve">Right-click the </w:t>
      </w:r>
      <w:r w:rsidRPr="002D2F46">
        <w:rPr>
          <w:b/>
        </w:rPr>
        <w:t>Pages</w:t>
      </w:r>
      <w:r>
        <w:t xml:space="preserve"> folder and select </w:t>
      </w:r>
      <w:r w:rsidRPr="002D2F46">
        <w:rPr>
          <w:b/>
        </w:rPr>
        <w:t xml:space="preserve">Add </w:t>
      </w:r>
      <w:r w:rsidRPr="002D2F46">
        <w:rPr>
          <w:b/>
        </w:rPr>
        <w:sym w:font="Wingdings" w:char="F0E0"/>
      </w:r>
      <w:r w:rsidRPr="002D2F46">
        <w:rPr>
          <w:b/>
        </w:rPr>
        <w:t xml:space="preserve"> New Item</w:t>
      </w:r>
      <w:r>
        <w:t>.</w:t>
      </w:r>
    </w:p>
    <w:p w:rsidR="00BA14D7" w:rsidRDefault="00BA14D7" w:rsidP="002E4D1F">
      <w:pPr>
        <w:pStyle w:val="LabStepNumberedLevel3"/>
        <w:numPr>
          <w:ilvl w:val="2"/>
          <w:numId w:val="18"/>
        </w:numPr>
      </w:pPr>
      <w:r>
        <w:t xml:space="preserve">In the </w:t>
      </w:r>
      <w:r w:rsidRPr="00CC3F20">
        <w:rPr>
          <w:b/>
        </w:rPr>
        <w:t>Add New Item</w:t>
      </w:r>
      <w:r>
        <w:t xml:space="preserve"> dialog, select the </w:t>
      </w:r>
      <w:r w:rsidRPr="002E4D1F">
        <w:rPr>
          <w:b/>
        </w:rPr>
        <w:t xml:space="preserve">Web Form </w:t>
      </w:r>
      <w:r w:rsidR="00A954D4">
        <w:rPr>
          <w:b/>
        </w:rPr>
        <w:t>with</w:t>
      </w:r>
      <w:r w:rsidR="002E4D1F" w:rsidRPr="002E4D1F">
        <w:rPr>
          <w:b/>
        </w:rPr>
        <w:t xml:space="preserve"> Master Page</w:t>
      </w:r>
      <w:r w:rsidR="002E4D1F">
        <w:t xml:space="preserve"> </w:t>
      </w:r>
      <w:r>
        <w:t xml:space="preserve">template within the </w:t>
      </w:r>
      <w:r w:rsidRPr="00CC3F20">
        <w:rPr>
          <w:b/>
        </w:rPr>
        <w:t>Visual C# \ Web</w:t>
      </w:r>
      <w:r>
        <w:t xml:space="preserve"> category</w:t>
      </w:r>
      <w:r w:rsidR="002E4D1F">
        <w:t xml:space="preserve"> and give the new file a name of </w:t>
      </w:r>
      <w:r w:rsidRPr="002E4D1F">
        <w:rPr>
          <w:b/>
        </w:rPr>
        <w:t>Start.aspx</w:t>
      </w:r>
      <w:r w:rsidR="002E4D1F">
        <w:t>.</w:t>
      </w:r>
      <w:r w:rsidR="00A954D4">
        <w:t xml:space="preserve"> Click </w:t>
      </w:r>
      <w:r w:rsidR="00A954D4">
        <w:rPr>
          <w:b/>
        </w:rPr>
        <w:t>Add</w:t>
      </w:r>
    </w:p>
    <w:p w:rsidR="002E4D1F" w:rsidRDefault="002E4D1F" w:rsidP="002E4D1F">
      <w:pPr>
        <w:pStyle w:val="LabStepNumberedLevel3"/>
        <w:numPr>
          <w:ilvl w:val="2"/>
          <w:numId w:val="18"/>
        </w:numPr>
      </w:pPr>
      <w:r>
        <w:t xml:space="preserve">When promoted to select a master page, select </w:t>
      </w:r>
      <w:r w:rsidRPr="002E4D1F">
        <w:rPr>
          <w:b/>
        </w:rPr>
        <w:t>Remote</w:t>
      </w:r>
      <w:r w:rsidR="00A954D4">
        <w:rPr>
          <w:b/>
        </w:rPr>
        <w:t>Web</w:t>
      </w:r>
      <w:r w:rsidRPr="002E4D1F">
        <w:rPr>
          <w:b/>
        </w:rPr>
        <w:t>.master</w:t>
      </w:r>
      <w:r>
        <w:t xml:space="preserve"> in the </w:t>
      </w:r>
      <w:r w:rsidRPr="002E4D1F">
        <w:rPr>
          <w:b/>
        </w:rPr>
        <w:t>Pages</w:t>
      </w:r>
      <w:r>
        <w:t xml:space="preserve"> folder.</w:t>
      </w:r>
      <w:r w:rsidR="00A954D4">
        <w:t xml:space="preserve"> Click </w:t>
      </w:r>
      <w:r w:rsidR="00A954D4">
        <w:rPr>
          <w:b/>
        </w:rPr>
        <w:t>OK</w:t>
      </w:r>
    </w:p>
    <w:p w:rsidR="00BA14D7" w:rsidRDefault="002E4D1F" w:rsidP="00BA14D7">
      <w:pPr>
        <w:pStyle w:val="LabStepNumberedLevel3"/>
        <w:numPr>
          <w:ilvl w:val="2"/>
          <w:numId w:val="18"/>
        </w:numPr>
      </w:pPr>
      <w:r>
        <w:t>Once the page has been created, r</w:t>
      </w:r>
      <w:r w:rsidR="00BA14D7">
        <w:t xml:space="preserve">eplace the contents of the new page </w:t>
      </w:r>
      <w:r w:rsidR="00BA14D7" w:rsidRPr="00CC3F20">
        <w:rPr>
          <w:b/>
        </w:rPr>
        <w:t>start.aspx</w:t>
      </w:r>
      <w:r w:rsidR="00BA14D7">
        <w:t xml:space="preserve">, except the </w:t>
      </w:r>
      <w:r w:rsidR="00BA14D7" w:rsidRPr="007951F5">
        <w:rPr>
          <w:b/>
        </w:rPr>
        <w:t xml:space="preserve">@Page </w:t>
      </w:r>
      <w:r w:rsidR="00BA14D7">
        <w:t>directive at the top of the file, with the following markup:</w:t>
      </w:r>
    </w:p>
    <w:p w:rsidR="00BA14D7" w:rsidRPr="007951F5" w:rsidRDefault="00BA14D7" w:rsidP="00BA14D7">
      <w:pPr>
        <w:pStyle w:val="LabStepCodeBlockLevel2"/>
      </w:pPr>
      <w:r w:rsidRPr="007951F5">
        <w:t>&lt;asp:Content ContentPlaceHolderID="PlaceholderMain" runat="server"&gt;</w:t>
      </w:r>
    </w:p>
    <w:p w:rsidR="00BA14D7" w:rsidRPr="007951F5" w:rsidRDefault="00CC3F85" w:rsidP="00BA14D7">
      <w:pPr>
        <w:pStyle w:val="LabStepCodeBlockLevel2"/>
      </w:pPr>
      <w:r w:rsidRPr="00CC3F85">
        <w:t xml:space="preserve">  &lt;h2&gt;Customer Manager Start Page&lt;/h2&gt;</w:t>
      </w:r>
    </w:p>
    <w:p w:rsidR="00BA14D7" w:rsidRPr="007951F5" w:rsidRDefault="00BA14D7" w:rsidP="00BA14D7">
      <w:pPr>
        <w:pStyle w:val="LabStepCodeBlockLevel2"/>
        <w:rPr>
          <w:rFonts w:ascii="Arial" w:hAnsi="Arial"/>
          <w:noProof w:val="0"/>
          <w:color w:val="262626" w:themeColor="text1" w:themeTint="D9"/>
          <w:sz w:val="20"/>
        </w:rPr>
      </w:pPr>
      <w:r w:rsidRPr="007951F5">
        <w:t xml:space="preserve">&lt;/asp:Content&gt; </w:t>
      </w:r>
    </w:p>
    <w:p w:rsidR="00BA14D7" w:rsidRDefault="00BA14D7" w:rsidP="00BA14D7">
      <w:pPr>
        <w:pStyle w:val="LabStepNumberedLevel2"/>
        <w:numPr>
          <w:ilvl w:val="1"/>
          <w:numId w:val="18"/>
        </w:numPr>
      </w:pPr>
      <w:r w:rsidRPr="00CC3F20">
        <w:t xml:space="preserve">Repeat </w:t>
      </w:r>
      <w:r>
        <w:t xml:space="preserve">the previous </w:t>
      </w:r>
      <w:r w:rsidRPr="00CC3F20">
        <w:t>step</w:t>
      </w:r>
      <w:r>
        <w:t xml:space="preserve"> to create the following pages &amp; include the appropriate </w:t>
      </w:r>
      <w:r w:rsidRPr="007951F5">
        <w:rPr>
          <w:b/>
        </w:rPr>
        <w:t>&lt;h1&gt;</w:t>
      </w:r>
      <w:r>
        <w:t xml:space="preserve"> tag:</w:t>
      </w:r>
    </w:p>
    <w:p w:rsidR="00BA14D7" w:rsidRDefault="00BA14D7" w:rsidP="00BA14D7">
      <w:pPr>
        <w:pStyle w:val="LabStepNumberedLevel3"/>
        <w:numPr>
          <w:ilvl w:val="2"/>
          <w:numId w:val="18"/>
        </w:numPr>
      </w:pPr>
      <w:r>
        <w:t>About.aspx</w:t>
      </w:r>
    </w:p>
    <w:p w:rsidR="00BA14D7" w:rsidRDefault="00BA14D7" w:rsidP="00BA14D7">
      <w:pPr>
        <w:pStyle w:val="LabStepNumberedLevel3"/>
        <w:numPr>
          <w:ilvl w:val="2"/>
          <w:numId w:val="18"/>
        </w:numPr>
      </w:pPr>
      <w:r>
        <w:t>Contact.aspx</w:t>
      </w:r>
    </w:p>
    <w:p w:rsidR="009179A8" w:rsidRDefault="009179A8" w:rsidP="00BA14D7">
      <w:pPr>
        <w:pStyle w:val="LabStepNumberedLevel3"/>
        <w:numPr>
          <w:ilvl w:val="2"/>
          <w:numId w:val="18"/>
        </w:numPr>
      </w:pPr>
      <w:r>
        <w:lastRenderedPageBreak/>
        <w:t>Help.aspx</w:t>
      </w:r>
    </w:p>
    <w:p w:rsidR="00E72396" w:rsidRPr="00A954D4" w:rsidRDefault="00E72396" w:rsidP="00E72396">
      <w:pPr>
        <w:pStyle w:val="LabExerciseCallout"/>
      </w:pPr>
      <w:r>
        <w:t xml:space="preserve">Be sure to enter the names of these page files exactly as shown above. That's because the names of these page files have been hardcoded into the code that initializes the Chrome control inside </w:t>
      </w:r>
      <w:r w:rsidRPr="00097C8D">
        <w:rPr>
          <w:b/>
        </w:rPr>
        <w:t>RemoteWeb.master.js</w:t>
      </w:r>
      <w:r>
        <w:t>.</w:t>
      </w:r>
      <w:r w:rsidR="00A954D4">
        <w:t xml:space="preserve">  Also, be sure to update the </w:t>
      </w:r>
      <w:r w:rsidR="00A954D4" w:rsidRPr="00A954D4">
        <w:rPr>
          <w:b/>
        </w:rPr>
        <w:t>&lt;h2&gt;</w:t>
      </w:r>
      <w:r w:rsidR="00A954D4">
        <w:t xml:space="preserve"> tag in each page so that it displays an appropriate message (i.e. for About.aspx </w:t>
      </w:r>
      <w:r w:rsidR="00A954D4" w:rsidRPr="00A954D4">
        <w:rPr>
          <w:b/>
        </w:rPr>
        <w:t>&lt;h2&gt;</w:t>
      </w:r>
      <w:r w:rsidR="00A954D4">
        <w:t xml:space="preserve"> should be set to </w:t>
      </w:r>
      <w:r w:rsidR="00A954D4">
        <w:rPr>
          <w:b/>
        </w:rPr>
        <w:t>About Page</w:t>
      </w:r>
      <w:r w:rsidR="00A954D4">
        <w:t>)</w:t>
      </w:r>
    </w:p>
    <w:p w:rsidR="00BA14D7" w:rsidRDefault="00BA14D7" w:rsidP="00BA14D7">
      <w:pPr>
        <w:pStyle w:val="LabStepNumbered"/>
        <w:numPr>
          <w:ilvl w:val="0"/>
          <w:numId w:val="18"/>
        </w:numPr>
      </w:pPr>
      <w:r>
        <w:t xml:space="preserve">Ensure all </w:t>
      </w:r>
      <w:r w:rsidR="00E465B2">
        <w:t>four</w:t>
      </w:r>
      <w:r w:rsidR="002E4D1F">
        <w:t xml:space="preserve"> </w:t>
      </w:r>
      <w:r>
        <w:t xml:space="preserve">of the pages you just created reference the new master page you added to the </w:t>
      </w:r>
      <w:r w:rsidRPr="004764AF">
        <w:rPr>
          <w:b/>
        </w:rPr>
        <w:t>Pages</w:t>
      </w:r>
      <w:r>
        <w:t xml:space="preserve"> </w:t>
      </w:r>
      <w:r w:rsidR="004764AF">
        <w:t xml:space="preserve">folder </w:t>
      </w:r>
      <w:r>
        <w:t xml:space="preserve">previously. </w:t>
      </w:r>
      <w:r w:rsidR="002E4D1F">
        <w:t xml:space="preserve">Each of these pages should have the </w:t>
      </w:r>
      <w:r w:rsidR="002E4D1F" w:rsidRPr="002E4D1F">
        <w:rPr>
          <w:b/>
        </w:rPr>
        <w:t>MasterPageFile</w:t>
      </w:r>
      <w:r w:rsidR="002E4D1F">
        <w:t xml:space="preserve"> attribute in the </w:t>
      </w:r>
      <w:r w:rsidRPr="007951F5">
        <w:rPr>
          <w:b/>
        </w:rPr>
        <w:t xml:space="preserve">@Page </w:t>
      </w:r>
      <w:r>
        <w:t>directive</w:t>
      </w:r>
      <w:r w:rsidR="002E4D1F">
        <w:t xml:space="preserve"> that looks like this</w:t>
      </w:r>
      <w:r>
        <w:t>:</w:t>
      </w:r>
    </w:p>
    <w:p w:rsidR="00BA14D7" w:rsidRPr="00CC3F20" w:rsidRDefault="00CC3F85" w:rsidP="00BA14D7">
      <w:pPr>
        <w:pStyle w:val="LabStepCodeBlock"/>
      </w:pPr>
      <w:r w:rsidRPr="00CC3F85">
        <w:t>MasterPageFile="~/Pages/RemoteWeb.Master"</w:t>
      </w:r>
    </w:p>
    <w:p w:rsidR="00BA14D7" w:rsidRDefault="00BA14D7" w:rsidP="00BA14D7">
      <w:pPr>
        <w:pStyle w:val="LabStepNumbered"/>
        <w:numPr>
          <w:ilvl w:val="0"/>
          <w:numId w:val="18"/>
        </w:numPr>
      </w:pPr>
      <w:r>
        <w:t>Now, change the start page of the app to use one of the new pages you just created:</w:t>
      </w:r>
    </w:p>
    <w:p w:rsidR="00BA14D7" w:rsidRDefault="00BA14D7" w:rsidP="00BA14D7">
      <w:pPr>
        <w:pStyle w:val="LabStepNumberedLevel2"/>
        <w:numPr>
          <w:ilvl w:val="1"/>
          <w:numId w:val="18"/>
        </w:numPr>
      </w:pPr>
      <w:r>
        <w:t xml:space="preserve">Using the </w:t>
      </w:r>
      <w:r w:rsidRPr="00EC4F38">
        <w:rPr>
          <w:b/>
        </w:rPr>
        <w:t>Solution Explorer</w:t>
      </w:r>
      <w:r>
        <w:t xml:space="preserve"> tool window, within the </w:t>
      </w:r>
      <w:r w:rsidR="00EC2D72">
        <w:rPr>
          <w:b/>
        </w:rPr>
        <w:t>CustomerManager</w:t>
      </w:r>
      <w:r>
        <w:t xml:space="preserve"> project, right-click the </w:t>
      </w:r>
      <w:r w:rsidRPr="00EC4F38">
        <w:rPr>
          <w:b/>
        </w:rPr>
        <w:t>AppManifest.xml</w:t>
      </w:r>
      <w:r>
        <w:t xml:space="preserve"> file and select </w:t>
      </w:r>
      <w:r w:rsidRPr="00EC4F38">
        <w:rPr>
          <w:b/>
        </w:rPr>
        <w:t>Open</w:t>
      </w:r>
      <w:r>
        <w:t>.</w:t>
      </w:r>
    </w:p>
    <w:p w:rsidR="00BA14D7" w:rsidRDefault="004764AF" w:rsidP="00BA14D7">
      <w:pPr>
        <w:pStyle w:val="LabStepNumberedLevel2"/>
        <w:numPr>
          <w:ilvl w:val="1"/>
          <w:numId w:val="18"/>
        </w:numPr>
      </w:pPr>
      <w:r>
        <w:t xml:space="preserve">On the </w:t>
      </w:r>
      <w:r w:rsidRPr="004764AF">
        <w:rPr>
          <w:b/>
        </w:rPr>
        <w:t>General</w:t>
      </w:r>
      <w:r>
        <w:t xml:space="preserve"> tab of the app manifest designer, locate the </w:t>
      </w:r>
      <w:r w:rsidRPr="004764AF">
        <w:rPr>
          <w:b/>
        </w:rPr>
        <w:t>Start page</w:t>
      </w:r>
      <w:r>
        <w:t xml:space="preserve"> setting and modify it ti point to </w:t>
      </w:r>
      <w:r w:rsidR="00EC2D72">
        <w:rPr>
          <w:b/>
        </w:rPr>
        <w:t>CustomerManager</w:t>
      </w:r>
      <w:r w:rsidR="00E9570A">
        <w:rPr>
          <w:b/>
        </w:rPr>
        <w:t>Web</w:t>
      </w:r>
      <w:r w:rsidR="00BA14D7" w:rsidRPr="00EC4F38">
        <w:rPr>
          <w:b/>
        </w:rPr>
        <w:t>/Pages/Start.aspx</w:t>
      </w:r>
      <w:r w:rsidR="00BA14D7">
        <w:t>.</w:t>
      </w:r>
    </w:p>
    <w:p w:rsidR="004764AF" w:rsidRDefault="004764AF" w:rsidP="004764AF">
      <w:pPr>
        <w:pStyle w:val="LabStepScreenshotLevel2"/>
      </w:pPr>
      <w:r>
        <w:drawing>
          <wp:inline distT="0" distB="0" distL="0" distR="0">
            <wp:extent cx="4017364" cy="1655303"/>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40864" cy="1664986"/>
                    </a:xfrm>
                    <a:prstGeom prst="rect">
                      <a:avLst/>
                    </a:prstGeom>
                    <a:noFill/>
                    <a:ln>
                      <a:noFill/>
                    </a:ln>
                  </pic:spPr>
                </pic:pic>
              </a:graphicData>
            </a:graphic>
          </wp:inline>
        </w:drawing>
      </w:r>
    </w:p>
    <w:p w:rsidR="00BA14D7" w:rsidRDefault="00BA14D7" w:rsidP="00BA14D7">
      <w:pPr>
        <w:pStyle w:val="LabStepNumbered"/>
        <w:numPr>
          <w:ilvl w:val="0"/>
          <w:numId w:val="18"/>
        </w:numPr>
      </w:pPr>
      <w:r>
        <w:t xml:space="preserve">Save all changes: </w:t>
      </w:r>
      <w:r w:rsidRPr="003C66C6">
        <w:rPr>
          <w:b/>
        </w:rPr>
        <w:t xml:space="preserve">File </w:t>
      </w:r>
      <w:r w:rsidRPr="003C66C6">
        <w:rPr>
          <w:b/>
        </w:rPr>
        <w:sym w:font="Wingdings" w:char="F0E0"/>
      </w:r>
      <w:r w:rsidRPr="003C66C6">
        <w:rPr>
          <w:b/>
        </w:rPr>
        <w:t xml:space="preserve"> Save All</w:t>
      </w:r>
      <w:r>
        <w:t>.</w:t>
      </w:r>
    </w:p>
    <w:p w:rsidR="00BA14D7" w:rsidRDefault="00BA14D7" w:rsidP="00BA14D7">
      <w:pPr>
        <w:pStyle w:val="Heading4"/>
      </w:pPr>
      <w:r>
        <w:t>Build and Test the Project</w:t>
      </w:r>
    </w:p>
    <w:p w:rsidR="00BA14D7" w:rsidRDefault="00BA14D7" w:rsidP="00BA14D7">
      <w:pPr>
        <w:pStyle w:val="LabStepNumbered"/>
        <w:numPr>
          <w:ilvl w:val="0"/>
          <w:numId w:val="18"/>
        </w:numPr>
      </w:pPr>
      <w:r>
        <w:t>Build and test your application</w:t>
      </w:r>
      <w:r w:rsidRPr="00E728BB">
        <w:t xml:space="preserve"> </w:t>
      </w:r>
      <w:r>
        <w:t xml:space="preserve">by </w:t>
      </w:r>
      <w:r w:rsidRPr="00E728BB">
        <w:t>press</w:t>
      </w:r>
      <w:r>
        <w:t>ing</w:t>
      </w:r>
      <w:r w:rsidRPr="00E728BB">
        <w:t xml:space="preserve"> </w:t>
      </w:r>
      <w:r w:rsidRPr="00EA5432">
        <w:rPr>
          <w:b/>
        </w:rPr>
        <w:t>[F5]</w:t>
      </w:r>
      <w:r w:rsidRPr="00E728BB">
        <w:t xml:space="preserve"> or </w:t>
      </w:r>
      <w:r w:rsidRPr="00EA5432">
        <w:rPr>
          <w:b/>
        </w:rPr>
        <w:t xml:space="preserve">Debug </w:t>
      </w:r>
      <w:r w:rsidRPr="00586B67">
        <w:rPr>
          <w:b/>
        </w:rPr>
        <w:sym w:font="Wingdings" w:char="F0E0"/>
      </w:r>
      <w:r w:rsidRPr="00EA5432">
        <w:rPr>
          <w:b/>
        </w:rPr>
        <w:t xml:space="preserve"> Start Debugging</w:t>
      </w:r>
      <w:r w:rsidRPr="00E728BB">
        <w:t xml:space="preserve">. </w:t>
      </w:r>
    </w:p>
    <w:p w:rsidR="003842C5" w:rsidRDefault="00BA14D7" w:rsidP="00BA14D7">
      <w:pPr>
        <w:pStyle w:val="LabStepNumbered"/>
        <w:numPr>
          <w:ilvl w:val="0"/>
          <w:numId w:val="18"/>
        </w:numPr>
      </w:pPr>
      <w:r>
        <w:t>Once the solution has been deployed, Internet Explorer will launch and navigate to</w:t>
      </w:r>
      <w:r w:rsidRPr="00B951E0">
        <w:t xml:space="preserve"> the </w:t>
      </w:r>
      <w:r w:rsidRPr="00B951E0">
        <w:rPr>
          <w:b/>
        </w:rPr>
        <w:t>start.aspx</w:t>
      </w:r>
      <w:r w:rsidRPr="00B951E0">
        <w:t xml:space="preserve"> page of the remote web</w:t>
      </w:r>
      <w:r>
        <w:t xml:space="preserve">. </w:t>
      </w:r>
    </w:p>
    <w:p w:rsidR="00BA14D7" w:rsidRDefault="002125CC" w:rsidP="003842C5">
      <w:pPr>
        <w:pStyle w:val="LabStepScreenshot"/>
      </w:pPr>
      <w:r w:rsidRPr="002125CC">
        <w:rPr>
          <w:rStyle w:val="LabStepScreenshotFrame"/>
        </w:rPr>
        <w:drawing>
          <wp:inline distT="0" distB="0" distL="0" distR="0">
            <wp:extent cx="5785745" cy="953588"/>
            <wp:effectExtent l="19050" t="19050" r="24765"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70437" cy="967547"/>
                    </a:xfrm>
                    <a:prstGeom prst="rect">
                      <a:avLst/>
                    </a:prstGeom>
                    <a:noFill/>
                    <a:ln>
                      <a:solidFill>
                        <a:schemeClr val="bg1">
                          <a:lumMod val="75000"/>
                        </a:schemeClr>
                      </a:solidFill>
                    </a:ln>
                  </pic:spPr>
                </pic:pic>
              </a:graphicData>
            </a:graphic>
          </wp:inline>
        </w:drawing>
      </w:r>
    </w:p>
    <w:p w:rsidR="00BA14D7" w:rsidRDefault="004764AF" w:rsidP="004764AF">
      <w:pPr>
        <w:pStyle w:val="LabStepNumbered"/>
        <w:numPr>
          <w:ilvl w:val="0"/>
          <w:numId w:val="18"/>
        </w:numPr>
      </w:pPr>
      <w:r>
        <w:t xml:space="preserve">Now it is time for experiment by moving from page to page to ensure that all </w:t>
      </w:r>
      <w:r w:rsidR="00BA14D7">
        <w:t xml:space="preserve">pages </w:t>
      </w:r>
      <w:r>
        <w:t xml:space="preserve">in this app </w:t>
      </w:r>
      <w:r w:rsidR="00BA14D7">
        <w:t>have a similar look and feel:</w:t>
      </w:r>
    </w:p>
    <w:p w:rsidR="002125CC" w:rsidRDefault="002125CC" w:rsidP="00AC7A2C">
      <w:pPr>
        <w:pStyle w:val="LabStepNumberedLevel2"/>
      </w:pPr>
      <w:r>
        <w:t>Locate the Chrome Controls navigation menu</w:t>
      </w:r>
      <w:r w:rsidR="004764AF">
        <w:t xml:space="preserve"> which is </w:t>
      </w:r>
      <w:r>
        <w:t xml:space="preserve">displays as a gear icon located </w:t>
      </w:r>
      <w:r w:rsidR="004764AF">
        <w:t xml:space="preserve">in the top right corner of the page just to the left of the </w:t>
      </w:r>
      <w:r>
        <w:t>Help icon.</w:t>
      </w:r>
    </w:p>
    <w:p w:rsidR="002125CC" w:rsidRDefault="005660D1" w:rsidP="002125CC">
      <w:pPr>
        <w:pStyle w:val="LabStepScreenshotLevel2"/>
      </w:pPr>
      <w:r>
        <w:drawing>
          <wp:inline distT="0" distB="0" distL="0" distR="0">
            <wp:extent cx="1881763" cy="542109"/>
            <wp:effectExtent l="19050" t="19050" r="2349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8807" cy="572947"/>
                    </a:xfrm>
                    <a:prstGeom prst="rect">
                      <a:avLst/>
                    </a:prstGeom>
                    <a:noFill/>
                    <a:ln>
                      <a:solidFill>
                        <a:schemeClr val="bg1">
                          <a:lumMod val="75000"/>
                        </a:schemeClr>
                      </a:solidFill>
                    </a:ln>
                  </pic:spPr>
                </pic:pic>
              </a:graphicData>
            </a:graphic>
          </wp:inline>
        </w:drawing>
      </w:r>
    </w:p>
    <w:p w:rsidR="003842C5" w:rsidRDefault="004764AF" w:rsidP="00AC7A2C">
      <w:pPr>
        <w:pStyle w:val="LabStepNumberedLevel2"/>
      </w:pPr>
      <w:r>
        <w:t xml:space="preserve">Click on the navigation menu to drop down its list of pages to which you can navigate. Use this navigation menu to move </w:t>
      </w:r>
      <w:r w:rsidR="00022AF0">
        <w:t xml:space="preserve">between the </w:t>
      </w:r>
      <w:r w:rsidRPr="004764AF">
        <w:rPr>
          <w:b/>
        </w:rPr>
        <w:t>Home</w:t>
      </w:r>
      <w:r>
        <w:t xml:space="preserve"> page, the </w:t>
      </w:r>
      <w:r w:rsidRPr="004764AF">
        <w:rPr>
          <w:b/>
        </w:rPr>
        <w:t>About</w:t>
      </w:r>
      <w:r>
        <w:t xml:space="preserve"> page and </w:t>
      </w:r>
      <w:r w:rsidRPr="004764AF">
        <w:rPr>
          <w:b/>
        </w:rPr>
        <w:t>Contact</w:t>
      </w:r>
      <w:r w:rsidRPr="004764AF">
        <w:t xml:space="preserve"> page.</w:t>
      </w:r>
    </w:p>
    <w:p w:rsidR="00BA14D7" w:rsidRDefault="002125CC" w:rsidP="002125CC">
      <w:pPr>
        <w:pStyle w:val="LabStepScreenshotLevel2"/>
      </w:pPr>
      <w:r>
        <w:lastRenderedPageBreak/>
        <w:drawing>
          <wp:inline distT="0" distB="0" distL="0" distR="0">
            <wp:extent cx="2635654" cy="981856"/>
            <wp:effectExtent l="19050" t="19050" r="12700" b="279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5017" cy="992794"/>
                    </a:xfrm>
                    <a:prstGeom prst="rect">
                      <a:avLst/>
                    </a:prstGeom>
                    <a:noFill/>
                    <a:ln>
                      <a:solidFill>
                        <a:schemeClr val="bg1">
                          <a:lumMod val="75000"/>
                        </a:schemeClr>
                      </a:solidFill>
                    </a:ln>
                  </pic:spPr>
                </pic:pic>
              </a:graphicData>
            </a:graphic>
          </wp:inline>
        </w:drawing>
      </w:r>
    </w:p>
    <w:p w:rsidR="002125CC" w:rsidRDefault="004764AF" w:rsidP="002125CC">
      <w:pPr>
        <w:pStyle w:val="LabStepNumberedLevel2"/>
      </w:pPr>
      <w:r>
        <w:t xml:space="preserve">Click on the </w:t>
      </w:r>
      <w:r w:rsidR="002125CC">
        <w:t>Help link</w:t>
      </w:r>
      <w:r>
        <w:t xml:space="preserve"> and make sure you can navigate to the Help page as well.</w:t>
      </w:r>
    </w:p>
    <w:p w:rsidR="002125CC" w:rsidRDefault="002125CC" w:rsidP="002125CC">
      <w:pPr>
        <w:pStyle w:val="LabStepScreenshotLevel2"/>
      </w:pPr>
      <w:r>
        <w:drawing>
          <wp:inline distT="0" distB="0" distL="0" distR="0">
            <wp:extent cx="2002702" cy="1051560"/>
            <wp:effectExtent l="19050" t="19050" r="17145"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41364" cy="1071860"/>
                    </a:xfrm>
                    <a:prstGeom prst="rect">
                      <a:avLst/>
                    </a:prstGeom>
                    <a:noFill/>
                    <a:ln>
                      <a:solidFill>
                        <a:schemeClr val="bg1">
                          <a:lumMod val="75000"/>
                        </a:schemeClr>
                      </a:solidFill>
                    </a:ln>
                  </pic:spPr>
                </pic:pic>
              </a:graphicData>
            </a:graphic>
          </wp:inline>
        </w:drawing>
      </w:r>
    </w:p>
    <w:p w:rsidR="0030661F" w:rsidRDefault="00BA14D7" w:rsidP="003E27E3">
      <w:pPr>
        <w:pStyle w:val="LabStepNumbered"/>
        <w:numPr>
          <w:ilvl w:val="0"/>
          <w:numId w:val="18"/>
        </w:numPr>
      </w:pPr>
      <w:r>
        <w:t>Close the browser to stop the debugger and go back to Visual Studio.</w:t>
      </w:r>
    </w:p>
    <w:p w:rsidR="00206CAE" w:rsidRPr="003E27E3" w:rsidRDefault="00206CAE" w:rsidP="003E27E3">
      <w:pPr>
        <w:pStyle w:val="LabStepNumbered"/>
        <w:numPr>
          <w:ilvl w:val="0"/>
          <w:numId w:val="18"/>
        </w:numPr>
        <w:rPr>
          <w:rStyle w:val="Strong"/>
          <w:b w:val="0"/>
          <w:bCs w:val="0"/>
        </w:rPr>
      </w:pPr>
      <w:r>
        <w:t>Leave Visual Studio and the current project open because you will continue working on it in the next exercise.</w:t>
      </w:r>
    </w:p>
    <w:p w:rsidR="00BB54BC" w:rsidRDefault="00BB54BC" w:rsidP="00BB54BC">
      <w:pPr>
        <w:pStyle w:val="Heading3"/>
      </w:pPr>
      <w:r>
        <w:t xml:space="preserve">Exercise </w:t>
      </w:r>
      <w:r w:rsidR="00022AF0">
        <w:t>3</w:t>
      </w:r>
      <w:r>
        <w:t xml:space="preserve">: </w:t>
      </w:r>
      <w:r w:rsidR="005722CE">
        <w:t>Interacting with Data in a Provider Hosted App</w:t>
      </w:r>
    </w:p>
    <w:p w:rsidR="00BB54BC" w:rsidRDefault="00BB54BC" w:rsidP="00BB54BC">
      <w:pPr>
        <w:pStyle w:val="LabExerciseLeadIn"/>
      </w:pPr>
      <w:r>
        <w:t xml:space="preserve">In this exercise you will </w:t>
      </w:r>
      <w:r w:rsidR="005722CE">
        <w:t>modify your Provider Hosted App to display and interact with data housed in a SQL Server Database</w:t>
      </w:r>
      <w:r w:rsidR="00206CAE">
        <w:t xml:space="preserve">. </w:t>
      </w:r>
      <w:r w:rsidR="005511F5">
        <w:br/>
      </w:r>
      <w:r w:rsidR="00206CAE" w:rsidRPr="005511F5">
        <w:rPr>
          <w:b/>
        </w:rPr>
        <w:t>Note</w:t>
      </w:r>
      <w:r w:rsidR="005511F5">
        <w:t>:</w:t>
      </w:r>
      <w:r w:rsidR="00206CAE">
        <w:t xml:space="preserve"> </w:t>
      </w:r>
      <w:r w:rsidR="005511F5">
        <w:t>T</w:t>
      </w:r>
      <w:r w:rsidR="00206CAE">
        <w:t xml:space="preserve">his lab assumes you have already completed the previous lab on REST where you created the SQL Server </w:t>
      </w:r>
      <w:r w:rsidR="0077280D">
        <w:t xml:space="preserve">database named </w:t>
      </w:r>
      <w:r w:rsidR="0077280D" w:rsidRPr="0077280D">
        <w:rPr>
          <w:b/>
        </w:rPr>
        <w:t>WingtipCRM</w:t>
      </w:r>
      <w:r w:rsidR="0077280D">
        <w:t xml:space="preserve">. If you have not already completed the REST lab, you will not have the database required to continue with this lab. If this is the case, you should stop in this lab and go back to the REST lab and complete </w:t>
      </w:r>
      <w:r w:rsidR="0077280D" w:rsidRPr="0077280D">
        <w:rPr>
          <w:b/>
        </w:rPr>
        <w:t>Exercise 1: Create and Populate the Wingtip CRM Database in SQL Server</w:t>
      </w:r>
      <w:r w:rsidR="0077280D">
        <w:t xml:space="preserve">. Once you have completed this exercise and created the </w:t>
      </w:r>
      <w:r w:rsidR="0077280D" w:rsidRPr="0077280D">
        <w:rPr>
          <w:b/>
        </w:rPr>
        <w:t>WingtipCRM</w:t>
      </w:r>
      <w:r w:rsidR="0077280D">
        <w:t xml:space="preserve"> database, you can continue with this lab.</w:t>
      </w:r>
    </w:p>
    <w:p w:rsidR="00C61D72" w:rsidRDefault="00206CAE" w:rsidP="00206CAE">
      <w:pPr>
        <w:pStyle w:val="LabStepNumbered"/>
        <w:numPr>
          <w:ilvl w:val="0"/>
          <w:numId w:val="37"/>
        </w:numPr>
      </w:pPr>
      <w:r>
        <w:t xml:space="preserve">At this point, you should still have the </w:t>
      </w:r>
      <w:r w:rsidRPr="005511F5">
        <w:rPr>
          <w:b/>
        </w:rPr>
        <w:t>CustomerManager</w:t>
      </w:r>
      <w:r>
        <w:t xml:space="preserve"> solution for your provider-hosted app opened in Visual Studio.</w:t>
      </w:r>
    </w:p>
    <w:p w:rsidR="00206CAE" w:rsidRDefault="005511F5" w:rsidP="00C61D72">
      <w:pPr>
        <w:pStyle w:val="LabStepScreenshot"/>
      </w:pPr>
      <w:r>
        <w:rPr>
          <w:noProof/>
        </w:rPr>
        <w:drawing>
          <wp:inline distT="0" distB="0" distL="0" distR="0" wp14:anchorId="4575B468" wp14:editId="4F96CA2E">
            <wp:extent cx="1782163" cy="1520516"/>
            <wp:effectExtent l="0" t="0" r="889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783397" cy="1521568"/>
                    </a:xfrm>
                    <a:prstGeom prst="rect">
                      <a:avLst/>
                    </a:prstGeom>
                  </pic:spPr>
                </pic:pic>
              </a:graphicData>
            </a:graphic>
          </wp:inline>
        </w:drawing>
      </w:r>
    </w:p>
    <w:p w:rsidR="00206CAE" w:rsidRDefault="00206CAE" w:rsidP="00206CAE">
      <w:pPr>
        <w:pStyle w:val="LabStepNumbered"/>
        <w:numPr>
          <w:ilvl w:val="0"/>
          <w:numId w:val="18"/>
        </w:numPr>
      </w:pPr>
      <w:r>
        <w:t xml:space="preserve">Add an ADO.NET Entity Model for the </w:t>
      </w:r>
      <w:r w:rsidRPr="00C25AA5">
        <w:rPr>
          <w:b/>
        </w:rPr>
        <w:t>WingtipCRM</w:t>
      </w:r>
      <w:r>
        <w:t xml:space="preserve"> Database.</w:t>
      </w:r>
    </w:p>
    <w:p w:rsidR="00206CAE" w:rsidRDefault="005511F5" w:rsidP="00206CAE">
      <w:pPr>
        <w:pStyle w:val="LabStepNumberedLevel2"/>
        <w:numPr>
          <w:ilvl w:val="1"/>
          <w:numId w:val="18"/>
        </w:numPr>
      </w:pPr>
      <w:r>
        <w:t xml:space="preserve">In the </w:t>
      </w:r>
      <w:r w:rsidRPr="0077280D">
        <w:rPr>
          <w:b/>
        </w:rPr>
        <w:t>CustomerManagerWeb</w:t>
      </w:r>
      <w:r>
        <w:t xml:space="preserve"> project node, r</w:t>
      </w:r>
      <w:r w:rsidR="00206CAE">
        <w:t xml:space="preserve">ight-click on the </w:t>
      </w:r>
      <w:r w:rsidR="00206CAE" w:rsidRPr="00C25AA5">
        <w:rPr>
          <w:b/>
        </w:rPr>
        <w:t>Models</w:t>
      </w:r>
      <w:r w:rsidR="00206CAE">
        <w:t xml:space="preserve"> folder and click </w:t>
      </w:r>
      <w:r w:rsidR="00206CAE" w:rsidRPr="004B3AC6">
        <w:rPr>
          <w:b/>
        </w:rPr>
        <w:t>Add &gt;&gt; New Item</w:t>
      </w:r>
      <w:r w:rsidR="00206CAE">
        <w:t>.</w:t>
      </w:r>
    </w:p>
    <w:p w:rsidR="00206CAE" w:rsidRDefault="00206CAE" w:rsidP="00206CAE">
      <w:pPr>
        <w:pStyle w:val="LabStepNumberedLevel2"/>
        <w:numPr>
          <w:ilvl w:val="1"/>
          <w:numId w:val="18"/>
        </w:numPr>
      </w:pPr>
      <w:r>
        <w:t xml:space="preserve">In the left side of the </w:t>
      </w:r>
      <w:r w:rsidRPr="004B3AC6">
        <w:rPr>
          <w:b/>
        </w:rPr>
        <w:t>Add New Item</w:t>
      </w:r>
      <w:r>
        <w:t xml:space="preserve"> dialog, select </w:t>
      </w:r>
      <w:r>
        <w:rPr>
          <w:b/>
        </w:rPr>
        <w:t xml:space="preserve">Installed </w:t>
      </w:r>
      <w:r w:rsidRPr="00C25AA5">
        <w:rPr>
          <w:b/>
        </w:rPr>
        <w:t>&gt;&gt;</w:t>
      </w:r>
      <w:r>
        <w:t xml:space="preserve"> </w:t>
      </w:r>
      <w:r w:rsidRPr="004B3AC6">
        <w:rPr>
          <w:b/>
        </w:rPr>
        <w:t>Visual C# &gt;&gt; Data</w:t>
      </w:r>
      <w:r w:rsidRPr="00C25AA5">
        <w:t>.</w:t>
      </w:r>
    </w:p>
    <w:p w:rsidR="00206CAE" w:rsidRDefault="00206CAE" w:rsidP="00206CAE">
      <w:pPr>
        <w:pStyle w:val="LabStepNumberedLevel2"/>
        <w:numPr>
          <w:ilvl w:val="1"/>
          <w:numId w:val="18"/>
        </w:numPr>
      </w:pPr>
      <w:r>
        <w:t xml:space="preserve">Select the project item template named </w:t>
      </w:r>
      <w:r w:rsidRPr="004B3AC6">
        <w:rPr>
          <w:b/>
        </w:rPr>
        <w:t>ADO.NET Entity Data Model</w:t>
      </w:r>
      <w:r>
        <w:t>.</w:t>
      </w:r>
    </w:p>
    <w:p w:rsidR="00206CAE" w:rsidRDefault="00206CAE" w:rsidP="00206CAE">
      <w:pPr>
        <w:pStyle w:val="LabStepNumberedLevel2"/>
        <w:numPr>
          <w:ilvl w:val="1"/>
          <w:numId w:val="18"/>
        </w:numPr>
      </w:pPr>
      <w:r>
        <w:t xml:space="preserve">Enter a </w:t>
      </w:r>
      <w:r w:rsidRPr="00C25AA5">
        <w:rPr>
          <w:b/>
        </w:rPr>
        <w:t>Name</w:t>
      </w:r>
      <w:r>
        <w:t xml:space="preserve"> of </w:t>
      </w:r>
      <w:r w:rsidRPr="00AD5FFB">
        <w:rPr>
          <w:b/>
        </w:rPr>
        <w:t>WingtipCRM.edmx</w:t>
      </w:r>
      <w:r>
        <w:t>.</w:t>
      </w:r>
    </w:p>
    <w:p w:rsidR="00C61D72" w:rsidRDefault="00206CAE" w:rsidP="00206CAE">
      <w:pPr>
        <w:pStyle w:val="LabStepNumberedLevel2"/>
        <w:numPr>
          <w:ilvl w:val="1"/>
          <w:numId w:val="18"/>
        </w:numPr>
      </w:pPr>
      <w:r>
        <w:t xml:space="preserve">Click the </w:t>
      </w:r>
      <w:r w:rsidRPr="005511F5">
        <w:rPr>
          <w:b/>
        </w:rPr>
        <w:t>Add</w:t>
      </w:r>
      <w:r>
        <w:t xml:space="preserve"> button on the bottom right to begin the process of creating the new project item.</w:t>
      </w:r>
    </w:p>
    <w:p w:rsidR="00C61D72" w:rsidRDefault="005511F5" w:rsidP="00C61D72">
      <w:pPr>
        <w:pStyle w:val="LabStepScreenshotLevel2"/>
      </w:pPr>
      <w:r>
        <w:lastRenderedPageBreak/>
        <w:drawing>
          <wp:inline distT="0" distB="0" distL="0" distR="0" wp14:anchorId="68459500" wp14:editId="25728064">
            <wp:extent cx="3781697" cy="213124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86701" cy="2134066"/>
                    </a:xfrm>
                    <a:prstGeom prst="rect">
                      <a:avLst/>
                    </a:prstGeom>
                  </pic:spPr>
                </pic:pic>
              </a:graphicData>
            </a:graphic>
          </wp:inline>
        </w:drawing>
      </w:r>
    </w:p>
    <w:p w:rsidR="00206CAE" w:rsidRDefault="005511F5" w:rsidP="00C61D72">
      <w:pPr>
        <w:pStyle w:val="LabStepNumberedLevel2"/>
        <w:numPr>
          <w:ilvl w:val="1"/>
          <w:numId w:val="18"/>
        </w:numPr>
      </w:pPr>
      <w:r>
        <w:t xml:space="preserve"> </w:t>
      </w:r>
      <w:r w:rsidR="00206CAE">
        <w:t xml:space="preserve">When you are prompted by </w:t>
      </w:r>
      <w:r w:rsidR="00206CAE" w:rsidRPr="00C61D72">
        <w:rPr>
          <w:b/>
        </w:rPr>
        <w:t>Choose Model Contents</w:t>
      </w:r>
      <w:r w:rsidR="00206CAE">
        <w:t xml:space="preserve"> page of the </w:t>
      </w:r>
      <w:r w:rsidR="00206CAE" w:rsidRPr="00C61D72">
        <w:rPr>
          <w:b/>
        </w:rPr>
        <w:t>Entity Data Model Wizard</w:t>
      </w:r>
      <w:r w:rsidR="00206CAE">
        <w:t xml:space="preserve"> dialog, select the option </w:t>
      </w:r>
      <w:r w:rsidR="00206CAE" w:rsidRPr="00C61D72">
        <w:rPr>
          <w:b/>
        </w:rPr>
        <w:t>Generate from database</w:t>
      </w:r>
      <w:r w:rsidR="00206CAE">
        <w:t xml:space="preserve"> and click </w:t>
      </w:r>
      <w:r w:rsidR="00206CAE" w:rsidRPr="00C61D72">
        <w:rPr>
          <w:b/>
        </w:rPr>
        <w:t>Next</w:t>
      </w:r>
      <w:r w:rsidR="00206CAE">
        <w:t>.</w:t>
      </w:r>
    </w:p>
    <w:p w:rsidR="00206CAE" w:rsidRDefault="00206CAE" w:rsidP="00206CAE">
      <w:pPr>
        <w:pStyle w:val="LabStepScreenshotLevel2"/>
      </w:pPr>
      <w:r>
        <w:drawing>
          <wp:inline distT="0" distB="0" distL="0" distR="0" wp14:anchorId="33E4DA58" wp14:editId="6D99227B">
            <wp:extent cx="2756263" cy="2456489"/>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59818" cy="2459658"/>
                    </a:xfrm>
                    <a:prstGeom prst="rect">
                      <a:avLst/>
                    </a:prstGeom>
                  </pic:spPr>
                </pic:pic>
              </a:graphicData>
            </a:graphic>
          </wp:inline>
        </w:drawing>
      </w:r>
    </w:p>
    <w:p w:rsidR="00206CAE" w:rsidRDefault="00206CAE" w:rsidP="00206CAE">
      <w:pPr>
        <w:pStyle w:val="LabStepNumberedLevel2"/>
        <w:numPr>
          <w:ilvl w:val="1"/>
          <w:numId w:val="18"/>
        </w:numPr>
      </w:pPr>
      <w:r>
        <w:t xml:space="preserve">On the </w:t>
      </w:r>
      <w:r w:rsidRPr="00AD5FFB">
        <w:rPr>
          <w:b/>
        </w:rPr>
        <w:t>Choose Your Data Connection</w:t>
      </w:r>
      <w:r>
        <w:t xml:space="preserve"> page of the </w:t>
      </w:r>
      <w:r w:rsidRPr="004B3AC6">
        <w:rPr>
          <w:b/>
        </w:rPr>
        <w:t>Entity Data Model Wizard</w:t>
      </w:r>
      <w:r w:rsidRPr="0018467F">
        <w:t xml:space="preserve">, you </w:t>
      </w:r>
      <w:r>
        <w:t xml:space="preserve">are prompted to select or create a new connection. Click the </w:t>
      </w:r>
      <w:r w:rsidRPr="004B3AC6">
        <w:rPr>
          <w:b/>
        </w:rPr>
        <w:t>New Connection</w:t>
      </w:r>
      <w:r w:rsidR="005511F5">
        <w:rPr>
          <w:b/>
        </w:rPr>
        <w:t>…</w:t>
      </w:r>
      <w:r>
        <w:t xml:space="preserve"> button to display the </w:t>
      </w:r>
      <w:r w:rsidRPr="004B3AC6">
        <w:rPr>
          <w:b/>
        </w:rPr>
        <w:t>Connection Properties</w:t>
      </w:r>
      <w:r>
        <w:t xml:space="preserve"> dialog.</w:t>
      </w:r>
    </w:p>
    <w:p w:rsidR="00C61D72" w:rsidRDefault="00206CAE" w:rsidP="00206CAE">
      <w:pPr>
        <w:pStyle w:val="LabStepNumberedLevel2"/>
        <w:numPr>
          <w:ilvl w:val="1"/>
          <w:numId w:val="18"/>
        </w:numPr>
      </w:pPr>
      <w:r>
        <w:t xml:space="preserve">If you are prompted by the </w:t>
      </w:r>
      <w:r w:rsidRPr="005511F5">
        <w:rPr>
          <w:b/>
        </w:rPr>
        <w:t>Choose Data Source</w:t>
      </w:r>
      <w:r>
        <w:t xml:space="preserve"> dialog, select </w:t>
      </w:r>
      <w:r w:rsidRPr="005511F5">
        <w:rPr>
          <w:b/>
        </w:rPr>
        <w:t>Microsoft SQL Server</w:t>
      </w:r>
      <w:r>
        <w:t xml:space="preserve"> and then click </w:t>
      </w:r>
      <w:r w:rsidRPr="005511F5">
        <w:rPr>
          <w:b/>
        </w:rPr>
        <w:t>Continue</w:t>
      </w:r>
      <w:r>
        <w:t>.</w:t>
      </w:r>
    </w:p>
    <w:p w:rsidR="00206CAE" w:rsidRDefault="005511F5" w:rsidP="00C61D72">
      <w:pPr>
        <w:pStyle w:val="LabStepScreenshotLevel2"/>
      </w:pPr>
      <w:r>
        <w:drawing>
          <wp:inline distT="0" distB="0" distL="0" distR="0" wp14:anchorId="2357AEAF" wp14:editId="0E3569CF">
            <wp:extent cx="2493631" cy="1457815"/>
            <wp:effectExtent l="0" t="0" r="254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494069" cy="1458071"/>
                    </a:xfrm>
                    <a:prstGeom prst="rect">
                      <a:avLst/>
                    </a:prstGeom>
                  </pic:spPr>
                </pic:pic>
              </a:graphicData>
            </a:graphic>
          </wp:inline>
        </w:drawing>
      </w:r>
      <w:r>
        <w:t xml:space="preserve"> </w:t>
      </w:r>
    </w:p>
    <w:p w:rsidR="00206CAE" w:rsidRDefault="00206CAE" w:rsidP="00206CAE">
      <w:pPr>
        <w:pStyle w:val="LabStepNumberedLevel2"/>
        <w:numPr>
          <w:ilvl w:val="1"/>
          <w:numId w:val="18"/>
        </w:numPr>
      </w:pPr>
      <w:r>
        <w:t xml:space="preserve">Next, you should see the </w:t>
      </w:r>
      <w:r w:rsidRPr="004B3AC6">
        <w:rPr>
          <w:b/>
        </w:rPr>
        <w:t>Connection Properties</w:t>
      </w:r>
      <w:r>
        <w:t xml:space="preserve"> dialog. Follow these steps to fill in the required information.</w:t>
      </w:r>
    </w:p>
    <w:p w:rsidR="00206CAE" w:rsidRDefault="00206CAE" w:rsidP="00206CAE">
      <w:pPr>
        <w:pStyle w:val="LabStepNumberedLevel3"/>
        <w:numPr>
          <w:ilvl w:val="2"/>
          <w:numId w:val="18"/>
        </w:numPr>
        <w:ind w:left="1008" w:hanging="288"/>
      </w:pPr>
      <w:r>
        <w:t xml:space="preserve">Enter a </w:t>
      </w:r>
      <w:r w:rsidRPr="00AD5FFB">
        <w:rPr>
          <w:b/>
        </w:rPr>
        <w:t>Server name</w:t>
      </w:r>
      <w:r>
        <w:t xml:space="preserve"> of </w:t>
      </w:r>
      <w:r w:rsidRPr="00AD5FFB">
        <w:rPr>
          <w:b/>
        </w:rPr>
        <w:t>WingtipServer</w:t>
      </w:r>
      <w:r>
        <w:t>.</w:t>
      </w:r>
    </w:p>
    <w:p w:rsidR="00206CAE" w:rsidRDefault="00206CAE" w:rsidP="00206CAE">
      <w:pPr>
        <w:pStyle w:val="LabStepNumberedLevel3"/>
        <w:numPr>
          <w:ilvl w:val="2"/>
          <w:numId w:val="18"/>
        </w:numPr>
        <w:ind w:left="1008" w:hanging="288"/>
      </w:pPr>
      <w:r>
        <w:t xml:space="preserve">Enter a database name of </w:t>
      </w:r>
      <w:r w:rsidRPr="00AD5FFB">
        <w:rPr>
          <w:b/>
        </w:rPr>
        <w:t>WingtipCRM</w:t>
      </w:r>
      <w:r>
        <w:t>.</w:t>
      </w:r>
    </w:p>
    <w:p w:rsidR="00206CAE" w:rsidRDefault="00206CAE" w:rsidP="00206CAE">
      <w:pPr>
        <w:pStyle w:val="LabStepNumberedLevel3"/>
        <w:numPr>
          <w:ilvl w:val="2"/>
          <w:numId w:val="18"/>
        </w:numPr>
        <w:ind w:left="1008" w:hanging="288"/>
      </w:pPr>
      <w:r>
        <w:t xml:space="preserve"> Once the </w:t>
      </w:r>
      <w:r w:rsidRPr="0018467F">
        <w:rPr>
          <w:b/>
        </w:rPr>
        <w:t>Connection Properties</w:t>
      </w:r>
      <w:r>
        <w:t xml:space="preserve"> dialog looks like the following screenshot, click the </w:t>
      </w:r>
      <w:r w:rsidRPr="00AD5FFB">
        <w:rPr>
          <w:b/>
        </w:rPr>
        <w:t>OK</w:t>
      </w:r>
      <w:r>
        <w:t xml:space="preserve"> button to save the connection information and return to the </w:t>
      </w:r>
      <w:r w:rsidRPr="00AD5FFB">
        <w:rPr>
          <w:b/>
        </w:rPr>
        <w:t>Choose Your Data Connection</w:t>
      </w:r>
      <w:r>
        <w:t xml:space="preserve"> page of the </w:t>
      </w:r>
      <w:r w:rsidRPr="004B3AC6">
        <w:rPr>
          <w:b/>
        </w:rPr>
        <w:t>Entity Data Model Wizard</w:t>
      </w:r>
      <w:r>
        <w:t>.</w:t>
      </w:r>
    </w:p>
    <w:p w:rsidR="00206CAE" w:rsidRDefault="00206CAE" w:rsidP="00206CAE">
      <w:pPr>
        <w:pStyle w:val="LabStepScreenshotLevel2"/>
      </w:pPr>
      <w:r>
        <w:lastRenderedPageBreak/>
        <w:drawing>
          <wp:inline distT="0" distB="0" distL="0" distR="0" wp14:anchorId="55C03A1B" wp14:editId="4A8210F9">
            <wp:extent cx="2139696" cy="3136392"/>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39696" cy="3136392"/>
                    </a:xfrm>
                    <a:prstGeom prst="rect">
                      <a:avLst/>
                    </a:prstGeom>
                  </pic:spPr>
                </pic:pic>
              </a:graphicData>
            </a:graphic>
          </wp:inline>
        </w:drawing>
      </w:r>
    </w:p>
    <w:p w:rsidR="00206CAE" w:rsidRDefault="00206CAE" w:rsidP="00206CAE">
      <w:pPr>
        <w:pStyle w:val="LabStepNumberedLevel2"/>
        <w:numPr>
          <w:ilvl w:val="1"/>
          <w:numId w:val="18"/>
        </w:numPr>
      </w:pPr>
      <w:r>
        <w:t xml:space="preserve">On the </w:t>
      </w:r>
      <w:r w:rsidRPr="00AD5FFB">
        <w:rPr>
          <w:b/>
        </w:rPr>
        <w:t>Choose Your Data Connection</w:t>
      </w:r>
      <w:r>
        <w:t xml:space="preserve"> page of the </w:t>
      </w:r>
      <w:r w:rsidRPr="004B3AC6">
        <w:rPr>
          <w:b/>
        </w:rPr>
        <w:t>Entity Data Model Wizard</w:t>
      </w:r>
      <w:r>
        <w:rPr>
          <w:b/>
        </w:rPr>
        <w:t xml:space="preserve">, </w:t>
      </w:r>
      <w:r>
        <w:t xml:space="preserve">leave the bottom of the page with the default settings as shown in the following screenshot so that the connection information is stored in </w:t>
      </w:r>
      <w:r w:rsidRPr="0018467F">
        <w:rPr>
          <w:b/>
        </w:rPr>
        <w:t>web.config</w:t>
      </w:r>
      <w:r>
        <w:t xml:space="preserve"> file under the name of </w:t>
      </w:r>
      <w:r w:rsidRPr="00AD5FFB">
        <w:rPr>
          <w:b/>
        </w:rPr>
        <w:t>WingtipCRMEntities</w:t>
      </w:r>
      <w:r>
        <w:t xml:space="preserve">. Click </w:t>
      </w:r>
      <w:r w:rsidRPr="00AD5FFB">
        <w:rPr>
          <w:b/>
        </w:rPr>
        <w:t>Next</w:t>
      </w:r>
      <w:r>
        <w:t xml:space="preserve"> to continue to the </w:t>
      </w:r>
      <w:r w:rsidRPr="0018467F">
        <w:rPr>
          <w:b/>
        </w:rPr>
        <w:t>Choose Your Database Objects and Settings</w:t>
      </w:r>
      <w:r>
        <w:t xml:space="preserve"> page.</w:t>
      </w:r>
    </w:p>
    <w:p w:rsidR="00206CAE" w:rsidRDefault="00206CAE" w:rsidP="00206CAE">
      <w:pPr>
        <w:pStyle w:val="LabStepScreenshotLevel2"/>
      </w:pPr>
      <w:r>
        <w:drawing>
          <wp:inline distT="0" distB="0" distL="0" distR="0" wp14:anchorId="7AD20143" wp14:editId="65875B40">
            <wp:extent cx="2953512" cy="2633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53512" cy="2633472"/>
                    </a:xfrm>
                    <a:prstGeom prst="rect">
                      <a:avLst/>
                    </a:prstGeom>
                  </pic:spPr>
                </pic:pic>
              </a:graphicData>
            </a:graphic>
          </wp:inline>
        </w:drawing>
      </w:r>
    </w:p>
    <w:p w:rsidR="005511F5" w:rsidRDefault="005511F5" w:rsidP="00206CAE">
      <w:pPr>
        <w:pStyle w:val="LabStepNumberedLevel2"/>
        <w:numPr>
          <w:ilvl w:val="1"/>
          <w:numId w:val="18"/>
        </w:numPr>
      </w:pPr>
      <w:r>
        <w:t xml:space="preserve">On the </w:t>
      </w:r>
      <w:r w:rsidRPr="005511F5">
        <w:rPr>
          <w:b/>
        </w:rPr>
        <w:t>Choose Your Version</w:t>
      </w:r>
      <w:r>
        <w:t xml:space="preserve"> for the Entity Framework page select </w:t>
      </w:r>
      <w:r w:rsidR="004903AF">
        <w:rPr>
          <w:b/>
        </w:rPr>
        <w:t>Entity Framework 5</w:t>
      </w:r>
      <w:r w:rsidRPr="005511F5">
        <w:rPr>
          <w:b/>
        </w:rPr>
        <w:t>.0</w:t>
      </w:r>
      <w:r>
        <w:t xml:space="preserve"> and click </w:t>
      </w:r>
      <w:r w:rsidRPr="005511F5">
        <w:rPr>
          <w:b/>
        </w:rPr>
        <w:t>Next</w:t>
      </w:r>
    </w:p>
    <w:p w:rsidR="00C61D72" w:rsidRDefault="00206CAE" w:rsidP="00206CAE">
      <w:pPr>
        <w:pStyle w:val="LabStepNumberedLevel2"/>
        <w:numPr>
          <w:ilvl w:val="1"/>
          <w:numId w:val="18"/>
        </w:numPr>
      </w:pPr>
      <w:r>
        <w:t xml:space="preserve">On the </w:t>
      </w:r>
      <w:r w:rsidRPr="005511F5">
        <w:rPr>
          <w:b/>
        </w:rPr>
        <w:t>Choose Your Database Objects and Settings</w:t>
      </w:r>
      <w:r>
        <w:t xml:space="preserve"> page, expand the </w:t>
      </w:r>
      <w:r w:rsidRPr="005511F5">
        <w:rPr>
          <w:b/>
        </w:rPr>
        <w:t>Tables</w:t>
      </w:r>
      <w:r>
        <w:t xml:space="preserve"> node and select the </w:t>
      </w:r>
      <w:r w:rsidRPr="005511F5">
        <w:rPr>
          <w:b/>
        </w:rPr>
        <w:t>Customers</w:t>
      </w:r>
      <w:r>
        <w:t xml:space="preserve"> table. Leave the other settings on the page with their default settings as shown in the following screenshot. Click the Finish button to complete the task of create the entity data model.</w:t>
      </w:r>
    </w:p>
    <w:p w:rsidR="00206CAE" w:rsidRDefault="00206CAE" w:rsidP="00C61D72">
      <w:pPr>
        <w:pStyle w:val="LabStepScreenshotLevel2"/>
      </w:pPr>
      <w:r>
        <w:lastRenderedPageBreak/>
        <w:drawing>
          <wp:inline distT="0" distB="0" distL="0" distR="0" wp14:anchorId="31B426E2" wp14:editId="67448723">
            <wp:extent cx="2628184" cy="23431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9362" cy="2353116"/>
                    </a:xfrm>
                    <a:prstGeom prst="rect">
                      <a:avLst/>
                    </a:prstGeom>
                  </pic:spPr>
                </pic:pic>
              </a:graphicData>
            </a:graphic>
          </wp:inline>
        </w:drawing>
      </w:r>
    </w:p>
    <w:p w:rsidR="00206CAE" w:rsidRDefault="00206CAE" w:rsidP="00206CAE">
      <w:pPr>
        <w:pStyle w:val="LabStepNumberedLevel2"/>
        <w:numPr>
          <w:ilvl w:val="1"/>
          <w:numId w:val="18"/>
        </w:numPr>
      </w:pPr>
      <w:r>
        <w:t xml:space="preserve">If Visual Studio prompts you </w:t>
      </w:r>
      <w:r w:rsidR="00D60B5B">
        <w:t xml:space="preserve">regarding a Security Warning or </w:t>
      </w:r>
      <w:r>
        <w:t xml:space="preserve">whether it is OK to update the </w:t>
      </w:r>
      <w:r w:rsidRPr="0018467F">
        <w:rPr>
          <w:b/>
        </w:rPr>
        <w:t>web.config</w:t>
      </w:r>
      <w:r>
        <w:t xml:space="preserve"> file, select </w:t>
      </w:r>
      <w:r w:rsidR="00D60B5B">
        <w:rPr>
          <w:b/>
        </w:rPr>
        <w:t xml:space="preserve">OK </w:t>
      </w:r>
      <w:r w:rsidR="00D60B5B">
        <w:t xml:space="preserve">or </w:t>
      </w:r>
      <w:r w:rsidRPr="0018467F">
        <w:rPr>
          <w:b/>
        </w:rPr>
        <w:t>Yes</w:t>
      </w:r>
      <w:r w:rsidR="00D60B5B">
        <w:t xml:space="preserve"> as appropriate.</w:t>
      </w:r>
    </w:p>
    <w:p w:rsidR="00206CAE" w:rsidRDefault="00206CAE" w:rsidP="00206CAE">
      <w:pPr>
        <w:pStyle w:val="LabStepNumberedLevel2"/>
        <w:numPr>
          <w:ilvl w:val="1"/>
          <w:numId w:val="18"/>
        </w:numPr>
      </w:pPr>
      <w:r>
        <w:t xml:space="preserve">Once the Entity Data Model Wizard has finished its work, it will then display a Visual Studio designer that provides a visual representation of the new entity data model which contains a single entity named </w:t>
      </w:r>
      <w:r w:rsidRPr="0018467F">
        <w:rPr>
          <w:b/>
        </w:rPr>
        <w:t>Customer</w:t>
      </w:r>
      <w:r>
        <w:t>.</w:t>
      </w:r>
    </w:p>
    <w:p w:rsidR="00206CAE" w:rsidRDefault="00206CAE" w:rsidP="00206CAE">
      <w:pPr>
        <w:pStyle w:val="LabStepScreenshotLevel2"/>
      </w:pPr>
      <w:r>
        <w:drawing>
          <wp:inline distT="0" distB="0" distL="0" distR="0" wp14:anchorId="1C58DF67" wp14:editId="187F3E66">
            <wp:extent cx="1301262" cy="1544960"/>
            <wp:effectExtent l="19050" t="19050" r="13335" b="171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21466" cy="1568948"/>
                    </a:xfrm>
                    <a:prstGeom prst="rect">
                      <a:avLst/>
                    </a:prstGeom>
                    <a:noFill/>
                    <a:ln>
                      <a:solidFill>
                        <a:schemeClr val="bg1">
                          <a:lumMod val="75000"/>
                        </a:schemeClr>
                      </a:solidFill>
                    </a:ln>
                  </pic:spPr>
                </pic:pic>
              </a:graphicData>
            </a:graphic>
          </wp:inline>
        </w:drawing>
      </w:r>
    </w:p>
    <w:p w:rsidR="00206CAE" w:rsidRDefault="00206CAE" w:rsidP="00206CAE">
      <w:pPr>
        <w:pStyle w:val="LabStepNumberedLevel2"/>
        <w:numPr>
          <w:ilvl w:val="1"/>
          <w:numId w:val="18"/>
        </w:numPr>
      </w:pPr>
      <w:r>
        <w:t xml:space="preserve">After you have examined the </w:t>
      </w:r>
      <w:r w:rsidRPr="00C53E35">
        <w:rPr>
          <w:b/>
        </w:rPr>
        <w:t>Customer</w:t>
      </w:r>
      <w:r>
        <w:t xml:space="preserve"> entity and its properties in the visual designer, close </w:t>
      </w:r>
      <w:r w:rsidRPr="00C53E35">
        <w:rPr>
          <w:b/>
        </w:rPr>
        <w:t>WingtipCRM.edmx</w:t>
      </w:r>
      <w:r>
        <w:t>.</w:t>
      </w:r>
    </w:p>
    <w:p w:rsidR="00150C5F" w:rsidRDefault="004903AF" w:rsidP="00150C5F">
      <w:pPr>
        <w:pStyle w:val="LabStepNumbered"/>
      </w:pPr>
      <w:r>
        <w:t>There are a few issues with the Entity Framework and the EntityDataSource control in Visual Studio 2013. Entity Framework 6.0 does not work at all with the EntityDataSource Control currently and Entity Framework 5</w:t>
      </w:r>
      <w:r w:rsidR="00150C5F">
        <w:t xml:space="preserve">.0 </w:t>
      </w:r>
      <w:r>
        <w:t>needs to be “tweaked” to allow it to work with the EntityDataSource control:</w:t>
      </w:r>
    </w:p>
    <w:p w:rsidR="00C61D72" w:rsidRDefault="00150C5F" w:rsidP="00150C5F">
      <w:pPr>
        <w:pStyle w:val="LabStepNumberedLevel2"/>
      </w:pPr>
      <w:r>
        <w:t xml:space="preserve">In </w:t>
      </w:r>
      <w:r w:rsidRPr="00150C5F">
        <w:rPr>
          <w:b/>
        </w:rPr>
        <w:t>Solution Explorer</w:t>
      </w:r>
      <w:r>
        <w:t xml:space="preserve"> </w:t>
      </w:r>
      <w:r w:rsidR="004903AF">
        <w:t xml:space="preserve">expand the </w:t>
      </w:r>
      <w:r w:rsidR="004903AF">
        <w:rPr>
          <w:b/>
        </w:rPr>
        <w:t xml:space="preserve">Models </w:t>
      </w:r>
      <w:r w:rsidR="004903AF">
        <w:t xml:space="preserve">folder and </w:t>
      </w:r>
      <w:r w:rsidR="004903AF" w:rsidRPr="004903AF">
        <w:rPr>
          <w:b/>
        </w:rPr>
        <w:t>delete</w:t>
      </w:r>
      <w:r w:rsidR="004903AF">
        <w:t xml:space="preserve"> the two files with </w:t>
      </w:r>
      <w:r w:rsidR="004903AF" w:rsidRPr="004903AF">
        <w:rPr>
          <w:b/>
        </w:rPr>
        <w:t>.tt</w:t>
      </w:r>
      <w:r w:rsidR="004903AF">
        <w:t xml:space="preserve"> extensions as shown in the image below</w:t>
      </w:r>
      <w:r w:rsidR="00C61D72">
        <w:t>.</w:t>
      </w:r>
    </w:p>
    <w:p w:rsidR="00150C5F" w:rsidRDefault="004903AF" w:rsidP="00C61D72">
      <w:pPr>
        <w:pStyle w:val="LabStepScreenshotLevel2"/>
      </w:pPr>
      <w:r>
        <w:drawing>
          <wp:inline distT="0" distB="0" distL="0" distR="0" wp14:anchorId="15764E90" wp14:editId="76B0B6F6">
            <wp:extent cx="1698171" cy="107830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700344" cy="1079686"/>
                    </a:xfrm>
                    <a:prstGeom prst="rect">
                      <a:avLst/>
                    </a:prstGeom>
                  </pic:spPr>
                </pic:pic>
              </a:graphicData>
            </a:graphic>
          </wp:inline>
        </w:drawing>
      </w:r>
      <w:r w:rsidR="00150C5F">
        <w:t xml:space="preserve"> </w:t>
      </w:r>
    </w:p>
    <w:p w:rsidR="00150C5F" w:rsidRPr="00150C5F" w:rsidRDefault="004903AF" w:rsidP="00150C5F">
      <w:pPr>
        <w:pStyle w:val="LabStepNumberedLevel2"/>
      </w:pPr>
      <w:r>
        <w:t xml:space="preserve">Click back into the Visual Studio Designer area for the </w:t>
      </w:r>
      <w:r w:rsidRPr="004903AF">
        <w:rPr>
          <w:b/>
        </w:rPr>
        <w:t>WingtipCRM.edmx [Diagram]</w:t>
      </w:r>
      <w:r>
        <w:t xml:space="preserve">. Underneath the </w:t>
      </w:r>
      <w:r w:rsidRPr="004903AF">
        <w:rPr>
          <w:b/>
        </w:rPr>
        <w:t>Properties</w:t>
      </w:r>
      <w:r>
        <w:t xml:space="preserve"> window </w:t>
      </w:r>
      <w:r w:rsidRPr="004903AF">
        <w:t xml:space="preserve">for </w:t>
      </w:r>
      <w:r w:rsidRPr="004903AF">
        <w:rPr>
          <w:b/>
        </w:rPr>
        <w:t>WingtipCRMModel</w:t>
      </w:r>
      <w:r w:rsidRPr="004903AF">
        <w:t xml:space="preserve"> </w:t>
      </w:r>
      <w:r>
        <w:t>(on the right hand side of the screen)</w:t>
      </w:r>
      <w:r w:rsidRPr="004903AF">
        <w:t xml:space="preserve"> set </w:t>
      </w:r>
      <w:r>
        <w:t xml:space="preserve">the </w:t>
      </w:r>
      <w:r w:rsidRPr="004903AF">
        <w:t xml:space="preserve">Code Generation Strategy </w:t>
      </w:r>
      <w:r>
        <w:t xml:space="preserve">From T4 to </w:t>
      </w:r>
      <w:r w:rsidRPr="004903AF">
        <w:rPr>
          <w:b/>
        </w:rPr>
        <w:t>Legacy ObjectContext</w:t>
      </w:r>
    </w:p>
    <w:p w:rsidR="00150C5F" w:rsidRDefault="004903AF" w:rsidP="00150C5F">
      <w:pPr>
        <w:pStyle w:val="LabStepNumberedLevel2"/>
      </w:pPr>
      <w:r>
        <w:t xml:space="preserve">Now using the Visual Studio </w:t>
      </w:r>
      <w:r w:rsidRPr="004903AF">
        <w:rPr>
          <w:b/>
        </w:rPr>
        <w:t>BUILD</w:t>
      </w:r>
      <w:r>
        <w:t xml:space="preserve"> menu select </w:t>
      </w:r>
      <w:r w:rsidRPr="004903AF">
        <w:rPr>
          <w:b/>
        </w:rPr>
        <w:t>Rebuild Solution</w:t>
      </w:r>
      <w:r w:rsidR="00150C5F">
        <w:t>.</w:t>
      </w:r>
    </w:p>
    <w:p w:rsidR="004903AF" w:rsidRDefault="004903AF" w:rsidP="00150C5F">
      <w:pPr>
        <w:pStyle w:val="LabStepNumberedLevel2"/>
      </w:pPr>
      <w:r>
        <w:t>We have just completed configuring the Entity Framework to work with the Entity</w:t>
      </w:r>
      <w:r w:rsidR="00E25D0B">
        <w:t>DataSource Control.</w:t>
      </w:r>
    </w:p>
    <w:p w:rsidR="00206CAE" w:rsidRDefault="00206CAE" w:rsidP="00206CAE">
      <w:pPr>
        <w:pStyle w:val="LabStepNumbered"/>
        <w:numPr>
          <w:ilvl w:val="0"/>
          <w:numId w:val="18"/>
        </w:numPr>
      </w:pPr>
      <w:r>
        <w:t xml:space="preserve">Use the Solution Explorer to examine the new files that the Entity Data Model Wizard added to the </w:t>
      </w:r>
      <w:r w:rsidRPr="00C53E35">
        <w:rPr>
          <w:b/>
        </w:rPr>
        <w:t>WingtipCRM</w:t>
      </w:r>
      <w:r>
        <w:t xml:space="preserve"> project.</w:t>
      </w:r>
    </w:p>
    <w:p w:rsidR="00C61D72" w:rsidRDefault="00206CAE" w:rsidP="00206CAE">
      <w:pPr>
        <w:pStyle w:val="LabStepNumberedLevel2"/>
        <w:numPr>
          <w:ilvl w:val="1"/>
          <w:numId w:val="18"/>
        </w:numPr>
      </w:pPr>
      <w:r>
        <w:t>You should be able to see several files have been added the project to support the new entity data model.</w:t>
      </w:r>
    </w:p>
    <w:p w:rsidR="00206CAE" w:rsidRDefault="00E25D0B" w:rsidP="00C61D72">
      <w:pPr>
        <w:pStyle w:val="LabStepScreenshotLevel2"/>
      </w:pPr>
      <w:r>
        <w:lastRenderedPageBreak/>
        <w:drawing>
          <wp:inline distT="0" distB="0" distL="0" distR="0" wp14:anchorId="00C06EC7" wp14:editId="71666AD5">
            <wp:extent cx="3276165" cy="2207020"/>
            <wp:effectExtent l="19050" t="19050" r="1968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78543" cy="2208622"/>
                    </a:xfrm>
                    <a:prstGeom prst="rect">
                      <a:avLst/>
                    </a:prstGeom>
                    <a:ln>
                      <a:solidFill>
                        <a:schemeClr val="bg1">
                          <a:lumMod val="75000"/>
                        </a:schemeClr>
                      </a:solidFill>
                    </a:ln>
                  </pic:spPr>
                </pic:pic>
              </a:graphicData>
            </a:graphic>
          </wp:inline>
        </w:drawing>
      </w:r>
      <w:r w:rsidR="00D60B5B" w:rsidRPr="0077280D">
        <w:rPr>
          <w:rStyle w:val="LabStepScreenshotFrame"/>
        </w:rPr>
        <w:t xml:space="preserve"> </w:t>
      </w:r>
    </w:p>
    <w:p w:rsidR="00206CAE" w:rsidRDefault="00206CAE" w:rsidP="00206CAE">
      <w:pPr>
        <w:pStyle w:val="LabStepNumbered"/>
        <w:numPr>
          <w:ilvl w:val="0"/>
          <w:numId w:val="18"/>
        </w:numPr>
      </w:pPr>
      <w:r>
        <w:t>Use Class View to see what C# classes have been created.</w:t>
      </w:r>
    </w:p>
    <w:p w:rsidR="00206CAE" w:rsidRDefault="00206CAE" w:rsidP="00206CAE">
      <w:pPr>
        <w:pStyle w:val="LabStepNumberedLevel2"/>
        <w:numPr>
          <w:ilvl w:val="1"/>
          <w:numId w:val="18"/>
        </w:numPr>
      </w:pPr>
      <w:r>
        <w:t>Switch from the Solution Explorer over to Class View.</w:t>
      </w:r>
    </w:p>
    <w:p w:rsidR="00206CAE" w:rsidRDefault="00206CAE" w:rsidP="00206CAE">
      <w:pPr>
        <w:pStyle w:val="LabStepNumberedLevel2"/>
        <w:numPr>
          <w:ilvl w:val="1"/>
          <w:numId w:val="18"/>
        </w:numPr>
      </w:pPr>
      <w:r>
        <w:t xml:space="preserve">Expand the node with the </w:t>
      </w:r>
      <w:r w:rsidR="0099517A">
        <w:rPr>
          <w:b/>
        </w:rPr>
        <w:t>CustomerManagerWeb.</w:t>
      </w:r>
      <w:r w:rsidRPr="00123DAB">
        <w:rPr>
          <w:b/>
        </w:rPr>
        <w:t>Models</w:t>
      </w:r>
      <w:r>
        <w:t xml:space="preserve"> namespace.</w:t>
      </w:r>
    </w:p>
    <w:p w:rsidR="00206CAE" w:rsidRDefault="00206CAE" w:rsidP="00206CAE">
      <w:pPr>
        <w:pStyle w:val="LabStepNumberedLevel2"/>
        <w:numPr>
          <w:ilvl w:val="1"/>
          <w:numId w:val="18"/>
        </w:numPr>
      </w:pPr>
      <w:r>
        <w:t xml:space="preserve">Verify that there is an entity model class named </w:t>
      </w:r>
      <w:r w:rsidRPr="0086648E">
        <w:rPr>
          <w:b/>
        </w:rPr>
        <w:t>Customer</w:t>
      </w:r>
      <w:r>
        <w:t xml:space="preserve"> which is associated with the </w:t>
      </w:r>
      <w:r w:rsidRPr="0086648E">
        <w:rPr>
          <w:b/>
        </w:rPr>
        <w:t>Customers</w:t>
      </w:r>
      <w:r>
        <w:t xml:space="preserve"> table in SQL Server. </w:t>
      </w:r>
    </w:p>
    <w:p w:rsidR="00C61D72" w:rsidRDefault="00206CAE" w:rsidP="00206CAE">
      <w:pPr>
        <w:pStyle w:val="LabStepNumberedLevel2"/>
        <w:numPr>
          <w:ilvl w:val="1"/>
          <w:numId w:val="18"/>
        </w:numPr>
      </w:pPr>
      <w:r>
        <w:t xml:space="preserve">Verify that there is second class named </w:t>
      </w:r>
      <w:r w:rsidRPr="00D60B5B">
        <w:rPr>
          <w:b/>
        </w:rPr>
        <w:t>WingtipCRMEntities</w:t>
      </w:r>
      <w:r>
        <w:t>.</w:t>
      </w:r>
    </w:p>
    <w:p w:rsidR="00206CAE" w:rsidRDefault="00D60B5B" w:rsidP="00C61D72">
      <w:pPr>
        <w:pStyle w:val="LabStepScreenshotLevel2"/>
      </w:pPr>
      <w:r w:rsidRPr="00D60B5B">
        <w:t xml:space="preserve"> </w:t>
      </w:r>
      <w:r>
        <w:drawing>
          <wp:inline distT="0" distB="0" distL="0" distR="0" wp14:anchorId="7175A92E" wp14:editId="49E8445E">
            <wp:extent cx="1818350" cy="210199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819279" cy="2103066"/>
                    </a:xfrm>
                    <a:prstGeom prst="rect">
                      <a:avLst/>
                    </a:prstGeom>
                  </pic:spPr>
                </pic:pic>
              </a:graphicData>
            </a:graphic>
          </wp:inline>
        </w:drawing>
      </w:r>
    </w:p>
    <w:p w:rsidR="00581B9E" w:rsidRDefault="00581B9E" w:rsidP="00581B9E">
      <w:pPr>
        <w:pStyle w:val="LabStepNumbered"/>
      </w:pPr>
      <w:r>
        <w:t xml:space="preserve">Run the project </w:t>
      </w:r>
      <w:r w:rsidR="00A56593">
        <w:t xml:space="preserve">in the Visual Studio debugger once </w:t>
      </w:r>
      <w:r>
        <w:t xml:space="preserve">to build out all the code generated by the Entity Framework. This </w:t>
      </w:r>
      <w:r w:rsidR="00A56593">
        <w:t xml:space="preserve">step is required </w:t>
      </w:r>
      <w:r>
        <w:t xml:space="preserve">so that later </w:t>
      </w:r>
      <w:r w:rsidR="00A56593">
        <w:t xml:space="preserve">steps in this </w:t>
      </w:r>
      <w:r>
        <w:t>lab work correctly.</w:t>
      </w:r>
    </w:p>
    <w:p w:rsidR="00581B9E" w:rsidRDefault="00581B9E" w:rsidP="00581B9E">
      <w:pPr>
        <w:pStyle w:val="LabStepNumberedLevel2"/>
      </w:pPr>
      <w:r>
        <w:t xml:space="preserve">Press the </w:t>
      </w:r>
      <w:r w:rsidRPr="00A56593">
        <w:rPr>
          <w:b/>
        </w:rPr>
        <w:t>F5</w:t>
      </w:r>
      <w:r>
        <w:t xml:space="preserve"> key to begin a debugging session.</w:t>
      </w:r>
    </w:p>
    <w:p w:rsidR="00581B9E" w:rsidRDefault="00581B9E" w:rsidP="00581B9E">
      <w:pPr>
        <w:pStyle w:val="LabStepNumberedLevel2"/>
      </w:pPr>
      <w:r>
        <w:t>The Customer Manager app should install</w:t>
      </w:r>
      <w:r w:rsidR="00A56593">
        <w:t xml:space="preserve"> and then you should be directed to the app's start page.</w:t>
      </w:r>
    </w:p>
    <w:p w:rsidR="00A56593" w:rsidRDefault="00A56593" w:rsidP="00581B9E">
      <w:pPr>
        <w:pStyle w:val="LabStepNumberedLevel2"/>
      </w:pPr>
      <w:r>
        <w:t>Close the browser.</w:t>
      </w:r>
    </w:p>
    <w:p w:rsidR="00A56593" w:rsidRDefault="00A56593" w:rsidP="00581B9E">
      <w:pPr>
        <w:pStyle w:val="LabStepNumberedLevel2"/>
      </w:pPr>
      <w:r>
        <w:t>Return to Visual Studio and ensure that the debugging session has ended.</w:t>
      </w:r>
    </w:p>
    <w:p w:rsidR="00FC0921" w:rsidRDefault="003C6F4E" w:rsidP="00814B7D">
      <w:pPr>
        <w:pStyle w:val="LabExerciseCallout"/>
      </w:pPr>
      <w:r>
        <w:t>Next</w:t>
      </w:r>
      <w:r w:rsidR="00814B7D">
        <w:t xml:space="preserve">, you will build a user interface in the start page </w:t>
      </w:r>
      <w:r>
        <w:t>using a</w:t>
      </w:r>
      <w:r w:rsidR="00814B7D">
        <w:t xml:space="preserve">n ASP.NET </w:t>
      </w:r>
      <w:r w:rsidRPr="00814B7D">
        <w:rPr>
          <w:b/>
        </w:rPr>
        <w:t>GridView</w:t>
      </w:r>
      <w:r w:rsidR="004D3B8C">
        <w:t xml:space="preserve"> </w:t>
      </w:r>
      <w:r w:rsidR="00814B7D">
        <w:t xml:space="preserve">control </w:t>
      </w:r>
      <w:r w:rsidR="004D3B8C">
        <w:t xml:space="preserve">and an </w:t>
      </w:r>
      <w:r w:rsidR="004D3B8C" w:rsidRPr="00814B7D">
        <w:rPr>
          <w:b/>
        </w:rPr>
        <w:t>EntityDataSource</w:t>
      </w:r>
      <w:r w:rsidR="004D3B8C">
        <w:t xml:space="preserve"> control.</w:t>
      </w:r>
    </w:p>
    <w:p w:rsidR="004D3B8C" w:rsidRDefault="004D3B8C" w:rsidP="004D3B8C">
      <w:pPr>
        <w:pStyle w:val="LabStepNumbered"/>
      </w:pPr>
      <w:r>
        <w:t xml:space="preserve">In the </w:t>
      </w:r>
      <w:r>
        <w:rPr>
          <w:b/>
        </w:rPr>
        <w:t xml:space="preserve">Solution Explorer </w:t>
      </w:r>
      <w:r>
        <w:t xml:space="preserve">expand </w:t>
      </w:r>
      <w:r w:rsidR="00EC2D72">
        <w:rPr>
          <w:b/>
        </w:rPr>
        <w:t>CustomerManager</w:t>
      </w:r>
      <w:r>
        <w:rPr>
          <w:b/>
        </w:rPr>
        <w:t xml:space="preserve">Web </w:t>
      </w:r>
      <w:r>
        <w:t xml:space="preserve">project and expand the </w:t>
      </w:r>
      <w:r>
        <w:rPr>
          <w:b/>
        </w:rPr>
        <w:t xml:space="preserve">Pages </w:t>
      </w:r>
      <w:r>
        <w:t>folder.</w:t>
      </w:r>
    </w:p>
    <w:p w:rsidR="004D3B8C" w:rsidRDefault="004D3B8C" w:rsidP="004D3B8C">
      <w:pPr>
        <w:pStyle w:val="LabStepNumberedLevel2"/>
      </w:pPr>
      <w:r>
        <w:t xml:space="preserve">Double click on the </w:t>
      </w:r>
      <w:r w:rsidR="00814B7D">
        <w:rPr>
          <w:b/>
        </w:rPr>
        <w:t>start</w:t>
      </w:r>
      <w:r>
        <w:rPr>
          <w:b/>
        </w:rPr>
        <w:t xml:space="preserve">.aspx </w:t>
      </w:r>
      <w:r>
        <w:t>page to open this page.</w:t>
      </w:r>
    </w:p>
    <w:p w:rsidR="00814B7D" w:rsidRDefault="00814B7D" w:rsidP="004D3B8C">
      <w:pPr>
        <w:pStyle w:val="LabStepNumberedLevel2"/>
      </w:pPr>
      <w:r>
        <w:t xml:space="preserve">Update the contents of the &lt;h2&gt; tag to </w:t>
      </w:r>
      <w:r w:rsidRPr="00814B7D">
        <w:rPr>
          <w:b/>
        </w:rPr>
        <w:t>Customer List</w:t>
      </w:r>
      <w:r>
        <w:t>.</w:t>
      </w:r>
    </w:p>
    <w:p w:rsidR="004D3B8C" w:rsidRDefault="004D3B8C" w:rsidP="004D3B8C">
      <w:pPr>
        <w:pStyle w:val="LabStepNumberedLevel2"/>
      </w:pPr>
      <w:r>
        <w:t xml:space="preserve">On the Source view place </w:t>
      </w:r>
      <w:r w:rsidR="00814B7D">
        <w:t>a &lt;div&gt;&lt;/div&gt; tag after the &lt;/h2</w:t>
      </w:r>
      <w:r>
        <w:t>&gt; closing tag on a new line.</w:t>
      </w:r>
    </w:p>
    <w:p w:rsidR="004D3B8C" w:rsidRPr="00D60B5B" w:rsidRDefault="004D3B8C" w:rsidP="004D3B8C">
      <w:pPr>
        <w:pStyle w:val="LabStepCodeBlockLevel2"/>
        <w:rPr>
          <w:color w:val="595959" w:themeColor="text1" w:themeTint="A6"/>
        </w:rPr>
      </w:pPr>
      <w:r w:rsidRPr="00D60B5B">
        <w:rPr>
          <w:color w:val="595959" w:themeColor="text1" w:themeTint="A6"/>
        </w:rPr>
        <w:t>&lt;asp:Content ContentPlaceHolderID="PlaceholderMain" runat="server"&gt;</w:t>
      </w:r>
    </w:p>
    <w:p w:rsidR="004D3B8C" w:rsidRPr="004D3B8C" w:rsidRDefault="00814B7D" w:rsidP="004D3B8C">
      <w:pPr>
        <w:pStyle w:val="LabStepCodeBlockLevel2"/>
        <w:rPr>
          <w:b w:val="0"/>
        </w:rPr>
      </w:pPr>
      <w:r w:rsidRPr="00D60B5B">
        <w:rPr>
          <w:color w:val="595959" w:themeColor="text1" w:themeTint="A6"/>
        </w:rPr>
        <w:t xml:space="preserve">  &lt;h2</w:t>
      </w:r>
      <w:r w:rsidR="004D3B8C" w:rsidRPr="00D60B5B">
        <w:rPr>
          <w:color w:val="595959" w:themeColor="text1" w:themeTint="A6"/>
        </w:rPr>
        <w:t>&gt;</w:t>
      </w:r>
      <w:r w:rsidRPr="00D60B5B">
        <w:rPr>
          <w:color w:val="auto"/>
        </w:rPr>
        <w:t>Customer List</w:t>
      </w:r>
      <w:r w:rsidRPr="00D60B5B">
        <w:rPr>
          <w:color w:val="595959" w:themeColor="text1" w:themeTint="A6"/>
        </w:rPr>
        <w:t>&lt;/h2</w:t>
      </w:r>
      <w:r w:rsidR="004D3B8C" w:rsidRPr="00D60B5B">
        <w:rPr>
          <w:color w:val="595959" w:themeColor="text1" w:themeTint="A6"/>
        </w:rPr>
        <w:t>&gt;</w:t>
      </w:r>
    </w:p>
    <w:p w:rsidR="004D3B8C" w:rsidRPr="007951F5" w:rsidRDefault="004D3B8C" w:rsidP="004D3B8C">
      <w:pPr>
        <w:pStyle w:val="LabStepCodeBlockLevel2"/>
      </w:pPr>
      <w:r>
        <w:t xml:space="preserve">  &lt;div&gt;&lt;/div&gt;</w:t>
      </w:r>
    </w:p>
    <w:p w:rsidR="004D3B8C" w:rsidRPr="00D60B5B" w:rsidRDefault="004D3B8C" w:rsidP="004D3B8C">
      <w:pPr>
        <w:pStyle w:val="LabStepCodeBlockLevel2"/>
        <w:rPr>
          <w:color w:val="595959" w:themeColor="text1" w:themeTint="A6"/>
        </w:rPr>
      </w:pPr>
      <w:r w:rsidRPr="00D60B5B">
        <w:rPr>
          <w:color w:val="595959" w:themeColor="text1" w:themeTint="A6"/>
        </w:rPr>
        <w:t xml:space="preserve">&lt;/asp:Content&gt; </w:t>
      </w:r>
    </w:p>
    <w:p w:rsidR="00814B7D" w:rsidRDefault="00814B7D" w:rsidP="004D3B8C">
      <w:pPr>
        <w:pStyle w:val="LabStepNumberedLevel2"/>
      </w:pPr>
      <w:r>
        <w:t xml:space="preserve">In the </w:t>
      </w:r>
      <w:r w:rsidRPr="00814B7D">
        <w:rPr>
          <w:b/>
        </w:rPr>
        <w:t>Data</w:t>
      </w:r>
      <w:r>
        <w:t xml:space="preserve"> section of the Visual Studio </w:t>
      </w:r>
      <w:r w:rsidR="00581B9E">
        <w:t>toolbox</w:t>
      </w:r>
      <w:r>
        <w:t xml:space="preserve">, locate the </w:t>
      </w:r>
      <w:r w:rsidRPr="007B6DDE">
        <w:rPr>
          <w:b/>
        </w:rPr>
        <w:t>GridView</w:t>
      </w:r>
      <w:r>
        <w:t xml:space="preserve"> control and the </w:t>
      </w:r>
      <w:r w:rsidRPr="007B6DDE">
        <w:rPr>
          <w:b/>
        </w:rPr>
        <w:t>EntityDataSource</w:t>
      </w:r>
      <w:r>
        <w:rPr>
          <w:b/>
        </w:rPr>
        <w:t xml:space="preserve"> </w:t>
      </w:r>
      <w:r>
        <w:t>control.</w:t>
      </w:r>
    </w:p>
    <w:p w:rsidR="00814B7D" w:rsidRDefault="00814B7D" w:rsidP="00814B7D">
      <w:pPr>
        <w:pStyle w:val="LabStepScreenshotLevel2"/>
      </w:pPr>
      <w:r>
        <w:lastRenderedPageBreak/>
        <w:drawing>
          <wp:inline distT="0" distB="0" distL="0" distR="0">
            <wp:extent cx="1191718" cy="1455966"/>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226249" cy="1498154"/>
                    </a:xfrm>
                    <a:prstGeom prst="rect">
                      <a:avLst/>
                    </a:prstGeom>
                    <a:noFill/>
                    <a:ln>
                      <a:noFill/>
                    </a:ln>
                  </pic:spPr>
                </pic:pic>
              </a:graphicData>
            </a:graphic>
          </wp:inline>
        </w:drawing>
      </w:r>
    </w:p>
    <w:p w:rsidR="00581B9E" w:rsidRDefault="00581B9E" w:rsidP="004D3B8C">
      <w:pPr>
        <w:pStyle w:val="LabStepNumberedLevel2"/>
      </w:pPr>
      <w:r>
        <w:t xml:space="preserve">Drag and drop a GridView control and a EntityDataSource control into the div tag </w:t>
      </w:r>
      <w:r w:rsidR="00387E7B">
        <w:t>y</w:t>
      </w:r>
      <w:r>
        <w:t>ou created.</w:t>
      </w:r>
    </w:p>
    <w:p w:rsidR="00581B9E" w:rsidRPr="00581B9E" w:rsidRDefault="00581B9E" w:rsidP="00581B9E">
      <w:pPr>
        <w:pStyle w:val="LabStepCodeBlockLevel2"/>
        <w:rPr>
          <w:color w:val="595959" w:themeColor="text1" w:themeTint="A6"/>
        </w:rPr>
      </w:pPr>
      <w:r w:rsidRPr="00581B9E">
        <w:rPr>
          <w:color w:val="595959" w:themeColor="text1" w:themeTint="A6"/>
        </w:rPr>
        <w:t>&lt;asp:Content ID="Content1" ContentPlaceHolderID="PlaceholderMain" runat="server"&gt;</w:t>
      </w:r>
    </w:p>
    <w:p w:rsidR="00581B9E" w:rsidRPr="00581B9E" w:rsidRDefault="00581B9E" w:rsidP="00581B9E">
      <w:pPr>
        <w:pStyle w:val="LabStepCodeBlockLevel2"/>
        <w:rPr>
          <w:color w:val="595959" w:themeColor="text1" w:themeTint="A6"/>
        </w:rPr>
      </w:pPr>
      <w:r w:rsidRPr="00581B9E">
        <w:rPr>
          <w:color w:val="595959" w:themeColor="text1" w:themeTint="A6"/>
        </w:rPr>
        <w:t xml:space="preserve">  &lt;h2&gt;Customer List&lt;/h2&gt;</w:t>
      </w:r>
    </w:p>
    <w:p w:rsidR="00581B9E" w:rsidRPr="00581B9E" w:rsidRDefault="00581B9E" w:rsidP="00581B9E">
      <w:pPr>
        <w:pStyle w:val="LabStepCodeBlockLevel2"/>
        <w:rPr>
          <w:color w:val="595959" w:themeColor="text1" w:themeTint="A6"/>
        </w:rPr>
      </w:pPr>
      <w:r w:rsidRPr="00581B9E">
        <w:rPr>
          <w:color w:val="595959" w:themeColor="text1" w:themeTint="A6"/>
        </w:rPr>
        <w:t xml:space="preserve">  &lt;div&gt;</w:t>
      </w:r>
    </w:p>
    <w:p w:rsidR="00581B9E" w:rsidRDefault="00581B9E" w:rsidP="00581B9E">
      <w:pPr>
        <w:pStyle w:val="LabStepCodeBlockLevel2"/>
      </w:pPr>
      <w:r>
        <w:t xml:space="preserve">    &lt;asp:GridView ID="GridView1" runat="server"&gt;&lt;/asp:GridView&gt;</w:t>
      </w:r>
    </w:p>
    <w:p w:rsidR="00581B9E" w:rsidRDefault="00581B9E" w:rsidP="00581B9E">
      <w:pPr>
        <w:pStyle w:val="LabStepCodeBlockLevel2"/>
      </w:pPr>
      <w:r>
        <w:t xml:space="preserve">    &lt;asp:EntityDataSource ID="EntityDataSource1" runat="server"&gt;&lt;/asp:EntityDataSource&gt;</w:t>
      </w:r>
    </w:p>
    <w:p w:rsidR="00581B9E" w:rsidRPr="00581B9E" w:rsidRDefault="00581B9E" w:rsidP="00581B9E">
      <w:pPr>
        <w:pStyle w:val="LabStepCodeBlockLevel2"/>
        <w:rPr>
          <w:color w:val="595959" w:themeColor="text1" w:themeTint="A6"/>
        </w:rPr>
      </w:pPr>
      <w:r w:rsidRPr="00581B9E">
        <w:rPr>
          <w:color w:val="595959" w:themeColor="text1" w:themeTint="A6"/>
        </w:rPr>
        <w:t xml:space="preserve">  &lt;/div&gt;</w:t>
      </w:r>
    </w:p>
    <w:p w:rsidR="00581B9E" w:rsidRPr="00581B9E" w:rsidRDefault="00581B9E" w:rsidP="00581B9E">
      <w:pPr>
        <w:pStyle w:val="LabStepCodeBlockLevel2"/>
        <w:rPr>
          <w:color w:val="595959" w:themeColor="text1" w:themeTint="A6"/>
        </w:rPr>
      </w:pPr>
      <w:r w:rsidRPr="00581B9E">
        <w:rPr>
          <w:color w:val="595959" w:themeColor="text1" w:themeTint="A6"/>
        </w:rPr>
        <w:t>&lt;/asp:Content&gt;</w:t>
      </w:r>
    </w:p>
    <w:p w:rsidR="003842C5" w:rsidRDefault="00581B9E" w:rsidP="006A6BC8">
      <w:pPr>
        <w:pStyle w:val="LabStepNumberedLevel2"/>
      </w:pPr>
      <w:r>
        <w:t xml:space="preserve">Switch the page </w:t>
      </w:r>
      <w:r w:rsidRPr="00581B9E">
        <w:rPr>
          <w:b/>
        </w:rPr>
        <w:t>start.aspx</w:t>
      </w:r>
      <w:r>
        <w:t xml:space="preserve"> from </w:t>
      </w:r>
      <w:r w:rsidRPr="00581B9E">
        <w:rPr>
          <w:b/>
        </w:rPr>
        <w:t>Code View</w:t>
      </w:r>
      <w:r>
        <w:t xml:space="preserve"> to </w:t>
      </w:r>
      <w:r w:rsidRPr="00581B9E">
        <w:rPr>
          <w:b/>
        </w:rPr>
        <w:t>Design View</w:t>
      </w:r>
      <w:r>
        <w:t xml:space="preserve">. You should see the </w:t>
      </w:r>
      <w:r w:rsidR="007B6DDE" w:rsidRPr="00581B9E">
        <w:rPr>
          <w:b/>
        </w:rPr>
        <w:t>GridView</w:t>
      </w:r>
      <w:r w:rsidR="007B6DDE">
        <w:t xml:space="preserve"> </w:t>
      </w:r>
      <w:r>
        <w:t xml:space="preserve">control </w:t>
      </w:r>
      <w:r w:rsidR="007B6DDE">
        <w:t xml:space="preserve">and </w:t>
      </w:r>
      <w:r>
        <w:t xml:space="preserve">the </w:t>
      </w:r>
      <w:r w:rsidR="007B6DDE" w:rsidRPr="00581B9E">
        <w:rPr>
          <w:b/>
        </w:rPr>
        <w:t xml:space="preserve">EntityDataSource </w:t>
      </w:r>
      <w:r w:rsidRPr="00581B9E">
        <w:t xml:space="preserve">control </w:t>
      </w:r>
      <w:r>
        <w:t xml:space="preserve">render </w:t>
      </w:r>
      <w:r w:rsidRPr="00581B9E">
        <w:t xml:space="preserve">on the </w:t>
      </w:r>
      <w:r>
        <w:t xml:space="preserve">page in </w:t>
      </w:r>
      <w:r w:rsidRPr="00581B9E">
        <w:rPr>
          <w:b/>
        </w:rPr>
        <w:t>Design View</w:t>
      </w:r>
      <w:r>
        <w:t xml:space="preserve"> </w:t>
      </w:r>
      <w:r w:rsidR="007B6DDE">
        <w:t xml:space="preserve">as shown </w:t>
      </w:r>
      <w:r>
        <w:t>in the following screenshot.</w:t>
      </w:r>
    </w:p>
    <w:p w:rsidR="004D3B8C" w:rsidRDefault="00581B9E" w:rsidP="003842C5">
      <w:pPr>
        <w:pStyle w:val="LabStepScreenshotLevel2"/>
      </w:pPr>
      <w:r>
        <w:drawing>
          <wp:inline distT="0" distB="0" distL="0" distR="0">
            <wp:extent cx="2473377" cy="1867652"/>
            <wp:effectExtent l="19050" t="19050" r="22225" b="184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95407" cy="1884287"/>
                    </a:xfrm>
                    <a:prstGeom prst="rect">
                      <a:avLst/>
                    </a:prstGeom>
                    <a:noFill/>
                    <a:ln>
                      <a:solidFill>
                        <a:schemeClr val="bg1">
                          <a:lumMod val="75000"/>
                        </a:schemeClr>
                      </a:solidFill>
                    </a:ln>
                  </pic:spPr>
                </pic:pic>
              </a:graphicData>
            </a:graphic>
          </wp:inline>
        </w:drawing>
      </w:r>
    </w:p>
    <w:p w:rsidR="007B6DDE" w:rsidRPr="007B6DDE" w:rsidRDefault="00581B9E" w:rsidP="007B6DDE">
      <w:pPr>
        <w:pStyle w:val="LabStepNumbered"/>
      </w:pPr>
      <w:r>
        <w:t>C</w:t>
      </w:r>
      <w:r w:rsidR="007B6DDE">
        <w:t xml:space="preserve">onfigure the </w:t>
      </w:r>
      <w:r w:rsidR="007B6DDE">
        <w:rPr>
          <w:b/>
        </w:rPr>
        <w:t>Entity Data Source:</w:t>
      </w:r>
    </w:p>
    <w:p w:rsidR="003842C5" w:rsidRDefault="007B6DDE" w:rsidP="007B6DDE">
      <w:pPr>
        <w:pStyle w:val="LabStepNumberedLevel2"/>
      </w:pPr>
      <w:r>
        <w:t xml:space="preserve">Select the </w:t>
      </w:r>
      <w:r w:rsidRPr="00581B9E">
        <w:rPr>
          <w:b/>
        </w:rPr>
        <w:t>EntityDataSource1</w:t>
      </w:r>
      <w:r>
        <w:t xml:space="preserve"> on the page and click the </w:t>
      </w:r>
      <w:r w:rsidR="00581B9E">
        <w:t>button with the a</w:t>
      </w:r>
      <w:r>
        <w:t xml:space="preserve">rrow </w:t>
      </w:r>
      <w:r w:rsidR="00581B9E">
        <w:t xml:space="preserve">icon </w:t>
      </w:r>
      <w:r>
        <w:t xml:space="preserve">on the right side of this </w:t>
      </w:r>
      <w:r w:rsidR="00581B9E">
        <w:t xml:space="preserve">control </w:t>
      </w:r>
      <w:r>
        <w:t xml:space="preserve">and select </w:t>
      </w:r>
      <w:r>
        <w:rPr>
          <w:b/>
        </w:rPr>
        <w:t>Configure Data Source</w:t>
      </w:r>
      <w:r>
        <w:t xml:space="preserve"> as shown below:</w:t>
      </w:r>
    </w:p>
    <w:p w:rsidR="004D3B8C" w:rsidRDefault="00581B9E" w:rsidP="003842C5">
      <w:pPr>
        <w:pStyle w:val="LabStepScreenshotLevel2"/>
      </w:pPr>
      <w:r w:rsidRPr="00581B9E">
        <w:rPr>
          <w:rStyle w:val="LabStepScreenshotFrame"/>
        </w:rPr>
        <w:drawing>
          <wp:inline distT="0" distB="0" distL="0" distR="0">
            <wp:extent cx="2780675" cy="1616594"/>
            <wp:effectExtent l="19050" t="19050" r="19685" b="222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92769" cy="1623625"/>
                    </a:xfrm>
                    <a:prstGeom prst="rect">
                      <a:avLst/>
                    </a:prstGeom>
                    <a:noFill/>
                    <a:ln>
                      <a:solidFill>
                        <a:schemeClr val="bg1">
                          <a:lumMod val="75000"/>
                        </a:schemeClr>
                      </a:solidFill>
                    </a:ln>
                  </pic:spPr>
                </pic:pic>
              </a:graphicData>
            </a:graphic>
          </wp:inline>
        </w:drawing>
      </w:r>
    </w:p>
    <w:p w:rsidR="007B6DDE" w:rsidRPr="00E85171" w:rsidRDefault="007B6DDE" w:rsidP="007B6DDE">
      <w:pPr>
        <w:pStyle w:val="LabStepNumberedLevel2"/>
      </w:pPr>
      <w:r>
        <w:t xml:space="preserve">On the </w:t>
      </w:r>
      <w:r>
        <w:rPr>
          <w:b/>
        </w:rPr>
        <w:t xml:space="preserve">Configure Data Source – EntityDataSource1 </w:t>
      </w:r>
      <w:r w:rsidR="00A56593">
        <w:rPr>
          <w:b/>
        </w:rPr>
        <w:t>d</w:t>
      </w:r>
      <w:r>
        <w:t>ialog</w:t>
      </w:r>
      <w:r w:rsidR="00A56593">
        <w:t xml:space="preserve">, </w:t>
      </w:r>
      <w:r>
        <w:t xml:space="preserve">select the Named Connection </w:t>
      </w:r>
      <w:r w:rsidR="00A56593">
        <w:t xml:space="preserve">of </w:t>
      </w:r>
      <w:r w:rsidR="00E85171" w:rsidRPr="00E85171">
        <w:rPr>
          <w:b/>
        </w:rPr>
        <w:t>Wingtip</w:t>
      </w:r>
      <w:r w:rsidR="00A56593">
        <w:rPr>
          <w:b/>
        </w:rPr>
        <w:t>CRM</w:t>
      </w:r>
      <w:r w:rsidR="00E85171" w:rsidRPr="00E85171">
        <w:rPr>
          <w:b/>
        </w:rPr>
        <w:t>Entities</w:t>
      </w:r>
      <w:r w:rsidR="00E85171">
        <w:rPr>
          <w:b/>
        </w:rPr>
        <w:t xml:space="preserve"> </w:t>
      </w:r>
      <w:r w:rsidR="00E85171">
        <w:t xml:space="preserve">and click </w:t>
      </w:r>
      <w:r w:rsidR="00E85171">
        <w:rPr>
          <w:b/>
        </w:rPr>
        <w:t>Next</w:t>
      </w:r>
      <w:r w:rsidR="00AB3C37" w:rsidRPr="00AB3C37">
        <w:t>.</w:t>
      </w:r>
    </w:p>
    <w:p w:rsidR="00E85171" w:rsidRPr="00E85171" w:rsidRDefault="00E85171" w:rsidP="007B6DDE">
      <w:pPr>
        <w:pStyle w:val="LabStepNumberedLevel2"/>
      </w:pPr>
      <w:r>
        <w:t xml:space="preserve">Select </w:t>
      </w:r>
      <w:r>
        <w:rPr>
          <w:b/>
        </w:rPr>
        <w:t xml:space="preserve">Customers </w:t>
      </w:r>
      <w:r>
        <w:t xml:space="preserve">for the </w:t>
      </w:r>
      <w:r>
        <w:rPr>
          <w:b/>
        </w:rPr>
        <w:t>Entity Set Name</w:t>
      </w:r>
      <w:r w:rsidR="00A56593" w:rsidRPr="00A56593">
        <w:t>.</w:t>
      </w:r>
    </w:p>
    <w:p w:rsidR="00AB3C37" w:rsidRPr="00AB3C37" w:rsidRDefault="00E85171" w:rsidP="003842C5">
      <w:pPr>
        <w:pStyle w:val="LabStepNumberedLevel2"/>
      </w:pPr>
      <w:r>
        <w:t xml:space="preserve">Place a check in </w:t>
      </w:r>
      <w:r w:rsidRPr="00E25D0B">
        <w:rPr>
          <w:b/>
        </w:rPr>
        <w:t xml:space="preserve">Enable automatic inserts, Enable automatic updates, Enable automatic deletes </w:t>
      </w:r>
      <w:r>
        <w:t xml:space="preserve">(as shown below and click </w:t>
      </w:r>
      <w:r w:rsidRPr="00E25D0B">
        <w:rPr>
          <w:b/>
        </w:rPr>
        <w:t>Finish</w:t>
      </w:r>
      <w:r w:rsidR="00AB3C37">
        <w:rPr>
          <w:b/>
        </w:rPr>
        <w:t>.</w:t>
      </w:r>
    </w:p>
    <w:p w:rsidR="00E85171" w:rsidRPr="00E85171" w:rsidRDefault="00A56593" w:rsidP="00AB3C37">
      <w:pPr>
        <w:pStyle w:val="LabStepScreenshotLevel2"/>
      </w:pPr>
      <w:r>
        <w:lastRenderedPageBreak/>
        <w:drawing>
          <wp:inline distT="0" distB="0" distL="0" distR="0" wp14:anchorId="1BEA88DF" wp14:editId="0F918C69">
            <wp:extent cx="3539249" cy="2860766"/>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55209" cy="2873666"/>
                    </a:xfrm>
                    <a:prstGeom prst="rect">
                      <a:avLst/>
                    </a:prstGeom>
                  </pic:spPr>
                </pic:pic>
              </a:graphicData>
            </a:graphic>
          </wp:inline>
        </w:drawing>
      </w:r>
    </w:p>
    <w:p w:rsidR="00E85171" w:rsidRDefault="00A56593" w:rsidP="00E85171">
      <w:pPr>
        <w:pStyle w:val="LabStepNumbered"/>
      </w:pPr>
      <w:r>
        <w:t>C</w:t>
      </w:r>
      <w:r w:rsidR="00E85171">
        <w:t xml:space="preserve">onfigure the DataView </w:t>
      </w:r>
      <w:r>
        <w:t xml:space="preserve">control </w:t>
      </w:r>
      <w:r w:rsidR="00E85171">
        <w:t>to use this EntityDataSource:</w:t>
      </w:r>
    </w:p>
    <w:p w:rsidR="003842C5" w:rsidRDefault="00E85171" w:rsidP="00E85171">
      <w:pPr>
        <w:pStyle w:val="LabStepNumberedLevel2"/>
      </w:pPr>
      <w:r>
        <w:t xml:space="preserve">Select the GridView and click on the </w:t>
      </w:r>
      <w:r w:rsidR="00A56593">
        <w:t>button with the</w:t>
      </w:r>
      <w:r>
        <w:t xml:space="preserve"> arrow </w:t>
      </w:r>
      <w:r w:rsidR="00A56593">
        <w:t xml:space="preserve">icon </w:t>
      </w:r>
      <w:r>
        <w:t>as shown below:</w:t>
      </w:r>
    </w:p>
    <w:p w:rsidR="00E85171" w:rsidRDefault="00A56593" w:rsidP="003842C5">
      <w:pPr>
        <w:pStyle w:val="LabStepScreenshotLevel2"/>
      </w:pPr>
      <w:r>
        <w:drawing>
          <wp:inline distT="0" distB="0" distL="0" distR="0">
            <wp:extent cx="4248312" cy="1626433"/>
            <wp:effectExtent l="19050" t="19050" r="19050" b="1206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284383" cy="1640243"/>
                    </a:xfrm>
                    <a:prstGeom prst="rect">
                      <a:avLst/>
                    </a:prstGeom>
                    <a:noFill/>
                    <a:ln>
                      <a:solidFill>
                        <a:schemeClr val="bg1">
                          <a:lumMod val="75000"/>
                        </a:schemeClr>
                      </a:solidFill>
                    </a:ln>
                  </pic:spPr>
                </pic:pic>
              </a:graphicData>
            </a:graphic>
          </wp:inline>
        </w:drawing>
      </w:r>
    </w:p>
    <w:p w:rsidR="00E85171" w:rsidRDefault="00E85171" w:rsidP="00E85171">
      <w:pPr>
        <w:pStyle w:val="LabStepNumberedLevel2"/>
      </w:pPr>
      <w:r>
        <w:t xml:space="preserve">Now select the </w:t>
      </w:r>
      <w:r>
        <w:rPr>
          <w:b/>
        </w:rPr>
        <w:t>EntityDataSource1</w:t>
      </w:r>
      <w:r>
        <w:t xml:space="preserve"> in the </w:t>
      </w:r>
      <w:r>
        <w:rPr>
          <w:b/>
        </w:rPr>
        <w:t xml:space="preserve">Choose Data Source </w:t>
      </w:r>
      <w:r>
        <w:t>dropdown</w:t>
      </w:r>
      <w:r w:rsidR="00A56593">
        <w:t>.</w:t>
      </w:r>
    </w:p>
    <w:p w:rsidR="00AB3C37" w:rsidRDefault="00E85171" w:rsidP="003842C5">
      <w:pPr>
        <w:pStyle w:val="LabStepNumberedLevel2"/>
      </w:pPr>
      <w:r>
        <w:t xml:space="preserve">Place a check in the </w:t>
      </w:r>
      <w:r w:rsidRPr="00264C9D">
        <w:rPr>
          <w:b/>
        </w:rPr>
        <w:t>Enable Paging, Enable Sorting, Enable Editing, Enable Deleting</w:t>
      </w:r>
      <w:r>
        <w:t xml:space="preserve"> check boxes.</w:t>
      </w:r>
    </w:p>
    <w:p w:rsidR="00E85171" w:rsidRDefault="00264C9D" w:rsidP="00AB3C37">
      <w:pPr>
        <w:pStyle w:val="LabStepScreenshotLevel2"/>
      </w:pPr>
      <w:r>
        <w:drawing>
          <wp:inline distT="0" distB="0" distL="0" distR="0" wp14:anchorId="41E3062D" wp14:editId="3D70CA88">
            <wp:extent cx="1770512" cy="2021649"/>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770506" cy="2021642"/>
                    </a:xfrm>
                    <a:prstGeom prst="rect">
                      <a:avLst/>
                    </a:prstGeom>
                  </pic:spPr>
                </pic:pic>
              </a:graphicData>
            </a:graphic>
          </wp:inline>
        </w:drawing>
      </w:r>
    </w:p>
    <w:p w:rsidR="004D3B8C" w:rsidRPr="002B4BE8" w:rsidRDefault="002B4BE8" w:rsidP="002B4BE8">
      <w:pPr>
        <w:pStyle w:val="LabStepNumberedLevel2"/>
      </w:pPr>
      <w:r>
        <w:t xml:space="preserve">Click on the </w:t>
      </w:r>
      <w:r>
        <w:rPr>
          <w:b/>
        </w:rPr>
        <w:t xml:space="preserve">Auto Format… </w:t>
      </w:r>
      <w:r>
        <w:t xml:space="preserve">menu option and select </w:t>
      </w:r>
      <w:r>
        <w:rPr>
          <w:b/>
        </w:rPr>
        <w:t xml:space="preserve">Colorful </w:t>
      </w:r>
      <w:r>
        <w:t xml:space="preserve">from the list of options and click </w:t>
      </w:r>
      <w:r>
        <w:rPr>
          <w:b/>
        </w:rPr>
        <w:t>OK</w:t>
      </w:r>
    </w:p>
    <w:p w:rsidR="002B4BE8" w:rsidRDefault="002B4BE8" w:rsidP="002B4BE8">
      <w:pPr>
        <w:pStyle w:val="Heading4"/>
      </w:pPr>
      <w:r>
        <w:t>Build and Test the Project</w:t>
      </w:r>
    </w:p>
    <w:p w:rsidR="002B4BE8" w:rsidRDefault="002B4BE8" w:rsidP="002B4BE8">
      <w:pPr>
        <w:pStyle w:val="LabStepNumbered"/>
      </w:pPr>
      <w:r>
        <w:t>Build and test your application</w:t>
      </w:r>
      <w:r w:rsidRPr="00E728BB">
        <w:t xml:space="preserve"> </w:t>
      </w:r>
      <w:r>
        <w:t xml:space="preserve">by </w:t>
      </w:r>
      <w:r w:rsidRPr="00E728BB">
        <w:t>press</w:t>
      </w:r>
      <w:r>
        <w:t>ing</w:t>
      </w:r>
      <w:r w:rsidRPr="00E728BB">
        <w:t xml:space="preserve"> </w:t>
      </w:r>
      <w:r w:rsidRPr="00EF3D14">
        <w:rPr>
          <w:b/>
        </w:rPr>
        <w:t>[F5]</w:t>
      </w:r>
      <w:r w:rsidRPr="00E728BB">
        <w:t xml:space="preserve"> or </w:t>
      </w:r>
      <w:r w:rsidRPr="00EF3D14">
        <w:rPr>
          <w:b/>
        </w:rPr>
        <w:t xml:space="preserve">Debug </w:t>
      </w:r>
      <w:r w:rsidRPr="00586B67">
        <w:rPr>
          <w:b/>
        </w:rPr>
        <w:sym w:font="Wingdings" w:char="F0E0"/>
      </w:r>
      <w:r w:rsidRPr="00EF3D14">
        <w:rPr>
          <w:b/>
        </w:rPr>
        <w:t xml:space="preserve"> Start Debugging</w:t>
      </w:r>
      <w:r w:rsidRPr="00E728BB">
        <w:t xml:space="preserve">. </w:t>
      </w:r>
    </w:p>
    <w:p w:rsidR="00AB3C37" w:rsidRDefault="002B4BE8" w:rsidP="003C59DF">
      <w:pPr>
        <w:pStyle w:val="LabStepNumberedLevel2"/>
      </w:pPr>
      <w:r>
        <w:lastRenderedPageBreak/>
        <w:t>Once the solution has been deployed, Internet Explorer will launch and navigate to the Start page.</w:t>
      </w:r>
      <w:r w:rsidR="003C59DF">
        <w:t xml:space="preserve"> You should see 10 customers displayed on the page.</w:t>
      </w:r>
    </w:p>
    <w:p w:rsidR="00A56593" w:rsidRPr="002B4BE8" w:rsidRDefault="00A56593" w:rsidP="00AB3C37">
      <w:pPr>
        <w:pStyle w:val="LabStepScreenshotLevel2"/>
      </w:pPr>
      <w:r>
        <w:drawing>
          <wp:inline distT="0" distB="0" distL="0" distR="0" wp14:anchorId="0C62077E" wp14:editId="27C627D2">
            <wp:extent cx="4849318" cy="2443068"/>
            <wp:effectExtent l="19050" t="19050" r="27940" b="146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61473" cy="2449192"/>
                    </a:xfrm>
                    <a:prstGeom prst="rect">
                      <a:avLst/>
                    </a:prstGeom>
                    <a:noFill/>
                    <a:ln>
                      <a:solidFill>
                        <a:schemeClr val="bg1">
                          <a:lumMod val="75000"/>
                        </a:schemeClr>
                      </a:solidFill>
                    </a:ln>
                  </pic:spPr>
                </pic:pic>
              </a:graphicData>
            </a:graphic>
          </wp:inline>
        </w:drawing>
      </w:r>
    </w:p>
    <w:p w:rsidR="00AB3C37" w:rsidRDefault="003C59DF" w:rsidP="003C59DF">
      <w:pPr>
        <w:pStyle w:val="LabStepNumberedLevel2"/>
      </w:pPr>
      <w:r>
        <w:t>Locate the paging menu at the bottom of the GridView control and click on the link for page 2.</w:t>
      </w:r>
    </w:p>
    <w:p w:rsidR="003C59DF" w:rsidRDefault="003C59DF" w:rsidP="00AB3C37">
      <w:pPr>
        <w:pStyle w:val="LabStepScreenshotLevel2"/>
      </w:pPr>
      <w:r>
        <w:drawing>
          <wp:inline distT="0" distB="0" distL="0" distR="0" wp14:anchorId="0CE0C7FD" wp14:editId="2664DB20">
            <wp:extent cx="4751882" cy="665563"/>
            <wp:effectExtent l="19050" t="19050" r="10795" b="203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36055" cy="677352"/>
                    </a:xfrm>
                    <a:prstGeom prst="rect">
                      <a:avLst/>
                    </a:prstGeom>
                    <a:noFill/>
                    <a:ln>
                      <a:solidFill>
                        <a:schemeClr val="bg1">
                          <a:lumMod val="75000"/>
                        </a:schemeClr>
                      </a:solidFill>
                    </a:ln>
                  </pic:spPr>
                </pic:pic>
              </a:graphicData>
            </a:graphic>
          </wp:inline>
        </w:drawing>
      </w:r>
    </w:p>
    <w:p w:rsidR="003C59DF" w:rsidRDefault="003C59DF" w:rsidP="003C59DF">
      <w:pPr>
        <w:pStyle w:val="LabStepNumberedLevel2"/>
      </w:pPr>
      <w:r>
        <w:t>Experiment with moving back and forth between pages using the paging menu.</w:t>
      </w:r>
    </w:p>
    <w:p w:rsidR="002B4BE8" w:rsidRPr="002B4BE8" w:rsidRDefault="003C59DF" w:rsidP="006A6BC8">
      <w:pPr>
        <w:pStyle w:val="LabStepNumberedLevel2"/>
      </w:pPr>
      <w:r>
        <w:t>Now try to update a customer record. C</w:t>
      </w:r>
      <w:r w:rsidR="002B4BE8">
        <w:t xml:space="preserve">lick </w:t>
      </w:r>
      <w:r w:rsidR="002B4BE8" w:rsidRPr="003C59DF">
        <w:rPr>
          <w:b/>
        </w:rPr>
        <w:t>Edit</w:t>
      </w:r>
      <w:r w:rsidR="002B4BE8">
        <w:t xml:space="preserve"> for ID 1 Quincy Nelson. Change </w:t>
      </w:r>
      <w:r w:rsidR="002B4BE8" w:rsidRPr="003C59DF">
        <w:rPr>
          <w:b/>
        </w:rPr>
        <w:t xml:space="preserve">Last Name </w:t>
      </w:r>
      <w:r w:rsidR="002B4BE8">
        <w:t xml:space="preserve">to </w:t>
      </w:r>
      <w:r w:rsidR="002B4BE8" w:rsidRPr="003C59DF">
        <w:rPr>
          <w:b/>
        </w:rPr>
        <w:t>Adams</w:t>
      </w:r>
    </w:p>
    <w:p w:rsidR="002B4BE8" w:rsidRPr="002B4BE8" w:rsidRDefault="002B4BE8" w:rsidP="002B4BE8">
      <w:pPr>
        <w:pStyle w:val="LabStepNumberedLevel2"/>
      </w:pPr>
      <w:r>
        <w:t xml:space="preserve">Now Click </w:t>
      </w:r>
      <w:r>
        <w:rPr>
          <w:b/>
        </w:rPr>
        <w:t>Update.</w:t>
      </w:r>
    </w:p>
    <w:p w:rsidR="002B4BE8" w:rsidRDefault="002B4BE8" w:rsidP="003C59DF">
      <w:pPr>
        <w:pStyle w:val="LabStepNumberedLevel2"/>
      </w:pPr>
      <w:r w:rsidRPr="002B4BE8">
        <w:rPr>
          <w:b/>
        </w:rPr>
        <w:t>Delete</w:t>
      </w:r>
      <w:r>
        <w:t xml:space="preserve"> ID 2 (Jude Mason)</w:t>
      </w:r>
    </w:p>
    <w:p w:rsidR="00264C9D" w:rsidRDefault="00264C9D" w:rsidP="003C59DF">
      <w:pPr>
        <w:pStyle w:val="LabStepNumberedLevel2"/>
      </w:pPr>
      <w:r>
        <w:rPr>
          <w:b/>
        </w:rPr>
        <w:t xml:space="preserve">Close </w:t>
      </w:r>
      <w:r>
        <w:t>the browser to stop debugging</w:t>
      </w:r>
    </w:p>
    <w:p w:rsidR="000157B3" w:rsidRDefault="00BE2DC8" w:rsidP="000157B3">
      <w:pPr>
        <w:pStyle w:val="Heading4"/>
      </w:pPr>
      <w:r>
        <w:t>Rounding out the project… or Making this a completely CRUDy project…</w:t>
      </w:r>
    </w:p>
    <w:p w:rsidR="000157B3" w:rsidRDefault="000157B3" w:rsidP="000157B3">
      <w:pPr>
        <w:pStyle w:val="LabStepNumbered"/>
      </w:pPr>
      <w:r>
        <w:t>The only thing missing from a completely CRUDy (Create</w:t>
      </w:r>
      <w:r w:rsidR="00BE2DC8">
        <w:t>,</w:t>
      </w:r>
      <w:r>
        <w:t xml:space="preserve"> Read</w:t>
      </w:r>
      <w:r w:rsidR="00BE2DC8">
        <w:t>,</w:t>
      </w:r>
      <w:r>
        <w:t xml:space="preserve"> Update</w:t>
      </w:r>
      <w:r w:rsidR="00BE2DC8">
        <w:t>,</w:t>
      </w:r>
      <w:r>
        <w:t xml:space="preserve"> Delete) application is the ability to add new records (or Create).  Let’s see how hard </w:t>
      </w:r>
      <w:r w:rsidR="00BE2DC8">
        <w:t>adding this Create option</w:t>
      </w:r>
      <w:r>
        <w:t xml:space="preserve"> is</w:t>
      </w:r>
      <w:r w:rsidR="00BE2DC8">
        <w:t>...</w:t>
      </w:r>
    </w:p>
    <w:p w:rsidR="00BE2DC8" w:rsidRDefault="00BE2DC8" w:rsidP="000157B3">
      <w:pPr>
        <w:pStyle w:val="LabStepNumbered"/>
      </w:pPr>
      <w:r>
        <w:t xml:space="preserve">Back on your </w:t>
      </w:r>
      <w:r w:rsidR="00E465B2">
        <w:t>Start</w:t>
      </w:r>
      <w:r>
        <w:t xml:space="preserve">.aspx page switch to source view and add </w:t>
      </w:r>
      <w:r w:rsidR="00E465B2">
        <w:t>another</w:t>
      </w:r>
      <w:r>
        <w:t xml:space="preserve"> </w:t>
      </w:r>
      <w:r w:rsidRPr="00BE2DC8">
        <w:rPr>
          <w:b/>
        </w:rPr>
        <w:t>&lt;div&gt;&lt;/div&gt;</w:t>
      </w:r>
      <w:r>
        <w:t xml:space="preserve"> tag</w:t>
      </w:r>
      <w:r w:rsidR="00213ADE">
        <w:t xml:space="preserve"> after the closing &lt;/</w:t>
      </w:r>
      <w:r w:rsidR="00E465B2">
        <w:t>div</w:t>
      </w:r>
      <w:r>
        <w:t>&gt; tag you added earlier</w:t>
      </w:r>
    </w:p>
    <w:p w:rsidR="00BE2DC8" w:rsidRPr="00264C9D" w:rsidRDefault="00BE2DC8" w:rsidP="00BE2DC8">
      <w:pPr>
        <w:pStyle w:val="LabStepCodeBlockLevel2"/>
        <w:rPr>
          <w:color w:val="595959" w:themeColor="text1" w:themeTint="A6"/>
        </w:rPr>
      </w:pPr>
      <w:r w:rsidRPr="00264C9D">
        <w:rPr>
          <w:color w:val="595959" w:themeColor="text1" w:themeTint="A6"/>
        </w:rPr>
        <w:t>&lt;asp:Content ContentPlaceHolderID="PlaceholderMain" runat="server"&gt;</w:t>
      </w:r>
    </w:p>
    <w:p w:rsidR="00BE2DC8" w:rsidRDefault="00BE2DC8" w:rsidP="00BE2DC8">
      <w:pPr>
        <w:pStyle w:val="LabStepCodeBlockLevel2"/>
        <w:rPr>
          <w:b w:val="0"/>
        </w:rPr>
      </w:pPr>
      <w:r w:rsidRPr="00264C9D">
        <w:rPr>
          <w:color w:val="595959" w:themeColor="text1" w:themeTint="A6"/>
        </w:rPr>
        <w:t xml:space="preserve">  &lt;h</w:t>
      </w:r>
      <w:r w:rsidR="00213ADE">
        <w:rPr>
          <w:color w:val="595959" w:themeColor="text1" w:themeTint="A6"/>
        </w:rPr>
        <w:t>2</w:t>
      </w:r>
      <w:r w:rsidRPr="00264C9D">
        <w:rPr>
          <w:color w:val="595959" w:themeColor="text1" w:themeTint="A6"/>
        </w:rPr>
        <w:t>&gt;</w:t>
      </w:r>
      <w:r>
        <w:rPr>
          <w:b w:val="0"/>
        </w:rPr>
        <w:t>C</w:t>
      </w:r>
      <w:r w:rsidR="00E465B2">
        <w:t>ustomer List</w:t>
      </w:r>
      <w:r w:rsidRPr="00264C9D">
        <w:rPr>
          <w:color w:val="595959" w:themeColor="text1" w:themeTint="A6"/>
        </w:rPr>
        <w:t>&lt;/h</w:t>
      </w:r>
      <w:r w:rsidR="00213ADE">
        <w:rPr>
          <w:color w:val="595959" w:themeColor="text1" w:themeTint="A6"/>
        </w:rPr>
        <w:t>2</w:t>
      </w:r>
      <w:r w:rsidRPr="00264C9D">
        <w:rPr>
          <w:color w:val="595959" w:themeColor="text1" w:themeTint="A6"/>
        </w:rPr>
        <w:t>&gt;</w:t>
      </w:r>
    </w:p>
    <w:p w:rsidR="00BE2DC8" w:rsidRPr="00264C9D" w:rsidRDefault="00BE2DC8" w:rsidP="00BE2DC8">
      <w:pPr>
        <w:pStyle w:val="LabStepCodeBlockLevel2"/>
      </w:pPr>
      <w:r w:rsidRPr="00264C9D">
        <w:t xml:space="preserve">  &lt;div&gt;</w:t>
      </w:r>
    </w:p>
    <w:p w:rsidR="00BE2DC8" w:rsidRPr="00264C9D" w:rsidRDefault="00BE2DC8" w:rsidP="00BE2DC8">
      <w:pPr>
        <w:pStyle w:val="LabStepCodeBlockLevel2"/>
      </w:pPr>
      <w:r w:rsidRPr="00264C9D">
        <w:t>………</w:t>
      </w:r>
    </w:p>
    <w:p w:rsidR="00BE2DC8" w:rsidRPr="00264C9D" w:rsidRDefault="00BE2DC8" w:rsidP="00BE2DC8">
      <w:pPr>
        <w:pStyle w:val="LabStepCodeBlockLevel2"/>
      </w:pPr>
      <w:r w:rsidRPr="00264C9D">
        <w:t xml:space="preserve">  &lt;/div&gt;</w:t>
      </w:r>
    </w:p>
    <w:p w:rsidR="00BE2DC8" w:rsidRPr="007951F5" w:rsidRDefault="00BE2DC8" w:rsidP="00BE2DC8">
      <w:pPr>
        <w:pStyle w:val="LabStepCodeBlockLevel2"/>
      </w:pPr>
      <w:r>
        <w:t xml:space="preserve">  &lt;div&gt;&lt;/div&gt;</w:t>
      </w:r>
    </w:p>
    <w:p w:rsidR="00BE2DC8" w:rsidRPr="00264C9D" w:rsidRDefault="00BE2DC8" w:rsidP="00BE2DC8">
      <w:pPr>
        <w:pStyle w:val="LabStepCodeBlockLevel2"/>
        <w:rPr>
          <w:color w:val="595959" w:themeColor="text1" w:themeTint="A6"/>
        </w:rPr>
      </w:pPr>
      <w:r w:rsidRPr="00264C9D">
        <w:rPr>
          <w:color w:val="595959" w:themeColor="text1" w:themeTint="A6"/>
        </w:rPr>
        <w:t xml:space="preserve">&lt;/asp:Content&gt; </w:t>
      </w:r>
    </w:p>
    <w:p w:rsidR="00BE2DC8" w:rsidRDefault="00213ADE" w:rsidP="000157B3">
      <w:pPr>
        <w:pStyle w:val="LabStepNumbered"/>
      </w:pPr>
      <w:r>
        <w:t>A</w:t>
      </w:r>
      <w:r w:rsidR="00BE2DC8">
        <w:t xml:space="preserve">dd a </w:t>
      </w:r>
      <w:r w:rsidR="00BE2DC8" w:rsidRPr="00BE2DC8">
        <w:rPr>
          <w:b/>
        </w:rPr>
        <w:t>FormView</w:t>
      </w:r>
      <w:r w:rsidR="00BE2DC8">
        <w:t xml:space="preserve"> webpart in between your </w:t>
      </w:r>
      <w:r>
        <w:t>second</w:t>
      </w:r>
      <w:r w:rsidR="00BE2DC8">
        <w:t xml:space="preserve"> &lt;div&gt;&lt;/div&gt; tag.</w:t>
      </w:r>
    </w:p>
    <w:p w:rsidR="00AB3C37" w:rsidRDefault="00213ADE" w:rsidP="003842C5">
      <w:pPr>
        <w:pStyle w:val="LabStepNumbered"/>
      </w:pPr>
      <w:r>
        <w:t xml:space="preserve">Switch back to </w:t>
      </w:r>
      <w:r w:rsidRPr="00E465B2">
        <w:rPr>
          <w:b/>
        </w:rPr>
        <w:t>Design</w:t>
      </w:r>
      <w:r>
        <w:t xml:space="preserve"> </w:t>
      </w:r>
      <w:r w:rsidRPr="00E465B2">
        <w:rPr>
          <w:b/>
        </w:rPr>
        <w:t>View</w:t>
      </w:r>
      <w:r>
        <w:t xml:space="preserve"> and on the </w:t>
      </w:r>
      <w:r w:rsidR="00BE2DC8" w:rsidRPr="00E465B2">
        <w:rPr>
          <w:b/>
        </w:rPr>
        <w:t xml:space="preserve">FormView </w:t>
      </w:r>
      <w:r w:rsidR="00BE2DC8">
        <w:t xml:space="preserve">click on the Right Arrow and then set Choose Data Source to </w:t>
      </w:r>
      <w:r w:rsidR="00BE2DC8" w:rsidRPr="00E465B2">
        <w:rPr>
          <w:b/>
        </w:rPr>
        <w:t xml:space="preserve">EntityDataSource1 </w:t>
      </w:r>
      <w:r w:rsidR="00BE2DC8">
        <w:t>as shown below</w:t>
      </w:r>
      <w:r w:rsidR="00AB3C37">
        <w:t>.</w:t>
      </w:r>
    </w:p>
    <w:p w:rsidR="005A548C" w:rsidRDefault="00152F76" w:rsidP="00AB3C37">
      <w:pPr>
        <w:pStyle w:val="LabStepScreenshotLevel2"/>
      </w:pPr>
      <w:r w:rsidRPr="00152F76">
        <w:rPr>
          <w:rStyle w:val="LabStepScreenshotFrame"/>
        </w:rPr>
        <w:lastRenderedPageBreak/>
        <w:drawing>
          <wp:inline distT="0" distB="0" distL="0" distR="0" wp14:anchorId="5582F01C" wp14:editId="1B42587D">
            <wp:extent cx="3942413" cy="1274933"/>
            <wp:effectExtent l="19050" t="19050" r="20320" b="209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8088" cy="1289704"/>
                    </a:xfrm>
                    <a:prstGeom prst="rect">
                      <a:avLst/>
                    </a:prstGeom>
                    <a:noFill/>
                    <a:ln>
                      <a:solidFill>
                        <a:schemeClr val="bg1">
                          <a:lumMod val="75000"/>
                        </a:schemeClr>
                      </a:solidFill>
                    </a:ln>
                  </pic:spPr>
                </pic:pic>
              </a:graphicData>
            </a:graphic>
          </wp:inline>
        </w:drawing>
      </w:r>
    </w:p>
    <w:p w:rsidR="00AB3C37" w:rsidRDefault="005A548C" w:rsidP="00152F76">
      <w:pPr>
        <w:pStyle w:val="LabStepNumberedLevel2"/>
      </w:pPr>
      <w:r>
        <w:t xml:space="preserve">Now click </w:t>
      </w:r>
      <w:r w:rsidRPr="00E465B2">
        <w:rPr>
          <w:b/>
        </w:rPr>
        <w:t>Refresh</w:t>
      </w:r>
      <w:r>
        <w:t xml:space="preserve"> </w:t>
      </w:r>
      <w:r w:rsidRPr="00E465B2">
        <w:rPr>
          <w:b/>
        </w:rPr>
        <w:t>Schema</w:t>
      </w:r>
      <w:r>
        <w:t xml:space="preserve"> to populate the Form View.</w:t>
      </w:r>
    </w:p>
    <w:p w:rsidR="00152F76" w:rsidRDefault="00152F76" w:rsidP="00AB3C37">
      <w:pPr>
        <w:pStyle w:val="LabStepScreenshotLevel2"/>
      </w:pPr>
      <w:r>
        <w:drawing>
          <wp:inline distT="0" distB="0" distL="0" distR="0" wp14:anchorId="050A52E1" wp14:editId="781A4326">
            <wp:extent cx="3979889" cy="777472"/>
            <wp:effectExtent l="19050" t="19050" r="20955" b="228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36922" cy="788613"/>
                    </a:xfrm>
                    <a:prstGeom prst="rect">
                      <a:avLst/>
                    </a:prstGeom>
                    <a:noFill/>
                    <a:ln>
                      <a:solidFill>
                        <a:schemeClr val="bg1">
                          <a:lumMod val="75000"/>
                        </a:schemeClr>
                      </a:solidFill>
                    </a:ln>
                  </pic:spPr>
                </pic:pic>
              </a:graphicData>
            </a:graphic>
          </wp:inline>
        </w:drawing>
      </w:r>
    </w:p>
    <w:p w:rsidR="00AB3C37" w:rsidRDefault="005A548C" w:rsidP="003842C5">
      <w:pPr>
        <w:pStyle w:val="LabStepNumberedLevel2"/>
      </w:pPr>
      <w:r>
        <w:t xml:space="preserve">Now click on </w:t>
      </w:r>
      <w:r w:rsidRPr="00E465B2">
        <w:rPr>
          <w:b/>
        </w:rPr>
        <w:t>Edit Templates</w:t>
      </w:r>
      <w:r>
        <w:t xml:space="preserve"> in the same pop-up window and</w:t>
      </w:r>
      <w:r w:rsidR="00152F76">
        <w:t xml:space="preserve"> then s</w:t>
      </w:r>
      <w:r>
        <w:t xml:space="preserve">elect </w:t>
      </w:r>
      <w:r w:rsidRPr="00E465B2">
        <w:rPr>
          <w:b/>
        </w:rPr>
        <w:t>Insert Item Template</w:t>
      </w:r>
      <w:r>
        <w:t xml:space="preserve"> from the </w:t>
      </w:r>
      <w:r w:rsidRPr="00E465B2">
        <w:rPr>
          <w:b/>
        </w:rPr>
        <w:t>Display</w:t>
      </w:r>
      <w:r>
        <w:t xml:space="preserve"> drop down window.</w:t>
      </w:r>
      <w:r w:rsidR="00152F76">
        <w:t xml:space="preserve"> This will display the form that will be used to add new customer records.</w:t>
      </w:r>
    </w:p>
    <w:p w:rsidR="005A548C" w:rsidRDefault="005A548C" w:rsidP="00AB3C37">
      <w:pPr>
        <w:pStyle w:val="LabStepScreenshotLevel2"/>
      </w:pPr>
      <w:r>
        <w:drawing>
          <wp:inline distT="0" distB="0" distL="0" distR="0" wp14:anchorId="4F88CEDD" wp14:editId="4E74CE0C">
            <wp:extent cx="1992344" cy="186690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001798" cy="1875758"/>
                    </a:xfrm>
                    <a:prstGeom prst="rect">
                      <a:avLst/>
                    </a:prstGeom>
                  </pic:spPr>
                </pic:pic>
              </a:graphicData>
            </a:graphic>
          </wp:inline>
        </w:drawing>
      </w:r>
    </w:p>
    <w:p w:rsidR="00AB3C37" w:rsidRDefault="005A548C" w:rsidP="003842C5">
      <w:pPr>
        <w:pStyle w:val="LabStepNumberedLevel2"/>
      </w:pPr>
      <w:r>
        <w:t xml:space="preserve">Click anywhere inside of the </w:t>
      </w:r>
      <w:r w:rsidRPr="00E465B2">
        <w:rPr>
          <w:b/>
        </w:rPr>
        <w:t>InsertItem</w:t>
      </w:r>
      <w:r w:rsidRPr="005A548C">
        <w:t xml:space="preserve"> Template</w:t>
      </w:r>
      <w:r>
        <w:t xml:space="preserve"> and on the </w:t>
      </w:r>
      <w:r w:rsidRPr="005A548C">
        <w:t>Visual Studio Menu bar</w:t>
      </w:r>
      <w:r>
        <w:t xml:space="preserve"> select </w:t>
      </w:r>
      <w:r w:rsidRPr="005A548C">
        <w:t>FORMAT</w:t>
      </w:r>
      <w:r>
        <w:t xml:space="preserve"> </w:t>
      </w:r>
      <w:r>
        <w:sym w:font="Wingdings" w:char="F0E0"/>
      </w:r>
      <w:r>
        <w:t xml:space="preserve"> </w:t>
      </w:r>
      <w:r w:rsidRPr="005A548C">
        <w:t>Justify</w:t>
      </w:r>
      <w:r>
        <w:t xml:space="preserve"> </w:t>
      </w:r>
      <w:r>
        <w:sym w:font="Wingdings" w:char="F0E0"/>
      </w:r>
      <w:r>
        <w:t xml:space="preserve"> </w:t>
      </w:r>
      <w:r w:rsidRPr="005A548C">
        <w:t>Right</w:t>
      </w:r>
      <w:r w:rsidR="00152F76">
        <w:t>.</w:t>
      </w:r>
    </w:p>
    <w:p w:rsidR="005A548C" w:rsidRPr="00D965BE" w:rsidRDefault="005A548C" w:rsidP="00AB3C37">
      <w:pPr>
        <w:pStyle w:val="LabStepScreenshotLevel2"/>
      </w:pPr>
      <w:r>
        <w:drawing>
          <wp:inline distT="0" distB="0" distL="0" distR="0" wp14:anchorId="62CD3906" wp14:editId="76119922">
            <wp:extent cx="1993079" cy="1933361"/>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4563" cy="1944501"/>
                    </a:xfrm>
                    <a:prstGeom prst="rect">
                      <a:avLst/>
                    </a:prstGeom>
                  </pic:spPr>
                </pic:pic>
              </a:graphicData>
            </a:graphic>
          </wp:inline>
        </w:drawing>
      </w:r>
    </w:p>
    <w:p w:rsidR="00AB3C37" w:rsidRDefault="00D965BE" w:rsidP="003842C5">
      <w:pPr>
        <w:pStyle w:val="LabStepNumberedLevel3"/>
      </w:pPr>
      <w:r w:rsidRPr="00E465B2">
        <w:rPr>
          <w:b/>
        </w:rPr>
        <w:t xml:space="preserve">Delete </w:t>
      </w:r>
      <w:r>
        <w:t xml:space="preserve">the </w:t>
      </w:r>
      <w:r w:rsidRPr="00E465B2">
        <w:rPr>
          <w:b/>
        </w:rPr>
        <w:t xml:space="preserve">ID </w:t>
      </w:r>
      <w:r>
        <w:t xml:space="preserve">row completely from the </w:t>
      </w:r>
      <w:r w:rsidRPr="00E465B2">
        <w:rPr>
          <w:b/>
        </w:rPr>
        <w:t>InsertItem Template</w:t>
      </w:r>
      <w:r>
        <w:t xml:space="preserve"> (We do not need this as it is auto populated by SQL Server).</w:t>
      </w:r>
    </w:p>
    <w:p w:rsidR="00D965BE" w:rsidRPr="005A548C" w:rsidRDefault="00D965BE" w:rsidP="00AB3C37">
      <w:pPr>
        <w:pStyle w:val="LabStepScreenshotLevel2"/>
      </w:pPr>
      <w:r>
        <w:lastRenderedPageBreak/>
        <w:drawing>
          <wp:inline distT="0" distB="0" distL="0" distR="0" wp14:anchorId="0407B683" wp14:editId="36F176BD">
            <wp:extent cx="2019300" cy="172124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55747" cy="1752315"/>
                    </a:xfrm>
                    <a:prstGeom prst="rect">
                      <a:avLst/>
                    </a:prstGeom>
                  </pic:spPr>
                </pic:pic>
              </a:graphicData>
            </a:graphic>
          </wp:inline>
        </w:drawing>
      </w:r>
    </w:p>
    <w:p w:rsidR="005A548C" w:rsidRDefault="005A548C" w:rsidP="005A548C">
      <w:pPr>
        <w:pStyle w:val="LabStepNumberedLevel3"/>
      </w:pPr>
      <w:r>
        <w:t xml:space="preserve">Now expand the </w:t>
      </w:r>
      <w:r w:rsidRPr="005A548C">
        <w:rPr>
          <w:b/>
        </w:rPr>
        <w:t>Right</w:t>
      </w:r>
      <w:r>
        <w:t xml:space="preserve"> </w:t>
      </w:r>
      <w:r w:rsidRPr="005A548C">
        <w:rPr>
          <w:b/>
        </w:rPr>
        <w:t>arrow</w:t>
      </w:r>
      <w:r>
        <w:t xml:space="preserve"> on the </w:t>
      </w:r>
      <w:r w:rsidRPr="005A548C">
        <w:rPr>
          <w:b/>
        </w:rPr>
        <w:t>Form View</w:t>
      </w:r>
      <w:r>
        <w:t xml:space="preserve"> and select </w:t>
      </w:r>
      <w:r>
        <w:rPr>
          <w:b/>
        </w:rPr>
        <w:t>End Template Editing</w:t>
      </w:r>
    </w:p>
    <w:p w:rsidR="005A548C" w:rsidRDefault="00D965BE" w:rsidP="00D965BE">
      <w:pPr>
        <w:pStyle w:val="LabStepNumberedLevel2"/>
      </w:pPr>
      <w:r>
        <w:t xml:space="preserve">Next Select the </w:t>
      </w:r>
      <w:r w:rsidRPr="00D965BE">
        <w:rPr>
          <w:b/>
        </w:rPr>
        <w:t>FormView</w:t>
      </w:r>
      <w:r>
        <w:t xml:space="preserve"> by clicking on it and in the </w:t>
      </w:r>
      <w:r w:rsidRPr="00D965BE">
        <w:rPr>
          <w:b/>
        </w:rPr>
        <w:t>Properties</w:t>
      </w:r>
      <w:r>
        <w:t xml:space="preserve"> window in Visual Studio:</w:t>
      </w:r>
    </w:p>
    <w:p w:rsidR="00D965BE" w:rsidRDefault="00D965BE" w:rsidP="00D965BE">
      <w:pPr>
        <w:pStyle w:val="LabStepNumberedLevel3"/>
      </w:pPr>
      <w:r>
        <w:t xml:space="preserve">Underneath the </w:t>
      </w:r>
      <w:r>
        <w:rPr>
          <w:b/>
        </w:rPr>
        <w:t>Behavior</w:t>
      </w:r>
      <w:r>
        <w:t xml:space="preserve"> section set the </w:t>
      </w:r>
      <w:r>
        <w:rPr>
          <w:b/>
        </w:rPr>
        <w:t xml:space="preserve">DefaultMode </w:t>
      </w:r>
      <w:r>
        <w:t xml:space="preserve">property to </w:t>
      </w:r>
      <w:r>
        <w:rPr>
          <w:b/>
        </w:rPr>
        <w:t>Insert</w:t>
      </w:r>
    </w:p>
    <w:p w:rsidR="00D965BE" w:rsidRDefault="00D965BE" w:rsidP="00D965BE">
      <w:pPr>
        <w:pStyle w:val="LabStepNumberedLevel2"/>
      </w:pPr>
      <w:r>
        <w:rPr>
          <w:b/>
        </w:rPr>
        <w:t>Save</w:t>
      </w:r>
      <w:r>
        <w:t xml:space="preserve"> your changes to persist the updates to the FormView</w:t>
      </w:r>
    </w:p>
    <w:p w:rsidR="00AB3C37" w:rsidRDefault="00D965BE" w:rsidP="003842C5">
      <w:pPr>
        <w:pStyle w:val="LabStepNumberedLevel2"/>
      </w:pPr>
      <w:r>
        <w:t>Select the FormView control again and in the Properties window in Visual Studio show the Events for this control by clicking the lightning bolt icon as shown below:</w:t>
      </w:r>
    </w:p>
    <w:p w:rsidR="00D965BE" w:rsidRDefault="00D965BE" w:rsidP="00AB3C37">
      <w:pPr>
        <w:pStyle w:val="LabStepScreenshotLevel2"/>
      </w:pPr>
      <w:r>
        <w:drawing>
          <wp:inline distT="0" distB="0" distL="0" distR="0" wp14:anchorId="061D87C6" wp14:editId="35EE7B57">
            <wp:extent cx="1921534" cy="13716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30620" cy="1378086"/>
                    </a:xfrm>
                    <a:prstGeom prst="rect">
                      <a:avLst/>
                    </a:prstGeom>
                  </pic:spPr>
                </pic:pic>
              </a:graphicData>
            </a:graphic>
          </wp:inline>
        </w:drawing>
      </w:r>
    </w:p>
    <w:p w:rsidR="00D965BE" w:rsidRDefault="00D965BE" w:rsidP="002061F1">
      <w:pPr>
        <w:pStyle w:val="LabStepNumberedLevel2"/>
      </w:pPr>
      <w:r>
        <w:t xml:space="preserve">Now select and double click on the </w:t>
      </w:r>
      <w:r w:rsidRPr="00AB3C37">
        <w:rPr>
          <w:b/>
        </w:rPr>
        <w:t xml:space="preserve">IntemInserted </w:t>
      </w:r>
      <w:r>
        <w:t>event</w:t>
      </w:r>
      <w:r w:rsidR="00AB3C37">
        <w:t xml:space="preserve"> to autowireup an event handler. </w:t>
      </w:r>
      <w:r>
        <w:t xml:space="preserve">In the </w:t>
      </w:r>
      <w:r w:rsidRPr="00AB3C37">
        <w:rPr>
          <w:b/>
        </w:rPr>
        <w:t>FormView1_ItemInserted</w:t>
      </w:r>
      <w:r>
        <w:t xml:space="preserve"> event handler</w:t>
      </w:r>
      <w:r w:rsidR="00AB3C37">
        <w:t>,</w:t>
      </w:r>
      <w:r w:rsidR="00665B78">
        <w:t xml:space="preserve"> add the following line of code</w:t>
      </w:r>
      <w:r>
        <w:t>:</w:t>
      </w:r>
    </w:p>
    <w:p w:rsidR="00665B78" w:rsidRPr="00213ADE" w:rsidRDefault="00665B78" w:rsidP="00665B78">
      <w:pPr>
        <w:pStyle w:val="LabStepCodeBlockLevel2"/>
        <w:rPr>
          <w:color w:val="595959" w:themeColor="text1" w:themeTint="A6"/>
        </w:rPr>
      </w:pPr>
      <w:r w:rsidRPr="00213ADE">
        <w:rPr>
          <w:color w:val="595959" w:themeColor="text1" w:themeTint="A6"/>
        </w:rPr>
        <w:t>protected void FormView1_ItemInserted(object sender, FormViewInsertedEventArgs e) {</w:t>
      </w:r>
    </w:p>
    <w:p w:rsidR="00665B78" w:rsidRPr="00665B78" w:rsidRDefault="00AB3C37" w:rsidP="00665B78">
      <w:pPr>
        <w:pStyle w:val="LabStepCodeBlockLevel2"/>
      </w:pPr>
      <w:r>
        <w:rPr>
          <w:b w:val="0"/>
        </w:rPr>
        <w:t xml:space="preserve">  </w:t>
      </w:r>
      <w:r w:rsidR="00276D83">
        <w:t>Grid</w:t>
      </w:r>
      <w:r w:rsidR="00665B78" w:rsidRPr="00665B78">
        <w:t>View1.DataBind();</w:t>
      </w:r>
    </w:p>
    <w:p w:rsidR="00D965BE" w:rsidRPr="00213ADE" w:rsidRDefault="00665B78" w:rsidP="00665B78">
      <w:pPr>
        <w:pStyle w:val="LabStepCodeBlockLevel2"/>
        <w:rPr>
          <w:color w:val="595959" w:themeColor="text1" w:themeTint="A6"/>
        </w:rPr>
      </w:pPr>
      <w:r w:rsidRPr="00213ADE">
        <w:rPr>
          <w:color w:val="595959" w:themeColor="text1" w:themeTint="A6"/>
        </w:rPr>
        <w:t>}</w:t>
      </w:r>
    </w:p>
    <w:p w:rsidR="000157B3" w:rsidRDefault="000157B3" w:rsidP="000157B3">
      <w:pPr>
        <w:pStyle w:val="Heading4"/>
      </w:pPr>
      <w:r>
        <w:t>Build and Test the Project</w:t>
      </w:r>
    </w:p>
    <w:p w:rsidR="00665B78" w:rsidRDefault="00665B78" w:rsidP="00665B78">
      <w:pPr>
        <w:pStyle w:val="LabStepNumbered"/>
      </w:pPr>
      <w:r>
        <w:t>Build and test your application</w:t>
      </w:r>
      <w:r w:rsidRPr="00E728BB">
        <w:t xml:space="preserve"> </w:t>
      </w:r>
      <w:r>
        <w:t xml:space="preserve">by </w:t>
      </w:r>
      <w:r w:rsidRPr="00E728BB">
        <w:t>press</w:t>
      </w:r>
      <w:r>
        <w:t>ing</w:t>
      </w:r>
      <w:r w:rsidRPr="00E728BB">
        <w:t xml:space="preserve"> </w:t>
      </w:r>
      <w:r w:rsidRPr="00EF3D14">
        <w:rPr>
          <w:b/>
        </w:rPr>
        <w:t>[F5]</w:t>
      </w:r>
      <w:r w:rsidRPr="00E728BB">
        <w:t xml:space="preserve"> or </w:t>
      </w:r>
      <w:r w:rsidRPr="00EF3D14">
        <w:rPr>
          <w:b/>
        </w:rPr>
        <w:t xml:space="preserve">Debug </w:t>
      </w:r>
      <w:r w:rsidRPr="00586B67">
        <w:rPr>
          <w:b/>
        </w:rPr>
        <w:sym w:font="Wingdings" w:char="F0E0"/>
      </w:r>
      <w:r w:rsidRPr="00EF3D14">
        <w:rPr>
          <w:b/>
        </w:rPr>
        <w:t xml:space="preserve"> Start Debugging</w:t>
      </w:r>
      <w:r w:rsidRPr="00E728BB">
        <w:t xml:space="preserve">. </w:t>
      </w:r>
    </w:p>
    <w:p w:rsidR="00665B78" w:rsidRPr="002B4BE8" w:rsidRDefault="00665B78" w:rsidP="00665B78">
      <w:pPr>
        <w:pStyle w:val="LabStepNumbered"/>
      </w:pPr>
      <w:r>
        <w:t>Once the solution has been deployed, Internet Explorer will launch and navigate to the Start page.</w:t>
      </w:r>
    </w:p>
    <w:p w:rsidR="00665B78" w:rsidRPr="006D0801" w:rsidRDefault="006D0801" w:rsidP="00665B78">
      <w:pPr>
        <w:pStyle w:val="LabStepNumbered"/>
      </w:pPr>
      <w:r>
        <w:t xml:space="preserve">Go to the bottom of the start page where the FormView control is located. Enter customer information into </w:t>
      </w:r>
      <w:r w:rsidR="00665B78">
        <w:t xml:space="preserve">the FormView </w:t>
      </w:r>
      <w:r>
        <w:t xml:space="preserve">control for </w:t>
      </w:r>
      <w:r w:rsidR="00665B78">
        <w:t xml:space="preserve">yourself </w:t>
      </w:r>
      <w:r>
        <w:t xml:space="preserve">or use sample customer data like the sample customer data shown in the following screenshot. AFter entering in sample data for a new customer, </w:t>
      </w:r>
      <w:r w:rsidR="00665B78">
        <w:t xml:space="preserve">click </w:t>
      </w:r>
      <w:r w:rsidR="00665B78">
        <w:rPr>
          <w:b/>
        </w:rPr>
        <w:t>Insert</w:t>
      </w:r>
    </w:p>
    <w:p w:rsidR="006D0801" w:rsidRPr="002B4BE8" w:rsidRDefault="006D0801" w:rsidP="006D0801">
      <w:pPr>
        <w:pStyle w:val="LabStepScreenshot"/>
      </w:pPr>
      <w:r>
        <w:rPr>
          <w:noProof/>
        </w:rPr>
        <w:drawing>
          <wp:inline distT="0" distB="0" distL="0" distR="0">
            <wp:extent cx="1366922" cy="861934"/>
            <wp:effectExtent l="19050" t="19050" r="24130" b="146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382154" cy="871539"/>
                    </a:xfrm>
                    <a:prstGeom prst="rect">
                      <a:avLst/>
                    </a:prstGeom>
                    <a:noFill/>
                    <a:ln>
                      <a:solidFill>
                        <a:schemeClr val="bg1">
                          <a:lumMod val="75000"/>
                        </a:schemeClr>
                      </a:solidFill>
                    </a:ln>
                  </pic:spPr>
                </pic:pic>
              </a:graphicData>
            </a:graphic>
          </wp:inline>
        </w:drawing>
      </w:r>
    </w:p>
    <w:p w:rsidR="00665B78" w:rsidRDefault="00665B78" w:rsidP="00665B78">
      <w:pPr>
        <w:pStyle w:val="LabStepNumbered"/>
      </w:pPr>
      <w:r>
        <w:t xml:space="preserve">In the GridView click on the </w:t>
      </w:r>
      <w:r>
        <w:rPr>
          <w:b/>
        </w:rPr>
        <w:t xml:space="preserve">ID </w:t>
      </w:r>
      <w:r>
        <w:t xml:space="preserve">column header two times to sort ID in descending order. Verify that your </w:t>
      </w:r>
      <w:r w:rsidR="006D0801">
        <w:t xml:space="preserve">sample customer data </w:t>
      </w:r>
      <w:r>
        <w:t xml:space="preserve">appears at the end of the list (e.g. ID </w:t>
      </w:r>
      <w:r w:rsidR="006D0801">
        <w:t>17</w:t>
      </w:r>
      <w:r>
        <w:t>)</w:t>
      </w:r>
    </w:p>
    <w:p w:rsidR="006D0801" w:rsidRDefault="006D0801" w:rsidP="006D0801">
      <w:pPr>
        <w:pStyle w:val="LabStepScreenshot"/>
      </w:pPr>
      <w:r>
        <w:rPr>
          <w:noProof/>
        </w:rPr>
        <w:lastRenderedPageBreak/>
        <w:drawing>
          <wp:inline distT="0" distB="0" distL="0" distR="0">
            <wp:extent cx="3822492" cy="1056848"/>
            <wp:effectExtent l="19050" t="19050" r="26035" b="1016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67911" cy="1069405"/>
                    </a:xfrm>
                    <a:prstGeom prst="rect">
                      <a:avLst/>
                    </a:prstGeom>
                    <a:noFill/>
                    <a:ln>
                      <a:solidFill>
                        <a:schemeClr val="bg1">
                          <a:lumMod val="75000"/>
                        </a:schemeClr>
                      </a:solidFill>
                    </a:ln>
                  </pic:spPr>
                </pic:pic>
              </a:graphicData>
            </a:graphic>
          </wp:inline>
        </w:drawing>
      </w:r>
    </w:p>
    <w:p w:rsidR="000157B3" w:rsidRPr="000157B3" w:rsidRDefault="00665B78" w:rsidP="003842C5">
      <w:pPr>
        <w:pStyle w:val="LabExerciseCallout"/>
      </w:pPr>
      <w:r>
        <w:t xml:space="preserve">We have just created a </w:t>
      </w:r>
      <w:r w:rsidR="005E11D5">
        <w:t>completely CRUDy application</w:t>
      </w:r>
      <w:r>
        <w:t xml:space="preserve"> writing </w:t>
      </w:r>
      <w:r w:rsidR="005E11D5">
        <w:t xml:space="preserve">only </w:t>
      </w:r>
      <w:r>
        <w:t>a single line of</w:t>
      </w:r>
      <w:r w:rsidR="005E11D5">
        <w:t xml:space="preserve"> C# Code!</w:t>
      </w:r>
    </w:p>
    <w:p w:rsidR="00062F17" w:rsidRDefault="00062F17" w:rsidP="00062F17">
      <w:pPr>
        <w:pStyle w:val="Heading3"/>
      </w:pPr>
      <w:r>
        <w:t xml:space="preserve">Exercise </w:t>
      </w:r>
      <w:r w:rsidR="005722CE">
        <w:t>4</w:t>
      </w:r>
      <w:r>
        <w:t xml:space="preserve">: </w:t>
      </w:r>
      <w:r w:rsidR="005E11D5">
        <w:t>Customizing the Application with a new Client Web Part</w:t>
      </w:r>
    </w:p>
    <w:p w:rsidR="00062F17" w:rsidRDefault="00062F17" w:rsidP="00062F17">
      <w:pPr>
        <w:pStyle w:val="LabExerciseLeadIn"/>
      </w:pPr>
      <w:r>
        <w:t xml:space="preserve">In this exercise you will </w:t>
      </w:r>
      <w:r w:rsidR="007908B0">
        <w:t>embed the CRUDy application parts in a new Client Web Part that can be reused</w:t>
      </w:r>
      <w:r>
        <w:t>.</w:t>
      </w:r>
    </w:p>
    <w:p w:rsidR="007908B0" w:rsidRDefault="00A23098" w:rsidP="00A23098">
      <w:pPr>
        <w:pStyle w:val="LabStepNumbered"/>
        <w:numPr>
          <w:ilvl w:val="0"/>
          <w:numId w:val="37"/>
        </w:numPr>
      </w:pPr>
      <w:r>
        <w:t>Make sure you c</w:t>
      </w:r>
      <w:r w:rsidR="007908B0">
        <w:t xml:space="preserve">ontinue with </w:t>
      </w:r>
      <w:r>
        <w:t xml:space="preserve">the project you created in the </w:t>
      </w:r>
      <w:r w:rsidR="007908B0">
        <w:t xml:space="preserve">previous </w:t>
      </w:r>
      <w:r>
        <w:t>e</w:t>
      </w:r>
      <w:r w:rsidR="007908B0">
        <w:t>xercise</w:t>
      </w:r>
      <w:r>
        <w:t>.</w:t>
      </w:r>
    </w:p>
    <w:p w:rsidR="005E11D5" w:rsidRDefault="005E11D5" w:rsidP="007908B0">
      <w:pPr>
        <w:pStyle w:val="LabStepNumbered"/>
      </w:pPr>
      <w:r>
        <w:t xml:space="preserve">Now add a client Web Part to the app project. </w:t>
      </w:r>
    </w:p>
    <w:p w:rsidR="005E11D5" w:rsidRDefault="005E11D5" w:rsidP="005E11D5">
      <w:pPr>
        <w:pStyle w:val="LabStepNumberedLevel2"/>
        <w:numPr>
          <w:ilvl w:val="1"/>
          <w:numId w:val="18"/>
        </w:numPr>
      </w:pPr>
      <w:r>
        <w:t xml:space="preserve">Using the </w:t>
      </w:r>
      <w:r w:rsidRPr="00DE7EA0">
        <w:rPr>
          <w:b/>
        </w:rPr>
        <w:t>Solution Explorer</w:t>
      </w:r>
      <w:r>
        <w:t xml:space="preserve"> tool window, right-click the </w:t>
      </w:r>
      <w:r w:rsidR="00EC2D72">
        <w:rPr>
          <w:b/>
        </w:rPr>
        <w:t>CustomerManager</w:t>
      </w:r>
      <w:r>
        <w:t xml:space="preserve"> project and select </w:t>
      </w:r>
      <w:r w:rsidRPr="00DE7EA0">
        <w:rPr>
          <w:b/>
        </w:rPr>
        <w:t xml:space="preserve">Add </w:t>
      </w:r>
      <w:r w:rsidRPr="00DE7EA0">
        <w:rPr>
          <w:b/>
        </w:rPr>
        <w:sym w:font="Wingdings" w:char="F0E0"/>
      </w:r>
      <w:r w:rsidRPr="00DE7EA0">
        <w:rPr>
          <w:b/>
        </w:rPr>
        <w:t xml:space="preserve"> New Item</w:t>
      </w:r>
      <w:r>
        <w:t>.</w:t>
      </w:r>
    </w:p>
    <w:p w:rsidR="005E11D5" w:rsidRDefault="005E11D5" w:rsidP="005E11D5">
      <w:pPr>
        <w:pStyle w:val="LabStepNumberedLevel2"/>
        <w:numPr>
          <w:ilvl w:val="1"/>
          <w:numId w:val="18"/>
        </w:numPr>
      </w:pPr>
      <w:r>
        <w:t xml:space="preserve">In the </w:t>
      </w:r>
      <w:r w:rsidRPr="00CD5AD9">
        <w:rPr>
          <w:b/>
        </w:rPr>
        <w:t>Add New Item</w:t>
      </w:r>
      <w:r>
        <w:t xml:space="preserve"> dialog, select the </w:t>
      </w:r>
      <w:r w:rsidRPr="00CD5AD9">
        <w:rPr>
          <w:b/>
        </w:rPr>
        <w:t>Client Web Part (Host Web)</w:t>
      </w:r>
      <w:r>
        <w:t xml:space="preserve"> in the </w:t>
      </w:r>
      <w:r w:rsidRPr="00CD5AD9">
        <w:rPr>
          <w:b/>
        </w:rPr>
        <w:t xml:space="preserve">Visual C# Items \ Office / SharePoint </w:t>
      </w:r>
      <w:r>
        <w:t>category.</w:t>
      </w:r>
    </w:p>
    <w:p w:rsidR="005E11D5" w:rsidRDefault="005E11D5" w:rsidP="005E11D5">
      <w:pPr>
        <w:pStyle w:val="LabStepNumberedLevel3"/>
        <w:numPr>
          <w:ilvl w:val="2"/>
          <w:numId w:val="18"/>
        </w:numPr>
      </w:pPr>
      <w:r w:rsidRPr="00CD5AD9">
        <w:rPr>
          <w:b/>
        </w:rPr>
        <w:t>Name:</w:t>
      </w:r>
      <w:r>
        <w:t xml:space="preserve"> AppPart</w:t>
      </w:r>
    </w:p>
    <w:p w:rsidR="007908B0" w:rsidRDefault="007908B0" w:rsidP="005E11D5">
      <w:pPr>
        <w:pStyle w:val="LabStepNumberedLevel3"/>
        <w:numPr>
          <w:ilvl w:val="2"/>
          <w:numId w:val="18"/>
        </w:numPr>
      </w:pPr>
      <w:r>
        <w:t xml:space="preserve">Click </w:t>
      </w:r>
      <w:r>
        <w:rPr>
          <w:b/>
        </w:rPr>
        <w:t>Add</w:t>
      </w:r>
    </w:p>
    <w:p w:rsidR="005E11D5" w:rsidRDefault="005E11D5" w:rsidP="005E11D5">
      <w:pPr>
        <w:pStyle w:val="LabStepNumberedLevel2"/>
        <w:numPr>
          <w:ilvl w:val="1"/>
          <w:numId w:val="18"/>
        </w:numPr>
      </w:pPr>
      <w:r>
        <w:t xml:space="preserve">In the </w:t>
      </w:r>
      <w:r w:rsidRPr="00B951E0">
        <w:rPr>
          <w:b/>
        </w:rPr>
        <w:t>Create Client Web Part</w:t>
      </w:r>
      <w:r>
        <w:t xml:space="preserve"> dialog, select the option </w:t>
      </w:r>
      <w:r>
        <w:rPr>
          <w:b/>
        </w:rPr>
        <w:t xml:space="preserve">Create a new client web part page, </w:t>
      </w:r>
      <w:r>
        <w:t>enter</w:t>
      </w:r>
      <w:r>
        <w:rPr>
          <w:b/>
        </w:rPr>
        <w:t xml:space="preserve"> AppPart</w:t>
      </w:r>
      <w:r w:rsidRPr="00B769DE">
        <w:t xml:space="preserve"> for the name</w:t>
      </w:r>
      <w:r>
        <w:t xml:space="preserve"> and click </w:t>
      </w:r>
      <w:r w:rsidRPr="00B769DE">
        <w:rPr>
          <w:b/>
        </w:rPr>
        <w:t>Finish</w:t>
      </w:r>
      <w:r>
        <w:t>.</w:t>
      </w:r>
    </w:p>
    <w:p w:rsidR="005E11D5" w:rsidRDefault="005E11D5" w:rsidP="005E11D5">
      <w:pPr>
        <w:pStyle w:val="LabStepNumberedLevel2"/>
        <w:numPr>
          <w:ilvl w:val="1"/>
          <w:numId w:val="18"/>
        </w:numPr>
      </w:pPr>
      <w:r>
        <w:t xml:space="preserve">Using the </w:t>
      </w:r>
      <w:r w:rsidRPr="00DE7EA0">
        <w:rPr>
          <w:b/>
        </w:rPr>
        <w:t>Solution Explorer</w:t>
      </w:r>
      <w:r>
        <w:t xml:space="preserve"> tool window, within the </w:t>
      </w:r>
      <w:r w:rsidR="00EC2D72">
        <w:rPr>
          <w:b/>
        </w:rPr>
        <w:t>CustomerManager</w:t>
      </w:r>
      <w:r w:rsidRPr="00DE7EA0">
        <w:rPr>
          <w:b/>
        </w:rPr>
        <w:t>Web</w:t>
      </w:r>
      <w:r>
        <w:t xml:space="preserve"> project, within the </w:t>
      </w:r>
      <w:r w:rsidRPr="00DE7EA0">
        <w:rPr>
          <w:b/>
        </w:rPr>
        <w:t>Pages</w:t>
      </w:r>
      <w:r>
        <w:t xml:space="preserve"> folder right-click </w:t>
      </w:r>
      <w:r w:rsidRPr="00B769DE">
        <w:rPr>
          <w:b/>
        </w:rPr>
        <w:t>AppPart.aspx</w:t>
      </w:r>
      <w:r>
        <w:t xml:space="preserve"> and select </w:t>
      </w:r>
      <w:r w:rsidRPr="00B769DE">
        <w:rPr>
          <w:b/>
        </w:rPr>
        <w:t>Open</w:t>
      </w:r>
      <w:r>
        <w:t>.</w:t>
      </w:r>
    </w:p>
    <w:p w:rsidR="007908B0" w:rsidRDefault="005E11D5" w:rsidP="007908B0">
      <w:pPr>
        <w:pStyle w:val="LabStepNumberedLevel2"/>
        <w:numPr>
          <w:ilvl w:val="1"/>
          <w:numId w:val="18"/>
        </w:numPr>
      </w:pPr>
      <w:r>
        <w:t xml:space="preserve">Add a reference to the jQuery library to the </w:t>
      </w:r>
      <w:r w:rsidRPr="000B348B">
        <w:rPr>
          <w:b/>
        </w:rPr>
        <w:t>&lt;head&gt;</w:t>
      </w:r>
      <w:r>
        <w:t xml:space="preserve"> part of the page:</w:t>
      </w:r>
      <w:r w:rsidR="007908B0">
        <w:br/>
        <w:t>(</w:t>
      </w:r>
      <w:r w:rsidR="007908B0" w:rsidRPr="00F72A5D">
        <w:rPr>
          <w:b/>
        </w:rPr>
        <w:t>NOTE</w:t>
      </w:r>
      <w:r w:rsidR="007908B0">
        <w:t xml:space="preserve">: You </w:t>
      </w:r>
      <w:r w:rsidR="007908B0" w:rsidRPr="00F72A5D">
        <w:rPr>
          <w:b/>
        </w:rPr>
        <w:t>MUST</w:t>
      </w:r>
      <w:r w:rsidR="007908B0">
        <w:t xml:space="preserve"> check the current version number of the </w:t>
      </w:r>
      <w:r w:rsidR="00355375">
        <w:t>jQuery</w:t>
      </w:r>
      <w:r w:rsidR="007908B0">
        <w:t xml:space="preserve"> file located In the Solution Explorer </w:t>
      </w:r>
      <w:r w:rsidR="00EC2D72">
        <w:t>CustomerManager</w:t>
      </w:r>
      <w:r w:rsidR="007908B0">
        <w:t xml:space="preserve">Web Scripts Folder (If this has changed here you </w:t>
      </w:r>
      <w:r w:rsidR="007908B0" w:rsidRPr="00F72A5D">
        <w:rPr>
          <w:b/>
        </w:rPr>
        <w:t>MUST</w:t>
      </w:r>
      <w:r w:rsidR="007908B0">
        <w:t xml:space="preserve"> also change it in the script line below)</w:t>
      </w:r>
    </w:p>
    <w:p w:rsidR="005E11D5" w:rsidRDefault="007908B0" w:rsidP="007908B0">
      <w:pPr>
        <w:pStyle w:val="LabStepCodeBlockLevel2"/>
      </w:pPr>
      <w:r w:rsidRPr="000B348B">
        <w:t xml:space="preserve">&lt;script </w:t>
      </w:r>
      <w:r>
        <w:t xml:space="preserve">type=”text/javascript” </w:t>
      </w:r>
      <w:r w:rsidR="00355375">
        <w:t>src="/Scripts/jquery-2</w:t>
      </w:r>
      <w:r w:rsidRPr="000B348B">
        <w:t>.</w:t>
      </w:r>
      <w:r w:rsidR="00355375">
        <w:t>1.0</w:t>
      </w:r>
      <w:r w:rsidRPr="000B348B">
        <w:t>.js"&gt;&lt;/script&gt;</w:t>
      </w:r>
    </w:p>
    <w:p w:rsidR="005E11D5" w:rsidRDefault="005E11D5" w:rsidP="005E11D5">
      <w:pPr>
        <w:pStyle w:val="LabStepNumberedLevel2"/>
        <w:numPr>
          <w:ilvl w:val="1"/>
          <w:numId w:val="18"/>
        </w:numPr>
      </w:pPr>
      <w:r>
        <w:t>Add the following markup to the body of the page</w:t>
      </w:r>
      <w:r w:rsidR="00D61978">
        <w:t xml:space="preserve"> </w:t>
      </w:r>
    </w:p>
    <w:p w:rsidR="00D61978" w:rsidRPr="00355375" w:rsidRDefault="00D61978" w:rsidP="005E11D5">
      <w:pPr>
        <w:pStyle w:val="LabStepCodeBlockLevel2"/>
      </w:pPr>
      <w:r w:rsidRPr="00355375">
        <w:t>&lt;</w:t>
      </w:r>
      <w:r w:rsidR="005E60D9">
        <w:t>form id=”form1” runat=”server”</w:t>
      </w:r>
      <w:r w:rsidRPr="00355375">
        <w:t>&gt;</w:t>
      </w:r>
    </w:p>
    <w:p w:rsidR="005E11D5" w:rsidRDefault="005E11D5" w:rsidP="005E11D5">
      <w:pPr>
        <w:pStyle w:val="LabStepCodeBlockLevel2"/>
      </w:pPr>
      <w:r>
        <w:t>&lt;b&gt;Hello world, this is coming from the remote web!&lt;/b&gt;</w:t>
      </w:r>
    </w:p>
    <w:p w:rsidR="00D61978" w:rsidRPr="00355375" w:rsidRDefault="00D61978" w:rsidP="005E11D5">
      <w:pPr>
        <w:pStyle w:val="LabStepCodeBlockLevel2"/>
      </w:pPr>
      <w:r w:rsidRPr="00355375">
        <w:t>&lt;/</w:t>
      </w:r>
      <w:r w:rsidR="005E60D9">
        <w:t>form</w:t>
      </w:r>
      <w:r w:rsidRPr="00355375">
        <w:t>&gt;</w:t>
      </w:r>
    </w:p>
    <w:p w:rsidR="005E11D5" w:rsidRDefault="005E11D5" w:rsidP="005E11D5">
      <w:pPr>
        <w:pStyle w:val="LabStepNumberedLevel2"/>
        <w:numPr>
          <w:ilvl w:val="1"/>
          <w:numId w:val="18"/>
        </w:numPr>
      </w:pPr>
      <w:r w:rsidRPr="00CD5AD9">
        <w:t xml:space="preserve">Modify the </w:t>
      </w:r>
      <w:r>
        <w:t xml:space="preserve">contents of the </w:t>
      </w:r>
      <w:r w:rsidRPr="00CD5AD9">
        <w:rPr>
          <w:b/>
        </w:rPr>
        <w:t>AppPart\Elements.xml</w:t>
      </w:r>
      <w:r>
        <w:t xml:space="preserve"> file in the </w:t>
      </w:r>
      <w:r w:rsidR="00EC2D72">
        <w:rPr>
          <w:b/>
        </w:rPr>
        <w:t>CustomerManager</w:t>
      </w:r>
      <w:r w:rsidR="007908B0">
        <w:t xml:space="preserve"> </w:t>
      </w:r>
      <w:r>
        <w:t>project to include the following:</w:t>
      </w:r>
    </w:p>
    <w:p w:rsidR="007908B0" w:rsidRPr="00355375" w:rsidRDefault="007908B0" w:rsidP="007908B0">
      <w:pPr>
        <w:pStyle w:val="LabStepCodeBlockLevel2"/>
        <w:rPr>
          <w:color w:val="595959" w:themeColor="text1" w:themeTint="A6"/>
        </w:rPr>
      </w:pPr>
      <w:r w:rsidRPr="007908B0">
        <w:t xml:space="preserve">  </w:t>
      </w:r>
      <w:r w:rsidRPr="00355375">
        <w:rPr>
          <w:color w:val="595959" w:themeColor="text1" w:themeTint="A6"/>
        </w:rPr>
        <w:t xml:space="preserve">&lt;ClientWebPart Name="AppPart" </w:t>
      </w:r>
    </w:p>
    <w:p w:rsidR="007908B0" w:rsidRPr="007908B0" w:rsidRDefault="007908B0" w:rsidP="007908B0">
      <w:pPr>
        <w:pStyle w:val="LabStepCodeBlockLevel2"/>
      </w:pPr>
      <w:r w:rsidRPr="00355375">
        <w:rPr>
          <w:color w:val="595959" w:themeColor="text1" w:themeTint="A6"/>
        </w:rPr>
        <w:t xml:space="preserve">                 Title="</w:t>
      </w:r>
      <w:r w:rsidRPr="007908B0">
        <w:t>Customers App Part</w:t>
      </w:r>
      <w:r w:rsidRPr="00355375">
        <w:rPr>
          <w:color w:val="595959" w:themeColor="text1" w:themeTint="A6"/>
        </w:rPr>
        <w:t>"</w:t>
      </w:r>
      <w:r w:rsidRPr="007908B0">
        <w:t xml:space="preserve"> </w:t>
      </w:r>
    </w:p>
    <w:p w:rsidR="007908B0" w:rsidRPr="007908B0" w:rsidRDefault="007908B0" w:rsidP="007908B0">
      <w:pPr>
        <w:pStyle w:val="LabStepCodeBlockLevel2"/>
      </w:pPr>
      <w:r w:rsidRPr="007908B0">
        <w:t xml:space="preserve">                 </w:t>
      </w:r>
      <w:r w:rsidRPr="00355375">
        <w:rPr>
          <w:color w:val="595959" w:themeColor="text1" w:themeTint="A6"/>
        </w:rPr>
        <w:t>Description="</w:t>
      </w:r>
      <w:r w:rsidRPr="007908B0">
        <w:t>Displays CRUD based Customer Information</w:t>
      </w:r>
      <w:r w:rsidRPr="00355375">
        <w:rPr>
          <w:color w:val="595959" w:themeColor="text1" w:themeTint="A6"/>
        </w:rPr>
        <w:t>"</w:t>
      </w:r>
      <w:r w:rsidRPr="007908B0">
        <w:t xml:space="preserve"> </w:t>
      </w:r>
    </w:p>
    <w:p w:rsidR="007908B0" w:rsidRPr="007908B0" w:rsidRDefault="007908B0" w:rsidP="007908B0">
      <w:pPr>
        <w:pStyle w:val="LabStepCodeBlockLevel2"/>
      </w:pPr>
      <w:r w:rsidRPr="007908B0">
        <w:t xml:space="preserve">                 </w:t>
      </w:r>
      <w:r w:rsidRPr="00355375">
        <w:rPr>
          <w:color w:val="595959" w:themeColor="text1" w:themeTint="A6"/>
        </w:rPr>
        <w:t>DefaultWidth="</w:t>
      </w:r>
      <w:r w:rsidR="00D03C94">
        <w:t>1000</w:t>
      </w:r>
      <w:r w:rsidRPr="00355375">
        <w:rPr>
          <w:color w:val="595959" w:themeColor="text1" w:themeTint="A6"/>
        </w:rPr>
        <w:t>"</w:t>
      </w:r>
      <w:r w:rsidRPr="007908B0">
        <w:t xml:space="preserve"> </w:t>
      </w:r>
    </w:p>
    <w:p w:rsidR="00D61978" w:rsidRDefault="007908B0" w:rsidP="007908B0">
      <w:pPr>
        <w:pStyle w:val="LabStepCodeBlockLevel2"/>
      </w:pPr>
      <w:r w:rsidRPr="007908B0">
        <w:t xml:space="preserve">                 </w:t>
      </w:r>
      <w:r w:rsidRPr="00355375">
        <w:rPr>
          <w:color w:val="595959" w:themeColor="text1" w:themeTint="A6"/>
        </w:rPr>
        <w:t>DefaultHeight="</w:t>
      </w:r>
      <w:r w:rsidR="002471DA">
        <w:t>600</w:t>
      </w:r>
      <w:r w:rsidRPr="00355375">
        <w:rPr>
          <w:color w:val="595959" w:themeColor="text1" w:themeTint="A6"/>
        </w:rPr>
        <w:t>"&gt;</w:t>
      </w:r>
    </w:p>
    <w:p w:rsidR="005E11D5" w:rsidRDefault="00D61978" w:rsidP="00D61978">
      <w:pPr>
        <w:pStyle w:val="LabStepCodeBlockLevel2"/>
      </w:pPr>
      <w:r>
        <w:t xml:space="preserve"> </w:t>
      </w:r>
      <w:r w:rsidR="005E11D5">
        <w:t xml:space="preserve"> </w:t>
      </w:r>
      <w:r w:rsidR="005E11D5" w:rsidRPr="00355375">
        <w:rPr>
          <w:color w:val="595959" w:themeColor="text1" w:themeTint="A6"/>
        </w:rPr>
        <w:t>&lt;Content Type="html" Src="~remoteAppUrl/Pages/AppPart.aspx?{StandardTokens}" /&gt;</w:t>
      </w:r>
    </w:p>
    <w:p w:rsidR="005E11D5" w:rsidRDefault="005E11D5" w:rsidP="005E11D5">
      <w:pPr>
        <w:pStyle w:val="LabStepNumbered"/>
        <w:numPr>
          <w:ilvl w:val="0"/>
          <w:numId w:val="18"/>
        </w:numPr>
      </w:pPr>
      <w:r>
        <w:t xml:space="preserve">Save all changes: </w:t>
      </w:r>
      <w:r w:rsidRPr="003C66C6">
        <w:rPr>
          <w:b/>
        </w:rPr>
        <w:t xml:space="preserve">File </w:t>
      </w:r>
      <w:r w:rsidRPr="003C66C6">
        <w:rPr>
          <w:b/>
        </w:rPr>
        <w:sym w:font="Wingdings" w:char="F0E0"/>
      </w:r>
      <w:r w:rsidRPr="003C66C6">
        <w:rPr>
          <w:b/>
        </w:rPr>
        <w:t xml:space="preserve"> Save All</w:t>
      </w:r>
      <w:r>
        <w:t>.</w:t>
      </w:r>
    </w:p>
    <w:p w:rsidR="005E11D5" w:rsidRDefault="005E11D5" w:rsidP="005E11D5">
      <w:pPr>
        <w:pStyle w:val="Heading4"/>
      </w:pPr>
      <w:r>
        <w:t>Build and Test the Project</w:t>
      </w:r>
    </w:p>
    <w:p w:rsidR="005E11D5" w:rsidRDefault="005E11D5" w:rsidP="005E11D5">
      <w:pPr>
        <w:pStyle w:val="LabStepNumbered"/>
        <w:numPr>
          <w:ilvl w:val="0"/>
          <w:numId w:val="18"/>
        </w:numPr>
      </w:pPr>
      <w:r>
        <w:t>Build and test your application</w:t>
      </w:r>
      <w:r w:rsidRPr="00E728BB">
        <w:t xml:space="preserve"> </w:t>
      </w:r>
      <w:r>
        <w:t xml:space="preserve">by </w:t>
      </w:r>
      <w:r w:rsidRPr="00E728BB">
        <w:t>press</w:t>
      </w:r>
      <w:r>
        <w:t>ing</w:t>
      </w:r>
      <w:r w:rsidRPr="00E728BB">
        <w:t xml:space="preserve"> </w:t>
      </w:r>
      <w:r w:rsidRPr="006D5081">
        <w:rPr>
          <w:b/>
        </w:rPr>
        <w:t>[F5]</w:t>
      </w:r>
      <w:r w:rsidRPr="00E728BB">
        <w:t xml:space="preserve"> or </w:t>
      </w:r>
      <w:r w:rsidRPr="006D5081">
        <w:rPr>
          <w:b/>
        </w:rPr>
        <w:t xml:space="preserve">Debug </w:t>
      </w:r>
      <w:r w:rsidRPr="00586B67">
        <w:rPr>
          <w:b/>
        </w:rPr>
        <w:sym w:font="Wingdings" w:char="F0E0"/>
      </w:r>
      <w:r w:rsidRPr="006D5081">
        <w:rPr>
          <w:b/>
        </w:rPr>
        <w:t xml:space="preserve"> Start Debugging</w:t>
      </w:r>
      <w:r w:rsidRPr="00E728BB">
        <w:t xml:space="preserve">. </w:t>
      </w:r>
    </w:p>
    <w:p w:rsidR="005E11D5" w:rsidRDefault="005E11D5" w:rsidP="005E11D5">
      <w:pPr>
        <w:pStyle w:val="LabStepNumbered"/>
        <w:numPr>
          <w:ilvl w:val="0"/>
          <w:numId w:val="18"/>
        </w:numPr>
      </w:pPr>
      <w:r>
        <w:t>Once the solution has been deployed, Internet Explorer will launch and navigate to the homepage of the remote web.</w:t>
      </w:r>
    </w:p>
    <w:p w:rsidR="005E11D5" w:rsidRDefault="005E11D5" w:rsidP="005E11D5">
      <w:pPr>
        <w:pStyle w:val="LabStepNumbered"/>
        <w:numPr>
          <w:ilvl w:val="0"/>
          <w:numId w:val="18"/>
        </w:numPr>
      </w:pPr>
      <w:r>
        <w:t xml:space="preserve">Using the browser navigate to </w:t>
      </w:r>
      <w:r w:rsidR="00D61978" w:rsidRPr="00BC2C8D">
        <w:rPr>
          <w:rStyle w:val="Hyperlink"/>
        </w:rPr>
        <w:t>http://</w:t>
      </w:r>
      <w:r w:rsidR="00EC2D72">
        <w:rPr>
          <w:rStyle w:val="Hyperlink"/>
        </w:rPr>
        <w:t>Dev.wingtip.com</w:t>
      </w:r>
    </w:p>
    <w:p w:rsidR="005E11D5" w:rsidRDefault="005E11D5" w:rsidP="005E11D5">
      <w:pPr>
        <w:pStyle w:val="LabStepNumbered"/>
        <w:numPr>
          <w:ilvl w:val="0"/>
          <w:numId w:val="18"/>
        </w:numPr>
      </w:pPr>
      <w:r>
        <w:t>Add the Client Web Part to the page:</w:t>
      </w:r>
    </w:p>
    <w:p w:rsidR="005E11D5" w:rsidRDefault="005E11D5" w:rsidP="005E11D5">
      <w:pPr>
        <w:pStyle w:val="LabStepNumberedLevel2"/>
        <w:numPr>
          <w:ilvl w:val="1"/>
          <w:numId w:val="18"/>
        </w:numPr>
      </w:pPr>
      <w:r>
        <w:t xml:space="preserve">Using the </w:t>
      </w:r>
      <w:r w:rsidRPr="00331ED4">
        <w:rPr>
          <w:b/>
        </w:rPr>
        <w:t>Site Actions</w:t>
      </w:r>
      <w:r>
        <w:t xml:space="preserve"> “gear” icon in the top-right corner, select </w:t>
      </w:r>
      <w:r w:rsidRPr="00331ED4">
        <w:rPr>
          <w:b/>
        </w:rPr>
        <w:t>Edit Page</w:t>
      </w:r>
      <w:r>
        <w:t>.</w:t>
      </w:r>
    </w:p>
    <w:p w:rsidR="005E11D5" w:rsidRDefault="005E11D5" w:rsidP="005E11D5">
      <w:pPr>
        <w:pStyle w:val="LabStepNumberedLevel2"/>
        <w:numPr>
          <w:ilvl w:val="1"/>
          <w:numId w:val="18"/>
        </w:numPr>
      </w:pPr>
      <w:r>
        <w:t xml:space="preserve">Using the ribbon, select the </w:t>
      </w:r>
      <w:r w:rsidRPr="009E028F">
        <w:rPr>
          <w:b/>
        </w:rPr>
        <w:t>Page</w:t>
      </w:r>
      <w:r>
        <w:t xml:space="preserve"> tab, then click the </w:t>
      </w:r>
      <w:r w:rsidRPr="009E028F">
        <w:rPr>
          <w:b/>
        </w:rPr>
        <w:t>Insert</w:t>
      </w:r>
      <w:r>
        <w:t xml:space="preserve"> tab and click the </w:t>
      </w:r>
      <w:r w:rsidRPr="009E028F">
        <w:rPr>
          <w:b/>
        </w:rPr>
        <w:t>App Part</w:t>
      </w:r>
      <w:r>
        <w:t xml:space="preserve"> button.</w:t>
      </w:r>
    </w:p>
    <w:p w:rsidR="005E11D5" w:rsidRDefault="005E11D5" w:rsidP="005E11D5">
      <w:pPr>
        <w:pStyle w:val="LabStepNumberedLevel2"/>
        <w:numPr>
          <w:ilvl w:val="1"/>
          <w:numId w:val="18"/>
        </w:numPr>
      </w:pPr>
      <w:r>
        <w:t xml:space="preserve">Select the </w:t>
      </w:r>
      <w:r w:rsidR="00D61978">
        <w:rPr>
          <w:b/>
        </w:rPr>
        <w:t>Customers App Part</w:t>
      </w:r>
      <w:r>
        <w:t xml:space="preserve"> and click the </w:t>
      </w:r>
      <w:r w:rsidRPr="00323298">
        <w:rPr>
          <w:b/>
        </w:rPr>
        <w:t>Add</w:t>
      </w:r>
      <w:r>
        <w:t xml:space="preserve"> button.</w:t>
      </w:r>
    </w:p>
    <w:p w:rsidR="005E11D5" w:rsidRDefault="005E11D5" w:rsidP="005E11D5">
      <w:pPr>
        <w:pStyle w:val="LabStepNumberedLevel2"/>
        <w:numPr>
          <w:ilvl w:val="1"/>
          <w:numId w:val="18"/>
        </w:numPr>
      </w:pPr>
      <w:r>
        <w:t>Notice how the client Web Part is how showing content form the remote web site:</w:t>
      </w:r>
    </w:p>
    <w:p w:rsidR="005E11D5" w:rsidRDefault="00D61978" w:rsidP="005E11D5">
      <w:pPr>
        <w:pStyle w:val="LabStepScreenshotLevel2"/>
      </w:pPr>
      <w:r>
        <w:lastRenderedPageBreak/>
        <w:drawing>
          <wp:inline distT="0" distB="0" distL="0" distR="0" wp14:anchorId="7AA945F9" wp14:editId="41FC4E4D">
            <wp:extent cx="4067175" cy="1897638"/>
            <wp:effectExtent l="19050" t="19050" r="9525"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93642" cy="1909987"/>
                    </a:xfrm>
                    <a:prstGeom prst="rect">
                      <a:avLst/>
                    </a:prstGeom>
                    <a:ln>
                      <a:solidFill>
                        <a:schemeClr val="bg1">
                          <a:lumMod val="75000"/>
                        </a:schemeClr>
                      </a:solidFill>
                    </a:ln>
                  </pic:spPr>
                </pic:pic>
              </a:graphicData>
            </a:graphic>
          </wp:inline>
        </w:drawing>
      </w:r>
    </w:p>
    <w:p w:rsidR="005E11D5" w:rsidRDefault="00355375" w:rsidP="005E11D5">
      <w:pPr>
        <w:pStyle w:val="LabStepNumbered"/>
        <w:numPr>
          <w:ilvl w:val="0"/>
          <w:numId w:val="18"/>
        </w:numPr>
      </w:pPr>
      <w:r w:rsidRPr="00355375">
        <w:rPr>
          <w:b/>
        </w:rPr>
        <w:t>Save</w:t>
      </w:r>
      <w:r>
        <w:t xml:space="preserve"> the page and then </w:t>
      </w:r>
      <w:r>
        <w:rPr>
          <w:b/>
        </w:rPr>
        <w:t>c</w:t>
      </w:r>
      <w:r w:rsidR="005E11D5" w:rsidRPr="00355375">
        <w:rPr>
          <w:b/>
        </w:rPr>
        <w:t>lose</w:t>
      </w:r>
      <w:r w:rsidR="005E11D5">
        <w:t xml:space="preserve"> the browser to stop the debugger and go back to Visual Studio.</w:t>
      </w:r>
    </w:p>
    <w:p w:rsidR="00D61978" w:rsidRDefault="00D61978" w:rsidP="00D61978">
      <w:pPr>
        <w:pStyle w:val="Heading4"/>
      </w:pPr>
      <w:r>
        <w:t xml:space="preserve">Making the AppPart CRUDy (i.e. adding our Data Access </w:t>
      </w:r>
      <w:r w:rsidR="002471DA">
        <w:t>capability</w:t>
      </w:r>
      <w:r>
        <w:t xml:space="preserve"> into the AppPart</w:t>
      </w:r>
      <w:r w:rsidR="002471DA">
        <w:t>)</w:t>
      </w:r>
    </w:p>
    <w:p w:rsidR="00062F17" w:rsidRDefault="002471DA" w:rsidP="002471DA">
      <w:pPr>
        <w:pStyle w:val="LabStepNumbered"/>
        <w:rPr>
          <w:rStyle w:val="Strong"/>
          <w:b w:val="0"/>
          <w:bCs w:val="0"/>
        </w:rPr>
      </w:pPr>
      <w:r>
        <w:rPr>
          <w:rStyle w:val="Strong"/>
          <w:b w:val="0"/>
          <w:bCs w:val="0"/>
        </w:rPr>
        <w:t xml:space="preserve">Back in the Application Open the </w:t>
      </w:r>
      <w:r w:rsidR="00F249FD">
        <w:rPr>
          <w:rStyle w:val="Strong"/>
          <w:bCs w:val="0"/>
        </w:rPr>
        <w:t>start</w:t>
      </w:r>
      <w:r>
        <w:rPr>
          <w:rStyle w:val="Strong"/>
          <w:bCs w:val="0"/>
        </w:rPr>
        <w:t xml:space="preserve">.aspx </w:t>
      </w:r>
      <w:r>
        <w:rPr>
          <w:rStyle w:val="Strong"/>
          <w:b w:val="0"/>
          <w:bCs w:val="0"/>
        </w:rPr>
        <w:t xml:space="preserve">page in the </w:t>
      </w:r>
      <w:r>
        <w:rPr>
          <w:rStyle w:val="Strong"/>
          <w:bCs w:val="0"/>
        </w:rPr>
        <w:t xml:space="preserve">Pages </w:t>
      </w:r>
      <w:r>
        <w:rPr>
          <w:rStyle w:val="Strong"/>
          <w:b w:val="0"/>
          <w:bCs w:val="0"/>
        </w:rPr>
        <w:t>folder</w:t>
      </w:r>
    </w:p>
    <w:p w:rsidR="002471DA" w:rsidRDefault="002471DA" w:rsidP="002471DA">
      <w:pPr>
        <w:pStyle w:val="LabStepNumbered"/>
        <w:rPr>
          <w:rStyle w:val="Strong"/>
          <w:b w:val="0"/>
          <w:bCs w:val="0"/>
        </w:rPr>
      </w:pPr>
      <w:r>
        <w:rPr>
          <w:rStyle w:val="Strong"/>
          <w:b w:val="0"/>
          <w:bCs w:val="0"/>
        </w:rPr>
        <w:t xml:space="preserve">Select </w:t>
      </w:r>
      <w:r w:rsidRPr="002471DA">
        <w:rPr>
          <w:rStyle w:val="Strong"/>
          <w:bCs w:val="0"/>
        </w:rPr>
        <w:t>everything</w:t>
      </w:r>
      <w:r>
        <w:rPr>
          <w:rStyle w:val="Strong"/>
          <w:b w:val="0"/>
          <w:bCs w:val="0"/>
        </w:rPr>
        <w:t xml:space="preserve"> in between the </w:t>
      </w:r>
      <w:r w:rsidRPr="002471DA">
        <w:rPr>
          <w:rStyle w:val="Strong"/>
          <w:bCs w:val="0"/>
        </w:rPr>
        <w:t>&lt;asp:Content…&gt; &lt;/asp:Content&gt;</w:t>
      </w:r>
      <w:r>
        <w:rPr>
          <w:rStyle w:val="Strong"/>
          <w:b w:val="0"/>
          <w:bCs w:val="0"/>
        </w:rPr>
        <w:t xml:space="preserve"> tag (but not this tag itself) and </w:t>
      </w:r>
      <w:r w:rsidRPr="002471DA">
        <w:rPr>
          <w:rStyle w:val="Strong"/>
          <w:bCs w:val="0"/>
        </w:rPr>
        <w:t>copy</w:t>
      </w:r>
      <w:r>
        <w:rPr>
          <w:rStyle w:val="Strong"/>
          <w:b w:val="0"/>
          <w:bCs w:val="0"/>
        </w:rPr>
        <w:t xml:space="preserve"> this.</w:t>
      </w:r>
    </w:p>
    <w:p w:rsidR="002471DA" w:rsidRDefault="002471DA" w:rsidP="002471DA">
      <w:pPr>
        <w:pStyle w:val="LabStepNumbered"/>
        <w:rPr>
          <w:rStyle w:val="Strong"/>
          <w:b w:val="0"/>
          <w:bCs w:val="0"/>
        </w:rPr>
      </w:pPr>
      <w:r>
        <w:rPr>
          <w:rStyle w:val="Strong"/>
          <w:b w:val="0"/>
          <w:bCs w:val="0"/>
        </w:rPr>
        <w:t xml:space="preserve">Open the </w:t>
      </w:r>
      <w:r w:rsidRPr="002471DA">
        <w:rPr>
          <w:rStyle w:val="Strong"/>
          <w:bCs w:val="0"/>
        </w:rPr>
        <w:t>AppPart.aspx</w:t>
      </w:r>
      <w:r>
        <w:rPr>
          <w:rStyle w:val="Strong"/>
          <w:b w:val="0"/>
          <w:bCs w:val="0"/>
        </w:rPr>
        <w:t xml:space="preserve"> page in the </w:t>
      </w:r>
      <w:r w:rsidRPr="002471DA">
        <w:rPr>
          <w:rStyle w:val="Strong"/>
          <w:bCs w:val="0"/>
        </w:rPr>
        <w:t>Pages</w:t>
      </w:r>
      <w:r>
        <w:rPr>
          <w:rStyle w:val="Strong"/>
          <w:b w:val="0"/>
          <w:bCs w:val="0"/>
        </w:rPr>
        <w:t xml:space="preserve"> folder, Select the &lt;b&gt;Hello world, this is coming from the remote web!&lt;/b&gt; and </w:t>
      </w:r>
      <w:r w:rsidRPr="002471DA">
        <w:rPr>
          <w:rStyle w:val="Strong"/>
          <w:bCs w:val="0"/>
        </w:rPr>
        <w:t>paste</w:t>
      </w:r>
      <w:r>
        <w:rPr>
          <w:rStyle w:val="Strong"/>
          <w:b w:val="0"/>
          <w:bCs w:val="0"/>
        </w:rPr>
        <w:t xml:space="preserve"> this copied content in place of the selected text in the &lt;</w:t>
      </w:r>
      <w:r w:rsidR="005E60D9">
        <w:rPr>
          <w:rStyle w:val="Strong"/>
          <w:b w:val="0"/>
          <w:bCs w:val="0"/>
        </w:rPr>
        <w:t>form id=”form1” runat=”server”</w:t>
      </w:r>
      <w:r>
        <w:rPr>
          <w:rStyle w:val="Strong"/>
          <w:b w:val="0"/>
          <w:bCs w:val="0"/>
        </w:rPr>
        <w:t>&gt;&lt;/</w:t>
      </w:r>
      <w:r w:rsidR="005E60D9">
        <w:rPr>
          <w:rStyle w:val="Strong"/>
          <w:b w:val="0"/>
          <w:bCs w:val="0"/>
        </w:rPr>
        <w:t>form</w:t>
      </w:r>
      <w:r>
        <w:rPr>
          <w:rStyle w:val="Strong"/>
          <w:b w:val="0"/>
          <w:bCs w:val="0"/>
        </w:rPr>
        <w:t>&gt; tag.</w:t>
      </w:r>
    </w:p>
    <w:p w:rsidR="002471DA" w:rsidRDefault="002471DA" w:rsidP="002471DA">
      <w:pPr>
        <w:pStyle w:val="LabStepNumbered"/>
        <w:rPr>
          <w:rStyle w:val="Strong"/>
          <w:b w:val="0"/>
          <w:bCs w:val="0"/>
        </w:rPr>
      </w:pPr>
      <w:r>
        <w:rPr>
          <w:rStyle w:val="Strong"/>
          <w:b w:val="0"/>
          <w:bCs w:val="0"/>
        </w:rPr>
        <w:t xml:space="preserve">Switch the </w:t>
      </w:r>
      <w:r w:rsidRPr="002471DA">
        <w:rPr>
          <w:rStyle w:val="Strong"/>
          <w:bCs w:val="0"/>
        </w:rPr>
        <w:t>AppPart.aspx</w:t>
      </w:r>
      <w:r>
        <w:rPr>
          <w:rStyle w:val="Strong"/>
          <w:b w:val="0"/>
          <w:bCs w:val="0"/>
        </w:rPr>
        <w:t xml:space="preserve"> page to </w:t>
      </w:r>
      <w:r w:rsidRPr="002471DA">
        <w:rPr>
          <w:rStyle w:val="Strong"/>
          <w:bCs w:val="0"/>
        </w:rPr>
        <w:t>Design</w:t>
      </w:r>
      <w:r>
        <w:rPr>
          <w:rStyle w:val="Strong"/>
          <w:b w:val="0"/>
          <w:bCs w:val="0"/>
        </w:rPr>
        <w:t xml:space="preserve"> view</w:t>
      </w:r>
    </w:p>
    <w:p w:rsidR="003842C5" w:rsidRDefault="00D03C94" w:rsidP="002471DA">
      <w:pPr>
        <w:pStyle w:val="LabStepNumbered"/>
        <w:rPr>
          <w:rStyle w:val="Strong"/>
          <w:b w:val="0"/>
          <w:bCs w:val="0"/>
        </w:rPr>
      </w:pPr>
      <w:r>
        <w:rPr>
          <w:rStyle w:val="Strong"/>
          <w:b w:val="0"/>
          <w:bCs w:val="0"/>
        </w:rPr>
        <w:t xml:space="preserve">Select the GridView, expand the Right arrow and reselect the </w:t>
      </w:r>
      <w:r>
        <w:rPr>
          <w:rStyle w:val="Strong"/>
          <w:bCs w:val="0"/>
        </w:rPr>
        <w:t xml:space="preserve">Enable Editing </w:t>
      </w:r>
      <w:r>
        <w:rPr>
          <w:rStyle w:val="Strong"/>
          <w:b w:val="0"/>
          <w:bCs w:val="0"/>
        </w:rPr>
        <w:t xml:space="preserve">and </w:t>
      </w:r>
      <w:r>
        <w:rPr>
          <w:rStyle w:val="Strong"/>
          <w:bCs w:val="0"/>
        </w:rPr>
        <w:t xml:space="preserve">Enable Deleting </w:t>
      </w:r>
      <w:r>
        <w:rPr>
          <w:rStyle w:val="Strong"/>
          <w:b w:val="0"/>
          <w:bCs w:val="0"/>
        </w:rPr>
        <w:t>Choices</w:t>
      </w:r>
      <w:r>
        <w:rPr>
          <w:rStyle w:val="Strong"/>
          <w:b w:val="0"/>
          <w:bCs w:val="0"/>
        </w:rPr>
        <w:br/>
        <w:t>(Note: these two settings do not always transfer over when copying a GridView between locations)</w:t>
      </w:r>
    </w:p>
    <w:p w:rsidR="00D03C94" w:rsidRDefault="00D03C94" w:rsidP="003842C5">
      <w:pPr>
        <w:pStyle w:val="LabStepScreenshot"/>
        <w:rPr>
          <w:rStyle w:val="Strong"/>
          <w:b w:val="0"/>
          <w:bCs w:val="0"/>
        </w:rPr>
      </w:pPr>
      <w:r>
        <w:rPr>
          <w:noProof/>
        </w:rPr>
        <w:drawing>
          <wp:inline distT="0" distB="0" distL="0" distR="0" wp14:anchorId="1B1EFD16" wp14:editId="09E65E10">
            <wp:extent cx="4711148" cy="22574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20172" cy="2261749"/>
                    </a:xfrm>
                    <a:prstGeom prst="rect">
                      <a:avLst/>
                    </a:prstGeom>
                  </pic:spPr>
                </pic:pic>
              </a:graphicData>
            </a:graphic>
          </wp:inline>
        </w:drawing>
      </w:r>
    </w:p>
    <w:p w:rsidR="002471DA" w:rsidRDefault="00D03C94" w:rsidP="002471DA">
      <w:pPr>
        <w:pStyle w:val="LabStepNumbered"/>
        <w:rPr>
          <w:rStyle w:val="Strong"/>
          <w:b w:val="0"/>
          <w:bCs w:val="0"/>
        </w:rPr>
      </w:pPr>
      <w:r>
        <w:rPr>
          <w:rStyle w:val="Strong"/>
          <w:b w:val="0"/>
          <w:bCs w:val="0"/>
        </w:rPr>
        <w:t>Now</w:t>
      </w:r>
      <w:r w:rsidR="002471DA">
        <w:rPr>
          <w:rStyle w:val="Strong"/>
          <w:b w:val="0"/>
          <w:bCs w:val="0"/>
        </w:rPr>
        <w:t xml:space="preserve"> the only thing </w:t>
      </w:r>
      <w:r>
        <w:rPr>
          <w:rStyle w:val="Strong"/>
          <w:b w:val="0"/>
          <w:bCs w:val="0"/>
        </w:rPr>
        <w:t xml:space="preserve">left </w:t>
      </w:r>
      <w:r w:rsidR="002471DA">
        <w:rPr>
          <w:rStyle w:val="Strong"/>
          <w:b w:val="0"/>
          <w:bCs w:val="0"/>
        </w:rPr>
        <w:t>to re-connect is that event handler we created on the other form:</w:t>
      </w:r>
    </w:p>
    <w:p w:rsidR="002471DA" w:rsidRDefault="002471DA" w:rsidP="002471DA">
      <w:pPr>
        <w:pStyle w:val="LabStepNumberedLevel2"/>
      </w:pPr>
      <w:r>
        <w:rPr>
          <w:b/>
        </w:rPr>
        <w:t>Save</w:t>
      </w:r>
      <w:r>
        <w:t xml:space="preserve"> your changes to persist the updates to the AppPart.aspx page</w:t>
      </w:r>
    </w:p>
    <w:p w:rsidR="003842C5" w:rsidRDefault="002471DA" w:rsidP="002471DA">
      <w:pPr>
        <w:pStyle w:val="LabStepNumberedLevel2"/>
      </w:pPr>
      <w:r>
        <w:t>Select the FormView control and in the Properties window in Visual Studio show the Events for this control by clicking the lightning bolt icon as shown below:</w:t>
      </w:r>
    </w:p>
    <w:p w:rsidR="002471DA" w:rsidRDefault="002471DA" w:rsidP="003842C5">
      <w:pPr>
        <w:pStyle w:val="LabStepScreenshotLevel2"/>
      </w:pPr>
      <w:r>
        <w:drawing>
          <wp:inline distT="0" distB="0" distL="0" distR="0" wp14:anchorId="5DEA53A8" wp14:editId="01983F68">
            <wp:extent cx="1921534" cy="13716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30620" cy="1378086"/>
                    </a:xfrm>
                    <a:prstGeom prst="rect">
                      <a:avLst/>
                    </a:prstGeom>
                  </pic:spPr>
                </pic:pic>
              </a:graphicData>
            </a:graphic>
          </wp:inline>
        </w:drawing>
      </w:r>
    </w:p>
    <w:p w:rsidR="002471DA" w:rsidRDefault="002471DA" w:rsidP="00BB2F83">
      <w:pPr>
        <w:pStyle w:val="LabStepNumberedLevel2"/>
      </w:pPr>
      <w:r>
        <w:lastRenderedPageBreak/>
        <w:t xml:space="preserve">Now select and double click on the </w:t>
      </w:r>
      <w:r w:rsidRPr="00AB3C37">
        <w:rPr>
          <w:b/>
        </w:rPr>
        <w:t xml:space="preserve">IntemInserted </w:t>
      </w:r>
      <w:r>
        <w:t>event</w:t>
      </w:r>
      <w:r w:rsidR="00AB3C37">
        <w:t xml:space="preserve"> to autowireup an event handler. </w:t>
      </w:r>
      <w:r>
        <w:t xml:space="preserve">In the </w:t>
      </w:r>
      <w:r w:rsidRPr="00AB3C37">
        <w:rPr>
          <w:b/>
        </w:rPr>
        <w:t>FormView1_ItemInserted</w:t>
      </w:r>
      <w:r>
        <w:t xml:space="preserve"> event handler add the following line of code:</w:t>
      </w:r>
    </w:p>
    <w:p w:rsidR="002471DA" w:rsidRPr="00665B78" w:rsidRDefault="002471DA" w:rsidP="002471DA">
      <w:pPr>
        <w:pStyle w:val="LabStepCodeBlockLevel2"/>
        <w:rPr>
          <w:b w:val="0"/>
        </w:rPr>
      </w:pPr>
      <w:r w:rsidRPr="00665B78">
        <w:rPr>
          <w:b w:val="0"/>
        </w:rPr>
        <w:t>protected void FormView1_ItemInserted(object sender, FormViewInsertedEventArgs e) {</w:t>
      </w:r>
    </w:p>
    <w:p w:rsidR="002471DA" w:rsidRPr="00665B78" w:rsidRDefault="002471DA" w:rsidP="002471DA">
      <w:pPr>
        <w:pStyle w:val="LabStepCodeBlockLevel2"/>
      </w:pPr>
      <w:r w:rsidRPr="00665B78">
        <w:rPr>
          <w:b w:val="0"/>
        </w:rPr>
        <w:t xml:space="preserve">  </w:t>
      </w:r>
      <w:r w:rsidRPr="00665B78">
        <w:t>GridView1.DataBind();</w:t>
      </w:r>
    </w:p>
    <w:p w:rsidR="002471DA" w:rsidRPr="00665B78" w:rsidRDefault="002471DA" w:rsidP="002471DA">
      <w:pPr>
        <w:pStyle w:val="LabStepCodeBlockLevel2"/>
        <w:rPr>
          <w:b w:val="0"/>
        </w:rPr>
      </w:pPr>
      <w:r w:rsidRPr="00665B78">
        <w:rPr>
          <w:b w:val="0"/>
        </w:rPr>
        <w:t>}</w:t>
      </w:r>
    </w:p>
    <w:p w:rsidR="002471DA" w:rsidRPr="002471DA" w:rsidRDefault="00D03C94" w:rsidP="002471DA">
      <w:pPr>
        <w:pStyle w:val="LabStepNumberedLevel2"/>
        <w:rPr>
          <w:rStyle w:val="Strong"/>
          <w:b w:val="0"/>
          <w:bCs w:val="0"/>
        </w:rPr>
      </w:pPr>
      <w:r>
        <w:rPr>
          <w:rStyle w:val="Strong"/>
          <w:b w:val="0"/>
          <w:bCs w:val="0"/>
        </w:rPr>
        <w:t>Now we are ready to test the project.</w:t>
      </w:r>
    </w:p>
    <w:p w:rsidR="00D61978" w:rsidRDefault="00D61978" w:rsidP="00D61978">
      <w:pPr>
        <w:pStyle w:val="Heading4"/>
      </w:pPr>
      <w:r>
        <w:t>Build and Test the Project</w:t>
      </w:r>
    </w:p>
    <w:p w:rsidR="00D61978" w:rsidRDefault="00D61978" w:rsidP="00D61978">
      <w:pPr>
        <w:pStyle w:val="LabStepNumbered"/>
        <w:numPr>
          <w:ilvl w:val="0"/>
          <w:numId w:val="18"/>
        </w:numPr>
      </w:pPr>
      <w:r>
        <w:t>Build and test your application</w:t>
      </w:r>
      <w:r w:rsidRPr="00E728BB">
        <w:t xml:space="preserve"> </w:t>
      </w:r>
      <w:r>
        <w:t xml:space="preserve">by </w:t>
      </w:r>
      <w:r w:rsidRPr="00E728BB">
        <w:t>press</w:t>
      </w:r>
      <w:r>
        <w:t>ing</w:t>
      </w:r>
      <w:r w:rsidRPr="00E728BB">
        <w:t xml:space="preserve"> </w:t>
      </w:r>
      <w:r w:rsidRPr="006D5081">
        <w:rPr>
          <w:b/>
        </w:rPr>
        <w:t>[F5]</w:t>
      </w:r>
      <w:r w:rsidRPr="00E728BB">
        <w:t xml:space="preserve"> or </w:t>
      </w:r>
      <w:r w:rsidRPr="006D5081">
        <w:rPr>
          <w:b/>
        </w:rPr>
        <w:t xml:space="preserve">Debug </w:t>
      </w:r>
      <w:r w:rsidRPr="00586B67">
        <w:rPr>
          <w:b/>
        </w:rPr>
        <w:sym w:font="Wingdings" w:char="F0E0"/>
      </w:r>
      <w:r w:rsidRPr="006D5081">
        <w:rPr>
          <w:b/>
        </w:rPr>
        <w:t xml:space="preserve"> Start Debugging</w:t>
      </w:r>
      <w:r w:rsidRPr="00E728BB">
        <w:t xml:space="preserve">. </w:t>
      </w:r>
    </w:p>
    <w:p w:rsidR="00D61978" w:rsidRDefault="00D61978" w:rsidP="00D61978">
      <w:pPr>
        <w:pStyle w:val="LabStepNumbered"/>
        <w:numPr>
          <w:ilvl w:val="0"/>
          <w:numId w:val="18"/>
        </w:numPr>
      </w:pPr>
      <w:r>
        <w:t>Once the solution has been deployed, Internet Explorer will launch and navigate to the homepage of the remote web.</w:t>
      </w:r>
    </w:p>
    <w:p w:rsidR="00D61978" w:rsidRDefault="00D61978" w:rsidP="00D61978">
      <w:pPr>
        <w:pStyle w:val="LabStepNumbered"/>
        <w:numPr>
          <w:ilvl w:val="0"/>
          <w:numId w:val="18"/>
        </w:numPr>
      </w:pPr>
      <w:r>
        <w:t xml:space="preserve">Using the browser navigate to </w:t>
      </w:r>
      <w:r w:rsidRPr="00BC2C8D">
        <w:rPr>
          <w:rStyle w:val="Hyperlink"/>
        </w:rPr>
        <w:t>http://</w:t>
      </w:r>
      <w:r w:rsidR="00EC2D72">
        <w:rPr>
          <w:rStyle w:val="Hyperlink"/>
        </w:rPr>
        <w:t>Dev.wingtip.com</w:t>
      </w:r>
    </w:p>
    <w:p w:rsidR="0014132A" w:rsidRDefault="0014132A" w:rsidP="00D61978">
      <w:pPr>
        <w:pStyle w:val="LabStepNumbered"/>
        <w:numPr>
          <w:ilvl w:val="1"/>
          <w:numId w:val="18"/>
        </w:numPr>
      </w:pPr>
      <w:r>
        <w:t xml:space="preserve">We should see the updated </w:t>
      </w:r>
      <w:r w:rsidR="00D61978">
        <w:t xml:space="preserve">Client Web Part </w:t>
      </w:r>
      <w:r>
        <w:t>on t</w:t>
      </w:r>
      <w:r w:rsidR="00D61978">
        <w:t>he page</w:t>
      </w:r>
      <w:r>
        <w:t xml:space="preserve"> (as we added an earlier version and then saved the page after editing).</w:t>
      </w:r>
    </w:p>
    <w:p w:rsidR="00AB3C37" w:rsidRDefault="00D61978" w:rsidP="00D61978">
      <w:pPr>
        <w:pStyle w:val="LabStepNumbered"/>
        <w:numPr>
          <w:ilvl w:val="1"/>
          <w:numId w:val="18"/>
        </w:numPr>
      </w:pPr>
      <w:r>
        <w:t>Notice how the client Web Part is how showing content form the remote web site:</w:t>
      </w:r>
    </w:p>
    <w:p w:rsidR="00D61978" w:rsidRDefault="0014132A" w:rsidP="00AB3C37">
      <w:pPr>
        <w:pStyle w:val="LabStepScreenshotLevel2"/>
      </w:pPr>
      <w:r>
        <w:drawing>
          <wp:inline distT="0" distB="0" distL="0" distR="0" wp14:anchorId="6A372E81" wp14:editId="3245EFEF">
            <wp:extent cx="4687824" cy="27060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690442" cy="2707527"/>
                    </a:xfrm>
                    <a:prstGeom prst="rect">
                      <a:avLst/>
                    </a:prstGeom>
                  </pic:spPr>
                </pic:pic>
              </a:graphicData>
            </a:graphic>
          </wp:inline>
        </w:drawing>
      </w:r>
    </w:p>
    <w:p w:rsidR="00D03C94" w:rsidRDefault="00D03C94" w:rsidP="00D61978">
      <w:pPr>
        <w:pStyle w:val="LabStepNumbered"/>
        <w:numPr>
          <w:ilvl w:val="0"/>
          <w:numId w:val="18"/>
        </w:numPr>
      </w:pPr>
      <w:r>
        <w:t>Feel free to experiment with testing (Editing, Deleting, and Inserting data as time permits)… Explore this new CRUDy App Part…</w:t>
      </w:r>
    </w:p>
    <w:p w:rsidR="00D03C94" w:rsidRPr="00317C8B" w:rsidRDefault="00D03C94" w:rsidP="00317C8B">
      <w:pPr>
        <w:pStyle w:val="LabStepNumbered"/>
        <w:numPr>
          <w:ilvl w:val="0"/>
          <w:numId w:val="18"/>
        </w:numPr>
      </w:pPr>
      <w:r>
        <w:t>When satisfied th</w:t>
      </w:r>
      <w:r w:rsidR="00A23098">
        <w:t>at this still works as expected.</w:t>
      </w:r>
      <w:r>
        <w:t xml:space="preserve"> </w:t>
      </w:r>
      <w:r w:rsidR="00D61978">
        <w:t>Close the browser to stop the debugger and go back to Visual Studio.</w:t>
      </w:r>
      <w:bookmarkStart w:id="0" w:name="_GoBack"/>
      <w:bookmarkEnd w:id="0"/>
    </w:p>
    <w:sectPr w:rsidR="00D03C94" w:rsidRPr="00317C8B" w:rsidSect="00BD760F">
      <w:headerReference w:type="even" r:id="rId67"/>
      <w:headerReference w:type="default" r:id="rId68"/>
      <w:footerReference w:type="even" r:id="rId69"/>
      <w:footerReference w:type="default" r:id="rId70"/>
      <w:headerReference w:type="first" r:id="rId71"/>
      <w:footerReference w:type="first" r:id="rId7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34A3" w:rsidRDefault="00A734A3" w:rsidP="002754DA">
      <w:pPr>
        <w:spacing w:before="0" w:after="0"/>
      </w:pPr>
      <w:r>
        <w:separator/>
      </w:r>
    </w:p>
  </w:endnote>
  <w:endnote w:type="continuationSeparator" w:id="0">
    <w:p w:rsidR="00A734A3" w:rsidRDefault="00A734A3"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1D72" w:rsidRDefault="00C61D7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1D72" w:rsidRDefault="00C61D7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1D72" w:rsidRDefault="00C61D7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34A3" w:rsidRDefault="00A734A3" w:rsidP="002754DA">
      <w:pPr>
        <w:spacing w:before="0" w:after="0"/>
      </w:pPr>
      <w:r>
        <w:separator/>
      </w:r>
    </w:p>
  </w:footnote>
  <w:footnote w:type="continuationSeparator" w:id="0">
    <w:p w:rsidR="00A734A3" w:rsidRDefault="00A734A3"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1D72" w:rsidRDefault="00C61D7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1D72" w:rsidRDefault="00C61D7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61D72" w:rsidRDefault="00C61D7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nsid w:val="4C470FA4"/>
    <w:multiLevelType w:val="hybridMultilevel"/>
    <w:tmpl w:val="33B28030"/>
    <w:lvl w:ilvl="0" w:tplc="76F875DA">
      <w:start w:val="1"/>
      <w:numFmt w:val="lowerLetter"/>
      <w:lvlText w:val="%1)"/>
      <w:lvlJc w:val="left"/>
      <w:pPr>
        <w:ind w:left="1080" w:hanging="360"/>
      </w:pPr>
    </w:lvl>
    <w:lvl w:ilvl="1" w:tplc="8F320FC4">
      <w:start w:val="1"/>
      <w:numFmt w:val="lowerLetter"/>
      <w:lvlText w:val="%2."/>
      <w:lvlJc w:val="left"/>
      <w:pPr>
        <w:ind w:left="1800" w:hanging="360"/>
      </w:pPr>
    </w:lvl>
    <w:lvl w:ilvl="2" w:tplc="228A6CFA" w:tentative="1">
      <w:start w:val="1"/>
      <w:numFmt w:val="lowerRoman"/>
      <w:lvlText w:val="%3."/>
      <w:lvlJc w:val="right"/>
      <w:pPr>
        <w:ind w:left="2520" w:hanging="180"/>
      </w:pPr>
    </w:lvl>
    <w:lvl w:ilvl="3" w:tplc="25D6FB02" w:tentative="1">
      <w:start w:val="1"/>
      <w:numFmt w:val="decimal"/>
      <w:lvlText w:val="%4."/>
      <w:lvlJc w:val="left"/>
      <w:pPr>
        <w:ind w:left="3240" w:hanging="360"/>
      </w:pPr>
    </w:lvl>
    <w:lvl w:ilvl="4" w:tplc="1E4CB6D2" w:tentative="1">
      <w:start w:val="1"/>
      <w:numFmt w:val="lowerLetter"/>
      <w:lvlText w:val="%5."/>
      <w:lvlJc w:val="left"/>
      <w:pPr>
        <w:ind w:left="3960" w:hanging="360"/>
      </w:pPr>
    </w:lvl>
    <w:lvl w:ilvl="5" w:tplc="2E90B8AC" w:tentative="1">
      <w:start w:val="1"/>
      <w:numFmt w:val="lowerRoman"/>
      <w:lvlText w:val="%6."/>
      <w:lvlJc w:val="right"/>
      <w:pPr>
        <w:ind w:left="4680" w:hanging="180"/>
      </w:pPr>
    </w:lvl>
    <w:lvl w:ilvl="6" w:tplc="507C35EE" w:tentative="1">
      <w:start w:val="1"/>
      <w:numFmt w:val="decimal"/>
      <w:lvlText w:val="%7."/>
      <w:lvlJc w:val="left"/>
      <w:pPr>
        <w:ind w:left="5400" w:hanging="360"/>
      </w:pPr>
    </w:lvl>
    <w:lvl w:ilvl="7" w:tplc="658649E8" w:tentative="1">
      <w:start w:val="1"/>
      <w:numFmt w:val="lowerLetter"/>
      <w:lvlText w:val="%8."/>
      <w:lvlJc w:val="left"/>
      <w:pPr>
        <w:ind w:left="6120" w:hanging="360"/>
      </w:pPr>
    </w:lvl>
    <w:lvl w:ilvl="8" w:tplc="CFB4DD72" w:tentative="1">
      <w:start w:val="1"/>
      <w:numFmt w:val="lowerRoman"/>
      <w:lvlText w:val="%9."/>
      <w:lvlJc w:val="right"/>
      <w:pPr>
        <w:ind w:left="6840" w:hanging="180"/>
      </w:pPr>
    </w:lvl>
  </w:abstractNum>
  <w:abstractNum w:abstractNumId="9">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1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13">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7"/>
  </w:num>
  <w:num w:numId="3">
    <w:abstractNumId w:val="9"/>
  </w:num>
  <w:num w:numId="4">
    <w:abstractNumId w:val="8"/>
  </w:num>
  <w:num w:numId="5">
    <w:abstractNumId w:val="1"/>
  </w:num>
  <w:num w:numId="6">
    <w:abstractNumId w:val="10"/>
  </w:num>
  <w:num w:numId="7">
    <w:abstractNumId w:val="4"/>
  </w:num>
  <w:num w:numId="8">
    <w:abstractNumId w:val="2"/>
  </w:num>
  <w:num w:numId="9">
    <w:abstractNumId w:val="5"/>
  </w:num>
  <w:num w:numId="10">
    <w:abstractNumId w:val="5"/>
  </w:num>
  <w:num w:numId="11">
    <w:abstractNumId w:val="7"/>
  </w:num>
  <w:num w:numId="12">
    <w:abstractNumId w:val="9"/>
  </w:num>
  <w:num w:numId="13">
    <w:abstractNumId w:val="0"/>
  </w:num>
  <w:num w:numId="14">
    <w:abstractNumId w:val="0"/>
  </w:num>
  <w:num w:numId="15">
    <w:abstractNumId w:val="4"/>
  </w:num>
  <w:num w:numId="16">
    <w:abstractNumId w:val="7"/>
  </w:num>
  <w:num w:numId="17">
    <w:abstractNumId w:val="9"/>
  </w:num>
  <w:num w:numId="18">
    <w:abstractNumId w:val="13"/>
  </w:num>
  <w:num w:numId="19">
    <w:abstractNumId w:val="13"/>
  </w:num>
  <w:num w:numId="20">
    <w:abstractNumId w:val="4"/>
  </w:num>
  <w:num w:numId="21">
    <w:abstractNumId w:val="5"/>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2196"/>
    <w:rsid w:val="00006BB6"/>
    <w:rsid w:val="000108B4"/>
    <w:rsid w:val="00012AC2"/>
    <w:rsid w:val="000157B3"/>
    <w:rsid w:val="00022AF0"/>
    <w:rsid w:val="000237DD"/>
    <w:rsid w:val="00024303"/>
    <w:rsid w:val="000243F6"/>
    <w:rsid w:val="00025064"/>
    <w:rsid w:val="000267E9"/>
    <w:rsid w:val="00030FBC"/>
    <w:rsid w:val="00042EEE"/>
    <w:rsid w:val="00051385"/>
    <w:rsid w:val="000543B3"/>
    <w:rsid w:val="00062F17"/>
    <w:rsid w:val="000671A9"/>
    <w:rsid w:val="00075BE6"/>
    <w:rsid w:val="00080EBD"/>
    <w:rsid w:val="00082C8E"/>
    <w:rsid w:val="00086439"/>
    <w:rsid w:val="0009020D"/>
    <w:rsid w:val="00090A5A"/>
    <w:rsid w:val="000922A9"/>
    <w:rsid w:val="00097C8D"/>
    <w:rsid w:val="00097CB6"/>
    <w:rsid w:val="000A019A"/>
    <w:rsid w:val="000A0FB8"/>
    <w:rsid w:val="000A4D31"/>
    <w:rsid w:val="000B09A5"/>
    <w:rsid w:val="000B4798"/>
    <w:rsid w:val="000C54C2"/>
    <w:rsid w:val="000D1CE4"/>
    <w:rsid w:val="000E4786"/>
    <w:rsid w:val="000F11E6"/>
    <w:rsid w:val="000F23A7"/>
    <w:rsid w:val="000F2E8E"/>
    <w:rsid w:val="000F771A"/>
    <w:rsid w:val="00102356"/>
    <w:rsid w:val="0011020C"/>
    <w:rsid w:val="00110EC0"/>
    <w:rsid w:val="001128F7"/>
    <w:rsid w:val="00123729"/>
    <w:rsid w:val="00123A37"/>
    <w:rsid w:val="0012715F"/>
    <w:rsid w:val="00140317"/>
    <w:rsid w:val="0014132A"/>
    <w:rsid w:val="00141688"/>
    <w:rsid w:val="00145BAE"/>
    <w:rsid w:val="00150C5F"/>
    <w:rsid w:val="00151E41"/>
    <w:rsid w:val="001520E8"/>
    <w:rsid w:val="00152F76"/>
    <w:rsid w:val="001554D3"/>
    <w:rsid w:val="0015714F"/>
    <w:rsid w:val="00160EEF"/>
    <w:rsid w:val="00162568"/>
    <w:rsid w:val="0016348C"/>
    <w:rsid w:val="001657A8"/>
    <w:rsid w:val="0016603A"/>
    <w:rsid w:val="00166BA8"/>
    <w:rsid w:val="00172887"/>
    <w:rsid w:val="001760F5"/>
    <w:rsid w:val="0017702A"/>
    <w:rsid w:val="00182F32"/>
    <w:rsid w:val="00190D86"/>
    <w:rsid w:val="0019249E"/>
    <w:rsid w:val="001969F7"/>
    <w:rsid w:val="001A3C36"/>
    <w:rsid w:val="001A4DE7"/>
    <w:rsid w:val="001B176D"/>
    <w:rsid w:val="001B60FC"/>
    <w:rsid w:val="001C2975"/>
    <w:rsid w:val="001C3C48"/>
    <w:rsid w:val="001E2B67"/>
    <w:rsid w:val="001E2DF2"/>
    <w:rsid w:val="001E3B71"/>
    <w:rsid w:val="001E5FC6"/>
    <w:rsid w:val="001E613A"/>
    <w:rsid w:val="001E6C86"/>
    <w:rsid w:val="001E73CB"/>
    <w:rsid w:val="001F77DA"/>
    <w:rsid w:val="0020332B"/>
    <w:rsid w:val="00206CAE"/>
    <w:rsid w:val="00207F56"/>
    <w:rsid w:val="0021154E"/>
    <w:rsid w:val="002125CC"/>
    <w:rsid w:val="00213ADE"/>
    <w:rsid w:val="00216298"/>
    <w:rsid w:val="00216AAB"/>
    <w:rsid w:val="00221821"/>
    <w:rsid w:val="002243BC"/>
    <w:rsid w:val="00225D1A"/>
    <w:rsid w:val="00226C32"/>
    <w:rsid w:val="0023144A"/>
    <w:rsid w:val="00231A2A"/>
    <w:rsid w:val="00231D57"/>
    <w:rsid w:val="00234111"/>
    <w:rsid w:val="00237391"/>
    <w:rsid w:val="002376C5"/>
    <w:rsid w:val="00243A3C"/>
    <w:rsid w:val="0024711C"/>
    <w:rsid w:val="002471DA"/>
    <w:rsid w:val="002508CA"/>
    <w:rsid w:val="002646DD"/>
    <w:rsid w:val="00264C9D"/>
    <w:rsid w:val="00265968"/>
    <w:rsid w:val="00273BA6"/>
    <w:rsid w:val="00273F7D"/>
    <w:rsid w:val="002754DA"/>
    <w:rsid w:val="00276D83"/>
    <w:rsid w:val="002820B9"/>
    <w:rsid w:val="00283D43"/>
    <w:rsid w:val="00286E1A"/>
    <w:rsid w:val="002930AF"/>
    <w:rsid w:val="002B29CA"/>
    <w:rsid w:val="002B4BE8"/>
    <w:rsid w:val="002B50BA"/>
    <w:rsid w:val="002C32AA"/>
    <w:rsid w:val="002C5CBE"/>
    <w:rsid w:val="002C6DDC"/>
    <w:rsid w:val="002E035E"/>
    <w:rsid w:val="002E1C5A"/>
    <w:rsid w:val="002E259F"/>
    <w:rsid w:val="002E3602"/>
    <w:rsid w:val="002E4D1F"/>
    <w:rsid w:val="002E66B3"/>
    <w:rsid w:val="002F2748"/>
    <w:rsid w:val="002F590F"/>
    <w:rsid w:val="00303652"/>
    <w:rsid w:val="0030388D"/>
    <w:rsid w:val="0030661F"/>
    <w:rsid w:val="00307288"/>
    <w:rsid w:val="00311545"/>
    <w:rsid w:val="00316198"/>
    <w:rsid w:val="0031741B"/>
    <w:rsid w:val="00317C8B"/>
    <w:rsid w:val="00333042"/>
    <w:rsid w:val="00341082"/>
    <w:rsid w:val="00347559"/>
    <w:rsid w:val="00355375"/>
    <w:rsid w:val="0035550E"/>
    <w:rsid w:val="003560BC"/>
    <w:rsid w:val="00361340"/>
    <w:rsid w:val="00364378"/>
    <w:rsid w:val="00367C9B"/>
    <w:rsid w:val="003700AB"/>
    <w:rsid w:val="00371932"/>
    <w:rsid w:val="00373A63"/>
    <w:rsid w:val="003775F8"/>
    <w:rsid w:val="003842C5"/>
    <w:rsid w:val="00385E7E"/>
    <w:rsid w:val="003879ED"/>
    <w:rsid w:val="00387E7B"/>
    <w:rsid w:val="003A6D85"/>
    <w:rsid w:val="003B1609"/>
    <w:rsid w:val="003B509E"/>
    <w:rsid w:val="003B5312"/>
    <w:rsid w:val="003B6B6E"/>
    <w:rsid w:val="003B6E62"/>
    <w:rsid w:val="003C56B9"/>
    <w:rsid w:val="003C59DF"/>
    <w:rsid w:val="003C5D20"/>
    <w:rsid w:val="003C6F1C"/>
    <w:rsid w:val="003C6F4E"/>
    <w:rsid w:val="003C6F9B"/>
    <w:rsid w:val="003D1045"/>
    <w:rsid w:val="003D3D0B"/>
    <w:rsid w:val="003D4A36"/>
    <w:rsid w:val="003D513A"/>
    <w:rsid w:val="003E27E3"/>
    <w:rsid w:val="003E3149"/>
    <w:rsid w:val="003E53A5"/>
    <w:rsid w:val="003F2EDC"/>
    <w:rsid w:val="00400DC5"/>
    <w:rsid w:val="0040576B"/>
    <w:rsid w:val="00414108"/>
    <w:rsid w:val="004161E1"/>
    <w:rsid w:val="00420B05"/>
    <w:rsid w:val="00420D38"/>
    <w:rsid w:val="00427A68"/>
    <w:rsid w:val="004336CC"/>
    <w:rsid w:val="00435688"/>
    <w:rsid w:val="0043657B"/>
    <w:rsid w:val="004402EC"/>
    <w:rsid w:val="00445241"/>
    <w:rsid w:val="00445F5C"/>
    <w:rsid w:val="00446B8D"/>
    <w:rsid w:val="00460E05"/>
    <w:rsid w:val="0046128E"/>
    <w:rsid w:val="00464F96"/>
    <w:rsid w:val="0046679B"/>
    <w:rsid w:val="00474799"/>
    <w:rsid w:val="004764AF"/>
    <w:rsid w:val="00481358"/>
    <w:rsid w:val="00482B10"/>
    <w:rsid w:val="004838B2"/>
    <w:rsid w:val="00484260"/>
    <w:rsid w:val="0048724B"/>
    <w:rsid w:val="00487D07"/>
    <w:rsid w:val="004901DA"/>
    <w:rsid w:val="004903AF"/>
    <w:rsid w:val="0049441A"/>
    <w:rsid w:val="004946E2"/>
    <w:rsid w:val="004A0344"/>
    <w:rsid w:val="004A66FA"/>
    <w:rsid w:val="004A7C45"/>
    <w:rsid w:val="004B2700"/>
    <w:rsid w:val="004B75D9"/>
    <w:rsid w:val="004C251A"/>
    <w:rsid w:val="004C7D6E"/>
    <w:rsid w:val="004D2050"/>
    <w:rsid w:val="004D3A39"/>
    <w:rsid w:val="004D3B8C"/>
    <w:rsid w:val="004D5B0F"/>
    <w:rsid w:val="004D71F4"/>
    <w:rsid w:val="004D75A3"/>
    <w:rsid w:val="004E1CBF"/>
    <w:rsid w:val="004E3B42"/>
    <w:rsid w:val="004E45B9"/>
    <w:rsid w:val="004F1E4C"/>
    <w:rsid w:val="004F54BD"/>
    <w:rsid w:val="00504620"/>
    <w:rsid w:val="0050658A"/>
    <w:rsid w:val="0050746C"/>
    <w:rsid w:val="005106D7"/>
    <w:rsid w:val="00511571"/>
    <w:rsid w:val="00513EAD"/>
    <w:rsid w:val="0051400B"/>
    <w:rsid w:val="00515B52"/>
    <w:rsid w:val="00515C63"/>
    <w:rsid w:val="0053493F"/>
    <w:rsid w:val="00536A2B"/>
    <w:rsid w:val="00536EA7"/>
    <w:rsid w:val="00537866"/>
    <w:rsid w:val="00540A9A"/>
    <w:rsid w:val="005428BD"/>
    <w:rsid w:val="005511F5"/>
    <w:rsid w:val="00551DC5"/>
    <w:rsid w:val="00551DFA"/>
    <w:rsid w:val="005522AE"/>
    <w:rsid w:val="00560F81"/>
    <w:rsid w:val="005660D1"/>
    <w:rsid w:val="005710D5"/>
    <w:rsid w:val="005722CE"/>
    <w:rsid w:val="0057247C"/>
    <w:rsid w:val="00574574"/>
    <w:rsid w:val="00580480"/>
    <w:rsid w:val="0058123A"/>
    <w:rsid w:val="00581B9E"/>
    <w:rsid w:val="0058773B"/>
    <w:rsid w:val="005908F6"/>
    <w:rsid w:val="00592DAA"/>
    <w:rsid w:val="005A009F"/>
    <w:rsid w:val="005A0E17"/>
    <w:rsid w:val="005A3A17"/>
    <w:rsid w:val="005A3E02"/>
    <w:rsid w:val="005A4563"/>
    <w:rsid w:val="005A548C"/>
    <w:rsid w:val="005A6D5F"/>
    <w:rsid w:val="005B2865"/>
    <w:rsid w:val="005B6F90"/>
    <w:rsid w:val="005C03B9"/>
    <w:rsid w:val="005C0969"/>
    <w:rsid w:val="005C1BF8"/>
    <w:rsid w:val="005C2FB4"/>
    <w:rsid w:val="005C3A90"/>
    <w:rsid w:val="005D0297"/>
    <w:rsid w:val="005D380A"/>
    <w:rsid w:val="005D3854"/>
    <w:rsid w:val="005E054A"/>
    <w:rsid w:val="005E0D54"/>
    <w:rsid w:val="005E11D5"/>
    <w:rsid w:val="005E3B38"/>
    <w:rsid w:val="005E60D9"/>
    <w:rsid w:val="005E79AF"/>
    <w:rsid w:val="005F03A0"/>
    <w:rsid w:val="005F2CE3"/>
    <w:rsid w:val="005F39DC"/>
    <w:rsid w:val="00601E9E"/>
    <w:rsid w:val="00607C2B"/>
    <w:rsid w:val="006133C4"/>
    <w:rsid w:val="00620888"/>
    <w:rsid w:val="00621481"/>
    <w:rsid w:val="00621F7B"/>
    <w:rsid w:val="0062440A"/>
    <w:rsid w:val="00625F0D"/>
    <w:rsid w:val="00626932"/>
    <w:rsid w:val="006316FA"/>
    <w:rsid w:val="00632485"/>
    <w:rsid w:val="0063362B"/>
    <w:rsid w:val="00643A64"/>
    <w:rsid w:val="00643F55"/>
    <w:rsid w:val="00645BB8"/>
    <w:rsid w:val="00650ACD"/>
    <w:rsid w:val="00654F8F"/>
    <w:rsid w:val="0065756C"/>
    <w:rsid w:val="0066042A"/>
    <w:rsid w:val="00661508"/>
    <w:rsid w:val="006649DB"/>
    <w:rsid w:val="00665B78"/>
    <w:rsid w:val="00667328"/>
    <w:rsid w:val="00667B58"/>
    <w:rsid w:val="0067766A"/>
    <w:rsid w:val="00682FC7"/>
    <w:rsid w:val="00686CA6"/>
    <w:rsid w:val="0069092F"/>
    <w:rsid w:val="00692AE8"/>
    <w:rsid w:val="00692AFB"/>
    <w:rsid w:val="0069598A"/>
    <w:rsid w:val="006A020F"/>
    <w:rsid w:val="006A105B"/>
    <w:rsid w:val="006A2A50"/>
    <w:rsid w:val="006A6BC8"/>
    <w:rsid w:val="006A72A7"/>
    <w:rsid w:val="006B07C3"/>
    <w:rsid w:val="006B25FA"/>
    <w:rsid w:val="006B6F43"/>
    <w:rsid w:val="006B77BF"/>
    <w:rsid w:val="006C0157"/>
    <w:rsid w:val="006C3706"/>
    <w:rsid w:val="006C3796"/>
    <w:rsid w:val="006C4B76"/>
    <w:rsid w:val="006C5C78"/>
    <w:rsid w:val="006D0801"/>
    <w:rsid w:val="006D1BB7"/>
    <w:rsid w:val="006E3BD3"/>
    <w:rsid w:val="006E5188"/>
    <w:rsid w:val="006F0F27"/>
    <w:rsid w:val="006F13F6"/>
    <w:rsid w:val="006F64F9"/>
    <w:rsid w:val="0070089C"/>
    <w:rsid w:val="00711C05"/>
    <w:rsid w:val="007154C0"/>
    <w:rsid w:val="00724A33"/>
    <w:rsid w:val="00726591"/>
    <w:rsid w:val="0072738D"/>
    <w:rsid w:val="00731109"/>
    <w:rsid w:val="00737FD5"/>
    <w:rsid w:val="00740261"/>
    <w:rsid w:val="00740358"/>
    <w:rsid w:val="00740CA3"/>
    <w:rsid w:val="007442CF"/>
    <w:rsid w:val="00747129"/>
    <w:rsid w:val="007508E5"/>
    <w:rsid w:val="00754D76"/>
    <w:rsid w:val="00756C10"/>
    <w:rsid w:val="007600AD"/>
    <w:rsid w:val="0076162E"/>
    <w:rsid w:val="0076526D"/>
    <w:rsid w:val="00770735"/>
    <w:rsid w:val="0077280D"/>
    <w:rsid w:val="00775A11"/>
    <w:rsid w:val="0078763B"/>
    <w:rsid w:val="007908B0"/>
    <w:rsid w:val="007A2E8C"/>
    <w:rsid w:val="007A3111"/>
    <w:rsid w:val="007A3D0E"/>
    <w:rsid w:val="007A6FDB"/>
    <w:rsid w:val="007A7B3A"/>
    <w:rsid w:val="007B6018"/>
    <w:rsid w:val="007B63AE"/>
    <w:rsid w:val="007B648F"/>
    <w:rsid w:val="007B6DDE"/>
    <w:rsid w:val="007C036A"/>
    <w:rsid w:val="007C5EF6"/>
    <w:rsid w:val="007C731A"/>
    <w:rsid w:val="007D3352"/>
    <w:rsid w:val="007D72B4"/>
    <w:rsid w:val="007E240B"/>
    <w:rsid w:val="007E54CD"/>
    <w:rsid w:val="007E5A7C"/>
    <w:rsid w:val="007F2CD4"/>
    <w:rsid w:val="007F37E8"/>
    <w:rsid w:val="0080252D"/>
    <w:rsid w:val="00805738"/>
    <w:rsid w:val="008114C7"/>
    <w:rsid w:val="008125CA"/>
    <w:rsid w:val="00812AF5"/>
    <w:rsid w:val="00814B7D"/>
    <w:rsid w:val="008237DD"/>
    <w:rsid w:val="00826FF7"/>
    <w:rsid w:val="0082729D"/>
    <w:rsid w:val="0083029D"/>
    <w:rsid w:val="00830A82"/>
    <w:rsid w:val="00841F3B"/>
    <w:rsid w:val="00845FAD"/>
    <w:rsid w:val="008520F0"/>
    <w:rsid w:val="008530CC"/>
    <w:rsid w:val="00856645"/>
    <w:rsid w:val="008648D6"/>
    <w:rsid w:val="0086565F"/>
    <w:rsid w:val="00865AE4"/>
    <w:rsid w:val="0086681C"/>
    <w:rsid w:val="008743F8"/>
    <w:rsid w:val="008750A4"/>
    <w:rsid w:val="00880606"/>
    <w:rsid w:val="00893C82"/>
    <w:rsid w:val="008943B0"/>
    <w:rsid w:val="008A1B16"/>
    <w:rsid w:val="008A2BA0"/>
    <w:rsid w:val="008A69A5"/>
    <w:rsid w:val="008A7318"/>
    <w:rsid w:val="008B697B"/>
    <w:rsid w:val="008C17EA"/>
    <w:rsid w:val="008C1C05"/>
    <w:rsid w:val="008C564C"/>
    <w:rsid w:val="008D054E"/>
    <w:rsid w:val="008D0899"/>
    <w:rsid w:val="008D261C"/>
    <w:rsid w:val="008D30B0"/>
    <w:rsid w:val="008D6EDA"/>
    <w:rsid w:val="008D7F27"/>
    <w:rsid w:val="008E1CE8"/>
    <w:rsid w:val="008E2680"/>
    <w:rsid w:val="008E3F36"/>
    <w:rsid w:val="008E4CE4"/>
    <w:rsid w:val="00902F51"/>
    <w:rsid w:val="00903B98"/>
    <w:rsid w:val="0090725E"/>
    <w:rsid w:val="00915A59"/>
    <w:rsid w:val="0091656E"/>
    <w:rsid w:val="009179A8"/>
    <w:rsid w:val="00925E86"/>
    <w:rsid w:val="009274C0"/>
    <w:rsid w:val="0092777E"/>
    <w:rsid w:val="00931080"/>
    <w:rsid w:val="00931E3C"/>
    <w:rsid w:val="009422EE"/>
    <w:rsid w:val="00944282"/>
    <w:rsid w:val="0095110D"/>
    <w:rsid w:val="00951BD2"/>
    <w:rsid w:val="00951C8A"/>
    <w:rsid w:val="009537AB"/>
    <w:rsid w:val="00956AB3"/>
    <w:rsid w:val="00960427"/>
    <w:rsid w:val="00961446"/>
    <w:rsid w:val="0096384D"/>
    <w:rsid w:val="00963AE0"/>
    <w:rsid w:val="00964D6A"/>
    <w:rsid w:val="00964DF1"/>
    <w:rsid w:val="00965C23"/>
    <w:rsid w:val="00972959"/>
    <w:rsid w:val="009732E5"/>
    <w:rsid w:val="009753EF"/>
    <w:rsid w:val="0098575B"/>
    <w:rsid w:val="00990EBF"/>
    <w:rsid w:val="0099517A"/>
    <w:rsid w:val="00997536"/>
    <w:rsid w:val="009A5818"/>
    <w:rsid w:val="009B275F"/>
    <w:rsid w:val="009C016D"/>
    <w:rsid w:val="009C4603"/>
    <w:rsid w:val="009C6E7B"/>
    <w:rsid w:val="009D147E"/>
    <w:rsid w:val="009D168C"/>
    <w:rsid w:val="009D1C9A"/>
    <w:rsid w:val="009D22E7"/>
    <w:rsid w:val="009D553D"/>
    <w:rsid w:val="009E1990"/>
    <w:rsid w:val="009E2AD2"/>
    <w:rsid w:val="009E593A"/>
    <w:rsid w:val="009F341D"/>
    <w:rsid w:val="009F7F64"/>
    <w:rsid w:val="00A05346"/>
    <w:rsid w:val="00A05D85"/>
    <w:rsid w:val="00A070BA"/>
    <w:rsid w:val="00A10074"/>
    <w:rsid w:val="00A10BF8"/>
    <w:rsid w:val="00A128A7"/>
    <w:rsid w:val="00A136DF"/>
    <w:rsid w:val="00A15C8C"/>
    <w:rsid w:val="00A21B02"/>
    <w:rsid w:val="00A23098"/>
    <w:rsid w:val="00A2430F"/>
    <w:rsid w:val="00A25FC5"/>
    <w:rsid w:val="00A27676"/>
    <w:rsid w:val="00A3093C"/>
    <w:rsid w:val="00A30C18"/>
    <w:rsid w:val="00A36AE5"/>
    <w:rsid w:val="00A4394E"/>
    <w:rsid w:val="00A46E44"/>
    <w:rsid w:val="00A51DE9"/>
    <w:rsid w:val="00A53017"/>
    <w:rsid w:val="00A5490F"/>
    <w:rsid w:val="00A55EA3"/>
    <w:rsid w:val="00A56593"/>
    <w:rsid w:val="00A61FF6"/>
    <w:rsid w:val="00A6472F"/>
    <w:rsid w:val="00A66755"/>
    <w:rsid w:val="00A734A3"/>
    <w:rsid w:val="00A73931"/>
    <w:rsid w:val="00A807FF"/>
    <w:rsid w:val="00A811F8"/>
    <w:rsid w:val="00A81890"/>
    <w:rsid w:val="00A84330"/>
    <w:rsid w:val="00A931C5"/>
    <w:rsid w:val="00A954D4"/>
    <w:rsid w:val="00AA081D"/>
    <w:rsid w:val="00AA1C5E"/>
    <w:rsid w:val="00AB0EF6"/>
    <w:rsid w:val="00AB3C37"/>
    <w:rsid w:val="00AB4BD9"/>
    <w:rsid w:val="00AC535D"/>
    <w:rsid w:val="00AC7A2C"/>
    <w:rsid w:val="00AD3847"/>
    <w:rsid w:val="00AE16EB"/>
    <w:rsid w:val="00AE3180"/>
    <w:rsid w:val="00AF424C"/>
    <w:rsid w:val="00AF4F9B"/>
    <w:rsid w:val="00B04598"/>
    <w:rsid w:val="00B04679"/>
    <w:rsid w:val="00B11579"/>
    <w:rsid w:val="00B267B7"/>
    <w:rsid w:val="00B410F6"/>
    <w:rsid w:val="00B56241"/>
    <w:rsid w:val="00B56C9C"/>
    <w:rsid w:val="00B57970"/>
    <w:rsid w:val="00B60011"/>
    <w:rsid w:val="00B74E1A"/>
    <w:rsid w:val="00B7645C"/>
    <w:rsid w:val="00B80925"/>
    <w:rsid w:val="00B815CE"/>
    <w:rsid w:val="00B838CD"/>
    <w:rsid w:val="00B84304"/>
    <w:rsid w:val="00BA06CB"/>
    <w:rsid w:val="00BA1292"/>
    <w:rsid w:val="00BA14D7"/>
    <w:rsid w:val="00BA332D"/>
    <w:rsid w:val="00BB4010"/>
    <w:rsid w:val="00BB42DB"/>
    <w:rsid w:val="00BB54BC"/>
    <w:rsid w:val="00BC1206"/>
    <w:rsid w:val="00BC120F"/>
    <w:rsid w:val="00BC22EE"/>
    <w:rsid w:val="00BC2C68"/>
    <w:rsid w:val="00BC3FCA"/>
    <w:rsid w:val="00BD1EA3"/>
    <w:rsid w:val="00BD760F"/>
    <w:rsid w:val="00BE20E7"/>
    <w:rsid w:val="00BE2DC8"/>
    <w:rsid w:val="00BE5EE7"/>
    <w:rsid w:val="00BF3349"/>
    <w:rsid w:val="00BF4AAD"/>
    <w:rsid w:val="00C07194"/>
    <w:rsid w:val="00C1089B"/>
    <w:rsid w:val="00C171CF"/>
    <w:rsid w:val="00C20690"/>
    <w:rsid w:val="00C30E56"/>
    <w:rsid w:val="00C3211E"/>
    <w:rsid w:val="00C33D09"/>
    <w:rsid w:val="00C34D0A"/>
    <w:rsid w:val="00C37A3E"/>
    <w:rsid w:val="00C44632"/>
    <w:rsid w:val="00C44680"/>
    <w:rsid w:val="00C53882"/>
    <w:rsid w:val="00C61D72"/>
    <w:rsid w:val="00C62D6E"/>
    <w:rsid w:val="00C642C3"/>
    <w:rsid w:val="00C66309"/>
    <w:rsid w:val="00C67699"/>
    <w:rsid w:val="00C70683"/>
    <w:rsid w:val="00C80B2F"/>
    <w:rsid w:val="00C81CBC"/>
    <w:rsid w:val="00C82328"/>
    <w:rsid w:val="00C8259A"/>
    <w:rsid w:val="00C847ED"/>
    <w:rsid w:val="00C86B45"/>
    <w:rsid w:val="00C9096A"/>
    <w:rsid w:val="00C92678"/>
    <w:rsid w:val="00C93E0C"/>
    <w:rsid w:val="00C964C1"/>
    <w:rsid w:val="00C97674"/>
    <w:rsid w:val="00CB0AC2"/>
    <w:rsid w:val="00CB7A9C"/>
    <w:rsid w:val="00CB7CC1"/>
    <w:rsid w:val="00CC3F85"/>
    <w:rsid w:val="00CD0AD0"/>
    <w:rsid w:val="00CD10A1"/>
    <w:rsid w:val="00CD3699"/>
    <w:rsid w:val="00CE155F"/>
    <w:rsid w:val="00CF0D9B"/>
    <w:rsid w:val="00CF2509"/>
    <w:rsid w:val="00CF6B65"/>
    <w:rsid w:val="00CF713C"/>
    <w:rsid w:val="00CF7AD5"/>
    <w:rsid w:val="00D0399A"/>
    <w:rsid w:val="00D03C94"/>
    <w:rsid w:val="00D057EA"/>
    <w:rsid w:val="00D11B33"/>
    <w:rsid w:val="00D12B10"/>
    <w:rsid w:val="00D1320B"/>
    <w:rsid w:val="00D15F6C"/>
    <w:rsid w:val="00D15FEC"/>
    <w:rsid w:val="00D209FD"/>
    <w:rsid w:val="00D2288E"/>
    <w:rsid w:val="00D321C6"/>
    <w:rsid w:val="00D33840"/>
    <w:rsid w:val="00D3469C"/>
    <w:rsid w:val="00D4696B"/>
    <w:rsid w:val="00D50509"/>
    <w:rsid w:val="00D5088C"/>
    <w:rsid w:val="00D51C42"/>
    <w:rsid w:val="00D525CC"/>
    <w:rsid w:val="00D54035"/>
    <w:rsid w:val="00D56B22"/>
    <w:rsid w:val="00D60B5B"/>
    <w:rsid w:val="00D61978"/>
    <w:rsid w:val="00D6413D"/>
    <w:rsid w:val="00D64974"/>
    <w:rsid w:val="00D64FE1"/>
    <w:rsid w:val="00D65BAA"/>
    <w:rsid w:val="00D66469"/>
    <w:rsid w:val="00D66D14"/>
    <w:rsid w:val="00D66D38"/>
    <w:rsid w:val="00D8031B"/>
    <w:rsid w:val="00D83758"/>
    <w:rsid w:val="00D84676"/>
    <w:rsid w:val="00D84A2F"/>
    <w:rsid w:val="00D85FEA"/>
    <w:rsid w:val="00D8754C"/>
    <w:rsid w:val="00D92006"/>
    <w:rsid w:val="00D950CC"/>
    <w:rsid w:val="00D965BE"/>
    <w:rsid w:val="00D97000"/>
    <w:rsid w:val="00DA442B"/>
    <w:rsid w:val="00DA6D71"/>
    <w:rsid w:val="00DB381C"/>
    <w:rsid w:val="00DC2A0F"/>
    <w:rsid w:val="00DC2AFF"/>
    <w:rsid w:val="00DC3E2A"/>
    <w:rsid w:val="00DD1790"/>
    <w:rsid w:val="00DD40A9"/>
    <w:rsid w:val="00DD5F52"/>
    <w:rsid w:val="00DD7D6E"/>
    <w:rsid w:val="00DE3C75"/>
    <w:rsid w:val="00DE5625"/>
    <w:rsid w:val="00DE58D9"/>
    <w:rsid w:val="00DE6AAD"/>
    <w:rsid w:val="00DF0141"/>
    <w:rsid w:val="00DF0E38"/>
    <w:rsid w:val="00DF2FB3"/>
    <w:rsid w:val="00DF61F9"/>
    <w:rsid w:val="00E056FD"/>
    <w:rsid w:val="00E07AF0"/>
    <w:rsid w:val="00E13222"/>
    <w:rsid w:val="00E132BC"/>
    <w:rsid w:val="00E134AE"/>
    <w:rsid w:val="00E15736"/>
    <w:rsid w:val="00E16C08"/>
    <w:rsid w:val="00E17666"/>
    <w:rsid w:val="00E177CD"/>
    <w:rsid w:val="00E22CFC"/>
    <w:rsid w:val="00E25D0B"/>
    <w:rsid w:val="00E25E47"/>
    <w:rsid w:val="00E329CE"/>
    <w:rsid w:val="00E338DA"/>
    <w:rsid w:val="00E36698"/>
    <w:rsid w:val="00E42402"/>
    <w:rsid w:val="00E43499"/>
    <w:rsid w:val="00E45125"/>
    <w:rsid w:val="00E465B2"/>
    <w:rsid w:val="00E51A44"/>
    <w:rsid w:val="00E52656"/>
    <w:rsid w:val="00E534D8"/>
    <w:rsid w:val="00E57117"/>
    <w:rsid w:val="00E57901"/>
    <w:rsid w:val="00E605AD"/>
    <w:rsid w:val="00E60B87"/>
    <w:rsid w:val="00E663C5"/>
    <w:rsid w:val="00E66BB8"/>
    <w:rsid w:val="00E72396"/>
    <w:rsid w:val="00E75E69"/>
    <w:rsid w:val="00E77CE0"/>
    <w:rsid w:val="00E816DC"/>
    <w:rsid w:val="00E85171"/>
    <w:rsid w:val="00E90829"/>
    <w:rsid w:val="00E9570A"/>
    <w:rsid w:val="00E95F93"/>
    <w:rsid w:val="00EA0CC6"/>
    <w:rsid w:val="00EB0E93"/>
    <w:rsid w:val="00EC02AD"/>
    <w:rsid w:val="00EC0B5A"/>
    <w:rsid w:val="00EC15A4"/>
    <w:rsid w:val="00EC2D72"/>
    <w:rsid w:val="00ED1A11"/>
    <w:rsid w:val="00ED1EBB"/>
    <w:rsid w:val="00ED67A3"/>
    <w:rsid w:val="00ED682B"/>
    <w:rsid w:val="00EE03DC"/>
    <w:rsid w:val="00EE049F"/>
    <w:rsid w:val="00EE09DF"/>
    <w:rsid w:val="00EE7A35"/>
    <w:rsid w:val="00EF0B37"/>
    <w:rsid w:val="00F01A46"/>
    <w:rsid w:val="00F10C41"/>
    <w:rsid w:val="00F218A1"/>
    <w:rsid w:val="00F21A30"/>
    <w:rsid w:val="00F22325"/>
    <w:rsid w:val="00F22470"/>
    <w:rsid w:val="00F249FD"/>
    <w:rsid w:val="00F276BD"/>
    <w:rsid w:val="00F323D5"/>
    <w:rsid w:val="00F325C3"/>
    <w:rsid w:val="00F34FD2"/>
    <w:rsid w:val="00F3518C"/>
    <w:rsid w:val="00F40596"/>
    <w:rsid w:val="00F42C90"/>
    <w:rsid w:val="00F43BFB"/>
    <w:rsid w:val="00F50640"/>
    <w:rsid w:val="00F5138E"/>
    <w:rsid w:val="00F517DB"/>
    <w:rsid w:val="00F53538"/>
    <w:rsid w:val="00F55280"/>
    <w:rsid w:val="00F577F9"/>
    <w:rsid w:val="00F62F1C"/>
    <w:rsid w:val="00F64CF9"/>
    <w:rsid w:val="00F72607"/>
    <w:rsid w:val="00F72A5D"/>
    <w:rsid w:val="00F81057"/>
    <w:rsid w:val="00F8243C"/>
    <w:rsid w:val="00F82F9B"/>
    <w:rsid w:val="00F84B8D"/>
    <w:rsid w:val="00F86CCD"/>
    <w:rsid w:val="00F938D8"/>
    <w:rsid w:val="00F938DC"/>
    <w:rsid w:val="00F948BF"/>
    <w:rsid w:val="00FA1794"/>
    <w:rsid w:val="00FA3EB4"/>
    <w:rsid w:val="00FA469E"/>
    <w:rsid w:val="00FA5E15"/>
    <w:rsid w:val="00FB07B8"/>
    <w:rsid w:val="00FB2282"/>
    <w:rsid w:val="00FB3F0A"/>
    <w:rsid w:val="00FB68E3"/>
    <w:rsid w:val="00FB6B61"/>
    <w:rsid w:val="00FC00E1"/>
    <w:rsid w:val="00FC0921"/>
    <w:rsid w:val="00FC1C89"/>
    <w:rsid w:val="00FC2749"/>
    <w:rsid w:val="00FC79BD"/>
    <w:rsid w:val="00FD1B1D"/>
    <w:rsid w:val="00FD1FA2"/>
    <w:rsid w:val="00FD69DA"/>
    <w:rsid w:val="00FE0728"/>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547C54-A8E2-4844-A981-259210DAD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7C2B"/>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uiPriority w:val="9"/>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22"/>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19"/>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uiPriority w:val="2"/>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17"/>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uiPriority w:val="9"/>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7"/>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21"/>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yperlink" Target="http://dev.wingtip.com" TargetMode="External"/><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46.png"/><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providerhostedapp.wingtip.com"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yperlink" Target="http://dev.wingtip.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dev.wingtip.com"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styles" Target="styles.xml"/><Relationship Id="rId71"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3.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B00B5B84-FBDC-45A9-8B45-46291B6DA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10331</TotalTime>
  <Pages>1</Pages>
  <Words>4902</Words>
  <Characters>27942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32779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Ted Pattison</cp:lastModifiedBy>
  <cp:revision>39</cp:revision>
  <cp:lastPrinted>2009-08-12T17:30:00Z</cp:lastPrinted>
  <dcterms:created xsi:type="dcterms:W3CDTF">2012-10-18T16:45:00Z</dcterms:created>
  <dcterms:modified xsi:type="dcterms:W3CDTF">2014-06-02T04:18:00Z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