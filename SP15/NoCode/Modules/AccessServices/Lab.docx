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5199D021" w:rsidR="00EB1ADF" w:rsidRDefault="00B766FC" w:rsidP="0048025F">
      <w:pPr>
        <w:pStyle w:val="Heading2"/>
      </w:pPr>
      <w:r>
        <w:t xml:space="preserve">Building a Web App </w:t>
      </w:r>
      <w:r w:rsidR="002F6B30">
        <w:t>with Access Services 2013</w:t>
      </w:r>
    </w:p>
    <w:p w14:paraId="50B95CC2" w14:textId="77777777" w:rsidR="003A1097" w:rsidRPr="005C7841" w:rsidRDefault="003A1097" w:rsidP="003A1097">
      <w:pPr>
        <w:pStyle w:val="LabExerciseCallout"/>
      </w:pPr>
      <w:r w:rsidRPr="005C7841">
        <w:rPr>
          <w:b/>
        </w:rPr>
        <w:t>Lab Time</w:t>
      </w:r>
      <w:r w:rsidRPr="005C7841">
        <w:t xml:space="preserve">: </w:t>
      </w:r>
      <w:r>
        <w:t xml:space="preserve">90 </w:t>
      </w:r>
      <w:r w:rsidRPr="005C7841">
        <w:t>minutes</w:t>
      </w:r>
    </w:p>
    <w:p w14:paraId="722865E0" w14:textId="60890F7A" w:rsidR="003A1097" w:rsidRPr="005C7841" w:rsidRDefault="003A1097" w:rsidP="003A1097">
      <w:pPr>
        <w:pStyle w:val="LabExerciseCallout"/>
      </w:pPr>
      <w:r w:rsidRPr="005C7841">
        <w:rPr>
          <w:b/>
        </w:rPr>
        <w:t>Lab Folder</w:t>
      </w:r>
      <w:r w:rsidRPr="005C7841">
        <w:t xml:space="preserve">: </w:t>
      </w:r>
      <w:r>
        <w:t>C:\Student\Modules\</w:t>
      </w:r>
      <w:r w:rsidR="00AC750F">
        <w:t>AccessServices</w:t>
      </w:r>
      <w:r>
        <w:t>\Lab</w:t>
      </w:r>
    </w:p>
    <w:p w14:paraId="12D935B1" w14:textId="0BFFCA3C" w:rsidR="003A1097" w:rsidRDefault="003A1097" w:rsidP="003A1097">
      <w:pPr>
        <w:pStyle w:val="LabExerciseCallout"/>
      </w:pPr>
      <w:r w:rsidRPr="005C7841">
        <w:rPr>
          <w:b/>
        </w:rPr>
        <w:t>Lab Overview</w:t>
      </w:r>
      <w:r w:rsidRPr="005C7841">
        <w:t xml:space="preserve">: </w:t>
      </w:r>
      <w:r>
        <w:rPr>
          <w:rFonts w:cs="Arial"/>
          <w:lang w:val="en"/>
        </w:rPr>
        <w:t>In this lab you</w:t>
      </w:r>
      <w:r w:rsidR="00AC750F">
        <w:rPr>
          <w:rFonts w:cs="Arial"/>
          <w:lang w:val="en"/>
        </w:rPr>
        <w:t xml:space="preserve"> will create a lightweight order entry system for Wingtip Toys using Access Services.</w:t>
      </w:r>
    </w:p>
    <w:p w14:paraId="31ED8FC2" w14:textId="5054B9B0" w:rsidR="003A1097" w:rsidRDefault="003A1097" w:rsidP="003A1097">
      <w:pPr>
        <w:pStyle w:val="Heading3"/>
      </w:pPr>
      <w:r>
        <w:t xml:space="preserve">Exercise 1: </w:t>
      </w:r>
      <w:r w:rsidR="002F6B30">
        <w:t>Creating a Custom Web App with Access Services</w:t>
      </w:r>
    </w:p>
    <w:p w14:paraId="01B0D1C2" w14:textId="46BA4A50" w:rsidR="003A1097" w:rsidRDefault="00AC750F" w:rsidP="003A1097">
      <w:pPr>
        <w:pStyle w:val="LabExerciseLeadIn"/>
      </w:pPr>
      <w:r>
        <w:t>In this exercise you will create an Access Service Web Application that will enable users to enter orders for Wingtip Toys Products. In this exercise you will create a new “Custom web app” with Access 2013 and connect the app to the Wingtip Intranet. Adding this app to the Wingtip Intranet will enable other users to create and manage orders from SharePoint 2013.</w:t>
      </w:r>
    </w:p>
    <w:p w14:paraId="1520D1DF" w14:textId="77777777" w:rsidR="003A1097" w:rsidRDefault="003A1097" w:rsidP="003A1097">
      <w:pPr>
        <w:pStyle w:val="LabStepNumbered"/>
      </w:pPr>
      <w:r w:rsidRPr="00BC0CDD">
        <w:t xml:space="preserve">Login to the Student VM using the login </w:t>
      </w:r>
      <w:r w:rsidRPr="003A1097">
        <w:rPr>
          <w:b/>
        </w:rPr>
        <w:t>WINGTIP\Administrator</w:t>
      </w:r>
      <w:r w:rsidRPr="00BC0CDD">
        <w:t xml:space="preserve"> and the appropriate password.</w:t>
      </w:r>
    </w:p>
    <w:p w14:paraId="2720050C" w14:textId="77777777" w:rsidR="003A1097" w:rsidRPr="00BC0CDD" w:rsidRDefault="003A1097" w:rsidP="003A1097">
      <w:pPr>
        <w:pStyle w:val="LabStepNumberedLevel2"/>
      </w:pPr>
      <w:r w:rsidRPr="00BC0CDD">
        <w:t xml:space="preserve">If you’re using a local VM provided by the hosting training company, the password will be Password1. </w:t>
      </w:r>
    </w:p>
    <w:p w14:paraId="126E5735" w14:textId="77777777" w:rsidR="003A1097" w:rsidRDefault="003A1097" w:rsidP="003A1097">
      <w:pPr>
        <w:pStyle w:val="LabStepNumberedLevel2"/>
      </w:pPr>
      <w:r w:rsidRPr="00BC0CDD">
        <w:t>If your student VM is hosted by CloudShare, the password for the WINGTIP\Administrator account is going to be unique for each student, system-generated by CloudShare. Also note that the CloudShare VM configuration usually logs you into the VM automatically so you do not have to enter the user name and password.</w:t>
      </w:r>
    </w:p>
    <w:p w14:paraId="4B1566B0" w14:textId="236B475A" w:rsidR="001107B8" w:rsidRDefault="001107B8" w:rsidP="001107B8">
      <w:pPr>
        <w:pStyle w:val="LabStepNumbered"/>
      </w:pPr>
      <w:r>
        <w:t xml:space="preserve">From the Start Menu, launch </w:t>
      </w:r>
      <w:r w:rsidRPr="001107B8">
        <w:rPr>
          <w:b/>
        </w:rPr>
        <w:t>Access 2013</w:t>
      </w:r>
      <w:r>
        <w:t>.</w:t>
      </w:r>
    </w:p>
    <w:p w14:paraId="07F2B409" w14:textId="2CEE8643" w:rsidR="0013274C" w:rsidRDefault="00CB0355" w:rsidP="0013274C">
      <w:pPr>
        <w:pStyle w:val="LabStepNumbered"/>
      </w:pPr>
      <w:r>
        <w:t>Chose Custom web app from the menu of choices for new projects.</w:t>
      </w:r>
    </w:p>
    <w:p w14:paraId="7DB3AE72" w14:textId="2213AB4B" w:rsidR="00CB0355" w:rsidRDefault="00CB0355" w:rsidP="00632AD4">
      <w:pPr>
        <w:pStyle w:val="LabStepScreenshot"/>
      </w:pPr>
      <w:r w:rsidRPr="00CB0355">
        <w:rPr>
          <w:rStyle w:val="LabStepScreenshotFrame"/>
        </w:rPr>
        <w:drawing>
          <wp:inline distT="0" distB="0" distL="0" distR="0" wp14:anchorId="679F229A" wp14:editId="2B8DA4C2">
            <wp:extent cx="4029075" cy="2497280"/>
            <wp:effectExtent l="19050" t="19050" r="952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9275" cy="2509800"/>
                    </a:xfrm>
                    <a:prstGeom prst="rect">
                      <a:avLst/>
                    </a:prstGeom>
                    <a:noFill/>
                    <a:ln>
                      <a:solidFill>
                        <a:srgbClr val="1F497D"/>
                      </a:solidFill>
                    </a:ln>
                  </pic:spPr>
                </pic:pic>
              </a:graphicData>
            </a:graphic>
          </wp:inline>
        </w:drawing>
      </w:r>
    </w:p>
    <w:p w14:paraId="7AEC524D" w14:textId="77777777" w:rsidR="00CB0355" w:rsidRDefault="00CB0355" w:rsidP="001107B8">
      <w:pPr>
        <w:pStyle w:val="LabStepNumbered"/>
      </w:pPr>
      <w:r>
        <w:t>In the Custom web app dialog enter the following information:</w:t>
      </w:r>
    </w:p>
    <w:p w14:paraId="66C29D17" w14:textId="77777777" w:rsidR="00CB0355" w:rsidRDefault="00CB0355" w:rsidP="00CB0355">
      <w:pPr>
        <w:pStyle w:val="LabStepNumberedLevel2"/>
      </w:pPr>
      <w:r>
        <w:t xml:space="preserve">App Name: </w:t>
      </w:r>
      <w:r w:rsidRPr="00CB0355">
        <w:rPr>
          <w:b/>
        </w:rPr>
        <w:t>Wingtip Orders</w:t>
      </w:r>
      <w:r>
        <w:t xml:space="preserve"> </w:t>
      </w:r>
    </w:p>
    <w:p w14:paraId="783DE46C" w14:textId="00314C41" w:rsidR="00CB0355" w:rsidRDefault="00CB0355" w:rsidP="00CB0355">
      <w:pPr>
        <w:pStyle w:val="LabStepNumberedLevel2"/>
      </w:pPr>
      <w:r>
        <w:t xml:space="preserve">Web Location: </w:t>
      </w:r>
      <w:r w:rsidRPr="00CB0355">
        <w:rPr>
          <w:b/>
        </w:rPr>
        <w:t>http://intranet.wingtip.com</w:t>
      </w:r>
    </w:p>
    <w:p w14:paraId="57901430" w14:textId="7EA58149" w:rsidR="00CB0355" w:rsidRPr="00CB0355" w:rsidRDefault="00CB0355" w:rsidP="00632AD4">
      <w:pPr>
        <w:pStyle w:val="LabStepScreenshotLevel2"/>
        <w:rPr>
          <w:rStyle w:val="LabStepScreenshotFrame"/>
        </w:rPr>
      </w:pPr>
      <w:r w:rsidRPr="00CB0355">
        <w:rPr>
          <w:rStyle w:val="LabStepScreenshotFrame"/>
        </w:rPr>
        <w:lastRenderedPageBreak/>
        <w:drawing>
          <wp:inline distT="0" distB="0" distL="0" distR="0" wp14:anchorId="2E5DCC00" wp14:editId="77818FBF">
            <wp:extent cx="3686175" cy="2175775"/>
            <wp:effectExtent l="19050" t="1905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3112" cy="2185772"/>
                    </a:xfrm>
                    <a:prstGeom prst="rect">
                      <a:avLst/>
                    </a:prstGeom>
                    <a:noFill/>
                    <a:ln>
                      <a:solidFill>
                        <a:srgbClr val="1F497D"/>
                      </a:solidFill>
                    </a:ln>
                  </pic:spPr>
                </pic:pic>
              </a:graphicData>
            </a:graphic>
          </wp:inline>
        </w:drawing>
      </w:r>
    </w:p>
    <w:p w14:paraId="023FF0C3" w14:textId="2E710487" w:rsidR="00CB0355" w:rsidRDefault="00D5764A" w:rsidP="001107B8">
      <w:pPr>
        <w:pStyle w:val="LabStepNumbered"/>
      </w:pPr>
      <w:r>
        <w:t xml:space="preserve">Click </w:t>
      </w:r>
      <w:r w:rsidRPr="00D5764A">
        <w:rPr>
          <w:b/>
        </w:rPr>
        <w:t>Create</w:t>
      </w:r>
      <w:r>
        <w:t>.</w:t>
      </w:r>
    </w:p>
    <w:p w14:paraId="40C77480" w14:textId="3D5A73FC" w:rsidR="00D5764A" w:rsidRPr="00D5764A" w:rsidRDefault="00D5764A" w:rsidP="00D5764A">
      <w:pPr>
        <w:pStyle w:val="LabExerciseText"/>
      </w:pPr>
      <w:r>
        <w:t xml:space="preserve">At this point you should be left on the </w:t>
      </w:r>
      <w:r w:rsidRPr="00D5764A">
        <w:rPr>
          <w:b/>
        </w:rPr>
        <w:t>Add Tables</w:t>
      </w:r>
      <w:r>
        <w:t xml:space="preserve"> page of the </w:t>
      </w:r>
      <w:r w:rsidRPr="00D5764A">
        <w:rPr>
          <w:b/>
        </w:rPr>
        <w:t>Wingtip Orders</w:t>
      </w:r>
      <w:r>
        <w:t xml:space="preserve"> tab in Access 2013. The initial steps to create the Custom web app in Access Services created a database for your project in Microsoft SQL </w:t>
      </w:r>
      <w:r w:rsidR="00697C6B">
        <w:t xml:space="preserve">2012. In the next exercise you will add the tables </w:t>
      </w:r>
      <w:r w:rsidR="00A12D1F">
        <w:t>needed to track your orders.</w:t>
      </w:r>
    </w:p>
    <w:p w14:paraId="538D174C" w14:textId="7C79636A" w:rsidR="002F6B30" w:rsidRDefault="002F6B30" w:rsidP="002F6B30">
      <w:pPr>
        <w:pStyle w:val="Heading3"/>
      </w:pPr>
      <w:r>
        <w:t>Exercise 2: Creating Tables and Queries</w:t>
      </w:r>
    </w:p>
    <w:p w14:paraId="66C3AEDA" w14:textId="06D37D35" w:rsidR="002F6B30" w:rsidRDefault="00B94EAC" w:rsidP="002F6B30">
      <w:pPr>
        <w:pStyle w:val="LabExerciseLeadIn"/>
      </w:pPr>
      <w:r>
        <w:t>In this exercise you will add the tables and queries to the App to track orders for Wingtip Toys. In this exercise you will use Microsoft Access 2013 to provision the necessary Customers, Orders, Items and Inventory tables for the orders application.</w:t>
      </w:r>
    </w:p>
    <w:p w14:paraId="0C03BA7A" w14:textId="331671C5" w:rsidR="002F6B30" w:rsidRDefault="00193CE6" w:rsidP="002F6B30">
      <w:pPr>
        <w:pStyle w:val="LabStepNumbered"/>
        <w:numPr>
          <w:ilvl w:val="0"/>
          <w:numId w:val="43"/>
        </w:numPr>
      </w:pPr>
      <w:r>
        <w:t>In the search box on the Add Tables page in Access 2013 enter the word Orders and press enter.</w:t>
      </w:r>
    </w:p>
    <w:p w14:paraId="7F1755EC" w14:textId="47AD1483" w:rsidR="00193CE6" w:rsidRDefault="006735FE" w:rsidP="00151CC2">
      <w:pPr>
        <w:pStyle w:val="LabStepNumbered"/>
        <w:numPr>
          <w:ilvl w:val="0"/>
          <w:numId w:val="43"/>
        </w:numPr>
      </w:pPr>
      <w:r>
        <w:t xml:space="preserve">From the results list choose </w:t>
      </w:r>
      <w:r w:rsidRPr="006735FE">
        <w:rPr>
          <w:b/>
        </w:rPr>
        <w:t>Orders</w:t>
      </w:r>
      <w:r>
        <w:t xml:space="preserve"> and let Access build the associated tables.</w:t>
      </w:r>
    </w:p>
    <w:p w14:paraId="44F9B7EE" w14:textId="6574AC31" w:rsidR="006735FE" w:rsidRPr="006735FE" w:rsidRDefault="006735FE" w:rsidP="00632AD4">
      <w:pPr>
        <w:pStyle w:val="LabStepScreenshot"/>
        <w:rPr>
          <w:rStyle w:val="LabStepScreenshotFrame"/>
        </w:rPr>
      </w:pPr>
      <w:r w:rsidRPr="006735FE">
        <w:rPr>
          <w:rStyle w:val="LabStepScreenshotFrame"/>
        </w:rPr>
        <w:drawing>
          <wp:inline distT="0" distB="0" distL="0" distR="0" wp14:anchorId="47FEAF96" wp14:editId="1E66F3AA">
            <wp:extent cx="3562184" cy="3833221"/>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2547" cy="3865894"/>
                    </a:xfrm>
                    <a:prstGeom prst="rect">
                      <a:avLst/>
                    </a:prstGeom>
                    <a:noFill/>
                    <a:ln>
                      <a:solidFill>
                        <a:srgbClr val="1F497D"/>
                      </a:solidFill>
                    </a:ln>
                  </pic:spPr>
                </pic:pic>
              </a:graphicData>
            </a:graphic>
          </wp:inline>
        </w:drawing>
      </w:r>
    </w:p>
    <w:p w14:paraId="55F8CDBD" w14:textId="1CF3BB2C" w:rsidR="006735FE" w:rsidRDefault="000204AA" w:rsidP="00151CC2">
      <w:pPr>
        <w:pStyle w:val="LabStepNumbered"/>
        <w:numPr>
          <w:ilvl w:val="0"/>
          <w:numId w:val="43"/>
        </w:numPr>
      </w:pPr>
      <w:r>
        <w:lastRenderedPageBreak/>
        <w:t>Once the tables have been created you can browse the results and the default views by selecting the tables on the tabs to the left of the design surface.</w:t>
      </w:r>
    </w:p>
    <w:p w14:paraId="6061B6C5" w14:textId="721843DC" w:rsidR="000204AA" w:rsidRDefault="000204AA" w:rsidP="00632AD4">
      <w:pPr>
        <w:pStyle w:val="LabStepScreenshot"/>
      </w:pPr>
      <w:r w:rsidRPr="00632AD4">
        <w:rPr>
          <w:rStyle w:val="LabStepScreenshotFrame"/>
          <w:bdr w:val="none" w:sz="0" w:space="0" w:color="auto"/>
        </w:rPr>
        <w:drawing>
          <wp:inline distT="0" distB="0" distL="0" distR="0" wp14:anchorId="27F04F20" wp14:editId="09438655">
            <wp:extent cx="3428380" cy="2771775"/>
            <wp:effectExtent l="19050" t="19050" r="196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7100" cy="2778825"/>
                    </a:xfrm>
                    <a:prstGeom prst="rect">
                      <a:avLst/>
                    </a:prstGeom>
                    <a:noFill/>
                    <a:ln>
                      <a:solidFill>
                        <a:srgbClr val="1F497D"/>
                      </a:solidFill>
                    </a:ln>
                  </pic:spPr>
                </pic:pic>
              </a:graphicData>
            </a:graphic>
          </wp:inline>
        </w:drawing>
      </w:r>
    </w:p>
    <w:p w14:paraId="4A4D9256" w14:textId="751CE291" w:rsidR="000204AA" w:rsidRDefault="000204AA" w:rsidP="00151CC2">
      <w:pPr>
        <w:pStyle w:val="LabStepNumbered"/>
        <w:numPr>
          <w:ilvl w:val="0"/>
          <w:numId w:val="43"/>
        </w:numPr>
      </w:pPr>
      <w:r>
        <w:t xml:space="preserve">You can view every object that was created for you by Access 2013 in the Navigation Pane. In the ribbon click </w:t>
      </w:r>
      <w:r w:rsidRPr="000204AA">
        <w:rPr>
          <w:b/>
        </w:rPr>
        <w:t>Navigation Pane</w:t>
      </w:r>
      <w:r>
        <w:t>. This will show the All Access Objects navigation pane and help when you need to search for an object.</w:t>
      </w:r>
    </w:p>
    <w:p w14:paraId="702CC84A" w14:textId="3CAB1E30" w:rsidR="000204AA" w:rsidRDefault="000204AA" w:rsidP="00632AD4">
      <w:pPr>
        <w:pStyle w:val="LabStepScreenshot"/>
      </w:pPr>
      <w:r w:rsidRPr="000204AA">
        <w:rPr>
          <w:rStyle w:val="LabStepScreenshotFrame"/>
        </w:rPr>
        <w:drawing>
          <wp:inline distT="0" distB="0" distL="0" distR="0" wp14:anchorId="0BB1F82C" wp14:editId="6C4F23EB">
            <wp:extent cx="2135675" cy="3733800"/>
            <wp:effectExtent l="19050" t="19050" r="1714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4857" cy="3749852"/>
                    </a:xfrm>
                    <a:prstGeom prst="rect">
                      <a:avLst/>
                    </a:prstGeom>
                    <a:noFill/>
                    <a:ln>
                      <a:solidFill>
                        <a:srgbClr val="1F497D"/>
                      </a:solidFill>
                    </a:ln>
                  </pic:spPr>
                </pic:pic>
              </a:graphicData>
            </a:graphic>
          </wp:inline>
        </w:drawing>
      </w:r>
    </w:p>
    <w:p w14:paraId="753E6105" w14:textId="14081490" w:rsidR="000204AA" w:rsidRDefault="00D86493" w:rsidP="00151CC2">
      <w:pPr>
        <w:pStyle w:val="LabStepNumbered"/>
        <w:numPr>
          <w:ilvl w:val="0"/>
          <w:numId w:val="43"/>
        </w:numPr>
      </w:pPr>
      <w:r>
        <w:t xml:space="preserve">Click </w:t>
      </w:r>
      <w:r w:rsidRPr="00D86493">
        <w:rPr>
          <w:b/>
        </w:rPr>
        <w:t>Save</w:t>
      </w:r>
      <w:r>
        <w:t xml:space="preserve"> and then </w:t>
      </w:r>
      <w:r w:rsidRPr="00D86493">
        <w:rPr>
          <w:b/>
        </w:rPr>
        <w:t>Launch App</w:t>
      </w:r>
      <w:r>
        <w:t>. A browser should open to the Orders Page of the App. There is no data in the App yet, but you should be able to browse around the App and see how sophisticated this app is even though it only took you a minute to build it.</w:t>
      </w:r>
    </w:p>
    <w:p w14:paraId="723561DF" w14:textId="2EE97812" w:rsidR="0022472C" w:rsidRDefault="0022472C" w:rsidP="00151CC2">
      <w:pPr>
        <w:pStyle w:val="LabStepNumbered"/>
        <w:numPr>
          <w:ilvl w:val="0"/>
          <w:numId w:val="43"/>
        </w:numPr>
      </w:pPr>
      <w:r>
        <w:t>Working with data driven apps is easier if you have data, so take a moment and add a few records to the following tables:</w:t>
      </w:r>
    </w:p>
    <w:tbl>
      <w:tblPr>
        <w:tblStyle w:val="TableGrid"/>
        <w:tblW w:w="0" w:type="auto"/>
        <w:tblInd w:w="360" w:type="dxa"/>
        <w:tblLook w:val="04A0" w:firstRow="1" w:lastRow="0" w:firstColumn="1" w:lastColumn="0" w:noHBand="0" w:noVBand="1"/>
      </w:tblPr>
      <w:tblGrid>
        <w:gridCol w:w="1458"/>
        <w:gridCol w:w="1530"/>
        <w:gridCol w:w="2354"/>
        <w:gridCol w:w="1766"/>
        <w:gridCol w:w="1772"/>
        <w:gridCol w:w="1776"/>
      </w:tblGrid>
      <w:tr w:rsidR="0022472C" w14:paraId="1416BEC8" w14:textId="77777777" w:rsidTr="0022472C">
        <w:trPr>
          <w:cantSplit/>
        </w:trPr>
        <w:tc>
          <w:tcPr>
            <w:tcW w:w="10656" w:type="dxa"/>
            <w:gridSpan w:val="6"/>
            <w:shd w:val="clear" w:color="auto" w:fill="EEECE1" w:themeFill="background2"/>
          </w:tcPr>
          <w:p w14:paraId="55B1765D" w14:textId="077206C6" w:rsidR="0022472C" w:rsidRPr="009D2DBC" w:rsidRDefault="0022472C" w:rsidP="009D2DBC">
            <w:pPr>
              <w:rPr>
                <w:b/>
              </w:rPr>
            </w:pPr>
            <w:r w:rsidRPr="009D2DBC">
              <w:rPr>
                <w:b/>
              </w:rPr>
              <w:lastRenderedPageBreak/>
              <w:t>Customers</w:t>
            </w:r>
          </w:p>
        </w:tc>
      </w:tr>
      <w:tr w:rsidR="0022472C" w14:paraId="365FB32F" w14:textId="77777777" w:rsidTr="009D2DBC">
        <w:trPr>
          <w:cantSplit/>
        </w:trPr>
        <w:tc>
          <w:tcPr>
            <w:tcW w:w="1458" w:type="dxa"/>
            <w:shd w:val="clear" w:color="auto" w:fill="EEECE1" w:themeFill="background2"/>
          </w:tcPr>
          <w:p w14:paraId="0D0907F2" w14:textId="595D9C00" w:rsidR="0022472C" w:rsidRDefault="0022472C" w:rsidP="009D2DBC">
            <w:r>
              <w:t>First Name</w:t>
            </w:r>
          </w:p>
        </w:tc>
        <w:tc>
          <w:tcPr>
            <w:tcW w:w="1530" w:type="dxa"/>
            <w:shd w:val="clear" w:color="auto" w:fill="EEECE1" w:themeFill="background2"/>
          </w:tcPr>
          <w:p w14:paraId="2E82791A" w14:textId="7736998B" w:rsidR="0022472C" w:rsidRDefault="0022472C" w:rsidP="009D2DBC">
            <w:r>
              <w:t>Last Name</w:t>
            </w:r>
          </w:p>
        </w:tc>
        <w:tc>
          <w:tcPr>
            <w:tcW w:w="2354" w:type="dxa"/>
            <w:shd w:val="clear" w:color="auto" w:fill="EEECE1" w:themeFill="background2"/>
          </w:tcPr>
          <w:p w14:paraId="5E6C9809" w14:textId="04AD58C5" w:rsidR="0022472C" w:rsidRDefault="0022472C" w:rsidP="009D2DBC">
            <w:r>
              <w:t>Company</w:t>
            </w:r>
          </w:p>
        </w:tc>
        <w:tc>
          <w:tcPr>
            <w:tcW w:w="1766" w:type="dxa"/>
            <w:shd w:val="clear" w:color="auto" w:fill="EEECE1" w:themeFill="background2"/>
          </w:tcPr>
          <w:p w14:paraId="071176F3" w14:textId="09332701" w:rsidR="0022472C" w:rsidRDefault="0022472C" w:rsidP="009D2DBC">
            <w:r>
              <w:t>City</w:t>
            </w:r>
          </w:p>
        </w:tc>
        <w:tc>
          <w:tcPr>
            <w:tcW w:w="1772" w:type="dxa"/>
            <w:shd w:val="clear" w:color="auto" w:fill="EEECE1" w:themeFill="background2"/>
          </w:tcPr>
          <w:p w14:paraId="440D0E69" w14:textId="0A6C1600" w:rsidR="0022472C" w:rsidRDefault="0022472C" w:rsidP="009D2DBC">
            <w:r>
              <w:t>State</w:t>
            </w:r>
          </w:p>
        </w:tc>
        <w:tc>
          <w:tcPr>
            <w:tcW w:w="1776" w:type="dxa"/>
            <w:shd w:val="clear" w:color="auto" w:fill="EEECE1" w:themeFill="background2"/>
          </w:tcPr>
          <w:p w14:paraId="43EEAC95" w14:textId="6F94C029" w:rsidR="0022472C" w:rsidRDefault="0022472C" w:rsidP="009D2DBC">
            <w:r>
              <w:t>Group</w:t>
            </w:r>
          </w:p>
        </w:tc>
      </w:tr>
      <w:tr w:rsidR="0022472C" w14:paraId="76519012" w14:textId="77777777" w:rsidTr="009D2DBC">
        <w:trPr>
          <w:cantSplit/>
        </w:trPr>
        <w:tc>
          <w:tcPr>
            <w:tcW w:w="1458" w:type="dxa"/>
          </w:tcPr>
          <w:p w14:paraId="1069F0DD" w14:textId="00CBE0F8" w:rsidR="0022472C" w:rsidRDefault="0022472C" w:rsidP="009D2DBC">
            <w:r w:rsidRPr="0071125B">
              <w:t>Bill</w:t>
            </w:r>
          </w:p>
        </w:tc>
        <w:tc>
          <w:tcPr>
            <w:tcW w:w="1530" w:type="dxa"/>
          </w:tcPr>
          <w:p w14:paraId="4B49F925" w14:textId="288228BE" w:rsidR="0022472C" w:rsidRDefault="0022472C" w:rsidP="009D2DBC">
            <w:r w:rsidRPr="0071125B">
              <w:t>Gates</w:t>
            </w:r>
          </w:p>
        </w:tc>
        <w:tc>
          <w:tcPr>
            <w:tcW w:w="2354" w:type="dxa"/>
          </w:tcPr>
          <w:p w14:paraId="6FE7D662" w14:textId="2461BFAB" w:rsidR="0022472C" w:rsidRDefault="0022472C" w:rsidP="009D2DBC">
            <w:r w:rsidRPr="0071125B">
              <w:t>Microsoft</w:t>
            </w:r>
          </w:p>
        </w:tc>
        <w:tc>
          <w:tcPr>
            <w:tcW w:w="1766" w:type="dxa"/>
          </w:tcPr>
          <w:p w14:paraId="2C18548E" w14:textId="356083BC" w:rsidR="0022472C" w:rsidRDefault="0022472C" w:rsidP="009D2DBC">
            <w:r w:rsidRPr="004E5482">
              <w:t>Seattle</w:t>
            </w:r>
          </w:p>
        </w:tc>
        <w:tc>
          <w:tcPr>
            <w:tcW w:w="1772" w:type="dxa"/>
          </w:tcPr>
          <w:p w14:paraId="3C70953E" w14:textId="52AA9199" w:rsidR="0022472C" w:rsidRDefault="0022472C" w:rsidP="009D2DBC">
            <w:r w:rsidRPr="004E5482">
              <w:t>WA</w:t>
            </w:r>
          </w:p>
        </w:tc>
        <w:tc>
          <w:tcPr>
            <w:tcW w:w="1776" w:type="dxa"/>
          </w:tcPr>
          <w:p w14:paraId="461A3434" w14:textId="6FF11A96" w:rsidR="0022472C" w:rsidRDefault="0022472C" w:rsidP="009D2DBC">
            <w:r w:rsidRPr="00A60CEE">
              <w:t>Business</w:t>
            </w:r>
          </w:p>
        </w:tc>
      </w:tr>
      <w:tr w:rsidR="0022472C" w14:paraId="44524C36" w14:textId="77777777" w:rsidTr="009D2DBC">
        <w:trPr>
          <w:cantSplit/>
        </w:trPr>
        <w:tc>
          <w:tcPr>
            <w:tcW w:w="1458" w:type="dxa"/>
          </w:tcPr>
          <w:p w14:paraId="3210F2EF" w14:textId="5502BC67" w:rsidR="0022472C" w:rsidRDefault="0022472C" w:rsidP="009D2DBC">
            <w:r w:rsidRPr="0071125B">
              <w:t>Matthew</w:t>
            </w:r>
          </w:p>
        </w:tc>
        <w:tc>
          <w:tcPr>
            <w:tcW w:w="1530" w:type="dxa"/>
          </w:tcPr>
          <w:p w14:paraId="4F447FFC" w14:textId="6502A33B" w:rsidR="0022472C" w:rsidRDefault="0022472C" w:rsidP="009D2DBC">
            <w:r w:rsidRPr="0071125B">
              <w:t>McDermott</w:t>
            </w:r>
          </w:p>
        </w:tc>
        <w:tc>
          <w:tcPr>
            <w:tcW w:w="2354" w:type="dxa"/>
          </w:tcPr>
          <w:p w14:paraId="11EEB320" w14:textId="313CEE7E" w:rsidR="0022472C" w:rsidRDefault="0022472C" w:rsidP="009D2DBC">
            <w:r w:rsidRPr="0071125B">
              <w:t>Aptillon</w:t>
            </w:r>
          </w:p>
        </w:tc>
        <w:tc>
          <w:tcPr>
            <w:tcW w:w="1766" w:type="dxa"/>
          </w:tcPr>
          <w:p w14:paraId="0D5A9E88" w14:textId="74A06D4D" w:rsidR="0022472C" w:rsidRDefault="0022472C" w:rsidP="009D2DBC">
            <w:r w:rsidRPr="004E5482">
              <w:t>Austin</w:t>
            </w:r>
          </w:p>
        </w:tc>
        <w:tc>
          <w:tcPr>
            <w:tcW w:w="1772" w:type="dxa"/>
          </w:tcPr>
          <w:p w14:paraId="68807AF4" w14:textId="498E1131" w:rsidR="0022472C" w:rsidRDefault="0022472C" w:rsidP="009D2DBC">
            <w:r w:rsidRPr="004E5482">
              <w:t>TX</w:t>
            </w:r>
          </w:p>
        </w:tc>
        <w:tc>
          <w:tcPr>
            <w:tcW w:w="1776" w:type="dxa"/>
          </w:tcPr>
          <w:p w14:paraId="23F9E1A5" w14:textId="0F95EFB2" w:rsidR="0022472C" w:rsidRDefault="0022472C" w:rsidP="009D2DBC">
            <w:r w:rsidRPr="00A60CEE">
              <w:t>Family</w:t>
            </w:r>
          </w:p>
        </w:tc>
      </w:tr>
      <w:tr w:rsidR="0022472C" w14:paraId="64E25181" w14:textId="77777777" w:rsidTr="009D2DBC">
        <w:trPr>
          <w:cantSplit/>
        </w:trPr>
        <w:tc>
          <w:tcPr>
            <w:tcW w:w="1458" w:type="dxa"/>
          </w:tcPr>
          <w:p w14:paraId="24428238" w14:textId="09962C5F" w:rsidR="0022472C" w:rsidRDefault="0022472C" w:rsidP="009D2DBC">
            <w:r w:rsidRPr="0071125B">
              <w:t>Ted</w:t>
            </w:r>
          </w:p>
        </w:tc>
        <w:tc>
          <w:tcPr>
            <w:tcW w:w="1530" w:type="dxa"/>
          </w:tcPr>
          <w:p w14:paraId="268A6694" w14:textId="6130EEC2" w:rsidR="0022472C" w:rsidRDefault="0022472C" w:rsidP="009D2DBC">
            <w:r w:rsidRPr="0071125B">
              <w:t>Pattison</w:t>
            </w:r>
          </w:p>
        </w:tc>
        <w:tc>
          <w:tcPr>
            <w:tcW w:w="2354" w:type="dxa"/>
          </w:tcPr>
          <w:p w14:paraId="268DF324" w14:textId="2D4475CC" w:rsidR="0022472C" w:rsidRDefault="0022472C" w:rsidP="009D2DBC">
            <w:r w:rsidRPr="0071125B">
              <w:t>Critical Path Training</w:t>
            </w:r>
          </w:p>
        </w:tc>
        <w:tc>
          <w:tcPr>
            <w:tcW w:w="1766" w:type="dxa"/>
          </w:tcPr>
          <w:p w14:paraId="2EB56879" w14:textId="6A366621" w:rsidR="0022472C" w:rsidRDefault="0022472C" w:rsidP="009D2DBC">
            <w:r w:rsidRPr="004E5482">
              <w:t>Tampa</w:t>
            </w:r>
          </w:p>
        </w:tc>
        <w:tc>
          <w:tcPr>
            <w:tcW w:w="1772" w:type="dxa"/>
          </w:tcPr>
          <w:p w14:paraId="0075ACDF" w14:textId="43F8FE51" w:rsidR="0022472C" w:rsidRDefault="0022472C" w:rsidP="009D2DBC">
            <w:r w:rsidRPr="004E5482">
              <w:t>FL</w:t>
            </w:r>
          </w:p>
        </w:tc>
        <w:tc>
          <w:tcPr>
            <w:tcW w:w="1776" w:type="dxa"/>
          </w:tcPr>
          <w:p w14:paraId="3D75A25B" w14:textId="0619353E" w:rsidR="0022472C" w:rsidRDefault="0022472C" w:rsidP="009D2DBC">
            <w:r w:rsidRPr="00A60CEE">
              <w:t>Business</w:t>
            </w:r>
          </w:p>
        </w:tc>
      </w:tr>
    </w:tbl>
    <w:p w14:paraId="15262DCF" w14:textId="77777777" w:rsidR="009D2DBC" w:rsidRDefault="009D2DBC" w:rsidP="0022472C">
      <w:pPr>
        <w:pStyle w:val="LabStepNumbered"/>
        <w:numPr>
          <w:ilvl w:val="0"/>
          <w:numId w:val="0"/>
        </w:numPr>
        <w:ind w:left="360"/>
      </w:pPr>
    </w:p>
    <w:p w14:paraId="74D539C7" w14:textId="07274FF3" w:rsidR="00193CE6" w:rsidRPr="00BC0CDD" w:rsidRDefault="00C33F14" w:rsidP="00C33F14">
      <w:pPr>
        <w:pStyle w:val="LabExerciseLeadIn"/>
      </w:pPr>
      <w:r>
        <w:t>You have just created a stand-alone App in Access Services. This app is entirely contained within a single SQL Server Database and has no connection to the data from previous labs in class. While this may be a viable option for some solutions, it is not enough for us at Wingtip Toys. In our environment the real product numbers are maintained in SharePoint and need to be used in the Access App for validation. In the next steps you will create a data connection to the SharePoint Products list and then use that lookup to validate the correct Part Number and Image.</w:t>
      </w:r>
    </w:p>
    <w:p w14:paraId="5F20E1B1" w14:textId="55812F6B" w:rsidR="00FE49D2" w:rsidRDefault="00FE49D2" w:rsidP="002F6B30">
      <w:pPr>
        <w:pStyle w:val="Heading3"/>
      </w:pPr>
      <w:r>
        <w:t>Exercise 3: Connecting to SharePoint Lists</w:t>
      </w:r>
    </w:p>
    <w:p w14:paraId="4766F30F" w14:textId="7E24F871" w:rsidR="00FE49D2" w:rsidRDefault="00FE49D2" w:rsidP="00FE49D2">
      <w:pPr>
        <w:pStyle w:val="LabExerciseLeadIn"/>
      </w:pPr>
      <w:r>
        <w:t xml:space="preserve">In this exercise you will </w:t>
      </w:r>
      <w:r w:rsidR="00C33F14">
        <w:t>create a lookup to a SharePoint list of Products that you created in previous labs.</w:t>
      </w:r>
      <w:r w:rsidR="00A12D1F">
        <w:t xml:space="preserve"> This lookup will ensure that only valid Product ID numbers are entered in the Product Inventory Table of the App.</w:t>
      </w:r>
    </w:p>
    <w:p w14:paraId="5805103C" w14:textId="68DC3059" w:rsidR="00FE49D2" w:rsidRDefault="00C33F14" w:rsidP="00FE49D2">
      <w:pPr>
        <w:pStyle w:val="LabStepNumbered"/>
      </w:pPr>
      <w:r>
        <w:t xml:space="preserve">Return to Access 2013 and the Wingtip Orders tab. From the ribbon click </w:t>
      </w:r>
      <w:r w:rsidRPr="00C33F14">
        <w:rPr>
          <w:b/>
        </w:rPr>
        <w:t>Create | Table</w:t>
      </w:r>
      <w:r>
        <w:t>.</w:t>
      </w:r>
    </w:p>
    <w:p w14:paraId="745EAE45" w14:textId="1EE99CF8" w:rsidR="00924C90" w:rsidRDefault="00924C90" w:rsidP="00632AD4">
      <w:pPr>
        <w:pStyle w:val="LabStepScreenshot"/>
      </w:pPr>
      <w:r w:rsidRPr="00924C90">
        <w:rPr>
          <w:rStyle w:val="LabStepScreenshotFrame"/>
        </w:rPr>
        <w:drawing>
          <wp:inline distT="0" distB="0" distL="0" distR="0" wp14:anchorId="0337871A" wp14:editId="501E1CF2">
            <wp:extent cx="3047619" cy="1761905"/>
            <wp:effectExtent l="19050" t="19050" r="1968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7619" cy="1761905"/>
                    </a:xfrm>
                    <a:prstGeom prst="rect">
                      <a:avLst/>
                    </a:prstGeom>
                    <a:noFill/>
                    <a:ln>
                      <a:solidFill>
                        <a:srgbClr val="1F497D"/>
                      </a:solidFill>
                    </a:ln>
                  </pic:spPr>
                </pic:pic>
              </a:graphicData>
            </a:graphic>
          </wp:inline>
        </w:drawing>
      </w:r>
    </w:p>
    <w:p w14:paraId="6237A8F0" w14:textId="183CBBC2" w:rsidR="00C33F14" w:rsidRDefault="00924C90" w:rsidP="00FE49D2">
      <w:pPr>
        <w:pStyle w:val="LabStepNumbered"/>
      </w:pPr>
      <w:r>
        <w:t>On the Add Tables page choose SharePoint List from the data sources at the bottom of the page.</w:t>
      </w:r>
    </w:p>
    <w:p w14:paraId="4116C3FB" w14:textId="10C391FD" w:rsidR="00924C90" w:rsidRDefault="00924C90" w:rsidP="00632AD4">
      <w:pPr>
        <w:pStyle w:val="LabStepScreenshot"/>
      </w:pPr>
      <w:r w:rsidRPr="00924C90">
        <w:rPr>
          <w:rStyle w:val="LabStepScreenshotFrame"/>
        </w:rPr>
        <w:drawing>
          <wp:inline distT="0" distB="0" distL="0" distR="0" wp14:anchorId="39C45267" wp14:editId="20798502">
            <wp:extent cx="4523809" cy="1685714"/>
            <wp:effectExtent l="19050" t="19050" r="1016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809" cy="1685714"/>
                    </a:xfrm>
                    <a:prstGeom prst="rect">
                      <a:avLst/>
                    </a:prstGeom>
                    <a:noFill/>
                    <a:ln>
                      <a:solidFill>
                        <a:srgbClr val="1F497D"/>
                      </a:solidFill>
                    </a:ln>
                  </pic:spPr>
                </pic:pic>
              </a:graphicData>
            </a:graphic>
          </wp:inline>
        </w:drawing>
      </w:r>
    </w:p>
    <w:p w14:paraId="23DAB41F" w14:textId="559EDEA7" w:rsidR="00924C90" w:rsidRDefault="00A12D1F" w:rsidP="00FE49D2">
      <w:pPr>
        <w:pStyle w:val="LabStepNumbered"/>
      </w:pPr>
      <w:r>
        <w:t xml:space="preserve">In the Get External Data dialog enter the address </w:t>
      </w:r>
      <w:r w:rsidRPr="00E62771">
        <w:rPr>
          <w:b/>
        </w:rPr>
        <w:t>http://intranet.wingtip.com</w:t>
      </w:r>
      <w:r>
        <w:t xml:space="preserve">. Select </w:t>
      </w:r>
      <w:r w:rsidRPr="00E62771">
        <w:rPr>
          <w:b/>
        </w:rPr>
        <w:t>Link to the data source by creating a linked table</w:t>
      </w:r>
      <w:r>
        <w:t>.</w:t>
      </w:r>
      <w:r w:rsidR="00E62771">
        <w:t xml:space="preserve"> Click </w:t>
      </w:r>
      <w:r w:rsidR="00E62771" w:rsidRPr="00E62771">
        <w:rPr>
          <w:b/>
        </w:rPr>
        <w:t>Next</w:t>
      </w:r>
      <w:r w:rsidR="00E62771">
        <w:t>.</w:t>
      </w:r>
    </w:p>
    <w:p w14:paraId="53D0F793" w14:textId="5B48339A" w:rsidR="00A12D1F" w:rsidRDefault="00A12D1F" w:rsidP="00632AD4">
      <w:pPr>
        <w:pStyle w:val="LabStepScreenshot"/>
      </w:pPr>
      <w:r w:rsidRPr="00944278">
        <w:rPr>
          <w:rStyle w:val="LabStepScreenshotFrame"/>
        </w:rPr>
        <w:lastRenderedPageBreak/>
        <w:drawing>
          <wp:inline distT="0" distB="0" distL="0" distR="0" wp14:anchorId="7BF072FC" wp14:editId="7DE772B5">
            <wp:extent cx="3990613" cy="2926080"/>
            <wp:effectExtent l="19050" t="19050" r="1016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715" cy="2929821"/>
                    </a:xfrm>
                    <a:prstGeom prst="rect">
                      <a:avLst/>
                    </a:prstGeom>
                    <a:noFill/>
                    <a:ln>
                      <a:solidFill>
                        <a:srgbClr val="1F497D"/>
                      </a:solidFill>
                    </a:ln>
                  </pic:spPr>
                </pic:pic>
              </a:graphicData>
            </a:graphic>
          </wp:inline>
        </w:drawing>
      </w:r>
    </w:p>
    <w:p w14:paraId="6B5C0B12" w14:textId="2458EEF1" w:rsidR="00A12D1F" w:rsidRDefault="00944278" w:rsidP="00FE49D2">
      <w:pPr>
        <w:pStyle w:val="LabStepNumbered"/>
      </w:pPr>
      <w:r>
        <w:t xml:space="preserve">Choose the </w:t>
      </w:r>
      <w:r w:rsidRPr="00944278">
        <w:rPr>
          <w:b/>
        </w:rPr>
        <w:t>Products</w:t>
      </w:r>
      <w:r>
        <w:t xml:space="preserve"> list and click </w:t>
      </w:r>
      <w:r w:rsidRPr="00944278">
        <w:rPr>
          <w:b/>
        </w:rPr>
        <w:t>OK</w:t>
      </w:r>
      <w:r>
        <w:t>.</w:t>
      </w:r>
    </w:p>
    <w:p w14:paraId="02D36587" w14:textId="7B6B7ECD" w:rsidR="00944278" w:rsidRDefault="003740A7" w:rsidP="00632AD4">
      <w:pPr>
        <w:pStyle w:val="LabStepScreenshot"/>
      </w:pPr>
      <w:r w:rsidRPr="003740A7">
        <w:rPr>
          <w:rStyle w:val="LabStepScreenshotFrame"/>
        </w:rPr>
        <w:drawing>
          <wp:inline distT="0" distB="0" distL="0" distR="0" wp14:anchorId="65EC6A98" wp14:editId="15F7819F">
            <wp:extent cx="4047744" cy="2967971"/>
            <wp:effectExtent l="19050" t="19050" r="1016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2026" cy="2978443"/>
                    </a:xfrm>
                    <a:prstGeom prst="rect">
                      <a:avLst/>
                    </a:prstGeom>
                    <a:noFill/>
                    <a:ln>
                      <a:solidFill>
                        <a:srgbClr val="1F497D"/>
                      </a:solidFill>
                    </a:ln>
                  </pic:spPr>
                </pic:pic>
              </a:graphicData>
            </a:graphic>
          </wp:inline>
        </w:drawing>
      </w:r>
    </w:p>
    <w:p w14:paraId="1A89679F" w14:textId="28E12FCD" w:rsidR="00944278" w:rsidRDefault="003740A7" w:rsidP="00FE49D2">
      <w:pPr>
        <w:pStyle w:val="LabStepNumbered"/>
      </w:pPr>
      <w:r>
        <w:t xml:space="preserve">In the Authorization dialog click </w:t>
      </w:r>
      <w:r w:rsidRPr="003740A7">
        <w:rPr>
          <w:b/>
        </w:rPr>
        <w:t>Trust It</w:t>
      </w:r>
      <w:r>
        <w:t>.</w:t>
      </w:r>
    </w:p>
    <w:p w14:paraId="234D23DB" w14:textId="504C8EE6" w:rsidR="000F48B2" w:rsidRDefault="000F48B2" w:rsidP="00632AD4">
      <w:pPr>
        <w:pStyle w:val="LabStepScreenshot"/>
      </w:pPr>
      <w:r w:rsidRPr="000F48B2">
        <w:rPr>
          <w:rStyle w:val="LabStepScreenshotFrame"/>
        </w:rPr>
        <w:lastRenderedPageBreak/>
        <w:drawing>
          <wp:inline distT="0" distB="0" distL="0" distR="0" wp14:anchorId="2412E79F" wp14:editId="67A550AF">
            <wp:extent cx="4059936" cy="2976911"/>
            <wp:effectExtent l="19050" t="19050" r="1714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9377" cy="2983833"/>
                    </a:xfrm>
                    <a:prstGeom prst="rect">
                      <a:avLst/>
                    </a:prstGeom>
                    <a:noFill/>
                    <a:ln>
                      <a:solidFill>
                        <a:srgbClr val="1F497D"/>
                      </a:solidFill>
                    </a:ln>
                  </pic:spPr>
                </pic:pic>
              </a:graphicData>
            </a:graphic>
          </wp:inline>
        </w:drawing>
      </w:r>
    </w:p>
    <w:p w14:paraId="2E64B764" w14:textId="4DB3A5EB" w:rsidR="00C33F14" w:rsidRDefault="0060438C" w:rsidP="00FE49D2">
      <w:pPr>
        <w:pStyle w:val="LabStepNumbered"/>
      </w:pPr>
      <w:r>
        <w:t xml:space="preserve">When the process completes you should now have a new table called </w:t>
      </w:r>
      <w:r w:rsidRPr="0060438C">
        <w:rPr>
          <w:b/>
        </w:rPr>
        <w:t>Products1</w:t>
      </w:r>
      <w:r>
        <w:t xml:space="preserve">. Right click the table in the left navigation and choose </w:t>
      </w:r>
      <w:r w:rsidRPr="0060438C">
        <w:rPr>
          <w:b/>
        </w:rPr>
        <w:t>Rename</w:t>
      </w:r>
      <w:r>
        <w:t xml:space="preserve">. Rename the table to </w:t>
      </w:r>
      <w:r w:rsidRPr="0060438C">
        <w:rPr>
          <w:b/>
        </w:rPr>
        <w:t>Product</w:t>
      </w:r>
      <w:r w:rsidR="00C36C23">
        <w:rPr>
          <w:b/>
        </w:rPr>
        <w:t>s</w:t>
      </w:r>
      <w:r w:rsidRPr="0060438C">
        <w:rPr>
          <w:b/>
        </w:rPr>
        <w:t xml:space="preserve"> Lookup</w:t>
      </w:r>
      <w:r w:rsidRPr="0060438C">
        <w:t>.</w:t>
      </w:r>
    </w:p>
    <w:p w14:paraId="7DF2828D" w14:textId="39AC6778" w:rsidR="00F40949" w:rsidRDefault="00DD7EF9" w:rsidP="00DD7EF9">
      <w:pPr>
        <w:pStyle w:val="LabStepNumbered"/>
      </w:pPr>
      <w:r>
        <w:t xml:space="preserve">Select the </w:t>
      </w:r>
      <w:r w:rsidRPr="00DD7EF9">
        <w:rPr>
          <w:b/>
        </w:rPr>
        <w:t>Products</w:t>
      </w:r>
      <w:r>
        <w:t xml:space="preserve"> table. Right click and choose </w:t>
      </w:r>
      <w:r w:rsidRPr="00DD7EF9">
        <w:rPr>
          <w:b/>
        </w:rPr>
        <w:t>Edit Table</w:t>
      </w:r>
      <w:r>
        <w:t>.</w:t>
      </w:r>
    </w:p>
    <w:p w14:paraId="3B77CDC9" w14:textId="11795E60" w:rsidR="00AA0A5D" w:rsidRDefault="00DD7EF9" w:rsidP="00632AD4">
      <w:pPr>
        <w:pStyle w:val="LabStepScreenshot"/>
      </w:pPr>
      <w:r w:rsidRPr="00632AD4">
        <w:rPr>
          <w:rStyle w:val="LabStepScreenshotFrame"/>
          <w:bdr w:val="none" w:sz="0" w:space="0" w:color="auto"/>
        </w:rPr>
        <w:drawing>
          <wp:inline distT="0" distB="0" distL="0" distR="0" wp14:anchorId="7826317C" wp14:editId="37311297">
            <wp:extent cx="2761905" cy="2619048"/>
            <wp:effectExtent l="19050" t="19050" r="1968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1905" cy="2619048"/>
                    </a:xfrm>
                    <a:prstGeom prst="rect">
                      <a:avLst/>
                    </a:prstGeom>
                    <a:noFill/>
                    <a:ln>
                      <a:solidFill>
                        <a:srgbClr val="1F497D"/>
                      </a:solidFill>
                    </a:ln>
                  </pic:spPr>
                </pic:pic>
              </a:graphicData>
            </a:graphic>
          </wp:inline>
        </w:drawing>
      </w:r>
    </w:p>
    <w:p w14:paraId="260A2BE8" w14:textId="49E0855E" w:rsidR="00DD7EF9" w:rsidRDefault="00DD7EF9" w:rsidP="00FE49D2">
      <w:pPr>
        <w:pStyle w:val="LabStepNumbered"/>
      </w:pPr>
      <w:r>
        <w:t xml:space="preserve">On the Table Design surface click after the last field and enter </w:t>
      </w:r>
      <w:r w:rsidR="008A1924" w:rsidRPr="008A1924">
        <w:rPr>
          <w:b/>
        </w:rPr>
        <w:t>Linked</w:t>
      </w:r>
      <w:r w:rsidR="008A1924">
        <w:rPr>
          <w:b/>
        </w:rPr>
        <w:t xml:space="preserve"> </w:t>
      </w:r>
      <w:r w:rsidRPr="008A1924">
        <w:rPr>
          <w:b/>
        </w:rPr>
        <w:t>Product</w:t>
      </w:r>
      <w:r>
        <w:t xml:space="preserve">. Change the field type to </w:t>
      </w:r>
      <w:r w:rsidRPr="00DD7EF9">
        <w:rPr>
          <w:b/>
        </w:rPr>
        <w:t>Lookup</w:t>
      </w:r>
      <w:r>
        <w:t xml:space="preserve">. In the </w:t>
      </w:r>
      <w:r w:rsidRPr="00DD7EF9">
        <w:rPr>
          <w:b/>
        </w:rPr>
        <w:t>Lookup Wizard</w:t>
      </w:r>
      <w:r>
        <w:t xml:space="preserve"> select </w:t>
      </w:r>
      <w:r w:rsidRPr="00DD7EF9">
        <w:rPr>
          <w:b/>
        </w:rPr>
        <w:t>I want the lookup field to get values from another table or query.</w:t>
      </w:r>
    </w:p>
    <w:p w14:paraId="544FCA27" w14:textId="64018AF3" w:rsidR="00DD7EF9" w:rsidRDefault="00DD7EF9" w:rsidP="00DD7EF9">
      <w:pPr>
        <w:pStyle w:val="LabStepNumbered"/>
        <w:numPr>
          <w:ilvl w:val="0"/>
          <w:numId w:val="44"/>
        </w:numPr>
      </w:pPr>
      <w:r>
        <w:t xml:space="preserve">Choose the </w:t>
      </w:r>
      <w:r w:rsidRPr="00DD7EF9">
        <w:rPr>
          <w:b/>
        </w:rPr>
        <w:t>Products1</w:t>
      </w:r>
      <w:r>
        <w:t xml:space="preserve"> table</w:t>
      </w:r>
    </w:p>
    <w:p w14:paraId="7C583184" w14:textId="74B21BC4" w:rsidR="00DD7EF9" w:rsidRDefault="00DD7EF9" w:rsidP="00DD7EF9">
      <w:pPr>
        <w:pStyle w:val="LabStepNumbered"/>
        <w:numPr>
          <w:ilvl w:val="0"/>
          <w:numId w:val="44"/>
        </w:numPr>
      </w:pPr>
      <w:r>
        <w:t xml:space="preserve">Choose the </w:t>
      </w:r>
      <w:r w:rsidR="008A1924">
        <w:rPr>
          <w:b/>
        </w:rPr>
        <w:t>Title</w:t>
      </w:r>
      <w:r>
        <w:t xml:space="preserve"> field for display</w:t>
      </w:r>
    </w:p>
    <w:p w14:paraId="6C0F0895" w14:textId="5F756FF4" w:rsidR="00DD7EF9" w:rsidRDefault="00DD7EF9" w:rsidP="00632AD4">
      <w:pPr>
        <w:pStyle w:val="LabStepScreenshotLevel2"/>
      </w:pPr>
    </w:p>
    <w:p w14:paraId="6FE01D9E" w14:textId="20330E32" w:rsidR="008A1924" w:rsidRDefault="008A1924" w:rsidP="00632AD4">
      <w:pPr>
        <w:pStyle w:val="LabStepScreenshotLevel2"/>
      </w:pPr>
      <w:r w:rsidRPr="008A1924">
        <w:rPr>
          <w:rStyle w:val="LabStepScreenshotFrame"/>
        </w:rPr>
        <w:lastRenderedPageBreak/>
        <w:drawing>
          <wp:inline distT="0" distB="0" distL="0" distR="0" wp14:anchorId="61B465AF" wp14:editId="034D0D2A">
            <wp:extent cx="4706852" cy="2305050"/>
            <wp:effectExtent l="19050" t="19050" r="1778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291" cy="2318488"/>
                    </a:xfrm>
                    <a:prstGeom prst="rect">
                      <a:avLst/>
                    </a:prstGeom>
                    <a:noFill/>
                    <a:ln>
                      <a:solidFill>
                        <a:srgbClr val="1F497D"/>
                      </a:solidFill>
                    </a:ln>
                  </pic:spPr>
                </pic:pic>
              </a:graphicData>
            </a:graphic>
          </wp:inline>
        </w:drawing>
      </w:r>
    </w:p>
    <w:p w14:paraId="5BD03C6B" w14:textId="0618FAA1" w:rsidR="00F40949" w:rsidRDefault="00DD7EF9" w:rsidP="00FE49D2">
      <w:pPr>
        <w:pStyle w:val="LabStepNumbered"/>
      </w:pPr>
      <w:r>
        <w:t xml:space="preserve">Click </w:t>
      </w:r>
      <w:r w:rsidRPr="00DD7EF9">
        <w:rPr>
          <w:b/>
        </w:rPr>
        <w:t>OK</w:t>
      </w:r>
      <w:r>
        <w:t>.</w:t>
      </w:r>
    </w:p>
    <w:p w14:paraId="1186E9B9" w14:textId="00CA3F12" w:rsidR="008A1924" w:rsidRDefault="008A1924" w:rsidP="008F2B9F">
      <w:pPr>
        <w:pStyle w:val="LabStepNumbered"/>
      </w:pPr>
      <w:r>
        <w:t xml:space="preserve">Change the Description column to </w:t>
      </w:r>
      <w:r w:rsidRPr="008A1924">
        <w:rPr>
          <w:b/>
        </w:rPr>
        <w:t>Lookup to Products in SharePoint</w:t>
      </w:r>
      <w:r>
        <w:t>.</w:t>
      </w:r>
    </w:p>
    <w:p w14:paraId="5BC969F2" w14:textId="455F8522" w:rsidR="008A1924" w:rsidRDefault="008A1924" w:rsidP="008A1924">
      <w:pPr>
        <w:pStyle w:val="LabStepNumbered"/>
        <w:numPr>
          <w:ilvl w:val="0"/>
          <w:numId w:val="0"/>
        </w:numPr>
        <w:ind w:left="360"/>
      </w:pPr>
      <w:r w:rsidRPr="008A1924">
        <w:rPr>
          <w:rStyle w:val="LabStepScreenshotFrame"/>
        </w:rPr>
        <w:drawing>
          <wp:inline distT="0" distB="0" distL="0" distR="0" wp14:anchorId="7C83394C" wp14:editId="2875BCF9">
            <wp:extent cx="6352381" cy="1390476"/>
            <wp:effectExtent l="19050" t="19050" r="1079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2381" cy="1390476"/>
                    </a:xfrm>
                    <a:prstGeom prst="rect">
                      <a:avLst/>
                    </a:prstGeom>
                    <a:noFill/>
                    <a:ln>
                      <a:solidFill>
                        <a:srgbClr val="1F497D"/>
                      </a:solidFill>
                    </a:ln>
                  </pic:spPr>
                </pic:pic>
              </a:graphicData>
            </a:graphic>
          </wp:inline>
        </w:drawing>
      </w:r>
    </w:p>
    <w:p w14:paraId="25C1A941" w14:textId="5F7F2F26" w:rsidR="008A1924" w:rsidRDefault="008A1924" w:rsidP="00FE49D2">
      <w:pPr>
        <w:pStyle w:val="LabStepNumbered"/>
      </w:pPr>
      <w:r>
        <w:t xml:space="preserve">Click the </w:t>
      </w:r>
      <w:r w:rsidRPr="008A1924">
        <w:rPr>
          <w:b/>
        </w:rPr>
        <w:t>Save</w:t>
      </w:r>
      <w:r>
        <w:t xml:space="preserve"> button to save your changes.</w:t>
      </w:r>
      <w:r w:rsidR="00290293">
        <w:t xml:space="preserve"> Close the </w:t>
      </w:r>
      <w:r w:rsidR="00290293" w:rsidRPr="00290293">
        <w:rPr>
          <w:b/>
        </w:rPr>
        <w:t>Products</w:t>
      </w:r>
      <w:r w:rsidR="00290293">
        <w:t xml:space="preserve"> tab.</w:t>
      </w:r>
    </w:p>
    <w:p w14:paraId="2D40B606" w14:textId="010BC68E" w:rsidR="00290293" w:rsidRDefault="00290293" w:rsidP="00FE49D2">
      <w:pPr>
        <w:pStyle w:val="LabStepNumbered"/>
      </w:pPr>
      <w:r>
        <w:t xml:space="preserve">Return to the </w:t>
      </w:r>
      <w:r w:rsidRPr="00290293">
        <w:rPr>
          <w:b/>
        </w:rPr>
        <w:t>Products</w:t>
      </w:r>
      <w:r>
        <w:t xml:space="preserve"> table, choose the </w:t>
      </w:r>
      <w:r w:rsidRPr="00290293">
        <w:rPr>
          <w:b/>
        </w:rPr>
        <w:t>List</w:t>
      </w:r>
      <w:r>
        <w:t xml:space="preserve"> view and click </w:t>
      </w:r>
      <w:r w:rsidRPr="00290293">
        <w:rPr>
          <w:b/>
        </w:rPr>
        <w:t>Edit</w:t>
      </w:r>
      <w:r>
        <w:t>.</w:t>
      </w:r>
    </w:p>
    <w:p w14:paraId="3D1ED31E" w14:textId="79D49164" w:rsidR="00290293" w:rsidRDefault="00290293" w:rsidP="00632AD4">
      <w:pPr>
        <w:pStyle w:val="LabStepScreenshot"/>
      </w:pPr>
      <w:r w:rsidRPr="00290293">
        <w:rPr>
          <w:rStyle w:val="LabStepScreenshotFrame"/>
        </w:rPr>
        <w:drawing>
          <wp:inline distT="0" distB="0" distL="0" distR="0" wp14:anchorId="6ADA90E0" wp14:editId="7B65AF14">
            <wp:extent cx="4289250" cy="3061252"/>
            <wp:effectExtent l="19050" t="19050" r="1651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8893" cy="3075272"/>
                    </a:xfrm>
                    <a:prstGeom prst="rect">
                      <a:avLst/>
                    </a:prstGeom>
                    <a:noFill/>
                    <a:ln>
                      <a:solidFill>
                        <a:srgbClr val="1F497D"/>
                      </a:solidFill>
                    </a:ln>
                  </pic:spPr>
                </pic:pic>
              </a:graphicData>
            </a:graphic>
          </wp:inline>
        </w:drawing>
      </w:r>
    </w:p>
    <w:p w14:paraId="3BCCDBF3" w14:textId="268A0908" w:rsidR="00290293" w:rsidRDefault="007B0E69" w:rsidP="00FE49D2">
      <w:pPr>
        <w:pStyle w:val="LabStepNumbered"/>
      </w:pPr>
      <w:r>
        <w:lastRenderedPageBreak/>
        <w:t xml:space="preserve">Notice that Access automatically added the </w:t>
      </w:r>
      <w:r w:rsidRPr="007B0E69">
        <w:rPr>
          <w:b/>
        </w:rPr>
        <w:t>Linked Product</w:t>
      </w:r>
      <w:r>
        <w:t xml:space="preserve"> field to the List view for you.</w:t>
      </w:r>
    </w:p>
    <w:p w14:paraId="633241AD" w14:textId="6F5AAADA" w:rsidR="007B0E69" w:rsidRDefault="007B0E69" w:rsidP="00632AD4">
      <w:pPr>
        <w:pStyle w:val="LabStepScreenshot"/>
      </w:pPr>
      <w:r w:rsidRPr="007B0E69">
        <w:rPr>
          <w:rStyle w:val="LabStepScreenshotFrame"/>
        </w:rPr>
        <w:drawing>
          <wp:inline distT="0" distB="0" distL="0" distR="0" wp14:anchorId="04596203" wp14:editId="7606D645">
            <wp:extent cx="3523488" cy="2220922"/>
            <wp:effectExtent l="19050" t="19050" r="2032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5179" cy="2221988"/>
                    </a:xfrm>
                    <a:prstGeom prst="rect">
                      <a:avLst/>
                    </a:prstGeom>
                    <a:noFill/>
                    <a:ln>
                      <a:solidFill>
                        <a:srgbClr val="1F497D"/>
                      </a:solidFill>
                    </a:ln>
                  </pic:spPr>
                </pic:pic>
              </a:graphicData>
            </a:graphic>
          </wp:inline>
        </w:drawing>
      </w:r>
    </w:p>
    <w:p w14:paraId="188937E6" w14:textId="356CD9D0" w:rsidR="007B0E69" w:rsidRDefault="007B0E69" w:rsidP="00FE49D2">
      <w:pPr>
        <w:pStyle w:val="LabStepNumbered"/>
      </w:pPr>
      <w:r>
        <w:t xml:space="preserve">Close the Products List View and choose </w:t>
      </w:r>
      <w:r w:rsidRPr="007B0E69">
        <w:rPr>
          <w:b/>
        </w:rPr>
        <w:t>Launch App</w:t>
      </w:r>
      <w:r>
        <w:t xml:space="preserve"> from the ribbon.</w:t>
      </w:r>
    </w:p>
    <w:p w14:paraId="2BECD8D4" w14:textId="092DBF91" w:rsidR="007B0E69" w:rsidRDefault="007B0E69" w:rsidP="00FE49D2">
      <w:pPr>
        <w:pStyle w:val="LabStepNumbered"/>
      </w:pPr>
      <w:r>
        <w:t xml:space="preserve">Choose the </w:t>
      </w:r>
      <w:r w:rsidRPr="007B0E69">
        <w:rPr>
          <w:b/>
        </w:rPr>
        <w:t>Products</w:t>
      </w:r>
      <w:r>
        <w:t xml:space="preserve"> table and click in the </w:t>
      </w:r>
      <w:r w:rsidRPr="007B0E69">
        <w:rPr>
          <w:b/>
        </w:rPr>
        <w:t>Linked Product</w:t>
      </w:r>
      <w:r>
        <w:t xml:space="preserve"> field. Type </w:t>
      </w:r>
      <w:r w:rsidRPr="007B0E69">
        <w:rPr>
          <w:b/>
        </w:rPr>
        <w:t>“Bat”</w:t>
      </w:r>
      <w:r w:rsidRPr="007B0E69">
        <w:t xml:space="preserve"> and </w:t>
      </w:r>
      <w:r>
        <w:t>you should see that the field is looking up the data from your SharePoint list of Products.</w:t>
      </w:r>
    </w:p>
    <w:p w14:paraId="3B1AC504" w14:textId="3F26CAB4" w:rsidR="007B0E69" w:rsidRDefault="007B0E69" w:rsidP="00632AD4">
      <w:pPr>
        <w:pStyle w:val="LabStepScreenshot"/>
      </w:pPr>
      <w:r w:rsidRPr="007B0E69">
        <w:rPr>
          <w:rStyle w:val="LabStepScreenshotFrame"/>
        </w:rPr>
        <w:drawing>
          <wp:inline distT="0" distB="0" distL="0" distR="0" wp14:anchorId="4E3B37B4" wp14:editId="53A44B35">
            <wp:extent cx="3523809" cy="1914286"/>
            <wp:effectExtent l="19050" t="19050" r="1968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3809" cy="1914286"/>
                    </a:xfrm>
                    <a:prstGeom prst="rect">
                      <a:avLst/>
                    </a:prstGeom>
                    <a:noFill/>
                    <a:ln>
                      <a:solidFill>
                        <a:srgbClr val="1F497D"/>
                      </a:solidFill>
                    </a:ln>
                  </pic:spPr>
                </pic:pic>
              </a:graphicData>
            </a:graphic>
          </wp:inline>
        </w:drawing>
      </w:r>
    </w:p>
    <w:p w14:paraId="028C2022" w14:textId="66F1E6A1" w:rsidR="002668C0" w:rsidRDefault="002668C0" w:rsidP="002668C0">
      <w:pPr>
        <w:pStyle w:val="LabStepNumbered"/>
      </w:pPr>
      <w:r>
        <w:t xml:space="preserve">Take a moment now and add a couple </w:t>
      </w:r>
      <w:r w:rsidRPr="002668C0">
        <w:t>records</w:t>
      </w:r>
      <w:r>
        <w:t xml:space="preserve"> to the table. The data in the </w:t>
      </w:r>
      <w:proofErr w:type="gramStart"/>
      <w:r w:rsidRPr="002668C0">
        <w:rPr>
          <w:b/>
        </w:rPr>
        <w:t>Discontinued</w:t>
      </w:r>
      <w:proofErr w:type="gramEnd"/>
      <w:r>
        <w:t xml:space="preserve"> field will be used in a later exercise.</w:t>
      </w:r>
    </w:p>
    <w:tbl>
      <w:tblPr>
        <w:tblStyle w:val="TableGrid"/>
        <w:tblW w:w="0" w:type="auto"/>
        <w:tblInd w:w="360" w:type="dxa"/>
        <w:tblLook w:val="04A0" w:firstRow="1" w:lastRow="0" w:firstColumn="1" w:lastColumn="0" w:noHBand="0" w:noVBand="1"/>
      </w:tblPr>
      <w:tblGrid>
        <w:gridCol w:w="2538"/>
        <w:gridCol w:w="1620"/>
        <w:gridCol w:w="1800"/>
        <w:gridCol w:w="1710"/>
        <w:gridCol w:w="1350"/>
        <w:gridCol w:w="1638"/>
      </w:tblGrid>
      <w:tr w:rsidR="002668C0" w14:paraId="0231F831" w14:textId="77777777" w:rsidTr="003E2497">
        <w:trPr>
          <w:cantSplit/>
        </w:trPr>
        <w:tc>
          <w:tcPr>
            <w:tcW w:w="10656" w:type="dxa"/>
            <w:gridSpan w:val="6"/>
            <w:shd w:val="clear" w:color="auto" w:fill="EEECE1" w:themeFill="background2"/>
          </w:tcPr>
          <w:p w14:paraId="0257ED29" w14:textId="77777777" w:rsidR="002668C0" w:rsidRPr="009D2DBC" w:rsidRDefault="002668C0" w:rsidP="003E2497">
            <w:pPr>
              <w:rPr>
                <w:b/>
              </w:rPr>
            </w:pPr>
            <w:r w:rsidRPr="009D2DBC">
              <w:rPr>
                <w:b/>
              </w:rPr>
              <w:t>Products</w:t>
            </w:r>
          </w:p>
        </w:tc>
      </w:tr>
      <w:tr w:rsidR="002668C0" w14:paraId="61BBDCF4" w14:textId="77777777" w:rsidTr="002668C0">
        <w:trPr>
          <w:cantSplit/>
        </w:trPr>
        <w:tc>
          <w:tcPr>
            <w:tcW w:w="2538" w:type="dxa"/>
            <w:shd w:val="clear" w:color="auto" w:fill="EEECE1" w:themeFill="background2"/>
          </w:tcPr>
          <w:p w14:paraId="520B2F6B" w14:textId="77777777" w:rsidR="002668C0" w:rsidRDefault="002668C0" w:rsidP="003E2497">
            <w:r>
              <w:t>Linked Product</w:t>
            </w:r>
          </w:p>
        </w:tc>
        <w:tc>
          <w:tcPr>
            <w:tcW w:w="1620" w:type="dxa"/>
            <w:shd w:val="clear" w:color="auto" w:fill="EEECE1" w:themeFill="background2"/>
          </w:tcPr>
          <w:p w14:paraId="1226EE84" w14:textId="77777777" w:rsidR="002668C0" w:rsidRDefault="002668C0" w:rsidP="003E2497">
            <w:r>
              <w:t>Product Code</w:t>
            </w:r>
          </w:p>
        </w:tc>
        <w:tc>
          <w:tcPr>
            <w:tcW w:w="1800" w:type="dxa"/>
            <w:shd w:val="clear" w:color="auto" w:fill="EEECE1" w:themeFill="background2"/>
          </w:tcPr>
          <w:p w14:paraId="7A98F732" w14:textId="77777777" w:rsidR="002668C0" w:rsidRDefault="002668C0" w:rsidP="003E2497">
            <w:r>
              <w:t>Product Name</w:t>
            </w:r>
          </w:p>
        </w:tc>
        <w:tc>
          <w:tcPr>
            <w:tcW w:w="1710" w:type="dxa"/>
            <w:shd w:val="clear" w:color="auto" w:fill="EEECE1" w:themeFill="background2"/>
          </w:tcPr>
          <w:p w14:paraId="595030AC" w14:textId="77777777" w:rsidR="002668C0" w:rsidRDefault="002668C0" w:rsidP="003E2497">
            <w:r>
              <w:t>Standard Cost</w:t>
            </w:r>
          </w:p>
        </w:tc>
        <w:tc>
          <w:tcPr>
            <w:tcW w:w="1350" w:type="dxa"/>
            <w:shd w:val="clear" w:color="auto" w:fill="EEECE1" w:themeFill="background2"/>
          </w:tcPr>
          <w:p w14:paraId="74682BE5" w14:textId="77777777" w:rsidR="002668C0" w:rsidRDefault="002668C0" w:rsidP="003E2497">
            <w:r>
              <w:t>List Price</w:t>
            </w:r>
          </w:p>
        </w:tc>
        <w:tc>
          <w:tcPr>
            <w:tcW w:w="1638" w:type="dxa"/>
            <w:shd w:val="clear" w:color="auto" w:fill="EEECE1" w:themeFill="background2"/>
          </w:tcPr>
          <w:p w14:paraId="5B68E23B" w14:textId="77777777" w:rsidR="002668C0" w:rsidRDefault="002668C0" w:rsidP="003E2497">
            <w:r>
              <w:t>Discontinued</w:t>
            </w:r>
          </w:p>
        </w:tc>
      </w:tr>
      <w:tr w:rsidR="002668C0" w14:paraId="6426B55E" w14:textId="77777777" w:rsidTr="002668C0">
        <w:trPr>
          <w:cantSplit/>
        </w:trPr>
        <w:tc>
          <w:tcPr>
            <w:tcW w:w="2538" w:type="dxa"/>
          </w:tcPr>
          <w:p w14:paraId="7F186F94" w14:textId="77777777" w:rsidR="002668C0" w:rsidRDefault="002668C0" w:rsidP="003E2497">
            <w:r>
              <w:t>Batman Action Figure</w:t>
            </w:r>
          </w:p>
        </w:tc>
        <w:tc>
          <w:tcPr>
            <w:tcW w:w="1620" w:type="dxa"/>
          </w:tcPr>
          <w:p w14:paraId="677D7307" w14:textId="77777777" w:rsidR="002668C0" w:rsidRDefault="002668C0" w:rsidP="003E2497">
            <w:r>
              <w:t>10001</w:t>
            </w:r>
          </w:p>
        </w:tc>
        <w:tc>
          <w:tcPr>
            <w:tcW w:w="1800" w:type="dxa"/>
          </w:tcPr>
          <w:p w14:paraId="52B2D3E5" w14:textId="77777777" w:rsidR="002668C0" w:rsidRDefault="002668C0" w:rsidP="003E2497">
            <w:r>
              <w:t>Batman</w:t>
            </w:r>
          </w:p>
        </w:tc>
        <w:tc>
          <w:tcPr>
            <w:tcW w:w="1710" w:type="dxa"/>
          </w:tcPr>
          <w:p w14:paraId="3177D7CD" w14:textId="77777777" w:rsidR="002668C0" w:rsidRDefault="002668C0" w:rsidP="003E2497">
            <w:r>
              <w:t>$15.00</w:t>
            </w:r>
          </w:p>
        </w:tc>
        <w:tc>
          <w:tcPr>
            <w:tcW w:w="1350" w:type="dxa"/>
          </w:tcPr>
          <w:p w14:paraId="5D9EA49E" w14:textId="77777777" w:rsidR="002668C0" w:rsidRDefault="002668C0" w:rsidP="003E2497">
            <w:r>
              <w:t>$30.00</w:t>
            </w:r>
          </w:p>
        </w:tc>
        <w:tc>
          <w:tcPr>
            <w:tcW w:w="1638" w:type="dxa"/>
          </w:tcPr>
          <w:p w14:paraId="2A1E36BD" w14:textId="77777777" w:rsidR="002668C0" w:rsidRDefault="002668C0" w:rsidP="003E2497">
            <w:r>
              <w:t>Unchecked</w:t>
            </w:r>
          </w:p>
        </w:tc>
      </w:tr>
      <w:tr w:rsidR="002668C0" w14:paraId="1A57CDAB" w14:textId="77777777" w:rsidTr="002668C0">
        <w:trPr>
          <w:cantSplit/>
        </w:trPr>
        <w:tc>
          <w:tcPr>
            <w:tcW w:w="2538" w:type="dxa"/>
          </w:tcPr>
          <w:p w14:paraId="3C08C6A4" w14:textId="77777777" w:rsidR="002668C0" w:rsidRDefault="002668C0" w:rsidP="003E2497">
            <w:r>
              <w:t>Spiderman Action Figure</w:t>
            </w:r>
          </w:p>
        </w:tc>
        <w:tc>
          <w:tcPr>
            <w:tcW w:w="1620" w:type="dxa"/>
          </w:tcPr>
          <w:p w14:paraId="37B96635" w14:textId="77777777" w:rsidR="002668C0" w:rsidRDefault="002668C0" w:rsidP="003E2497">
            <w:r>
              <w:t>10002</w:t>
            </w:r>
          </w:p>
        </w:tc>
        <w:tc>
          <w:tcPr>
            <w:tcW w:w="1800" w:type="dxa"/>
          </w:tcPr>
          <w:p w14:paraId="5E92D6EB" w14:textId="77777777" w:rsidR="002668C0" w:rsidRDefault="002668C0" w:rsidP="003E2497">
            <w:r>
              <w:t>Spiderman</w:t>
            </w:r>
          </w:p>
        </w:tc>
        <w:tc>
          <w:tcPr>
            <w:tcW w:w="1710" w:type="dxa"/>
          </w:tcPr>
          <w:p w14:paraId="424BE324" w14:textId="77777777" w:rsidR="002668C0" w:rsidRDefault="002668C0" w:rsidP="003E2497">
            <w:r>
              <w:t>$12.00</w:t>
            </w:r>
          </w:p>
        </w:tc>
        <w:tc>
          <w:tcPr>
            <w:tcW w:w="1350" w:type="dxa"/>
          </w:tcPr>
          <w:p w14:paraId="7455B9E3" w14:textId="77777777" w:rsidR="002668C0" w:rsidRDefault="002668C0" w:rsidP="003E2497">
            <w:r>
              <w:t>$24.00</w:t>
            </w:r>
          </w:p>
        </w:tc>
        <w:tc>
          <w:tcPr>
            <w:tcW w:w="1638" w:type="dxa"/>
          </w:tcPr>
          <w:p w14:paraId="17C92331" w14:textId="77777777" w:rsidR="002668C0" w:rsidRDefault="002668C0" w:rsidP="003E2497">
            <w:r>
              <w:t>Checked</w:t>
            </w:r>
          </w:p>
        </w:tc>
      </w:tr>
      <w:tr w:rsidR="002668C0" w14:paraId="2BEB7249" w14:textId="77777777" w:rsidTr="002668C0">
        <w:trPr>
          <w:cantSplit/>
        </w:trPr>
        <w:tc>
          <w:tcPr>
            <w:tcW w:w="2538" w:type="dxa"/>
          </w:tcPr>
          <w:p w14:paraId="3579DBCF" w14:textId="77777777" w:rsidR="002668C0" w:rsidRDefault="002668C0" w:rsidP="003E2497">
            <w:r>
              <w:t>Green Hornet</w:t>
            </w:r>
          </w:p>
        </w:tc>
        <w:tc>
          <w:tcPr>
            <w:tcW w:w="1620" w:type="dxa"/>
          </w:tcPr>
          <w:p w14:paraId="1EF26101" w14:textId="77777777" w:rsidR="002668C0" w:rsidRDefault="002668C0" w:rsidP="003E2497">
            <w:r>
              <w:t>10003</w:t>
            </w:r>
          </w:p>
        </w:tc>
        <w:tc>
          <w:tcPr>
            <w:tcW w:w="1800" w:type="dxa"/>
          </w:tcPr>
          <w:p w14:paraId="53801DCE" w14:textId="77777777" w:rsidR="002668C0" w:rsidRDefault="002668C0" w:rsidP="003E2497">
            <w:r>
              <w:t>Green Hornet</w:t>
            </w:r>
          </w:p>
        </w:tc>
        <w:tc>
          <w:tcPr>
            <w:tcW w:w="1710" w:type="dxa"/>
          </w:tcPr>
          <w:p w14:paraId="75045BBF" w14:textId="77777777" w:rsidR="002668C0" w:rsidRDefault="002668C0" w:rsidP="003E2497">
            <w:r>
              <w:t>$10.00</w:t>
            </w:r>
          </w:p>
        </w:tc>
        <w:tc>
          <w:tcPr>
            <w:tcW w:w="1350" w:type="dxa"/>
          </w:tcPr>
          <w:p w14:paraId="4340AE84" w14:textId="77777777" w:rsidR="002668C0" w:rsidRDefault="002668C0" w:rsidP="003E2497">
            <w:r>
              <w:t>$20.00</w:t>
            </w:r>
          </w:p>
        </w:tc>
        <w:tc>
          <w:tcPr>
            <w:tcW w:w="1638" w:type="dxa"/>
          </w:tcPr>
          <w:p w14:paraId="2373C8CF" w14:textId="77777777" w:rsidR="002668C0" w:rsidRDefault="002668C0" w:rsidP="003E2497">
            <w:r>
              <w:t>Unchecked</w:t>
            </w:r>
          </w:p>
        </w:tc>
      </w:tr>
    </w:tbl>
    <w:p w14:paraId="607BA438" w14:textId="77777777" w:rsidR="002668C0" w:rsidRDefault="002668C0" w:rsidP="007B0E69">
      <w:pPr>
        <w:pStyle w:val="LabStepNumbered"/>
        <w:numPr>
          <w:ilvl w:val="0"/>
          <w:numId w:val="0"/>
        </w:numPr>
        <w:ind w:left="360"/>
      </w:pPr>
    </w:p>
    <w:p w14:paraId="02F25A97" w14:textId="17EB0DD3" w:rsidR="007B0E69" w:rsidRPr="00FE49D2" w:rsidRDefault="00264D83" w:rsidP="00264D83">
      <w:pPr>
        <w:pStyle w:val="LabExerciseCallout"/>
      </w:pPr>
      <w:r>
        <w:t>In this Exercise you added a linked field to a SharePoint list. These links are read-only and enable you to manage content both in and outside of Access Services. Once the field was added to the table it was automatically added to the corresponding form. In the next exercise you will modify the forms to work the way you need to complete data entry.</w:t>
      </w:r>
    </w:p>
    <w:p w14:paraId="2C489FBE" w14:textId="5572A117" w:rsidR="002F6B30" w:rsidRDefault="00FA1CCA" w:rsidP="002F6B30">
      <w:pPr>
        <w:pStyle w:val="Heading3"/>
      </w:pPr>
      <w:r>
        <w:lastRenderedPageBreak/>
        <w:t>Exercise 3: Designing Views</w:t>
      </w:r>
      <w:r w:rsidR="002F6B30">
        <w:t xml:space="preserve"> with Access Services</w:t>
      </w:r>
    </w:p>
    <w:p w14:paraId="79250BE5" w14:textId="299ACA9F" w:rsidR="002F6B30" w:rsidRDefault="002F6B30" w:rsidP="002F6B30">
      <w:pPr>
        <w:pStyle w:val="LabExerciseLeadIn"/>
      </w:pPr>
      <w:r>
        <w:t xml:space="preserve">In this </w:t>
      </w:r>
      <w:r w:rsidR="00FA1CCA">
        <w:t>exercise you will learn to modify the Access views that were automatically created while you were building your App. You will learn how to add and remove controls and how the designer works to keep everything looking great.</w:t>
      </w:r>
    </w:p>
    <w:p w14:paraId="19A5A0EF" w14:textId="179C859B" w:rsidR="00FA1CCA" w:rsidRDefault="00FA1CCA" w:rsidP="00FA1CCA">
      <w:pPr>
        <w:pStyle w:val="LabStepNumbered"/>
        <w:numPr>
          <w:ilvl w:val="0"/>
          <w:numId w:val="45"/>
        </w:numPr>
      </w:pPr>
      <w:r>
        <w:t xml:space="preserve">Return to the </w:t>
      </w:r>
      <w:r w:rsidRPr="00FA1CCA">
        <w:rPr>
          <w:b/>
        </w:rPr>
        <w:t>Access Client</w:t>
      </w:r>
      <w:r>
        <w:t xml:space="preserve"> and click the </w:t>
      </w:r>
      <w:r w:rsidRPr="00FA1CCA">
        <w:rPr>
          <w:b/>
        </w:rPr>
        <w:t xml:space="preserve">Products </w:t>
      </w:r>
      <w:r>
        <w:rPr>
          <w:b/>
        </w:rPr>
        <w:t>t</w:t>
      </w:r>
      <w:r w:rsidRPr="00FA1CCA">
        <w:rPr>
          <w:b/>
        </w:rPr>
        <w:t>able</w:t>
      </w:r>
      <w:r>
        <w:t xml:space="preserve"> and </w:t>
      </w:r>
      <w:r w:rsidRPr="00FA1CCA">
        <w:rPr>
          <w:b/>
        </w:rPr>
        <w:t xml:space="preserve">List </w:t>
      </w:r>
      <w:r>
        <w:rPr>
          <w:b/>
        </w:rPr>
        <w:t>v</w:t>
      </w:r>
      <w:r w:rsidRPr="00FA1CCA">
        <w:rPr>
          <w:b/>
        </w:rPr>
        <w:t>iew</w:t>
      </w:r>
      <w:r>
        <w:t xml:space="preserve">. </w:t>
      </w:r>
    </w:p>
    <w:p w14:paraId="1D464229" w14:textId="21A91D9B" w:rsidR="002F6B30" w:rsidRDefault="00FA1CCA" w:rsidP="00FA1CCA">
      <w:pPr>
        <w:pStyle w:val="LabStepNumbered"/>
        <w:numPr>
          <w:ilvl w:val="0"/>
          <w:numId w:val="45"/>
        </w:numPr>
      </w:pPr>
      <w:r>
        <w:t xml:space="preserve">Click </w:t>
      </w:r>
      <w:r w:rsidRPr="00FA1CCA">
        <w:rPr>
          <w:b/>
        </w:rPr>
        <w:t>Edit</w:t>
      </w:r>
      <w:r>
        <w:t xml:space="preserve"> to begin editing the view.</w:t>
      </w:r>
    </w:p>
    <w:p w14:paraId="168B5AAB" w14:textId="77777777" w:rsidR="007A2F4A" w:rsidRDefault="007A2F4A" w:rsidP="00FA1CCA">
      <w:pPr>
        <w:pStyle w:val="LabStepNumbered"/>
        <w:numPr>
          <w:ilvl w:val="0"/>
          <w:numId w:val="45"/>
        </w:numPr>
      </w:pPr>
      <w:r>
        <w:t>Click the Linked Product label and then hold the [CTRL] key and click the Linked Product field to select them both. Drag them both to the new space created above the Product Code field. Notice how the fields move out of the way as you drag the fields together.</w:t>
      </w:r>
    </w:p>
    <w:p w14:paraId="6479C207" w14:textId="32D02743" w:rsidR="007A2F4A" w:rsidRDefault="007A2F4A" w:rsidP="00632AD4">
      <w:pPr>
        <w:pStyle w:val="LabStepScreenshot"/>
      </w:pPr>
      <w:r w:rsidRPr="007A2F4A">
        <w:rPr>
          <w:rStyle w:val="LabStepScreenshotFrame"/>
        </w:rPr>
        <w:drawing>
          <wp:inline distT="0" distB="0" distL="0" distR="0" wp14:anchorId="767EFACC" wp14:editId="11C6969E">
            <wp:extent cx="4946110" cy="2997642"/>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8314" cy="3005038"/>
                    </a:xfrm>
                    <a:prstGeom prst="rect">
                      <a:avLst/>
                    </a:prstGeom>
                    <a:noFill/>
                    <a:ln>
                      <a:solidFill>
                        <a:srgbClr val="1F497D"/>
                      </a:solidFill>
                    </a:ln>
                  </pic:spPr>
                </pic:pic>
              </a:graphicData>
            </a:graphic>
          </wp:inline>
        </w:drawing>
      </w:r>
    </w:p>
    <w:p w14:paraId="6FE17C7A" w14:textId="7A34CA18" w:rsidR="00FA1CCA" w:rsidRDefault="007A2F4A" w:rsidP="00FA1CCA">
      <w:pPr>
        <w:pStyle w:val="LabStepNumbered"/>
        <w:numPr>
          <w:ilvl w:val="0"/>
          <w:numId w:val="45"/>
        </w:numPr>
      </w:pPr>
      <w:r>
        <w:t xml:space="preserve"> Once you drop the fields they should “snap” into the right location.</w:t>
      </w:r>
    </w:p>
    <w:p w14:paraId="06058FF2" w14:textId="19573D0C" w:rsidR="007A2F4A" w:rsidRDefault="007A2F4A" w:rsidP="00632AD4">
      <w:pPr>
        <w:pStyle w:val="LabStepScreenshot"/>
      </w:pPr>
      <w:r w:rsidRPr="007A2F4A">
        <w:rPr>
          <w:rStyle w:val="LabStepScreenshotFrame"/>
        </w:rPr>
        <w:drawing>
          <wp:inline distT="0" distB="0" distL="0" distR="0" wp14:anchorId="42CDB785" wp14:editId="61D43747">
            <wp:extent cx="4913906" cy="2730843"/>
            <wp:effectExtent l="19050" t="19050" r="2032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6412" cy="2743351"/>
                    </a:xfrm>
                    <a:prstGeom prst="rect">
                      <a:avLst/>
                    </a:prstGeom>
                    <a:noFill/>
                    <a:ln>
                      <a:solidFill>
                        <a:srgbClr val="1F497D"/>
                      </a:solidFill>
                    </a:ln>
                  </pic:spPr>
                </pic:pic>
              </a:graphicData>
            </a:graphic>
          </wp:inline>
        </w:drawing>
      </w:r>
    </w:p>
    <w:p w14:paraId="5639E4A6" w14:textId="5A90EF9C" w:rsidR="007A2F4A" w:rsidRDefault="007A2F4A" w:rsidP="00FA1CCA">
      <w:pPr>
        <w:pStyle w:val="LabStepNumbered"/>
        <w:numPr>
          <w:ilvl w:val="0"/>
          <w:numId w:val="45"/>
        </w:numPr>
      </w:pPr>
      <w:r>
        <w:lastRenderedPageBreak/>
        <w:t xml:space="preserve">You can experiment with moving fields in the designer. If, for example, if you select the </w:t>
      </w:r>
      <w:r w:rsidRPr="007A2F4A">
        <w:rPr>
          <w:b/>
        </w:rPr>
        <w:t>Discontinued</w:t>
      </w:r>
      <w:r>
        <w:t xml:space="preserve"> field and press </w:t>
      </w:r>
      <w:r w:rsidRPr="007A2F4A">
        <w:rPr>
          <w:b/>
        </w:rPr>
        <w:t>Delete</w:t>
      </w:r>
      <w:r>
        <w:t xml:space="preserve"> it will be removed from the view, but not the table. To add it back, locate </w:t>
      </w:r>
      <w:r w:rsidR="0006470F">
        <w:t xml:space="preserve">Discontinued in the field list and </w:t>
      </w:r>
      <w:r w:rsidR="0006470F" w:rsidRPr="0006470F">
        <w:rPr>
          <w:b/>
        </w:rPr>
        <w:t>double click</w:t>
      </w:r>
      <w:r w:rsidR="0006470F">
        <w:t xml:space="preserve"> it. This will return the field to the form along with the label.</w:t>
      </w:r>
    </w:p>
    <w:p w14:paraId="054524F8" w14:textId="61A279C5" w:rsidR="0006470F" w:rsidRPr="0006470F" w:rsidRDefault="0006470F" w:rsidP="00632AD4">
      <w:pPr>
        <w:pStyle w:val="LabStepScreenshot"/>
        <w:rPr>
          <w:rStyle w:val="LabStepScreenshotFrame"/>
        </w:rPr>
      </w:pPr>
      <w:r>
        <w:rPr>
          <w:noProof/>
        </w:rPr>
        <w:drawing>
          <wp:inline distT="0" distB="0" distL="0" distR="0" wp14:anchorId="3126633E" wp14:editId="6D9E181F">
            <wp:extent cx="2138827" cy="3323645"/>
            <wp:effectExtent l="19050" t="19050" r="1397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6457" cy="3351042"/>
                    </a:xfrm>
                    <a:prstGeom prst="rect">
                      <a:avLst/>
                    </a:prstGeom>
                    <a:noFill/>
                    <a:ln>
                      <a:solidFill>
                        <a:srgbClr val="1F497D"/>
                      </a:solidFill>
                    </a:ln>
                  </pic:spPr>
                </pic:pic>
              </a:graphicData>
            </a:graphic>
          </wp:inline>
        </w:drawing>
      </w:r>
    </w:p>
    <w:p w14:paraId="0DD9DE60" w14:textId="499C38C3" w:rsidR="007A2F4A" w:rsidRDefault="0006470F" w:rsidP="00FA1CCA">
      <w:pPr>
        <w:pStyle w:val="LabStepNumbered"/>
        <w:numPr>
          <w:ilvl w:val="0"/>
          <w:numId w:val="45"/>
        </w:numPr>
      </w:pPr>
      <w:r>
        <w:t xml:space="preserve">You can now drag the discontinued field to the bottom of the right column of the view. Once you are done editing the view, click </w:t>
      </w:r>
      <w:r w:rsidRPr="0006470F">
        <w:rPr>
          <w:b/>
        </w:rPr>
        <w:t>Save</w:t>
      </w:r>
      <w:r>
        <w:t>.</w:t>
      </w:r>
    </w:p>
    <w:p w14:paraId="093A64FD" w14:textId="765F55CC" w:rsidR="0006470F" w:rsidRDefault="0006470F" w:rsidP="0006470F">
      <w:pPr>
        <w:pStyle w:val="Heading4"/>
      </w:pPr>
      <w:r>
        <w:t>Create a new View</w:t>
      </w:r>
    </w:p>
    <w:p w14:paraId="2040F0B7" w14:textId="72B47EB8" w:rsidR="0006470F" w:rsidRDefault="0006470F" w:rsidP="0006470F">
      <w:pPr>
        <w:pStyle w:val="LabStepNumbered"/>
        <w:numPr>
          <w:ilvl w:val="0"/>
          <w:numId w:val="46"/>
        </w:numPr>
      </w:pPr>
      <w:r>
        <w:t xml:space="preserve">Click on the </w:t>
      </w:r>
      <w:r w:rsidRPr="00F56EF9">
        <w:rPr>
          <w:b/>
        </w:rPr>
        <w:t>Customers</w:t>
      </w:r>
      <w:r>
        <w:t xml:space="preserve"> table.</w:t>
      </w:r>
    </w:p>
    <w:p w14:paraId="116E43A8" w14:textId="4BD18344" w:rsidR="0006470F" w:rsidRDefault="00F56EF9" w:rsidP="00FA1CCA">
      <w:pPr>
        <w:pStyle w:val="LabStepNumbered"/>
        <w:numPr>
          <w:ilvl w:val="0"/>
          <w:numId w:val="45"/>
        </w:numPr>
      </w:pPr>
      <w:r>
        <w:t xml:space="preserve">Click the </w:t>
      </w:r>
      <w:r w:rsidRPr="00F56EF9">
        <w:rPr>
          <w:b/>
        </w:rPr>
        <w:t>green plus mark</w:t>
      </w:r>
      <w:r>
        <w:t xml:space="preserve"> to create a </w:t>
      </w:r>
      <w:r w:rsidRPr="00F56EF9">
        <w:rPr>
          <w:b/>
        </w:rPr>
        <w:t>new View</w:t>
      </w:r>
      <w:r>
        <w:t>.</w:t>
      </w:r>
    </w:p>
    <w:p w14:paraId="3FA5A477" w14:textId="490227DA" w:rsidR="00F56EF9" w:rsidRPr="00F56EF9" w:rsidRDefault="00F56EF9" w:rsidP="00632AD4">
      <w:pPr>
        <w:pStyle w:val="LabStepScreenshot"/>
        <w:rPr>
          <w:rStyle w:val="LabStepScreenshotFrame"/>
        </w:rPr>
      </w:pPr>
      <w:r w:rsidRPr="00F56EF9">
        <w:rPr>
          <w:rStyle w:val="LabStepScreenshotFrame"/>
        </w:rPr>
        <w:drawing>
          <wp:inline distT="0" distB="0" distL="0" distR="0" wp14:anchorId="72BFBFD7" wp14:editId="606D2662">
            <wp:extent cx="4907353" cy="2894275"/>
            <wp:effectExtent l="19050" t="19050" r="2667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5164" cy="2910677"/>
                    </a:xfrm>
                    <a:prstGeom prst="rect">
                      <a:avLst/>
                    </a:prstGeom>
                    <a:noFill/>
                    <a:ln>
                      <a:solidFill>
                        <a:srgbClr val="1F497D"/>
                      </a:solidFill>
                    </a:ln>
                  </pic:spPr>
                </pic:pic>
              </a:graphicData>
            </a:graphic>
          </wp:inline>
        </w:drawing>
      </w:r>
    </w:p>
    <w:p w14:paraId="0685887B" w14:textId="5336F940" w:rsidR="00F56EF9" w:rsidRDefault="00F56EF9" w:rsidP="00FA1CCA">
      <w:pPr>
        <w:pStyle w:val="LabStepNumbered"/>
        <w:numPr>
          <w:ilvl w:val="0"/>
          <w:numId w:val="45"/>
        </w:numPr>
      </w:pPr>
      <w:r>
        <w:lastRenderedPageBreak/>
        <w:t xml:space="preserve">Name the view </w:t>
      </w:r>
      <w:r w:rsidRPr="00C62F6E">
        <w:rPr>
          <w:b/>
        </w:rPr>
        <w:t>By State</w:t>
      </w:r>
      <w:r>
        <w:t xml:space="preserve"> and choose the </w:t>
      </w:r>
      <w:r w:rsidRPr="00C62F6E">
        <w:rPr>
          <w:b/>
        </w:rPr>
        <w:t>Summary View Type</w:t>
      </w:r>
      <w:r>
        <w:t>.</w:t>
      </w:r>
      <w:r w:rsidR="00C62F6E">
        <w:t xml:space="preserve"> Click </w:t>
      </w:r>
      <w:r w:rsidR="00C62F6E" w:rsidRPr="00C62F6E">
        <w:rPr>
          <w:b/>
        </w:rPr>
        <w:t>Add New View</w:t>
      </w:r>
      <w:r w:rsidR="00C62F6E">
        <w:t>.</w:t>
      </w:r>
    </w:p>
    <w:p w14:paraId="0EFF4987" w14:textId="360A2509" w:rsidR="0006470F" w:rsidRDefault="0099337E" w:rsidP="00FA1CCA">
      <w:pPr>
        <w:pStyle w:val="LabStepNumbered"/>
        <w:numPr>
          <w:ilvl w:val="0"/>
          <w:numId w:val="45"/>
        </w:numPr>
      </w:pPr>
      <w:r>
        <w:t xml:space="preserve">Once the view is created click </w:t>
      </w:r>
      <w:proofErr w:type="gramStart"/>
      <w:r w:rsidRPr="0099337E">
        <w:rPr>
          <w:b/>
        </w:rPr>
        <w:t>Edit</w:t>
      </w:r>
      <w:proofErr w:type="gramEnd"/>
      <w:r>
        <w:t>.</w:t>
      </w:r>
    </w:p>
    <w:p w14:paraId="3E3B9187" w14:textId="637E7DF9" w:rsidR="0099337E" w:rsidRDefault="0099337E" w:rsidP="00FA1CCA">
      <w:pPr>
        <w:pStyle w:val="LabStepNumbered"/>
        <w:numPr>
          <w:ilvl w:val="0"/>
          <w:numId w:val="45"/>
        </w:numPr>
      </w:pPr>
      <w:r>
        <w:t xml:space="preserve">Right click in the left pane titled </w:t>
      </w:r>
      <w:r w:rsidRPr="009E298F">
        <w:rPr>
          <w:b/>
        </w:rPr>
        <w:t>Group</w:t>
      </w:r>
      <w:r>
        <w:t xml:space="preserve"> and change the Group By field to </w:t>
      </w:r>
      <w:r w:rsidRPr="009E298F">
        <w:rPr>
          <w:b/>
        </w:rPr>
        <w:t>State</w:t>
      </w:r>
      <w:r>
        <w:t>.</w:t>
      </w:r>
    </w:p>
    <w:p w14:paraId="33BBEA0C" w14:textId="0C95FFD2" w:rsidR="0099337E" w:rsidRDefault="0099337E" w:rsidP="00632AD4">
      <w:pPr>
        <w:pStyle w:val="LabStepScreenshot"/>
      </w:pPr>
      <w:r w:rsidRPr="0099337E">
        <w:rPr>
          <w:rStyle w:val="LabStepScreenshotFrame"/>
        </w:rPr>
        <w:drawing>
          <wp:inline distT="0" distB="0" distL="0" distR="0" wp14:anchorId="7183DEF2" wp14:editId="11718EDB">
            <wp:extent cx="3913632" cy="3386171"/>
            <wp:effectExtent l="19050" t="19050" r="1079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9794" cy="3391503"/>
                    </a:xfrm>
                    <a:prstGeom prst="rect">
                      <a:avLst/>
                    </a:prstGeom>
                    <a:noFill/>
                    <a:ln>
                      <a:solidFill>
                        <a:srgbClr val="1F497D"/>
                      </a:solidFill>
                    </a:ln>
                  </pic:spPr>
                </pic:pic>
              </a:graphicData>
            </a:graphic>
          </wp:inline>
        </w:drawing>
      </w:r>
    </w:p>
    <w:p w14:paraId="06B39DDD" w14:textId="034F5C2E" w:rsidR="0099337E" w:rsidRDefault="0099337E" w:rsidP="00FA1CCA">
      <w:pPr>
        <w:pStyle w:val="LabStepNumbered"/>
        <w:numPr>
          <w:ilvl w:val="0"/>
          <w:numId w:val="45"/>
        </w:numPr>
      </w:pPr>
      <w:r>
        <w:t xml:space="preserve">Right click the right pane and change the properties to display the third field as </w:t>
      </w:r>
      <w:r w:rsidRPr="009E298F">
        <w:rPr>
          <w:b/>
        </w:rPr>
        <w:t>City</w:t>
      </w:r>
      <w:r>
        <w:t>.</w:t>
      </w:r>
    </w:p>
    <w:p w14:paraId="33454532" w14:textId="451BCAAB" w:rsidR="0099337E" w:rsidRDefault="0099337E" w:rsidP="00632AD4">
      <w:pPr>
        <w:pStyle w:val="LabStepScreenshot"/>
      </w:pPr>
      <w:r w:rsidRPr="0099337E">
        <w:rPr>
          <w:rStyle w:val="LabStepScreenshotFrame"/>
        </w:rPr>
        <w:drawing>
          <wp:inline distT="0" distB="0" distL="0" distR="0" wp14:anchorId="563AEDCB" wp14:editId="4E6A31BA">
            <wp:extent cx="3182112" cy="3303720"/>
            <wp:effectExtent l="19050" t="19050" r="1841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1008" cy="3333720"/>
                    </a:xfrm>
                    <a:prstGeom prst="rect">
                      <a:avLst/>
                    </a:prstGeom>
                    <a:noFill/>
                    <a:ln>
                      <a:solidFill>
                        <a:srgbClr val="1F497D"/>
                      </a:solidFill>
                    </a:ln>
                  </pic:spPr>
                </pic:pic>
              </a:graphicData>
            </a:graphic>
          </wp:inline>
        </w:drawing>
      </w:r>
    </w:p>
    <w:p w14:paraId="61368313" w14:textId="3AF504FE" w:rsidR="0099337E" w:rsidRDefault="0099337E" w:rsidP="00FA1CCA">
      <w:pPr>
        <w:pStyle w:val="LabStepNumbered"/>
        <w:numPr>
          <w:ilvl w:val="0"/>
          <w:numId w:val="45"/>
        </w:numPr>
      </w:pPr>
      <w:r>
        <w:t xml:space="preserve">Click </w:t>
      </w:r>
      <w:r w:rsidRPr="009E298F">
        <w:rPr>
          <w:b/>
        </w:rPr>
        <w:t>Save</w:t>
      </w:r>
      <w:r>
        <w:t xml:space="preserve"> to publish your work back to Access Services.</w:t>
      </w:r>
    </w:p>
    <w:p w14:paraId="4D9A7E88" w14:textId="628BDF1E" w:rsidR="0099337E" w:rsidRDefault="0099337E" w:rsidP="00FA1CCA">
      <w:pPr>
        <w:pStyle w:val="LabStepNumbered"/>
        <w:numPr>
          <w:ilvl w:val="0"/>
          <w:numId w:val="45"/>
        </w:numPr>
      </w:pPr>
      <w:r>
        <w:lastRenderedPageBreak/>
        <w:t xml:space="preserve">Click </w:t>
      </w:r>
      <w:r w:rsidRPr="009E298F">
        <w:rPr>
          <w:b/>
        </w:rPr>
        <w:t>Launch App</w:t>
      </w:r>
      <w:r>
        <w:t xml:space="preserve"> from the View section of the Home tab. </w:t>
      </w:r>
    </w:p>
    <w:p w14:paraId="2AFB7EBB" w14:textId="502D45F8" w:rsidR="0099337E" w:rsidRDefault="0099337E" w:rsidP="00FA1CCA">
      <w:pPr>
        <w:pStyle w:val="LabStepNumbered"/>
        <w:numPr>
          <w:ilvl w:val="0"/>
          <w:numId w:val="45"/>
        </w:numPr>
      </w:pPr>
      <w:r>
        <w:t xml:space="preserve">Click the </w:t>
      </w:r>
      <w:r w:rsidRPr="00CD2D87">
        <w:rPr>
          <w:b/>
        </w:rPr>
        <w:t>Customers</w:t>
      </w:r>
      <w:r>
        <w:t xml:space="preserve"> table and the </w:t>
      </w:r>
      <w:r w:rsidRPr="00CD2D87">
        <w:rPr>
          <w:b/>
        </w:rPr>
        <w:t>By State</w:t>
      </w:r>
      <w:r>
        <w:t xml:space="preserve"> view. You should now see a state group for each state you entered earlier. Clicking the </w:t>
      </w:r>
      <w:r w:rsidRPr="00CD2D87">
        <w:rPr>
          <w:b/>
        </w:rPr>
        <w:t>State</w:t>
      </w:r>
      <w:r>
        <w:t xml:space="preserve"> </w:t>
      </w:r>
      <w:r w:rsidR="00CD2D87">
        <w:t>will show the Customers in that state.</w:t>
      </w:r>
    </w:p>
    <w:p w14:paraId="73E20FC3" w14:textId="5502FB22" w:rsidR="00CD2D87" w:rsidRDefault="0022472C" w:rsidP="00632AD4">
      <w:pPr>
        <w:pStyle w:val="LabStepScreenshot"/>
      </w:pPr>
      <w:r w:rsidRPr="0022472C">
        <w:rPr>
          <w:rStyle w:val="LabStepScreenshotFrame"/>
        </w:rPr>
        <w:drawing>
          <wp:inline distT="0" distB="0" distL="0" distR="0" wp14:anchorId="6E691CC4" wp14:editId="2AB5922D">
            <wp:extent cx="5693664" cy="2851037"/>
            <wp:effectExtent l="19050" t="19050" r="2159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8580" cy="2853498"/>
                    </a:xfrm>
                    <a:prstGeom prst="rect">
                      <a:avLst/>
                    </a:prstGeom>
                    <a:noFill/>
                    <a:ln>
                      <a:solidFill>
                        <a:srgbClr val="1F497D"/>
                      </a:solidFill>
                    </a:ln>
                  </pic:spPr>
                </pic:pic>
              </a:graphicData>
            </a:graphic>
          </wp:inline>
        </w:drawing>
      </w:r>
    </w:p>
    <w:p w14:paraId="0E4AB7EB" w14:textId="6330CD9C" w:rsidR="0099337E" w:rsidRPr="00BC0CDD" w:rsidRDefault="00D06F06" w:rsidP="00D06F06">
      <w:pPr>
        <w:pStyle w:val="LabExerciseCallout"/>
      </w:pPr>
      <w:r>
        <w:t xml:space="preserve">In this exercise you worked with the view editing tools to change and create Access Services views. Views are the visual </w:t>
      </w:r>
      <w:r w:rsidR="001766C8">
        <w:t>parts of the App that you are creating for your users. In the next exercise you will apply macros to the views and data to complete the app.</w:t>
      </w:r>
    </w:p>
    <w:p w14:paraId="2B64DD03" w14:textId="7181B176" w:rsidR="002F6B30" w:rsidRDefault="002F6B30" w:rsidP="002F6B30">
      <w:pPr>
        <w:pStyle w:val="Heading3"/>
      </w:pPr>
      <w:r>
        <w:t>Exercise 4: Working with Macros in Access Services</w:t>
      </w:r>
    </w:p>
    <w:p w14:paraId="577F85D1" w14:textId="583C9632" w:rsidR="002F6B30" w:rsidRDefault="001766C8" w:rsidP="002F6B30">
      <w:pPr>
        <w:pStyle w:val="LabExerciseLeadIn"/>
      </w:pPr>
      <w:r>
        <w:t>In this exercise you will work with UI Macros and Data Macros to learn to automate tasks and validate data. UI Macros run in the browser and can be used to provide additional information to the user. Data macros run behind the scenes to help maintain and validate the data in an Access Services App.</w:t>
      </w:r>
    </w:p>
    <w:p w14:paraId="17F67C0A" w14:textId="72419895" w:rsidR="008561AB" w:rsidRDefault="008561AB" w:rsidP="002F6B30">
      <w:pPr>
        <w:pStyle w:val="LabExerciseLeadIn"/>
      </w:pPr>
      <w:r>
        <w:t xml:space="preserve">In this scenario there is a field on the Product record titled Discontinued. Users are not paying attention to the field when they place their orders. It is your job to provide feedback to the users visually when the field is set to indicate that the item is discontinued. Secondly, you need to prevent users from adding products to orders that are discontinued. Your approach is going to be to create a </w:t>
      </w:r>
      <w:r w:rsidRPr="008561AB">
        <w:rPr>
          <w:b/>
        </w:rPr>
        <w:t>UI Macro</w:t>
      </w:r>
      <w:r>
        <w:t xml:space="preserve"> to flag the item that is discontinued visually. To prevent the item from being added to an order you are going to create a </w:t>
      </w:r>
      <w:r w:rsidRPr="008561AB">
        <w:rPr>
          <w:b/>
        </w:rPr>
        <w:t>Data Macro</w:t>
      </w:r>
      <w:r>
        <w:t xml:space="preserve"> so that no matter how the user tried to add the item (from any view) the app will prevent the addition of discontinued items.</w:t>
      </w:r>
    </w:p>
    <w:p w14:paraId="04290D73" w14:textId="35F5BA63" w:rsidR="00AD4346" w:rsidRDefault="00AD4346" w:rsidP="00AD4346">
      <w:pPr>
        <w:pStyle w:val="Heading4"/>
      </w:pPr>
      <w:r>
        <w:t>Create a User Interface Macro</w:t>
      </w:r>
    </w:p>
    <w:p w14:paraId="4D62773E" w14:textId="77777777" w:rsidR="005B3E2E" w:rsidRDefault="005B3E2E" w:rsidP="00632AD4">
      <w:pPr>
        <w:pStyle w:val="LabStepNumbered"/>
        <w:numPr>
          <w:ilvl w:val="0"/>
          <w:numId w:val="48"/>
        </w:numPr>
      </w:pPr>
      <w:r>
        <w:t xml:space="preserve">Return to </w:t>
      </w:r>
      <w:r w:rsidRPr="00632AD4">
        <w:rPr>
          <w:b/>
        </w:rPr>
        <w:t>Access 2013</w:t>
      </w:r>
      <w:r>
        <w:t xml:space="preserve"> and click the </w:t>
      </w:r>
      <w:r w:rsidRPr="00632AD4">
        <w:rPr>
          <w:b/>
        </w:rPr>
        <w:t>Products</w:t>
      </w:r>
      <w:r>
        <w:t xml:space="preserve"> table and the </w:t>
      </w:r>
      <w:r w:rsidRPr="00632AD4">
        <w:rPr>
          <w:b/>
        </w:rPr>
        <w:t>List</w:t>
      </w:r>
      <w:r>
        <w:t xml:space="preserve"> view. Click </w:t>
      </w:r>
      <w:r w:rsidRPr="00632AD4">
        <w:rPr>
          <w:b/>
        </w:rPr>
        <w:t>Edit</w:t>
      </w:r>
      <w:r>
        <w:t xml:space="preserve"> to begin editing the view.</w:t>
      </w:r>
    </w:p>
    <w:p w14:paraId="7982BAA0" w14:textId="1262C860" w:rsidR="005B3E2E" w:rsidRDefault="005B3E2E" w:rsidP="00632AD4">
      <w:pPr>
        <w:pStyle w:val="LabStepScreenshot"/>
      </w:pPr>
      <w:r w:rsidRPr="00632AD4">
        <w:rPr>
          <w:rStyle w:val="LabStepScreenshotFrame"/>
          <w:bdr w:val="none" w:sz="0" w:space="0" w:color="auto"/>
        </w:rPr>
        <w:lastRenderedPageBreak/>
        <w:drawing>
          <wp:inline distT="0" distB="0" distL="0" distR="0" wp14:anchorId="72ADBCB3" wp14:editId="1936DD3C">
            <wp:extent cx="4255518" cy="2990850"/>
            <wp:effectExtent l="19050" t="19050" r="1206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1990" cy="2995398"/>
                    </a:xfrm>
                    <a:prstGeom prst="rect">
                      <a:avLst/>
                    </a:prstGeom>
                    <a:noFill/>
                    <a:ln>
                      <a:solidFill>
                        <a:srgbClr val="1F497D"/>
                      </a:solidFill>
                    </a:ln>
                  </pic:spPr>
                </pic:pic>
              </a:graphicData>
            </a:graphic>
          </wp:inline>
        </w:drawing>
      </w:r>
    </w:p>
    <w:p w14:paraId="523D98F0" w14:textId="272F1D9C" w:rsidR="002F6B30" w:rsidRDefault="008A1924" w:rsidP="002F6B30">
      <w:pPr>
        <w:pStyle w:val="LabStepNumbered"/>
        <w:numPr>
          <w:ilvl w:val="0"/>
          <w:numId w:val="43"/>
        </w:numPr>
      </w:pPr>
      <w:r>
        <w:t xml:space="preserve"> </w:t>
      </w:r>
      <w:r w:rsidR="002411FE">
        <w:t xml:space="preserve">On the </w:t>
      </w:r>
      <w:r w:rsidR="002411FE" w:rsidRPr="002411FE">
        <w:rPr>
          <w:b/>
        </w:rPr>
        <w:t>Design</w:t>
      </w:r>
      <w:r w:rsidR="002411FE">
        <w:t xml:space="preserve"> tab click the </w:t>
      </w:r>
      <w:r w:rsidR="002411FE" w:rsidRPr="002411FE">
        <w:rPr>
          <w:b/>
        </w:rPr>
        <w:t>Label</w:t>
      </w:r>
      <w:r w:rsidR="002411FE">
        <w:t xml:space="preserve"> control to add it to the view.</w:t>
      </w:r>
    </w:p>
    <w:p w14:paraId="3E4EF576" w14:textId="1FFDB880" w:rsidR="002411FE" w:rsidRDefault="002411FE" w:rsidP="00632AD4">
      <w:pPr>
        <w:pStyle w:val="LabStepScreenshot"/>
      </w:pPr>
      <w:r w:rsidRPr="002411FE">
        <w:rPr>
          <w:rStyle w:val="LabStepScreenshotFrame"/>
        </w:rPr>
        <w:drawing>
          <wp:inline distT="0" distB="0" distL="0" distR="0" wp14:anchorId="639BD8B2" wp14:editId="1D005568">
            <wp:extent cx="4257675" cy="2928171"/>
            <wp:effectExtent l="19050" t="19050" r="952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4669" cy="2932981"/>
                    </a:xfrm>
                    <a:prstGeom prst="rect">
                      <a:avLst/>
                    </a:prstGeom>
                    <a:noFill/>
                    <a:ln>
                      <a:solidFill>
                        <a:srgbClr val="1F497D"/>
                      </a:solidFill>
                    </a:ln>
                  </pic:spPr>
                </pic:pic>
              </a:graphicData>
            </a:graphic>
          </wp:inline>
        </w:drawing>
      </w:r>
    </w:p>
    <w:p w14:paraId="064C75C7" w14:textId="7A647E79" w:rsidR="002411FE" w:rsidRDefault="002411FE" w:rsidP="002F6B30">
      <w:pPr>
        <w:pStyle w:val="LabStepNumbered"/>
        <w:numPr>
          <w:ilvl w:val="0"/>
          <w:numId w:val="43"/>
        </w:numPr>
      </w:pPr>
      <w:r>
        <w:t xml:space="preserve">Drag the label above the </w:t>
      </w:r>
      <w:r w:rsidRPr="002411FE">
        <w:rPr>
          <w:b/>
        </w:rPr>
        <w:t>Linked Product</w:t>
      </w:r>
      <w:r>
        <w:t xml:space="preserve"> field and resize it to the width of the column.</w:t>
      </w:r>
    </w:p>
    <w:p w14:paraId="558FBCD7" w14:textId="6113365D" w:rsidR="002411FE" w:rsidRDefault="002411FE" w:rsidP="002F6B30">
      <w:pPr>
        <w:pStyle w:val="LabStepNumbered"/>
        <w:numPr>
          <w:ilvl w:val="0"/>
          <w:numId w:val="43"/>
        </w:numPr>
      </w:pPr>
      <w:r>
        <w:t xml:space="preserve">Set the </w:t>
      </w:r>
      <w:r w:rsidRPr="002411FE">
        <w:rPr>
          <w:b/>
        </w:rPr>
        <w:t>Control Name</w:t>
      </w:r>
      <w:r>
        <w:t xml:space="preserve"> of the control to </w:t>
      </w:r>
      <w:proofErr w:type="spellStart"/>
      <w:r w:rsidRPr="002411FE">
        <w:rPr>
          <w:b/>
        </w:rPr>
        <w:t>lblDiscontinued</w:t>
      </w:r>
      <w:proofErr w:type="spellEnd"/>
      <w:r>
        <w:t>.</w:t>
      </w:r>
    </w:p>
    <w:p w14:paraId="39197304" w14:textId="243F4131" w:rsidR="002411FE" w:rsidRDefault="002411FE" w:rsidP="00632AD4">
      <w:pPr>
        <w:pStyle w:val="LabStepScreenshot"/>
      </w:pPr>
      <w:r w:rsidRPr="002411FE">
        <w:rPr>
          <w:rStyle w:val="LabStepScreenshotFrame"/>
        </w:rPr>
        <w:lastRenderedPageBreak/>
        <w:drawing>
          <wp:inline distT="0" distB="0" distL="0" distR="0" wp14:anchorId="29B4BFF5" wp14:editId="51DA8F75">
            <wp:extent cx="4657143" cy="2495238"/>
            <wp:effectExtent l="19050" t="19050" r="1016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143" cy="2495238"/>
                    </a:xfrm>
                    <a:prstGeom prst="rect">
                      <a:avLst/>
                    </a:prstGeom>
                    <a:noFill/>
                    <a:ln>
                      <a:solidFill>
                        <a:srgbClr val="1F497D"/>
                      </a:solidFill>
                    </a:ln>
                  </pic:spPr>
                </pic:pic>
              </a:graphicData>
            </a:graphic>
          </wp:inline>
        </w:drawing>
      </w:r>
    </w:p>
    <w:p w14:paraId="7C54ECF4" w14:textId="62E3FD0F" w:rsidR="002411FE" w:rsidRDefault="002411FE" w:rsidP="002F6B30">
      <w:pPr>
        <w:pStyle w:val="LabStepNumbered"/>
        <w:numPr>
          <w:ilvl w:val="0"/>
          <w:numId w:val="43"/>
        </w:numPr>
      </w:pPr>
      <w:r>
        <w:t xml:space="preserve">Set the </w:t>
      </w:r>
      <w:r w:rsidRPr="002411FE">
        <w:rPr>
          <w:b/>
        </w:rPr>
        <w:t>Formatting</w:t>
      </w:r>
      <w:r>
        <w:t xml:space="preserve"> of the </w:t>
      </w:r>
      <w:r w:rsidRPr="002411FE">
        <w:rPr>
          <w:b/>
        </w:rPr>
        <w:t>Caption</w:t>
      </w:r>
      <w:r>
        <w:t xml:space="preserve"> to </w:t>
      </w:r>
      <w:r w:rsidRPr="002411FE">
        <w:rPr>
          <w:b/>
        </w:rPr>
        <w:t>DISCONTINUED</w:t>
      </w:r>
      <w:r>
        <w:t xml:space="preserve"> and the </w:t>
      </w:r>
      <w:proofErr w:type="gramStart"/>
      <w:r w:rsidRPr="002411FE">
        <w:rPr>
          <w:b/>
        </w:rPr>
        <w:t>Visible</w:t>
      </w:r>
      <w:proofErr w:type="gramEnd"/>
      <w:r>
        <w:t xml:space="preserve"> property to </w:t>
      </w:r>
      <w:r w:rsidRPr="002411FE">
        <w:rPr>
          <w:b/>
        </w:rPr>
        <w:t>Hidden</w:t>
      </w:r>
      <w:r>
        <w:t>.</w:t>
      </w:r>
    </w:p>
    <w:p w14:paraId="5F701A44" w14:textId="2B43E446" w:rsidR="002411FE" w:rsidRDefault="002411FE" w:rsidP="00632AD4">
      <w:pPr>
        <w:pStyle w:val="LabStepScreenshot"/>
      </w:pPr>
      <w:r w:rsidRPr="002411FE">
        <w:rPr>
          <w:rStyle w:val="LabStepScreenshotFrame"/>
        </w:rPr>
        <w:drawing>
          <wp:inline distT="0" distB="0" distL="0" distR="0" wp14:anchorId="669911F1" wp14:editId="1180B7C4">
            <wp:extent cx="4514286" cy="2733333"/>
            <wp:effectExtent l="19050" t="19050" r="1968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286" cy="2733333"/>
                    </a:xfrm>
                    <a:prstGeom prst="rect">
                      <a:avLst/>
                    </a:prstGeom>
                    <a:noFill/>
                    <a:ln>
                      <a:solidFill>
                        <a:srgbClr val="1F497D"/>
                      </a:solidFill>
                    </a:ln>
                  </pic:spPr>
                </pic:pic>
              </a:graphicData>
            </a:graphic>
          </wp:inline>
        </w:drawing>
      </w:r>
    </w:p>
    <w:p w14:paraId="03CCCD13" w14:textId="04AF79F5" w:rsidR="002411FE" w:rsidRDefault="00C848BB" w:rsidP="002F6B30">
      <w:pPr>
        <w:pStyle w:val="LabStepNumbered"/>
        <w:numPr>
          <w:ilvl w:val="0"/>
          <w:numId w:val="43"/>
        </w:numPr>
      </w:pPr>
      <w:r w:rsidRPr="00C848BB">
        <w:rPr>
          <w:b/>
        </w:rPr>
        <w:t>Save</w:t>
      </w:r>
      <w:r>
        <w:t xml:space="preserve"> the view.</w:t>
      </w:r>
    </w:p>
    <w:p w14:paraId="6E8BB6B2" w14:textId="11D0DDB8" w:rsidR="00C848BB" w:rsidRDefault="00C848BB" w:rsidP="002F6B30">
      <w:pPr>
        <w:pStyle w:val="LabStepNumbered"/>
        <w:numPr>
          <w:ilvl w:val="0"/>
          <w:numId w:val="43"/>
        </w:numPr>
      </w:pPr>
      <w:r w:rsidRPr="00C848BB">
        <w:rPr>
          <w:b/>
        </w:rPr>
        <w:t>Right click</w:t>
      </w:r>
      <w:r w:rsidRPr="00C848BB">
        <w:t xml:space="preserve"> in the </w:t>
      </w:r>
      <w:r w:rsidRPr="00C848BB">
        <w:rPr>
          <w:b/>
        </w:rPr>
        <w:t>white space above</w:t>
      </w:r>
      <w:r w:rsidRPr="00C848BB">
        <w:t xml:space="preserve"> the </w:t>
      </w:r>
      <w:proofErr w:type="gramStart"/>
      <w:r w:rsidRPr="00C848BB">
        <w:rPr>
          <w:b/>
        </w:rPr>
        <w:t>Discontinued</w:t>
      </w:r>
      <w:proofErr w:type="gramEnd"/>
      <w:r w:rsidRPr="00C848BB">
        <w:t xml:space="preserve"> label</w:t>
      </w:r>
      <w:r>
        <w:t xml:space="preserve"> and click the Actions button, choose </w:t>
      </w:r>
      <w:r w:rsidRPr="00C848BB">
        <w:rPr>
          <w:b/>
        </w:rPr>
        <w:t>On Current</w:t>
      </w:r>
      <w:r>
        <w:t xml:space="preserve"> from the </w:t>
      </w:r>
      <w:proofErr w:type="spellStart"/>
      <w:r>
        <w:t>flyout</w:t>
      </w:r>
      <w:proofErr w:type="spellEnd"/>
      <w:r>
        <w:t xml:space="preserve"> menu. (If you don’t see the On Current Button ensure that you right clicked in the right place.)</w:t>
      </w:r>
    </w:p>
    <w:p w14:paraId="14D6A919" w14:textId="6DD49AAD" w:rsidR="00C848BB" w:rsidRPr="00C848BB" w:rsidRDefault="00C848BB" w:rsidP="00632AD4">
      <w:pPr>
        <w:pStyle w:val="LabStepScreenshot"/>
      </w:pPr>
      <w:r w:rsidRPr="00C848BB">
        <w:rPr>
          <w:rStyle w:val="LabStepScreenshotFrame"/>
        </w:rPr>
        <w:drawing>
          <wp:inline distT="0" distB="0" distL="0" distR="0" wp14:anchorId="103EE173" wp14:editId="66ADBF58">
            <wp:extent cx="6409524" cy="1495238"/>
            <wp:effectExtent l="19050" t="19050" r="1079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9524" cy="1495238"/>
                    </a:xfrm>
                    <a:prstGeom prst="rect">
                      <a:avLst/>
                    </a:prstGeom>
                    <a:noFill/>
                    <a:ln>
                      <a:solidFill>
                        <a:srgbClr val="1F497D"/>
                      </a:solidFill>
                    </a:ln>
                  </pic:spPr>
                </pic:pic>
              </a:graphicData>
            </a:graphic>
          </wp:inline>
        </w:drawing>
      </w:r>
    </w:p>
    <w:p w14:paraId="046695C1" w14:textId="69F0FFB9" w:rsidR="00C848BB" w:rsidRDefault="00C848BB" w:rsidP="00286460">
      <w:pPr>
        <w:pStyle w:val="LabStepNumbered"/>
        <w:numPr>
          <w:ilvl w:val="0"/>
          <w:numId w:val="43"/>
        </w:numPr>
      </w:pPr>
      <w:r>
        <w:lastRenderedPageBreak/>
        <w:t>In the macr</w:t>
      </w:r>
      <w:r w:rsidR="00286460">
        <w:t xml:space="preserve">o designer you will add the logic to evaluate the current record and trigger the visibility and formatting of the </w:t>
      </w:r>
      <w:proofErr w:type="spellStart"/>
      <w:r w:rsidR="00286460">
        <w:t>lblDiscontinued</w:t>
      </w:r>
      <w:proofErr w:type="spellEnd"/>
      <w:r w:rsidR="00286460">
        <w:t xml:space="preserve"> label. From the Action Catalog on the right, choose Comment. In the text field type: </w:t>
      </w:r>
      <w:r w:rsidR="00286460" w:rsidRPr="00286460">
        <w:rPr>
          <w:b/>
        </w:rPr>
        <w:t xml:space="preserve">Evaluate the Discontinued Field and if true show the </w:t>
      </w:r>
      <w:proofErr w:type="gramStart"/>
      <w:r w:rsidR="00286460" w:rsidRPr="00286460">
        <w:rPr>
          <w:b/>
        </w:rPr>
        <w:t>Discontinued</w:t>
      </w:r>
      <w:proofErr w:type="gramEnd"/>
      <w:r w:rsidR="00286460" w:rsidRPr="00286460">
        <w:rPr>
          <w:b/>
        </w:rPr>
        <w:t xml:space="preserve"> label in Red.</w:t>
      </w:r>
    </w:p>
    <w:p w14:paraId="6035D7E9" w14:textId="60A6E749" w:rsidR="00286460" w:rsidRDefault="00286460" w:rsidP="00632AD4">
      <w:pPr>
        <w:pStyle w:val="LabStepScreenshot"/>
      </w:pPr>
      <w:r w:rsidRPr="00286460">
        <w:rPr>
          <w:rStyle w:val="LabStepScreenshotFrame"/>
        </w:rPr>
        <w:drawing>
          <wp:inline distT="0" distB="0" distL="0" distR="0" wp14:anchorId="7E03BAE6" wp14:editId="3E31BBAB">
            <wp:extent cx="6278880" cy="2054589"/>
            <wp:effectExtent l="19050" t="19050" r="2667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5446" cy="2056737"/>
                    </a:xfrm>
                    <a:prstGeom prst="rect">
                      <a:avLst/>
                    </a:prstGeom>
                    <a:noFill/>
                    <a:ln>
                      <a:solidFill>
                        <a:srgbClr val="1F497D"/>
                      </a:solidFill>
                    </a:ln>
                  </pic:spPr>
                </pic:pic>
              </a:graphicData>
            </a:graphic>
          </wp:inline>
        </w:drawing>
      </w:r>
    </w:p>
    <w:p w14:paraId="541D5584" w14:textId="397DF818" w:rsidR="00C848BB" w:rsidRDefault="00286460" w:rsidP="002F6B30">
      <w:pPr>
        <w:pStyle w:val="LabStepNumbered"/>
        <w:numPr>
          <w:ilvl w:val="0"/>
          <w:numId w:val="43"/>
        </w:numPr>
      </w:pPr>
      <w:r>
        <w:t xml:space="preserve">Click the </w:t>
      </w:r>
      <w:r w:rsidRPr="00286460">
        <w:rPr>
          <w:b/>
        </w:rPr>
        <w:t>Add New Action</w:t>
      </w:r>
      <w:r>
        <w:t xml:space="preserve"> </w:t>
      </w:r>
      <w:proofErr w:type="spellStart"/>
      <w:r>
        <w:t>combobox</w:t>
      </w:r>
      <w:proofErr w:type="spellEnd"/>
      <w:r>
        <w:t xml:space="preserve"> and select </w:t>
      </w:r>
      <w:r w:rsidRPr="00286460">
        <w:rPr>
          <w:b/>
        </w:rPr>
        <w:t>If</w:t>
      </w:r>
      <w:r>
        <w:t>.</w:t>
      </w:r>
    </w:p>
    <w:p w14:paraId="5AE6677F" w14:textId="20604235" w:rsidR="00C848BB" w:rsidRDefault="00FD680D" w:rsidP="002F6B30">
      <w:pPr>
        <w:pStyle w:val="LabStepNumbered"/>
        <w:numPr>
          <w:ilvl w:val="0"/>
          <w:numId w:val="43"/>
        </w:numPr>
      </w:pPr>
      <w:r>
        <w:t xml:space="preserve">In the Conditional expression </w:t>
      </w:r>
      <w:r w:rsidR="00141E41">
        <w:t>field</w:t>
      </w:r>
      <w:r>
        <w:t xml:space="preserve"> type </w:t>
      </w:r>
      <w:r w:rsidRPr="00FD680D">
        <w:rPr>
          <w:b/>
        </w:rPr>
        <w:t>“Dis”</w:t>
      </w:r>
      <w:r>
        <w:t xml:space="preserve"> and notice that </w:t>
      </w:r>
      <w:proofErr w:type="spellStart"/>
      <w:r>
        <w:t>intellisence</w:t>
      </w:r>
      <w:proofErr w:type="spellEnd"/>
      <w:r>
        <w:t xml:space="preserve"> displays both the Field and the Label associated with the </w:t>
      </w:r>
      <w:proofErr w:type="gramStart"/>
      <w:r>
        <w:t>Discontinued</w:t>
      </w:r>
      <w:proofErr w:type="gramEnd"/>
      <w:r>
        <w:t xml:space="preserve"> field. Choose </w:t>
      </w:r>
      <w:r w:rsidRPr="00FD680D">
        <w:rPr>
          <w:b/>
        </w:rPr>
        <w:t>DiscontinuedCheckBox1</w:t>
      </w:r>
      <w:r>
        <w:t xml:space="preserve"> and add </w:t>
      </w:r>
      <w:r w:rsidRPr="00FD680D">
        <w:rPr>
          <w:b/>
        </w:rPr>
        <w:t>“= Yes</w:t>
      </w:r>
      <w:r>
        <w:t xml:space="preserve">”. </w:t>
      </w:r>
    </w:p>
    <w:p w14:paraId="23F92A19" w14:textId="6D777B8A" w:rsidR="00FD680D" w:rsidRDefault="00FD680D" w:rsidP="002F6B30">
      <w:pPr>
        <w:pStyle w:val="LabStepNumbered"/>
        <w:numPr>
          <w:ilvl w:val="0"/>
          <w:numId w:val="43"/>
        </w:numPr>
      </w:pPr>
      <w:r>
        <w:t xml:space="preserve">Add a </w:t>
      </w:r>
      <w:r w:rsidR="00141E41">
        <w:t>n</w:t>
      </w:r>
      <w:r>
        <w:t xml:space="preserve">ew </w:t>
      </w:r>
      <w:proofErr w:type="spellStart"/>
      <w:r w:rsidR="00141E41" w:rsidRPr="00141E41">
        <w:rPr>
          <w:b/>
        </w:rPr>
        <w:t>SetProperty</w:t>
      </w:r>
      <w:proofErr w:type="spellEnd"/>
      <w:r w:rsidR="00141E41">
        <w:t xml:space="preserve"> a</w:t>
      </w:r>
      <w:r>
        <w:t>ction</w:t>
      </w:r>
      <w:r w:rsidR="00141E41">
        <w:t xml:space="preserve"> under the If condition. In the </w:t>
      </w:r>
      <w:r w:rsidR="00141E41" w:rsidRPr="00141E41">
        <w:rPr>
          <w:b/>
        </w:rPr>
        <w:t>Control Name</w:t>
      </w:r>
      <w:r w:rsidR="00141E41">
        <w:t xml:space="preserve"> field type </w:t>
      </w:r>
      <w:proofErr w:type="spellStart"/>
      <w:r w:rsidR="00141E41" w:rsidRPr="00141E41">
        <w:rPr>
          <w:b/>
        </w:rPr>
        <w:t>lblDiscontinued</w:t>
      </w:r>
      <w:proofErr w:type="spellEnd"/>
      <w:r w:rsidR="00141E41">
        <w:t xml:space="preserve">. Change the </w:t>
      </w:r>
      <w:r w:rsidR="00141E41" w:rsidRPr="00141E41">
        <w:rPr>
          <w:b/>
        </w:rPr>
        <w:t>Property</w:t>
      </w:r>
      <w:r w:rsidR="00141E41">
        <w:t xml:space="preserve"> to </w:t>
      </w:r>
      <w:r w:rsidR="00141E41" w:rsidRPr="00141E41">
        <w:rPr>
          <w:b/>
        </w:rPr>
        <w:t>Visible</w:t>
      </w:r>
      <w:r w:rsidR="00141E41">
        <w:t xml:space="preserve"> and the </w:t>
      </w:r>
      <w:r w:rsidR="00141E41" w:rsidRPr="00141E41">
        <w:rPr>
          <w:b/>
        </w:rPr>
        <w:t>Value</w:t>
      </w:r>
      <w:r w:rsidR="00141E41">
        <w:t xml:space="preserve"> to </w:t>
      </w:r>
      <w:r w:rsidR="00141E41" w:rsidRPr="00141E41">
        <w:rPr>
          <w:b/>
        </w:rPr>
        <w:t>Yes</w:t>
      </w:r>
      <w:r w:rsidR="00141E41">
        <w:t>.</w:t>
      </w:r>
    </w:p>
    <w:p w14:paraId="5935304C" w14:textId="5B67FFC4" w:rsidR="00141E41" w:rsidRDefault="00141E41" w:rsidP="00632AD4">
      <w:pPr>
        <w:pStyle w:val="LabStepScreenshot"/>
      </w:pPr>
      <w:r w:rsidRPr="00141E41">
        <w:rPr>
          <w:rStyle w:val="LabStepScreenshotFrame"/>
        </w:rPr>
        <w:drawing>
          <wp:inline distT="0" distB="0" distL="0" distR="0" wp14:anchorId="3FCBE422" wp14:editId="73DDF93A">
            <wp:extent cx="6278880" cy="2241831"/>
            <wp:effectExtent l="19050" t="19050" r="2667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4281" cy="2243759"/>
                    </a:xfrm>
                    <a:prstGeom prst="rect">
                      <a:avLst/>
                    </a:prstGeom>
                    <a:noFill/>
                    <a:ln>
                      <a:solidFill>
                        <a:srgbClr val="1F497D"/>
                      </a:solidFill>
                    </a:ln>
                  </pic:spPr>
                </pic:pic>
              </a:graphicData>
            </a:graphic>
          </wp:inline>
        </w:drawing>
      </w:r>
    </w:p>
    <w:p w14:paraId="580F6FBF" w14:textId="77777777" w:rsidR="00F109C8" w:rsidRDefault="00F109C8" w:rsidP="002F6B30">
      <w:pPr>
        <w:pStyle w:val="LabStepNumbered"/>
        <w:numPr>
          <w:ilvl w:val="0"/>
          <w:numId w:val="43"/>
        </w:numPr>
      </w:pPr>
      <w:r>
        <w:t xml:space="preserve">Add another </w:t>
      </w:r>
      <w:proofErr w:type="spellStart"/>
      <w:r w:rsidRPr="00F109C8">
        <w:rPr>
          <w:b/>
        </w:rPr>
        <w:t>SetProperty</w:t>
      </w:r>
      <w:proofErr w:type="spellEnd"/>
      <w:r>
        <w:t xml:space="preserve"> action above the </w:t>
      </w:r>
      <w:r w:rsidRPr="00F109C8">
        <w:rPr>
          <w:b/>
        </w:rPr>
        <w:t>End If</w:t>
      </w:r>
      <w:r>
        <w:t xml:space="preserve">. </w:t>
      </w:r>
    </w:p>
    <w:p w14:paraId="38F4E9CE" w14:textId="77777777" w:rsidR="00F109C8" w:rsidRDefault="00F109C8" w:rsidP="002F6B30">
      <w:pPr>
        <w:pStyle w:val="LabStepNumbered"/>
        <w:numPr>
          <w:ilvl w:val="0"/>
          <w:numId w:val="43"/>
        </w:numPr>
      </w:pPr>
      <w:r>
        <w:t xml:space="preserve">Set the </w:t>
      </w:r>
      <w:r w:rsidRPr="00F109C8">
        <w:rPr>
          <w:b/>
        </w:rPr>
        <w:t>Control Name</w:t>
      </w:r>
      <w:r>
        <w:t xml:space="preserve"> to </w:t>
      </w:r>
      <w:proofErr w:type="spellStart"/>
      <w:r w:rsidRPr="00F109C8">
        <w:rPr>
          <w:b/>
        </w:rPr>
        <w:t>lblDiscontinued</w:t>
      </w:r>
      <w:proofErr w:type="spellEnd"/>
      <w:r>
        <w:t xml:space="preserve">, the </w:t>
      </w:r>
      <w:r w:rsidRPr="00F109C8">
        <w:rPr>
          <w:b/>
        </w:rPr>
        <w:t>Property</w:t>
      </w:r>
      <w:r>
        <w:t xml:space="preserve"> to </w:t>
      </w:r>
      <w:proofErr w:type="spellStart"/>
      <w:r w:rsidRPr="00F109C8">
        <w:rPr>
          <w:b/>
        </w:rPr>
        <w:t>BackColor</w:t>
      </w:r>
      <w:proofErr w:type="spellEnd"/>
      <w:r>
        <w:t xml:space="preserve"> and the </w:t>
      </w:r>
      <w:r w:rsidRPr="00F109C8">
        <w:rPr>
          <w:b/>
        </w:rPr>
        <w:t>Value</w:t>
      </w:r>
      <w:r>
        <w:t xml:space="preserve"> to </w:t>
      </w:r>
      <w:r w:rsidRPr="00F109C8">
        <w:rPr>
          <w:b/>
        </w:rPr>
        <w:t>#cc3333</w:t>
      </w:r>
      <w:r>
        <w:t xml:space="preserve">. </w:t>
      </w:r>
    </w:p>
    <w:p w14:paraId="47E6F2BB" w14:textId="77777777" w:rsidR="00643B53" w:rsidRDefault="00643B53" w:rsidP="00643B53">
      <w:pPr>
        <w:pStyle w:val="LabStepNumbered"/>
        <w:numPr>
          <w:ilvl w:val="0"/>
          <w:numId w:val="43"/>
        </w:numPr>
      </w:pPr>
      <w:r>
        <w:t xml:space="preserve">Add another </w:t>
      </w:r>
      <w:proofErr w:type="spellStart"/>
      <w:r w:rsidRPr="00F109C8">
        <w:rPr>
          <w:b/>
        </w:rPr>
        <w:t>SetProperty</w:t>
      </w:r>
      <w:proofErr w:type="spellEnd"/>
      <w:r>
        <w:t xml:space="preserve"> action above the </w:t>
      </w:r>
      <w:r w:rsidRPr="00F109C8">
        <w:rPr>
          <w:b/>
        </w:rPr>
        <w:t>End If</w:t>
      </w:r>
      <w:r>
        <w:t xml:space="preserve">. </w:t>
      </w:r>
    </w:p>
    <w:p w14:paraId="01FAC32F" w14:textId="533A5C03" w:rsidR="00643B53" w:rsidRDefault="00643B53" w:rsidP="00643B53">
      <w:pPr>
        <w:pStyle w:val="LabStepNumbered"/>
        <w:numPr>
          <w:ilvl w:val="0"/>
          <w:numId w:val="43"/>
        </w:numPr>
      </w:pPr>
      <w:r>
        <w:t xml:space="preserve">Set the </w:t>
      </w:r>
      <w:r w:rsidRPr="00F109C8">
        <w:rPr>
          <w:b/>
        </w:rPr>
        <w:t>Control Name</w:t>
      </w:r>
      <w:r>
        <w:t xml:space="preserve"> to </w:t>
      </w:r>
      <w:proofErr w:type="spellStart"/>
      <w:r w:rsidRPr="00F109C8">
        <w:rPr>
          <w:b/>
        </w:rPr>
        <w:t>lblDiscontinued</w:t>
      </w:r>
      <w:proofErr w:type="spellEnd"/>
      <w:r>
        <w:t xml:space="preserve">, the </w:t>
      </w:r>
      <w:r w:rsidRPr="00F109C8">
        <w:rPr>
          <w:b/>
        </w:rPr>
        <w:t>Property</w:t>
      </w:r>
      <w:r>
        <w:t xml:space="preserve"> to </w:t>
      </w:r>
      <w:proofErr w:type="spellStart"/>
      <w:r>
        <w:t>Fore</w:t>
      </w:r>
      <w:r w:rsidRPr="00F109C8">
        <w:rPr>
          <w:b/>
        </w:rPr>
        <w:t>Color</w:t>
      </w:r>
      <w:proofErr w:type="spellEnd"/>
      <w:r>
        <w:t xml:space="preserve"> and the </w:t>
      </w:r>
      <w:r w:rsidRPr="00F109C8">
        <w:rPr>
          <w:b/>
        </w:rPr>
        <w:t>Value</w:t>
      </w:r>
      <w:r>
        <w:t xml:space="preserve"> to </w:t>
      </w:r>
      <w:r>
        <w:rPr>
          <w:b/>
        </w:rPr>
        <w:t>#</w:t>
      </w:r>
      <w:proofErr w:type="spellStart"/>
      <w:r>
        <w:rPr>
          <w:b/>
        </w:rPr>
        <w:t>ffffff</w:t>
      </w:r>
      <w:proofErr w:type="spellEnd"/>
      <w:r>
        <w:t xml:space="preserve">. </w:t>
      </w:r>
    </w:p>
    <w:p w14:paraId="609542EC" w14:textId="19F01D79" w:rsidR="00141E41" w:rsidRDefault="00F109C8" w:rsidP="002F6B30">
      <w:pPr>
        <w:pStyle w:val="LabStepNumbered"/>
        <w:numPr>
          <w:ilvl w:val="0"/>
          <w:numId w:val="43"/>
        </w:numPr>
      </w:pPr>
      <w:r>
        <w:t xml:space="preserve">Click </w:t>
      </w:r>
      <w:r w:rsidRPr="00F109C8">
        <w:rPr>
          <w:b/>
        </w:rPr>
        <w:t>Add Else</w:t>
      </w:r>
      <w:r>
        <w:t>. This will add a section for the condition when Discontinued is false.</w:t>
      </w:r>
    </w:p>
    <w:p w14:paraId="57BF5AF9" w14:textId="4517F25B" w:rsidR="00F109C8" w:rsidRDefault="00643B53" w:rsidP="00632AD4">
      <w:pPr>
        <w:pStyle w:val="LabStepScreenshot"/>
      </w:pPr>
      <w:r w:rsidRPr="00643B53">
        <w:rPr>
          <w:rStyle w:val="LabStepScreenshotFrame"/>
        </w:rPr>
        <w:lastRenderedPageBreak/>
        <w:drawing>
          <wp:inline distT="0" distB="0" distL="0" distR="0" wp14:anchorId="42B95E95" wp14:editId="554A3CAC">
            <wp:extent cx="6132604" cy="3742944"/>
            <wp:effectExtent l="19050" t="19050" r="2095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6533" cy="3745342"/>
                    </a:xfrm>
                    <a:prstGeom prst="rect">
                      <a:avLst/>
                    </a:prstGeom>
                    <a:noFill/>
                    <a:ln>
                      <a:solidFill>
                        <a:srgbClr val="1F497D"/>
                      </a:solidFill>
                    </a:ln>
                  </pic:spPr>
                </pic:pic>
              </a:graphicData>
            </a:graphic>
          </wp:inline>
        </w:drawing>
      </w:r>
    </w:p>
    <w:p w14:paraId="05E4D362" w14:textId="09C10E6B" w:rsidR="00643B53" w:rsidRDefault="00F109C8" w:rsidP="002F6B30">
      <w:pPr>
        <w:pStyle w:val="LabStepNumbered"/>
        <w:numPr>
          <w:ilvl w:val="0"/>
          <w:numId w:val="43"/>
        </w:numPr>
      </w:pPr>
      <w:r>
        <w:t xml:space="preserve">In the </w:t>
      </w:r>
      <w:r w:rsidRPr="00643B53">
        <w:rPr>
          <w:b/>
        </w:rPr>
        <w:t>Else</w:t>
      </w:r>
      <w:r>
        <w:t xml:space="preserve"> block section add </w:t>
      </w:r>
      <w:r w:rsidR="00643B53">
        <w:t xml:space="preserve">a </w:t>
      </w:r>
      <w:proofErr w:type="spellStart"/>
      <w:r w:rsidRPr="00643B53">
        <w:rPr>
          <w:b/>
        </w:rPr>
        <w:t>SetProperty</w:t>
      </w:r>
      <w:proofErr w:type="spellEnd"/>
      <w:r>
        <w:t xml:space="preserve"> Action. </w:t>
      </w:r>
    </w:p>
    <w:p w14:paraId="1BCB47FC" w14:textId="7FB2CF20" w:rsidR="00141E41" w:rsidRDefault="00643B53" w:rsidP="002F6B30">
      <w:pPr>
        <w:pStyle w:val="LabStepNumbered"/>
        <w:numPr>
          <w:ilvl w:val="0"/>
          <w:numId w:val="43"/>
        </w:numPr>
      </w:pPr>
      <w:r>
        <w:t xml:space="preserve">Set the </w:t>
      </w:r>
      <w:proofErr w:type="spellStart"/>
      <w:r w:rsidRPr="00643B53">
        <w:rPr>
          <w:b/>
        </w:rPr>
        <w:t>lblDiscontinued</w:t>
      </w:r>
      <w:proofErr w:type="spellEnd"/>
      <w:r>
        <w:t xml:space="preserve"> control </w:t>
      </w:r>
      <w:proofErr w:type="gramStart"/>
      <w:r w:rsidRPr="00643B53">
        <w:rPr>
          <w:b/>
        </w:rPr>
        <w:t>Visible</w:t>
      </w:r>
      <w:proofErr w:type="gramEnd"/>
      <w:r>
        <w:t xml:space="preserve"> property to </w:t>
      </w:r>
      <w:r w:rsidRPr="00643B53">
        <w:rPr>
          <w:b/>
        </w:rPr>
        <w:t>No</w:t>
      </w:r>
      <w:r>
        <w:t xml:space="preserve">. </w:t>
      </w:r>
    </w:p>
    <w:p w14:paraId="0D703B99" w14:textId="32ABE148" w:rsidR="00643B53" w:rsidRDefault="00643B53" w:rsidP="00632AD4">
      <w:pPr>
        <w:pStyle w:val="LabStepScreenshot"/>
      </w:pPr>
      <w:r w:rsidRPr="00632AD4">
        <w:rPr>
          <w:rStyle w:val="LabStepScreenshotFrame"/>
        </w:rPr>
        <w:drawing>
          <wp:inline distT="0" distB="0" distL="0" distR="0" wp14:anchorId="06EE49EC" wp14:editId="001134DB">
            <wp:extent cx="5059680" cy="1781577"/>
            <wp:effectExtent l="19050" t="19050" r="2667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5714" cy="1783701"/>
                    </a:xfrm>
                    <a:prstGeom prst="rect">
                      <a:avLst/>
                    </a:prstGeom>
                    <a:noFill/>
                    <a:ln>
                      <a:solidFill>
                        <a:srgbClr val="1F497D"/>
                      </a:solidFill>
                    </a:ln>
                  </pic:spPr>
                </pic:pic>
              </a:graphicData>
            </a:graphic>
          </wp:inline>
        </w:drawing>
      </w:r>
    </w:p>
    <w:p w14:paraId="3C0380F8" w14:textId="7D964898" w:rsidR="00141E41" w:rsidRDefault="002B582A" w:rsidP="002F6B30">
      <w:pPr>
        <w:pStyle w:val="LabStepNumbered"/>
        <w:numPr>
          <w:ilvl w:val="0"/>
          <w:numId w:val="43"/>
        </w:numPr>
      </w:pPr>
      <w:r>
        <w:t xml:space="preserve">Click </w:t>
      </w:r>
      <w:r w:rsidRPr="002B582A">
        <w:rPr>
          <w:b/>
        </w:rPr>
        <w:t>Save</w:t>
      </w:r>
      <w:r>
        <w:rPr>
          <w:b/>
        </w:rPr>
        <w:t>.</w:t>
      </w:r>
    </w:p>
    <w:p w14:paraId="199B1072" w14:textId="42DC8201" w:rsidR="002B582A" w:rsidRDefault="002B582A" w:rsidP="002F6B30">
      <w:pPr>
        <w:pStyle w:val="LabStepNumbered"/>
        <w:numPr>
          <w:ilvl w:val="0"/>
          <w:numId w:val="43"/>
        </w:numPr>
      </w:pPr>
      <w:r>
        <w:t xml:space="preserve">Click </w:t>
      </w:r>
      <w:r w:rsidRPr="002B582A">
        <w:rPr>
          <w:b/>
        </w:rPr>
        <w:t>Close</w:t>
      </w:r>
      <w:r w:rsidR="00AF675F">
        <w:t xml:space="preserve"> to return to the Product List tab.</w:t>
      </w:r>
    </w:p>
    <w:p w14:paraId="5FB7BF34" w14:textId="2120BE90" w:rsidR="002411FE" w:rsidRDefault="00AF675F" w:rsidP="002F6B30">
      <w:pPr>
        <w:pStyle w:val="LabStepNumbered"/>
        <w:numPr>
          <w:ilvl w:val="0"/>
          <w:numId w:val="43"/>
        </w:numPr>
      </w:pPr>
      <w:r>
        <w:t xml:space="preserve">Click </w:t>
      </w:r>
      <w:r w:rsidRPr="00AF675F">
        <w:rPr>
          <w:b/>
        </w:rPr>
        <w:t>Save</w:t>
      </w:r>
      <w:r>
        <w:t xml:space="preserve"> from the tools menu.</w:t>
      </w:r>
    </w:p>
    <w:p w14:paraId="003B5CC7" w14:textId="0062F632" w:rsidR="00AF675F" w:rsidRDefault="00AF675F" w:rsidP="002F6B30">
      <w:pPr>
        <w:pStyle w:val="LabStepNumbered"/>
        <w:numPr>
          <w:ilvl w:val="0"/>
          <w:numId w:val="43"/>
        </w:numPr>
      </w:pPr>
      <w:r>
        <w:t>Click Launch App to test your work.</w:t>
      </w:r>
    </w:p>
    <w:p w14:paraId="117C426C" w14:textId="752290C6" w:rsidR="002F15EB" w:rsidRDefault="002F15EB" w:rsidP="002F6B30">
      <w:pPr>
        <w:pStyle w:val="LabStepNumbered"/>
        <w:numPr>
          <w:ilvl w:val="0"/>
          <w:numId w:val="43"/>
        </w:numPr>
      </w:pPr>
      <w:r>
        <w:t>Click on the Products table and (if you entered the data previously) you should see that moving from record to record triggers the On Current macro you created and causes the Discontinued flag to show based on the value of the Discontinued control.</w:t>
      </w:r>
    </w:p>
    <w:p w14:paraId="3CAFC8F6" w14:textId="4D377B8B" w:rsidR="002F15EB" w:rsidRDefault="002F15EB" w:rsidP="00632AD4">
      <w:pPr>
        <w:pStyle w:val="LabStepScreenshot"/>
      </w:pPr>
      <w:r w:rsidRPr="002F15EB">
        <w:rPr>
          <w:rStyle w:val="LabStepScreenshotFrame"/>
        </w:rPr>
        <w:lastRenderedPageBreak/>
        <w:drawing>
          <wp:inline distT="0" distB="0" distL="0" distR="0" wp14:anchorId="648B5EAF" wp14:editId="2F210596">
            <wp:extent cx="5852160" cy="2792781"/>
            <wp:effectExtent l="19050" t="19050" r="1524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0728" cy="2796870"/>
                    </a:xfrm>
                    <a:prstGeom prst="rect">
                      <a:avLst/>
                    </a:prstGeom>
                    <a:noFill/>
                    <a:ln>
                      <a:solidFill>
                        <a:srgbClr val="1F497D"/>
                      </a:solidFill>
                    </a:ln>
                  </pic:spPr>
                </pic:pic>
              </a:graphicData>
            </a:graphic>
          </wp:inline>
        </w:drawing>
      </w:r>
    </w:p>
    <w:p w14:paraId="7F89A453" w14:textId="01D5F6AD" w:rsidR="00555AFE" w:rsidRDefault="005C0460" w:rsidP="005C0460">
      <w:pPr>
        <w:pStyle w:val="Heading4"/>
      </w:pPr>
      <w:r>
        <w:t>Create a Data Macro</w:t>
      </w:r>
    </w:p>
    <w:p w14:paraId="0864F26A" w14:textId="6727C5E5" w:rsidR="005C0460" w:rsidRDefault="005C0460" w:rsidP="005C0460">
      <w:pPr>
        <w:pStyle w:val="LabExerciseCallout"/>
      </w:pPr>
      <w:r>
        <w:t>Nothing we did previously will prevent the user from assigning discontinued items to an order. For that we can use a Data Macro. In this section we will create a data macro that prevents the use</w:t>
      </w:r>
      <w:r w:rsidR="005639B5">
        <w:t xml:space="preserve"> of discontinued items no matter how they are entered in to the Order Detail table. You will begin by </w:t>
      </w:r>
      <w:r w:rsidR="002A2DA7">
        <w:t>creating</w:t>
      </w:r>
      <w:r w:rsidR="005639B5">
        <w:t xml:space="preserve"> the Data Macro and then “wire it” to the On Insert event of the Order Details table.</w:t>
      </w:r>
      <w:r w:rsidR="002A2DA7">
        <w:t xml:space="preserve"> The macro will look up a record based on the </w:t>
      </w:r>
      <w:proofErr w:type="spellStart"/>
      <w:r w:rsidR="002A2DA7">
        <w:t>ProductID</w:t>
      </w:r>
      <w:proofErr w:type="spellEnd"/>
      <w:r w:rsidR="002A2DA7">
        <w:t xml:space="preserve"> and then return a value indicating if the product is discontinued.</w:t>
      </w:r>
    </w:p>
    <w:p w14:paraId="4A1903B3" w14:textId="07F35DD0" w:rsidR="002F15EB" w:rsidRDefault="00555AFE" w:rsidP="002A2DA7">
      <w:pPr>
        <w:pStyle w:val="LabStepNumbered"/>
        <w:numPr>
          <w:ilvl w:val="0"/>
          <w:numId w:val="47"/>
        </w:numPr>
      </w:pPr>
      <w:r>
        <w:t xml:space="preserve">Return to </w:t>
      </w:r>
      <w:r w:rsidRPr="002A2DA7">
        <w:rPr>
          <w:b/>
        </w:rPr>
        <w:t>Access</w:t>
      </w:r>
      <w:r w:rsidR="005C0460">
        <w:t>.</w:t>
      </w:r>
      <w:r w:rsidR="005639B5">
        <w:t xml:space="preserve"> Close the </w:t>
      </w:r>
      <w:r w:rsidR="005639B5" w:rsidRPr="002A2DA7">
        <w:rPr>
          <w:b/>
        </w:rPr>
        <w:t>Products List</w:t>
      </w:r>
      <w:r w:rsidR="005639B5">
        <w:t xml:space="preserve"> view.</w:t>
      </w:r>
    </w:p>
    <w:p w14:paraId="670CE7B9" w14:textId="67033F12" w:rsidR="002F15EB" w:rsidRPr="005639B5" w:rsidRDefault="005639B5" w:rsidP="002F6B30">
      <w:pPr>
        <w:pStyle w:val="LabStepNumbered"/>
        <w:numPr>
          <w:ilvl w:val="0"/>
          <w:numId w:val="43"/>
        </w:numPr>
      </w:pPr>
      <w:r>
        <w:t xml:space="preserve">From the ribbon on the Home tab in the </w:t>
      </w:r>
      <w:r w:rsidRPr="00EC455E">
        <w:rPr>
          <w:b/>
        </w:rPr>
        <w:t>Create</w:t>
      </w:r>
      <w:r>
        <w:t xml:space="preserve"> group choose </w:t>
      </w:r>
      <w:r w:rsidRPr="005639B5">
        <w:rPr>
          <w:b/>
        </w:rPr>
        <w:t>Advanced | Data Macro</w:t>
      </w:r>
      <w:r>
        <w:rPr>
          <w:b/>
        </w:rPr>
        <w:t>.</w:t>
      </w:r>
    </w:p>
    <w:p w14:paraId="24AB9F19" w14:textId="7BDFC34C" w:rsidR="005639B5" w:rsidRDefault="002A2DA7" w:rsidP="002F6B30">
      <w:pPr>
        <w:pStyle w:val="LabStepNumbered"/>
        <w:numPr>
          <w:ilvl w:val="0"/>
          <w:numId w:val="43"/>
        </w:numPr>
      </w:pPr>
      <w:r>
        <w:t xml:space="preserve">In the macro designer choose </w:t>
      </w:r>
      <w:r w:rsidRPr="002A2DA7">
        <w:rPr>
          <w:b/>
        </w:rPr>
        <w:t>Create Parameter</w:t>
      </w:r>
      <w:r>
        <w:t>.</w:t>
      </w:r>
    </w:p>
    <w:p w14:paraId="5E4506B8" w14:textId="6EA8C449" w:rsidR="009633BC" w:rsidRDefault="009633BC" w:rsidP="002F6B30">
      <w:pPr>
        <w:pStyle w:val="LabStepNumbered"/>
        <w:numPr>
          <w:ilvl w:val="0"/>
          <w:numId w:val="43"/>
        </w:numPr>
      </w:pPr>
      <w:r>
        <w:t>Provide the following properties:</w:t>
      </w:r>
    </w:p>
    <w:p w14:paraId="191FA926" w14:textId="3A61E32B" w:rsidR="009633BC" w:rsidRDefault="009633BC" w:rsidP="009633BC">
      <w:pPr>
        <w:pStyle w:val="LabStepNumberedLevel2"/>
        <w:numPr>
          <w:ilvl w:val="1"/>
          <w:numId w:val="43"/>
        </w:numPr>
      </w:pPr>
      <w:r>
        <w:t xml:space="preserve">Name: </w:t>
      </w:r>
      <w:proofErr w:type="spellStart"/>
      <w:r w:rsidRPr="009633BC">
        <w:rPr>
          <w:b/>
        </w:rPr>
        <w:t>ProductID</w:t>
      </w:r>
      <w:proofErr w:type="spellEnd"/>
    </w:p>
    <w:p w14:paraId="2CD9CB88" w14:textId="45CC2504" w:rsidR="009633BC" w:rsidRDefault="009633BC" w:rsidP="009633BC">
      <w:pPr>
        <w:pStyle w:val="LabStepNumberedLevel2"/>
        <w:numPr>
          <w:ilvl w:val="1"/>
          <w:numId w:val="43"/>
        </w:numPr>
      </w:pPr>
      <w:r>
        <w:t xml:space="preserve">Type: </w:t>
      </w:r>
      <w:r w:rsidRPr="009633BC">
        <w:rPr>
          <w:b/>
        </w:rPr>
        <w:t>Number (No Decimal)</w:t>
      </w:r>
    </w:p>
    <w:p w14:paraId="5854BC64" w14:textId="58A06625" w:rsidR="009633BC" w:rsidRDefault="009633BC" w:rsidP="009633BC">
      <w:pPr>
        <w:pStyle w:val="LabStepNumberedLevel2"/>
        <w:numPr>
          <w:ilvl w:val="1"/>
          <w:numId w:val="43"/>
        </w:numPr>
      </w:pPr>
      <w:r>
        <w:t xml:space="preserve">Description: </w:t>
      </w:r>
      <w:r w:rsidRPr="009633BC">
        <w:rPr>
          <w:b/>
        </w:rPr>
        <w:t>Product ID for lookup</w:t>
      </w:r>
    </w:p>
    <w:p w14:paraId="7CDC0DE9" w14:textId="272BD6B3" w:rsidR="002A2DA7" w:rsidRDefault="009633BC" w:rsidP="00632AD4">
      <w:pPr>
        <w:pStyle w:val="LabStepScreenshotLevel2"/>
      </w:pPr>
      <w:r w:rsidRPr="009633BC">
        <w:rPr>
          <w:rStyle w:val="LabStepScreenshotFrame"/>
        </w:rPr>
        <w:drawing>
          <wp:inline distT="0" distB="0" distL="0" distR="0" wp14:anchorId="57D8519D" wp14:editId="4065FF5D">
            <wp:extent cx="6228571" cy="1238095"/>
            <wp:effectExtent l="19050" t="19050" r="20320"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8571" cy="1238095"/>
                    </a:xfrm>
                    <a:prstGeom prst="rect">
                      <a:avLst/>
                    </a:prstGeom>
                    <a:noFill/>
                    <a:ln>
                      <a:solidFill>
                        <a:srgbClr val="1F497D"/>
                      </a:solidFill>
                    </a:ln>
                  </pic:spPr>
                </pic:pic>
              </a:graphicData>
            </a:graphic>
          </wp:inline>
        </w:drawing>
      </w:r>
    </w:p>
    <w:p w14:paraId="26F76B4C" w14:textId="15190FA8" w:rsidR="002A2DA7" w:rsidRDefault="00D71BD1" w:rsidP="002F6B30">
      <w:pPr>
        <w:pStyle w:val="LabStepNumbered"/>
        <w:numPr>
          <w:ilvl w:val="0"/>
          <w:numId w:val="43"/>
        </w:numPr>
      </w:pPr>
      <w:r>
        <w:t xml:space="preserve">Use the </w:t>
      </w:r>
      <w:r w:rsidRPr="00D71BD1">
        <w:rPr>
          <w:b/>
        </w:rPr>
        <w:t>Add New Action</w:t>
      </w:r>
      <w:r>
        <w:t xml:space="preserve"> </w:t>
      </w:r>
      <w:proofErr w:type="spellStart"/>
      <w:r>
        <w:t>combobox</w:t>
      </w:r>
      <w:proofErr w:type="spellEnd"/>
      <w:r>
        <w:t xml:space="preserve"> to add a </w:t>
      </w:r>
      <w:proofErr w:type="spellStart"/>
      <w:r w:rsidRPr="00D71BD1">
        <w:rPr>
          <w:b/>
        </w:rPr>
        <w:t>LookupRecord</w:t>
      </w:r>
      <w:proofErr w:type="spellEnd"/>
      <w:r>
        <w:t xml:space="preserve"> action.</w:t>
      </w:r>
    </w:p>
    <w:p w14:paraId="7D7A4B7C" w14:textId="1ED7610B" w:rsidR="00D71BD1" w:rsidRDefault="00D71BD1" w:rsidP="00D71BD1">
      <w:pPr>
        <w:pStyle w:val="LabStepNumbered"/>
        <w:numPr>
          <w:ilvl w:val="0"/>
          <w:numId w:val="43"/>
        </w:numPr>
      </w:pPr>
      <w:r>
        <w:t xml:space="preserve">Set the parameters of the Lookup action to the </w:t>
      </w:r>
      <w:r w:rsidRPr="00D71BD1">
        <w:rPr>
          <w:b/>
        </w:rPr>
        <w:t>Products</w:t>
      </w:r>
      <w:r>
        <w:t xml:space="preserve"> table </w:t>
      </w:r>
      <w:r w:rsidRPr="00D71BD1">
        <w:rPr>
          <w:b/>
        </w:rPr>
        <w:t>Where Condition = [Products]</w:t>
      </w:r>
      <w:proofErr w:type="gramStart"/>
      <w:r w:rsidRPr="00D71BD1">
        <w:rPr>
          <w:b/>
        </w:rPr>
        <w:t>.[</w:t>
      </w:r>
      <w:proofErr w:type="gramEnd"/>
      <w:r w:rsidRPr="00D71BD1">
        <w:rPr>
          <w:b/>
        </w:rPr>
        <w:t>ID]=[</w:t>
      </w:r>
      <w:proofErr w:type="spellStart"/>
      <w:r w:rsidRPr="00D71BD1">
        <w:rPr>
          <w:b/>
        </w:rPr>
        <w:t>ProductID</w:t>
      </w:r>
      <w:proofErr w:type="spellEnd"/>
      <w:r w:rsidRPr="00D71BD1">
        <w:rPr>
          <w:b/>
        </w:rPr>
        <w:t>]</w:t>
      </w:r>
      <w:r>
        <w:rPr>
          <w:b/>
        </w:rPr>
        <w:t xml:space="preserve">. </w:t>
      </w:r>
      <w:r w:rsidRPr="00D71BD1">
        <w:t>No</w:t>
      </w:r>
      <w:r>
        <w:t>tice that as you type Access will provide IntelliSense to look up valid values.</w:t>
      </w:r>
    </w:p>
    <w:p w14:paraId="6B16D5B7" w14:textId="2054239C" w:rsidR="00D71BD1" w:rsidRDefault="00D71BD1" w:rsidP="00632AD4">
      <w:pPr>
        <w:pStyle w:val="LabStepScreenshot"/>
      </w:pPr>
      <w:r w:rsidRPr="00632AD4">
        <w:rPr>
          <w:rStyle w:val="LabStepScreenshotFrame"/>
        </w:rPr>
        <w:lastRenderedPageBreak/>
        <w:drawing>
          <wp:inline distT="0" distB="0" distL="0" distR="0" wp14:anchorId="56E6D483" wp14:editId="56AAC231">
            <wp:extent cx="5742432" cy="1340783"/>
            <wp:effectExtent l="19050" t="19050" r="1079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29" cy="1341786"/>
                    </a:xfrm>
                    <a:prstGeom prst="rect">
                      <a:avLst/>
                    </a:prstGeom>
                    <a:noFill/>
                    <a:ln>
                      <a:solidFill>
                        <a:srgbClr val="1F497D"/>
                      </a:solidFill>
                    </a:ln>
                  </pic:spPr>
                </pic:pic>
              </a:graphicData>
            </a:graphic>
          </wp:inline>
        </w:drawing>
      </w:r>
    </w:p>
    <w:p w14:paraId="00F736A1" w14:textId="3505F3EC" w:rsidR="002A2DA7" w:rsidRDefault="007C2FBB" w:rsidP="002F6B30">
      <w:pPr>
        <w:pStyle w:val="LabStepNumbered"/>
        <w:numPr>
          <w:ilvl w:val="0"/>
          <w:numId w:val="43"/>
        </w:numPr>
      </w:pPr>
      <w:r>
        <w:t xml:space="preserve">Add a </w:t>
      </w:r>
      <w:proofErr w:type="spellStart"/>
      <w:r w:rsidRPr="007C2FBB">
        <w:rPr>
          <w:b/>
        </w:rPr>
        <w:t>SetReturnVar</w:t>
      </w:r>
      <w:proofErr w:type="spellEnd"/>
      <w:r>
        <w:t xml:space="preserve"> action to the action group.</w:t>
      </w:r>
    </w:p>
    <w:p w14:paraId="486DBD5A" w14:textId="470234FC" w:rsidR="007C2FBB" w:rsidRDefault="007C2FBB" w:rsidP="002F6B30">
      <w:pPr>
        <w:pStyle w:val="LabStepNumbered"/>
        <w:numPr>
          <w:ilvl w:val="0"/>
          <w:numId w:val="43"/>
        </w:numPr>
      </w:pPr>
      <w:r>
        <w:t xml:space="preserve">Set the </w:t>
      </w:r>
      <w:r w:rsidRPr="007C2FBB">
        <w:rPr>
          <w:b/>
        </w:rPr>
        <w:t>Name</w:t>
      </w:r>
      <w:r>
        <w:t xml:space="preserve"> property to </w:t>
      </w:r>
      <w:proofErr w:type="spellStart"/>
      <w:r w:rsidRPr="007C2FBB">
        <w:rPr>
          <w:b/>
        </w:rPr>
        <w:t>IsDiscontinued</w:t>
      </w:r>
      <w:proofErr w:type="spellEnd"/>
      <w:r>
        <w:t xml:space="preserve"> and the </w:t>
      </w:r>
      <w:r w:rsidRPr="007C2FBB">
        <w:rPr>
          <w:b/>
        </w:rPr>
        <w:t>Expression</w:t>
      </w:r>
      <w:r>
        <w:t xml:space="preserve"> to </w:t>
      </w:r>
      <w:r w:rsidRPr="007C2FBB">
        <w:rPr>
          <w:b/>
        </w:rPr>
        <w:t>[Products]</w:t>
      </w:r>
      <w:proofErr w:type="gramStart"/>
      <w:r w:rsidRPr="007C2FBB">
        <w:rPr>
          <w:b/>
        </w:rPr>
        <w:t>.[</w:t>
      </w:r>
      <w:proofErr w:type="gramEnd"/>
      <w:r w:rsidRPr="007C2FBB">
        <w:rPr>
          <w:b/>
        </w:rPr>
        <w:t>Discontinued]</w:t>
      </w:r>
      <w:r>
        <w:t>.</w:t>
      </w:r>
      <w:r w:rsidR="00891815">
        <w:t xml:space="preserve"> At this point your macro should look like the following:</w:t>
      </w:r>
    </w:p>
    <w:p w14:paraId="16AEB27D" w14:textId="1DA1FB44" w:rsidR="00891815" w:rsidRDefault="00891815" w:rsidP="00632AD4">
      <w:pPr>
        <w:pStyle w:val="LabStepScreenshot"/>
      </w:pPr>
      <w:r w:rsidRPr="00891815">
        <w:rPr>
          <w:rStyle w:val="LabStepScreenshotFrame"/>
        </w:rPr>
        <w:drawing>
          <wp:inline distT="0" distB="0" distL="0" distR="0" wp14:anchorId="6A3119FF" wp14:editId="7A409A1D">
            <wp:extent cx="5852160" cy="2926080"/>
            <wp:effectExtent l="19050" t="19050" r="1524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2616" cy="2926308"/>
                    </a:xfrm>
                    <a:prstGeom prst="rect">
                      <a:avLst/>
                    </a:prstGeom>
                    <a:noFill/>
                    <a:ln>
                      <a:solidFill>
                        <a:srgbClr val="1F497D"/>
                      </a:solidFill>
                    </a:ln>
                  </pic:spPr>
                </pic:pic>
              </a:graphicData>
            </a:graphic>
          </wp:inline>
        </w:drawing>
      </w:r>
    </w:p>
    <w:p w14:paraId="5BA65243" w14:textId="2B5EEF0F" w:rsidR="00891815" w:rsidRDefault="00891815" w:rsidP="00891815">
      <w:pPr>
        <w:pStyle w:val="LabStepNumbered"/>
        <w:numPr>
          <w:ilvl w:val="0"/>
          <w:numId w:val="43"/>
        </w:numPr>
      </w:pPr>
      <w:r>
        <w:t xml:space="preserve">Click </w:t>
      </w:r>
      <w:r w:rsidRPr="00891815">
        <w:rPr>
          <w:b/>
        </w:rPr>
        <w:t>Save</w:t>
      </w:r>
      <w:r>
        <w:t xml:space="preserve"> and name your macro </w:t>
      </w:r>
      <w:proofErr w:type="spellStart"/>
      <w:r w:rsidRPr="00891815">
        <w:rPr>
          <w:b/>
        </w:rPr>
        <w:t>CheckDiscontinued</w:t>
      </w:r>
      <w:proofErr w:type="spellEnd"/>
      <w:r>
        <w:t>. If everything saves without error you can close the Macro designer.</w:t>
      </w:r>
    </w:p>
    <w:p w14:paraId="0988AECB" w14:textId="32CCB14C" w:rsidR="00891815" w:rsidRDefault="0068534A" w:rsidP="002F6B30">
      <w:pPr>
        <w:pStyle w:val="LabStepNumbered"/>
        <w:numPr>
          <w:ilvl w:val="0"/>
          <w:numId w:val="43"/>
        </w:numPr>
      </w:pPr>
      <w:r>
        <w:t xml:space="preserve">Now you need to assign the data macro to the Order Details table. This is where ordered items are stored. The goal is to prevent the addition of discontinued items. </w:t>
      </w:r>
      <w:r w:rsidRPr="0068534A">
        <w:rPr>
          <w:b/>
        </w:rPr>
        <w:t>Click</w:t>
      </w:r>
      <w:r>
        <w:t xml:space="preserve"> the </w:t>
      </w:r>
      <w:r w:rsidRPr="0068534A">
        <w:rPr>
          <w:b/>
        </w:rPr>
        <w:t>O</w:t>
      </w:r>
      <w:r>
        <w:rPr>
          <w:b/>
        </w:rPr>
        <w:t>r</w:t>
      </w:r>
      <w:r w:rsidRPr="0068534A">
        <w:rPr>
          <w:b/>
        </w:rPr>
        <w:t>der Details</w:t>
      </w:r>
      <w:r>
        <w:t xml:space="preserve"> table and then </w:t>
      </w:r>
      <w:r w:rsidRPr="0068534A">
        <w:rPr>
          <w:b/>
        </w:rPr>
        <w:t>click</w:t>
      </w:r>
      <w:r>
        <w:t xml:space="preserve"> the </w:t>
      </w:r>
      <w:r w:rsidRPr="0068534A">
        <w:rPr>
          <w:b/>
        </w:rPr>
        <w:t>actions icon</w:t>
      </w:r>
      <w:r>
        <w:t xml:space="preserve">. Choose </w:t>
      </w:r>
      <w:r w:rsidRPr="0068534A">
        <w:rPr>
          <w:b/>
        </w:rPr>
        <w:t>Edit Table</w:t>
      </w:r>
      <w:r>
        <w:t>.</w:t>
      </w:r>
    </w:p>
    <w:p w14:paraId="71BA8679" w14:textId="5803EB90" w:rsidR="0068534A" w:rsidRDefault="0068534A" w:rsidP="00632AD4">
      <w:pPr>
        <w:pStyle w:val="LabStepScreenshot"/>
      </w:pPr>
      <w:r w:rsidRPr="0068534A">
        <w:rPr>
          <w:rStyle w:val="LabStepScreenshotFrame"/>
        </w:rPr>
        <w:lastRenderedPageBreak/>
        <w:drawing>
          <wp:inline distT="0" distB="0" distL="0" distR="0" wp14:anchorId="2970D851" wp14:editId="6596E24D">
            <wp:extent cx="3298327" cy="3706368"/>
            <wp:effectExtent l="19050" t="19050" r="16510"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9966" cy="3708210"/>
                    </a:xfrm>
                    <a:prstGeom prst="rect">
                      <a:avLst/>
                    </a:prstGeom>
                    <a:noFill/>
                    <a:ln>
                      <a:solidFill>
                        <a:srgbClr val="1F497D"/>
                      </a:solidFill>
                    </a:ln>
                  </pic:spPr>
                </pic:pic>
              </a:graphicData>
            </a:graphic>
          </wp:inline>
        </w:drawing>
      </w:r>
    </w:p>
    <w:p w14:paraId="52542408" w14:textId="2ADD9812" w:rsidR="002A2DA7" w:rsidRDefault="0068534A" w:rsidP="002F6B30">
      <w:pPr>
        <w:pStyle w:val="LabStepNumbered"/>
        <w:numPr>
          <w:ilvl w:val="0"/>
          <w:numId w:val="43"/>
        </w:numPr>
      </w:pPr>
      <w:r>
        <w:t xml:space="preserve">In the table designer, on the ribbon, in the </w:t>
      </w:r>
      <w:r w:rsidRPr="0068534A">
        <w:rPr>
          <w:b/>
        </w:rPr>
        <w:t>Events</w:t>
      </w:r>
      <w:r>
        <w:t xml:space="preserve"> group, click </w:t>
      </w:r>
      <w:r w:rsidRPr="0068534A">
        <w:rPr>
          <w:b/>
        </w:rPr>
        <w:t>On Insert</w:t>
      </w:r>
      <w:r>
        <w:t>.</w:t>
      </w:r>
    </w:p>
    <w:p w14:paraId="6EF8E889" w14:textId="2C8C6187" w:rsidR="00D23C59" w:rsidRDefault="00D23C59" w:rsidP="00632AD4">
      <w:pPr>
        <w:pStyle w:val="LabStepScreenshot"/>
      </w:pPr>
      <w:r>
        <w:rPr>
          <w:noProof/>
        </w:rPr>
        <w:drawing>
          <wp:inline distT="0" distB="0" distL="0" distR="0" wp14:anchorId="20863C9B" wp14:editId="5037AFA8">
            <wp:extent cx="6019048" cy="3009524"/>
            <wp:effectExtent l="19050" t="19050" r="2032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9048" cy="3009524"/>
                    </a:xfrm>
                    <a:prstGeom prst="rect">
                      <a:avLst/>
                    </a:prstGeom>
                    <a:noFill/>
                    <a:ln>
                      <a:solidFill>
                        <a:srgbClr val="1F497D"/>
                      </a:solidFill>
                    </a:ln>
                  </pic:spPr>
                </pic:pic>
              </a:graphicData>
            </a:graphic>
          </wp:inline>
        </w:drawing>
      </w:r>
    </w:p>
    <w:p w14:paraId="2A393026" w14:textId="55626B6D" w:rsidR="00D23C59" w:rsidRPr="00D23C59" w:rsidRDefault="00D23C59" w:rsidP="002F6B30">
      <w:pPr>
        <w:pStyle w:val="LabStepNumbered"/>
        <w:numPr>
          <w:ilvl w:val="0"/>
          <w:numId w:val="43"/>
        </w:numPr>
      </w:pPr>
      <w:r>
        <w:t xml:space="preserve">On the Macro design surface </w:t>
      </w:r>
      <w:proofErr w:type="gramStart"/>
      <w:r w:rsidRPr="00D23C59">
        <w:rPr>
          <w:b/>
        </w:rPr>
        <w:t>Add</w:t>
      </w:r>
      <w:proofErr w:type="gramEnd"/>
      <w:r>
        <w:t xml:space="preserve"> a </w:t>
      </w:r>
      <w:r w:rsidRPr="00D23C59">
        <w:rPr>
          <w:b/>
        </w:rPr>
        <w:t>Comment</w:t>
      </w:r>
      <w:r>
        <w:t xml:space="preserve"> that says. </w:t>
      </w:r>
      <w:r w:rsidRPr="00D23C59">
        <w:rPr>
          <w:b/>
        </w:rPr>
        <w:t>This action will prevent the insertion of discontinued product items.</w:t>
      </w:r>
    </w:p>
    <w:p w14:paraId="12DD7B74" w14:textId="53609DDC" w:rsidR="00D23C59" w:rsidRDefault="009D158F" w:rsidP="002F6B30">
      <w:pPr>
        <w:pStyle w:val="LabStepNumbered"/>
        <w:numPr>
          <w:ilvl w:val="0"/>
          <w:numId w:val="43"/>
        </w:numPr>
      </w:pPr>
      <w:r>
        <w:t xml:space="preserve">Under the comment, </w:t>
      </w:r>
      <w:proofErr w:type="gramStart"/>
      <w:r w:rsidRPr="009D158F">
        <w:rPr>
          <w:b/>
        </w:rPr>
        <w:t>Add</w:t>
      </w:r>
      <w:proofErr w:type="gramEnd"/>
      <w:r>
        <w:t xml:space="preserve"> a </w:t>
      </w:r>
      <w:proofErr w:type="spellStart"/>
      <w:r w:rsidRPr="009D158F">
        <w:rPr>
          <w:b/>
        </w:rPr>
        <w:t>RunDataMacro</w:t>
      </w:r>
      <w:proofErr w:type="spellEnd"/>
      <w:r>
        <w:t xml:space="preserve"> action.</w:t>
      </w:r>
    </w:p>
    <w:p w14:paraId="388A5AA1" w14:textId="0AA67DC3" w:rsidR="009D158F" w:rsidRDefault="009D158F" w:rsidP="002F6B30">
      <w:pPr>
        <w:pStyle w:val="LabStepNumbered"/>
        <w:numPr>
          <w:ilvl w:val="0"/>
          <w:numId w:val="43"/>
        </w:numPr>
      </w:pPr>
      <w:r>
        <w:t xml:space="preserve">Set the following properties of the </w:t>
      </w:r>
      <w:proofErr w:type="spellStart"/>
      <w:r>
        <w:t>RunDataMacro</w:t>
      </w:r>
      <w:proofErr w:type="spellEnd"/>
      <w:r>
        <w:t xml:space="preserve"> action</w:t>
      </w:r>
    </w:p>
    <w:p w14:paraId="10042906" w14:textId="51F24E1C" w:rsidR="009D158F" w:rsidRDefault="009D158F" w:rsidP="009D158F">
      <w:pPr>
        <w:pStyle w:val="LabStepNumberedLevel2"/>
        <w:numPr>
          <w:ilvl w:val="1"/>
          <w:numId w:val="43"/>
        </w:numPr>
      </w:pPr>
      <w:r>
        <w:t xml:space="preserve">Macro Name: </w:t>
      </w:r>
      <w:proofErr w:type="spellStart"/>
      <w:r w:rsidRPr="009D158F">
        <w:rPr>
          <w:b/>
        </w:rPr>
        <w:t>CheckDiscontinued</w:t>
      </w:r>
      <w:proofErr w:type="spellEnd"/>
    </w:p>
    <w:p w14:paraId="654CE4CC" w14:textId="65885700" w:rsidR="009D158F" w:rsidRDefault="009D158F" w:rsidP="009D158F">
      <w:pPr>
        <w:pStyle w:val="LabStepNumberedLevel2"/>
        <w:numPr>
          <w:ilvl w:val="1"/>
          <w:numId w:val="43"/>
        </w:numPr>
      </w:pPr>
      <w:proofErr w:type="spellStart"/>
      <w:r>
        <w:lastRenderedPageBreak/>
        <w:t>ProductID</w:t>
      </w:r>
      <w:proofErr w:type="spellEnd"/>
      <w:r>
        <w:t xml:space="preserve">: </w:t>
      </w:r>
      <w:r w:rsidRPr="009D158F">
        <w:rPr>
          <w:b/>
        </w:rPr>
        <w:t>[Product]</w:t>
      </w:r>
    </w:p>
    <w:p w14:paraId="57AB6681" w14:textId="3A7E89AB" w:rsidR="009D158F" w:rsidRDefault="009D158F" w:rsidP="009D158F">
      <w:pPr>
        <w:pStyle w:val="LabStepNumberedLevel2"/>
        <w:numPr>
          <w:ilvl w:val="1"/>
          <w:numId w:val="43"/>
        </w:numPr>
      </w:pPr>
      <w:proofErr w:type="spellStart"/>
      <w:r>
        <w:t>SetLocalVar</w:t>
      </w:r>
      <w:proofErr w:type="spellEnd"/>
      <w:r>
        <w:t xml:space="preserve">: </w:t>
      </w:r>
      <w:r w:rsidRPr="009D158F">
        <w:rPr>
          <w:b/>
        </w:rPr>
        <w:t>discontinued</w:t>
      </w:r>
      <w:r>
        <w:t xml:space="preserve"> = </w:t>
      </w:r>
      <w:proofErr w:type="spellStart"/>
      <w:r>
        <w:t>IsDiscontinued</w:t>
      </w:r>
      <w:proofErr w:type="spellEnd"/>
    </w:p>
    <w:p w14:paraId="237449D4" w14:textId="06C84A71" w:rsidR="009D158F" w:rsidRDefault="009D158F" w:rsidP="00632AD4">
      <w:pPr>
        <w:pStyle w:val="LabStepScreenshotLevel2"/>
      </w:pPr>
      <w:r w:rsidRPr="009D158F">
        <w:rPr>
          <w:rStyle w:val="LabStepScreenshotFrame"/>
        </w:rPr>
        <w:drawing>
          <wp:inline distT="0" distB="0" distL="0" distR="0" wp14:anchorId="4CDC8E1E" wp14:editId="6690D741">
            <wp:extent cx="5800000" cy="2285714"/>
            <wp:effectExtent l="19050" t="19050" r="1079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0000" cy="2285714"/>
                    </a:xfrm>
                    <a:prstGeom prst="rect">
                      <a:avLst/>
                    </a:prstGeom>
                    <a:noFill/>
                    <a:ln>
                      <a:solidFill>
                        <a:srgbClr val="1F497D"/>
                      </a:solidFill>
                    </a:ln>
                  </pic:spPr>
                </pic:pic>
              </a:graphicData>
            </a:graphic>
          </wp:inline>
        </w:drawing>
      </w:r>
    </w:p>
    <w:p w14:paraId="36746450" w14:textId="30AE5C2C" w:rsidR="00D23C59" w:rsidRDefault="009D158F" w:rsidP="009D158F">
      <w:pPr>
        <w:pStyle w:val="LabStepNumbered"/>
        <w:numPr>
          <w:ilvl w:val="0"/>
          <w:numId w:val="43"/>
        </w:numPr>
      </w:pPr>
      <w:r w:rsidRPr="00F219FD">
        <w:rPr>
          <w:b/>
        </w:rPr>
        <w:t>Add</w:t>
      </w:r>
      <w:r>
        <w:t xml:space="preserve"> a </w:t>
      </w:r>
      <w:r w:rsidR="00F219FD">
        <w:t>n</w:t>
      </w:r>
      <w:r w:rsidRPr="00F219FD">
        <w:t>ew</w:t>
      </w:r>
      <w:r>
        <w:t xml:space="preserve"> </w:t>
      </w:r>
      <w:r w:rsidRPr="00F219FD">
        <w:rPr>
          <w:b/>
        </w:rPr>
        <w:t>If</w:t>
      </w:r>
      <w:r>
        <w:t xml:space="preserve"> action. Set the </w:t>
      </w:r>
      <w:r w:rsidRPr="00F219FD">
        <w:rPr>
          <w:b/>
        </w:rPr>
        <w:t>Condition Expression</w:t>
      </w:r>
      <w:r>
        <w:t xml:space="preserve"> property to </w:t>
      </w:r>
      <w:r w:rsidRPr="009D158F">
        <w:rPr>
          <w:b/>
        </w:rPr>
        <w:t>[discontinued</w:t>
      </w:r>
      <w:proofErr w:type="gramStart"/>
      <w:r w:rsidRPr="009D158F">
        <w:rPr>
          <w:b/>
        </w:rPr>
        <w:t>]=</w:t>
      </w:r>
      <w:proofErr w:type="gramEnd"/>
      <w:r w:rsidRPr="009D158F">
        <w:rPr>
          <w:b/>
        </w:rPr>
        <w:t>Yes</w:t>
      </w:r>
      <w:r>
        <w:rPr>
          <w:b/>
        </w:rPr>
        <w:t>.</w:t>
      </w:r>
    </w:p>
    <w:p w14:paraId="224E71E7" w14:textId="693FD1A9" w:rsidR="00D23C59" w:rsidRPr="00F219FD" w:rsidRDefault="00F219FD" w:rsidP="002F6B30">
      <w:pPr>
        <w:pStyle w:val="LabStepNumbered"/>
        <w:numPr>
          <w:ilvl w:val="0"/>
          <w:numId w:val="43"/>
        </w:numPr>
      </w:pPr>
      <w:r w:rsidRPr="00F219FD">
        <w:rPr>
          <w:b/>
        </w:rPr>
        <w:t>Add</w:t>
      </w:r>
      <w:r>
        <w:t xml:space="preserve"> a new </w:t>
      </w:r>
      <w:proofErr w:type="spellStart"/>
      <w:r w:rsidRPr="00F219FD">
        <w:rPr>
          <w:b/>
        </w:rPr>
        <w:t>RaiseError</w:t>
      </w:r>
      <w:proofErr w:type="spellEnd"/>
      <w:r>
        <w:t xml:space="preserve"> action inside the </w:t>
      </w:r>
      <w:r w:rsidRPr="00F219FD">
        <w:rPr>
          <w:b/>
        </w:rPr>
        <w:t>If</w:t>
      </w:r>
      <w:r>
        <w:t xml:space="preserve"> statement. Set the </w:t>
      </w:r>
      <w:r w:rsidRPr="00F219FD">
        <w:rPr>
          <w:b/>
        </w:rPr>
        <w:t>Error Description</w:t>
      </w:r>
      <w:r>
        <w:t xml:space="preserve"> to </w:t>
      </w:r>
      <w:r w:rsidRPr="00F219FD">
        <w:rPr>
          <w:b/>
        </w:rPr>
        <w:t>This product is discontinued.</w:t>
      </w:r>
    </w:p>
    <w:p w14:paraId="505B234D" w14:textId="7B323D46" w:rsidR="00F219FD" w:rsidRDefault="00F219FD" w:rsidP="00632AD4">
      <w:pPr>
        <w:pStyle w:val="LabStepScreenshot"/>
      </w:pPr>
      <w:r w:rsidRPr="004732FA">
        <w:rPr>
          <w:rStyle w:val="LabStepScreenshotFrame"/>
        </w:rPr>
        <w:drawing>
          <wp:inline distT="0" distB="0" distL="0" distR="0" wp14:anchorId="5165B398" wp14:editId="2BD9F568">
            <wp:extent cx="5825269" cy="2523744"/>
            <wp:effectExtent l="19050" t="19050" r="23495"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6234" cy="2524162"/>
                    </a:xfrm>
                    <a:prstGeom prst="rect">
                      <a:avLst/>
                    </a:prstGeom>
                    <a:noFill/>
                    <a:ln>
                      <a:solidFill>
                        <a:srgbClr val="1F497D"/>
                      </a:solidFill>
                    </a:ln>
                  </pic:spPr>
                </pic:pic>
              </a:graphicData>
            </a:graphic>
          </wp:inline>
        </w:drawing>
      </w:r>
    </w:p>
    <w:p w14:paraId="670768DA" w14:textId="600CAE6C" w:rsidR="00D23C59" w:rsidRDefault="004732FA" w:rsidP="002F6B30">
      <w:pPr>
        <w:pStyle w:val="LabStepNumbered"/>
        <w:numPr>
          <w:ilvl w:val="0"/>
          <w:numId w:val="43"/>
        </w:numPr>
      </w:pPr>
      <w:r>
        <w:t xml:space="preserve">From the ribbon, click </w:t>
      </w:r>
      <w:r w:rsidRPr="004732FA">
        <w:rPr>
          <w:b/>
        </w:rPr>
        <w:t>Save</w:t>
      </w:r>
      <w:r>
        <w:t xml:space="preserve"> and </w:t>
      </w:r>
      <w:r w:rsidRPr="004732FA">
        <w:rPr>
          <w:b/>
        </w:rPr>
        <w:t>Close</w:t>
      </w:r>
      <w:r>
        <w:t>.</w:t>
      </w:r>
    </w:p>
    <w:p w14:paraId="618C5E8B" w14:textId="6113D741" w:rsidR="004732FA" w:rsidRDefault="004732FA" w:rsidP="002F6B30">
      <w:pPr>
        <w:pStyle w:val="LabStepNumbered"/>
        <w:numPr>
          <w:ilvl w:val="0"/>
          <w:numId w:val="43"/>
        </w:numPr>
      </w:pPr>
      <w:r w:rsidRPr="004732FA">
        <w:rPr>
          <w:b/>
        </w:rPr>
        <w:t>Close</w:t>
      </w:r>
      <w:r>
        <w:t xml:space="preserve"> the </w:t>
      </w:r>
      <w:r w:rsidRPr="004732FA">
        <w:rPr>
          <w:b/>
        </w:rPr>
        <w:t>Order Details</w:t>
      </w:r>
      <w:r>
        <w:t xml:space="preserve"> tab.</w:t>
      </w:r>
    </w:p>
    <w:p w14:paraId="190DE423" w14:textId="44F5C930" w:rsidR="004732FA" w:rsidRDefault="004732FA" w:rsidP="002F6B30">
      <w:pPr>
        <w:pStyle w:val="LabStepNumbered"/>
        <w:numPr>
          <w:ilvl w:val="0"/>
          <w:numId w:val="43"/>
        </w:numPr>
      </w:pPr>
      <w:r>
        <w:t xml:space="preserve">Click </w:t>
      </w:r>
      <w:r w:rsidRPr="004732FA">
        <w:rPr>
          <w:b/>
        </w:rPr>
        <w:t>Save</w:t>
      </w:r>
      <w:r>
        <w:t xml:space="preserve"> one last time and you are ready to test your work.</w:t>
      </w:r>
    </w:p>
    <w:p w14:paraId="5135D3DF" w14:textId="2434124D" w:rsidR="004732FA" w:rsidRDefault="004732FA" w:rsidP="002F6B30">
      <w:pPr>
        <w:pStyle w:val="LabStepNumbered"/>
        <w:numPr>
          <w:ilvl w:val="0"/>
          <w:numId w:val="43"/>
        </w:numPr>
      </w:pPr>
      <w:r>
        <w:t xml:space="preserve">From the ribbon click </w:t>
      </w:r>
      <w:r w:rsidRPr="004732FA">
        <w:rPr>
          <w:b/>
        </w:rPr>
        <w:t>Launch App</w:t>
      </w:r>
      <w:r>
        <w:t>.</w:t>
      </w:r>
    </w:p>
    <w:p w14:paraId="4F7A7A76" w14:textId="578E3935" w:rsidR="004732FA" w:rsidRDefault="004732FA" w:rsidP="002F6B30">
      <w:pPr>
        <w:pStyle w:val="LabStepNumbered"/>
        <w:numPr>
          <w:ilvl w:val="0"/>
          <w:numId w:val="43"/>
        </w:numPr>
      </w:pPr>
      <w:r>
        <w:t xml:space="preserve">Click on the </w:t>
      </w:r>
      <w:r w:rsidRPr="004732FA">
        <w:rPr>
          <w:b/>
        </w:rPr>
        <w:t>Orders</w:t>
      </w:r>
      <w:r>
        <w:t xml:space="preserve"> table. Click the </w:t>
      </w:r>
      <w:r w:rsidRPr="004732FA">
        <w:rPr>
          <w:b/>
        </w:rPr>
        <w:t>List</w:t>
      </w:r>
      <w:r>
        <w:t xml:space="preserve"> view.</w:t>
      </w:r>
    </w:p>
    <w:p w14:paraId="0635935A" w14:textId="5062A927" w:rsidR="004732FA" w:rsidRDefault="004732FA" w:rsidP="002F6B30">
      <w:pPr>
        <w:pStyle w:val="LabStepNumbered"/>
        <w:numPr>
          <w:ilvl w:val="0"/>
          <w:numId w:val="43"/>
        </w:numPr>
      </w:pPr>
      <w:r>
        <w:t xml:space="preserve">Click the </w:t>
      </w:r>
      <w:r w:rsidRPr="004732FA">
        <w:rPr>
          <w:b/>
          <w:sz w:val="36"/>
        </w:rPr>
        <w:t>+</w:t>
      </w:r>
      <w:r>
        <w:t xml:space="preserve"> icon to insert a new order record.</w:t>
      </w:r>
    </w:p>
    <w:p w14:paraId="44B0002E" w14:textId="6FC8A9FB" w:rsidR="004732FA" w:rsidRDefault="004732FA" w:rsidP="00632AD4">
      <w:pPr>
        <w:pStyle w:val="LabStepScreenshot"/>
      </w:pPr>
      <w:r w:rsidRPr="00632AD4">
        <w:rPr>
          <w:rStyle w:val="LabStepScreenshotFrame"/>
        </w:rPr>
        <w:lastRenderedPageBreak/>
        <w:drawing>
          <wp:inline distT="0" distB="0" distL="0" distR="0" wp14:anchorId="002DEFCF" wp14:editId="648864DA">
            <wp:extent cx="5998464" cy="2656542"/>
            <wp:effectExtent l="19050" t="19050" r="2159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0259" cy="2657337"/>
                    </a:xfrm>
                    <a:prstGeom prst="rect">
                      <a:avLst/>
                    </a:prstGeom>
                    <a:noFill/>
                    <a:ln>
                      <a:solidFill>
                        <a:srgbClr val="1F497D"/>
                      </a:solidFill>
                    </a:ln>
                  </pic:spPr>
                </pic:pic>
              </a:graphicData>
            </a:graphic>
          </wp:inline>
        </w:drawing>
      </w:r>
    </w:p>
    <w:p w14:paraId="7400259D" w14:textId="30803492" w:rsidR="004732FA" w:rsidRDefault="004732FA" w:rsidP="002F6B30">
      <w:pPr>
        <w:pStyle w:val="LabStepNumbered"/>
        <w:numPr>
          <w:ilvl w:val="0"/>
          <w:numId w:val="43"/>
        </w:numPr>
      </w:pPr>
      <w:r>
        <w:t xml:space="preserve">Supply a few details to set up the order record and click </w:t>
      </w:r>
      <w:r w:rsidRPr="004732FA">
        <w:rPr>
          <w:b/>
        </w:rPr>
        <w:t>Save</w:t>
      </w:r>
      <w:r>
        <w:t>. Once the record is saved the Add Order Details link should appear at the bottom of the view.</w:t>
      </w:r>
    </w:p>
    <w:p w14:paraId="2C2C09C9" w14:textId="7B5FFCDA" w:rsidR="004732FA" w:rsidRDefault="004732FA" w:rsidP="00632AD4">
      <w:pPr>
        <w:pStyle w:val="LabStepScreenshot"/>
      </w:pPr>
      <w:r w:rsidRPr="00632AD4">
        <w:rPr>
          <w:rStyle w:val="LabStepScreenshotFrame"/>
        </w:rPr>
        <w:drawing>
          <wp:inline distT="0" distB="0" distL="0" distR="0" wp14:anchorId="2C741E26" wp14:editId="0CDD6D9E">
            <wp:extent cx="3267456" cy="3426177"/>
            <wp:effectExtent l="19050" t="19050" r="28575"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9037" cy="3438321"/>
                    </a:xfrm>
                    <a:prstGeom prst="rect">
                      <a:avLst/>
                    </a:prstGeom>
                    <a:noFill/>
                    <a:ln>
                      <a:solidFill>
                        <a:srgbClr val="1F497D"/>
                      </a:solidFill>
                    </a:ln>
                  </pic:spPr>
                </pic:pic>
              </a:graphicData>
            </a:graphic>
          </wp:inline>
        </w:drawing>
      </w:r>
    </w:p>
    <w:p w14:paraId="5C1FEAAB" w14:textId="1F7A86C3" w:rsidR="004732FA" w:rsidRDefault="004732FA" w:rsidP="002F6B30">
      <w:pPr>
        <w:pStyle w:val="LabStepNumbered"/>
        <w:numPr>
          <w:ilvl w:val="0"/>
          <w:numId w:val="43"/>
        </w:numPr>
      </w:pPr>
      <w:r>
        <w:t xml:space="preserve">Click </w:t>
      </w:r>
      <w:r w:rsidRPr="00EF2457">
        <w:rPr>
          <w:b/>
        </w:rPr>
        <w:t>Add Order Details</w:t>
      </w:r>
      <w:r>
        <w:t>.</w:t>
      </w:r>
    </w:p>
    <w:p w14:paraId="7F4BB443" w14:textId="721CC8C1" w:rsidR="004732FA" w:rsidRDefault="004732FA" w:rsidP="002F6B30">
      <w:pPr>
        <w:pStyle w:val="LabStepNumbered"/>
        <w:numPr>
          <w:ilvl w:val="0"/>
          <w:numId w:val="43"/>
        </w:numPr>
      </w:pPr>
      <w:r>
        <w:t>In the</w:t>
      </w:r>
      <w:r w:rsidR="00EF2457">
        <w:t xml:space="preserve"> </w:t>
      </w:r>
      <w:r w:rsidR="00EF2457" w:rsidRPr="00EF2457">
        <w:rPr>
          <w:b/>
        </w:rPr>
        <w:t>Order Details</w:t>
      </w:r>
      <w:r w:rsidR="00EF2457">
        <w:t xml:space="preserve"> dialog add a Batm</w:t>
      </w:r>
      <w:r>
        <w:t>an item</w:t>
      </w:r>
      <w:r w:rsidR="00EF2457">
        <w:t xml:space="preserve"> </w:t>
      </w:r>
      <w:r w:rsidR="00EF2457" w:rsidRPr="00EF2457">
        <w:rPr>
          <w:b/>
        </w:rPr>
        <w:t>Product 10001</w:t>
      </w:r>
      <w:r>
        <w:t xml:space="preserve">. </w:t>
      </w:r>
    </w:p>
    <w:p w14:paraId="3A90B271" w14:textId="4D33E79C" w:rsidR="004732FA" w:rsidRDefault="004732FA" w:rsidP="002F6B30">
      <w:pPr>
        <w:pStyle w:val="LabStepNumbered"/>
        <w:numPr>
          <w:ilvl w:val="0"/>
          <w:numId w:val="43"/>
        </w:numPr>
      </w:pPr>
      <w:r>
        <w:t xml:space="preserve">When you click </w:t>
      </w:r>
      <w:proofErr w:type="gramStart"/>
      <w:r w:rsidRPr="00EF2457">
        <w:rPr>
          <w:b/>
        </w:rPr>
        <w:t>Save</w:t>
      </w:r>
      <w:proofErr w:type="gramEnd"/>
      <w:r>
        <w:t xml:space="preserve"> there should be no error (if you entered the sampl</w:t>
      </w:r>
      <w:r w:rsidR="00EF2457">
        <w:t>e data from earlier in the lab).</w:t>
      </w:r>
    </w:p>
    <w:p w14:paraId="67366345" w14:textId="3609D4C5" w:rsidR="00CD10B7" w:rsidRDefault="00CD10B7" w:rsidP="00632AD4">
      <w:pPr>
        <w:pStyle w:val="LabStepScreenshot"/>
      </w:pPr>
      <w:r w:rsidRPr="00CD10B7">
        <w:rPr>
          <w:rStyle w:val="LabStepScreenshotFrame"/>
        </w:rPr>
        <w:lastRenderedPageBreak/>
        <w:drawing>
          <wp:inline distT="0" distB="0" distL="0" distR="0" wp14:anchorId="32346548" wp14:editId="2EB86CE0">
            <wp:extent cx="5925312" cy="2581679"/>
            <wp:effectExtent l="19050" t="19050" r="1841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8877" cy="2583232"/>
                    </a:xfrm>
                    <a:prstGeom prst="rect">
                      <a:avLst/>
                    </a:prstGeom>
                    <a:noFill/>
                    <a:ln>
                      <a:solidFill>
                        <a:srgbClr val="1F497D"/>
                      </a:solidFill>
                    </a:ln>
                  </pic:spPr>
                </pic:pic>
              </a:graphicData>
            </a:graphic>
          </wp:inline>
        </w:drawing>
      </w:r>
    </w:p>
    <w:p w14:paraId="7CAEE1F8" w14:textId="65D2B8CB" w:rsidR="004732FA" w:rsidRDefault="00CD10B7" w:rsidP="002F6B30">
      <w:pPr>
        <w:pStyle w:val="LabStepNumbered"/>
        <w:numPr>
          <w:ilvl w:val="0"/>
          <w:numId w:val="43"/>
        </w:numPr>
      </w:pPr>
      <w:r>
        <w:t xml:space="preserve">In the still open </w:t>
      </w:r>
      <w:r w:rsidRPr="00CD10B7">
        <w:rPr>
          <w:b/>
        </w:rPr>
        <w:t>Order Details</w:t>
      </w:r>
      <w:r>
        <w:t xml:space="preserve"> dialog, click </w:t>
      </w:r>
      <w:r w:rsidRPr="00CD10B7">
        <w:rPr>
          <w:b/>
        </w:rPr>
        <w:t>Add</w:t>
      </w:r>
      <w:r>
        <w:t xml:space="preserve"> (</w:t>
      </w:r>
      <w:r w:rsidRPr="00CD10B7">
        <w:rPr>
          <w:b/>
          <w:sz w:val="28"/>
        </w:rPr>
        <w:t>+</w:t>
      </w:r>
      <w:r>
        <w:t>).</w:t>
      </w:r>
    </w:p>
    <w:p w14:paraId="600841B3" w14:textId="5B88E4F2" w:rsidR="00CD10B7" w:rsidRDefault="00CD10B7" w:rsidP="002F6B30">
      <w:pPr>
        <w:pStyle w:val="LabStepNumbered"/>
        <w:numPr>
          <w:ilvl w:val="0"/>
          <w:numId w:val="43"/>
        </w:numPr>
      </w:pPr>
      <w:r>
        <w:t>Add a Spiderman Product 10002.</w:t>
      </w:r>
    </w:p>
    <w:p w14:paraId="7E2A9A4F" w14:textId="5BF72DD1" w:rsidR="00CD10B7" w:rsidRDefault="00CD10B7" w:rsidP="00632AD4">
      <w:pPr>
        <w:pStyle w:val="LabStepScreenshot"/>
      </w:pPr>
      <w:r w:rsidRPr="00CD10B7">
        <w:rPr>
          <w:rStyle w:val="LabStepScreenshotFrame"/>
        </w:rPr>
        <w:drawing>
          <wp:inline distT="0" distB="0" distL="0" distR="0" wp14:anchorId="34A5970C" wp14:editId="7BCFE0B4">
            <wp:extent cx="5583936" cy="2463752"/>
            <wp:effectExtent l="19050" t="19050" r="17145"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4131" cy="2468250"/>
                    </a:xfrm>
                    <a:prstGeom prst="rect">
                      <a:avLst/>
                    </a:prstGeom>
                    <a:noFill/>
                    <a:ln>
                      <a:solidFill>
                        <a:srgbClr val="1F497D"/>
                      </a:solidFill>
                    </a:ln>
                  </pic:spPr>
                </pic:pic>
              </a:graphicData>
            </a:graphic>
          </wp:inline>
        </w:drawing>
      </w:r>
    </w:p>
    <w:p w14:paraId="2DC40144" w14:textId="457A44F2" w:rsidR="00CD10B7" w:rsidRDefault="00CD10B7" w:rsidP="002F6B30">
      <w:pPr>
        <w:pStyle w:val="LabStepNumbered"/>
        <w:numPr>
          <w:ilvl w:val="0"/>
          <w:numId w:val="43"/>
        </w:numPr>
      </w:pPr>
      <w:r>
        <w:t>This time when you click Save you should receive an error that the product is discontinued.</w:t>
      </w:r>
    </w:p>
    <w:p w14:paraId="5223FA90" w14:textId="06C1E5EB" w:rsidR="00CD10B7" w:rsidRDefault="00CD10B7" w:rsidP="00632AD4">
      <w:pPr>
        <w:pStyle w:val="LabStepScreenshot"/>
      </w:pPr>
      <w:r w:rsidRPr="00CD10B7">
        <w:rPr>
          <w:rStyle w:val="LabStepScreenshotFrame"/>
        </w:rPr>
        <w:lastRenderedPageBreak/>
        <w:drawing>
          <wp:inline distT="0" distB="0" distL="0" distR="0" wp14:anchorId="579E1B3F" wp14:editId="759828B3">
            <wp:extent cx="5742432" cy="2549292"/>
            <wp:effectExtent l="19050" t="19050" r="10795"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0268" cy="2552771"/>
                    </a:xfrm>
                    <a:prstGeom prst="rect">
                      <a:avLst/>
                    </a:prstGeom>
                    <a:noFill/>
                    <a:ln>
                      <a:solidFill>
                        <a:srgbClr val="1F497D"/>
                      </a:solidFill>
                    </a:ln>
                  </pic:spPr>
                </pic:pic>
              </a:graphicData>
            </a:graphic>
          </wp:inline>
        </w:drawing>
      </w:r>
    </w:p>
    <w:p w14:paraId="7EB3C89C" w14:textId="6D3B5020" w:rsidR="00CD10B7" w:rsidRDefault="00CD10B7" w:rsidP="002F6B30">
      <w:pPr>
        <w:pStyle w:val="LabStepNumbered"/>
        <w:numPr>
          <w:ilvl w:val="0"/>
          <w:numId w:val="43"/>
        </w:numPr>
      </w:pPr>
      <w:r>
        <w:t xml:space="preserve">Click </w:t>
      </w:r>
      <w:r w:rsidRPr="00CD10B7">
        <w:rPr>
          <w:b/>
        </w:rPr>
        <w:t>OK</w:t>
      </w:r>
      <w:r>
        <w:t>.</w:t>
      </w:r>
    </w:p>
    <w:p w14:paraId="2AC793B5" w14:textId="22833184" w:rsidR="00CD10B7" w:rsidRDefault="00CD10B7" w:rsidP="002F6B30">
      <w:pPr>
        <w:pStyle w:val="LabStepNumbered"/>
        <w:numPr>
          <w:ilvl w:val="0"/>
          <w:numId w:val="43"/>
        </w:numPr>
      </w:pPr>
      <w:r>
        <w:t xml:space="preserve">Change the Product to </w:t>
      </w:r>
      <w:r w:rsidRPr="00CD10B7">
        <w:rPr>
          <w:b/>
        </w:rPr>
        <w:t>10003</w:t>
      </w:r>
      <w:r>
        <w:t xml:space="preserve">. Click </w:t>
      </w:r>
      <w:r w:rsidRPr="00CD10B7">
        <w:rPr>
          <w:b/>
        </w:rPr>
        <w:t>Save</w:t>
      </w:r>
      <w:r>
        <w:t xml:space="preserve"> and you should not receive an error.</w:t>
      </w:r>
    </w:p>
    <w:p w14:paraId="37CD56D4" w14:textId="011D8819" w:rsidR="00CD10B7" w:rsidRDefault="00CD10B7" w:rsidP="002F6B30">
      <w:pPr>
        <w:pStyle w:val="LabStepNumbered"/>
        <w:numPr>
          <w:ilvl w:val="0"/>
          <w:numId w:val="43"/>
        </w:numPr>
      </w:pPr>
      <w:r w:rsidRPr="00CD10B7">
        <w:rPr>
          <w:b/>
        </w:rPr>
        <w:t>Close</w:t>
      </w:r>
      <w:r>
        <w:t xml:space="preserve"> the </w:t>
      </w:r>
      <w:r w:rsidRPr="00CD10B7">
        <w:rPr>
          <w:b/>
        </w:rPr>
        <w:t>Order Details</w:t>
      </w:r>
      <w:r>
        <w:t xml:space="preserve"> dialog and you should see your two line items and the extended calculated prices.</w:t>
      </w:r>
    </w:p>
    <w:p w14:paraId="08BEB92F" w14:textId="6A694396" w:rsidR="00CD10B7" w:rsidRDefault="00CD10B7" w:rsidP="00632AD4">
      <w:pPr>
        <w:pStyle w:val="LabStepScreenshot"/>
      </w:pPr>
      <w:bookmarkStart w:id="0" w:name="_GoBack"/>
      <w:r w:rsidRPr="00CD10B7">
        <w:rPr>
          <w:rStyle w:val="LabStepScreenshotFrame"/>
        </w:rPr>
        <w:drawing>
          <wp:inline distT="0" distB="0" distL="0" distR="0" wp14:anchorId="6352B9B7" wp14:editId="2DEB9A1A">
            <wp:extent cx="5547360" cy="2624256"/>
            <wp:effectExtent l="19050" t="19050" r="1524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4887" cy="2627817"/>
                    </a:xfrm>
                    <a:prstGeom prst="rect">
                      <a:avLst/>
                    </a:prstGeom>
                    <a:noFill/>
                    <a:ln>
                      <a:solidFill>
                        <a:srgbClr val="1F497D"/>
                      </a:solidFill>
                    </a:ln>
                  </pic:spPr>
                </pic:pic>
              </a:graphicData>
            </a:graphic>
          </wp:inline>
        </w:drawing>
      </w:r>
      <w:bookmarkEnd w:id="0"/>
    </w:p>
    <w:p w14:paraId="64FAE8B8" w14:textId="5879BB54" w:rsidR="00CD10B7" w:rsidRDefault="00CD10B7" w:rsidP="00CD10B7">
      <w:pPr>
        <w:pStyle w:val="LabExerciseLeadIn"/>
      </w:pPr>
      <w:r>
        <w:t xml:space="preserve">In this exercise you added visual confirmation with a User Interface Macro and added data validation with a Data Macro. These two tools work together to create powerful business rules, data validation and stability for your App. Using these techniques you can create visually appealing functional applications without code. </w:t>
      </w:r>
    </w:p>
    <w:p w14:paraId="51147742" w14:textId="3B3F8DB9" w:rsidR="00CD10B7" w:rsidRPr="00BC0CDD" w:rsidRDefault="00390597" w:rsidP="00CD10B7">
      <w:pPr>
        <w:pStyle w:val="LabExerciseLeadIn"/>
      </w:pPr>
      <w:r>
        <w:t>You have completed this lab</w:t>
      </w:r>
      <w:r w:rsidR="00CD10B7">
        <w:t xml:space="preserve"> module.</w:t>
      </w:r>
    </w:p>
    <w:p w14:paraId="542E8C95" w14:textId="77777777" w:rsidR="008A4CBF" w:rsidRDefault="008A4CBF" w:rsidP="00697EBD"/>
    <w:sectPr w:rsidR="008A4CBF" w:rsidSect="00487314">
      <w:headerReference w:type="default" r:id="rId53"/>
      <w:footerReference w:type="default" r:id="rId54"/>
      <w:headerReference w:type="first" r:id="rId55"/>
      <w:footerReference w:type="first" r:id="rId5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3C1D6" w14:textId="77777777" w:rsidR="000A2292" w:rsidRDefault="000A2292" w:rsidP="005F53BE">
      <w:pPr>
        <w:spacing w:before="0" w:after="0"/>
      </w:pPr>
      <w:r>
        <w:separator/>
      </w:r>
    </w:p>
  </w:endnote>
  <w:endnote w:type="continuationSeparator" w:id="0">
    <w:p w14:paraId="6D85EE97" w14:textId="77777777" w:rsidR="000A2292" w:rsidRDefault="000A2292"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7F254C" w:rsidRDefault="007F254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620AAD">
      <w:rPr>
        <w:noProof/>
      </w:rPr>
      <w:t>22</w:t>
    </w:r>
    <w:r>
      <w:fldChar w:fldCharType="end"/>
    </w:r>
  </w:p>
  <w:p w14:paraId="4FCAA96B" w14:textId="77777777" w:rsidR="007F254C" w:rsidRPr="00487314" w:rsidRDefault="007F254C"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77777777" w:rsidR="007F254C" w:rsidRDefault="007F254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620AAD">
      <w:rPr>
        <w:noProof/>
      </w:rPr>
      <w:t>1</w:t>
    </w:r>
    <w:r>
      <w:fldChar w:fldCharType="end"/>
    </w:r>
  </w:p>
  <w:p w14:paraId="6C229EA0" w14:textId="77777777" w:rsidR="007F254C" w:rsidRPr="00487314" w:rsidRDefault="007F254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2C1096" w14:textId="77777777" w:rsidR="000A2292" w:rsidRDefault="000A2292" w:rsidP="005F53BE">
      <w:pPr>
        <w:spacing w:before="0" w:after="0"/>
      </w:pPr>
      <w:r>
        <w:separator/>
      </w:r>
    </w:p>
  </w:footnote>
  <w:footnote w:type="continuationSeparator" w:id="0">
    <w:p w14:paraId="31F19E78" w14:textId="77777777" w:rsidR="000A2292" w:rsidRDefault="000A2292"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7F254C" w:rsidRDefault="007F254C" w:rsidP="00487314">
    <w:pPr>
      <w:pStyle w:val="Header"/>
      <w:pBdr>
        <w:bottom w:val="single" w:sz="4" w:space="0" w:color="auto"/>
      </w:pBdr>
      <w:spacing w:before="240"/>
    </w:pPr>
    <w:r>
      <w:t>DO NOT UPDATE - Course Title Placeholder</w:t>
    </w:r>
  </w:p>
  <w:p w14:paraId="52070944" w14:textId="77777777" w:rsidR="007F254C" w:rsidRDefault="007F254C"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7F254C" w:rsidRDefault="007F254C"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140A08A0"/>
    <w:multiLevelType w:val="hybridMultilevel"/>
    <w:tmpl w:val="3C304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0"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1"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2"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3" w15:restartNumberingAfterBreak="0">
    <w:nsid w:val="2946127D"/>
    <w:multiLevelType w:val="multilevel"/>
    <w:tmpl w:val="A70A9C82"/>
    <w:numStyleLink w:val="LabStepsTemplate"/>
  </w:abstractNum>
  <w:abstractNum w:abstractNumId="14"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5"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6"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9"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0"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2"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3"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5"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6"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7"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15:restartNumberingAfterBreak="0">
    <w:nsid w:val="5F760397"/>
    <w:multiLevelType w:val="hybridMultilevel"/>
    <w:tmpl w:val="EF9A6B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1" w15:restartNumberingAfterBreak="0">
    <w:nsid w:val="64473D7A"/>
    <w:multiLevelType w:val="hybridMultilevel"/>
    <w:tmpl w:val="E9E0B538"/>
    <w:lvl w:ilvl="0" w:tplc="D3A4C95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2"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3"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4"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50"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30"/>
  </w:num>
  <w:num w:numId="3">
    <w:abstractNumId w:val="34"/>
  </w:num>
  <w:num w:numId="4">
    <w:abstractNumId w:val="20"/>
  </w:num>
  <w:num w:numId="5">
    <w:abstractNumId w:val="21"/>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5"/>
  </w:num>
  <w:num w:numId="30">
    <w:abstractNumId w:val="37"/>
  </w:num>
  <w:num w:numId="31">
    <w:abstractNumId w:val="13"/>
  </w:num>
  <w:num w:numId="32">
    <w:abstractNumId w:val="2"/>
  </w:num>
  <w:num w:numId="33">
    <w:abstractNumId w:val="45"/>
  </w:num>
  <w:num w:numId="34">
    <w:abstractNumId w:val="44"/>
  </w:num>
  <w:num w:numId="35">
    <w:abstractNumId w:val="38"/>
  </w:num>
  <w:num w:numId="36">
    <w:abstractNumId w:val="50"/>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204AA"/>
    <w:rsid w:val="00043A01"/>
    <w:rsid w:val="00056414"/>
    <w:rsid w:val="00060F88"/>
    <w:rsid w:val="0006470F"/>
    <w:rsid w:val="00072406"/>
    <w:rsid w:val="00073E1C"/>
    <w:rsid w:val="00092B50"/>
    <w:rsid w:val="000A14CA"/>
    <w:rsid w:val="000A2292"/>
    <w:rsid w:val="000B2528"/>
    <w:rsid w:val="000F48B2"/>
    <w:rsid w:val="001107B8"/>
    <w:rsid w:val="001170EA"/>
    <w:rsid w:val="00125E3E"/>
    <w:rsid w:val="0013274C"/>
    <w:rsid w:val="00135C06"/>
    <w:rsid w:val="00135C15"/>
    <w:rsid w:val="00136B0C"/>
    <w:rsid w:val="00141E41"/>
    <w:rsid w:val="001766C8"/>
    <w:rsid w:val="00180351"/>
    <w:rsid w:val="00193CE6"/>
    <w:rsid w:val="001940C9"/>
    <w:rsid w:val="001F46E0"/>
    <w:rsid w:val="00223B5C"/>
    <w:rsid w:val="0022472C"/>
    <w:rsid w:val="00234E10"/>
    <w:rsid w:val="00237A35"/>
    <w:rsid w:val="002411FE"/>
    <w:rsid w:val="00264D83"/>
    <w:rsid w:val="002668C0"/>
    <w:rsid w:val="00286460"/>
    <w:rsid w:val="00290293"/>
    <w:rsid w:val="00293D68"/>
    <w:rsid w:val="002A2DA7"/>
    <w:rsid w:val="002B582A"/>
    <w:rsid w:val="002E47C0"/>
    <w:rsid w:val="002F15EB"/>
    <w:rsid w:val="002F6B30"/>
    <w:rsid w:val="0030795F"/>
    <w:rsid w:val="00352060"/>
    <w:rsid w:val="00357410"/>
    <w:rsid w:val="00364F73"/>
    <w:rsid w:val="003740A7"/>
    <w:rsid w:val="00390597"/>
    <w:rsid w:val="003911B8"/>
    <w:rsid w:val="003A1097"/>
    <w:rsid w:val="003D45BA"/>
    <w:rsid w:val="003E77A9"/>
    <w:rsid w:val="00425BFD"/>
    <w:rsid w:val="00433723"/>
    <w:rsid w:val="00456C51"/>
    <w:rsid w:val="004732FA"/>
    <w:rsid w:val="0048025F"/>
    <w:rsid w:val="00487314"/>
    <w:rsid w:val="004976B0"/>
    <w:rsid w:val="004A225A"/>
    <w:rsid w:val="004A7251"/>
    <w:rsid w:val="004D525D"/>
    <w:rsid w:val="00510744"/>
    <w:rsid w:val="00555AFE"/>
    <w:rsid w:val="0056217D"/>
    <w:rsid w:val="005639B5"/>
    <w:rsid w:val="005B3E2E"/>
    <w:rsid w:val="005C0460"/>
    <w:rsid w:val="005C074B"/>
    <w:rsid w:val="005D289E"/>
    <w:rsid w:val="005F53BE"/>
    <w:rsid w:val="0060438C"/>
    <w:rsid w:val="0061366A"/>
    <w:rsid w:val="00620AAD"/>
    <w:rsid w:val="0062297B"/>
    <w:rsid w:val="00632AD4"/>
    <w:rsid w:val="00643B53"/>
    <w:rsid w:val="006735FE"/>
    <w:rsid w:val="00683B45"/>
    <w:rsid w:val="0068534A"/>
    <w:rsid w:val="00697C6B"/>
    <w:rsid w:val="00697EBD"/>
    <w:rsid w:val="006E0D86"/>
    <w:rsid w:val="006E113F"/>
    <w:rsid w:val="006E643C"/>
    <w:rsid w:val="006E676F"/>
    <w:rsid w:val="00707872"/>
    <w:rsid w:val="0074666B"/>
    <w:rsid w:val="007778F1"/>
    <w:rsid w:val="0078456B"/>
    <w:rsid w:val="007A2F4A"/>
    <w:rsid w:val="007B0E69"/>
    <w:rsid w:val="007C2FBB"/>
    <w:rsid w:val="007C7527"/>
    <w:rsid w:val="007D5524"/>
    <w:rsid w:val="007E3B2D"/>
    <w:rsid w:val="007F254C"/>
    <w:rsid w:val="008018D6"/>
    <w:rsid w:val="008028B6"/>
    <w:rsid w:val="0080788B"/>
    <w:rsid w:val="00811A37"/>
    <w:rsid w:val="008211E3"/>
    <w:rsid w:val="0085274C"/>
    <w:rsid w:val="008535D6"/>
    <w:rsid w:val="008561AB"/>
    <w:rsid w:val="008623A5"/>
    <w:rsid w:val="00891815"/>
    <w:rsid w:val="008A1924"/>
    <w:rsid w:val="008A4CBF"/>
    <w:rsid w:val="008C5C8B"/>
    <w:rsid w:val="008F2B9F"/>
    <w:rsid w:val="009240A5"/>
    <w:rsid w:val="00924C90"/>
    <w:rsid w:val="0093380E"/>
    <w:rsid w:val="00941D1D"/>
    <w:rsid w:val="00944278"/>
    <w:rsid w:val="00954CD4"/>
    <w:rsid w:val="009633BC"/>
    <w:rsid w:val="009742DC"/>
    <w:rsid w:val="0099337E"/>
    <w:rsid w:val="009A567C"/>
    <w:rsid w:val="009D158F"/>
    <w:rsid w:val="009D2DBC"/>
    <w:rsid w:val="009E298F"/>
    <w:rsid w:val="009E65AB"/>
    <w:rsid w:val="009F4D25"/>
    <w:rsid w:val="00A11E74"/>
    <w:rsid w:val="00A12D1F"/>
    <w:rsid w:val="00A16BB6"/>
    <w:rsid w:val="00A32200"/>
    <w:rsid w:val="00A37B77"/>
    <w:rsid w:val="00A435CE"/>
    <w:rsid w:val="00A45974"/>
    <w:rsid w:val="00A52083"/>
    <w:rsid w:val="00AA0A5D"/>
    <w:rsid w:val="00AC750F"/>
    <w:rsid w:val="00AD4346"/>
    <w:rsid w:val="00AE10EF"/>
    <w:rsid w:val="00AE666A"/>
    <w:rsid w:val="00AF675F"/>
    <w:rsid w:val="00B04867"/>
    <w:rsid w:val="00B4274C"/>
    <w:rsid w:val="00B500BA"/>
    <w:rsid w:val="00B5603D"/>
    <w:rsid w:val="00B7272F"/>
    <w:rsid w:val="00B766FC"/>
    <w:rsid w:val="00B94EAC"/>
    <w:rsid w:val="00BB4431"/>
    <w:rsid w:val="00BB484E"/>
    <w:rsid w:val="00BB7AED"/>
    <w:rsid w:val="00BD5015"/>
    <w:rsid w:val="00C320AB"/>
    <w:rsid w:val="00C33F14"/>
    <w:rsid w:val="00C36C23"/>
    <w:rsid w:val="00C47A4F"/>
    <w:rsid w:val="00C62F6E"/>
    <w:rsid w:val="00C848BB"/>
    <w:rsid w:val="00C90D96"/>
    <w:rsid w:val="00CB0355"/>
    <w:rsid w:val="00CC11E1"/>
    <w:rsid w:val="00CC1574"/>
    <w:rsid w:val="00CC30B3"/>
    <w:rsid w:val="00CC4D9C"/>
    <w:rsid w:val="00CD10B7"/>
    <w:rsid w:val="00CD2D87"/>
    <w:rsid w:val="00CE28B8"/>
    <w:rsid w:val="00CF1F2E"/>
    <w:rsid w:val="00D06F06"/>
    <w:rsid w:val="00D23C59"/>
    <w:rsid w:val="00D32E4A"/>
    <w:rsid w:val="00D33D19"/>
    <w:rsid w:val="00D340B6"/>
    <w:rsid w:val="00D5764A"/>
    <w:rsid w:val="00D71BD1"/>
    <w:rsid w:val="00D75696"/>
    <w:rsid w:val="00D86493"/>
    <w:rsid w:val="00D97AA9"/>
    <w:rsid w:val="00DD7EF9"/>
    <w:rsid w:val="00E00875"/>
    <w:rsid w:val="00E243D4"/>
    <w:rsid w:val="00E52792"/>
    <w:rsid w:val="00E62771"/>
    <w:rsid w:val="00E66D0E"/>
    <w:rsid w:val="00E70172"/>
    <w:rsid w:val="00E81BDA"/>
    <w:rsid w:val="00E92846"/>
    <w:rsid w:val="00E9525D"/>
    <w:rsid w:val="00EA77D4"/>
    <w:rsid w:val="00EB1ADF"/>
    <w:rsid w:val="00EC1608"/>
    <w:rsid w:val="00EC455E"/>
    <w:rsid w:val="00ED58FC"/>
    <w:rsid w:val="00EE11D5"/>
    <w:rsid w:val="00EE7D78"/>
    <w:rsid w:val="00EF2457"/>
    <w:rsid w:val="00EF78BF"/>
    <w:rsid w:val="00F109C8"/>
    <w:rsid w:val="00F17A8C"/>
    <w:rsid w:val="00F219FD"/>
    <w:rsid w:val="00F40949"/>
    <w:rsid w:val="00F46C5D"/>
    <w:rsid w:val="00F56EF9"/>
    <w:rsid w:val="00F61D95"/>
    <w:rsid w:val="00F6404D"/>
    <w:rsid w:val="00F6572C"/>
    <w:rsid w:val="00F66EDC"/>
    <w:rsid w:val="00F86B47"/>
    <w:rsid w:val="00F9287D"/>
    <w:rsid w:val="00FA1CCA"/>
    <w:rsid w:val="00FD58A3"/>
    <w:rsid w:val="00FD680D"/>
    <w:rsid w:val="00FE49D2"/>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7284CCF8-275E-4F47-A174-1BB67555A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AD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632AD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632AD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632AD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632AD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632AD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AD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632AD4"/>
    <w:rPr>
      <w:rFonts w:ascii="Arial Black" w:hAnsi="Arial Black"/>
      <w:sz w:val="28"/>
    </w:rPr>
  </w:style>
  <w:style w:type="character" w:customStyle="1" w:styleId="Heading3Char">
    <w:name w:val="Heading 3 Char"/>
    <w:basedOn w:val="DefaultParagraphFont"/>
    <w:link w:val="Heading3"/>
    <w:rsid w:val="00632AD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632AD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632AD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632AD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AD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632AD4"/>
    <w:pPr>
      <w:tabs>
        <w:tab w:val="right" w:leader="dot" w:pos="10786"/>
      </w:tabs>
      <w:spacing w:before="80" w:after="0"/>
      <w:ind w:left="144"/>
    </w:pPr>
    <w:rPr>
      <w:b/>
    </w:rPr>
  </w:style>
  <w:style w:type="paragraph" w:styleId="TOC2">
    <w:name w:val="toc 2"/>
    <w:basedOn w:val="Normal"/>
    <w:next w:val="Normal"/>
    <w:autoRedefine/>
    <w:uiPriority w:val="39"/>
    <w:unhideWhenUsed/>
    <w:rsid w:val="00632AD4"/>
    <w:pPr>
      <w:tabs>
        <w:tab w:val="right" w:leader="dot" w:pos="10790"/>
      </w:tabs>
      <w:spacing w:before="40" w:after="40"/>
      <w:ind w:left="288"/>
    </w:pPr>
    <w:rPr>
      <w:sz w:val="18"/>
    </w:rPr>
  </w:style>
  <w:style w:type="character" w:styleId="Hyperlink">
    <w:name w:val="Hyperlink"/>
    <w:basedOn w:val="DefaultParagraphFont"/>
    <w:uiPriority w:val="99"/>
    <w:unhideWhenUsed/>
    <w:rsid w:val="00632AD4"/>
    <w:rPr>
      <w:color w:val="0000FF" w:themeColor="hyperlink"/>
      <w:u w:val="single"/>
    </w:rPr>
  </w:style>
  <w:style w:type="character" w:styleId="BookTitle">
    <w:name w:val="Book Title"/>
    <w:basedOn w:val="DefaultParagraphFont"/>
    <w:uiPriority w:val="33"/>
    <w:rsid w:val="00632AD4"/>
    <w:rPr>
      <w:b/>
      <w:bCs/>
      <w:smallCaps/>
      <w:spacing w:val="5"/>
      <w:sz w:val="48"/>
    </w:rPr>
  </w:style>
  <w:style w:type="paragraph" w:styleId="Title">
    <w:name w:val="Title"/>
    <w:basedOn w:val="Normal"/>
    <w:next w:val="Normal"/>
    <w:link w:val="TitleChar"/>
    <w:uiPriority w:val="10"/>
    <w:unhideWhenUsed/>
    <w:rsid w:val="00632AD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632AD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632AD4"/>
    <w:pPr>
      <w:spacing w:after="0" w:line="240" w:lineRule="auto"/>
    </w:pPr>
    <w:rPr>
      <w:rFonts w:eastAsiaTheme="minorEastAsia"/>
    </w:rPr>
  </w:style>
  <w:style w:type="character" w:customStyle="1" w:styleId="NoSpacingChar">
    <w:name w:val="No Spacing Char"/>
    <w:basedOn w:val="DefaultParagraphFont"/>
    <w:link w:val="NoSpacing"/>
    <w:uiPriority w:val="4"/>
    <w:rsid w:val="00632AD4"/>
    <w:rPr>
      <w:rFonts w:eastAsiaTheme="minorEastAsia"/>
    </w:rPr>
  </w:style>
  <w:style w:type="paragraph" w:styleId="Header">
    <w:name w:val="header"/>
    <w:basedOn w:val="Normal"/>
    <w:link w:val="HeaderChar"/>
    <w:uiPriority w:val="99"/>
    <w:unhideWhenUsed/>
    <w:rsid w:val="00632AD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632AD4"/>
    <w:rPr>
      <w:rFonts w:ascii="Arial" w:hAnsi="Arial"/>
      <w:color w:val="292929"/>
      <w:sz w:val="16"/>
    </w:rPr>
  </w:style>
  <w:style w:type="paragraph" w:styleId="Footer">
    <w:name w:val="footer"/>
    <w:basedOn w:val="Normal"/>
    <w:link w:val="FooterChar"/>
    <w:uiPriority w:val="99"/>
    <w:unhideWhenUsed/>
    <w:rsid w:val="00632AD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632AD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632AD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632AD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632AD4"/>
    <w:rPr>
      <w:rFonts w:ascii="Lucida Console" w:hAnsi="Lucida Console" w:cs="Courier New"/>
      <w:b/>
      <w:spacing w:val="-6"/>
      <w:sz w:val="18"/>
    </w:rPr>
  </w:style>
  <w:style w:type="paragraph" w:customStyle="1" w:styleId="NumberedBullet">
    <w:name w:val="Numbered Bullet"/>
    <w:basedOn w:val="ListParagraph"/>
    <w:uiPriority w:val="5"/>
    <w:unhideWhenUsed/>
    <w:rsid w:val="00632AD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32AD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632AD4"/>
    <w:pPr>
      <w:spacing w:before="0" w:after="0"/>
    </w:pPr>
    <w:rPr>
      <w:szCs w:val="20"/>
    </w:rPr>
  </w:style>
  <w:style w:type="character" w:customStyle="1" w:styleId="FootnoteTextChar">
    <w:name w:val="Footnote Text Char"/>
    <w:basedOn w:val="DefaultParagraphFont"/>
    <w:link w:val="FootnoteText"/>
    <w:uiPriority w:val="99"/>
    <w:semiHidden/>
    <w:rsid w:val="00632AD4"/>
    <w:rPr>
      <w:rFonts w:ascii="Arial" w:hAnsi="Arial"/>
      <w:color w:val="262626" w:themeColor="text1" w:themeTint="D9"/>
      <w:sz w:val="20"/>
      <w:szCs w:val="20"/>
    </w:rPr>
  </w:style>
  <w:style w:type="table" w:styleId="LightShading-Accent4">
    <w:name w:val="Light Shading Accent 4"/>
    <w:basedOn w:val="TableNormal"/>
    <w:uiPriority w:val="60"/>
    <w:rsid w:val="00632AD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632AD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632A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632AD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32A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632AD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632AD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32AD4"/>
    <w:pPr>
      <w:tabs>
        <w:tab w:val="num" w:pos="360"/>
      </w:tabs>
      <w:ind w:left="360" w:hanging="360"/>
      <w:contextualSpacing/>
    </w:pPr>
  </w:style>
  <w:style w:type="character" w:customStyle="1" w:styleId="InLineUrl">
    <w:name w:val="InLineUrl"/>
    <w:basedOn w:val="DefaultParagraphFont"/>
    <w:qFormat/>
    <w:rsid w:val="00632AD4"/>
    <w:rPr>
      <w:rFonts w:ascii="Arial" w:hAnsi="Arial"/>
      <w:b/>
      <w:sz w:val="18"/>
    </w:rPr>
  </w:style>
  <w:style w:type="paragraph" w:customStyle="1" w:styleId="LabStepNumbered">
    <w:name w:val="Lab Step Numbered"/>
    <w:link w:val="LabStepNumberedChar"/>
    <w:qFormat/>
    <w:rsid w:val="00632AD4"/>
    <w:pPr>
      <w:numPr>
        <w:numId w:val="33"/>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632AD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632AD4"/>
    <w:pPr>
      <w:numPr>
        <w:numId w:val="0"/>
      </w:numPr>
      <w:spacing w:before="40"/>
      <w:ind w:left="720"/>
    </w:pPr>
  </w:style>
  <w:style w:type="character" w:customStyle="1" w:styleId="LabStepScreenshotFrame">
    <w:name w:val="Lab Step Screenshot Frame"/>
    <w:basedOn w:val="DefaultParagraphFont"/>
    <w:uiPriority w:val="1"/>
    <w:qFormat/>
    <w:rsid w:val="00632AD4"/>
    <w:rPr>
      <w:noProof/>
      <w:bdr w:val="single" w:sz="2" w:space="0" w:color="DDDDDD"/>
    </w:rPr>
  </w:style>
  <w:style w:type="paragraph" w:customStyle="1" w:styleId="LabExerciseCallout">
    <w:name w:val="Lab Exercise Callout"/>
    <w:basedOn w:val="LabExerciseLeadIn"/>
    <w:qFormat/>
    <w:rsid w:val="00632AD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632AD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632AD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632AD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32AD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632AD4"/>
    <w:rPr>
      <w:rFonts w:ascii="Arial" w:hAnsi="Arial"/>
      <w:b/>
      <w:iCs/>
      <w:sz w:val="16"/>
    </w:rPr>
  </w:style>
  <w:style w:type="character" w:customStyle="1" w:styleId="InlindeCode">
    <w:name w:val="InlindeCode"/>
    <w:basedOn w:val="DefaultParagraphFont"/>
    <w:qFormat/>
    <w:rsid w:val="00632AD4"/>
    <w:rPr>
      <w:rFonts w:ascii="Lucida Console" w:hAnsi="Lucida Console"/>
      <w:b/>
      <w:sz w:val="16"/>
    </w:rPr>
  </w:style>
  <w:style w:type="table" w:customStyle="1" w:styleId="LabStepTable">
    <w:name w:val="Lab Step Table"/>
    <w:basedOn w:val="TableGrid"/>
    <w:uiPriority w:val="99"/>
    <w:rsid w:val="00632AD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632AD4"/>
    <w:pPr>
      <w:ind w:left="792"/>
    </w:pPr>
  </w:style>
  <w:style w:type="paragraph" w:customStyle="1" w:styleId="LabStepScreenshotLevel2">
    <w:name w:val="Lab Step Screenshot Level 2"/>
    <w:basedOn w:val="LabStepScreenshot"/>
    <w:uiPriority w:val="2"/>
    <w:qFormat/>
    <w:rsid w:val="00632AD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632AD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32AD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632AD4"/>
    <w:rPr>
      <w:sz w:val="16"/>
      <w:szCs w:val="16"/>
    </w:rPr>
  </w:style>
  <w:style w:type="paragraph" w:styleId="CommentText">
    <w:name w:val="annotation text"/>
    <w:basedOn w:val="Normal"/>
    <w:link w:val="CommentTextChar"/>
    <w:uiPriority w:val="99"/>
    <w:semiHidden/>
    <w:unhideWhenUsed/>
    <w:rsid w:val="00632AD4"/>
    <w:rPr>
      <w:szCs w:val="20"/>
    </w:rPr>
  </w:style>
  <w:style w:type="character" w:customStyle="1" w:styleId="CommentTextChar">
    <w:name w:val="Comment Text Char"/>
    <w:basedOn w:val="DefaultParagraphFont"/>
    <w:link w:val="CommentText"/>
    <w:uiPriority w:val="99"/>
    <w:semiHidden/>
    <w:rsid w:val="00632AD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632AD4"/>
    <w:rPr>
      <w:b/>
      <w:bCs/>
    </w:rPr>
  </w:style>
  <w:style w:type="character" w:customStyle="1" w:styleId="CommentSubjectChar">
    <w:name w:val="Comment Subject Char"/>
    <w:basedOn w:val="CommentTextChar"/>
    <w:link w:val="CommentSubject"/>
    <w:uiPriority w:val="99"/>
    <w:semiHidden/>
    <w:rsid w:val="00632AD4"/>
    <w:rPr>
      <w:rFonts w:ascii="Arial" w:hAnsi="Arial"/>
      <w:b/>
      <w:bCs/>
      <w:color w:val="262626" w:themeColor="text1" w:themeTint="D9"/>
      <w:sz w:val="20"/>
      <w:szCs w:val="20"/>
    </w:rPr>
  </w:style>
  <w:style w:type="character" w:styleId="Strong">
    <w:name w:val="Strong"/>
    <w:basedOn w:val="DefaultParagraphFont"/>
    <w:uiPriority w:val="23"/>
    <w:rsid w:val="00632AD4"/>
    <w:rPr>
      <w:b/>
      <w:bCs/>
    </w:rPr>
  </w:style>
  <w:style w:type="paragraph" w:styleId="NormalWeb">
    <w:name w:val="Normal (Web)"/>
    <w:basedOn w:val="Normal"/>
    <w:uiPriority w:val="99"/>
    <w:semiHidden/>
    <w:unhideWhenUsed/>
    <w:rsid w:val="00632AD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632AD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632AD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632AD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632AD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632AD4"/>
    <w:pPr>
      <w:spacing w:before="240"/>
      <w:ind w:left="720" w:right="720"/>
    </w:pPr>
    <w:rPr>
      <w:color w:val="1C1C1C"/>
    </w:rPr>
  </w:style>
  <w:style w:type="paragraph" w:customStyle="1" w:styleId="SlidesNotes">
    <w:name w:val="Slides Notes"/>
    <w:basedOn w:val="Normal"/>
    <w:uiPriority w:val="4"/>
    <w:rsid w:val="00632AD4"/>
    <w:pPr>
      <w:spacing w:before="240"/>
    </w:pPr>
  </w:style>
  <w:style w:type="paragraph" w:customStyle="1" w:styleId="LegalHeader">
    <w:name w:val="Legal Header"/>
    <w:basedOn w:val="Normal"/>
    <w:uiPriority w:val="3"/>
    <w:rsid w:val="00632AD4"/>
    <w:pPr>
      <w:spacing w:before="600"/>
    </w:pPr>
    <w:rPr>
      <w:b/>
      <w:color w:val="auto"/>
      <w:u w:val="single"/>
    </w:rPr>
  </w:style>
  <w:style w:type="paragraph" w:customStyle="1" w:styleId="LegalBody">
    <w:name w:val="Legal Body"/>
    <w:basedOn w:val="Normal"/>
    <w:uiPriority w:val="3"/>
    <w:rsid w:val="00632AD4"/>
    <w:rPr>
      <w:sz w:val="18"/>
    </w:rPr>
  </w:style>
  <w:style w:type="paragraph" w:customStyle="1" w:styleId="CourseInfo">
    <w:name w:val="Course Info"/>
    <w:basedOn w:val="Normal"/>
    <w:uiPriority w:val="4"/>
    <w:rsid w:val="00632AD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632AD4"/>
    <w:rPr>
      <w:rFonts w:ascii="Arial" w:hAnsi="Arial"/>
      <w:color w:val="262626" w:themeColor="text1" w:themeTint="D9"/>
      <w:sz w:val="18"/>
    </w:rPr>
  </w:style>
  <w:style w:type="paragraph" w:customStyle="1" w:styleId="Strong1">
    <w:name w:val="Strong1"/>
    <w:basedOn w:val="LabStepNumbered"/>
    <w:link w:val="strongChar"/>
    <w:uiPriority w:val="5"/>
    <w:rsid w:val="00632AD4"/>
    <w:pPr>
      <w:numPr>
        <w:numId w:val="0"/>
      </w:numPr>
      <w:ind w:left="757" w:hanging="360"/>
    </w:pPr>
    <w:rPr>
      <w:b/>
    </w:rPr>
  </w:style>
  <w:style w:type="character" w:customStyle="1" w:styleId="strongChar">
    <w:name w:val="strong Char"/>
    <w:basedOn w:val="LabStepNumberedChar"/>
    <w:link w:val="Strong1"/>
    <w:uiPriority w:val="5"/>
    <w:rsid w:val="00632AD4"/>
    <w:rPr>
      <w:rFonts w:ascii="Arial" w:hAnsi="Arial"/>
      <w:b/>
      <w:color w:val="262626" w:themeColor="text1" w:themeTint="D9"/>
      <w:sz w:val="18"/>
    </w:rPr>
  </w:style>
  <w:style w:type="paragraph" w:customStyle="1" w:styleId="CourseCode">
    <w:name w:val="Course Code"/>
    <w:basedOn w:val="Normal"/>
    <w:uiPriority w:val="4"/>
    <w:rsid w:val="00632AD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632AD4"/>
    <w:pPr>
      <w:tabs>
        <w:tab w:val="right" w:leader="dot" w:pos="10790"/>
      </w:tabs>
      <w:spacing w:before="40" w:after="0"/>
      <w:ind w:left="432"/>
    </w:pPr>
    <w:rPr>
      <w:sz w:val="16"/>
    </w:rPr>
  </w:style>
  <w:style w:type="numbering" w:customStyle="1" w:styleId="LabStepsTemplate">
    <w:name w:val="LabStepsTemplate"/>
    <w:uiPriority w:val="99"/>
    <w:rsid w:val="00632AD4"/>
    <w:pPr>
      <w:numPr>
        <w:numId w:val="4"/>
      </w:numPr>
    </w:pPr>
  </w:style>
  <w:style w:type="paragraph" w:customStyle="1" w:styleId="ModuleDescription">
    <w:name w:val="Module Description"/>
    <w:basedOn w:val="Normal"/>
    <w:uiPriority w:val="4"/>
    <w:rsid w:val="00632AD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632AD4"/>
    <w:pPr>
      <w:jc w:val="center"/>
    </w:pPr>
  </w:style>
  <w:style w:type="paragraph" w:customStyle="1" w:styleId="TopicsCoveredItem">
    <w:name w:val="Topics Covered Item"/>
    <w:basedOn w:val="Normal"/>
    <w:uiPriority w:val="4"/>
    <w:rsid w:val="00632AD4"/>
    <w:pPr>
      <w:numPr>
        <w:numId w:val="5"/>
      </w:numPr>
      <w:spacing w:before="0" w:after="0"/>
      <w:contextualSpacing/>
    </w:pPr>
  </w:style>
  <w:style w:type="paragraph" w:customStyle="1" w:styleId="ModuleIntroHeader">
    <w:name w:val="Module Intro Header"/>
    <w:basedOn w:val="Normal"/>
    <w:uiPriority w:val="4"/>
    <w:rsid w:val="00632AD4"/>
    <w:pPr>
      <w:pBdr>
        <w:bottom w:val="single" w:sz="8" w:space="1" w:color="auto"/>
      </w:pBdr>
      <w:spacing w:before="360"/>
      <w:ind w:left="288"/>
    </w:pPr>
    <w:rPr>
      <w:b/>
      <w:sz w:val="24"/>
    </w:rPr>
  </w:style>
  <w:style w:type="paragraph" w:customStyle="1" w:styleId="ModuleAgendaItem">
    <w:name w:val="Module Agenda Item"/>
    <w:basedOn w:val="Normal"/>
    <w:uiPriority w:val="4"/>
    <w:rsid w:val="00632AD4"/>
    <w:pPr>
      <w:spacing w:before="0" w:after="0"/>
      <w:ind w:left="360" w:hanging="360"/>
      <w:contextualSpacing/>
    </w:pPr>
    <w:rPr>
      <w:sz w:val="24"/>
    </w:rPr>
  </w:style>
  <w:style w:type="paragraph" w:customStyle="1" w:styleId="LabExerciseItem">
    <w:name w:val="Lab Exercise Item"/>
    <w:basedOn w:val="Normal"/>
    <w:next w:val="Normal"/>
    <w:uiPriority w:val="4"/>
    <w:qFormat/>
    <w:rsid w:val="00632AD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9"/>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632AD4"/>
    <w:pPr>
      <w:numPr>
        <w:ilvl w:val="1"/>
      </w:numPr>
    </w:pPr>
  </w:style>
  <w:style w:type="paragraph" w:customStyle="1" w:styleId="LabStepNumberedLevel3">
    <w:name w:val="Lab Step Numbered Level 3"/>
    <w:basedOn w:val="LabStepNumberedLevel2"/>
    <w:qFormat/>
    <w:rsid w:val="00632AD4"/>
    <w:pPr>
      <w:numPr>
        <w:ilvl w:val="2"/>
      </w:numPr>
      <w:tabs>
        <w:tab w:val="left" w:pos="994"/>
      </w:tabs>
    </w:pPr>
  </w:style>
  <w:style w:type="paragraph" w:customStyle="1" w:styleId="LabStepNumberedLevel4">
    <w:name w:val="Lab Step Numbered Level 4"/>
    <w:basedOn w:val="LabStepNumberedLevel3"/>
    <w:qFormat/>
    <w:rsid w:val="00632AD4"/>
    <w:pPr>
      <w:numPr>
        <w:ilvl w:val="3"/>
      </w:numPr>
      <w:tabs>
        <w:tab w:val="clear" w:pos="994"/>
        <w:tab w:val="left" w:pos="1627"/>
      </w:tabs>
    </w:pPr>
  </w:style>
  <w:style w:type="paragraph" w:customStyle="1" w:styleId="LabExerciseLeadIn">
    <w:name w:val="Lab Exercise Lead In"/>
    <w:basedOn w:val="Normal"/>
    <w:qFormat/>
    <w:rsid w:val="00632AD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5124</TotalTime>
  <Pages>1</Pages>
  <Words>2269</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15178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Matthew McDermott</cp:lastModifiedBy>
  <cp:revision>120</cp:revision>
  <dcterms:created xsi:type="dcterms:W3CDTF">2012-09-10T15:42:00Z</dcterms:created>
  <dcterms:modified xsi:type="dcterms:W3CDTF">2015-09-13T16:50:00Z</dcterms:modified>
</cp:coreProperties>
</file>