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8082C" w14:textId="77777777" w:rsidR="00F30B14" w:rsidRDefault="00CB1D71" w:rsidP="00F30B14">
      <w:pPr>
        <w:pStyle w:val="Heading2"/>
      </w:pPr>
      <w:r>
        <w:t>Working with a SharePoint 2013 Publishing Portal</w:t>
      </w:r>
    </w:p>
    <w:p w14:paraId="6FBE7133" w14:textId="77777777" w:rsidR="00F30B14" w:rsidRPr="005C7841" w:rsidRDefault="00F30B14" w:rsidP="00F30B14">
      <w:pPr>
        <w:pStyle w:val="LabExerciseCallout"/>
      </w:pPr>
      <w:r w:rsidRPr="005C7841">
        <w:rPr>
          <w:b/>
        </w:rPr>
        <w:t>Lab Time</w:t>
      </w:r>
      <w:r w:rsidRPr="005C7841">
        <w:t xml:space="preserve">: </w:t>
      </w:r>
      <w:r w:rsidR="00832DD2">
        <w:t>45-60 minutes</w:t>
      </w:r>
    </w:p>
    <w:p w14:paraId="78099D0C" w14:textId="77777777" w:rsidR="00F30B14" w:rsidRPr="005C7841" w:rsidRDefault="00F30B14" w:rsidP="00F30B14">
      <w:pPr>
        <w:pStyle w:val="LabExerciseCallout"/>
      </w:pPr>
      <w:r w:rsidRPr="005C7841">
        <w:rPr>
          <w:b/>
        </w:rPr>
        <w:t>Lab Folder</w:t>
      </w:r>
      <w:r w:rsidRPr="005C7841">
        <w:t>: C:\Student\</w:t>
      </w:r>
      <w:r w:rsidR="009D04DA">
        <w:t>Modules\</w:t>
      </w:r>
      <w:r w:rsidR="00832DD2">
        <w:t>Publishing</w:t>
      </w:r>
      <w:r>
        <w:t>\Lab</w:t>
      </w:r>
    </w:p>
    <w:p w14:paraId="23DAC860" w14:textId="77777777" w:rsidR="00F30B14" w:rsidRDefault="00F30B14" w:rsidP="00F30B14">
      <w:pPr>
        <w:pStyle w:val="LabExerciseCallout"/>
      </w:pPr>
      <w:r w:rsidRPr="00203637">
        <w:rPr>
          <w:b/>
        </w:rPr>
        <w:t>Lab Overview:</w:t>
      </w:r>
      <w:r w:rsidRPr="005C7841">
        <w:t xml:space="preserve"> </w:t>
      </w:r>
      <w:r>
        <w:t xml:space="preserve">In this lab you will create a new </w:t>
      </w:r>
      <w:r w:rsidR="009D04DA">
        <w:t>SharePoint 2013 Publishing site and you will begin to configure it as Wingtip’s public facing website</w:t>
      </w:r>
      <w:r>
        <w:t>.</w:t>
      </w:r>
      <w:r w:rsidR="009D04DA">
        <w:t xml:space="preserve"> Along the way, you will </w:t>
      </w:r>
      <w:r w:rsidR="005625A8">
        <w:t>work with publishing functionality for adding publishing pages, configuring the metadata-driven navigation and using Design Manager.</w:t>
      </w:r>
    </w:p>
    <w:p w14:paraId="1B45DDD3" w14:textId="77777777" w:rsidR="00F30B14" w:rsidRDefault="00F30B14" w:rsidP="00F30B14">
      <w:pPr>
        <w:pStyle w:val="Heading3"/>
      </w:pPr>
      <w:r>
        <w:t xml:space="preserve">Exercise 1: </w:t>
      </w:r>
      <w:r w:rsidR="00464CA2">
        <w:t xml:space="preserve">Create </w:t>
      </w:r>
      <w:r w:rsidR="00CB1D71">
        <w:t xml:space="preserve">a new </w:t>
      </w:r>
      <w:r w:rsidR="00832DD2">
        <w:t xml:space="preserve">SharePoint 2013 </w:t>
      </w:r>
      <w:r w:rsidR="00CB1D71">
        <w:t xml:space="preserve">Publishing </w:t>
      </w:r>
      <w:r w:rsidR="00832DD2">
        <w:t>Site</w:t>
      </w:r>
    </w:p>
    <w:p w14:paraId="625B9E0C" w14:textId="77777777" w:rsidR="00832DD2" w:rsidRPr="00832DD2" w:rsidRDefault="00832DD2" w:rsidP="00832DD2">
      <w:pPr>
        <w:pStyle w:val="LabExerciseLeadIn"/>
      </w:pPr>
      <w:r>
        <w:t>In this exercise you will</w:t>
      </w:r>
      <w:r w:rsidR="005625A8">
        <w:t xml:space="preserve"> create a new publishing site and improve its home page.</w:t>
      </w:r>
    </w:p>
    <w:p w14:paraId="6FCB2D9D" w14:textId="77777777" w:rsidR="00832DD2" w:rsidRDefault="00832DD2" w:rsidP="00832DD2">
      <w:pPr>
        <w:pStyle w:val="LabStepNumbered"/>
      </w:pPr>
      <w:r>
        <w:t xml:space="preserve">Log onto the student VM as </w:t>
      </w:r>
      <w:r w:rsidRPr="0053624F">
        <w:rPr>
          <w:b/>
        </w:rPr>
        <w:t>WINGTIP\Administrator</w:t>
      </w:r>
      <w:r>
        <w:t xml:space="preserve"> using the appropriate password for your environment.</w:t>
      </w:r>
    </w:p>
    <w:p w14:paraId="60A1D885" w14:textId="77777777" w:rsidR="00832DD2" w:rsidRDefault="00832DD2" w:rsidP="00832DD2">
      <w:pPr>
        <w:pStyle w:val="LabStepNumberedLevel2"/>
      </w:pPr>
      <w:r>
        <w:t xml:space="preserve">If you’re using a local VM provided by the hosting training company, the password will be </w:t>
      </w:r>
      <w:r w:rsidRPr="005D09A2">
        <w:rPr>
          <w:b/>
        </w:rPr>
        <w:t>Password1</w:t>
      </w:r>
      <w:r>
        <w:t xml:space="preserve">. </w:t>
      </w:r>
    </w:p>
    <w:p w14:paraId="3BFC4327" w14:textId="77777777" w:rsidR="00832DD2" w:rsidRDefault="00832DD2" w:rsidP="00832DD2">
      <w:pPr>
        <w:pStyle w:val="LabStepNumberedLevel2"/>
      </w:pPr>
      <w:r>
        <w:t xml:space="preserve">If your student VM is hosted by CloudShare, the password for the </w:t>
      </w:r>
      <w:r w:rsidRPr="005D09A2">
        <w:rPr>
          <w:b/>
        </w:rPr>
        <w:t>WINGTIP\Administrator</w:t>
      </w:r>
      <w:r>
        <w:t xml:space="preserve"> account is going to be a unique, system-generated password for each student. Also note that the CloudShare VM configuration usually logs you into the VM automatically so you do not have to enter the user name and password.</w:t>
      </w:r>
    </w:p>
    <w:p w14:paraId="57A90B07" w14:textId="77777777" w:rsidR="00832DD2" w:rsidRDefault="001523C4" w:rsidP="001523C4">
      <w:pPr>
        <w:pStyle w:val="LabStepNumbered"/>
      </w:pPr>
      <w:r>
        <w:t>Run a Windows PowerShell script to create a new Publishing site.</w:t>
      </w:r>
    </w:p>
    <w:p w14:paraId="0B18FFE9" w14:textId="77777777" w:rsidR="001523C4" w:rsidRDefault="001523C4" w:rsidP="001523C4">
      <w:pPr>
        <w:pStyle w:val="LabStepNumberedLevel2"/>
      </w:pPr>
      <w:r>
        <w:t xml:space="preserve">Using Windows Explorer, locate the Windows PowerShell script </w:t>
      </w:r>
      <w:r w:rsidR="00B01D85">
        <w:t xml:space="preserve">named </w:t>
      </w:r>
      <w:r w:rsidR="00B01D85" w:rsidRPr="00B01D85">
        <w:rPr>
          <w:b/>
        </w:rPr>
        <w:t>CreatePublishingSite.ps1</w:t>
      </w:r>
      <w:r w:rsidR="00B01D85">
        <w:t xml:space="preserve"> </w:t>
      </w:r>
      <w:r>
        <w:t>at the following path.</w:t>
      </w:r>
    </w:p>
    <w:p w14:paraId="591E447E" w14:textId="77777777" w:rsidR="001523C4" w:rsidRDefault="001523C4" w:rsidP="001523C4">
      <w:pPr>
        <w:pStyle w:val="LabStepCodeBlockLevel2"/>
      </w:pPr>
      <w:r>
        <w:t>C:\Student\Modules\Publishing\Lab\</w:t>
      </w:r>
      <w:r w:rsidR="00B01D85" w:rsidRPr="00B01D85">
        <w:t>CreatePublishingSite.ps1</w:t>
      </w:r>
    </w:p>
    <w:p w14:paraId="79366E1C" w14:textId="77777777" w:rsidR="00B01D85" w:rsidRDefault="00B01D85" w:rsidP="00B01D85">
      <w:pPr>
        <w:pStyle w:val="LabStepNumberedLevel2"/>
      </w:pPr>
      <w:r>
        <w:t xml:space="preserve">Right-click on the script and click </w:t>
      </w:r>
      <w:r w:rsidRPr="00B01D85">
        <w:rPr>
          <w:b/>
        </w:rPr>
        <w:t>Run with PowerShell</w:t>
      </w:r>
      <w:r>
        <w:t>.</w:t>
      </w:r>
    </w:p>
    <w:p w14:paraId="382B2E4B" w14:textId="77777777" w:rsidR="00B01D85" w:rsidRDefault="00B01D85" w:rsidP="00B01D85">
      <w:pPr>
        <w:pStyle w:val="LabStepScreenshotLevel2"/>
      </w:pPr>
      <w:r w:rsidRPr="00B01D85">
        <w:rPr>
          <w:rStyle w:val="LabStepScreenshotFrame"/>
        </w:rPr>
        <w:drawing>
          <wp:inline distT="0" distB="0" distL="0" distR="0" wp14:anchorId="456EC73E" wp14:editId="13B2A69E">
            <wp:extent cx="4578568" cy="1151906"/>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4463" cy="1181064"/>
                    </a:xfrm>
                    <a:prstGeom prst="rect">
                      <a:avLst/>
                    </a:prstGeom>
                    <a:noFill/>
                    <a:ln>
                      <a:solidFill>
                        <a:schemeClr val="accent1"/>
                      </a:solidFill>
                    </a:ln>
                  </pic:spPr>
                </pic:pic>
              </a:graphicData>
            </a:graphic>
          </wp:inline>
        </w:drawing>
      </w:r>
    </w:p>
    <w:p w14:paraId="6B9BD27A" w14:textId="77777777" w:rsidR="00B01D85" w:rsidRDefault="00B01D85" w:rsidP="00B01D85">
      <w:pPr>
        <w:pStyle w:val="LabStepNumberedLevel2"/>
      </w:pPr>
      <w:r>
        <w:t xml:space="preserve">When the </w:t>
      </w:r>
      <w:r w:rsidRPr="00B01D85">
        <w:rPr>
          <w:b/>
        </w:rPr>
        <w:t>CreatePublishingSite.ps1</w:t>
      </w:r>
      <w:r>
        <w:t xml:space="preserve"> script runs, it create a new site collection at </w:t>
      </w:r>
      <w:hyperlink r:id="rId13" w:history="1">
        <w:r w:rsidRPr="001446FB">
          <w:rPr>
            <w:rStyle w:val="Hyperlink"/>
          </w:rPr>
          <w:t>http://www.wingtip.com</w:t>
        </w:r>
      </w:hyperlink>
      <w:r>
        <w:t>. The site collection is created with a Publishing site as its top-level site. After creating the Publishing site, the script then launches the Internet Explorer and navigates to the home page of the new site.</w:t>
      </w:r>
    </w:p>
    <w:p w14:paraId="53E68D5A" w14:textId="77777777" w:rsidR="00B01D85" w:rsidRDefault="00AD0731" w:rsidP="00AD0731">
      <w:pPr>
        <w:pStyle w:val="LabStepScreenshotLevel2"/>
      </w:pPr>
      <w:r>
        <w:drawing>
          <wp:inline distT="0" distB="0" distL="0" distR="0" wp14:anchorId="000D03DA" wp14:editId="09F9313B">
            <wp:extent cx="5357525" cy="2694139"/>
            <wp:effectExtent l="19050" t="19050" r="146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932" cy="2740105"/>
                    </a:xfrm>
                    <a:prstGeom prst="rect">
                      <a:avLst/>
                    </a:prstGeom>
                    <a:ln>
                      <a:solidFill>
                        <a:schemeClr val="accent1"/>
                      </a:solidFill>
                    </a:ln>
                  </pic:spPr>
                </pic:pic>
              </a:graphicData>
            </a:graphic>
          </wp:inline>
        </w:drawing>
      </w:r>
    </w:p>
    <w:p w14:paraId="4EC9996D" w14:textId="77777777" w:rsidR="001523C4" w:rsidRDefault="00AD0731" w:rsidP="001523C4">
      <w:pPr>
        <w:pStyle w:val="LabStepNumbered"/>
      </w:pPr>
      <w:r>
        <w:lastRenderedPageBreak/>
        <w:t>Make the home page of the publishing site a little prettier.</w:t>
      </w:r>
    </w:p>
    <w:p w14:paraId="270FBB5F" w14:textId="77777777" w:rsidR="00AD0731" w:rsidRDefault="000802E1" w:rsidP="00AD0731">
      <w:pPr>
        <w:pStyle w:val="LabStepNumberedLevel2"/>
      </w:pPr>
      <w:r>
        <w:t xml:space="preserve">Click the </w:t>
      </w:r>
      <w:r w:rsidRPr="005625A8">
        <w:rPr>
          <w:b/>
        </w:rPr>
        <w:t>Edit page</w:t>
      </w:r>
      <w:r>
        <w:t xml:space="preserve"> command from </w:t>
      </w:r>
      <w:r w:rsidRPr="005625A8">
        <w:rPr>
          <w:b/>
        </w:rPr>
        <w:t>Site Actions</w:t>
      </w:r>
      <w:r>
        <w:t xml:space="preserve"> to transition the home page into edit mode.</w:t>
      </w:r>
    </w:p>
    <w:p w14:paraId="2193FE03" w14:textId="77777777" w:rsidR="000802E1" w:rsidRDefault="000802E1" w:rsidP="00AD0731">
      <w:pPr>
        <w:pStyle w:val="LabStepNumberedLevel2"/>
      </w:pPr>
      <w:r>
        <w:t xml:space="preserve">Change the </w:t>
      </w:r>
      <w:r w:rsidRPr="000802E1">
        <w:rPr>
          <w:b/>
        </w:rPr>
        <w:t>Title</w:t>
      </w:r>
      <w:r>
        <w:t xml:space="preserve"> to </w:t>
      </w:r>
      <w:r w:rsidRPr="000802E1">
        <w:rPr>
          <w:b/>
        </w:rPr>
        <w:t>Wingtip Toys</w:t>
      </w:r>
      <w:r>
        <w:t xml:space="preserve">. </w:t>
      </w:r>
    </w:p>
    <w:p w14:paraId="45846C0B" w14:textId="77777777" w:rsidR="000802E1" w:rsidRDefault="000802E1" w:rsidP="00AD0731">
      <w:pPr>
        <w:pStyle w:val="LabStepNumberedLevel2"/>
      </w:pPr>
      <w:r>
        <w:t xml:space="preserve">In the </w:t>
      </w:r>
      <w:r w:rsidRPr="000802E1">
        <w:rPr>
          <w:b/>
        </w:rPr>
        <w:t>Page Content</w:t>
      </w:r>
      <w:r>
        <w:t xml:space="preserve"> edit control, change the heading to </w:t>
      </w:r>
      <w:r w:rsidRPr="000802E1">
        <w:rPr>
          <w:b/>
        </w:rPr>
        <w:t>Welcome to Wingtip Toys</w:t>
      </w:r>
      <w:r>
        <w:t xml:space="preserve">. </w:t>
      </w:r>
    </w:p>
    <w:p w14:paraId="0431A942" w14:textId="77777777" w:rsidR="000802E1" w:rsidRDefault="000802E1" w:rsidP="00AD0731">
      <w:pPr>
        <w:pStyle w:val="LabStepNumberedLevel2"/>
      </w:pPr>
      <w:r>
        <w:t xml:space="preserve">Add three to four placeholder paragraphs of sample Wingtip marketing </w:t>
      </w:r>
      <w:r w:rsidR="005625A8">
        <w:t>copy</w:t>
      </w:r>
      <w:r>
        <w:t xml:space="preserve"> under the heading as shown in the screenshot below. If you would like to copy-and-paste</w:t>
      </w:r>
      <w:r w:rsidR="005625A8">
        <w:t xml:space="preserve"> some place</w:t>
      </w:r>
      <w:r>
        <w:t xml:space="preserve">holder text, you can use the content in the file named </w:t>
      </w:r>
      <w:r w:rsidRPr="000802E1">
        <w:rPr>
          <w:b/>
        </w:rPr>
        <w:t>HomePageCopy.txt</w:t>
      </w:r>
      <w:r>
        <w:t xml:space="preserve"> in the folder for this lab.</w:t>
      </w:r>
    </w:p>
    <w:p w14:paraId="0036F27E" w14:textId="77777777" w:rsidR="000802E1" w:rsidRDefault="000802E1" w:rsidP="000802E1">
      <w:pPr>
        <w:pStyle w:val="LabStepScreenshotLevel2"/>
      </w:pPr>
      <w:r w:rsidRPr="005625A8">
        <w:rPr>
          <w:rStyle w:val="LabStepScreenshotFrame"/>
        </w:rPr>
        <w:drawing>
          <wp:inline distT="0" distB="0" distL="0" distR="0" wp14:anchorId="17B3C84B" wp14:editId="6A09BA25">
            <wp:extent cx="6210794" cy="2092116"/>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796" cy="2122096"/>
                    </a:xfrm>
                    <a:prstGeom prst="rect">
                      <a:avLst/>
                    </a:prstGeom>
                    <a:noFill/>
                    <a:ln>
                      <a:solidFill>
                        <a:schemeClr val="accent1"/>
                      </a:solidFill>
                    </a:ln>
                  </pic:spPr>
                </pic:pic>
              </a:graphicData>
            </a:graphic>
          </wp:inline>
        </w:drawing>
      </w:r>
    </w:p>
    <w:p w14:paraId="57017103" w14:textId="77777777" w:rsidR="000802E1" w:rsidRDefault="000802E1" w:rsidP="000802E1">
      <w:pPr>
        <w:pStyle w:val="LabStepNumberedLevel2"/>
      </w:pPr>
      <w:r>
        <w:t xml:space="preserve">Scroll down below </w:t>
      </w:r>
      <w:r w:rsidR="005625A8">
        <w:t xml:space="preserve">the </w:t>
      </w:r>
      <w:r w:rsidR="005625A8" w:rsidRPr="005625A8">
        <w:rPr>
          <w:b/>
        </w:rPr>
        <w:t>Page Content</w:t>
      </w:r>
      <w:r w:rsidR="005625A8">
        <w:t xml:space="preserve"> field </w:t>
      </w:r>
      <w:r>
        <w:t xml:space="preserve">in the home page and </w:t>
      </w:r>
      <w:r w:rsidR="005625A8">
        <w:t xml:space="preserve">locate the four web parts that are on the page. Use the </w:t>
      </w:r>
      <w:r w:rsidR="005625A8" w:rsidRPr="005625A8">
        <w:rPr>
          <w:b/>
        </w:rPr>
        <w:t>Delete</w:t>
      </w:r>
      <w:r w:rsidR="005625A8">
        <w:t xml:space="preserve"> command in the web part menu to delete all four of these web parts.</w:t>
      </w:r>
    </w:p>
    <w:p w14:paraId="6D59647E" w14:textId="77777777" w:rsidR="000802E1" w:rsidRDefault="000802E1" w:rsidP="000802E1">
      <w:pPr>
        <w:pStyle w:val="LabStepScreenshotLevel2"/>
      </w:pPr>
      <w:r>
        <w:drawing>
          <wp:inline distT="0" distB="0" distL="0" distR="0" wp14:anchorId="0ECA20AB" wp14:editId="19C5965B">
            <wp:extent cx="6328911" cy="2232561"/>
            <wp:effectExtent l="19050" t="19050" r="1524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2660" cy="2247994"/>
                    </a:xfrm>
                    <a:prstGeom prst="rect">
                      <a:avLst/>
                    </a:prstGeom>
                    <a:noFill/>
                    <a:ln>
                      <a:solidFill>
                        <a:schemeClr val="accent1"/>
                      </a:solidFill>
                    </a:ln>
                  </pic:spPr>
                </pic:pic>
              </a:graphicData>
            </a:graphic>
          </wp:inline>
        </w:drawing>
      </w:r>
    </w:p>
    <w:p w14:paraId="19712D49" w14:textId="77777777" w:rsidR="000802E1" w:rsidRDefault="005625A8" w:rsidP="000802E1">
      <w:pPr>
        <w:pStyle w:val="LabStepNumberedLevel2"/>
      </w:pPr>
      <w:r>
        <w:t>When you are done, all the web part zones on the page should be empty.</w:t>
      </w:r>
    </w:p>
    <w:p w14:paraId="25E31892" w14:textId="254A0F8D" w:rsidR="000802E1" w:rsidRDefault="000802E1" w:rsidP="000802E1">
      <w:pPr>
        <w:pStyle w:val="LabStepScreenshotLevel2"/>
      </w:pPr>
      <w:r>
        <w:drawing>
          <wp:inline distT="0" distB="0" distL="0" distR="0" wp14:anchorId="61D7022C" wp14:editId="4EA25366">
            <wp:extent cx="6329548" cy="1415358"/>
            <wp:effectExtent l="19050" t="19050" r="1460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1269" cy="1440340"/>
                    </a:xfrm>
                    <a:prstGeom prst="rect">
                      <a:avLst/>
                    </a:prstGeom>
                    <a:noFill/>
                    <a:ln>
                      <a:solidFill>
                        <a:schemeClr val="accent1"/>
                      </a:solidFill>
                    </a:ln>
                  </pic:spPr>
                </pic:pic>
              </a:graphicData>
            </a:graphic>
          </wp:inline>
        </w:drawing>
      </w:r>
      <w:r w:rsidR="003157F7">
        <w:br/>
      </w:r>
      <w:r w:rsidR="003157F7">
        <w:br/>
      </w:r>
    </w:p>
    <w:p w14:paraId="143264B8" w14:textId="77777777" w:rsidR="00160A28" w:rsidRDefault="00CF0E95" w:rsidP="00160A28">
      <w:pPr>
        <w:pStyle w:val="LabStepNumberedLevel2"/>
      </w:pPr>
      <w:r>
        <w:lastRenderedPageBreak/>
        <w:t xml:space="preserve">Save your changes to the home page using the </w:t>
      </w:r>
      <w:r w:rsidRPr="00CF0E95">
        <w:rPr>
          <w:b/>
        </w:rPr>
        <w:t>Save</w:t>
      </w:r>
      <w:r>
        <w:t xml:space="preserve"> button in the ribbon.</w:t>
      </w:r>
    </w:p>
    <w:p w14:paraId="6C4EABDA" w14:textId="77777777" w:rsidR="00CF0E95" w:rsidRDefault="00CF0E95" w:rsidP="00CF0E95">
      <w:pPr>
        <w:pStyle w:val="LabStepScreenshotLevel2"/>
      </w:pPr>
      <w:r>
        <w:drawing>
          <wp:inline distT="0" distB="0" distL="0" distR="0" wp14:anchorId="6069CE07" wp14:editId="4C04DB48">
            <wp:extent cx="3077591" cy="1626919"/>
            <wp:effectExtent l="19050" t="19050" r="279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1271" cy="1650010"/>
                    </a:xfrm>
                    <a:prstGeom prst="rect">
                      <a:avLst/>
                    </a:prstGeom>
                    <a:noFill/>
                    <a:ln>
                      <a:solidFill>
                        <a:schemeClr val="accent1"/>
                      </a:solidFill>
                    </a:ln>
                  </pic:spPr>
                </pic:pic>
              </a:graphicData>
            </a:graphic>
          </wp:inline>
        </w:drawing>
      </w:r>
    </w:p>
    <w:p w14:paraId="2123AF33" w14:textId="77777777" w:rsidR="00CF0E95" w:rsidRPr="00CF0E95" w:rsidRDefault="00CF0E95" w:rsidP="00CF0E95">
      <w:pPr>
        <w:pStyle w:val="LabStepNumberedLevel2"/>
      </w:pPr>
      <w:r>
        <w:t xml:space="preserve">Check in you changes to the home page by clicking the </w:t>
      </w:r>
      <w:r w:rsidRPr="00CF0E95">
        <w:rPr>
          <w:b/>
        </w:rPr>
        <w:t>Check it in</w:t>
      </w:r>
      <w:r>
        <w:t xml:space="preserve"> link.</w:t>
      </w:r>
    </w:p>
    <w:p w14:paraId="71050BAB" w14:textId="77777777" w:rsidR="00160A28" w:rsidRDefault="00160A28" w:rsidP="00160A28">
      <w:pPr>
        <w:pStyle w:val="LabStepScreenshotLevel2"/>
      </w:pPr>
      <w:r>
        <w:drawing>
          <wp:inline distT="0" distB="0" distL="0" distR="0" wp14:anchorId="06B610C1" wp14:editId="477C3ABE">
            <wp:extent cx="6023023" cy="2909455"/>
            <wp:effectExtent l="19050" t="19050" r="1587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788" cy="2945088"/>
                    </a:xfrm>
                    <a:prstGeom prst="rect">
                      <a:avLst/>
                    </a:prstGeom>
                    <a:ln>
                      <a:solidFill>
                        <a:schemeClr val="accent1"/>
                      </a:solidFill>
                    </a:ln>
                  </pic:spPr>
                </pic:pic>
              </a:graphicData>
            </a:graphic>
          </wp:inline>
        </w:drawing>
      </w:r>
    </w:p>
    <w:p w14:paraId="699D9EA6" w14:textId="77777777" w:rsidR="00160A28" w:rsidRDefault="00CF0E95" w:rsidP="00160A28">
      <w:pPr>
        <w:pStyle w:val="LabStepNumberedLevel2"/>
      </w:pPr>
      <w:r>
        <w:t xml:space="preserve">Add a small comment to the </w:t>
      </w:r>
      <w:r w:rsidRPr="00CF0E95">
        <w:rPr>
          <w:b/>
        </w:rPr>
        <w:t>Check In</w:t>
      </w:r>
      <w:r>
        <w:t xml:space="preserve"> dialog and click </w:t>
      </w:r>
      <w:r w:rsidRPr="00CF0E95">
        <w:rPr>
          <w:b/>
        </w:rPr>
        <w:t>Continue</w:t>
      </w:r>
      <w:r>
        <w:t>.</w:t>
      </w:r>
    </w:p>
    <w:p w14:paraId="5EDC2623" w14:textId="77777777" w:rsidR="00160A28" w:rsidRDefault="00160A28" w:rsidP="00160A28">
      <w:pPr>
        <w:pStyle w:val="LabStepScreenshotLevel2"/>
      </w:pPr>
      <w:r w:rsidRPr="00CF0E95">
        <w:rPr>
          <w:rStyle w:val="LabStepScreenshotFrame"/>
        </w:rPr>
        <w:drawing>
          <wp:inline distT="0" distB="0" distL="0" distR="0" wp14:anchorId="43FB1869" wp14:editId="5AE72510">
            <wp:extent cx="2646702" cy="1448790"/>
            <wp:effectExtent l="19050" t="19050" r="2032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3583" cy="1485400"/>
                    </a:xfrm>
                    <a:prstGeom prst="rect">
                      <a:avLst/>
                    </a:prstGeom>
                    <a:noFill/>
                    <a:ln>
                      <a:solidFill>
                        <a:schemeClr val="accent1"/>
                      </a:solidFill>
                    </a:ln>
                  </pic:spPr>
                </pic:pic>
              </a:graphicData>
            </a:graphic>
          </wp:inline>
        </w:drawing>
      </w:r>
    </w:p>
    <w:p w14:paraId="3EAFF2C5" w14:textId="77777777" w:rsidR="00160A28" w:rsidRDefault="00CF0E95" w:rsidP="00160A28">
      <w:pPr>
        <w:pStyle w:val="LabStepNumberedLevel2"/>
      </w:pPr>
      <w:r>
        <w:t xml:space="preserve">Click </w:t>
      </w:r>
      <w:r w:rsidRPr="00CF0E95">
        <w:rPr>
          <w:b/>
        </w:rPr>
        <w:t>Publish this draft</w:t>
      </w:r>
      <w:r>
        <w:t xml:space="preserve"> to publish your changes.</w:t>
      </w:r>
    </w:p>
    <w:p w14:paraId="7F01322D" w14:textId="77777777" w:rsidR="00160A28" w:rsidRDefault="00160A28" w:rsidP="00160A28">
      <w:pPr>
        <w:pStyle w:val="LabStepScreenshotLevel2"/>
      </w:pPr>
      <w:r>
        <w:drawing>
          <wp:inline distT="0" distB="0" distL="0" distR="0" wp14:anchorId="59ADA3F2" wp14:editId="5811AC6B">
            <wp:extent cx="3080730" cy="783736"/>
            <wp:effectExtent l="19050" t="19050" r="2476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0791" cy="786295"/>
                    </a:xfrm>
                    <a:prstGeom prst="rect">
                      <a:avLst/>
                    </a:prstGeom>
                    <a:noFill/>
                    <a:ln>
                      <a:solidFill>
                        <a:schemeClr val="accent1"/>
                      </a:solidFill>
                    </a:ln>
                  </pic:spPr>
                </pic:pic>
              </a:graphicData>
            </a:graphic>
          </wp:inline>
        </w:drawing>
      </w:r>
    </w:p>
    <w:p w14:paraId="6BEED48B" w14:textId="77777777" w:rsidR="00160A28" w:rsidRDefault="00CF0E95" w:rsidP="00160A28">
      <w:pPr>
        <w:pStyle w:val="LabStepNumberedLevel2"/>
      </w:pPr>
      <w:r>
        <w:lastRenderedPageBreak/>
        <w:t>You should now see the changes to the home page.</w:t>
      </w:r>
    </w:p>
    <w:p w14:paraId="445CBD6D" w14:textId="77777777" w:rsidR="00160A28" w:rsidRDefault="00160A28" w:rsidP="00160A28">
      <w:pPr>
        <w:pStyle w:val="LabStepScreenshotLevel2"/>
      </w:pPr>
      <w:r>
        <w:drawing>
          <wp:inline distT="0" distB="0" distL="0" distR="0" wp14:anchorId="7E2EFF74" wp14:editId="63F65CCE">
            <wp:extent cx="5922069" cy="2422566"/>
            <wp:effectExtent l="19050" t="19050" r="2159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327" cy="2462352"/>
                    </a:xfrm>
                    <a:prstGeom prst="rect">
                      <a:avLst/>
                    </a:prstGeom>
                    <a:ln>
                      <a:solidFill>
                        <a:schemeClr val="accent1"/>
                      </a:solidFill>
                    </a:ln>
                  </pic:spPr>
                </pic:pic>
              </a:graphicData>
            </a:graphic>
          </wp:inline>
        </w:drawing>
      </w:r>
    </w:p>
    <w:p w14:paraId="34DBCBDA" w14:textId="77777777" w:rsidR="00464CA2" w:rsidRPr="00AB0146" w:rsidRDefault="00464CA2" w:rsidP="00464CA2">
      <w:pPr>
        <w:pStyle w:val="Heading3"/>
      </w:pPr>
      <w:r>
        <w:t xml:space="preserve">Exercise 2: </w:t>
      </w:r>
      <w:r w:rsidR="002835C4">
        <w:t xml:space="preserve">Add </w:t>
      </w:r>
      <w:r w:rsidR="00985B6E">
        <w:t>Content to the Wingtip Toys Publishing Site</w:t>
      </w:r>
    </w:p>
    <w:p w14:paraId="6F282815" w14:textId="77777777" w:rsidR="00832DD2" w:rsidRDefault="00832DD2" w:rsidP="00832DD2">
      <w:pPr>
        <w:pStyle w:val="LabExerciseLeadIn"/>
      </w:pPr>
      <w:r>
        <w:t>In this exercise you will</w:t>
      </w:r>
      <w:r w:rsidR="000451F6">
        <w:t xml:space="preserve"> add a few images to the Images library and add them to pages.</w:t>
      </w:r>
    </w:p>
    <w:p w14:paraId="7296AF2D" w14:textId="4F2C4361" w:rsidR="00985B6E" w:rsidRPr="00EE4E03" w:rsidRDefault="00985B6E" w:rsidP="00E83E0F">
      <w:pPr>
        <w:pStyle w:val="LabStepNumbered"/>
        <w:numPr>
          <w:ilvl w:val="0"/>
          <w:numId w:val="8"/>
        </w:numPr>
      </w:pPr>
      <w:r>
        <w:t>A</w:t>
      </w:r>
      <w:r w:rsidRPr="00EE4E03">
        <w:t xml:space="preserve">dd </w:t>
      </w:r>
      <w:r>
        <w:t xml:space="preserve">a set of </w:t>
      </w:r>
      <w:r w:rsidRPr="00EE4E03">
        <w:t>image</w:t>
      </w:r>
      <w:r w:rsidR="006F0666">
        <w:t>s</w:t>
      </w:r>
      <w:r w:rsidRPr="00EE4E03">
        <w:t xml:space="preserve"> to the site to use in a new page:</w:t>
      </w:r>
    </w:p>
    <w:p w14:paraId="19CB53CD" w14:textId="77777777" w:rsidR="00985B6E" w:rsidRPr="00EE4E03" w:rsidRDefault="00985B6E" w:rsidP="00E83E0F">
      <w:pPr>
        <w:pStyle w:val="LabStepNumberedLevel2"/>
        <w:numPr>
          <w:ilvl w:val="1"/>
          <w:numId w:val="8"/>
        </w:numPr>
      </w:pPr>
      <w:r w:rsidRPr="00EE4E03">
        <w:t xml:space="preserve">In the </w:t>
      </w:r>
      <w:r w:rsidRPr="00985B6E">
        <w:rPr>
          <w:b/>
        </w:rPr>
        <w:t>Quick Launch</w:t>
      </w:r>
      <w:r w:rsidRPr="00EE4E03">
        <w:t xml:space="preserve"> navigation, click the </w:t>
      </w:r>
      <w:r w:rsidRPr="00985B6E">
        <w:rPr>
          <w:b/>
        </w:rPr>
        <w:t>Site Contents</w:t>
      </w:r>
      <w:r w:rsidRPr="00EE4E03">
        <w:t xml:space="preserve"> link.</w:t>
      </w:r>
    </w:p>
    <w:p w14:paraId="285A9C17" w14:textId="77777777" w:rsidR="00985B6E" w:rsidRPr="00EE4E03" w:rsidRDefault="00985B6E" w:rsidP="00E83E0F">
      <w:pPr>
        <w:pStyle w:val="LabStepNumberedLevel2"/>
        <w:numPr>
          <w:ilvl w:val="1"/>
          <w:numId w:val="8"/>
        </w:numPr>
      </w:pPr>
      <w:r w:rsidRPr="00EE4E03">
        <w:t xml:space="preserve">On the </w:t>
      </w:r>
      <w:r w:rsidRPr="00985B6E">
        <w:rPr>
          <w:b/>
        </w:rPr>
        <w:t>Site Contents</w:t>
      </w:r>
      <w:r w:rsidRPr="00EE4E03">
        <w:t xml:space="preserve"> page, select the </w:t>
      </w:r>
      <w:r w:rsidRPr="00985B6E">
        <w:rPr>
          <w:b/>
        </w:rPr>
        <w:t>Images</w:t>
      </w:r>
      <w:r w:rsidRPr="00EE4E03">
        <w:t xml:space="preserve"> library.</w:t>
      </w:r>
    </w:p>
    <w:p w14:paraId="3722F62C" w14:textId="77777777" w:rsidR="00985B6E" w:rsidRDefault="00985B6E" w:rsidP="00E83E0F">
      <w:pPr>
        <w:pStyle w:val="LabStepNumberedLevel2"/>
        <w:numPr>
          <w:ilvl w:val="1"/>
          <w:numId w:val="8"/>
        </w:numPr>
      </w:pPr>
      <w:r>
        <w:t>Using Windows Explorer, navigate to the following folder</w:t>
      </w:r>
    </w:p>
    <w:p w14:paraId="534ACB54" w14:textId="77777777" w:rsidR="00985B6E" w:rsidRPr="00EE4E03" w:rsidRDefault="00985B6E" w:rsidP="00985B6E">
      <w:pPr>
        <w:pStyle w:val="LabStepCodeBlockLevel2"/>
      </w:pPr>
      <w:r>
        <w:t>C:\Student\Modules\Publishing\Lab\Images</w:t>
      </w:r>
    </w:p>
    <w:p w14:paraId="77672B15" w14:textId="77777777" w:rsidR="00985B6E" w:rsidRPr="00EE4E03" w:rsidRDefault="00985B6E" w:rsidP="00E83E0F">
      <w:pPr>
        <w:pStyle w:val="LabStepNumberedLevel2"/>
        <w:numPr>
          <w:ilvl w:val="1"/>
          <w:numId w:val="8"/>
        </w:numPr>
      </w:pPr>
      <w:r w:rsidRPr="00EE4E03">
        <w:t xml:space="preserve">Within this folder you’ll find </w:t>
      </w:r>
      <w:r>
        <w:t xml:space="preserve">several </w:t>
      </w:r>
      <w:r w:rsidRPr="00EE4E03">
        <w:t xml:space="preserve">images </w:t>
      </w:r>
      <w:r>
        <w:t>that have been supplied by the Marketing department of Wingtip Toys</w:t>
      </w:r>
      <w:r w:rsidRPr="00EE4E03">
        <w:t xml:space="preserve">. Select </w:t>
      </w:r>
      <w:r>
        <w:t xml:space="preserve">all </w:t>
      </w:r>
      <w:r w:rsidRPr="00EE4E03">
        <w:t xml:space="preserve">these files </w:t>
      </w:r>
      <w:r>
        <w:t xml:space="preserve">in the Windows Explorer </w:t>
      </w:r>
      <w:r w:rsidRPr="00EE4E03">
        <w:t>and drag</w:t>
      </w:r>
      <w:r>
        <w:t>-and-drop</w:t>
      </w:r>
      <w:r w:rsidRPr="00EE4E03">
        <w:t xml:space="preserve"> them into the browser near where it says </w:t>
      </w:r>
      <w:r w:rsidRPr="00985B6E">
        <w:rPr>
          <w:b/>
        </w:rPr>
        <w:t>Drag files here or click to add an item</w:t>
      </w:r>
      <w:r w:rsidRPr="00EE4E03">
        <w:t xml:space="preserve"> under the </w:t>
      </w:r>
      <w:r w:rsidRPr="00985B6E">
        <w:rPr>
          <w:b/>
        </w:rPr>
        <w:t>Images</w:t>
      </w:r>
      <w:r w:rsidRPr="00EE4E03">
        <w:t xml:space="preserve"> library title:</w:t>
      </w:r>
    </w:p>
    <w:p w14:paraId="4BECAF1A" w14:textId="77777777" w:rsidR="00985B6E" w:rsidRPr="00EE4E03" w:rsidRDefault="00E87297" w:rsidP="00985B6E">
      <w:pPr>
        <w:pStyle w:val="LabStepScreenshotLevel2"/>
      </w:pPr>
      <w:r>
        <w:drawing>
          <wp:inline distT="0" distB="0" distL="0" distR="0" wp14:anchorId="7E294F17" wp14:editId="1C4F86B4">
            <wp:extent cx="5605153" cy="1475149"/>
            <wp:effectExtent l="19050" t="19050" r="1460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3368" cy="1500997"/>
                    </a:xfrm>
                    <a:prstGeom prst="rect">
                      <a:avLst/>
                    </a:prstGeom>
                    <a:noFill/>
                    <a:ln>
                      <a:solidFill>
                        <a:schemeClr val="accent1"/>
                      </a:solidFill>
                    </a:ln>
                  </pic:spPr>
                </pic:pic>
              </a:graphicData>
            </a:graphic>
          </wp:inline>
        </w:drawing>
      </w:r>
    </w:p>
    <w:p w14:paraId="520656A1" w14:textId="77777777" w:rsidR="00985B6E" w:rsidRPr="00EE4E03" w:rsidRDefault="00985B6E" w:rsidP="00E83E0F">
      <w:pPr>
        <w:pStyle w:val="LabStepNumberedLevel2"/>
        <w:numPr>
          <w:ilvl w:val="1"/>
          <w:numId w:val="8"/>
        </w:numPr>
      </w:pPr>
      <w:r w:rsidRPr="00EE4E03">
        <w:t xml:space="preserve">After a moment the images will </w:t>
      </w:r>
      <w:r w:rsidR="000451F6">
        <w:t xml:space="preserve">be visible in the </w:t>
      </w:r>
      <w:r w:rsidR="000451F6" w:rsidRPr="000451F6">
        <w:rPr>
          <w:b/>
        </w:rPr>
        <w:t>Images</w:t>
      </w:r>
      <w:r w:rsidR="000451F6">
        <w:t xml:space="preserve"> library.</w:t>
      </w:r>
    </w:p>
    <w:p w14:paraId="583644B0" w14:textId="77777777" w:rsidR="00985B6E" w:rsidRPr="00EE4E03" w:rsidRDefault="00E87297" w:rsidP="00985B6E">
      <w:pPr>
        <w:pStyle w:val="LabStepScreenshotLevel2"/>
      </w:pPr>
      <w:r>
        <w:drawing>
          <wp:inline distT="0" distB="0" distL="0" distR="0" wp14:anchorId="60BB25D5" wp14:editId="0D1AA648">
            <wp:extent cx="5620036" cy="1468406"/>
            <wp:effectExtent l="19050" t="19050" r="1905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0036" cy="1468406"/>
                    </a:xfrm>
                    <a:prstGeom prst="rect">
                      <a:avLst/>
                    </a:prstGeom>
                    <a:noFill/>
                    <a:ln>
                      <a:solidFill>
                        <a:schemeClr val="accent1"/>
                      </a:solidFill>
                    </a:ln>
                  </pic:spPr>
                </pic:pic>
              </a:graphicData>
            </a:graphic>
          </wp:inline>
        </w:drawing>
      </w:r>
    </w:p>
    <w:p w14:paraId="34F60ADA" w14:textId="77777777" w:rsidR="00985B6E" w:rsidRPr="00EE4E03" w:rsidRDefault="00985B6E" w:rsidP="00E83E0F">
      <w:pPr>
        <w:pStyle w:val="LabStepNumberedLevel2"/>
        <w:numPr>
          <w:ilvl w:val="1"/>
          <w:numId w:val="8"/>
        </w:numPr>
      </w:pPr>
      <w:r w:rsidRPr="00EE4E03">
        <w:lastRenderedPageBreak/>
        <w:t xml:space="preserve">After uploading the images, you need to check them in so they can be used. Do this by </w:t>
      </w:r>
      <w:r w:rsidR="000451F6">
        <w:t xml:space="preserve">moving to the </w:t>
      </w:r>
      <w:r w:rsidR="000451F6" w:rsidRPr="000451F6">
        <w:rPr>
          <w:b/>
        </w:rPr>
        <w:t>All Assets</w:t>
      </w:r>
      <w:r w:rsidR="000451F6">
        <w:t xml:space="preserve"> view and </w:t>
      </w:r>
      <w:r w:rsidRPr="00EE4E03">
        <w:t xml:space="preserve">selecting </w:t>
      </w:r>
      <w:r w:rsidR="000451F6">
        <w:t xml:space="preserve">all the images at once. Once all the items have been selected, click the </w:t>
      </w:r>
      <w:r w:rsidR="000451F6" w:rsidRPr="000451F6">
        <w:rPr>
          <w:b/>
        </w:rPr>
        <w:t>Check In</w:t>
      </w:r>
      <w:r w:rsidR="000451F6">
        <w:t xml:space="preserve"> button in the ribbon.</w:t>
      </w:r>
    </w:p>
    <w:p w14:paraId="5E0B0AC9" w14:textId="77777777" w:rsidR="00985B6E" w:rsidRPr="00EE4E03" w:rsidRDefault="00E87297" w:rsidP="00985B6E">
      <w:pPr>
        <w:pStyle w:val="LabStepScreenshotLevel2"/>
      </w:pPr>
      <w:r>
        <w:drawing>
          <wp:inline distT="0" distB="0" distL="0" distR="0" wp14:anchorId="58AF6A51" wp14:editId="506322A5">
            <wp:extent cx="5918811" cy="1995055"/>
            <wp:effectExtent l="19050" t="19050" r="2540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5424" cy="2014138"/>
                    </a:xfrm>
                    <a:prstGeom prst="rect">
                      <a:avLst/>
                    </a:prstGeom>
                    <a:noFill/>
                    <a:ln>
                      <a:solidFill>
                        <a:schemeClr val="accent1"/>
                      </a:solidFill>
                    </a:ln>
                  </pic:spPr>
                </pic:pic>
              </a:graphicData>
            </a:graphic>
          </wp:inline>
        </w:drawing>
      </w:r>
    </w:p>
    <w:p w14:paraId="68A9A6B2" w14:textId="77777777" w:rsidR="00985B6E" w:rsidRDefault="00985B6E" w:rsidP="00E83E0F">
      <w:pPr>
        <w:pStyle w:val="LabStepNumberedLevel2"/>
        <w:numPr>
          <w:ilvl w:val="1"/>
          <w:numId w:val="8"/>
        </w:numPr>
      </w:pPr>
      <w:r w:rsidRPr="00EE4E03">
        <w:t xml:space="preserve">When prompted select </w:t>
      </w:r>
      <w:r w:rsidRPr="00985B6E">
        <w:rPr>
          <w:b/>
        </w:rPr>
        <w:t>Major Version (Publish)</w:t>
      </w:r>
      <w:r w:rsidRPr="00EE4E03">
        <w:t xml:space="preserve"> and click </w:t>
      </w:r>
      <w:r w:rsidRPr="00985B6E">
        <w:rPr>
          <w:b/>
        </w:rPr>
        <w:t>OK</w:t>
      </w:r>
      <w:r w:rsidRPr="00EE4E03">
        <w:t>.</w:t>
      </w:r>
    </w:p>
    <w:p w14:paraId="4F6CE729" w14:textId="77777777" w:rsidR="00E87297" w:rsidRDefault="00E87297" w:rsidP="00E87297">
      <w:pPr>
        <w:pStyle w:val="LabStepScreenshotLevel2"/>
      </w:pPr>
      <w:r>
        <w:drawing>
          <wp:inline distT="0" distB="0" distL="0" distR="0" wp14:anchorId="615089E6" wp14:editId="62828495">
            <wp:extent cx="4034456" cy="3325091"/>
            <wp:effectExtent l="19050" t="19050" r="23495"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295" cy="3343914"/>
                    </a:xfrm>
                    <a:prstGeom prst="rect">
                      <a:avLst/>
                    </a:prstGeom>
                    <a:noFill/>
                    <a:ln>
                      <a:solidFill>
                        <a:schemeClr val="accent1"/>
                      </a:solidFill>
                    </a:ln>
                  </pic:spPr>
                </pic:pic>
              </a:graphicData>
            </a:graphic>
          </wp:inline>
        </w:drawing>
      </w:r>
    </w:p>
    <w:p w14:paraId="1FECEA56" w14:textId="77777777" w:rsidR="00E87297" w:rsidRDefault="000451F6" w:rsidP="00E87297">
      <w:pPr>
        <w:pStyle w:val="LabStepNumberedLevel2"/>
      </w:pPr>
      <w:r>
        <w:t xml:space="preserve">You should be able to confirm that the </w:t>
      </w:r>
      <w:r w:rsidRPr="000451F6">
        <w:rPr>
          <w:b/>
        </w:rPr>
        <w:t>Approval Status</w:t>
      </w:r>
      <w:r w:rsidR="0086330E">
        <w:t xml:space="preserve"> of all the images is</w:t>
      </w:r>
      <w:r>
        <w:t xml:space="preserve"> now </w:t>
      </w:r>
      <w:r w:rsidRPr="000451F6">
        <w:rPr>
          <w:b/>
        </w:rPr>
        <w:t>Approved</w:t>
      </w:r>
      <w:r>
        <w:t>.</w:t>
      </w:r>
    </w:p>
    <w:p w14:paraId="5EE6A1EF" w14:textId="77777777" w:rsidR="00E87297" w:rsidRPr="00EE4E03" w:rsidRDefault="00E87297" w:rsidP="00E87297">
      <w:pPr>
        <w:pStyle w:val="LabStepScreenshotLevel2"/>
      </w:pPr>
      <w:r>
        <w:drawing>
          <wp:inline distT="0" distB="0" distL="0" distR="0" wp14:anchorId="19FFE0D6" wp14:editId="479320DD">
            <wp:extent cx="6024801" cy="1781299"/>
            <wp:effectExtent l="19050" t="19050" r="146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972" cy="1795246"/>
                    </a:xfrm>
                    <a:prstGeom prst="rect">
                      <a:avLst/>
                    </a:prstGeom>
                    <a:noFill/>
                    <a:ln>
                      <a:solidFill>
                        <a:schemeClr val="accent1"/>
                      </a:solidFill>
                    </a:ln>
                  </pic:spPr>
                </pic:pic>
              </a:graphicData>
            </a:graphic>
          </wp:inline>
        </w:drawing>
      </w:r>
    </w:p>
    <w:p w14:paraId="50DF2C9C" w14:textId="77777777" w:rsidR="00985B6E" w:rsidRPr="00EE4E03" w:rsidRDefault="00985B6E" w:rsidP="00E83E0F">
      <w:pPr>
        <w:pStyle w:val="LabStepNumbered"/>
        <w:numPr>
          <w:ilvl w:val="0"/>
          <w:numId w:val="8"/>
        </w:numPr>
      </w:pPr>
      <w:r w:rsidRPr="00EE4E03">
        <w:lastRenderedPageBreak/>
        <w:t xml:space="preserve">Next, create a new page and edit </w:t>
      </w:r>
      <w:r w:rsidR="000451F6">
        <w:t>its content.</w:t>
      </w:r>
    </w:p>
    <w:p w14:paraId="1CBF2DE6" w14:textId="77777777" w:rsidR="00985B6E" w:rsidRPr="00EE4E03" w:rsidRDefault="00985B6E" w:rsidP="00E83E0F">
      <w:pPr>
        <w:pStyle w:val="LabStepNumberedLevel2"/>
        <w:numPr>
          <w:ilvl w:val="1"/>
          <w:numId w:val="8"/>
        </w:numPr>
      </w:pPr>
      <w:r w:rsidRPr="00EE4E03">
        <w:t xml:space="preserve">Add a new page by clicking the </w:t>
      </w:r>
      <w:r w:rsidRPr="00985B6E">
        <w:rPr>
          <w:b/>
        </w:rPr>
        <w:t>Add a Page</w:t>
      </w:r>
      <w:r w:rsidR="000451F6">
        <w:t xml:space="preserve"> command in </w:t>
      </w:r>
      <w:r w:rsidR="000451F6" w:rsidRPr="000451F6">
        <w:rPr>
          <w:b/>
        </w:rPr>
        <w:t>Site Actions</w:t>
      </w:r>
      <w:r w:rsidR="000451F6">
        <w:t>.</w:t>
      </w:r>
    </w:p>
    <w:p w14:paraId="6D508022" w14:textId="77777777" w:rsidR="00985B6E" w:rsidRPr="00EE4E03" w:rsidRDefault="00985B6E" w:rsidP="00E83E0F">
      <w:pPr>
        <w:pStyle w:val="LabStepNumberedLevel2"/>
        <w:numPr>
          <w:ilvl w:val="1"/>
          <w:numId w:val="8"/>
        </w:numPr>
      </w:pPr>
      <w:r w:rsidRPr="00EE4E03">
        <w:t xml:space="preserve">In the </w:t>
      </w:r>
      <w:r w:rsidRPr="00985B6E">
        <w:rPr>
          <w:b/>
        </w:rPr>
        <w:t>New Page</w:t>
      </w:r>
      <w:r w:rsidRPr="00EE4E03">
        <w:t xml:space="preserve"> dialog, enter </w:t>
      </w:r>
      <w:r w:rsidRPr="00985B6E">
        <w:rPr>
          <w:b/>
        </w:rPr>
        <w:t>About Us</w:t>
      </w:r>
      <w:r w:rsidRPr="00EE4E03">
        <w:t xml:space="preserve"> and click </w:t>
      </w:r>
      <w:r w:rsidRPr="00985B6E">
        <w:rPr>
          <w:b/>
        </w:rPr>
        <w:t>Create</w:t>
      </w:r>
      <w:r w:rsidRPr="00EE4E03">
        <w:t>.</w:t>
      </w:r>
    </w:p>
    <w:p w14:paraId="44507F4E" w14:textId="77777777" w:rsidR="00985B6E" w:rsidRPr="00EE4E03" w:rsidRDefault="00FD1096" w:rsidP="00985B6E">
      <w:pPr>
        <w:pStyle w:val="LabStepScreenshotLevel2"/>
      </w:pPr>
      <w:r w:rsidRPr="00FD1096">
        <w:rPr>
          <w:rStyle w:val="LabStepScreenshotFrame"/>
        </w:rPr>
        <w:drawing>
          <wp:inline distT="0" distB="0" distL="0" distR="0" wp14:anchorId="10FA913C" wp14:editId="321064EC">
            <wp:extent cx="3547136" cy="1073733"/>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2371" cy="1081372"/>
                    </a:xfrm>
                    <a:prstGeom prst="rect">
                      <a:avLst/>
                    </a:prstGeom>
                    <a:noFill/>
                    <a:ln>
                      <a:solidFill>
                        <a:schemeClr val="accent1"/>
                      </a:solidFill>
                    </a:ln>
                  </pic:spPr>
                </pic:pic>
              </a:graphicData>
            </a:graphic>
          </wp:inline>
        </w:drawing>
      </w:r>
    </w:p>
    <w:p w14:paraId="5F309CFD" w14:textId="1ACC414D" w:rsidR="00985B6E" w:rsidRDefault="00985B6E" w:rsidP="00E83E0F">
      <w:pPr>
        <w:pStyle w:val="LabStepNumberedLevel2"/>
        <w:numPr>
          <w:ilvl w:val="1"/>
          <w:numId w:val="8"/>
        </w:numPr>
      </w:pPr>
      <w:r w:rsidRPr="00EE4E03">
        <w:t>Enter some text on the page</w:t>
      </w:r>
      <w:r w:rsidR="000451F6">
        <w:t xml:space="preserve"> so it looks somewhat like the following screensho</w:t>
      </w:r>
      <w:r w:rsidR="0075466A">
        <w:t>t</w:t>
      </w:r>
      <w:r w:rsidRPr="00EE4E03">
        <w:t xml:space="preserve">. </w:t>
      </w:r>
      <w:r w:rsidR="000451F6">
        <w:t xml:space="preserve">Feel free to use the text in the </w:t>
      </w:r>
      <w:r w:rsidR="002F3B98">
        <w:rPr>
          <w:b/>
        </w:rPr>
        <w:t>AboutPageCopy</w:t>
      </w:r>
      <w:r w:rsidR="000451F6" w:rsidRPr="000451F6">
        <w:rPr>
          <w:b/>
        </w:rPr>
        <w:t>.txt</w:t>
      </w:r>
      <w:r w:rsidR="000451F6">
        <w:t xml:space="preserve"> file in the lab folder.</w:t>
      </w:r>
    </w:p>
    <w:p w14:paraId="670384F4" w14:textId="77777777" w:rsidR="00FD1096" w:rsidRPr="00EE4E03" w:rsidRDefault="005F2D7F" w:rsidP="00FD1096">
      <w:pPr>
        <w:pStyle w:val="LabStepScreenshotLevel2"/>
      </w:pPr>
      <w:r>
        <w:drawing>
          <wp:inline distT="0" distB="0" distL="0" distR="0" wp14:anchorId="2DC1F5AD" wp14:editId="25671BE6">
            <wp:extent cx="5988250" cy="2688138"/>
            <wp:effectExtent l="19050" t="19050" r="127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1969" cy="2698786"/>
                    </a:xfrm>
                    <a:prstGeom prst="rect">
                      <a:avLst/>
                    </a:prstGeom>
                    <a:noFill/>
                    <a:ln>
                      <a:solidFill>
                        <a:schemeClr val="accent1"/>
                      </a:solidFill>
                    </a:ln>
                  </pic:spPr>
                </pic:pic>
              </a:graphicData>
            </a:graphic>
          </wp:inline>
        </w:drawing>
      </w:r>
    </w:p>
    <w:p w14:paraId="0D1065D3" w14:textId="77777777" w:rsidR="00985B6E" w:rsidRDefault="000451F6" w:rsidP="00E83E0F">
      <w:pPr>
        <w:pStyle w:val="LabStepNumberedLevel2"/>
        <w:numPr>
          <w:ilvl w:val="1"/>
          <w:numId w:val="8"/>
        </w:numPr>
      </w:pPr>
      <w:r>
        <w:t xml:space="preserve">Place the cursor after the first paragraph and add a new line. </w:t>
      </w:r>
      <w:r w:rsidR="00985B6E" w:rsidRPr="00EE4E03">
        <w:t xml:space="preserve">Add an image to the page by going to the ribbon and selecting the </w:t>
      </w:r>
      <w:r w:rsidR="00985B6E" w:rsidRPr="00985B6E">
        <w:rPr>
          <w:b/>
        </w:rPr>
        <w:t>Insert</w:t>
      </w:r>
      <w:r w:rsidR="00985B6E" w:rsidRPr="00EE4E03">
        <w:t xml:space="preserve"> tab, then the arrow below the </w:t>
      </w:r>
      <w:r w:rsidR="00985B6E" w:rsidRPr="00985B6E">
        <w:rPr>
          <w:b/>
        </w:rPr>
        <w:t>Picture</w:t>
      </w:r>
      <w:r w:rsidR="00985B6E" w:rsidRPr="00EE4E03">
        <w:t xml:space="preserve"> but</w:t>
      </w:r>
      <w:r w:rsidR="00985B6E">
        <w:t xml:space="preserve">ton and select </w:t>
      </w:r>
      <w:r w:rsidR="00985B6E" w:rsidRPr="00985B6E">
        <w:rPr>
          <w:b/>
        </w:rPr>
        <w:t>From SharePoint</w:t>
      </w:r>
      <w:r w:rsidR="00985B6E">
        <w:t>:</w:t>
      </w:r>
    </w:p>
    <w:p w14:paraId="491F19AE" w14:textId="77777777" w:rsidR="00FD1096" w:rsidRPr="00EE4E03" w:rsidRDefault="00FD1096" w:rsidP="00FD1096">
      <w:pPr>
        <w:pStyle w:val="LabStepScreenshotLevel2"/>
      </w:pPr>
      <w:r>
        <w:drawing>
          <wp:inline distT="0" distB="0" distL="0" distR="0" wp14:anchorId="2324C41D" wp14:editId="72CBCA45">
            <wp:extent cx="2534763" cy="1187533"/>
            <wp:effectExtent l="19050" t="19050" r="1841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9611" cy="1208544"/>
                    </a:xfrm>
                    <a:prstGeom prst="rect">
                      <a:avLst/>
                    </a:prstGeom>
                    <a:noFill/>
                    <a:ln>
                      <a:solidFill>
                        <a:schemeClr val="accent1"/>
                      </a:solidFill>
                    </a:ln>
                  </pic:spPr>
                </pic:pic>
              </a:graphicData>
            </a:graphic>
          </wp:inline>
        </w:drawing>
      </w:r>
    </w:p>
    <w:p w14:paraId="492913BC" w14:textId="77777777" w:rsidR="00985B6E" w:rsidRPr="00EE4E03" w:rsidRDefault="00985B6E" w:rsidP="00E83E0F">
      <w:pPr>
        <w:pStyle w:val="LabStepNumberedLevel2"/>
        <w:numPr>
          <w:ilvl w:val="1"/>
          <w:numId w:val="8"/>
        </w:numPr>
      </w:pPr>
      <w:r w:rsidRPr="00EE4E03">
        <w:t xml:space="preserve">Select </w:t>
      </w:r>
      <w:r w:rsidR="000451F6">
        <w:t xml:space="preserve">the ChevyImpala.jpg image </w:t>
      </w:r>
      <w:r w:rsidRPr="00EE4E03">
        <w:t xml:space="preserve">you uploaded in a </w:t>
      </w:r>
      <w:r>
        <w:t xml:space="preserve">previous step and click </w:t>
      </w:r>
      <w:r w:rsidRPr="000451F6">
        <w:rPr>
          <w:b/>
        </w:rPr>
        <w:t>Insert</w:t>
      </w:r>
      <w:r>
        <w:t>.</w:t>
      </w:r>
    </w:p>
    <w:p w14:paraId="47E6DFE0" w14:textId="77777777" w:rsidR="00FD1096" w:rsidRPr="00EE4E03" w:rsidRDefault="00FD1096" w:rsidP="00FD1096">
      <w:pPr>
        <w:pStyle w:val="LabStepScreenshotLevel2"/>
      </w:pPr>
      <w:r>
        <w:drawing>
          <wp:inline distT="0" distB="0" distL="0" distR="0" wp14:anchorId="71DA7646" wp14:editId="5CEF9AE1">
            <wp:extent cx="5957566" cy="1221541"/>
            <wp:effectExtent l="19050" t="19050" r="2476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9178" cy="1230073"/>
                    </a:xfrm>
                    <a:prstGeom prst="rect">
                      <a:avLst/>
                    </a:prstGeom>
                    <a:noFill/>
                    <a:ln>
                      <a:solidFill>
                        <a:schemeClr val="accent1"/>
                      </a:solidFill>
                    </a:ln>
                  </pic:spPr>
                </pic:pic>
              </a:graphicData>
            </a:graphic>
          </wp:inline>
        </w:drawing>
      </w:r>
    </w:p>
    <w:p w14:paraId="7F276046" w14:textId="77777777" w:rsidR="00470F96" w:rsidRDefault="00470F96" w:rsidP="00E83E0F">
      <w:pPr>
        <w:pStyle w:val="LabStepNumberedLevel2"/>
        <w:numPr>
          <w:ilvl w:val="1"/>
          <w:numId w:val="8"/>
        </w:numPr>
      </w:pPr>
      <w:r>
        <w:lastRenderedPageBreak/>
        <w:t>R</w:t>
      </w:r>
      <w:r w:rsidR="000451F6">
        <w:t>e</w:t>
      </w:r>
      <w:r>
        <w:t>size the image</w:t>
      </w:r>
      <w:r w:rsidR="000451F6">
        <w:t xml:space="preserve"> and float it to the Left using the ribbon as shown in the following screenshot.</w:t>
      </w:r>
      <w:r>
        <w:t>.</w:t>
      </w:r>
    </w:p>
    <w:p w14:paraId="24A55DB5" w14:textId="77777777" w:rsidR="00470F96" w:rsidRDefault="005F2D7F" w:rsidP="00470F96">
      <w:pPr>
        <w:pStyle w:val="LabStepScreenshotLevel2"/>
      </w:pPr>
      <w:r w:rsidRPr="000451F6">
        <w:rPr>
          <w:rStyle w:val="LabStepScreenshotFrame"/>
        </w:rPr>
        <w:drawing>
          <wp:inline distT="0" distB="0" distL="0" distR="0" wp14:anchorId="26A0EA72" wp14:editId="178F2224">
            <wp:extent cx="5828944" cy="3123211"/>
            <wp:effectExtent l="19050" t="19050" r="1968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21" cy="3178869"/>
                    </a:xfrm>
                    <a:prstGeom prst="rect">
                      <a:avLst/>
                    </a:prstGeom>
                    <a:noFill/>
                    <a:ln>
                      <a:solidFill>
                        <a:schemeClr val="accent1"/>
                      </a:solidFill>
                    </a:ln>
                  </pic:spPr>
                </pic:pic>
              </a:graphicData>
            </a:graphic>
          </wp:inline>
        </w:drawing>
      </w:r>
    </w:p>
    <w:p w14:paraId="7708C164" w14:textId="77777777" w:rsidR="00985B6E" w:rsidRDefault="00985B6E" w:rsidP="00E83E0F">
      <w:pPr>
        <w:pStyle w:val="LabStepNumberedLevel2"/>
        <w:numPr>
          <w:ilvl w:val="1"/>
          <w:numId w:val="8"/>
        </w:numPr>
      </w:pPr>
      <w:r w:rsidRPr="00EE4E03">
        <w:t xml:space="preserve">When finished, click the </w:t>
      </w:r>
      <w:r w:rsidRPr="00FD1096">
        <w:rPr>
          <w:b/>
        </w:rPr>
        <w:t>Check In</w:t>
      </w:r>
      <w:r w:rsidRPr="00EE4E03">
        <w:t xml:space="preserve"> button found</w:t>
      </w:r>
      <w:r>
        <w:t xml:space="preserve"> in the </w:t>
      </w:r>
      <w:r w:rsidRPr="00FD1096">
        <w:rPr>
          <w:b/>
        </w:rPr>
        <w:t>Page</w:t>
      </w:r>
      <w:r>
        <w:t xml:space="preserve"> tab of the ribbon.</w:t>
      </w:r>
    </w:p>
    <w:p w14:paraId="25F014F6" w14:textId="77777777" w:rsidR="005F2D7F" w:rsidRPr="00EE4E03" w:rsidRDefault="00D81F87" w:rsidP="005F2D7F">
      <w:pPr>
        <w:pStyle w:val="LabStepScreenshotLevel2"/>
      </w:pPr>
      <w:r>
        <w:drawing>
          <wp:inline distT="0" distB="0" distL="0" distR="0" wp14:anchorId="1ADB1B32" wp14:editId="3588B3B9">
            <wp:extent cx="5903422" cy="2470067"/>
            <wp:effectExtent l="19050" t="19050" r="2159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09172" cy="2514314"/>
                    </a:xfrm>
                    <a:prstGeom prst="rect">
                      <a:avLst/>
                    </a:prstGeom>
                    <a:noFill/>
                    <a:ln>
                      <a:solidFill>
                        <a:schemeClr val="accent1"/>
                      </a:solidFill>
                    </a:ln>
                  </pic:spPr>
                </pic:pic>
              </a:graphicData>
            </a:graphic>
          </wp:inline>
        </w:drawing>
      </w:r>
    </w:p>
    <w:p w14:paraId="0660F01F" w14:textId="77777777" w:rsidR="00985B6E" w:rsidRDefault="00985B6E" w:rsidP="00D81F87">
      <w:pPr>
        <w:pStyle w:val="LabExerciseCallout"/>
      </w:pPr>
      <w:r w:rsidRPr="00EE4E03">
        <w:t>Notice how after creating the page</w:t>
      </w:r>
      <w:r w:rsidR="000451F6">
        <w:t>,</w:t>
      </w:r>
      <w:r w:rsidRPr="00EE4E03">
        <w:t xml:space="preserve"> the URL is a SEO-friendly URL and the p</w:t>
      </w:r>
      <w:r w:rsidR="000451F6">
        <w:t>age shows up in the navigation.</w:t>
      </w:r>
    </w:p>
    <w:p w14:paraId="4FE88511" w14:textId="77777777" w:rsidR="00985B6E" w:rsidRPr="00EE4E03" w:rsidRDefault="000451F6" w:rsidP="00E83E0F">
      <w:pPr>
        <w:pStyle w:val="LabStepNumbered"/>
        <w:numPr>
          <w:ilvl w:val="0"/>
          <w:numId w:val="8"/>
        </w:numPr>
      </w:pPr>
      <w:r>
        <w:t>E</w:t>
      </w:r>
      <w:r w:rsidR="00985B6E">
        <w:t>xamine</w:t>
      </w:r>
      <w:r w:rsidR="00985B6E" w:rsidRPr="00EE4E03">
        <w:t xml:space="preserve"> how the navigation is being created by looking at the site’s navigation taxonomy:</w:t>
      </w:r>
    </w:p>
    <w:p w14:paraId="2645B2AC" w14:textId="77777777" w:rsidR="00985B6E" w:rsidRPr="00EE4E03" w:rsidRDefault="00985B6E" w:rsidP="00E83E0F">
      <w:pPr>
        <w:pStyle w:val="LabStepNumberedLevel2"/>
        <w:numPr>
          <w:ilvl w:val="1"/>
          <w:numId w:val="8"/>
        </w:numPr>
      </w:pPr>
      <w:r w:rsidRPr="00EE4E03">
        <w:t xml:space="preserve">Select the gear in the top-right corner of the page and select </w:t>
      </w:r>
      <w:r w:rsidRPr="00985B6E">
        <w:rPr>
          <w:b/>
        </w:rPr>
        <w:t>Site Settings</w:t>
      </w:r>
      <w:r w:rsidRPr="00EE4E03">
        <w:t>.</w:t>
      </w:r>
    </w:p>
    <w:p w14:paraId="5AE42DA0" w14:textId="77777777" w:rsidR="00985B6E" w:rsidRPr="00EE4E03" w:rsidRDefault="00985B6E" w:rsidP="00E83E0F">
      <w:pPr>
        <w:pStyle w:val="LabStepNumberedLevel2"/>
        <w:numPr>
          <w:ilvl w:val="1"/>
          <w:numId w:val="8"/>
        </w:numPr>
      </w:pPr>
      <w:r w:rsidRPr="00EE4E03">
        <w:t xml:space="preserve">Under the </w:t>
      </w:r>
      <w:r w:rsidRPr="00985B6E">
        <w:rPr>
          <w:b/>
        </w:rPr>
        <w:t>Site Administration</w:t>
      </w:r>
      <w:r w:rsidRPr="00EE4E03">
        <w:t xml:space="preserve"> section, select </w:t>
      </w:r>
      <w:r w:rsidRPr="00985B6E">
        <w:rPr>
          <w:b/>
        </w:rPr>
        <w:t>Term Store Management</w:t>
      </w:r>
      <w:r w:rsidRPr="00EE4E03">
        <w:t>.</w:t>
      </w:r>
    </w:p>
    <w:p w14:paraId="7EB7355A" w14:textId="28F1F3ED" w:rsidR="00985B6E" w:rsidRPr="00EE4E03" w:rsidRDefault="00985B6E" w:rsidP="00E83E0F">
      <w:pPr>
        <w:pStyle w:val="LabStepNumberedLevel2"/>
        <w:numPr>
          <w:ilvl w:val="1"/>
          <w:numId w:val="8"/>
        </w:numPr>
      </w:pPr>
      <w:r w:rsidRPr="00EE4E03">
        <w:t xml:space="preserve">Expand the term </w:t>
      </w:r>
      <w:r w:rsidR="0075466A" w:rsidRPr="00EE4E03">
        <w:t>s</w:t>
      </w:r>
      <w:r w:rsidR="0075466A">
        <w:t>et</w:t>
      </w:r>
      <w:r w:rsidR="0075466A" w:rsidRPr="00EE4E03">
        <w:t xml:space="preserve"> </w:t>
      </w:r>
      <w:r w:rsidRPr="00EE4E03">
        <w:t xml:space="preserve">for the </w:t>
      </w:r>
      <w:r w:rsidRPr="00985B6E">
        <w:rPr>
          <w:b/>
        </w:rPr>
        <w:t>Site Collection</w:t>
      </w:r>
      <w:r w:rsidRPr="00EE4E03">
        <w:t xml:space="preserve"> </w:t>
      </w:r>
      <w:r>
        <w:t xml:space="preserve">and then expand </w:t>
      </w:r>
      <w:r w:rsidRPr="00985B6E">
        <w:rPr>
          <w:b/>
        </w:rPr>
        <w:t>Site</w:t>
      </w:r>
      <w:r>
        <w:t xml:space="preserve"> </w:t>
      </w:r>
      <w:r w:rsidRPr="00985B6E">
        <w:rPr>
          <w:b/>
        </w:rPr>
        <w:t>Navigation</w:t>
      </w:r>
      <w:r>
        <w:t xml:space="preserve"> </w:t>
      </w:r>
      <w:r w:rsidRPr="00EE4E03">
        <w:t xml:space="preserve">to find the </w:t>
      </w:r>
      <w:r w:rsidRPr="00985B6E">
        <w:rPr>
          <w:b/>
        </w:rPr>
        <w:t>About Us</w:t>
      </w:r>
      <w:r w:rsidRPr="00EE4E03">
        <w:t xml:space="preserve"> term that is linked to the page you just created:</w:t>
      </w:r>
    </w:p>
    <w:p w14:paraId="5586C2EB" w14:textId="77777777" w:rsidR="00985B6E" w:rsidRDefault="00D81F87" w:rsidP="00D81F87">
      <w:pPr>
        <w:pStyle w:val="LabStepScreenshotLevel2"/>
      </w:pPr>
      <w:r>
        <w:lastRenderedPageBreak/>
        <w:drawing>
          <wp:inline distT="0" distB="0" distL="0" distR="0" wp14:anchorId="7286D968" wp14:editId="66BF5EE8">
            <wp:extent cx="5556100" cy="3111335"/>
            <wp:effectExtent l="19050" t="19050" r="2603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0586" cy="3136247"/>
                    </a:xfrm>
                    <a:prstGeom prst="rect">
                      <a:avLst/>
                    </a:prstGeom>
                    <a:noFill/>
                    <a:ln>
                      <a:solidFill>
                        <a:schemeClr val="accent1"/>
                      </a:solidFill>
                    </a:ln>
                  </pic:spPr>
                </pic:pic>
              </a:graphicData>
            </a:graphic>
          </wp:inline>
        </w:drawing>
      </w:r>
    </w:p>
    <w:p w14:paraId="2DF089B7" w14:textId="77777777" w:rsidR="000451F6" w:rsidRPr="00832DD2" w:rsidRDefault="000451F6" w:rsidP="000451F6">
      <w:pPr>
        <w:pStyle w:val="LabExerciseCallout"/>
      </w:pPr>
      <w:r>
        <w:t>In this exercise, you have gone through the process of adding a publish page to the site’s metadata-driven navigation scheme.</w:t>
      </w:r>
    </w:p>
    <w:p w14:paraId="7FDFEADF" w14:textId="77777777" w:rsidR="002835C4" w:rsidRDefault="002835C4" w:rsidP="00464CA2">
      <w:pPr>
        <w:pStyle w:val="Heading3"/>
      </w:pPr>
      <w:r>
        <w:t>Exercise 3: Use Design Manager to Integrate a new Look and Feel</w:t>
      </w:r>
    </w:p>
    <w:p w14:paraId="4C427275" w14:textId="77777777" w:rsidR="00B15C34" w:rsidRDefault="00B15C34" w:rsidP="00832DD2">
      <w:pPr>
        <w:pStyle w:val="LabExerciseLeadIn"/>
      </w:pPr>
      <w:r w:rsidRPr="00EE4E03">
        <w:t xml:space="preserve">In this </w:t>
      </w:r>
      <w:r>
        <w:t xml:space="preserve">exercise </w:t>
      </w:r>
      <w:r w:rsidRPr="00EE4E03">
        <w:t>you will implement a custom brand in a SharePoint 2013 Publishing site with the new Design Manager.</w:t>
      </w:r>
    </w:p>
    <w:p w14:paraId="2C2DDFAD" w14:textId="77777777" w:rsidR="00B15C34" w:rsidRPr="00EE4E03" w:rsidRDefault="00111812" w:rsidP="00E83E0F">
      <w:pPr>
        <w:pStyle w:val="LabStepNumbered"/>
        <w:numPr>
          <w:ilvl w:val="0"/>
          <w:numId w:val="9"/>
        </w:numPr>
      </w:pPr>
      <w:r>
        <w:t xml:space="preserve">You will start by adding the design files to the master page gallery of the publishing site. </w:t>
      </w:r>
      <w:r w:rsidR="00B15C34" w:rsidRPr="00EE4E03">
        <w:t>Files can be manually uploaded or copied using a mapped folder. Before doing this, simpl</w:t>
      </w:r>
      <w:r w:rsidR="00B15C34">
        <w:t>if</w:t>
      </w:r>
      <w:r w:rsidR="00B15C34" w:rsidRPr="00EE4E03">
        <w:t>y the lab experience by turning off content approval, check in/out requirements and versioning on the Master Page Gallery:</w:t>
      </w:r>
    </w:p>
    <w:p w14:paraId="76EABC46" w14:textId="77777777" w:rsidR="00B15C34" w:rsidRPr="00EE4E03" w:rsidRDefault="00111812" w:rsidP="00B15C34">
      <w:pPr>
        <w:pStyle w:val="LabStepNumberedLevel2"/>
      </w:pPr>
      <w:r>
        <w:t>N</w:t>
      </w:r>
      <w:r w:rsidR="00B15C34" w:rsidRPr="00EE4E03">
        <w:t xml:space="preserve">avigate to </w:t>
      </w:r>
      <w:hyperlink r:id="rId35" w:history="1">
        <w:r w:rsidR="00B15C34" w:rsidRPr="001446FB">
          <w:rPr>
            <w:rStyle w:val="Hyperlink"/>
          </w:rPr>
          <w:t>http://www.wingtip.com</w:t>
        </w:r>
      </w:hyperlink>
      <w:r w:rsidR="00B15C34" w:rsidRPr="00EE4E03">
        <w:t>.</w:t>
      </w:r>
    </w:p>
    <w:p w14:paraId="2645ADC3" w14:textId="77777777" w:rsidR="00B15C34" w:rsidRPr="00EE4E03" w:rsidRDefault="00B15C34" w:rsidP="00B15C34">
      <w:pPr>
        <w:pStyle w:val="LabStepNumberedLevel2"/>
      </w:pPr>
      <w:r w:rsidRPr="00EE4E03">
        <w:t xml:space="preserve">Using the </w:t>
      </w:r>
      <w:r>
        <w:rPr>
          <w:b/>
        </w:rPr>
        <w:t xml:space="preserve">Site Actions </w:t>
      </w:r>
      <w:r w:rsidRPr="00EE4E03">
        <w:t xml:space="preserve">gear icon in the top-right corner, go to the </w:t>
      </w:r>
      <w:r w:rsidRPr="002F3994">
        <w:rPr>
          <w:b/>
        </w:rPr>
        <w:t>Site Settings</w:t>
      </w:r>
      <w:r w:rsidRPr="00EE4E03">
        <w:t xml:space="preserve"> page.</w:t>
      </w:r>
    </w:p>
    <w:p w14:paraId="5A27CDB5" w14:textId="77777777" w:rsidR="00B15C34" w:rsidRPr="00EE4E03" w:rsidRDefault="00B15C34" w:rsidP="00B15C34">
      <w:pPr>
        <w:pStyle w:val="LabStepNumberedLevel2"/>
      </w:pPr>
      <w:r w:rsidRPr="00EE4E03">
        <w:t xml:space="preserve">Under the </w:t>
      </w:r>
      <w:r w:rsidRPr="002F3994">
        <w:rPr>
          <w:b/>
        </w:rPr>
        <w:t>Web Designer Galleries</w:t>
      </w:r>
      <w:r w:rsidRPr="00EE4E03">
        <w:t xml:space="preserve"> grouping, select the </w:t>
      </w:r>
      <w:r w:rsidRPr="002F3994">
        <w:rPr>
          <w:b/>
        </w:rPr>
        <w:t>Master Pages and Page Layouts</w:t>
      </w:r>
      <w:r w:rsidRPr="00EE4E03">
        <w:t xml:space="preserve"> link.</w:t>
      </w:r>
    </w:p>
    <w:p w14:paraId="440B779D" w14:textId="77777777" w:rsidR="00B15C34" w:rsidRPr="00EE4E03" w:rsidRDefault="00B15C34" w:rsidP="00B15C34">
      <w:pPr>
        <w:pStyle w:val="LabStepNumberedLevel2"/>
      </w:pPr>
      <w:r w:rsidRPr="00EE4E03">
        <w:t xml:space="preserve">Within the </w:t>
      </w:r>
      <w:r w:rsidRPr="002F3994">
        <w:rPr>
          <w:b/>
        </w:rPr>
        <w:t>Master Page Gallery</w:t>
      </w:r>
      <w:r w:rsidRPr="00EE4E03">
        <w:t xml:space="preserve">, use the ribbon to select the </w:t>
      </w:r>
      <w:r w:rsidRPr="002F3994">
        <w:rPr>
          <w:b/>
        </w:rPr>
        <w:t>Library</w:t>
      </w:r>
      <w:r w:rsidRPr="00EE4E03">
        <w:t xml:space="preserve"> tab and click the </w:t>
      </w:r>
      <w:r w:rsidRPr="002F3994">
        <w:rPr>
          <w:b/>
        </w:rPr>
        <w:t>Library Settings</w:t>
      </w:r>
      <w:r w:rsidRPr="00EE4E03">
        <w:t xml:space="preserve"> button.</w:t>
      </w:r>
    </w:p>
    <w:p w14:paraId="06F89A3B" w14:textId="77777777" w:rsidR="00B15C34" w:rsidRPr="00EE4E03" w:rsidRDefault="00B15C34" w:rsidP="00B15C34">
      <w:pPr>
        <w:pStyle w:val="LabStepNumberedLevel2"/>
      </w:pPr>
      <w:r w:rsidRPr="00EE4E03">
        <w:t xml:space="preserve">On the library settings page select </w:t>
      </w:r>
      <w:r w:rsidRPr="002F3994">
        <w:rPr>
          <w:b/>
        </w:rPr>
        <w:t>Versioning Settings</w:t>
      </w:r>
      <w:r w:rsidRPr="00EE4E03">
        <w:t xml:space="preserve"> from the </w:t>
      </w:r>
      <w:r w:rsidRPr="002F3994">
        <w:rPr>
          <w:b/>
        </w:rPr>
        <w:t>General Settings</w:t>
      </w:r>
      <w:r w:rsidRPr="00EE4E03">
        <w:t xml:space="preserve"> column.</w:t>
      </w:r>
    </w:p>
    <w:p w14:paraId="0A4174E5" w14:textId="77777777" w:rsidR="00B15C34" w:rsidRPr="00EE4E03" w:rsidRDefault="00B15C34" w:rsidP="00B15C34">
      <w:pPr>
        <w:pStyle w:val="LabStepNumberedLevel2"/>
      </w:pPr>
      <w:r w:rsidRPr="00EE4E03">
        <w:t xml:space="preserve">Change the following settings and click </w:t>
      </w:r>
      <w:r w:rsidRPr="002F3994">
        <w:rPr>
          <w:b/>
        </w:rPr>
        <w:t>OK</w:t>
      </w:r>
      <w:r w:rsidR="0086330E">
        <w:t>.</w:t>
      </w:r>
    </w:p>
    <w:p w14:paraId="0C2E3628" w14:textId="77777777" w:rsidR="00B15C34" w:rsidRPr="00EE4E03" w:rsidRDefault="00B15C34" w:rsidP="00B15C34">
      <w:pPr>
        <w:pStyle w:val="LabStepNumberedLevel3"/>
      </w:pPr>
      <w:r w:rsidRPr="00FD2210">
        <w:rPr>
          <w:b/>
        </w:rPr>
        <w:t>Content Approval</w:t>
      </w:r>
      <w:r w:rsidRPr="002F3994">
        <w:t>:</w:t>
      </w:r>
      <w:r w:rsidRPr="00EE4E03">
        <w:t xml:space="preserve"> No</w:t>
      </w:r>
    </w:p>
    <w:p w14:paraId="63E06283" w14:textId="77777777" w:rsidR="00B15C34" w:rsidRPr="00EE4E03" w:rsidRDefault="00B15C34" w:rsidP="00B15C34">
      <w:pPr>
        <w:pStyle w:val="LabStepNumberedLevel3"/>
      </w:pPr>
      <w:r w:rsidRPr="00FD2210">
        <w:rPr>
          <w:b/>
        </w:rPr>
        <w:t>Document Version History</w:t>
      </w:r>
      <w:r w:rsidRPr="002F3994">
        <w:t>:</w:t>
      </w:r>
      <w:r w:rsidRPr="00EE4E03">
        <w:t xml:space="preserve"> No Versioning</w:t>
      </w:r>
    </w:p>
    <w:p w14:paraId="32302E75" w14:textId="77777777" w:rsidR="00B15C34" w:rsidRPr="00EE4E03" w:rsidRDefault="00B15C34" w:rsidP="00B15C34">
      <w:pPr>
        <w:pStyle w:val="LabStepNumberedLevel3"/>
      </w:pPr>
      <w:r w:rsidRPr="00FD2210">
        <w:rPr>
          <w:b/>
        </w:rPr>
        <w:t>Require Checkout</w:t>
      </w:r>
      <w:r w:rsidRPr="002F3994">
        <w:t>:</w:t>
      </w:r>
      <w:r w:rsidRPr="00EE4E03">
        <w:t xml:space="preserve"> No</w:t>
      </w:r>
    </w:p>
    <w:p w14:paraId="7D73036F" w14:textId="77777777" w:rsidR="00B15C34" w:rsidRDefault="00B15C34" w:rsidP="00B15C34">
      <w:pPr>
        <w:pStyle w:val="LabStepNumbered"/>
      </w:pPr>
      <w:r>
        <w:t xml:space="preserve">In the Master Page Gallery, on the ribbon, select the </w:t>
      </w:r>
      <w:r>
        <w:rPr>
          <w:b/>
        </w:rPr>
        <w:t xml:space="preserve">Library </w:t>
      </w:r>
      <w:r>
        <w:t xml:space="preserve">tab and click </w:t>
      </w:r>
      <w:r>
        <w:rPr>
          <w:b/>
        </w:rPr>
        <w:t xml:space="preserve">Open with Explorer </w:t>
      </w:r>
      <w:r>
        <w:t xml:space="preserve">in the </w:t>
      </w:r>
      <w:r>
        <w:rPr>
          <w:b/>
        </w:rPr>
        <w:t xml:space="preserve">Connect &amp; Export </w:t>
      </w:r>
      <w:r>
        <w:t>group.</w:t>
      </w:r>
    </w:p>
    <w:p w14:paraId="4057BDB9" w14:textId="77777777" w:rsidR="00B15C34" w:rsidRDefault="00B15C34" w:rsidP="00B15C34">
      <w:pPr>
        <w:pStyle w:val="LabExerciseCallout"/>
      </w:pPr>
      <w:r>
        <w:t>This is an alternative to mapping a network drive that you might choose to use if you have many locations you wish to copy design items into, and you do not plan to do this on a recurr</w:t>
      </w:r>
      <w:r w:rsidR="0086330E">
        <w:t>ing basis in any given location</w:t>
      </w:r>
      <w:r>
        <w:t>.</w:t>
      </w:r>
    </w:p>
    <w:p w14:paraId="01163A8D" w14:textId="77777777" w:rsidR="00B15C34" w:rsidRDefault="00B15C34" w:rsidP="00B15C34">
      <w:pPr>
        <w:pStyle w:val="LabStepNumbered"/>
      </w:pPr>
      <w:r w:rsidRPr="00EE4E03">
        <w:t xml:space="preserve">You may be prompted to login to confirm you </w:t>
      </w:r>
      <w:r>
        <w:t>can access the folder. If so, login as WINGTIP\Administrator.</w:t>
      </w:r>
    </w:p>
    <w:p w14:paraId="4CD0EC9E" w14:textId="77777777" w:rsidR="00111812" w:rsidRDefault="00111812" w:rsidP="00111812">
      <w:pPr>
        <w:pStyle w:val="LabStepScreenshot"/>
      </w:pPr>
      <w:r w:rsidRPr="00111812">
        <w:rPr>
          <w:rStyle w:val="LabStepScreenshotFrame"/>
        </w:rPr>
        <w:lastRenderedPageBreak/>
        <w:drawing>
          <wp:inline distT="0" distB="0" distL="0" distR="0" wp14:anchorId="1152938B" wp14:editId="38BE8552">
            <wp:extent cx="6653382" cy="1864426"/>
            <wp:effectExtent l="19050" t="19050" r="14605"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37162" cy="1887903"/>
                    </a:xfrm>
                    <a:prstGeom prst="rect">
                      <a:avLst/>
                    </a:prstGeom>
                    <a:noFill/>
                    <a:ln>
                      <a:solidFill>
                        <a:schemeClr val="accent1"/>
                      </a:solidFill>
                    </a:ln>
                  </pic:spPr>
                </pic:pic>
              </a:graphicData>
            </a:graphic>
          </wp:inline>
        </w:drawing>
      </w:r>
    </w:p>
    <w:p w14:paraId="0612487D" w14:textId="77777777" w:rsidR="00B15C34" w:rsidRDefault="00B15C34" w:rsidP="00B15C34">
      <w:pPr>
        <w:pStyle w:val="LabStepNumbered"/>
      </w:pPr>
      <w:r>
        <w:t xml:space="preserve">Open a </w:t>
      </w:r>
      <w:r w:rsidR="00111812">
        <w:t xml:space="preserve">second </w:t>
      </w:r>
      <w:r>
        <w:t xml:space="preserve">instance of the Windows Explorer and </w:t>
      </w:r>
      <w:r w:rsidR="00111812">
        <w:t>navigate to the following path.</w:t>
      </w:r>
    </w:p>
    <w:p w14:paraId="06738F3F" w14:textId="77777777" w:rsidR="00B15C34" w:rsidRDefault="00111812" w:rsidP="00111812">
      <w:pPr>
        <w:pStyle w:val="LabStepCodeBlock"/>
      </w:pPr>
      <w:r w:rsidRPr="00111812">
        <w:t>C:\Student\Modules\Publishing\Lab\masterpage</w:t>
      </w:r>
    </w:p>
    <w:p w14:paraId="1A4B2155" w14:textId="77777777" w:rsidR="00111812" w:rsidRDefault="00111812" w:rsidP="00111812">
      <w:pPr>
        <w:pStyle w:val="LabStepNumbered"/>
      </w:pPr>
      <w:r>
        <w:t xml:space="preserve">Inside this folder, locate the </w:t>
      </w:r>
      <w:r w:rsidRPr="00111812">
        <w:rPr>
          <w:b/>
        </w:rPr>
        <w:t>WingtipMaster.html</w:t>
      </w:r>
      <w:r>
        <w:t xml:space="preserve"> file and the </w:t>
      </w:r>
      <w:r w:rsidRPr="00111812">
        <w:rPr>
          <w:b/>
        </w:rPr>
        <w:t>Wingtip</w:t>
      </w:r>
      <w:r>
        <w:t xml:space="preserve"> folder.</w:t>
      </w:r>
    </w:p>
    <w:p w14:paraId="4F4A6B42" w14:textId="77777777" w:rsidR="00111812" w:rsidRDefault="00111812" w:rsidP="00111812">
      <w:pPr>
        <w:pStyle w:val="LabStepScreenshot"/>
      </w:pPr>
      <w:r w:rsidRPr="00111812">
        <w:rPr>
          <w:rStyle w:val="LabStepScreenshotFrame"/>
        </w:rPr>
        <w:drawing>
          <wp:inline distT="0" distB="0" distL="0" distR="0" wp14:anchorId="30BA961E" wp14:editId="2508A6F9">
            <wp:extent cx="6578287" cy="1425039"/>
            <wp:effectExtent l="19050" t="19050" r="1333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1594" cy="1464748"/>
                    </a:xfrm>
                    <a:prstGeom prst="rect">
                      <a:avLst/>
                    </a:prstGeom>
                    <a:noFill/>
                    <a:ln>
                      <a:solidFill>
                        <a:schemeClr val="accent1"/>
                      </a:solidFill>
                    </a:ln>
                  </pic:spPr>
                </pic:pic>
              </a:graphicData>
            </a:graphic>
          </wp:inline>
        </w:drawing>
      </w:r>
    </w:p>
    <w:p w14:paraId="75019159" w14:textId="77777777" w:rsidR="00111812" w:rsidRDefault="00111812" w:rsidP="00111812">
      <w:pPr>
        <w:pStyle w:val="LabStepNumbered"/>
      </w:pPr>
      <w:r>
        <w:t xml:space="preserve">Drag and drop the </w:t>
      </w:r>
      <w:r w:rsidRPr="00111812">
        <w:rPr>
          <w:b/>
        </w:rPr>
        <w:t>WingtipMaster.html</w:t>
      </w:r>
      <w:r>
        <w:t xml:space="preserve"> file and the </w:t>
      </w:r>
      <w:r w:rsidRPr="00111812">
        <w:rPr>
          <w:b/>
        </w:rPr>
        <w:t>Wingtip</w:t>
      </w:r>
      <w:r>
        <w:t xml:space="preserve"> folder on the Windows Explorer window with the master page gallery.</w:t>
      </w:r>
    </w:p>
    <w:p w14:paraId="58320362" w14:textId="0D7A1ACB" w:rsidR="00B15C34" w:rsidRDefault="00B15C34" w:rsidP="00B22074">
      <w:pPr>
        <w:pStyle w:val="LabStepScreenshot"/>
      </w:pPr>
      <w:r w:rsidRPr="00111812">
        <w:rPr>
          <w:rStyle w:val="LabStepScreenshotFrame"/>
        </w:rPr>
        <w:drawing>
          <wp:inline distT="0" distB="0" distL="0" distR="0" wp14:anchorId="6F3FD3CA" wp14:editId="14577B25">
            <wp:extent cx="6540928" cy="1816925"/>
            <wp:effectExtent l="19050" t="19050" r="1270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7619" cy="1824339"/>
                    </a:xfrm>
                    <a:prstGeom prst="rect">
                      <a:avLst/>
                    </a:prstGeom>
                    <a:noFill/>
                    <a:ln>
                      <a:solidFill>
                        <a:schemeClr val="accent1"/>
                      </a:solidFill>
                    </a:ln>
                  </pic:spPr>
                </pic:pic>
              </a:graphicData>
            </a:graphic>
          </wp:inline>
        </w:drawing>
      </w:r>
      <w:r w:rsidR="003157F7">
        <w:br/>
      </w:r>
    </w:p>
    <w:p w14:paraId="11B8B0C7" w14:textId="3A519AFE" w:rsidR="00B15C34" w:rsidRPr="00EE4E03" w:rsidRDefault="0053558A" w:rsidP="00B15C34">
      <w:pPr>
        <w:pStyle w:val="LabStepNumbered"/>
      </w:pPr>
      <w:r>
        <w:t>In the browser, c</w:t>
      </w:r>
      <w:r w:rsidR="008B3E3F">
        <w:t xml:space="preserve">lick the </w:t>
      </w:r>
      <w:r w:rsidR="0086330E">
        <w:rPr>
          <w:b/>
        </w:rPr>
        <w:t>Design</w:t>
      </w:r>
      <w:r w:rsidR="008B3E3F" w:rsidRPr="008B3E3F">
        <w:rPr>
          <w:b/>
        </w:rPr>
        <w:t xml:space="preserve"> Manager</w:t>
      </w:r>
      <w:r w:rsidR="008B3E3F">
        <w:t xml:space="preserve"> command in </w:t>
      </w:r>
      <w:r w:rsidR="008B3E3F" w:rsidRPr="008B3E3F">
        <w:rPr>
          <w:b/>
        </w:rPr>
        <w:t>Site Actions</w:t>
      </w:r>
      <w:r w:rsidR="00B15C34" w:rsidRPr="00EE4E03">
        <w:t>.</w:t>
      </w:r>
    </w:p>
    <w:p w14:paraId="75628487" w14:textId="77777777" w:rsidR="00B15C34" w:rsidRPr="00EE4E03" w:rsidRDefault="00B15C34" w:rsidP="00B15C34">
      <w:pPr>
        <w:pStyle w:val="LabStepNumbered"/>
      </w:pPr>
      <w:r w:rsidRPr="00EE4E03">
        <w:t xml:space="preserve">In the </w:t>
      </w:r>
      <w:r w:rsidRPr="006717B8">
        <w:rPr>
          <w:b/>
        </w:rPr>
        <w:t>Design Manager</w:t>
      </w:r>
      <w:r w:rsidRPr="00EE4E03">
        <w:t xml:space="preserve">, click on </w:t>
      </w:r>
      <w:r w:rsidRPr="006717B8">
        <w:rPr>
          <w:b/>
        </w:rPr>
        <w:t>step 4: Edit Master Pages</w:t>
      </w:r>
      <w:r w:rsidRPr="00EE4E03">
        <w:t>.</w:t>
      </w:r>
    </w:p>
    <w:p w14:paraId="5F831EC2" w14:textId="77777777" w:rsidR="00B15C34" w:rsidRDefault="00B15C34" w:rsidP="00B15C34">
      <w:pPr>
        <w:pStyle w:val="LabStepNumbered"/>
      </w:pPr>
      <w:r w:rsidRPr="00EE4E03">
        <w:t xml:space="preserve">The </w:t>
      </w:r>
      <w:r w:rsidRPr="0081262C">
        <w:rPr>
          <w:b/>
        </w:rPr>
        <w:t>Design Manager: Edit Master Pages</w:t>
      </w:r>
      <w:r w:rsidRPr="00EE4E03">
        <w:t xml:space="preserve"> page will show all master pages in the Master Page Gallery. You need to convert your HTML file that was previously uploaded to a SharePoint master page. </w:t>
      </w:r>
    </w:p>
    <w:p w14:paraId="443FF216" w14:textId="77777777" w:rsidR="00B15C34" w:rsidRPr="00EE4E03" w:rsidRDefault="00B15C34" w:rsidP="00AD11CF">
      <w:pPr>
        <w:pStyle w:val="LabStepNumbered"/>
      </w:pPr>
      <w:r w:rsidRPr="006717B8">
        <w:t>Click the</w:t>
      </w:r>
      <w:r w:rsidRPr="005E3A62">
        <w:rPr>
          <w:b/>
        </w:rPr>
        <w:t xml:space="preserve"> </w:t>
      </w:r>
      <w:r w:rsidR="00AD11CF" w:rsidRPr="00AD11CF">
        <w:rPr>
          <w:b/>
        </w:rPr>
        <w:t xml:space="preserve">Convert an HTML file to a SharePoint master page </w:t>
      </w:r>
      <w:r w:rsidRPr="00EE4E03">
        <w:t>link.</w:t>
      </w:r>
    </w:p>
    <w:p w14:paraId="64370843" w14:textId="77777777" w:rsidR="00B15C34" w:rsidRDefault="00B15C34" w:rsidP="00B15C34">
      <w:pPr>
        <w:pStyle w:val="LabStepNumbered"/>
      </w:pPr>
      <w:r w:rsidRPr="00EE4E03">
        <w:t xml:space="preserve">Select the </w:t>
      </w:r>
      <w:r w:rsidR="008B3E3F">
        <w:rPr>
          <w:b/>
        </w:rPr>
        <w:t>WingtipMaster</w:t>
      </w:r>
      <w:r w:rsidRPr="006717B8">
        <w:rPr>
          <w:b/>
        </w:rPr>
        <w:t>.html</w:t>
      </w:r>
      <w:r w:rsidRPr="00EE4E03">
        <w:t xml:space="preserve"> file and click </w:t>
      </w:r>
      <w:r w:rsidRPr="006717B8">
        <w:rPr>
          <w:b/>
        </w:rPr>
        <w:t>Insert</w:t>
      </w:r>
      <w:r w:rsidRPr="00EE4E03">
        <w:t xml:space="preserve">. </w:t>
      </w:r>
    </w:p>
    <w:p w14:paraId="2E44DD1D" w14:textId="77777777" w:rsidR="00B15C34" w:rsidRPr="00EE4E03" w:rsidRDefault="00B15C34" w:rsidP="00B15C34">
      <w:pPr>
        <w:pStyle w:val="LabExerciseCallout"/>
      </w:pPr>
      <w:r w:rsidRPr="00EE4E03">
        <w:t>Make sure you select the row and don’t click on the actual file link as clicking the link will take you to that file.</w:t>
      </w:r>
    </w:p>
    <w:p w14:paraId="22E37528" w14:textId="77777777" w:rsidR="008B3E3F" w:rsidRDefault="00B15C34" w:rsidP="00B15C34">
      <w:pPr>
        <w:pStyle w:val="LabStepNumbered"/>
      </w:pPr>
      <w:r w:rsidRPr="00EE4E03">
        <w:lastRenderedPageBreak/>
        <w:t xml:space="preserve">Accept and/or click through any a prompts you receive and refresh the page until you see the </w:t>
      </w:r>
      <w:r w:rsidR="0086330E">
        <w:rPr>
          <w:b/>
        </w:rPr>
        <w:t>Wingtip</w:t>
      </w:r>
      <w:r w:rsidRPr="00D64790">
        <w:rPr>
          <w:b/>
        </w:rPr>
        <w:t>MasterDesign</w:t>
      </w:r>
      <w:r w:rsidRPr="00EE4E03">
        <w:t xml:space="preserve"> show up on the page with a status of </w:t>
      </w:r>
      <w:r w:rsidRPr="00D64790">
        <w:rPr>
          <w:b/>
        </w:rPr>
        <w:t>Conversion successful</w:t>
      </w:r>
      <w:r w:rsidRPr="00EE4E03">
        <w:t>.</w:t>
      </w:r>
    </w:p>
    <w:p w14:paraId="0B124E49" w14:textId="77777777" w:rsidR="008B3E3F" w:rsidRDefault="008B3E3F" w:rsidP="008B3E3F">
      <w:pPr>
        <w:pStyle w:val="LabStepScreenshotLevel2"/>
      </w:pPr>
      <w:r>
        <w:drawing>
          <wp:inline distT="0" distB="0" distL="0" distR="0" wp14:anchorId="480ED575" wp14:editId="78DAC6F5">
            <wp:extent cx="5435432" cy="1888177"/>
            <wp:effectExtent l="19050" t="19050" r="13335"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5670" cy="1902155"/>
                    </a:xfrm>
                    <a:prstGeom prst="rect">
                      <a:avLst/>
                    </a:prstGeom>
                    <a:noFill/>
                    <a:ln>
                      <a:solidFill>
                        <a:schemeClr val="accent1"/>
                      </a:solidFill>
                    </a:ln>
                  </pic:spPr>
                </pic:pic>
              </a:graphicData>
            </a:graphic>
          </wp:inline>
        </w:drawing>
      </w:r>
    </w:p>
    <w:p w14:paraId="5851F653" w14:textId="77777777" w:rsidR="008B3E3F" w:rsidRDefault="00B15C34" w:rsidP="008B3E3F">
      <w:pPr>
        <w:pStyle w:val="LabStepNumbered"/>
      </w:pPr>
      <w:r w:rsidRPr="00EE4E03">
        <w:t xml:space="preserve">Click the </w:t>
      </w:r>
      <w:r w:rsidRPr="00D64790">
        <w:rPr>
          <w:b/>
        </w:rPr>
        <w:t>Conversion successful</w:t>
      </w:r>
      <w:r w:rsidRPr="00EE4E03">
        <w:t xml:space="preserve"> link for the </w:t>
      </w:r>
      <w:r w:rsidR="008B3E3F">
        <w:rPr>
          <w:b/>
        </w:rPr>
        <w:t>WingtipMaster</w:t>
      </w:r>
      <w:r w:rsidRPr="00EE4E03">
        <w:t xml:space="preserve"> to open the preview page.</w:t>
      </w:r>
    </w:p>
    <w:p w14:paraId="5B63A3A5" w14:textId="77777777" w:rsidR="00B15C34" w:rsidRPr="00EE4E03" w:rsidRDefault="008B3E3F" w:rsidP="008B3E3F">
      <w:pPr>
        <w:pStyle w:val="LabStepScreenshot"/>
      </w:pPr>
      <w:r>
        <w:rPr>
          <w:noProof/>
        </w:rPr>
        <w:drawing>
          <wp:inline distT="0" distB="0" distL="0" distR="0" wp14:anchorId="6995D8A3" wp14:editId="0278EB53">
            <wp:extent cx="4958626" cy="2391160"/>
            <wp:effectExtent l="19050" t="19050" r="1397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537" cy="2397868"/>
                    </a:xfrm>
                    <a:prstGeom prst="rect">
                      <a:avLst/>
                    </a:prstGeom>
                    <a:ln>
                      <a:solidFill>
                        <a:schemeClr val="accent1"/>
                      </a:solidFill>
                    </a:ln>
                  </pic:spPr>
                </pic:pic>
              </a:graphicData>
            </a:graphic>
          </wp:inline>
        </w:drawing>
      </w:r>
    </w:p>
    <w:p w14:paraId="1889D473" w14:textId="77777777" w:rsidR="00B15C34" w:rsidRDefault="00B15C34" w:rsidP="00B15C34">
      <w:pPr>
        <w:pStyle w:val="LabStepNumbered"/>
      </w:pPr>
      <w:r w:rsidRPr="00EE4E03">
        <w:t xml:space="preserve">Open </w:t>
      </w:r>
      <w:r w:rsidRPr="00B03CCF">
        <w:rPr>
          <w:b/>
        </w:rPr>
        <w:t>Notepad</w:t>
      </w:r>
      <w:r w:rsidRPr="00EE4E03">
        <w:t xml:space="preserve"> (</w:t>
      </w:r>
      <w:r w:rsidRPr="00B03CCF">
        <w:rPr>
          <w:b/>
        </w:rPr>
        <w:t xml:space="preserve">Windows Keyboard Key </w:t>
      </w:r>
      <w:r w:rsidRPr="006A719F">
        <w:rPr>
          <w:b/>
        </w:rPr>
        <w:sym w:font="Wingdings" w:char="F0E0"/>
      </w:r>
      <w:r w:rsidRPr="00B03CCF">
        <w:rPr>
          <w:b/>
        </w:rPr>
        <w:t xml:space="preserve"> </w:t>
      </w:r>
      <w:r w:rsidRPr="00D64790">
        <w:t>type</w:t>
      </w:r>
      <w:r w:rsidRPr="00B03CCF">
        <w:rPr>
          <w:b/>
        </w:rPr>
        <w:t xml:space="preserve"> Notepad </w:t>
      </w:r>
      <w:r>
        <w:t>and select the tile</w:t>
      </w:r>
      <w:r w:rsidRPr="00EE4E03">
        <w:t xml:space="preserve">) and open the </w:t>
      </w:r>
      <w:r w:rsidR="008B3E3F">
        <w:rPr>
          <w:b/>
        </w:rPr>
        <w:t>WingtipMaster</w:t>
      </w:r>
      <w:r w:rsidRPr="006A719F">
        <w:rPr>
          <w:b/>
        </w:rPr>
        <w:t>.html</w:t>
      </w:r>
      <w:r w:rsidRPr="00EE4E03">
        <w:t xml:space="preserve"> file from the mapped network drive. Ensure you don’t open the *.master version of this file… only the *.html version</w:t>
      </w:r>
    </w:p>
    <w:p w14:paraId="7AA7FBA4" w14:textId="77777777" w:rsidR="00B15C34" w:rsidRPr="00EE4E03" w:rsidRDefault="00B15C34" w:rsidP="00B15C34">
      <w:pPr>
        <w:pStyle w:val="LabStepNumbered"/>
      </w:pPr>
      <w:r w:rsidRPr="00EE4E03">
        <w:t>Add in global navigation for the site using the Snippet Gallery:</w:t>
      </w:r>
    </w:p>
    <w:p w14:paraId="196DC7CE" w14:textId="77777777" w:rsidR="00B15C34" w:rsidRPr="00EE4E03" w:rsidRDefault="00B15C34" w:rsidP="00B15C34">
      <w:pPr>
        <w:pStyle w:val="LabStepNumberedLevel2"/>
      </w:pPr>
      <w:r w:rsidRPr="00EE4E03">
        <w:t xml:space="preserve">In the master page preview, click the </w:t>
      </w:r>
      <w:r w:rsidRPr="006A719F">
        <w:rPr>
          <w:b/>
        </w:rPr>
        <w:t>Snippets</w:t>
      </w:r>
      <w:r w:rsidRPr="00EE4E03">
        <w:t xml:space="preserve"> link in the top-right of the page to launch the </w:t>
      </w:r>
      <w:r w:rsidRPr="006A719F">
        <w:rPr>
          <w:b/>
        </w:rPr>
        <w:t>Snippet Gallery</w:t>
      </w:r>
      <w:r w:rsidRPr="00EE4E03">
        <w:t>.</w:t>
      </w:r>
    </w:p>
    <w:p w14:paraId="2396DBD1" w14:textId="77777777" w:rsidR="00B15C34" w:rsidRDefault="00B15C34" w:rsidP="00B15C34">
      <w:pPr>
        <w:pStyle w:val="LabStepNumberedLevel2"/>
      </w:pPr>
      <w:r w:rsidRPr="00EE4E03">
        <w:t xml:space="preserve">In the </w:t>
      </w:r>
      <w:r w:rsidRPr="00905CC8">
        <w:rPr>
          <w:b/>
        </w:rPr>
        <w:t>Snippet Gallery</w:t>
      </w:r>
      <w:r w:rsidRPr="00EE4E03">
        <w:t xml:space="preserve">, </w:t>
      </w:r>
      <w:r>
        <w:t xml:space="preserve">Select </w:t>
      </w:r>
      <w:r>
        <w:rPr>
          <w:b/>
        </w:rPr>
        <w:t xml:space="preserve">Top Navigation </w:t>
      </w:r>
      <w:r>
        <w:t xml:space="preserve">from the Ribbon </w:t>
      </w:r>
      <w:r w:rsidRPr="00DF490E">
        <w:rPr>
          <w:b/>
        </w:rPr>
        <w:t>Design</w:t>
      </w:r>
      <w:r>
        <w:t xml:space="preserve"> tab and </w:t>
      </w:r>
    </w:p>
    <w:p w14:paraId="6D7B9A52" w14:textId="77777777" w:rsidR="00B15C34" w:rsidRPr="00EE4E03" w:rsidRDefault="00B15C34" w:rsidP="00B15C34">
      <w:pPr>
        <w:pStyle w:val="LabStepNumberedLevel2"/>
      </w:pPr>
      <w:r>
        <w:t>C</w:t>
      </w:r>
      <w:r w:rsidRPr="00EE4E03">
        <w:t xml:space="preserve">lick the </w:t>
      </w:r>
      <w:r w:rsidRPr="00DF490E">
        <w:rPr>
          <w:b/>
        </w:rPr>
        <w:t>Copy to Clipboard</w:t>
      </w:r>
      <w:r w:rsidRPr="00EE4E03">
        <w:t xml:space="preserve"> button under the </w:t>
      </w:r>
      <w:r w:rsidRPr="00DF490E">
        <w:rPr>
          <w:b/>
        </w:rPr>
        <w:t>HTML Snippet</w:t>
      </w:r>
      <w:r w:rsidRPr="00EE4E03">
        <w:t xml:space="preserve"> to copy the HTML generated by the Snippet Gallery.</w:t>
      </w:r>
    </w:p>
    <w:p w14:paraId="39DC1AE0" w14:textId="77777777" w:rsidR="008B3E3F" w:rsidRDefault="00B15C34" w:rsidP="00B15C34">
      <w:pPr>
        <w:pStyle w:val="LabStepNumberedLevel2"/>
      </w:pPr>
      <w:r w:rsidRPr="00EE4E03">
        <w:t xml:space="preserve">Go back to Notepad and replace the following text with the HTML you copied to the clipboard and </w:t>
      </w:r>
      <w:r w:rsidRPr="00905CC8">
        <w:rPr>
          <w:b/>
        </w:rPr>
        <w:t>save</w:t>
      </w:r>
      <w:r w:rsidR="008B3E3F">
        <w:t xml:space="preserve"> your changes.</w:t>
      </w:r>
    </w:p>
    <w:p w14:paraId="4BFFCA2F" w14:textId="77777777" w:rsidR="00B15C34" w:rsidRPr="00EE4E03" w:rsidRDefault="008B3E3F" w:rsidP="00B15C34">
      <w:pPr>
        <w:pStyle w:val="LabStepCodeBlockLevel2"/>
      </w:pPr>
      <w:r>
        <w:t>{{GLOBAL NAV}}</w:t>
      </w:r>
    </w:p>
    <w:p w14:paraId="2EFC3981" w14:textId="77777777" w:rsidR="00616B80" w:rsidRDefault="00B15C34" w:rsidP="00B15C34">
      <w:pPr>
        <w:pStyle w:val="LabStepNumberedLevel2"/>
      </w:pPr>
      <w:r w:rsidRPr="00EE4E03">
        <w:t>Go back to the master page preview and refresh the page. You should now see the live navigation being added to the page</w:t>
      </w:r>
      <w:r w:rsidR="00616B80">
        <w:t>.</w:t>
      </w:r>
    </w:p>
    <w:p w14:paraId="1D36C7D5" w14:textId="77777777" w:rsidR="00B15C34" w:rsidRPr="00EE4E03" w:rsidRDefault="00B15C34" w:rsidP="00B15C34">
      <w:pPr>
        <w:pStyle w:val="LabStepNumbered"/>
      </w:pPr>
      <w:r w:rsidRPr="00EE4E03">
        <w:t>Add the search box to the master page.</w:t>
      </w:r>
    </w:p>
    <w:p w14:paraId="599CF22C" w14:textId="77777777" w:rsidR="00B15C34" w:rsidRPr="00EE4E03" w:rsidRDefault="00B15C34" w:rsidP="00B15C34">
      <w:pPr>
        <w:pStyle w:val="LabStepNumberedLevel2"/>
      </w:pPr>
      <w:r w:rsidRPr="00EE4E03">
        <w:t xml:space="preserve">Jump back to the </w:t>
      </w:r>
      <w:r w:rsidRPr="000C5908">
        <w:rPr>
          <w:b/>
        </w:rPr>
        <w:t>Snippet Gallery</w:t>
      </w:r>
      <w:r w:rsidRPr="00EE4E03">
        <w:t>.</w:t>
      </w:r>
    </w:p>
    <w:p w14:paraId="750359DF" w14:textId="77777777" w:rsidR="00B15C34" w:rsidRPr="00EE4E03" w:rsidRDefault="00B15C34" w:rsidP="00B15C34">
      <w:pPr>
        <w:pStyle w:val="LabStepNumberedLevel2"/>
      </w:pPr>
      <w:r w:rsidRPr="00EE4E03">
        <w:t xml:space="preserve">Click the </w:t>
      </w:r>
      <w:r w:rsidRPr="006A719F">
        <w:rPr>
          <w:b/>
        </w:rPr>
        <w:t>Search Box</w:t>
      </w:r>
      <w:r w:rsidRPr="00EE4E03">
        <w:t xml:space="preserve"> button in the </w:t>
      </w:r>
      <w:r w:rsidRPr="006A719F">
        <w:rPr>
          <w:b/>
        </w:rPr>
        <w:t>Design</w:t>
      </w:r>
      <w:r w:rsidRPr="00EE4E03">
        <w:t xml:space="preserve"> tab of the ribbon.</w:t>
      </w:r>
    </w:p>
    <w:p w14:paraId="1C9BC2B0" w14:textId="77777777" w:rsidR="00B15C34" w:rsidRPr="00EE4E03" w:rsidRDefault="00B15C34" w:rsidP="00B15C34">
      <w:pPr>
        <w:pStyle w:val="LabStepNumberedLevel2"/>
      </w:pPr>
      <w:r w:rsidRPr="00EE4E03">
        <w:t xml:space="preserve">Click the </w:t>
      </w:r>
      <w:r w:rsidRPr="006A719F">
        <w:rPr>
          <w:b/>
        </w:rPr>
        <w:t>Copy to Clipboard</w:t>
      </w:r>
      <w:r w:rsidRPr="00EE4E03">
        <w:t xml:space="preserve"> button under the </w:t>
      </w:r>
      <w:r w:rsidRPr="006A719F">
        <w:rPr>
          <w:b/>
        </w:rPr>
        <w:t>HTML Snippet</w:t>
      </w:r>
      <w:r w:rsidRPr="00EE4E03">
        <w:t xml:space="preserve"> to copy the HTML generated by the Snippet Gallery.</w:t>
      </w:r>
    </w:p>
    <w:p w14:paraId="1E88AB63" w14:textId="77777777" w:rsidR="00B15C34" w:rsidRPr="00EE4E03" w:rsidRDefault="00B15C34" w:rsidP="00B15C34">
      <w:pPr>
        <w:pStyle w:val="LabStepNumberedLevel2"/>
      </w:pPr>
      <w:r w:rsidRPr="00EE4E03">
        <w:t xml:space="preserve">Go back to Notepad and replace the following text with the HTML you copied to the clipboard and </w:t>
      </w:r>
      <w:r w:rsidRPr="000C5908">
        <w:rPr>
          <w:b/>
        </w:rPr>
        <w:t>save</w:t>
      </w:r>
      <w:r w:rsidRPr="00EE4E03">
        <w:t xml:space="preserve"> your changes:</w:t>
      </w:r>
    </w:p>
    <w:p w14:paraId="7C23B972" w14:textId="77777777" w:rsidR="00B15C34" w:rsidRPr="00EE4E03" w:rsidRDefault="00B15C34" w:rsidP="00B15C34">
      <w:pPr>
        <w:pStyle w:val="LabStepCodeBlockLevel2"/>
      </w:pPr>
      <w:r w:rsidRPr="00EE4E03">
        <w:t>{</w:t>
      </w:r>
      <w:r w:rsidR="0086330E">
        <w:t>{SEARCH PLACEHOLDER}</w:t>
      </w:r>
      <w:r w:rsidRPr="00EE4E03">
        <w:t>}</w:t>
      </w:r>
    </w:p>
    <w:p w14:paraId="018E4B5F" w14:textId="67B3DCC9" w:rsidR="00616B80" w:rsidRDefault="00B15C34" w:rsidP="00B15C34">
      <w:pPr>
        <w:pStyle w:val="LabStepNumbered"/>
      </w:pPr>
      <w:r w:rsidRPr="00EE4E03">
        <w:t>Go back to the master page preview and refresh the page. You should now see the live search box added to the page</w:t>
      </w:r>
      <w:r w:rsidR="00616B80">
        <w:t>.</w:t>
      </w:r>
    </w:p>
    <w:p w14:paraId="4AEE1FDA" w14:textId="77777777" w:rsidR="00B15C34" w:rsidRPr="00EE4E03" w:rsidRDefault="00B15C34" w:rsidP="00B15C34">
      <w:pPr>
        <w:pStyle w:val="LabStepNumbered"/>
      </w:pPr>
      <w:r w:rsidRPr="00EE4E03">
        <w:lastRenderedPageBreak/>
        <w:t xml:space="preserve">Lastly, move the </w:t>
      </w:r>
      <w:r w:rsidRPr="000C5908">
        <w:rPr>
          <w:b/>
        </w:rPr>
        <w:t>ContentPlaceholderMain</w:t>
      </w:r>
      <w:r w:rsidRPr="00EE4E03">
        <w:t xml:space="preserve"> control into the area where the rendered content should appear.</w:t>
      </w:r>
    </w:p>
    <w:p w14:paraId="2C48CBB5" w14:textId="77777777" w:rsidR="00B15C34" w:rsidRPr="00EE4E03" w:rsidRDefault="00B15C34" w:rsidP="00AD11CF">
      <w:pPr>
        <w:pStyle w:val="LabStepNumberedLevel2"/>
      </w:pPr>
      <w:r w:rsidRPr="00EE4E03">
        <w:t xml:space="preserve">In Notepad, find the following HTML </w:t>
      </w:r>
      <w:r w:rsidR="00AD11CF">
        <w:t xml:space="preserve">content </w:t>
      </w:r>
      <w:r w:rsidRPr="00EE4E03">
        <w:t xml:space="preserve">in </w:t>
      </w:r>
      <w:r w:rsidR="00AD11CF" w:rsidRPr="00AD11CF">
        <w:rPr>
          <w:b/>
        </w:rPr>
        <w:t>WingtipMaster.html</w:t>
      </w:r>
      <w:r w:rsidRPr="00EE4E03">
        <w:t>:</w:t>
      </w:r>
    </w:p>
    <w:p w14:paraId="7FBBB811" w14:textId="77777777" w:rsidR="00B15C34" w:rsidRPr="00EE4E03" w:rsidRDefault="00AD11CF" w:rsidP="00B15C34">
      <w:pPr>
        <w:pStyle w:val="LabStepCodeBlock"/>
      </w:pPr>
      <w:r w:rsidRPr="00AD11CF">
        <w:t>&lt;div class="customBottom"&gt;</w:t>
      </w:r>
    </w:p>
    <w:p w14:paraId="5F9151CB" w14:textId="7A29F50A" w:rsidR="00962149" w:rsidRDefault="00B15C34" w:rsidP="00962149">
      <w:pPr>
        <w:pStyle w:val="LabStepNumberedLevel2"/>
      </w:pPr>
      <w:r w:rsidRPr="00EE4E03">
        <w:t xml:space="preserve">Immediately following </w:t>
      </w:r>
      <w:r w:rsidR="00962149">
        <w:t xml:space="preserve">locate the </w:t>
      </w:r>
      <w:r w:rsidRPr="006A719F">
        <w:rPr>
          <w:b/>
        </w:rPr>
        <w:t>&lt;</w:t>
      </w:r>
      <w:r w:rsidR="00435E18">
        <w:rPr>
          <w:b/>
        </w:rPr>
        <w:t>div</w:t>
      </w:r>
      <w:r w:rsidRPr="006A719F">
        <w:rPr>
          <w:b/>
        </w:rPr>
        <w:t>&gt;</w:t>
      </w:r>
      <w:r w:rsidRPr="00EE4E03">
        <w:t xml:space="preserve"> </w:t>
      </w:r>
      <w:r w:rsidR="00962149">
        <w:t xml:space="preserve">element with a </w:t>
      </w:r>
      <w:r w:rsidR="00962149" w:rsidRPr="00962149">
        <w:rPr>
          <w:b/>
        </w:rPr>
        <w:t>data-name</w:t>
      </w:r>
      <w:r w:rsidR="00962149">
        <w:t xml:space="preserve"> attribute of </w:t>
      </w:r>
      <w:r w:rsidR="00962149" w:rsidRPr="00962149">
        <w:rPr>
          <w:b/>
        </w:rPr>
        <w:t>ContentPlaceHolderMain</w:t>
      </w:r>
      <w:r w:rsidR="00962149">
        <w:t>.</w:t>
      </w:r>
    </w:p>
    <w:p w14:paraId="64FBCF0E" w14:textId="77777777" w:rsidR="00962149" w:rsidRDefault="00962149" w:rsidP="00962149">
      <w:pPr>
        <w:pStyle w:val="LabStepCodeBlockLevel2"/>
      </w:pPr>
      <w:r w:rsidRPr="00962149">
        <w:t>&lt;div data-name="ContentPlaceHolderMain"&gt;</w:t>
      </w:r>
    </w:p>
    <w:p w14:paraId="2B434506" w14:textId="463D0224" w:rsidR="00B15C34" w:rsidRDefault="00962149" w:rsidP="00962149">
      <w:pPr>
        <w:pStyle w:val="LabStepNumberedLevel2"/>
      </w:pPr>
      <w:r>
        <w:t xml:space="preserve"> </w:t>
      </w:r>
      <w:r w:rsidR="00B15C34" w:rsidRPr="00EE4E03">
        <w:t xml:space="preserve">Select the entire </w:t>
      </w:r>
      <w:r w:rsidR="00B15C34" w:rsidRPr="00962149">
        <w:rPr>
          <w:b/>
        </w:rPr>
        <w:t>&lt;</w:t>
      </w:r>
      <w:r w:rsidR="00435E18">
        <w:rPr>
          <w:b/>
        </w:rPr>
        <w:t>div</w:t>
      </w:r>
      <w:r w:rsidR="00B15C34" w:rsidRPr="00962149">
        <w:rPr>
          <w:b/>
        </w:rPr>
        <w:t xml:space="preserve">&gt; </w:t>
      </w:r>
      <w:r w:rsidR="00B15C34">
        <w:t xml:space="preserve">(including the 3 commented lines </w:t>
      </w:r>
      <w:r>
        <w:t xml:space="preserve">at the end of the </w:t>
      </w:r>
      <w:r w:rsidR="00B15C34">
        <w:t>&lt;</w:t>
      </w:r>
      <w:r w:rsidR="00435E18">
        <w:t>div</w:t>
      </w:r>
      <w:r w:rsidR="00B15C34">
        <w:t xml:space="preserve">&gt; </w:t>
      </w:r>
      <w:r>
        <w:t xml:space="preserve">element </w:t>
      </w:r>
      <w:r w:rsidR="00B15C34" w:rsidRPr="00EE4E03">
        <w:t xml:space="preserve">and its contents and </w:t>
      </w:r>
      <w:r w:rsidR="00B15C34">
        <w:t xml:space="preserve">cut and </w:t>
      </w:r>
      <w:r w:rsidR="00B15C34" w:rsidRPr="00EE4E03">
        <w:t xml:space="preserve">paste it </w:t>
      </w:r>
      <w:r>
        <w:t xml:space="preserve">into the </w:t>
      </w:r>
      <w:r w:rsidRPr="00962149">
        <w:rPr>
          <w:b/>
        </w:rPr>
        <w:t>{{BODY_CONTENT}}</w:t>
      </w:r>
      <w:r>
        <w:rPr>
          <w:b/>
        </w:rPr>
        <w:t xml:space="preserve"> </w:t>
      </w:r>
      <w:r>
        <w:t>placeholder</w:t>
      </w:r>
      <w:r w:rsidR="00B15C34" w:rsidRPr="00EE4E03">
        <w:t>.</w:t>
      </w:r>
    </w:p>
    <w:p w14:paraId="4EBBB119" w14:textId="77777777" w:rsidR="00962149" w:rsidRDefault="00962149" w:rsidP="00962149">
      <w:pPr>
        <w:pStyle w:val="LabStepCodeBlockLevel2"/>
      </w:pPr>
      <w:r>
        <w:t xml:space="preserve">&lt;div class="customBody"&gt;  </w:t>
      </w:r>
    </w:p>
    <w:p w14:paraId="1185F596" w14:textId="77777777" w:rsidR="00962149" w:rsidRDefault="00962149" w:rsidP="00962149">
      <w:pPr>
        <w:pStyle w:val="LabStepCodeBlockLevel2"/>
      </w:pPr>
      <w:r>
        <w:t xml:space="preserve">  &lt;div data-name="ContentPlaceHolderMain"&gt;</w:t>
      </w:r>
    </w:p>
    <w:p w14:paraId="5B2B2560" w14:textId="77777777" w:rsidR="00962149" w:rsidRDefault="00962149" w:rsidP="00962149">
      <w:pPr>
        <w:pStyle w:val="LabStepCodeBlockLevel2"/>
      </w:pPr>
      <w:r>
        <w:t xml:space="preserve">    &lt;!--CS: Start PlaceHolderMain Snippet--&gt;</w:t>
      </w:r>
    </w:p>
    <w:p w14:paraId="2145C252" w14:textId="77777777" w:rsidR="00962149" w:rsidRDefault="00962149" w:rsidP="00962149">
      <w:pPr>
        <w:pStyle w:val="LabStepCodeBlockLevel2"/>
      </w:pPr>
      <w:r>
        <w:t xml:space="preserve">    &lt;!--SPM:&lt;%@Register Tagprefix="SharePoint" Namespace="Microsoft.SharePoint.WebControls" ... --&gt;</w:t>
      </w:r>
    </w:p>
    <w:p w14:paraId="0C3C9397" w14:textId="77777777" w:rsidR="00962149" w:rsidRDefault="00962149" w:rsidP="00962149">
      <w:pPr>
        <w:pStyle w:val="LabStepCodeBlockLevel2"/>
      </w:pPr>
      <w:r>
        <w:t xml:space="preserve">    &lt;!--MS:&lt;SharePoint:AjaxDelta ID="DeltaPlaceHolderMain" IsMainContent="true" runat="server"&gt;--&gt;</w:t>
      </w:r>
    </w:p>
    <w:p w14:paraId="0AF6CC7E" w14:textId="77777777" w:rsidR="00962149" w:rsidRDefault="00962149" w:rsidP="00962149">
      <w:pPr>
        <w:pStyle w:val="LabStepCodeBlockLevel2"/>
      </w:pPr>
      <w:r>
        <w:t xml:space="preserve">    &lt;!--MS:&lt;asp:ContentPlaceHolder ID="PlaceHolderMain" runat="server"&gt;--&gt;</w:t>
      </w:r>
    </w:p>
    <w:p w14:paraId="390FBFF0" w14:textId="77777777" w:rsidR="00962149" w:rsidRDefault="00962149" w:rsidP="00962149">
      <w:pPr>
        <w:pStyle w:val="LabStepCodeBlockLevel2"/>
      </w:pPr>
      <w:r>
        <w:t xml:space="preserve">    &lt;div class="DefaultContentBlock" </w:t>
      </w:r>
    </w:p>
    <w:p w14:paraId="2C431C93" w14:textId="77777777" w:rsidR="00962149" w:rsidRDefault="00962149" w:rsidP="00962149">
      <w:pPr>
        <w:pStyle w:val="LabStepCodeBlockLevel2"/>
      </w:pPr>
      <w:r>
        <w:t xml:space="preserve">         style="border:medium black solid; background:yellow; color:black; margin:20px; padding:10px;"&gt;</w:t>
      </w:r>
    </w:p>
    <w:p w14:paraId="25AC0AB2" w14:textId="77777777" w:rsidR="00962149" w:rsidRDefault="00962149" w:rsidP="00962149">
      <w:pPr>
        <w:pStyle w:val="LabStepCodeBlockLevel2"/>
      </w:pPr>
    </w:p>
    <w:p w14:paraId="54231997" w14:textId="77777777" w:rsidR="00962149" w:rsidRDefault="00962149" w:rsidP="00962149">
      <w:pPr>
        <w:pStyle w:val="LabStepCodeBlockLevel2"/>
      </w:pPr>
      <w:r>
        <w:t xml:space="preserve">        This div, which you should delete, represents the content area that your Page Layouts </w:t>
      </w:r>
    </w:p>
    <w:p w14:paraId="6199A845" w14:textId="77777777" w:rsidR="00962149" w:rsidRDefault="00962149" w:rsidP="00962149">
      <w:pPr>
        <w:pStyle w:val="LabStepCodeBlockLevel2"/>
      </w:pPr>
      <w:r>
        <w:t xml:space="preserve">        and pages will fill. Design your Master Page around this content placeholder.</w:t>
      </w:r>
    </w:p>
    <w:p w14:paraId="5ED946EA" w14:textId="77777777" w:rsidR="00962149" w:rsidRDefault="00962149" w:rsidP="00962149">
      <w:pPr>
        <w:pStyle w:val="LabStepCodeBlockLevel2"/>
      </w:pPr>
      <w:r>
        <w:t xml:space="preserve">        </w:t>
      </w:r>
    </w:p>
    <w:p w14:paraId="508275C5" w14:textId="77777777" w:rsidR="00962149" w:rsidRDefault="00962149" w:rsidP="00962149">
      <w:pPr>
        <w:pStyle w:val="LabStepCodeBlockLevel2"/>
      </w:pPr>
      <w:r>
        <w:t xml:space="preserve">    &lt;/div&gt;</w:t>
      </w:r>
    </w:p>
    <w:p w14:paraId="37ECDC96" w14:textId="77777777" w:rsidR="00962149" w:rsidRDefault="00962149" w:rsidP="00962149">
      <w:pPr>
        <w:pStyle w:val="LabStepCodeBlockLevel2"/>
      </w:pPr>
      <w:r>
        <w:t xml:space="preserve">    &lt;!--ME:&lt;/asp:ContentPlaceHolder&gt;--&gt;</w:t>
      </w:r>
    </w:p>
    <w:p w14:paraId="14D72E0D" w14:textId="77777777" w:rsidR="00962149" w:rsidRDefault="00962149" w:rsidP="00962149">
      <w:pPr>
        <w:pStyle w:val="LabStepCodeBlockLevel2"/>
      </w:pPr>
      <w:r>
        <w:t xml:space="preserve">    &lt;!--ME:&lt;/SharePoint:AjaxDelta&gt;--&gt;</w:t>
      </w:r>
    </w:p>
    <w:p w14:paraId="1E0E6E1C" w14:textId="77777777" w:rsidR="00962149" w:rsidRDefault="00962149" w:rsidP="00962149">
      <w:pPr>
        <w:pStyle w:val="LabStepCodeBlockLevel2"/>
      </w:pPr>
      <w:r>
        <w:t xml:space="preserve">    &lt;!--CE: End PlaceHolderMain Snippet--&gt;</w:t>
      </w:r>
    </w:p>
    <w:p w14:paraId="2AA2E34B" w14:textId="77777777" w:rsidR="00962149" w:rsidRDefault="00962149" w:rsidP="00962149">
      <w:pPr>
        <w:pStyle w:val="LabStepCodeBlockLevel2"/>
      </w:pPr>
      <w:r>
        <w:t xml:space="preserve">  &lt;/div&gt;</w:t>
      </w:r>
    </w:p>
    <w:p w14:paraId="45F673C9" w14:textId="77777777" w:rsidR="00B15C34" w:rsidRPr="00EE4E03" w:rsidRDefault="00962149" w:rsidP="00962149">
      <w:pPr>
        <w:pStyle w:val="LabStepCodeBlockLevel2"/>
      </w:pPr>
      <w:r>
        <w:t>&lt;/div&gt;</w:t>
      </w:r>
    </w:p>
    <w:p w14:paraId="1AC4C10F" w14:textId="2D87FF70" w:rsidR="00B15C34" w:rsidRPr="00EE4E03" w:rsidRDefault="00B15C34" w:rsidP="00B15C34">
      <w:pPr>
        <w:pStyle w:val="LabStepNumberedLevel2"/>
      </w:pPr>
      <w:r w:rsidRPr="00EE4E03">
        <w:t xml:space="preserve">Finally, </w:t>
      </w:r>
      <w:r w:rsidR="00962149">
        <w:t xml:space="preserve">delete the </w:t>
      </w:r>
      <w:r w:rsidR="00435E18" w:rsidRPr="000C5908">
        <w:rPr>
          <w:b/>
        </w:rPr>
        <w:t>div</w:t>
      </w:r>
      <w:r w:rsidR="00435E18">
        <w:t xml:space="preserve"> </w:t>
      </w:r>
      <w:r w:rsidR="00962149">
        <w:t xml:space="preserve">element which has the class attribute if </w:t>
      </w:r>
      <w:r w:rsidR="00962149" w:rsidRPr="00962149">
        <w:rPr>
          <w:b/>
        </w:rPr>
        <w:t>DefaultContentBlock</w:t>
      </w:r>
      <w:r w:rsidR="00962149">
        <w:t>.</w:t>
      </w:r>
      <w:r w:rsidR="00435E18">
        <w:t xml:space="preserve"> The section should look like the following code.</w:t>
      </w:r>
    </w:p>
    <w:p w14:paraId="092F2A87" w14:textId="0A05C8FA" w:rsidR="00463F44" w:rsidRDefault="00435E18" w:rsidP="00463F44">
      <w:pPr>
        <w:pStyle w:val="LabStepCodeBlockLevel2"/>
      </w:pPr>
      <w:r>
        <w:t xml:space="preserve">&lt;div </w:t>
      </w:r>
      <w:r w:rsidR="00463F44">
        <w:t xml:space="preserve">class="customBody"&gt;  </w:t>
      </w:r>
    </w:p>
    <w:p w14:paraId="717F3ADB" w14:textId="77777777" w:rsidR="00463F44" w:rsidRDefault="00463F44" w:rsidP="00463F44">
      <w:pPr>
        <w:pStyle w:val="LabStepCodeBlockLevel2"/>
      </w:pPr>
      <w:r>
        <w:t xml:space="preserve">  &lt;div data-name="ContentPlaceHolderMain"&gt;</w:t>
      </w:r>
    </w:p>
    <w:p w14:paraId="3901DE24" w14:textId="77777777" w:rsidR="00463F44" w:rsidRDefault="00463F44" w:rsidP="00463F44">
      <w:pPr>
        <w:pStyle w:val="LabStepCodeBlockLevel2"/>
      </w:pPr>
      <w:r>
        <w:t xml:space="preserve">    &lt;!--CS: Start PlaceHolderMain Snippet--&gt;</w:t>
      </w:r>
    </w:p>
    <w:p w14:paraId="17B3EB37" w14:textId="77777777" w:rsidR="00463F44" w:rsidRDefault="00463F44" w:rsidP="00463F44">
      <w:pPr>
        <w:pStyle w:val="LabStepCodeBlockLevel2"/>
      </w:pPr>
      <w:r>
        <w:t xml:space="preserve">    &lt;!--SPM:&lt;%@Register Tagprefix="SharePoint" Namespace="Microsoft.SharePoint.WebControls" ... --&gt;</w:t>
      </w:r>
    </w:p>
    <w:p w14:paraId="6C53522D" w14:textId="77777777" w:rsidR="00463F44" w:rsidRDefault="00463F44" w:rsidP="00463F44">
      <w:pPr>
        <w:pStyle w:val="LabStepCodeBlockLevel2"/>
      </w:pPr>
      <w:r>
        <w:t xml:space="preserve">    &lt;!--MS:&lt;SharePoint:AjaxDelta ID="DeltaPlaceHolderMain" IsMainContent="true" runat="server"&gt;--&gt;</w:t>
      </w:r>
    </w:p>
    <w:p w14:paraId="53848733" w14:textId="77777777" w:rsidR="00463F44" w:rsidRDefault="00463F44" w:rsidP="00463F44">
      <w:pPr>
        <w:pStyle w:val="LabStepCodeBlockLevel2"/>
      </w:pPr>
      <w:r>
        <w:t xml:space="preserve">    &lt;!--MS:&lt;asp:ContentPlaceHolder ID="PlaceHolderMain" runat="server"&gt;--&gt;</w:t>
      </w:r>
    </w:p>
    <w:p w14:paraId="1E439D4D" w14:textId="77777777" w:rsidR="00463F44" w:rsidRDefault="00463F44" w:rsidP="00463F44">
      <w:pPr>
        <w:pStyle w:val="LabStepCodeBlockLevel2"/>
      </w:pPr>
    </w:p>
    <w:p w14:paraId="22F64A6C" w14:textId="77777777" w:rsidR="00463F44" w:rsidRDefault="00463F44" w:rsidP="00463F44">
      <w:pPr>
        <w:pStyle w:val="LabStepCodeBlockLevel2"/>
      </w:pPr>
      <w:r>
        <w:t xml:space="preserve">    &lt;!-- HTML content deleted from here --&gt;</w:t>
      </w:r>
    </w:p>
    <w:p w14:paraId="5D91D498" w14:textId="77777777" w:rsidR="00463F44" w:rsidRDefault="00463F44" w:rsidP="00463F44">
      <w:pPr>
        <w:pStyle w:val="LabStepCodeBlockLevel2"/>
      </w:pPr>
    </w:p>
    <w:p w14:paraId="3E95B05F" w14:textId="77777777" w:rsidR="00463F44" w:rsidRDefault="00463F44" w:rsidP="00463F44">
      <w:pPr>
        <w:pStyle w:val="LabStepCodeBlockLevel2"/>
      </w:pPr>
      <w:r>
        <w:t xml:space="preserve">    &lt;!--ME:&lt;/asp:ContentPlaceHolder&gt;--&gt;</w:t>
      </w:r>
    </w:p>
    <w:p w14:paraId="0F9C0E99" w14:textId="77777777" w:rsidR="00463F44" w:rsidRDefault="00463F44" w:rsidP="00463F44">
      <w:pPr>
        <w:pStyle w:val="LabStepCodeBlockLevel2"/>
      </w:pPr>
      <w:r>
        <w:t xml:space="preserve">    &lt;!--ME:&lt;/SharePoint:AjaxDelta&gt;--&gt;</w:t>
      </w:r>
    </w:p>
    <w:p w14:paraId="70E8AE23" w14:textId="77777777" w:rsidR="00463F44" w:rsidRDefault="00463F44" w:rsidP="00463F44">
      <w:pPr>
        <w:pStyle w:val="LabStepCodeBlockLevel2"/>
      </w:pPr>
      <w:r>
        <w:t xml:space="preserve">    &lt;!--CE: End PlaceHolderMain Snippet--&gt;</w:t>
      </w:r>
    </w:p>
    <w:p w14:paraId="296D7B83" w14:textId="77777777" w:rsidR="00463F44" w:rsidRDefault="00463F44" w:rsidP="00463F44">
      <w:pPr>
        <w:pStyle w:val="LabStepCodeBlockLevel2"/>
      </w:pPr>
      <w:r>
        <w:t xml:space="preserve">  &lt;/div&gt;</w:t>
      </w:r>
    </w:p>
    <w:p w14:paraId="682821BC" w14:textId="77777777" w:rsidR="00B15C34" w:rsidRPr="00EE4E03" w:rsidRDefault="00463F44" w:rsidP="00463F44">
      <w:pPr>
        <w:pStyle w:val="LabStepCodeBlockLevel2"/>
      </w:pPr>
      <w:r>
        <w:t>&lt;/div&gt;</w:t>
      </w:r>
    </w:p>
    <w:p w14:paraId="66A31EA2" w14:textId="77777777" w:rsidR="00B15C34" w:rsidRPr="00EE4E03" w:rsidRDefault="00B15C34" w:rsidP="00B15C34">
      <w:pPr>
        <w:pStyle w:val="LabStepNumberedLevel2"/>
      </w:pPr>
      <w:r w:rsidRPr="000C5908">
        <w:rPr>
          <w:b/>
        </w:rPr>
        <w:t>Save</w:t>
      </w:r>
      <w:r w:rsidRPr="00EE4E03">
        <w:t xml:space="preserve"> your changes.</w:t>
      </w:r>
    </w:p>
    <w:p w14:paraId="1ADB17ED" w14:textId="77777777" w:rsidR="00616B80" w:rsidRDefault="00B15C34" w:rsidP="00B15C34">
      <w:pPr>
        <w:pStyle w:val="LabStepNumbered"/>
      </w:pPr>
      <w:r w:rsidRPr="00EE4E03">
        <w:t>Go back to the master page preview and refresh the page. You should no longer see the static content</w:t>
      </w:r>
      <w:r w:rsidR="00616B80">
        <w:t>.</w:t>
      </w:r>
    </w:p>
    <w:p w14:paraId="22D719C0" w14:textId="042A52D0" w:rsidR="00435E18" w:rsidRDefault="00435E18" w:rsidP="00B15C34">
      <w:pPr>
        <w:pStyle w:val="LabStepNumbered"/>
      </w:pPr>
      <w:r>
        <w:t xml:space="preserve">Close the Preview page. </w:t>
      </w:r>
    </w:p>
    <w:p w14:paraId="6231A83A" w14:textId="409F78E0" w:rsidR="00B15C34" w:rsidRPr="00EE4E03" w:rsidRDefault="00435E18" w:rsidP="00B15C34">
      <w:pPr>
        <w:pStyle w:val="LabStepNumbered"/>
      </w:pPr>
      <w:r>
        <w:t>On the Snippet Gallery page u</w:t>
      </w:r>
      <w:r w:rsidR="00B15C34" w:rsidRPr="00EE4E03">
        <w:t xml:space="preserve">se the </w:t>
      </w:r>
      <w:r w:rsidR="00B15C34">
        <w:rPr>
          <w:b/>
        </w:rPr>
        <w:t xml:space="preserve">Site Actions </w:t>
      </w:r>
      <w:r w:rsidR="00B15C34" w:rsidRPr="00EE4E03">
        <w:t xml:space="preserve">gear icon in the top-right corner of the page to </w:t>
      </w:r>
      <w:r>
        <w:t>navigate</w:t>
      </w:r>
      <w:r w:rsidRPr="00EE4E03">
        <w:t xml:space="preserve"> </w:t>
      </w:r>
      <w:r w:rsidR="00B15C34" w:rsidRPr="00EE4E03">
        <w:t xml:space="preserve">to the </w:t>
      </w:r>
      <w:r w:rsidR="00B15C34" w:rsidRPr="006A719F">
        <w:rPr>
          <w:b/>
        </w:rPr>
        <w:t>Site Settings</w:t>
      </w:r>
      <w:r w:rsidR="00B15C34" w:rsidRPr="00EE4E03">
        <w:t xml:space="preserve"> page.</w:t>
      </w:r>
    </w:p>
    <w:p w14:paraId="260F9DB3" w14:textId="77777777" w:rsidR="00B15C34" w:rsidRPr="00EE4E03" w:rsidRDefault="00B15C34" w:rsidP="00B15C34">
      <w:pPr>
        <w:pStyle w:val="LabStepNumbered"/>
      </w:pPr>
      <w:r w:rsidRPr="00EE4E03">
        <w:t xml:space="preserve">Under the </w:t>
      </w:r>
      <w:r w:rsidRPr="006A719F">
        <w:rPr>
          <w:b/>
        </w:rPr>
        <w:t>Look and Feel</w:t>
      </w:r>
      <w:r w:rsidRPr="00EE4E03">
        <w:t xml:space="preserve"> grouping, select </w:t>
      </w:r>
      <w:r w:rsidRPr="006A719F">
        <w:rPr>
          <w:b/>
        </w:rPr>
        <w:t>Master Page</w:t>
      </w:r>
      <w:r w:rsidRPr="00EE4E03">
        <w:t>.</w:t>
      </w:r>
    </w:p>
    <w:p w14:paraId="4021B3B2" w14:textId="77777777" w:rsidR="00B15C34" w:rsidRPr="00EE4E03" w:rsidRDefault="00B15C34" w:rsidP="00B15C34">
      <w:pPr>
        <w:pStyle w:val="LabStepNumbered"/>
      </w:pPr>
      <w:r w:rsidRPr="00EE4E03">
        <w:t xml:space="preserve">Change the </w:t>
      </w:r>
      <w:r w:rsidRPr="006A719F">
        <w:rPr>
          <w:b/>
        </w:rPr>
        <w:t>Site Master Page</w:t>
      </w:r>
      <w:r w:rsidRPr="00EE4E03">
        <w:t xml:space="preserve"> to </w:t>
      </w:r>
      <w:r w:rsidR="00616B80">
        <w:rPr>
          <w:b/>
        </w:rPr>
        <w:t xml:space="preserve">WingtipMaster </w:t>
      </w:r>
      <w:r w:rsidRPr="00EE4E03">
        <w:t xml:space="preserve">and click </w:t>
      </w:r>
      <w:r w:rsidRPr="006A719F">
        <w:rPr>
          <w:b/>
        </w:rPr>
        <w:t>OK</w:t>
      </w:r>
      <w:r w:rsidRPr="00EE4E03">
        <w:t>.</w:t>
      </w:r>
    </w:p>
    <w:p w14:paraId="67F77B12" w14:textId="40ECF1D5" w:rsidR="00172DDF" w:rsidRDefault="00B15C34" w:rsidP="00B15C34">
      <w:pPr>
        <w:pStyle w:val="LabStepNumbered"/>
      </w:pPr>
      <w:r w:rsidRPr="00EE4E03">
        <w:t xml:space="preserve">Go back to the homepage of the site to see how your master page is now being used as the site master page. You can also click on the links in the navigation to view how the </w:t>
      </w:r>
      <w:r w:rsidR="00435E18">
        <w:t>other</w:t>
      </w:r>
      <w:r w:rsidR="00435E18" w:rsidRPr="00EE4E03">
        <w:t xml:space="preserve"> </w:t>
      </w:r>
      <w:r w:rsidRPr="00EE4E03">
        <w:t>pages appear.</w:t>
      </w:r>
    </w:p>
    <w:p w14:paraId="1C393F5A" w14:textId="77777777" w:rsidR="00464CA2" w:rsidRPr="00172DDF" w:rsidRDefault="00B15C34" w:rsidP="00172DDF">
      <w:pPr>
        <w:pStyle w:val="LabExerciseCallout"/>
        <w:rPr>
          <w:rStyle w:val="Strong"/>
          <w:b w:val="0"/>
          <w:bCs w:val="0"/>
        </w:rPr>
      </w:pPr>
      <w:r>
        <w:t>In this exercise you implemented a sample custom brand using the new Design Manager</w:t>
      </w:r>
      <w:bookmarkStart w:id="0" w:name="_GoBack"/>
      <w:bookmarkEnd w:id="0"/>
      <w:r>
        <w:t>.</w:t>
      </w:r>
    </w:p>
    <w:p w14:paraId="5B40230E" w14:textId="77777777" w:rsidR="00464CA2" w:rsidRPr="00713E79" w:rsidRDefault="00464CA2" w:rsidP="00464CA2">
      <w:pPr>
        <w:rPr>
          <w:rStyle w:val="Strong"/>
          <w:b w:val="0"/>
          <w:bCs w:val="0"/>
        </w:rPr>
      </w:pPr>
    </w:p>
    <w:p w14:paraId="468DB53D" w14:textId="77777777" w:rsidR="00316198" w:rsidRPr="00713E79" w:rsidRDefault="00316198" w:rsidP="005625A8">
      <w:pPr>
        <w:pStyle w:val="LabStepScreenshotLevel2"/>
        <w:rPr>
          <w:rStyle w:val="Strong"/>
          <w:b w:val="0"/>
          <w:bCs w:val="0"/>
        </w:rPr>
      </w:pPr>
    </w:p>
    <w:sectPr w:rsidR="00316198" w:rsidRPr="00713E79" w:rsidSect="00BD760F">
      <w:headerReference w:type="even" r:id="rId41"/>
      <w:headerReference w:type="default" r:id="rId42"/>
      <w:footerReference w:type="even" r:id="rId43"/>
      <w:footerReference w:type="default" r:id="rId44"/>
      <w:headerReference w:type="first" r:id="rId45"/>
      <w:footerReference w:type="first" r:id="rId46"/>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CF624" w14:textId="77777777" w:rsidR="00012DA0" w:rsidRDefault="00012DA0" w:rsidP="002754DA">
      <w:pPr>
        <w:spacing w:before="0" w:after="0"/>
      </w:pPr>
      <w:r>
        <w:separator/>
      </w:r>
    </w:p>
  </w:endnote>
  <w:endnote w:type="continuationSeparator" w:id="0">
    <w:p w14:paraId="095134BC" w14:textId="77777777" w:rsidR="00012DA0" w:rsidRDefault="00012DA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0ABF" w14:textId="77777777" w:rsidR="00663B5B" w:rsidRDefault="00663B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74EA" w14:textId="77777777" w:rsidR="00663B5B" w:rsidRDefault="00663B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4F4EA" w14:textId="77777777" w:rsidR="00663B5B" w:rsidRDefault="00663B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2A0C5" w14:textId="77777777" w:rsidR="00012DA0" w:rsidRDefault="00012DA0" w:rsidP="002754DA">
      <w:pPr>
        <w:spacing w:before="0" w:after="0"/>
      </w:pPr>
      <w:r>
        <w:separator/>
      </w:r>
    </w:p>
  </w:footnote>
  <w:footnote w:type="continuationSeparator" w:id="0">
    <w:p w14:paraId="1C2ECAA8" w14:textId="77777777" w:rsidR="00012DA0" w:rsidRDefault="00012DA0"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61775" w14:textId="77777777" w:rsidR="00663B5B" w:rsidRDefault="00663B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EECF7" w14:textId="77777777" w:rsidR="00663B5B" w:rsidRDefault="00663B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6DCA8" w14:textId="77777777" w:rsidR="00663B5B" w:rsidRDefault="00663B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8"/>
  </w:num>
  <w:num w:numId="4">
    <w:abstractNumId w:val="10"/>
  </w:num>
  <w:num w:numId="5">
    <w:abstractNumId w:val="14"/>
  </w:num>
  <w:num w:numId="6">
    <w:abstractNumId w:val="6"/>
  </w:num>
  <w:num w:numId="7">
    <w:abstractNumId w:val="1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1"/>
  </w:num>
  <w:num w:numId="13">
    <w:abstractNumId w:val="3"/>
  </w:num>
  <w:num w:numId="14">
    <w:abstractNumId w:val="0"/>
  </w:num>
  <w:num w:numId="15">
    <w:abstractNumId w:val="13"/>
  </w:num>
  <w:num w:numId="16">
    <w:abstractNumId w:val="12"/>
  </w:num>
  <w:num w:numId="17">
    <w:abstractNumId w:val="16"/>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attachedTemplate r:id="rId1"/>
  <w:linkStyles/>
  <w:revisionView w:markup="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12AC2"/>
    <w:rsid w:val="00012DA0"/>
    <w:rsid w:val="000237DD"/>
    <w:rsid w:val="00024303"/>
    <w:rsid w:val="000243F6"/>
    <w:rsid w:val="00025154"/>
    <w:rsid w:val="000267E9"/>
    <w:rsid w:val="00030FBC"/>
    <w:rsid w:val="000451F6"/>
    <w:rsid w:val="00051385"/>
    <w:rsid w:val="000543B3"/>
    <w:rsid w:val="00063B7E"/>
    <w:rsid w:val="00065A75"/>
    <w:rsid w:val="000671A9"/>
    <w:rsid w:val="00075B92"/>
    <w:rsid w:val="00075BE6"/>
    <w:rsid w:val="000802E1"/>
    <w:rsid w:val="00082C8E"/>
    <w:rsid w:val="00086439"/>
    <w:rsid w:val="0009020D"/>
    <w:rsid w:val="00090A5A"/>
    <w:rsid w:val="000922A9"/>
    <w:rsid w:val="00094852"/>
    <w:rsid w:val="000A019A"/>
    <w:rsid w:val="000A0FB8"/>
    <w:rsid w:val="000A4D31"/>
    <w:rsid w:val="000B09A5"/>
    <w:rsid w:val="000B4798"/>
    <w:rsid w:val="000C1318"/>
    <w:rsid w:val="000C54C2"/>
    <w:rsid w:val="000C5908"/>
    <w:rsid w:val="000D1CE4"/>
    <w:rsid w:val="000E4786"/>
    <w:rsid w:val="000F11E6"/>
    <w:rsid w:val="000F23A7"/>
    <w:rsid w:val="000F2E8E"/>
    <w:rsid w:val="0010480B"/>
    <w:rsid w:val="0011020C"/>
    <w:rsid w:val="00110EC0"/>
    <w:rsid w:val="00111812"/>
    <w:rsid w:val="001128F7"/>
    <w:rsid w:val="00123729"/>
    <w:rsid w:val="00123A37"/>
    <w:rsid w:val="0012715F"/>
    <w:rsid w:val="00140317"/>
    <w:rsid w:val="00141688"/>
    <w:rsid w:val="00151E41"/>
    <w:rsid w:val="001523C4"/>
    <w:rsid w:val="001554D3"/>
    <w:rsid w:val="0015714F"/>
    <w:rsid w:val="00160A28"/>
    <w:rsid w:val="00160EEF"/>
    <w:rsid w:val="00162568"/>
    <w:rsid w:val="0016348C"/>
    <w:rsid w:val="001657A8"/>
    <w:rsid w:val="0016603A"/>
    <w:rsid w:val="00166BA8"/>
    <w:rsid w:val="00172887"/>
    <w:rsid w:val="00172DDF"/>
    <w:rsid w:val="001760F5"/>
    <w:rsid w:val="00182F32"/>
    <w:rsid w:val="00190D86"/>
    <w:rsid w:val="0019249E"/>
    <w:rsid w:val="001969F7"/>
    <w:rsid w:val="001A3C36"/>
    <w:rsid w:val="001B176D"/>
    <w:rsid w:val="001B60FC"/>
    <w:rsid w:val="001C2975"/>
    <w:rsid w:val="001C3C48"/>
    <w:rsid w:val="001E2DF2"/>
    <w:rsid w:val="001E5FC6"/>
    <w:rsid w:val="001E6C86"/>
    <w:rsid w:val="001E73CB"/>
    <w:rsid w:val="001F77DA"/>
    <w:rsid w:val="00207F56"/>
    <w:rsid w:val="0021154E"/>
    <w:rsid w:val="00216298"/>
    <w:rsid w:val="00221821"/>
    <w:rsid w:val="002243BC"/>
    <w:rsid w:val="00225D1A"/>
    <w:rsid w:val="00226C32"/>
    <w:rsid w:val="00231D57"/>
    <w:rsid w:val="00234111"/>
    <w:rsid w:val="00235EB6"/>
    <w:rsid w:val="002372A9"/>
    <w:rsid w:val="00237391"/>
    <w:rsid w:val="002376C5"/>
    <w:rsid w:val="00243A3C"/>
    <w:rsid w:val="002456B9"/>
    <w:rsid w:val="0024711C"/>
    <w:rsid w:val="002505FA"/>
    <w:rsid w:val="002508CA"/>
    <w:rsid w:val="002646DD"/>
    <w:rsid w:val="00265968"/>
    <w:rsid w:val="00273BA6"/>
    <w:rsid w:val="00273F7D"/>
    <w:rsid w:val="002754DA"/>
    <w:rsid w:val="002820B9"/>
    <w:rsid w:val="002835C4"/>
    <w:rsid w:val="00283D43"/>
    <w:rsid w:val="00286E1A"/>
    <w:rsid w:val="002930AF"/>
    <w:rsid w:val="002B29CA"/>
    <w:rsid w:val="002B50BA"/>
    <w:rsid w:val="002C5CBE"/>
    <w:rsid w:val="002C6DDC"/>
    <w:rsid w:val="002E035E"/>
    <w:rsid w:val="002E1C5A"/>
    <w:rsid w:val="002E259F"/>
    <w:rsid w:val="002E3602"/>
    <w:rsid w:val="002E66B3"/>
    <w:rsid w:val="002F2748"/>
    <w:rsid w:val="002F3B98"/>
    <w:rsid w:val="0030388D"/>
    <w:rsid w:val="00307288"/>
    <w:rsid w:val="00311545"/>
    <w:rsid w:val="003157F7"/>
    <w:rsid w:val="00316198"/>
    <w:rsid w:val="0031741B"/>
    <w:rsid w:val="00333042"/>
    <w:rsid w:val="00347559"/>
    <w:rsid w:val="0035550E"/>
    <w:rsid w:val="003560BC"/>
    <w:rsid w:val="00361340"/>
    <w:rsid w:val="00364378"/>
    <w:rsid w:val="00367C9B"/>
    <w:rsid w:val="00371932"/>
    <w:rsid w:val="00373A63"/>
    <w:rsid w:val="003775F8"/>
    <w:rsid w:val="00385E7E"/>
    <w:rsid w:val="0039479E"/>
    <w:rsid w:val="003A6D85"/>
    <w:rsid w:val="003B1609"/>
    <w:rsid w:val="003B3B11"/>
    <w:rsid w:val="003B509E"/>
    <w:rsid w:val="003B6B6E"/>
    <w:rsid w:val="003B6E62"/>
    <w:rsid w:val="003C5D20"/>
    <w:rsid w:val="003C6F9B"/>
    <w:rsid w:val="003D1045"/>
    <w:rsid w:val="003D4A36"/>
    <w:rsid w:val="003D513A"/>
    <w:rsid w:val="003E2A98"/>
    <w:rsid w:val="003E3149"/>
    <w:rsid w:val="003E53A5"/>
    <w:rsid w:val="003F2EDC"/>
    <w:rsid w:val="00400DC5"/>
    <w:rsid w:val="0040576B"/>
    <w:rsid w:val="00414108"/>
    <w:rsid w:val="00420D38"/>
    <w:rsid w:val="00427A68"/>
    <w:rsid w:val="004336CC"/>
    <w:rsid w:val="00435E18"/>
    <w:rsid w:val="0043657B"/>
    <w:rsid w:val="004402EC"/>
    <w:rsid w:val="00445241"/>
    <w:rsid w:val="00445F5C"/>
    <w:rsid w:val="00446B8D"/>
    <w:rsid w:val="00463F44"/>
    <w:rsid w:val="00464CA2"/>
    <w:rsid w:val="00464F96"/>
    <w:rsid w:val="0046679B"/>
    <w:rsid w:val="00470F96"/>
    <w:rsid w:val="00474799"/>
    <w:rsid w:val="00481358"/>
    <w:rsid w:val="00482B10"/>
    <w:rsid w:val="004838B2"/>
    <w:rsid w:val="00484260"/>
    <w:rsid w:val="00487D07"/>
    <w:rsid w:val="004901DA"/>
    <w:rsid w:val="0049441A"/>
    <w:rsid w:val="004946E2"/>
    <w:rsid w:val="004A0344"/>
    <w:rsid w:val="004A66FA"/>
    <w:rsid w:val="004A7C45"/>
    <w:rsid w:val="004B2700"/>
    <w:rsid w:val="004B75D9"/>
    <w:rsid w:val="004C7D6E"/>
    <w:rsid w:val="004D2050"/>
    <w:rsid w:val="004D3A39"/>
    <w:rsid w:val="004D5B0F"/>
    <w:rsid w:val="004D71F4"/>
    <w:rsid w:val="004D75A3"/>
    <w:rsid w:val="004E1CBF"/>
    <w:rsid w:val="004E3B42"/>
    <w:rsid w:val="004E45B9"/>
    <w:rsid w:val="004F1E4C"/>
    <w:rsid w:val="004F54BD"/>
    <w:rsid w:val="00504620"/>
    <w:rsid w:val="0050658A"/>
    <w:rsid w:val="00506C5D"/>
    <w:rsid w:val="0050746C"/>
    <w:rsid w:val="005106D7"/>
    <w:rsid w:val="00513B9D"/>
    <w:rsid w:val="00513EAD"/>
    <w:rsid w:val="0051400B"/>
    <w:rsid w:val="00515C63"/>
    <w:rsid w:val="005162B4"/>
    <w:rsid w:val="0053493F"/>
    <w:rsid w:val="0053558A"/>
    <w:rsid w:val="00536A2B"/>
    <w:rsid w:val="00536EA7"/>
    <w:rsid w:val="00537866"/>
    <w:rsid w:val="00540A9A"/>
    <w:rsid w:val="00540DF9"/>
    <w:rsid w:val="005428BD"/>
    <w:rsid w:val="00551DC5"/>
    <w:rsid w:val="00551DFA"/>
    <w:rsid w:val="00560F81"/>
    <w:rsid w:val="005625A8"/>
    <w:rsid w:val="005710D5"/>
    <w:rsid w:val="0057247C"/>
    <w:rsid w:val="00574574"/>
    <w:rsid w:val="00580480"/>
    <w:rsid w:val="0058123A"/>
    <w:rsid w:val="0058773B"/>
    <w:rsid w:val="00592DAA"/>
    <w:rsid w:val="00597127"/>
    <w:rsid w:val="005A0E17"/>
    <w:rsid w:val="005A3A17"/>
    <w:rsid w:val="005A3E02"/>
    <w:rsid w:val="005A4563"/>
    <w:rsid w:val="005A6AEF"/>
    <w:rsid w:val="005A6D5F"/>
    <w:rsid w:val="005B2865"/>
    <w:rsid w:val="005B6F90"/>
    <w:rsid w:val="005C03B9"/>
    <w:rsid w:val="005C1BF8"/>
    <w:rsid w:val="005C3A90"/>
    <w:rsid w:val="005D0297"/>
    <w:rsid w:val="005D380A"/>
    <w:rsid w:val="005D3854"/>
    <w:rsid w:val="005E054A"/>
    <w:rsid w:val="005E0D54"/>
    <w:rsid w:val="005E3B38"/>
    <w:rsid w:val="005E79AF"/>
    <w:rsid w:val="005F03A0"/>
    <w:rsid w:val="005F2CE3"/>
    <w:rsid w:val="005F2D7F"/>
    <w:rsid w:val="005F39DC"/>
    <w:rsid w:val="00601E9E"/>
    <w:rsid w:val="006133C4"/>
    <w:rsid w:val="00616B80"/>
    <w:rsid w:val="00620888"/>
    <w:rsid w:val="00620C54"/>
    <w:rsid w:val="0062423F"/>
    <w:rsid w:val="00625F0D"/>
    <w:rsid w:val="00626932"/>
    <w:rsid w:val="0062789E"/>
    <w:rsid w:val="006316FA"/>
    <w:rsid w:val="00632485"/>
    <w:rsid w:val="0063362B"/>
    <w:rsid w:val="00643F55"/>
    <w:rsid w:val="00645BB8"/>
    <w:rsid w:val="00650ACD"/>
    <w:rsid w:val="00654F8F"/>
    <w:rsid w:val="0065756C"/>
    <w:rsid w:val="0066042A"/>
    <w:rsid w:val="00663B5B"/>
    <w:rsid w:val="006649DB"/>
    <w:rsid w:val="00667328"/>
    <w:rsid w:val="00667B58"/>
    <w:rsid w:val="0067766A"/>
    <w:rsid w:val="00682FC7"/>
    <w:rsid w:val="00686CA6"/>
    <w:rsid w:val="0069092F"/>
    <w:rsid w:val="00692AFB"/>
    <w:rsid w:val="00693871"/>
    <w:rsid w:val="006958AE"/>
    <w:rsid w:val="0069598A"/>
    <w:rsid w:val="006A020F"/>
    <w:rsid w:val="006A105B"/>
    <w:rsid w:val="006A2A50"/>
    <w:rsid w:val="006B07C3"/>
    <w:rsid w:val="006B25FA"/>
    <w:rsid w:val="006B6F43"/>
    <w:rsid w:val="006C0157"/>
    <w:rsid w:val="006C3796"/>
    <w:rsid w:val="006C4B76"/>
    <w:rsid w:val="006C5C78"/>
    <w:rsid w:val="006D1BB7"/>
    <w:rsid w:val="006E3BD3"/>
    <w:rsid w:val="006E5188"/>
    <w:rsid w:val="006F0666"/>
    <w:rsid w:val="006F0F27"/>
    <w:rsid w:val="006F13F6"/>
    <w:rsid w:val="006F64F9"/>
    <w:rsid w:val="0070089C"/>
    <w:rsid w:val="00711C05"/>
    <w:rsid w:val="00713E79"/>
    <w:rsid w:val="00726591"/>
    <w:rsid w:val="0072738D"/>
    <w:rsid w:val="00737FD5"/>
    <w:rsid w:val="00740261"/>
    <w:rsid w:val="00740358"/>
    <w:rsid w:val="00740CA3"/>
    <w:rsid w:val="007442CF"/>
    <w:rsid w:val="00747129"/>
    <w:rsid w:val="007508E5"/>
    <w:rsid w:val="0075466A"/>
    <w:rsid w:val="00754D76"/>
    <w:rsid w:val="00756C10"/>
    <w:rsid w:val="007600AD"/>
    <w:rsid w:val="0076162E"/>
    <w:rsid w:val="0076526D"/>
    <w:rsid w:val="00770735"/>
    <w:rsid w:val="00775A11"/>
    <w:rsid w:val="0078763B"/>
    <w:rsid w:val="007A2E8C"/>
    <w:rsid w:val="007A3111"/>
    <w:rsid w:val="007A3D0E"/>
    <w:rsid w:val="007A4113"/>
    <w:rsid w:val="007A6FDB"/>
    <w:rsid w:val="007A7B3A"/>
    <w:rsid w:val="007B3216"/>
    <w:rsid w:val="007B63AE"/>
    <w:rsid w:val="007B648F"/>
    <w:rsid w:val="007C5EF6"/>
    <w:rsid w:val="007C731A"/>
    <w:rsid w:val="007D1B60"/>
    <w:rsid w:val="007D2014"/>
    <w:rsid w:val="007D3352"/>
    <w:rsid w:val="007D72B4"/>
    <w:rsid w:val="007E240B"/>
    <w:rsid w:val="007E54CD"/>
    <w:rsid w:val="007E5A7C"/>
    <w:rsid w:val="007F2CD4"/>
    <w:rsid w:val="007F37E8"/>
    <w:rsid w:val="007F5E83"/>
    <w:rsid w:val="0080252D"/>
    <w:rsid w:val="008114C7"/>
    <w:rsid w:val="00812AF5"/>
    <w:rsid w:val="008237DD"/>
    <w:rsid w:val="00826FF7"/>
    <w:rsid w:val="0082729D"/>
    <w:rsid w:val="0083029D"/>
    <w:rsid w:val="00830A82"/>
    <w:rsid w:val="00832DD2"/>
    <w:rsid w:val="00841F3B"/>
    <w:rsid w:val="00845FAD"/>
    <w:rsid w:val="008530CC"/>
    <w:rsid w:val="00856645"/>
    <w:rsid w:val="0086330E"/>
    <w:rsid w:val="008648D6"/>
    <w:rsid w:val="0086565F"/>
    <w:rsid w:val="00865AE4"/>
    <w:rsid w:val="0086681C"/>
    <w:rsid w:val="008743F8"/>
    <w:rsid w:val="008750A4"/>
    <w:rsid w:val="00880606"/>
    <w:rsid w:val="00881C22"/>
    <w:rsid w:val="00893C82"/>
    <w:rsid w:val="008943B0"/>
    <w:rsid w:val="008A1B16"/>
    <w:rsid w:val="008A2BA0"/>
    <w:rsid w:val="008A7318"/>
    <w:rsid w:val="008B3E3F"/>
    <w:rsid w:val="008B697B"/>
    <w:rsid w:val="008C17EA"/>
    <w:rsid w:val="008C1C05"/>
    <w:rsid w:val="008C564C"/>
    <w:rsid w:val="008D054E"/>
    <w:rsid w:val="008D0899"/>
    <w:rsid w:val="008D261C"/>
    <w:rsid w:val="008D30B0"/>
    <w:rsid w:val="008D6EDA"/>
    <w:rsid w:val="008D7F27"/>
    <w:rsid w:val="008E1CE8"/>
    <w:rsid w:val="008E3F36"/>
    <w:rsid w:val="00902F51"/>
    <w:rsid w:val="00903B98"/>
    <w:rsid w:val="0090725E"/>
    <w:rsid w:val="00915A59"/>
    <w:rsid w:val="0091656E"/>
    <w:rsid w:val="00925E86"/>
    <w:rsid w:val="009274C0"/>
    <w:rsid w:val="0093072F"/>
    <w:rsid w:val="00931080"/>
    <w:rsid w:val="00931E3C"/>
    <w:rsid w:val="009422EE"/>
    <w:rsid w:val="00944282"/>
    <w:rsid w:val="0095110D"/>
    <w:rsid w:val="00951BD2"/>
    <w:rsid w:val="00951C8A"/>
    <w:rsid w:val="009537AB"/>
    <w:rsid w:val="00956AB3"/>
    <w:rsid w:val="00960427"/>
    <w:rsid w:val="00961446"/>
    <w:rsid w:val="00962149"/>
    <w:rsid w:val="0096384D"/>
    <w:rsid w:val="00963AE0"/>
    <w:rsid w:val="00964D6A"/>
    <w:rsid w:val="00964DF1"/>
    <w:rsid w:val="00965C23"/>
    <w:rsid w:val="009672B5"/>
    <w:rsid w:val="00972959"/>
    <w:rsid w:val="009753EF"/>
    <w:rsid w:val="0098575B"/>
    <w:rsid w:val="00985B6E"/>
    <w:rsid w:val="00990EBF"/>
    <w:rsid w:val="009A5818"/>
    <w:rsid w:val="009B275F"/>
    <w:rsid w:val="009C016D"/>
    <w:rsid w:val="009C6E7B"/>
    <w:rsid w:val="009D04DA"/>
    <w:rsid w:val="009D168C"/>
    <w:rsid w:val="009D1C9A"/>
    <w:rsid w:val="009D22E7"/>
    <w:rsid w:val="009D553D"/>
    <w:rsid w:val="009E1990"/>
    <w:rsid w:val="009E2AD2"/>
    <w:rsid w:val="009F7F64"/>
    <w:rsid w:val="00A05346"/>
    <w:rsid w:val="00A05D85"/>
    <w:rsid w:val="00A070BA"/>
    <w:rsid w:val="00A10074"/>
    <w:rsid w:val="00A10BF8"/>
    <w:rsid w:val="00A128A7"/>
    <w:rsid w:val="00A136DF"/>
    <w:rsid w:val="00A15C8C"/>
    <w:rsid w:val="00A21B02"/>
    <w:rsid w:val="00A21C12"/>
    <w:rsid w:val="00A22F3D"/>
    <w:rsid w:val="00A230D0"/>
    <w:rsid w:val="00A2430F"/>
    <w:rsid w:val="00A25FC5"/>
    <w:rsid w:val="00A27676"/>
    <w:rsid w:val="00A3093C"/>
    <w:rsid w:val="00A30C18"/>
    <w:rsid w:val="00A36AE5"/>
    <w:rsid w:val="00A4394E"/>
    <w:rsid w:val="00A46E44"/>
    <w:rsid w:val="00A4719A"/>
    <w:rsid w:val="00A51DE9"/>
    <w:rsid w:val="00A53017"/>
    <w:rsid w:val="00A5490F"/>
    <w:rsid w:val="00A55206"/>
    <w:rsid w:val="00A55EA3"/>
    <w:rsid w:val="00A6472F"/>
    <w:rsid w:val="00A66755"/>
    <w:rsid w:val="00A73931"/>
    <w:rsid w:val="00A811F8"/>
    <w:rsid w:val="00A81890"/>
    <w:rsid w:val="00A84330"/>
    <w:rsid w:val="00AA081D"/>
    <w:rsid w:val="00AA1C5E"/>
    <w:rsid w:val="00AB0EF6"/>
    <w:rsid w:val="00AB4BD9"/>
    <w:rsid w:val="00AC0346"/>
    <w:rsid w:val="00AC535D"/>
    <w:rsid w:val="00AD0731"/>
    <w:rsid w:val="00AD11CF"/>
    <w:rsid w:val="00AD3847"/>
    <w:rsid w:val="00AE16EB"/>
    <w:rsid w:val="00AF424C"/>
    <w:rsid w:val="00AF4F9B"/>
    <w:rsid w:val="00B01D85"/>
    <w:rsid w:val="00B04598"/>
    <w:rsid w:val="00B04679"/>
    <w:rsid w:val="00B11579"/>
    <w:rsid w:val="00B15C34"/>
    <w:rsid w:val="00B22074"/>
    <w:rsid w:val="00B267B7"/>
    <w:rsid w:val="00B410F6"/>
    <w:rsid w:val="00B43C4A"/>
    <w:rsid w:val="00B468E9"/>
    <w:rsid w:val="00B56241"/>
    <w:rsid w:val="00B56C9C"/>
    <w:rsid w:val="00B57970"/>
    <w:rsid w:val="00B60011"/>
    <w:rsid w:val="00B74E1A"/>
    <w:rsid w:val="00B7645C"/>
    <w:rsid w:val="00B80925"/>
    <w:rsid w:val="00B815CE"/>
    <w:rsid w:val="00B838CD"/>
    <w:rsid w:val="00B84304"/>
    <w:rsid w:val="00B9657F"/>
    <w:rsid w:val="00BA06CB"/>
    <w:rsid w:val="00BA1292"/>
    <w:rsid w:val="00BA332D"/>
    <w:rsid w:val="00BA5A87"/>
    <w:rsid w:val="00BB3283"/>
    <w:rsid w:val="00BB42DB"/>
    <w:rsid w:val="00BC1206"/>
    <w:rsid w:val="00BC120F"/>
    <w:rsid w:val="00BC22EE"/>
    <w:rsid w:val="00BC2C68"/>
    <w:rsid w:val="00BC3FCA"/>
    <w:rsid w:val="00BD1EA3"/>
    <w:rsid w:val="00BD6ABB"/>
    <w:rsid w:val="00BD760F"/>
    <w:rsid w:val="00BE20E7"/>
    <w:rsid w:val="00BE59B1"/>
    <w:rsid w:val="00BE5EE7"/>
    <w:rsid w:val="00BF3349"/>
    <w:rsid w:val="00BF4AAD"/>
    <w:rsid w:val="00C107E0"/>
    <w:rsid w:val="00C1089B"/>
    <w:rsid w:val="00C171CF"/>
    <w:rsid w:val="00C30E56"/>
    <w:rsid w:val="00C3211E"/>
    <w:rsid w:val="00C33D09"/>
    <w:rsid w:val="00C34D0A"/>
    <w:rsid w:val="00C37A3E"/>
    <w:rsid w:val="00C44632"/>
    <w:rsid w:val="00C50028"/>
    <w:rsid w:val="00C53882"/>
    <w:rsid w:val="00C62D6E"/>
    <w:rsid w:val="00C642C3"/>
    <w:rsid w:val="00C66309"/>
    <w:rsid w:val="00C67699"/>
    <w:rsid w:val="00C70683"/>
    <w:rsid w:val="00C757E0"/>
    <w:rsid w:val="00C80B2F"/>
    <w:rsid w:val="00C81CBC"/>
    <w:rsid w:val="00C847ED"/>
    <w:rsid w:val="00C9096A"/>
    <w:rsid w:val="00C92678"/>
    <w:rsid w:val="00C93E0C"/>
    <w:rsid w:val="00C97674"/>
    <w:rsid w:val="00CB1D71"/>
    <w:rsid w:val="00CB5DD1"/>
    <w:rsid w:val="00CB7A9C"/>
    <w:rsid w:val="00CB7CC1"/>
    <w:rsid w:val="00CD0AD0"/>
    <w:rsid w:val="00CD10A1"/>
    <w:rsid w:val="00CD3699"/>
    <w:rsid w:val="00CE155F"/>
    <w:rsid w:val="00CF0D9B"/>
    <w:rsid w:val="00CF0E95"/>
    <w:rsid w:val="00CF2509"/>
    <w:rsid w:val="00CF713C"/>
    <w:rsid w:val="00CF7AD5"/>
    <w:rsid w:val="00D035E9"/>
    <w:rsid w:val="00D057EA"/>
    <w:rsid w:val="00D11B33"/>
    <w:rsid w:val="00D12B10"/>
    <w:rsid w:val="00D1320B"/>
    <w:rsid w:val="00D15F6C"/>
    <w:rsid w:val="00D15FEC"/>
    <w:rsid w:val="00D209FD"/>
    <w:rsid w:val="00D2288E"/>
    <w:rsid w:val="00D33840"/>
    <w:rsid w:val="00D3469C"/>
    <w:rsid w:val="00D348C3"/>
    <w:rsid w:val="00D35E41"/>
    <w:rsid w:val="00D3772F"/>
    <w:rsid w:val="00D50509"/>
    <w:rsid w:val="00D51C42"/>
    <w:rsid w:val="00D525CC"/>
    <w:rsid w:val="00D56B22"/>
    <w:rsid w:val="00D6413D"/>
    <w:rsid w:val="00D64974"/>
    <w:rsid w:val="00D65BAA"/>
    <w:rsid w:val="00D66469"/>
    <w:rsid w:val="00D66FCA"/>
    <w:rsid w:val="00D8031B"/>
    <w:rsid w:val="00D81F87"/>
    <w:rsid w:val="00D83758"/>
    <w:rsid w:val="00D84676"/>
    <w:rsid w:val="00D84A2F"/>
    <w:rsid w:val="00D85FEA"/>
    <w:rsid w:val="00D8754C"/>
    <w:rsid w:val="00D90A59"/>
    <w:rsid w:val="00D92006"/>
    <w:rsid w:val="00D950CC"/>
    <w:rsid w:val="00D97000"/>
    <w:rsid w:val="00DA442B"/>
    <w:rsid w:val="00DA6D71"/>
    <w:rsid w:val="00DA7F1E"/>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5736"/>
    <w:rsid w:val="00E16C08"/>
    <w:rsid w:val="00E17666"/>
    <w:rsid w:val="00E177CD"/>
    <w:rsid w:val="00E22CFC"/>
    <w:rsid w:val="00E25E47"/>
    <w:rsid w:val="00E329CE"/>
    <w:rsid w:val="00E32FBB"/>
    <w:rsid w:val="00E338DA"/>
    <w:rsid w:val="00E36698"/>
    <w:rsid w:val="00E42402"/>
    <w:rsid w:val="00E43499"/>
    <w:rsid w:val="00E45125"/>
    <w:rsid w:val="00E51A44"/>
    <w:rsid w:val="00E52656"/>
    <w:rsid w:val="00E57117"/>
    <w:rsid w:val="00E57901"/>
    <w:rsid w:val="00E605AD"/>
    <w:rsid w:val="00E60B87"/>
    <w:rsid w:val="00E63727"/>
    <w:rsid w:val="00E663C5"/>
    <w:rsid w:val="00E66BB8"/>
    <w:rsid w:val="00E75E69"/>
    <w:rsid w:val="00E77178"/>
    <w:rsid w:val="00E816DC"/>
    <w:rsid w:val="00E83E0F"/>
    <w:rsid w:val="00E85E34"/>
    <w:rsid w:val="00E87297"/>
    <w:rsid w:val="00E90829"/>
    <w:rsid w:val="00E95F93"/>
    <w:rsid w:val="00EA0CC6"/>
    <w:rsid w:val="00EB0E93"/>
    <w:rsid w:val="00EC02AD"/>
    <w:rsid w:val="00EC15A4"/>
    <w:rsid w:val="00ED1A11"/>
    <w:rsid w:val="00ED1EBB"/>
    <w:rsid w:val="00ED35F6"/>
    <w:rsid w:val="00EE049F"/>
    <w:rsid w:val="00EE7211"/>
    <w:rsid w:val="00EE7A35"/>
    <w:rsid w:val="00EF0B37"/>
    <w:rsid w:val="00F01A46"/>
    <w:rsid w:val="00F10C41"/>
    <w:rsid w:val="00F218A1"/>
    <w:rsid w:val="00F21A30"/>
    <w:rsid w:val="00F22325"/>
    <w:rsid w:val="00F22470"/>
    <w:rsid w:val="00F276BD"/>
    <w:rsid w:val="00F30B14"/>
    <w:rsid w:val="00F325C3"/>
    <w:rsid w:val="00F34FD2"/>
    <w:rsid w:val="00F35B2B"/>
    <w:rsid w:val="00F40596"/>
    <w:rsid w:val="00F43BFB"/>
    <w:rsid w:val="00F45E3C"/>
    <w:rsid w:val="00F50640"/>
    <w:rsid w:val="00F5138E"/>
    <w:rsid w:val="00F577F9"/>
    <w:rsid w:val="00F62F1C"/>
    <w:rsid w:val="00F64CF9"/>
    <w:rsid w:val="00F72607"/>
    <w:rsid w:val="00F81057"/>
    <w:rsid w:val="00F8243C"/>
    <w:rsid w:val="00F84B8D"/>
    <w:rsid w:val="00F86CCD"/>
    <w:rsid w:val="00F938D8"/>
    <w:rsid w:val="00F938DC"/>
    <w:rsid w:val="00F948BF"/>
    <w:rsid w:val="00FA1794"/>
    <w:rsid w:val="00FA3EB4"/>
    <w:rsid w:val="00FA5E15"/>
    <w:rsid w:val="00FB07B8"/>
    <w:rsid w:val="00FB2282"/>
    <w:rsid w:val="00FB3F0A"/>
    <w:rsid w:val="00FB68E3"/>
    <w:rsid w:val="00FB6B61"/>
    <w:rsid w:val="00FC00E1"/>
    <w:rsid w:val="00FC2749"/>
    <w:rsid w:val="00FC79BD"/>
    <w:rsid w:val="00FD1096"/>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8D1BE"/>
  <w15:docId w15:val="{FD976DBC-A0A4-4AC9-9045-06221F54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7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E7717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E7717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E7717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E7717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E771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E7717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77178"/>
  </w:style>
  <w:style w:type="character" w:customStyle="1" w:styleId="Heading1Char">
    <w:name w:val="Heading 1 Char"/>
    <w:basedOn w:val="DefaultParagraphFont"/>
    <w:link w:val="Heading1"/>
    <w:uiPriority w:val="9"/>
    <w:rsid w:val="00E7717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E77178"/>
    <w:rPr>
      <w:rFonts w:ascii="Arial Black" w:hAnsi="Arial Black"/>
      <w:sz w:val="28"/>
    </w:rPr>
  </w:style>
  <w:style w:type="character" w:customStyle="1" w:styleId="Heading4Char">
    <w:name w:val="Heading 4 Char"/>
    <w:basedOn w:val="DefaultParagraphFont"/>
    <w:link w:val="Heading4"/>
    <w:rsid w:val="00E7717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E7717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E7717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17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E77178"/>
    <w:pPr>
      <w:tabs>
        <w:tab w:val="right" w:leader="dot" w:pos="10786"/>
      </w:tabs>
      <w:spacing w:before="80" w:after="0"/>
      <w:ind w:left="144"/>
    </w:pPr>
    <w:rPr>
      <w:b/>
    </w:rPr>
  </w:style>
  <w:style w:type="paragraph" w:styleId="TOC2">
    <w:name w:val="toc 2"/>
    <w:basedOn w:val="Normal"/>
    <w:next w:val="Normal"/>
    <w:autoRedefine/>
    <w:uiPriority w:val="39"/>
    <w:unhideWhenUsed/>
    <w:rsid w:val="00E77178"/>
    <w:pPr>
      <w:tabs>
        <w:tab w:val="right" w:leader="dot" w:pos="10790"/>
      </w:tabs>
      <w:spacing w:before="40" w:after="40"/>
      <w:ind w:left="288"/>
    </w:pPr>
    <w:rPr>
      <w:sz w:val="18"/>
    </w:rPr>
  </w:style>
  <w:style w:type="character" w:styleId="Hyperlink">
    <w:name w:val="Hyperlink"/>
    <w:basedOn w:val="DefaultParagraphFont"/>
    <w:uiPriority w:val="99"/>
    <w:unhideWhenUsed/>
    <w:rsid w:val="00E77178"/>
    <w:rPr>
      <w:color w:val="0000FF" w:themeColor="hyperlink"/>
      <w:u w:val="single"/>
    </w:rPr>
  </w:style>
  <w:style w:type="character" w:styleId="BookTitle">
    <w:name w:val="Book Title"/>
    <w:basedOn w:val="DefaultParagraphFont"/>
    <w:uiPriority w:val="33"/>
    <w:rsid w:val="00E77178"/>
    <w:rPr>
      <w:b/>
      <w:bCs/>
      <w:smallCaps/>
      <w:spacing w:val="5"/>
      <w:sz w:val="48"/>
    </w:rPr>
  </w:style>
  <w:style w:type="paragraph" w:styleId="Title">
    <w:name w:val="Title"/>
    <w:basedOn w:val="Normal"/>
    <w:next w:val="Normal"/>
    <w:link w:val="TitleChar"/>
    <w:uiPriority w:val="10"/>
    <w:unhideWhenUsed/>
    <w:rsid w:val="00E7717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E7717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E77178"/>
    <w:pPr>
      <w:spacing w:after="0" w:line="240" w:lineRule="auto"/>
    </w:pPr>
    <w:rPr>
      <w:rFonts w:eastAsiaTheme="minorEastAsia"/>
    </w:rPr>
  </w:style>
  <w:style w:type="character" w:customStyle="1" w:styleId="NoSpacingChar">
    <w:name w:val="No Spacing Char"/>
    <w:basedOn w:val="DefaultParagraphFont"/>
    <w:link w:val="NoSpacing"/>
    <w:uiPriority w:val="4"/>
    <w:rsid w:val="00E77178"/>
    <w:rPr>
      <w:rFonts w:eastAsiaTheme="minorEastAsia"/>
    </w:rPr>
  </w:style>
  <w:style w:type="paragraph" w:styleId="Header">
    <w:name w:val="header"/>
    <w:basedOn w:val="Normal"/>
    <w:link w:val="HeaderChar"/>
    <w:uiPriority w:val="99"/>
    <w:unhideWhenUsed/>
    <w:rsid w:val="00E7717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E77178"/>
    <w:rPr>
      <w:rFonts w:ascii="Arial" w:hAnsi="Arial"/>
      <w:color w:val="292929"/>
      <w:sz w:val="16"/>
    </w:rPr>
  </w:style>
  <w:style w:type="paragraph" w:styleId="Footer">
    <w:name w:val="footer"/>
    <w:basedOn w:val="Normal"/>
    <w:link w:val="FooterChar"/>
    <w:uiPriority w:val="99"/>
    <w:unhideWhenUsed/>
    <w:rsid w:val="00E7717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E77178"/>
    <w:rPr>
      <w:rFonts w:ascii="Arial" w:hAnsi="Arial"/>
      <w:color w:val="292929"/>
      <w:sz w:val="16"/>
    </w:rPr>
  </w:style>
  <w:style w:type="paragraph" w:styleId="ListParagraph">
    <w:name w:val="List Paragraph"/>
    <w:basedOn w:val="Normal"/>
    <w:next w:val="Normal"/>
    <w:uiPriority w:val="34"/>
    <w:rsid w:val="00E7717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E77178"/>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E77178"/>
    <w:rPr>
      <w:rFonts w:ascii="Lucida Console" w:hAnsi="Lucida Console" w:cs="Courier New"/>
      <w:b/>
      <w:spacing w:val="-6"/>
      <w:sz w:val="18"/>
    </w:rPr>
  </w:style>
  <w:style w:type="paragraph" w:customStyle="1" w:styleId="NumberedBullet">
    <w:name w:val="Numbered Bullet"/>
    <w:basedOn w:val="ListParagraph"/>
    <w:uiPriority w:val="5"/>
    <w:unhideWhenUsed/>
    <w:rsid w:val="00E7717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E7717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E77178"/>
    <w:pPr>
      <w:spacing w:before="0" w:after="0"/>
    </w:pPr>
    <w:rPr>
      <w:szCs w:val="20"/>
    </w:rPr>
  </w:style>
  <w:style w:type="character" w:customStyle="1" w:styleId="FootnoteTextChar">
    <w:name w:val="Footnote Text Char"/>
    <w:basedOn w:val="DefaultParagraphFont"/>
    <w:link w:val="FootnoteText"/>
    <w:uiPriority w:val="99"/>
    <w:semiHidden/>
    <w:rsid w:val="00E77178"/>
    <w:rPr>
      <w:rFonts w:ascii="Arial" w:hAnsi="Arial"/>
      <w:color w:val="262626" w:themeColor="text1" w:themeTint="D9"/>
      <w:sz w:val="20"/>
      <w:szCs w:val="20"/>
    </w:rPr>
  </w:style>
  <w:style w:type="table" w:styleId="LightShading-Accent4">
    <w:name w:val="Light Shading Accent 4"/>
    <w:basedOn w:val="TableNormal"/>
    <w:uiPriority w:val="60"/>
    <w:rsid w:val="00E7717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E7717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E7717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7717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E771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E7717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E7717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E77178"/>
    <w:pPr>
      <w:tabs>
        <w:tab w:val="num" w:pos="360"/>
      </w:tabs>
      <w:ind w:left="360" w:hanging="360"/>
      <w:contextualSpacing/>
    </w:pPr>
  </w:style>
  <w:style w:type="character" w:customStyle="1" w:styleId="InLineUrl">
    <w:name w:val="InLineUrl"/>
    <w:basedOn w:val="DefaultParagraphFont"/>
    <w:qFormat/>
    <w:rsid w:val="00E77178"/>
    <w:rPr>
      <w:rFonts w:ascii="Arial" w:hAnsi="Arial"/>
      <w:b/>
      <w:sz w:val="18"/>
    </w:rPr>
  </w:style>
  <w:style w:type="paragraph" w:customStyle="1" w:styleId="LabStepNumbered">
    <w:name w:val="Lab Step Numbered"/>
    <w:link w:val="LabStepNumberedChar"/>
    <w:qFormat/>
    <w:rsid w:val="00E77178"/>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7717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E77178"/>
    <w:pPr>
      <w:numPr>
        <w:ilvl w:val="1"/>
      </w:numPr>
    </w:pPr>
  </w:style>
  <w:style w:type="paragraph" w:customStyle="1" w:styleId="LabStepLevel2NoBullet">
    <w:name w:val="Lab Step Level 2 No Bullet"/>
    <w:basedOn w:val="LabStepNumberedLevel2"/>
    <w:uiPriority w:val="3"/>
    <w:qFormat/>
    <w:rsid w:val="00E77178"/>
    <w:pPr>
      <w:numPr>
        <w:numId w:val="0"/>
      </w:numPr>
      <w:spacing w:before="40"/>
      <w:ind w:left="720"/>
    </w:pPr>
  </w:style>
  <w:style w:type="character" w:customStyle="1" w:styleId="LabStepScreenshotFrame">
    <w:name w:val="Lab Step Screenshot Frame"/>
    <w:basedOn w:val="DefaultParagraphFont"/>
    <w:uiPriority w:val="1"/>
    <w:qFormat/>
    <w:rsid w:val="00E77178"/>
    <w:rPr>
      <w:noProof/>
      <w:bdr w:val="single" w:sz="2" w:space="0" w:color="DDDDDD"/>
    </w:rPr>
  </w:style>
  <w:style w:type="paragraph" w:customStyle="1" w:styleId="LabExerciseCallout">
    <w:name w:val="Lab Exercise Callout"/>
    <w:basedOn w:val="LabExerciseLeadIn"/>
    <w:qFormat/>
    <w:rsid w:val="00E7717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E7717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E77178"/>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E77178"/>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77178"/>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E77178"/>
    <w:rPr>
      <w:rFonts w:ascii="Arial" w:hAnsi="Arial"/>
      <w:b/>
      <w:iCs/>
      <w:sz w:val="16"/>
    </w:rPr>
  </w:style>
  <w:style w:type="character" w:customStyle="1" w:styleId="InlindeCode">
    <w:name w:val="InlindeCode"/>
    <w:basedOn w:val="DefaultParagraphFont"/>
    <w:qFormat/>
    <w:rsid w:val="00E77178"/>
    <w:rPr>
      <w:rFonts w:ascii="Lucida Console" w:hAnsi="Lucida Console"/>
      <w:b/>
      <w:sz w:val="16"/>
    </w:rPr>
  </w:style>
  <w:style w:type="table" w:customStyle="1" w:styleId="LabStepTable">
    <w:name w:val="Lab Step Table"/>
    <w:basedOn w:val="TableGrid"/>
    <w:uiPriority w:val="99"/>
    <w:rsid w:val="00E77178"/>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E77178"/>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E77178"/>
    <w:pPr>
      <w:ind w:left="792"/>
    </w:pPr>
  </w:style>
  <w:style w:type="paragraph" w:customStyle="1" w:styleId="LabStepScreenshotLevel2">
    <w:name w:val="Lab Step Screenshot Level 2"/>
    <w:basedOn w:val="LabStepScreenshot"/>
    <w:uiPriority w:val="2"/>
    <w:qFormat/>
    <w:rsid w:val="00E77178"/>
    <w:pPr>
      <w:ind w:left="720"/>
    </w:pPr>
    <w:rPr>
      <w:noProof/>
    </w:rPr>
  </w:style>
  <w:style w:type="paragraph" w:styleId="TOCHeading">
    <w:name w:val="TOC Heading"/>
    <w:basedOn w:val="Heading1"/>
    <w:next w:val="Normal"/>
    <w:uiPriority w:val="39"/>
    <w:semiHidden/>
    <w:unhideWhenUsed/>
    <w:qFormat/>
    <w:rsid w:val="00E7717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E77178"/>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E77178"/>
    <w:rPr>
      <w:sz w:val="16"/>
      <w:szCs w:val="16"/>
    </w:rPr>
  </w:style>
  <w:style w:type="paragraph" w:styleId="CommentText">
    <w:name w:val="annotation text"/>
    <w:basedOn w:val="Normal"/>
    <w:link w:val="CommentTextChar"/>
    <w:uiPriority w:val="99"/>
    <w:semiHidden/>
    <w:unhideWhenUsed/>
    <w:rsid w:val="00E77178"/>
    <w:rPr>
      <w:szCs w:val="20"/>
    </w:rPr>
  </w:style>
  <w:style w:type="character" w:customStyle="1" w:styleId="CommentTextChar">
    <w:name w:val="Comment Text Char"/>
    <w:basedOn w:val="DefaultParagraphFont"/>
    <w:link w:val="CommentText"/>
    <w:uiPriority w:val="99"/>
    <w:semiHidden/>
    <w:rsid w:val="00E7717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E77178"/>
    <w:rPr>
      <w:b/>
      <w:bCs/>
    </w:rPr>
  </w:style>
  <w:style w:type="character" w:customStyle="1" w:styleId="CommentSubjectChar">
    <w:name w:val="Comment Subject Char"/>
    <w:basedOn w:val="CommentTextChar"/>
    <w:link w:val="CommentSubject"/>
    <w:uiPriority w:val="99"/>
    <w:semiHidden/>
    <w:rsid w:val="00E77178"/>
    <w:rPr>
      <w:rFonts w:ascii="Arial" w:hAnsi="Arial"/>
      <w:b/>
      <w:bCs/>
      <w:color w:val="262626" w:themeColor="text1" w:themeTint="D9"/>
      <w:sz w:val="20"/>
      <w:szCs w:val="20"/>
    </w:rPr>
  </w:style>
  <w:style w:type="character" w:styleId="Strong">
    <w:name w:val="Strong"/>
    <w:basedOn w:val="DefaultParagraphFont"/>
    <w:uiPriority w:val="23"/>
    <w:rsid w:val="00E77178"/>
    <w:rPr>
      <w:b/>
      <w:bCs/>
    </w:rPr>
  </w:style>
  <w:style w:type="paragraph" w:styleId="NormalWeb">
    <w:name w:val="Normal (Web)"/>
    <w:basedOn w:val="Normal"/>
    <w:uiPriority w:val="99"/>
    <w:semiHidden/>
    <w:unhideWhenUsed/>
    <w:rsid w:val="00E7717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E7717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E7717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E7717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E7717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E77178"/>
    <w:pPr>
      <w:spacing w:before="240"/>
      <w:ind w:left="720" w:right="720"/>
    </w:pPr>
    <w:rPr>
      <w:color w:val="1C1C1C"/>
    </w:rPr>
  </w:style>
  <w:style w:type="paragraph" w:customStyle="1" w:styleId="SlidesNotes">
    <w:name w:val="Slides Notes"/>
    <w:basedOn w:val="Normal"/>
    <w:uiPriority w:val="4"/>
    <w:rsid w:val="00E77178"/>
    <w:pPr>
      <w:spacing w:before="240"/>
    </w:pPr>
  </w:style>
  <w:style w:type="paragraph" w:customStyle="1" w:styleId="LegalHeader">
    <w:name w:val="Legal Header"/>
    <w:basedOn w:val="Normal"/>
    <w:uiPriority w:val="3"/>
    <w:rsid w:val="00E77178"/>
    <w:pPr>
      <w:spacing w:before="600"/>
    </w:pPr>
    <w:rPr>
      <w:b/>
      <w:color w:val="auto"/>
      <w:u w:val="single"/>
    </w:rPr>
  </w:style>
  <w:style w:type="paragraph" w:customStyle="1" w:styleId="LegalBody">
    <w:name w:val="Legal Body"/>
    <w:basedOn w:val="Normal"/>
    <w:uiPriority w:val="3"/>
    <w:rsid w:val="00E77178"/>
    <w:rPr>
      <w:sz w:val="18"/>
    </w:rPr>
  </w:style>
  <w:style w:type="paragraph" w:customStyle="1" w:styleId="CourseInfo">
    <w:name w:val="Course Info"/>
    <w:basedOn w:val="Normal"/>
    <w:uiPriority w:val="4"/>
    <w:rsid w:val="00E7717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E77178"/>
    <w:rPr>
      <w:rFonts w:ascii="Arial" w:hAnsi="Arial"/>
      <w:color w:val="262626" w:themeColor="text1" w:themeTint="D9"/>
      <w:sz w:val="18"/>
    </w:rPr>
  </w:style>
  <w:style w:type="paragraph" w:customStyle="1" w:styleId="Strong1">
    <w:name w:val="Strong1"/>
    <w:basedOn w:val="LabStepNumbered"/>
    <w:link w:val="strongChar"/>
    <w:uiPriority w:val="5"/>
    <w:rsid w:val="00E77178"/>
    <w:pPr>
      <w:numPr>
        <w:numId w:val="0"/>
      </w:numPr>
      <w:ind w:left="757" w:hanging="360"/>
    </w:pPr>
    <w:rPr>
      <w:b/>
    </w:rPr>
  </w:style>
  <w:style w:type="character" w:customStyle="1" w:styleId="strongChar">
    <w:name w:val="strong Char"/>
    <w:basedOn w:val="LabStepNumberedChar"/>
    <w:link w:val="Strong1"/>
    <w:uiPriority w:val="5"/>
    <w:rsid w:val="00E77178"/>
    <w:rPr>
      <w:rFonts w:ascii="Arial" w:hAnsi="Arial"/>
      <w:b/>
      <w:color w:val="262626" w:themeColor="text1" w:themeTint="D9"/>
      <w:sz w:val="18"/>
    </w:rPr>
  </w:style>
  <w:style w:type="paragraph" w:customStyle="1" w:styleId="CourseCode">
    <w:name w:val="Course Code"/>
    <w:basedOn w:val="Normal"/>
    <w:uiPriority w:val="4"/>
    <w:rsid w:val="00E7717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E77178"/>
    <w:pPr>
      <w:tabs>
        <w:tab w:val="right" w:leader="dot" w:pos="10790"/>
      </w:tabs>
      <w:spacing w:before="40" w:after="0"/>
      <w:ind w:left="432"/>
    </w:pPr>
    <w:rPr>
      <w:sz w:val="16"/>
    </w:rPr>
  </w:style>
  <w:style w:type="numbering" w:customStyle="1" w:styleId="LabStepsTemplate">
    <w:name w:val="LabStepsTemplate"/>
    <w:uiPriority w:val="99"/>
    <w:rsid w:val="00E77178"/>
    <w:pPr>
      <w:numPr>
        <w:numId w:val="1"/>
      </w:numPr>
    </w:pPr>
  </w:style>
  <w:style w:type="paragraph" w:customStyle="1" w:styleId="ModuleDescription">
    <w:name w:val="Module Description"/>
    <w:basedOn w:val="Normal"/>
    <w:uiPriority w:val="4"/>
    <w:rsid w:val="00E7717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E77178"/>
    <w:pPr>
      <w:jc w:val="center"/>
    </w:pPr>
  </w:style>
  <w:style w:type="paragraph" w:customStyle="1" w:styleId="TopicsCoveredItem">
    <w:name w:val="Topics Covered Item"/>
    <w:basedOn w:val="Normal"/>
    <w:uiPriority w:val="4"/>
    <w:rsid w:val="00E77178"/>
    <w:pPr>
      <w:numPr>
        <w:numId w:val="6"/>
      </w:numPr>
      <w:spacing w:before="0" w:after="0"/>
      <w:contextualSpacing/>
    </w:pPr>
  </w:style>
  <w:style w:type="paragraph" w:customStyle="1" w:styleId="ModuleIntroHeader">
    <w:name w:val="Module Intro Header"/>
    <w:basedOn w:val="Normal"/>
    <w:uiPriority w:val="4"/>
    <w:rsid w:val="00E77178"/>
    <w:pPr>
      <w:pBdr>
        <w:bottom w:val="single" w:sz="8" w:space="1" w:color="auto"/>
      </w:pBdr>
      <w:spacing w:before="360"/>
      <w:ind w:left="288"/>
    </w:pPr>
    <w:rPr>
      <w:b/>
      <w:sz w:val="24"/>
    </w:rPr>
  </w:style>
  <w:style w:type="paragraph" w:customStyle="1" w:styleId="ModuleAgendaItem">
    <w:name w:val="Module Agenda Item"/>
    <w:basedOn w:val="Normal"/>
    <w:uiPriority w:val="4"/>
    <w:rsid w:val="00E77178"/>
    <w:pPr>
      <w:spacing w:before="0" w:after="0"/>
      <w:ind w:left="360" w:hanging="360"/>
      <w:contextualSpacing/>
    </w:pPr>
    <w:rPr>
      <w:sz w:val="24"/>
    </w:rPr>
  </w:style>
  <w:style w:type="paragraph" w:customStyle="1" w:styleId="LabStepNumberedLevel3">
    <w:name w:val="Lab Step Numbered Level 3"/>
    <w:basedOn w:val="LabStepNumberedLevel2"/>
    <w:qFormat/>
    <w:rsid w:val="00E77178"/>
    <w:pPr>
      <w:numPr>
        <w:ilvl w:val="2"/>
      </w:numPr>
      <w:tabs>
        <w:tab w:val="left" w:pos="994"/>
      </w:tabs>
    </w:pPr>
  </w:style>
  <w:style w:type="paragraph" w:customStyle="1" w:styleId="LabStepNumberedLevel4">
    <w:name w:val="Lab Step Numbered Level 4"/>
    <w:basedOn w:val="LabStepNumberedLevel3"/>
    <w:qFormat/>
    <w:rsid w:val="00E77178"/>
    <w:pPr>
      <w:numPr>
        <w:ilvl w:val="3"/>
      </w:numPr>
      <w:tabs>
        <w:tab w:val="clear" w:pos="994"/>
        <w:tab w:val="left" w:pos="1627"/>
      </w:tabs>
    </w:pPr>
  </w:style>
  <w:style w:type="paragraph" w:customStyle="1" w:styleId="LabExerciseLeadIn">
    <w:name w:val="Lab Exercise Lead In"/>
    <w:basedOn w:val="Normal"/>
    <w:qFormat/>
    <w:rsid w:val="00E7717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E77178"/>
    <w:pPr>
      <w:spacing w:before="0" w:after="0"/>
      <w:ind w:left="360" w:hanging="360"/>
    </w:pPr>
  </w:style>
  <w:style w:type="paragraph" w:customStyle="1" w:styleId="ppListEnd">
    <w:name w:val="pp List End"/>
    <w:basedOn w:val="Normal"/>
    <w:next w:val="Normal"/>
    <w:rsid w:val="00832DD2"/>
    <w:pPr>
      <w:numPr>
        <w:numId w:val="7"/>
      </w:numPr>
      <w:pBdr>
        <w:top w:val="single" w:sz="2" w:space="1" w:color="C0C0C0"/>
      </w:pBdr>
      <w:spacing w:before="0" w:line="80" w:lineRule="exact"/>
      <w:ind w:right="4320"/>
      <w:jc w:val="right"/>
    </w:pPr>
    <w:rPr>
      <w:rFonts w:asciiTheme="minorHAnsi" w:eastAsiaTheme="minorEastAsia" w:hAnsiTheme="minorHAnsi"/>
      <w:sz w:val="12"/>
      <w:szCs w:val="20"/>
      <w:lang w:bidi="en-US"/>
    </w:r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ngtip.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wingtip.com"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024E7E21-AAFC-446A-8D6D-8936B512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562</TotalTime>
  <Pages>11</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45</cp:revision>
  <cp:lastPrinted>2009-08-12T16:30:00Z</cp:lastPrinted>
  <dcterms:created xsi:type="dcterms:W3CDTF">2012-10-18T16:20:00Z</dcterms:created>
  <dcterms:modified xsi:type="dcterms:W3CDTF">2014-05-12T21:34:00Z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