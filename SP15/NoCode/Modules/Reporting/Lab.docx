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05E10DB0" w:rsidR="00EB1ADF" w:rsidRDefault="00EA77D4" w:rsidP="0048025F">
      <w:pPr>
        <w:pStyle w:val="Heading2"/>
      </w:pPr>
      <w:r>
        <w:t xml:space="preserve">Working with </w:t>
      </w:r>
      <w:r w:rsidR="00DD1E21">
        <w:t>SQL Reporting Services</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6F495FD0" w:rsidR="00EB1ADF" w:rsidRPr="005C7841" w:rsidRDefault="00EB1ADF" w:rsidP="0048025F">
      <w:pPr>
        <w:pStyle w:val="LabExerciseCallout"/>
      </w:pPr>
      <w:r w:rsidRPr="005C7841">
        <w:rPr>
          <w:b/>
        </w:rPr>
        <w:t>Lab Folder</w:t>
      </w:r>
      <w:r w:rsidRPr="005C7841">
        <w:t xml:space="preserve">: </w:t>
      </w:r>
      <w:r w:rsidR="00B85C52">
        <w:t>c:\Student\Modules\Reporting\Labs</w:t>
      </w:r>
    </w:p>
    <w:p w14:paraId="266D4C88" w14:textId="4D9E6333" w:rsidR="00EB1ADF"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85C52">
        <w:rPr>
          <w:rFonts w:cs="Arial"/>
          <w:lang w:val="en"/>
        </w:rPr>
        <w:t>lab you will work with SQL Server Reporting Services to create reports for database tables and SharePoint lists.</w:t>
      </w:r>
    </w:p>
    <w:p w14:paraId="4A1DBA3F" w14:textId="457B49A6" w:rsidR="00EB1ADF" w:rsidRPr="00AB0146" w:rsidRDefault="00EB1ADF" w:rsidP="00EB1ADF">
      <w:pPr>
        <w:pStyle w:val="Heading3"/>
      </w:pPr>
      <w:r>
        <w:t xml:space="preserve">Exercise 1: </w:t>
      </w:r>
      <w:r w:rsidR="0094231E">
        <w:t xml:space="preserve">Create </w:t>
      </w:r>
      <w:r w:rsidR="00202A18">
        <w:t>Report Library</w:t>
      </w:r>
      <w:r w:rsidR="00C0638A">
        <w:t xml:space="preserve"> and Report Data Sources</w:t>
      </w:r>
    </w:p>
    <w:p w14:paraId="4A354CF9" w14:textId="77777777" w:rsidR="00255DB6" w:rsidRDefault="00EA77D4" w:rsidP="00255DB6">
      <w:pPr>
        <w:pStyle w:val="LabExerciseLeadIn"/>
      </w:pPr>
      <w:r>
        <w:t xml:space="preserve">In this exercise you will </w:t>
      </w:r>
      <w:r w:rsidR="00255DB6">
        <w:t xml:space="preserve">work within a BI Center site to </w:t>
      </w:r>
      <w:r w:rsidR="00EB0B95">
        <w:t>create a Report library and a Shared Data Source for SQL Reporting Services in SharePoint.</w:t>
      </w:r>
      <w:r w:rsidR="00255DB6">
        <w:t xml:space="preserve"> </w:t>
      </w:r>
    </w:p>
    <w:p w14:paraId="4F0055F6" w14:textId="5AF6F3D0" w:rsidR="00255DB6" w:rsidRDefault="00255DB6" w:rsidP="00255DB6">
      <w:pPr>
        <w:pStyle w:val="LabExerciseLeadIn"/>
      </w:pPr>
      <w:r>
        <w:t xml:space="preserve">This lab assumes you have already completed the previous lab on Excel Services in which you created a new site collection with a BI Center site as the top-level site at the URL of </w:t>
      </w:r>
      <w:hyperlink r:id="rId8" w:history="1">
        <w:r w:rsidRPr="002842F8">
          <w:rPr>
            <w:rStyle w:val="Hyperlink"/>
          </w:rPr>
          <w:t>http://intranet.wingtip.com/bicenter</w:t>
        </w:r>
      </w:hyperlink>
      <w:r>
        <w:t xml:space="preserve">. If no site exists in your student VM at the URL of </w:t>
      </w:r>
      <w:hyperlink r:id="rId9" w:history="1">
        <w:r w:rsidRPr="002842F8">
          <w:rPr>
            <w:rStyle w:val="Hyperlink"/>
          </w:rPr>
          <w:t>http://intranet.wingtip.com/bicenter</w:t>
        </w:r>
      </w:hyperlink>
      <w:r>
        <w:t xml:space="preserve">, you must complete Exercise 1 of the Excel Services lab before you can continue with this lab. Exercise 1 of the Excel Services will walk you through creating a new BI Center site you will work with in this lab at the URL of </w:t>
      </w:r>
      <w:hyperlink r:id="rId10" w:history="1">
        <w:r w:rsidRPr="002842F8">
          <w:rPr>
            <w:rStyle w:val="Hyperlink"/>
          </w:rPr>
          <w:t>http://intranet.wingtip.com/sites/bicenter</w:t>
        </w:r>
      </w:hyperlink>
      <w:r>
        <w:t>.</w:t>
      </w:r>
    </w:p>
    <w:p w14:paraId="6B6CB025" w14:textId="112F2969" w:rsidR="00D43642" w:rsidRDefault="0094231E" w:rsidP="00D43642">
      <w:pPr>
        <w:pStyle w:val="LabStepNumbered"/>
      </w:pPr>
      <w:r>
        <w:t xml:space="preserve">Open the </w:t>
      </w:r>
      <w:r w:rsidR="003A2FEB">
        <w:t>Bu</w:t>
      </w:r>
      <w:r>
        <w:t xml:space="preserve">siness Intelligence Center site: </w:t>
      </w:r>
      <w:hyperlink r:id="rId11" w:history="1">
        <w:r w:rsidRPr="00F542E1">
          <w:rPr>
            <w:rStyle w:val="Hyperlink"/>
            <w:b/>
          </w:rPr>
          <w:t>http://intranet.wingtip.com/sites/bicenter</w:t>
        </w:r>
      </w:hyperlink>
      <w:r w:rsidR="003A2FEB">
        <w:t>.</w:t>
      </w:r>
    </w:p>
    <w:p w14:paraId="1E72DDC8" w14:textId="63C5A957" w:rsidR="00CF7754" w:rsidRDefault="00CF7754" w:rsidP="00C0638A">
      <w:pPr>
        <w:pStyle w:val="LabStepNumbered"/>
      </w:pPr>
      <w:r>
        <w:t xml:space="preserve">Enable the site-level feature with the title of </w:t>
      </w:r>
      <w:r w:rsidRPr="00CF7754">
        <w:rPr>
          <w:b/>
        </w:rPr>
        <w:t>SharePoint Server Enterprise Site features</w:t>
      </w:r>
      <w:r>
        <w:t xml:space="preserve"> to make the </w:t>
      </w:r>
      <w:r w:rsidRPr="00CF7754">
        <w:rPr>
          <w:b/>
        </w:rPr>
        <w:t>Report Library</w:t>
      </w:r>
      <w:r>
        <w:t xml:space="preserve"> template available for creating new document libraries with the current site.</w:t>
      </w:r>
    </w:p>
    <w:p w14:paraId="0F17EB54" w14:textId="16EBF0D2" w:rsidR="00CF7754" w:rsidRDefault="00CF7754" w:rsidP="00CF7754">
      <w:pPr>
        <w:pStyle w:val="LabStepNumberedLevel2"/>
      </w:pPr>
      <w:r>
        <w:t xml:space="preserve">Use the </w:t>
      </w:r>
      <w:r w:rsidRPr="00CF7754">
        <w:rPr>
          <w:b/>
        </w:rPr>
        <w:t>Site Actions</w:t>
      </w:r>
      <w:r>
        <w:t xml:space="preserve"> menu to navigate to the </w:t>
      </w:r>
      <w:r w:rsidRPr="00CF7754">
        <w:rPr>
          <w:b/>
        </w:rPr>
        <w:t>Site Settings</w:t>
      </w:r>
      <w:r>
        <w:t xml:space="preserve"> page.</w:t>
      </w:r>
    </w:p>
    <w:p w14:paraId="74827503" w14:textId="60155C84" w:rsidR="00CF7754" w:rsidRDefault="00CF7754" w:rsidP="00CF7754">
      <w:pPr>
        <w:pStyle w:val="LabStepNumberedLevel2"/>
      </w:pPr>
      <w:r>
        <w:t xml:space="preserve">On the </w:t>
      </w:r>
      <w:r w:rsidRPr="00CF7754">
        <w:rPr>
          <w:b/>
        </w:rPr>
        <w:t>Site Settings</w:t>
      </w:r>
      <w:r>
        <w:t xml:space="preserve"> page, locate and click the link in the </w:t>
      </w:r>
      <w:r w:rsidRPr="00CF7754">
        <w:rPr>
          <w:b/>
        </w:rPr>
        <w:t>Site Actions</w:t>
      </w:r>
      <w:r>
        <w:t xml:space="preserve"> section with the caption </w:t>
      </w:r>
      <w:r w:rsidRPr="00CF7754">
        <w:rPr>
          <w:b/>
        </w:rPr>
        <w:t>Manage site feat</w:t>
      </w:r>
      <w:r>
        <w:rPr>
          <w:b/>
        </w:rPr>
        <w:t>u</w:t>
      </w:r>
      <w:r w:rsidRPr="00CF7754">
        <w:rPr>
          <w:b/>
        </w:rPr>
        <w:t>res</w:t>
      </w:r>
      <w:r>
        <w:t>.</w:t>
      </w:r>
    </w:p>
    <w:p w14:paraId="61364CDC" w14:textId="77777777" w:rsidR="00CF7754" w:rsidRDefault="00CF7754" w:rsidP="00CF7754">
      <w:pPr>
        <w:pStyle w:val="LabStepScreenshotLevel2"/>
      </w:pPr>
      <w:r w:rsidRPr="00CF7754">
        <w:drawing>
          <wp:inline distT="0" distB="0" distL="0" distR="0" wp14:anchorId="377E23D8" wp14:editId="55F00F0B">
            <wp:extent cx="2975536" cy="1248032"/>
            <wp:effectExtent l="19050" t="19050" r="158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49" cy="1272826"/>
                    </a:xfrm>
                    <a:prstGeom prst="rect">
                      <a:avLst/>
                    </a:prstGeom>
                    <a:noFill/>
                    <a:ln>
                      <a:solidFill>
                        <a:schemeClr val="accent1"/>
                      </a:solidFill>
                    </a:ln>
                  </pic:spPr>
                </pic:pic>
              </a:graphicData>
            </a:graphic>
          </wp:inline>
        </w:drawing>
      </w:r>
    </w:p>
    <w:p w14:paraId="7EA20C6B" w14:textId="412ACD99" w:rsidR="00CF7754" w:rsidRDefault="00CF7754" w:rsidP="00CF7754">
      <w:pPr>
        <w:pStyle w:val="LabStepNumberedLevel2"/>
      </w:pPr>
      <w:r>
        <w:t xml:space="preserve">On the </w:t>
      </w:r>
      <w:r w:rsidRPr="00CF7754">
        <w:rPr>
          <w:b/>
        </w:rPr>
        <w:t>Site Features</w:t>
      </w:r>
      <w:r>
        <w:t xml:space="preserve"> page, activate the site-level feature with the title </w:t>
      </w:r>
      <w:r w:rsidRPr="00CF7754">
        <w:rPr>
          <w:b/>
        </w:rPr>
        <w:t>SharePoint Server Enterprise Site features</w:t>
      </w:r>
      <w:r w:rsidR="00437B22">
        <w:t>.</w:t>
      </w:r>
    </w:p>
    <w:p w14:paraId="54DAD3BD" w14:textId="69FA2F23" w:rsidR="00CF7754" w:rsidRDefault="00CF7754" w:rsidP="00CF7754">
      <w:pPr>
        <w:pStyle w:val="LabStepScreenshotLevel2"/>
      </w:pPr>
      <w:r w:rsidRPr="00437B22">
        <w:rPr>
          <w:rStyle w:val="LabStepScreenshotFrame"/>
        </w:rPr>
        <w:drawing>
          <wp:inline distT="0" distB="0" distL="0" distR="0" wp14:anchorId="4E7D12A1" wp14:editId="57874520">
            <wp:extent cx="5862246" cy="1705233"/>
            <wp:effectExtent l="19050" t="19050" r="2476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372" cy="1726213"/>
                    </a:xfrm>
                    <a:prstGeom prst="rect">
                      <a:avLst/>
                    </a:prstGeom>
                    <a:noFill/>
                    <a:ln>
                      <a:solidFill>
                        <a:schemeClr val="accent1"/>
                      </a:solidFill>
                    </a:ln>
                  </pic:spPr>
                </pic:pic>
              </a:graphicData>
            </a:graphic>
          </wp:inline>
        </w:drawing>
      </w:r>
    </w:p>
    <w:p w14:paraId="5F9F2222" w14:textId="084608D7" w:rsidR="00437B22" w:rsidRDefault="00437B22" w:rsidP="00C0638A">
      <w:pPr>
        <w:pStyle w:val="LabStepNumbered"/>
      </w:pPr>
      <w:r>
        <w:t xml:space="preserve">Create a new </w:t>
      </w:r>
      <w:r w:rsidRPr="00437B22">
        <w:rPr>
          <w:b/>
        </w:rPr>
        <w:t>Reports Library</w:t>
      </w:r>
      <w:r>
        <w:t xml:space="preserve"> with a title of </w:t>
      </w:r>
      <w:r w:rsidRPr="00437B22">
        <w:rPr>
          <w:b/>
        </w:rPr>
        <w:t>Reports</w:t>
      </w:r>
      <w:r>
        <w:t>.</w:t>
      </w:r>
    </w:p>
    <w:p w14:paraId="4E1E9AA3" w14:textId="7ECD400C" w:rsidR="00C0638A" w:rsidRDefault="00437B22" w:rsidP="00437B22">
      <w:pPr>
        <w:pStyle w:val="LabStepNumberedLevel2"/>
      </w:pPr>
      <w:r>
        <w:t>Use the Site Actions menu to n</w:t>
      </w:r>
      <w:r w:rsidR="00C0638A" w:rsidRPr="00216542">
        <w:t xml:space="preserve">avigate to the </w:t>
      </w:r>
      <w:r w:rsidR="00C0638A" w:rsidRPr="00437B22">
        <w:rPr>
          <w:b/>
        </w:rPr>
        <w:t>Site Content</w:t>
      </w:r>
      <w:r w:rsidRPr="00437B22">
        <w:rPr>
          <w:b/>
        </w:rPr>
        <w:t>s</w:t>
      </w:r>
      <w:r>
        <w:t xml:space="preserve"> page</w:t>
      </w:r>
      <w:r w:rsidR="00C0638A" w:rsidRPr="00216542">
        <w:t>.</w:t>
      </w:r>
    </w:p>
    <w:p w14:paraId="7AB2F0BA" w14:textId="35703C4F" w:rsidR="00437B22" w:rsidRDefault="00437B22" w:rsidP="00437B22">
      <w:pPr>
        <w:pStyle w:val="LabStepNumberedLevel2"/>
      </w:pPr>
      <w:r>
        <w:t xml:space="preserve">On the </w:t>
      </w:r>
      <w:r w:rsidRPr="00437B22">
        <w:rPr>
          <w:b/>
        </w:rPr>
        <w:t>Site Contents</w:t>
      </w:r>
      <w:r>
        <w:t xml:space="preserve"> page, you should be able to see that there are a few existing document libraries in the site such as </w:t>
      </w:r>
      <w:r w:rsidRPr="00437B22">
        <w:rPr>
          <w:b/>
        </w:rPr>
        <w:t>Dashboards</w:t>
      </w:r>
      <w:r>
        <w:t xml:space="preserve"> and </w:t>
      </w:r>
      <w:r w:rsidRPr="00437B22">
        <w:rPr>
          <w:b/>
        </w:rPr>
        <w:t>Data Connections</w:t>
      </w:r>
      <w:r>
        <w:t>. However, there is no document library for reports that have been created with SQL Server Reporting Services.</w:t>
      </w:r>
    </w:p>
    <w:p w14:paraId="3DCA0728" w14:textId="2E314E66" w:rsidR="00437B22" w:rsidRPr="00216542" w:rsidRDefault="00437B22" w:rsidP="00437B22">
      <w:pPr>
        <w:pStyle w:val="LabStepScreenshotLevel2"/>
      </w:pPr>
      <w:r w:rsidRPr="00262BDE">
        <w:rPr>
          <w:rStyle w:val="LabStepScreenshotFrame"/>
        </w:rPr>
        <w:lastRenderedPageBreak/>
        <w:drawing>
          <wp:inline distT="0" distB="0" distL="0" distR="0" wp14:anchorId="10EB20D2" wp14:editId="74D2A444">
            <wp:extent cx="4255830" cy="1915297"/>
            <wp:effectExtent l="19050" t="19050" r="1143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7134" cy="1956387"/>
                    </a:xfrm>
                    <a:prstGeom prst="rect">
                      <a:avLst/>
                    </a:prstGeom>
                    <a:noFill/>
                    <a:ln>
                      <a:solidFill>
                        <a:schemeClr val="accent1"/>
                      </a:solidFill>
                    </a:ln>
                  </pic:spPr>
                </pic:pic>
              </a:graphicData>
            </a:graphic>
          </wp:inline>
        </w:drawing>
      </w:r>
    </w:p>
    <w:p w14:paraId="3231EC18" w14:textId="3E852189" w:rsidR="00262BDE" w:rsidRDefault="00437B22" w:rsidP="00437B22">
      <w:pPr>
        <w:pStyle w:val="LabStepNumberedLevel2"/>
      </w:pPr>
      <w:r>
        <w:t xml:space="preserve">On the </w:t>
      </w:r>
      <w:r w:rsidRPr="00437B22">
        <w:rPr>
          <w:b/>
        </w:rPr>
        <w:t>Site Contents</w:t>
      </w:r>
      <w:r>
        <w:t xml:space="preserve"> page, click the </w:t>
      </w:r>
      <w:r w:rsidRPr="00437B22">
        <w:rPr>
          <w:b/>
        </w:rPr>
        <w:t>add an app</w:t>
      </w:r>
      <w:r>
        <w:t xml:space="preserve"> icon to </w:t>
      </w:r>
      <w:r w:rsidR="00262BDE">
        <w:t xml:space="preserve">navigate to the </w:t>
      </w:r>
      <w:r w:rsidR="00262BDE" w:rsidRPr="00262BDE">
        <w:rPr>
          <w:b/>
        </w:rPr>
        <w:t>Your Apps</w:t>
      </w:r>
      <w:r w:rsidR="00262BDE">
        <w:t xml:space="preserve"> page.</w:t>
      </w:r>
    </w:p>
    <w:p w14:paraId="61C6B562" w14:textId="3F965B6D" w:rsidR="00262BDE" w:rsidRDefault="00262BDE" w:rsidP="00262BDE">
      <w:pPr>
        <w:pStyle w:val="LabStepScreenshotLevel2"/>
      </w:pPr>
      <w:r w:rsidRPr="00262BDE">
        <w:rPr>
          <w:rStyle w:val="LabStepScreenshotFrame"/>
        </w:rPr>
        <w:drawing>
          <wp:inline distT="0" distB="0" distL="0" distR="0" wp14:anchorId="1B23272F" wp14:editId="7D7E0281">
            <wp:extent cx="4287794" cy="3502889"/>
            <wp:effectExtent l="19050" t="19050" r="1778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0401" cy="3554036"/>
                    </a:xfrm>
                    <a:prstGeom prst="rect">
                      <a:avLst/>
                    </a:prstGeom>
                    <a:noFill/>
                    <a:ln>
                      <a:solidFill>
                        <a:schemeClr val="accent1"/>
                      </a:solidFill>
                    </a:ln>
                  </pic:spPr>
                </pic:pic>
              </a:graphicData>
            </a:graphic>
          </wp:inline>
        </w:drawing>
      </w:r>
    </w:p>
    <w:p w14:paraId="404F35DD" w14:textId="23124DA4" w:rsidR="00C0638A" w:rsidRDefault="00262BDE" w:rsidP="00504330">
      <w:pPr>
        <w:pStyle w:val="LabStepNumberedLevel2"/>
      </w:pPr>
      <w:r>
        <w:t xml:space="preserve">On the </w:t>
      </w:r>
      <w:r w:rsidRPr="00262BDE">
        <w:rPr>
          <w:b/>
        </w:rPr>
        <w:t>Your Apps</w:t>
      </w:r>
      <w:r>
        <w:t xml:space="preserve"> page, c</w:t>
      </w:r>
      <w:r w:rsidR="00C0638A">
        <w:t xml:space="preserve">lick on the </w:t>
      </w:r>
      <w:r w:rsidR="00C0638A" w:rsidRPr="00262BDE">
        <w:rPr>
          <w:b/>
        </w:rPr>
        <w:t>Report Library</w:t>
      </w:r>
      <w:r w:rsidR="00C0638A">
        <w:t xml:space="preserve"> </w:t>
      </w:r>
      <w:r>
        <w:t>tile to begin the process of creating a new report library</w:t>
      </w:r>
      <w:r w:rsidR="00C0638A">
        <w:t>.</w:t>
      </w:r>
    </w:p>
    <w:p w14:paraId="39D23BE6" w14:textId="77777777" w:rsidR="00C0638A" w:rsidRDefault="00C0638A" w:rsidP="00262BDE">
      <w:pPr>
        <w:pStyle w:val="LabStepScreenshotLevel2"/>
      </w:pPr>
      <w:r>
        <w:drawing>
          <wp:inline distT="0" distB="0" distL="0" distR="0" wp14:anchorId="0113BB31" wp14:editId="0B40D190">
            <wp:extent cx="1124464" cy="1588306"/>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SR.png"/>
                    <pic:cNvPicPr/>
                  </pic:nvPicPr>
                  <pic:blipFill>
                    <a:blip r:embed="rId16">
                      <a:extLst>
                        <a:ext uri="{28A0092B-C50C-407E-A947-70E740481C1C}">
                          <a14:useLocalDpi xmlns:a14="http://schemas.microsoft.com/office/drawing/2010/main" val="0"/>
                        </a:ext>
                      </a:extLst>
                    </a:blip>
                    <a:stretch>
                      <a:fillRect/>
                    </a:stretch>
                  </pic:blipFill>
                  <pic:spPr>
                    <a:xfrm>
                      <a:off x="0" y="0"/>
                      <a:ext cx="1150448" cy="1625009"/>
                    </a:xfrm>
                    <a:prstGeom prst="rect">
                      <a:avLst/>
                    </a:prstGeom>
                    <a:ln>
                      <a:solidFill>
                        <a:schemeClr val="accent1"/>
                      </a:solidFill>
                    </a:ln>
                  </pic:spPr>
                </pic:pic>
              </a:graphicData>
            </a:graphic>
          </wp:inline>
        </w:drawing>
      </w:r>
    </w:p>
    <w:p w14:paraId="5150AD83" w14:textId="02F8A53C" w:rsidR="00C0638A" w:rsidRDefault="00262BDE" w:rsidP="00262BDE">
      <w:pPr>
        <w:pStyle w:val="LabStepNumberedLevel2"/>
      </w:pPr>
      <w:r>
        <w:lastRenderedPageBreak/>
        <w:t xml:space="preserve">On the Adding Report Library page, type </w:t>
      </w:r>
      <w:r w:rsidR="00C0638A">
        <w:rPr>
          <w:b/>
        </w:rPr>
        <w:t xml:space="preserve">Reports </w:t>
      </w:r>
      <w:r w:rsidR="00C0638A">
        <w:t xml:space="preserve">in the </w:t>
      </w:r>
      <w:r w:rsidR="00C0638A" w:rsidRPr="00262BDE">
        <w:rPr>
          <w:b/>
        </w:rPr>
        <w:t>Name</w:t>
      </w:r>
      <w:r w:rsidR="00C0638A">
        <w:t xml:space="preserve"> text box and click </w:t>
      </w:r>
      <w:r w:rsidR="00C0638A" w:rsidRPr="00B8236B">
        <w:rPr>
          <w:b/>
        </w:rPr>
        <w:t>Create</w:t>
      </w:r>
      <w:r w:rsidR="00C0638A">
        <w:t>.</w:t>
      </w:r>
    </w:p>
    <w:p w14:paraId="1F1D54F5" w14:textId="77777777" w:rsidR="00C0638A" w:rsidRDefault="00C0638A" w:rsidP="00262BDE">
      <w:pPr>
        <w:pStyle w:val="LabStepScreenshotLevel2"/>
      </w:pPr>
      <w:r>
        <w:drawing>
          <wp:inline distT="0" distB="0" distL="0" distR="0" wp14:anchorId="56D3C6E4" wp14:editId="573DD9AD">
            <wp:extent cx="5196735" cy="1692876"/>
            <wp:effectExtent l="19050" t="19050" r="2349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2_SR.png"/>
                    <pic:cNvPicPr/>
                  </pic:nvPicPr>
                  <pic:blipFill>
                    <a:blip r:embed="rId17">
                      <a:extLst>
                        <a:ext uri="{28A0092B-C50C-407E-A947-70E740481C1C}">
                          <a14:useLocalDpi xmlns:a14="http://schemas.microsoft.com/office/drawing/2010/main" val="0"/>
                        </a:ext>
                      </a:extLst>
                    </a:blip>
                    <a:stretch>
                      <a:fillRect/>
                    </a:stretch>
                  </pic:blipFill>
                  <pic:spPr>
                    <a:xfrm>
                      <a:off x="0" y="0"/>
                      <a:ext cx="5265891" cy="1715404"/>
                    </a:xfrm>
                    <a:prstGeom prst="rect">
                      <a:avLst/>
                    </a:prstGeom>
                    <a:ln>
                      <a:solidFill>
                        <a:schemeClr val="accent1"/>
                      </a:solidFill>
                    </a:ln>
                  </pic:spPr>
                </pic:pic>
              </a:graphicData>
            </a:graphic>
          </wp:inline>
        </w:drawing>
      </w:r>
    </w:p>
    <w:p w14:paraId="523D37E6" w14:textId="77777777" w:rsidR="00262BDE" w:rsidRDefault="00262BDE" w:rsidP="00262BDE">
      <w:pPr>
        <w:pStyle w:val="LabStepNumberedLevel2"/>
      </w:pPr>
      <w:r>
        <w:t xml:space="preserve">Once you have created the </w:t>
      </w:r>
      <w:r w:rsidRPr="00262BDE">
        <w:rPr>
          <w:b/>
        </w:rPr>
        <w:t>Reports</w:t>
      </w:r>
      <w:r>
        <w:t xml:space="preserve"> library, you should be able to see a tile for it on the </w:t>
      </w:r>
      <w:r w:rsidRPr="00262BDE">
        <w:rPr>
          <w:b/>
        </w:rPr>
        <w:t>Site Contents</w:t>
      </w:r>
      <w:r>
        <w:t xml:space="preserve"> page. </w:t>
      </w:r>
    </w:p>
    <w:p w14:paraId="4D4B5862" w14:textId="2EAFA6E6" w:rsidR="00262BDE" w:rsidRDefault="00262BDE" w:rsidP="00262BDE">
      <w:pPr>
        <w:pStyle w:val="LabStepScreenshotLevel2"/>
      </w:pPr>
      <w:r>
        <w:drawing>
          <wp:inline distT="0" distB="0" distL="0" distR="0" wp14:anchorId="23A297E7" wp14:editId="345854E0">
            <wp:extent cx="2706129" cy="902043"/>
            <wp:effectExtent l="19050" t="19050" r="184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3_SR.png"/>
                    <pic:cNvPicPr/>
                  </pic:nvPicPr>
                  <pic:blipFill>
                    <a:blip r:embed="rId18">
                      <a:extLst>
                        <a:ext uri="{28A0092B-C50C-407E-A947-70E740481C1C}">
                          <a14:useLocalDpi xmlns:a14="http://schemas.microsoft.com/office/drawing/2010/main" val="0"/>
                        </a:ext>
                      </a:extLst>
                    </a:blip>
                    <a:stretch>
                      <a:fillRect/>
                    </a:stretch>
                  </pic:blipFill>
                  <pic:spPr>
                    <a:xfrm>
                      <a:off x="0" y="0"/>
                      <a:ext cx="2730732" cy="910244"/>
                    </a:xfrm>
                    <a:prstGeom prst="rect">
                      <a:avLst/>
                    </a:prstGeom>
                    <a:ln>
                      <a:solidFill>
                        <a:schemeClr val="accent1"/>
                      </a:solidFill>
                    </a:ln>
                  </pic:spPr>
                </pic:pic>
              </a:graphicData>
            </a:graphic>
          </wp:inline>
        </w:drawing>
      </w:r>
    </w:p>
    <w:p w14:paraId="5AB754E3" w14:textId="2685F242" w:rsidR="00262BDE" w:rsidRDefault="00262BDE" w:rsidP="00262BDE">
      <w:pPr>
        <w:pStyle w:val="LabStepNumberedLevel2"/>
      </w:pPr>
      <w:r>
        <w:t>Click on the Reports tile to navigate to the default view of the Reports library.</w:t>
      </w:r>
    </w:p>
    <w:p w14:paraId="5E8A73F4" w14:textId="77EEDC1A" w:rsidR="00262BDE" w:rsidRDefault="00262BDE" w:rsidP="00262BDE">
      <w:pPr>
        <w:pStyle w:val="LabStepScreenshotLevel2"/>
      </w:pPr>
      <w:r w:rsidRPr="00262BDE">
        <w:drawing>
          <wp:inline distT="0" distB="0" distL="0" distR="0" wp14:anchorId="5F051008" wp14:editId="5C969282">
            <wp:extent cx="5905248" cy="2113006"/>
            <wp:effectExtent l="19050" t="19050" r="1968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014" cy="2119005"/>
                    </a:xfrm>
                    <a:prstGeom prst="rect">
                      <a:avLst/>
                    </a:prstGeom>
                    <a:noFill/>
                    <a:ln>
                      <a:solidFill>
                        <a:schemeClr val="accent1"/>
                      </a:solidFill>
                    </a:ln>
                  </pic:spPr>
                </pic:pic>
              </a:graphicData>
            </a:graphic>
          </wp:inline>
        </w:drawing>
      </w:r>
    </w:p>
    <w:p w14:paraId="3176032B" w14:textId="5A3BF1AA" w:rsidR="00C0638A" w:rsidRDefault="00262BDE" w:rsidP="00504330">
      <w:pPr>
        <w:pStyle w:val="LabStepNumberedLevel2"/>
      </w:pPr>
      <w:r>
        <w:t xml:space="preserve">Activate the </w:t>
      </w:r>
      <w:r w:rsidR="00C0638A" w:rsidRPr="00111EEB">
        <w:rPr>
          <w:b/>
        </w:rPr>
        <w:t>File</w:t>
      </w:r>
      <w:r w:rsidRPr="00111EEB">
        <w:rPr>
          <w:b/>
        </w:rPr>
        <w:t>s</w:t>
      </w:r>
      <w:r w:rsidR="00C0638A">
        <w:t xml:space="preserve"> tab</w:t>
      </w:r>
      <w:r>
        <w:t xml:space="preserve"> in the ribbon</w:t>
      </w:r>
      <w:r w:rsidR="00111EEB">
        <w:t xml:space="preserve">. Once the </w:t>
      </w:r>
      <w:r w:rsidR="00111EEB" w:rsidRPr="00111EEB">
        <w:rPr>
          <w:b/>
        </w:rPr>
        <w:t>Files</w:t>
      </w:r>
      <w:r w:rsidR="00111EEB">
        <w:t xml:space="preserve"> tab is activate</w:t>
      </w:r>
      <w:r w:rsidR="00C0638A">
        <w:t xml:space="preserve">, click </w:t>
      </w:r>
      <w:r w:rsidR="00111EEB">
        <w:t xml:space="preserve">the </w:t>
      </w:r>
      <w:r w:rsidR="00C0638A" w:rsidRPr="00111EEB">
        <w:rPr>
          <w:b/>
        </w:rPr>
        <w:t>New Document</w:t>
      </w:r>
      <w:r w:rsidR="00C0638A">
        <w:t xml:space="preserve"> ribbon button </w:t>
      </w:r>
      <w:r w:rsidR="00111EEB">
        <w:t xml:space="preserve">to drop down the available options for creating new documents. You should </w:t>
      </w:r>
      <w:r w:rsidR="00C0638A">
        <w:t xml:space="preserve">notice </w:t>
      </w:r>
      <w:r w:rsidR="00111EEB">
        <w:t xml:space="preserve">that </w:t>
      </w:r>
      <w:r w:rsidR="00C0638A">
        <w:t xml:space="preserve">two content types </w:t>
      </w:r>
      <w:r w:rsidR="00111EEB">
        <w:t xml:space="preserve">are </w:t>
      </w:r>
      <w:r w:rsidR="00C0638A">
        <w:t xml:space="preserve">available which are </w:t>
      </w:r>
      <w:r w:rsidR="00C0638A" w:rsidRPr="00111EEB">
        <w:rPr>
          <w:b/>
        </w:rPr>
        <w:t>Report</w:t>
      </w:r>
      <w:r w:rsidR="00C0638A">
        <w:t xml:space="preserve"> and </w:t>
      </w:r>
      <w:r w:rsidR="00C0638A" w:rsidRPr="00111EEB">
        <w:rPr>
          <w:b/>
        </w:rPr>
        <w:t>Web Part Page with Status List</w:t>
      </w:r>
      <w:r w:rsidR="00C0638A">
        <w:t>.</w:t>
      </w:r>
    </w:p>
    <w:p w14:paraId="17646217" w14:textId="77777777" w:rsidR="00C0638A" w:rsidRDefault="00C0638A" w:rsidP="00111EEB">
      <w:pPr>
        <w:pStyle w:val="LabStepScreenshotLevel2"/>
      </w:pPr>
      <w:r>
        <w:drawing>
          <wp:inline distT="0" distB="0" distL="0" distR="0" wp14:anchorId="6874D9E6" wp14:editId="49C26371">
            <wp:extent cx="1879384" cy="1532237"/>
            <wp:effectExtent l="19050" t="19050" r="2603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_SR.png"/>
                    <pic:cNvPicPr/>
                  </pic:nvPicPr>
                  <pic:blipFill>
                    <a:blip r:embed="rId20">
                      <a:extLst>
                        <a:ext uri="{28A0092B-C50C-407E-A947-70E740481C1C}">
                          <a14:useLocalDpi xmlns:a14="http://schemas.microsoft.com/office/drawing/2010/main" val="0"/>
                        </a:ext>
                      </a:extLst>
                    </a:blip>
                    <a:stretch>
                      <a:fillRect/>
                    </a:stretch>
                  </pic:blipFill>
                  <pic:spPr>
                    <a:xfrm>
                      <a:off x="0" y="0"/>
                      <a:ext cx="1893780" cy="1543973"/>
                    </a:xfrm>
                    <a:prstGeom prst="rect">
                      <a:avLst/>
                    </a:prstGeom>
                    <a:ln>
                      <a:solidFill>
                        <a:schemeClr val="accent1"/>
                      </a:solidFill>
                    </a:ln>
                  </pic:spPr>
                </pic:pic>
              </a:graphicData>
            </a:graphic>
          </wp:inline>
        </w:drawing>
      </w:r>
    </w:p>
    <w:p w14:paraId="7A0FA9B6" w14:textId="4203A5B8" w:rsidR="00111EEB" w:rsidRDefault="00111EEB" w:rsidP="00111EEB">
      <w:pPr>
        <w:pStyle w:val="LabExerciseCallout"/>
      </w:pPr>
      <w:r>
        <w:lastRenderedPageBreak/>
        <w:t xml:space="preserve">Even though the Report library has been created, it only contains two content types which are </w:t>
      </w:r>
      <w:r w:rsidRPr="00EC2248">
        <w:rPr>
          <w:b/>
        </w:rPr>
        <w:t>Report</w:t>
      </w:r>
      <w:r>
        <w:t xml:space="preserve"> and </w:t>
      </w:r>
      <w:r w:rsidRPr="00EC2248">
        <w:rPr>
          <w:b/>
        </w:rPr>
        <w:t>Web Part Page with Status List</w:t>
      </w:r>
      <w:r>
        <w:t>. However, you must configure the Reports library to support a few additional content types so business user s can create new documents of the proper type.</w:t>
      </w:r>
    </w:p>
    <w:p w14:paraId="6B039C68" w14:textId="0DD383A2" w:rsidR="00C0638A" w:rsidRDefault="00111EEB" w:rsidP="00111EEB">
      <w:pPr>
        <w:pStyle w:val="LabStepNumbered"/>
      </w:pPr>
      <w:r>
        <w:t xml:space="preserve">Configure the </w:t>
      </w:r>
      <w:r w:rsidR="00C0638A" w:rsidRPr="00111EEB">
        <w:rPr>
          <w:b/>
        </w:rPr>
        <w:t>Report</w:t>
      </w:r>
      <w:r w:rsidRPr="00111EEB">
        <w:rPr>
          <w:b/>
        </w:rPr>
        <w:t>s</w:t>
      </w:r>
      <w:r w:rsidR="00C0638A">
        <w:t xml:space="preserve"> Library </w:t>
      </w:r>
      <w:r>
        <w:t>to support additional content t</w:t>
      </w:r>
      <w:r w:rsidR="00C0638A">
        <w:t>ypes</w:t>
      </w:r>
      <w:r>
        <w:t>.</w:t>
      </w:r>
    </w:p>
    <w:p w14:paraId="41EBA963" w14:textId="77777777" w:rsidR="00C0638A" w:rsidRDefault="00C0638A" w:rsidP="00111EEB">
      <w:pPr>
        <w:pStyle w:val="LabStepNumberedLevel2"/>
      </w:pPr>
      <w:r>
        <w:t xml:space="preserve">From the </w:t>
      </w:r>
      <w:r w:rsidRPr="00B8236B">
        <w:rPr>
          <w:b/>
        </w:rPr>
        <w:t>Reports</w:t>
      </w:r>
      <w:r>
        <w:t xml:space="preserve"> library, click on the </w:t>
      </w:r>
      <w:r w:rsidRPr="00B8236B">
        <w:rPr>
          <w:b/>
        </w:rPr>
        <w:t>Library</w:t>
      </w:r>
      <w:r>
        <w:t xml:space="preserve"> tab in the ribbon.</w:t>
      </w:r>
    </w:p>
    <w:p w14:paraId="08CE122F" w14:textId="77777777" w:rsidR="00C0638A" w:rsidRDefault="00C0638A" w:rsidP="00111EEB">
      <w:pPr>
        <w:pStyle w:val="LabStepNumberedLevel2"/>
      </w:pPr>
      <w:r>
        <w:t xml:space="preserve">Click on the </w:t>
      </w:r>
      <w:r w:rsidRPr="00B8236B">
        <w:rPr>
          <w:b/>
        </w:rPr>
        <w:t>Library Settings</w:t>
      </w:r>
      <w:r>
        <w:t xml:space="preserve"> ribbon button.</w:t>
      </w:r>
    </w:p>
    <w:p w14:paraId="649C5908" w14:textId="77777777" w:rsidR="00C0638A" w:rsidRDefault="00C0638A" w:rsidP="00111EEB">
      <w:pPr>
        <w:pStyle w:val="LabStepNumberedLevel2"/>
      </w:pPr>
      <w:r>
        <w:t xml:space="preserve">Under the </w:t>
      </w:r>
      <w:r w:rsidRPr="00DE1D1E">
        <w:t>Content Types</w:t>
      </w:r>
      <w:r>
        <w:t xml:space="preserve"> section, click the </w:t>
      </w:r>
      <w:r w:rsidRPr="00DE1D1E">
        <w:t>Add from existing content types</w:t>
      </w:r>
      <w:r>
        <w:t xml:space="preserve"> link.</w:t>
      </w:r>
    </w:p>
    <w:p w14:paraId="5D107E71" w14:textId="77777777" w:rsidR="00C0638A" w:rsidRPr="00216542" w:rsidRDefault="00C0638A" w:rsidP="00111EEB">
      <w:pPr>
        <w:pStyle w:val="LabStepScreenshotLevel2"/>
      </w:pPr>
      <w:r>
        <w:drawing>
          <wp:inline distT="0" distB="0" distL="0" distR="0" wp14:anchorId="4D5DD887" wp14:editId="3EC879B5">
            <wp:extent cx="5263978" cy="1315995"/>
            <wp:effectExtent l="19050" t="19050" r="1333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R.png"/>
                    <pic:cNvPicPr/>
                  </pic:nvPicPr>
                  <pic:blipFill>
                    <a:blip r:embed="rId21">
                      <a:extLst>
                        <a:ext uri="{28A0092B-C50C-407E-A947-70E740481C1C}">
                          <a14:useLocalDpi xmlns:a14="http://schemas.microsoft.com/office/drawing/2010/main" val="0"/>
                        </a:ext>
                      </a:extLst>
                    </a:blip>
                    <a:stretch>
                      <a:fillRect/>
                    </a:stretch>
                  </pic:blipFill>
                  <pic:spPr>
                    <a:xfrm>
                      <a:off x="0" y="0"/>
                      <a:ext cx="5267567" cy="1316892"/>
                    </a:xfrm>
                    <a:prstGeom prst="rect">
                      <a:avLst/>
                    </a:prstGeom>
                    <a:ln>
                      <a:solidFill>
                        <a:schemeClr val="accent1"/>
                      </a:solidFill>
                    </a:ln>
                  </pic:spPr>
                </pic:pic>
              </a:graphicData>
            </a:graphic>
          </wp:inline>
        </w:drawing>
      </w:r>
    </w:p>
    <w:p w14:paraId="5CCF9C86" w14:textId="77777777" w:rsidR="00C0638A" w:rsidRDefault="00C0638A" w:rsidP="00111EEB">
      <w:pPr>
        <w:pStyle w:val="LabStepNumberedLevel2"/>
      </w:pPr>
      <w:r>
        <w:t xml:space="preserve">From the </w:t>
      </w:r>
      <w:r w:rsidRPr="00111EEB">
        <w:rPr>
          <w:b/>
        </w:rPr>
        <w:t>Select site content types from</w:t>
      </w:r>
      <w:r>
        <w:t xml:space="preserve"> drop-down, select </w:t>
      </w:r>
      <w:r w:rsidRPr="00111EEB">
        <w:rPr>
          <w:b/>
        </w:rPr>
        <w:t>SQL Server Reporting Services Content Types</w:t>
      </w:r>
      <w:r>
        <w:t>.</w:t>
      </w:r>
    </w:p>
    <w:p w14:paraId="2E573AC1" w14:textId="0CDBD6B3" w:rsidR="00111EEB" w:rsidRDefault="00111EEB" w:rsidP="00111EEB">
      <w:pPr>
        <w:pStyle w:val="LabStepScreenshotLevel2"/>
      </w:pPr>
      <w:r>
        <w:drawing>
          <wp:inline distT="0" distB="0" distL="0" distR="0" wp14:anchorId="54F0E909" wp14:editId="0A3B4DD1">
            <wp:extent cx="5276335" cy="933243"/>
            <wp:effectExtent l="19050" t="19050" r="1968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502" cy="965110"/>
                    </a:xfrm>
                    <a:prstGeom prst="rect">
                      <a:avLst/>
                    </a:prstGeom>
                    <a:noFill/>
                    <a:ln>
                      <a:solidFill>
                        <a:schemeClr val="accent1"/>
                      </a:solidFill>
                    </a:ln>
                  </pic:spPr>
                </pic:pic>
              </a:graphicData>
            </a:graphic>
          </wp:inline>
        </w:drawing>
      </w:r>
    </w:p>
    <w:p w14:paraId="23B4BAF7" w14:textId="2D3C59B7" w:rsidR="00C0638A" w:rsidRDefault="009B6A7F" w:rsidP="00111EEB">
      <w:pPr>
        <w:pStyle w:val="LabStepNumberedLevel2"/>
      </w:pPr>
      <w:r>
        <w:t>Add the</w:t>
      </w:r>
      <w:r w:rsidR="00B6568D">
        <w:t xml:space="preserve"> </w:t>
      </w:r>
      <w:r w:rsidR="00DC0620" w:rsidRPr="00111EEB">
        <w:rPr>
          <w:b/>
        </w:rPr>
        <w:t>Report Builder Model</w:t>
      </w:r>
      <w:r w:rsidR="00DC0620" w:rsidRPr="00DC0620">
        <w:t>,</w:t>
      </w:r>
      <w:r w:rsidR="00DC0620">
        <w:t xml:space="preserve"> </w:t>
      </w:r>
      <w:r w:rsidR="00C0638A" w:rsidRPr="00111EEB">
        <w:rPr>
          <w:b/>
        </w:rPr>
        <w:t>Report Builder</w:t>
      </w:r>
      <w:r w:rsidR="00DC0620" w:rsidRPr="00111EEB">
        <w:rPr>
          <w:b/>
        </w:rPr>
        <w:t xml:space="preserve"> Report</w:t>
      </w:r>
      <w:r w:rsidR="00DC0620">
        <w:t xml:space="preserve"> </w:t>
      </w:r>
      <w:r w:rsidR="00C0638A">
        <w:t xml:space="preserve">and </w:t>
      </w:r>
      <w:r w:rsidR="00C0638A" w:rsidRPr="00111EEB">
        <w:rPr>
          <w:b/>
        </w:rPr>
        <w:t xml:space="preserve">Report </w:t>
      </w:r>
      <w:r w:rsidR="00DC0620" w:rsidRPr="00111EEB">
        <w:rPr>
          <w:b/>
        </w:rPr>
        <w:t>Data Source</w:t>
      </w:r>
      <w:r w:rsidR="00DC0620">
        <w:t xml:space="preserve"> </w:t>
      </w:r>
      <w:r w:rsidR="00C0638A">
        <w:t>content types</w:t>
      </w:r>
      <w:r>
        <w:t xml:space="preserve"> and then click </w:t>
      </w:r>
      <w:r w:rsidRPr="009B6A7F">
        <w:t>OK</w:t>
      </w:r>
      <w:r w:rsidR="00C0638A">
        <w:t>.</w:t>
      </w:r>
    </w:p>
    <w:p w14:paraId="677559FD" w14:textId="77777777" w:rsidR="00C0638A" w:rsidRDefault="00C0638A" w:rsidP="00111EEB">
      <w:pPr>
        <w:pStyle w:val="LabStepScreenshotLevel2"/>
      </w:pPr>
      <w:r>
        <w:drawing>
          <wp:inline distT="0" distB="0" distL="0" distR="0" wp14:anchorId="1034760D" wp14:editId="2A7519C9">
            <wp:extent cx="3281593" cy="1841157"/>
            <wp:effectExtent l="19050" t="19050" r="1460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5_SR.png"/>
                    <pic:cNvPicPr/>
                  </pic:nvPicPr>
                  <pic:blipFill>
                    <a:blip r:embed="rId23">
                      <a:extLst>
                        <a:ext uri="{28A0092B-C50C-407E-A947-70E740481C1C}">
                          <a14:useLocalDpi xmlns:a14="http://schemas.microsoft.com/office/drawing/2010/main" val="0"/>
                        </a:ext>
                      </a:extLst>
                    </a:blip>
                    <a:stretch>
                      <a:fillRect/>
                    </a:stretch>
                  </pic:blipFill>
                  <pic:spPr>
                    <a:xfrm>
                      <a:off x="0" y="0"/>
                      <a:ext cx="3284817" cy="1842966"/>
                    </a:xfrm>
                    <a:prstGeom prst="rect">
                      <a:avLst/>
                    </a:prstGeom>
                    <a:ln>
                      <a:solidFill>
                        <a:schemeClr val="accent1"/>
                      </a:solidFill>
                    </a:ln>
                  </pic:spPr>
                </pic:pic>
              </a:graphicData>
            </a:graphic>
          </wp:inline>
        </w:drawing>
      </w:r>
    </w:p>
    <w:p w14:paraId="4D1ECFFF" w14:textId="77777777" w:rsidR="00C0638A" w:rsidRDefault="00C0638A" w:rsidP="00111EEB">
      <w:pPr>
        <w:pStyle w:val="LabStepNumberedLevel2"/>
      </w:pPr>
      <w:r>
        <w:t>Notice the newly added content types are displayed in the Content Types section.</w:t>
      </w:r>
    </w:p>
    <w:p w14:paraId="321E3F0E" w14:textId="77777777" w:rsidR="00C0638A" w:rsidRDefault="00C0638A" w:rsidP="00111EEB">
      <w:pPr>
        <w:pStyle w:val="LabStepScreenshotLevel2"/>
      </w:pPr>
      <w:r>
        <w:drawing>
          <wp:inline distT="0" distB="0" distL="0" distR="0" wp14:anchorId="1A032E15" wp14:editId="21737637">
            <wp:extent cx="4206240" cy="1216152"/>
            <wp:effectExtent l="19050" t="19050" r="2286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SR.png"/>
                    <pic:cNvPicPr/>
                  </pic:nvPicPr>
                  <pic:blipFill>
                    <a:blip r:embed="rId24">
                      <a:extLst>
                        <a:ext uri="{28A0092B-C50C-407E-A947-70E740481C1C}">
                          <a14:useLocalDpi xmlns:a14="http://schemas.microsoft.com/office/drawing/2010/main" val="0"/>
                        </a:ext>
                      </a:extLst>
                    </a:blip>
                    <a:stretch>
                      <a:fillRect/>
                    </a:stretch>
                  </pic:blipFill>
                  <pic:spPr>
                    <a:xfrm>
                      <a:off x="0" y="0"/>
                      <a:ext cx="4206240" cy="1216152"/>
                    </a:xfrm>
                    <a:prstGeom prst="rect">
                      <a:avLst/>
                    </a:prstGeom>
                    <a:ln>
                      <a:solidFill>
                        <a:schemeClr val="accent1"/>
                      </a:solidFill>
                    </a:ln>
                  </pic:spPr>
                </pic:pic>
              </a:graphicData>
            </a:graphic>
          </wp:inline>
        </w:drawing>
      </w:r>
    </w:p>
    <w:p w14:paraId="4D65D89F" w14:textId="77777777" w:rsidR="00C0638A" w:rsidRDefault="00C0638A" w:rsidP="00111EEB">
      <w:pPr>
        <w:pStyle w:val="LabStepNumberedLevel2"/>
      </w:pPr>
      <w:r>
        <w:lastRenderedPageBreak/>
        <w:t xml:space="preserve">Click the </w:t>
      </w:r>
      <w:r w:rsidRPr="001B7D24">
        <w:rPr>
          <w:b/>
        </w:rPr>
        <w:t>Reports</w:t>
      </w:r>
      <w:r>
        <w:t xml:space="preserve"> link in the title navigation to go back to the library default view.</w:t>
      </w:r>
    </w:p>
    <w:p w14:paraId="5734321D" w14:textId="5817CF91" w:rsidR="00C0638A" w:rsidRDefault="00111EEB" w:rsidP="00111EEB">
      <w:pPr>
        <w:pStyle w:val="LabStepNumberedLevel2"/>
      </w:pPr>
      <w:r>
        <w:t xml:space="preserve">Activate </w:t>
      </w:r>
      <w:r w:rsidR="00C0638A">
        <w:t xml:space="preserve">the </w:t>
      </w:r>
      <w:r w:rsidR="00C0638A" w:rsidRPr="006F605D">
        <w:rPr>
          <w:b/>
        </w:rPr>
        <w:t>File</w:t>
      </w:r>
      <w:r>
        <w:rPr>
          <w:b/>
        </w:rPr>
        <w:t>s</w:t>
      </w:r>
      <w:r w:rsidR="00C0638A">
        <w:t xml:space="preserve"> tab</w:t>
      </w:r>
      <w:r>
        <w:t xml:space="preserve"> and </w:t>
      </w:r>
      <w:r w:rsidR="00C0638A">
        <w:t xml:space="preserve">click the drop down for the </w:t>
      </w:r>
      <w:r w:rsidR="00C0638A" w:rsidRPr="006F605D">
        <w:rPr>
          <w:b/>
        </w:rPr>
        <w:t>New Document</w:t>
      </w:r>
      <w:r w:rsidR="00C0638A">
        <w:t xml:space="preserve"> ribbon button and notice the additional content types are now available.</w:t>
      </w:r>
    </w:p>
    <w:p w14:paraId="08736106" w14:textId="77777777" w:rsidR="00C0638A" w:rsidRDefault="00C0638A" w:rsidP="00111EEB">
      <w:pPr>
        <w:pStyle w:val="LabStepScreenshotLevel2"/>
      </w:pPr>
      <w:r>
        <w:drawing>
          <wp:inline distT="0" distB="0" distL="0" distR="0" wp14:anchorId="62B44283" wp14:editId="1CDC4043">
            <wp:extent cx="2199916" cy="2928551"/>
            <wp:effectExtent l="19050" t="19050" r="1016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_SR.png"/>
                    <pic:cNvPicPr/>
                  </pic:nvPicPr>
                  <pic:blipFill>
                    <a:blip r:embed="rId25">
                      <a:extLst>
                        <a:ext uri="{28A0092B-C50C-407E-A947-70E740481C1C}">
                          <a14:useLocalDpi xmlns:a14="http://schemas.microsoft.com/office/drawing/2010/main" val="0"/>
                        </a:ext>
                      </a:extLst>
                    </a:blip>
                    <a:stretch>
                      <a:fillRect/>
                    </a:stretch>
                  </pic:blipFill>
                  <pic:spPr>
                    <a:xfrm>
                      <a:off x="0" y="0"/>
                      <a:ext cx="2219527" cy="2954657"/>
                    </a:xfrm>
                    <a:prstGeom prst="rect">
                      <a:avLst/>
                    </a:prstGeom>
                    <a:ln>
                      <a:solidFill>
                        <a:schemeClr val="accent1"/>
                      </a:solidFill>
                    </a:ln>
                  </pic:spPr>
                </pic:pic>
              </a:graphicData>
            </a:graphic>
          </wp:inline>
        </w:drawing>
      </w:r>
    </w:p>
    <w:p w14:paraId="6F5FD988" w14:textId="77777777" w:rsidR="00111EEB" w:rsidRPr="00202A18" w:rsidRDefault="00111EEB" w:rsidP="00111EEB">
      <w:pPr>
        <w:pStyle w:val="LabExerciseCallout"/>
      </w:pPr>
      <w:r>
        <w:t>In this exercise you will use the existing Excel Services Sample Workbook.xlsx file with REST to display a chart from the Excel file in an Image View web part on a SharePoint page.</w:t>
      </w:r>
    </w:p>
    <w:p w14:paraId="68A555FD" w14:textId="5BA70594" w:rsidR="00A27111" w:rsidRDefault="00A27111" w:rsidP="00111EEB">
      <w:pPr>
        <w:pStyle w:val="LabStepNumbered"/>
      </w:pPr>
      <w:r>
        <w:t xml:space="preserve">Create </w:t>
      </w:r>
      <w:r w:rsidR="00492C45">
        <w:t xml:space="preserve">a </w:t>
      </w:r>
      <w:r w:rsidR="00471DDB">
        <w:t xml:space="preserve">SQL Server </w:t>
      </w:r>
      <w:r w:rsidRPr="00111EEB">
        <w:rPr>
          <w:b/>
        </w:rPr>
        <w:t>Report Data Source</w:t>
      </w:r>
      <w:r w:rsidR="00492C45">
        <w:t xml:space="preserve"> for the </w:t>
      </w:r>
      <w:r w:rsidR="00492C45" w:rsidRPr="00492C45">
        <w:rPr>
          <w:b/>
        </w:rPr>
        <w:t>Adventure Works 2012</w:t>
      </w:r>
      <w:r w:rsidR="00492C45">
        <w:t xml:space="preserve"> database in SQL Server 2012.</w:t>
      </w:r>
    </w:p>
    <w:p w14:paraId="2F3BF073" w14:textId="0AA57EE6" w:rsidR="00A27111" w:rsidRDefault="0037075F" w:rsidP="00111EEB">
      <w:pPr>
        <w:pStyle w:val="LabStepNumberedLevel2"/>
      </w:pPr>
      <w:r>
        <w:t xml:space="preserve">In the </w:t>
      </w:r>
      <w:r w:rsidR="00C0638A">
        <w:rPr>
          <w:b/>
        </w:rPr>
        <w:t>Reports</w:t>
      </w:r>
      <w:r>
        <w:t xml:space="preserve"> library from </w:t>
      </w:r>
      <w:r w:rsidR="008D5CCD">
        <w:t xml:space="preserve">the </w:t>
      </w:r>
      <w:r w:rsidR="008D5CCD" w:rsidRPr="008D5CCD">
        <w:rPr>
          <w:b/>
        </w:rPr>
        <w:t>New Documents</w:t>
      </w:r>
      <w:r w:rsidR="008D5CCD">
        <w:t xml:space="preserve"> menu, click </w:t>
      </w:r>
      <w:r w:rsidR="008D5CCD" w:rsidRPr="008D5CCD">
        <w:rPr>
          <w:b/>
        </w:rPr>
        <w:t>Report Data Source</w:t>
      </w:r>
      <w:r w:rsidR="008D5CCD">
        <w:t>.</w:t>
      </w:r>
    </w:p>
    <w:p w14:paraId="4B25C889" w14:textId="07613E55" w:rsidR="00DB354D" w:rsidRDefault="00DB354D" w:rsidP="00111EEB">
      <w:pPr>
        <w:pStyle w:val="LabStepScreenshotLevel2"/>
      </w:pPr>
      <w:r>
        <w:drawing>
          <wp:inline distT="0" distB="0" distL="0" distR="0" wp14:anchorId="38A0EE43" wp14:editId="065EF548">
            <wp:extent cx="2227764" cy="2965622"/>
            <wp:effectExtent l="19050" t="19050" r="2032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_SR.png"/>
                    <pic:cNvPicPr/>
                  </pic:nvPicPr>
                  <pic:blipFill>
                    <a:blip r:embed="rId26">
                      <a:extLst>
                        <a:ext uri="{28A0092B-C50C-407E-A947-70E740481C1C}">
                          <a14:useLocalDpi xmlns:a14="http://schemas.microsoft.com/office/drawing/2010/main" val="0"/>
                        </a:ext>
                      </a:extLst>
                    </a:blip>
                    <a:stretch>
                      <a:fillRect/>
                    </a:stretch>
                  </pic:blipFill>
                  <pic:spPr>
                    <a:xfrm>
                      <a:off x="0" y="0"/>
                      <a:ext cx="2251450" cy="2997153"/>
                    </a:xfrm>
                    <a:prstGeom prst="rect">
                      <a:avLst/>
                    </a:prstGeom>
                    <a:ln>
                      <a:solidFill>
                        <a:schemeClr val="accent1"/>
                      </a:solidFill>
                    </a:ln>
                  </pic:spPr>
                </pic:pic>
              </a:graphicData>
            </a:graphic>
          </wp:inline>
        </w:drawing>
      </w:r>
    </w:p>
    <w:p w14:paraId="0E57A00D" w14:textId="239A1815" w:rsidR="008D5CCD" w:rsidRDefault="008D5CCD" w:rsidP="00504330">
      <w:pPr>
        <w:pStyle w:val="LabStepNumberedLevel2"/>
      </w:pPr>
      <w:r>
        <w:t xml:space="preserve">In the </w:t>
      </w:r>
      <w:r w:rsidRPr="00C457CA">
        <w:rPr>
          <w:b/>
        </w:rPr>
        <w:t>Data Source Properties</w:t>
      </w:r>
      <w:r>
        <w:t xml:space="preserve"> page enter </w:t>
      </w:r>
      <w:r w:rsidR="00111EEB">
        <w:t xml:space="preserve">a Name of </w:t>
      </w:r>
      <w:r w:rsidR="00C457CA">
        <w:rPr>
          <w:b/>
        </w:rPr>
        <w:t>AdventureWorks</w:t>
      </w:r>
      <w:r w:rsidR="00F04C45" w:rsidRPr="00111EEB">
        <w:rPr>
          <w:b/>
        </w:rPr>
        <w:t>Connection</w:t>
      </w:r>
      <w:r>
        <w:t>.</w:t>
      </w:r>
    </w:p>
    <w:p w14:paraId="68C0F3D2" w14:textId="131D3CC1" w:rsidR="007E3F9D" w:rsidRDefault="007E3F9D" w:rsidP="007E3F9D">
      <w:pPr>
        <w:pStyle w:val="LabStepNumberedLevel2"/>
      </w:pPr>
      <w:r>
        <w:t xml:space="preserve">In the </w:t>
      </w:r>
      <w:r w:rsidRPr="007E3F9D">
        <w:rPr>
          <w:b/>
        </w:rPr>
        <w:t>Data Source Type</w:t>
      </w:r>
      <w:r>
        <w:t xml:space="preserve"> drop-down, select </w:t>
      </w:r>
      <w:r w:rsidRPr="007E3F9D">
        <w:rPr>
          <w:b/>
        </w:rPr>
        <w:t>Microsoft SQL Server</w:t>
      </w:r>
      <w:r>
        <w:t>.</w:t>
      </w:r>
    </w:p>
    <w:p w14:paraId="01F701D2" w14:textId="02445C6F" w:rsidR="008D5CCD" w:rsidRDefault="008D5CCD" w:rsidP="008D5CCD">
      <w:pPr>
        <w:pStyle w:val="LabStepNumberedLevel2"/>
      </w:pPr>
      <w:r>
        <w:lastRenderedPageBreak/>
        <w:t xml:space="preserve">In the </w:t>
      </w:r>
      <w:r w:rsidR="007E3F9D">
        <w:t>Connection String</w:t>
      </w:r>
      <w:r>
        <w:t xml:space="preserve"> text box, type </w:t>
      </w:r>
      <w:r w:rsidRPr="008D5CCD">
        <w:rPr>
          <w:b/>
        </w:rPr>
        <w:t>Data Source=</w:t>
      </w:r>
      <w:r>
        <w:rPr>
          <w:b/>
        </w:rPr>
        <w:t>WINGTIPSERVER</w:t>
      </w:r>
      <w:r w:rsidRPr="008D5CCD">
        <w:rPr>
          <w:b/>
        </w:rPr>
        <w:t>; Initial Catalog=AdventureWorks</w:t>
      </w:r>
      <w:r>
        <w:rPr>
          <w:b/>
        </w:rPr>
        <w:t>201</w:t>
      </w:r>
      <w:r w:rsidR="00787DD1">
        <w:rPr>
          <w:b/>
        </w:rPr>
        <w:t>4</w:t>
      </w:r>
      <w:r>
        <w:t>.</w:t>
      </w:r>
    </w:p>
    <w:p w14:paraId="4217CB21" w14:textId="22EDAE92" w:rsidR="00C457CA" w:rsidRDefault="00787DD1" w:rsidP="00C457CA">
      <w:pPr>
        <w:pStyle w:val="LabStepScreenshotLevel2"/>
      </w:pPr>
      <w:r>
        <w:drawing>
          <wp:inline distT="0" distB="0" distL="0" distR="0" wp14:anchorId="134EE5A4" wp14:editId="7F4769E1">
            <wp:extent cx="5540991" cy="2131229"/>
            <wp:effectExtent l="19050" t="19050" r="2222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3880" cy="2155418"/>
                    </a:xfrm>
                    <a:prstGeom prst="rect">
                      <a:avLst/>
                    </a:prstGeom>
                    <a:noFill/>
                    <a:ln>
                      <a:solidFill>
                        <a:schemeClr val="accent1"/>
                      </a:solidFill>
                    </a:ln>
                  </pic:spPr>
                </pic:pic>
              </a:graphicData>
            </a:graphic>
          </wp:inline>
        </w:drawing>
      </w:r>
    </w:p>
    <w:p w14:paraId="34A7E742" w14:textId="25A69CDE" w:rsidR="00884D7C" w:rsidRDefault="00884D7C" w:rsidP="00504330">
      <w:pPr>
        <w:pStyle w:val="LabStepNumberedLevel2"/>
      </w:pPr>
      <w:r>
        <w:t xml:space="preserve">In the </w:t>
      </w:r>
      <w:r w:rsidRPr="0070616E">
        <w:rPr>
          <w:b/>
        </w:rPr>
        <w:t>Credentials</w:t>
      </w:r>
      <w:r>
        <w:t xml:space="preserve"> section, select the </w:t>
      </w:r>
      <w:r w:rsidRPr="0070616E">
        <w:rPr>
          <w:b/>
        </w:rPr>
        <w:t>Stored Credentials optio</w:t>
      </w:r>
      <w:r>
        <w:t xml:space="preserve">n and set the </w:t>
      </w:r>
      <w:r w:rsidRPr="0070616E">
        <w:rPr>
          <w:b/>
        </w:rPr>
        <w:t>User Name</w:t>
      </w:r>
      <w:r>
        <w:t xml:space="preserve"> to </w:t>
      </w:r>
      <w:r w:rsidRPr="0070616E">
        <w:rPr>
          <w:b/>
        </w:rPr>
        <w:t>WINGTIP\Administrator</w:t>
      </w:r>
      <w:r>
        <w:t xml:space="preserve"> and the </w:t>
      </w:r>
      <w:r w:rsidRPr="0070616E">
        <w:rPr>
          <w:b/>
        </w:rPr>
        <w:t>Password</w:t>
      </w:r>
      <w:r>
        <w:t xml:space="preserve"> to </w:t>
      </w:r>
      <w:r w:rsidRPr="0070616E">
        <w:rPr>
          <w:b/>
        </w:rPr>
        <w:t>Password1</w:t>
      </w:r>
      <w:r w:rsidR="00C457CA" w:rsidRPr="0070616E">
        <w:t>.</w:t>
      </w:r>
      <w:r w:rsidR="0070616E" w:rsidRPr="0070616E">
        <w:t xml:space="preserve"> Also </w:t>
      </w:r>
      <w:r w:rsidR="0070616E">
        <w:t>c</w:t>
      </w:r>
      <w:r>
        <w:t xml:space="preserve">heck the box for </w:t>
      </w:r>
      <w:r w:rsidRPr="0070616E">
        <w:rPr>
          <w:b/>
        </w:rPr>
        <w:t>Use as Windows credentials</w:t>
      </w:r>
      <w:r>
        <w:t xml:space="preserve"> and then.</w:t>
      </w:r>
    </w:p>
    <w:p w14:paraId="3142E376" w14:textId="7032E20B" w:rsidR="00265D33" w:rsidRDefault="0070616E" w:rsidP="00265D33">
      <w:pPr>
        <w:pStyle w:val="LabStepScreenshotLevel2"/>
      </w:pPr>
      <w:r w:rsidRPr="008E6A84">
        <w:rPr>
          <w:rStyle w:val="LabStepScreenshotFrame"/>
        </w:rPr>
        <w:drawing>
          <wp:inline distT="0" distB="0" distL="0" distR="0" wp14:anchorId="16A8DE6C" wp14:editId="16DE8675">
            <wp:extent cx="5585254" cy="1742916"/>
            <wp:effectExtent l="19050" t="19050" r="1587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3757" cy="1767413"/>
                    </a:xfrm>
                    <a:prstGeom prst="rect">
                      <a:avLst/>
                    </a:prstGeom>
                    <a:noFill/>
                    <a:ln>
                      <a:solidFill>
                        <a:schemeClr val="accent1"/>
                      </a:solidFill>
                    </a:ln>
                  </pic:spPr>
                </pic:pic>
              </a:graphicData>
            </a:graphic>
          </wp:inline>
        </w:drawing>
      </w:r>
    </w:p>
    <w:p w14:paraId="69F5E5E3" w14:textId="77777777" w:rsidR="00C457CA" w:rsidRDefault="00C457CA" w:rsidP="00C457CA">
      <w:pPr>
        <w:pStyle w:val="LabExerciseCallout"/>
      </w:pPr>
      <w:r>
        <w:t xml:space="preserve">Note that if your student VM is in the CloudShare environment, the password for the </w:t>
      </w:r>
      <w:r w:rsidRPr="00C457CA">
        <w:rPr>
          <w:b/>
        </w:rPr>
        <w:t>WINGTIP\Administrator</w:t>
      </w:r>
      <w:r>
        <w:t xml:space="preserve"> account will not be "Password1" but will be a different unique password. You must determine what the password is for the </w:t>
      </w:r>
      <w:r w:rsidRPr="00C457CA">
        <w:rPr>
          <w:b/>
        </w:rPr>
        <w:t>WINGTIP\Administrator</w:t>
      </w:r>
      <w:r>
        <w:t xml:space="preserve"> account on your student VM and use that for the password in this lab.</w:t>
      </w:r>
    </w:p>
    <w:p w14:paraId="5BA44DCD" w14:textId="2611C29A" w:rsidR="00B91F56" w:rsidRDefault="008E6A84" w:rsidP="00504330">
      <w:pPr>
        <w:pStyle w:val="LabStepNumberedLevel2"/>
      </w:pPr>
      <w:r>
        <w:t>C</w:t>
      </w:r>
      <w:r w:rsidR="0070616E">
        <w:t xml:space="preserve">lick the </w:t>
      </w:r>
      <w:r w:rsidR="0070616E" w:rsidRPr="008E6A84">
        <w:rPr>
          <w:b/>
        </w:rPr>
        <w:t>Test Connection</w:t>
      </w:r>
      <w:r w:rsidR="0070616E">
        <w:t xml:space="preserve"> button</w:t>
      </w:r>
      <w:r>
        <w:t>.</w:t>
      </w:r>
    </w:p>
    <w:p w14:paraId="6CF576F1" w14:textId="4911CA45" w:rsidR="008E6A84" w:rsidRDefault="008E6A84" w:rsidP="008E6A84">
      <w:pPr>
        <w:pStyle w:val="LabStepScreenshotLevel2"/>
      </w:pPr>
      <w:r w:rsidRPr="008E6A84">
        <w:rPr>
          <w:rStyle w:val="LabStepScreenshotFrame"/>
        </w:rPr>
        <w:drawing>
          <wp:inline distT="0" distB="0" distL="0" distR="0" wp14:anchorId="38DD51B3" wp14:editId="163D2950">
            <wp:extent cx="3867664" cy="1429755"/>
            <wp:effectExtent l="19050" t="19050" r="19050" b="184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7982" cy="1437266"/>
                    </a:xfrm>
                    <a:prstGeom prst="rect">
                      <a:avLst/>
                    </a:prstGeom>
                    <a:noFill/>
                    <a:ln>
                      <a:solidFill>
                        <a:schemeClr val="accent1"/>
                      </a:solidFill>
                    </a:ln>
                  </pic:spPr>
                </pic:pic>
              </a:graphicData>
            </a:graphic>
          </wp:inline>
        </w:drawing>
      </w:r>
    </w:p>
    <w:p w14:paraId="1263616B" w14:textId="099D06B0" w:rsidR="008E6A84" w:rsidRDefault="008E6A84" w:rsidP="00492C45">
      <w:pPr>
        <w:pStyle w:val="LabStepNumberedLevel2"/>
      </w:pPr>
      <w:r>
        <w:t xml:space="preserve">If the message </w:t>
      </w:r>
      <w:r w:rsidRPr="008E6A84">
        <w:rPr>
          <w:b/>
        </w:rPr>
        <w:t>Connection created successfully</w:t>
      </w:r>
      <w:r w:rsidRPr="00D64BF7">
        <w:t xml:space="preserve"> </w:t>
      </w:r>
      <w:r>
        <w:t xml:space="preserve">is displayed, click </w:t>
      </w:r>
      <w:r w:rsidRPr="008E6A84">
        <w:rPr>
          <w:b/>
        </w:rPr>
        <w:t xml:space="preserve">Enable this data source </w:t>
      </w:r>
      <w:r>
        <w:t xml:space="preserve">and click </w:t>
      </w:r>
      <w:r w:rsidRPr="008E6A84">
        <w:rPr>
          <w:b/>
        </w:rPr>
        <w:t>OK</w:t>
      </w:r>
      <w:r>
        <w:t xml:space="preserve"> to finish creating the new data connection.</w:t>
      </w:r>
    </w:p>
    <w:p w14:paraId="4C492B88" w14:textId="1D21665A" w:rsidR="00B91F56" w:rsidRPr="00A27111" w:rsidRDefault="00492C45" w:rsidP="00492C45">
      <w:pPr>
        <w:pStyle w:val="LabStepScreenshotLevel2"/>
      </w:pPr>
      <w:r w:rsidRPr="00492C45">
        <w:lastRenderedPageBreak/>
        <w:drawing>
          <wp:inline distT="0" distB="0" distL="0" distR="0" wp14:anchorId="5B2191A6" wp14:editId="4EBC83C9">
            <wp:extent cx="5672841" cy="1495168"/>
            <wp:effectExtent l="19050" t="19050" r="23495"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041" cy="1511825"/>
                    </a:xfrm>
                    <a:prstGeom prst="rect">
                      <a:avLst/>
                    </a:prstGeom>
                    <a:noFill/>
                    <a:ln>
                      <a:solidFill>
                        <a:schemeClr val="accent1"/>
                      </a:solidFill>
                    </a:ln>
                  </pic:spPr>
                </pic:pic>
              </a:graphicData>
            </a:graphic>
          </wp:inline>
        </w:drawing>
      </w:r>
    </w:p>
    <w:p w14:paraId="4E2B72A4" w14:textId="28A197BD" w:rsidR="00492C45" w:rsidRDefault="00492C45" w:rsidP="00492C45">
      <w:pPr>
        <w:pStyle w:val="LabStepNumbered"/>
      </w:pPr>
      <w:r>
        <w:t xml:space="preserve">Create a SQL Server </w:t>
      </w:r>
      <w:r w:rsidRPr="00111EEB">
        <w:rPr>
          <w:b/>
        </w:rPr>
        <w:t>Report Data Source</w:t>
      </w:r>
      <w:r>
        <w:t xml:space="preserve"> for a SharePoint list.</w:t>
      </w:r>
    </w:p>
    <w:p w14:paraId="6753CA47" w14:textId="22831763" w:rsidR="00492C45" w:rsidRDefault="00492C45" w:rsidP="00492C45">
      <w:pPr>
        <w:pStyle w:val="LabStepNumberedLevel2"/>
      </w:pPr>
      <w:r>
        <w:t xml:space="preserve">Navigate to the default view of the </w:t>
      </w:r>
      <w:r w:rsidR="00C0638A">
        <w:rPr>
          <w:b/>
        </w:rPr>
        <w:t>Reports</w:t>
      </w:r>
      <w:r w:rsidR="00C0638A">
        <w:t xml:space="preserve"> library</w:t>
      </w:r>
      <w:r>
        <w:t xml:space="preserve"> and activate the </w:t>
      </w:r>
      <w:r w:rsidRPr="00492C45">
        <w:rPr>
          <w:b/>
        </w:rPr>
        <w:t>Files</w:t>
      </w:r>
      <w:r>
        <w:t xml:space="preserve"> tab.</w:t>
      </w:r>
    </w:p>
    <w:p w14:paraId="54B98A5B" w14:textId="1C951A76" w:rsidR="00C0638A" w:rsidRDefault="00492C45" w:rsidP="00492C45">
      <w:pPr>
        <w:pStyle w:val="LabStepNumberedLevel2"/>
      </w:pPr>
      <w:r>
        <w:t xml:space="preserve">Use the </w:t>
      </w:r>
      <w:r w:rsidR="00C0638A" w:rsidRPr="008D5CCD">
        <w:rPr>
          <w:b/>
        </w:rPr>
        <w:t>New Documents</w:t>
      </w:r>
      <w:r w:rsidR="00C0638A">
        <w:t xml:space="preserve"> </w:t>
      </w:r>
      <w:r>
        <w:t xml:space="preserve">dropdown </w:t>
      </w:r>
      <w:r w:rsidR="00C0638A">
        <w:t>menu</w:t>
      </w:r>
      <w:r>
        <w:t xml:space="preserve"> to create a new </w:t>
      </w:r>
      <w:r w:rsidR="00C0638A" w:rsidRPr="008D5CCD">
        <w:rPr>
          <w:b/>
        </w:rPr>
        <w:t>Report Data Source</w:t>
      </w:r>
      <w:r w:rsidR="00C0638A">
        <w:t>.</w:t>
      </w:r>
    </w:p>
    <w:p w14:paraId="6CFDACAF" w14:textId="3840FC58" w:rsidR="00C0638A" w:rsidRDefault="00C0638A" w:rsidP="00492C45">
      <w:pPr>
        <w:pStyle w:val="LabStepScreenshotLevel2"/>
      </w:pPr>
      <w:r>
        <w:drawing>
          <wp:inline distT="0" distB="0" distL="0" distR="0" wp14:anchorId="301D8553" wp14:editId="1BA8E204">
            <wp:extent cx="2069965" cy="2755557"/>
            <wp:effectExtent l="19050" t="19050" r="2603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_SR.png"/>
                    <pic:cNvPicPr/>
                  </pic:nvPicPr>
                  <pic:blipFill>
                    <a:blip r:embed="rId26">
                      <a:extLst>
                        <a:ext uri="{28A0092B-C50C-407E-A947-70E740481C1C}">
                          <a14:useLocalDpi xmlns:a14="http://schemas.microsoft.com/office/drawing/2010/main" val="0"/>
                        </a:ext>
                      </a:extLst>
                    </a:blip>
                    <a:stretch>
                      <a:fillRect/>
                    </a:stretch>
                  </pic:blipFill>
                  <pic:spPr>
                    <a:xfrm>
                      <a:off x="0" y="0"/>
                      <a:ext cx="2089777" cy="2781931"/>
                    </a:xfrm>
                    <a:prstGeom prst="rect">
                      <a:avLst/>
                    </a:prstGeom>
                    <a:ln>
                      <a:solidFill>
                        <a:schemeClr val="accent1"/>
                      </a:solidFill>
                    </a:ln>
                  </pic:spPr>
                </pic:pic>
              </a:graphicData>
            </a:graphic>
          </wp:inline>
        </w:drawing>
      </w:r>
    </w:p>
    <w:p w14:paraId="1FB252C2" w14:textId="5F603CCF" w:rsidR="00492C45" w:rsidRDefault="00C0638A" w:rsidP="00492C45">
      <w:pPr>
        <w:pStyle w:val="LabStepNumberedLevel2"/>
      </w:pPr>
      <w:r>
        <w:t xml:space="preserve">In the </w:t>
      </w:r>
      <w:r w:rsidRPr="00B73F76">
        <w:rPr>
          <w:b/>
        </w:rPr>
        <w:t>Data Source Properties</w:t>
      </w:r>
      <w:r>
        <w:t xml:space="preserve"> page</w:t>
      </w:r>
      <w:r w:rsidR="00492C45">
        <w:t xml:space="preserve">, enter a name of </w:t>
      </w:r>
      <w:r w:rsidR="00504330">
        <w:rPr>
          <w:b/>
        </w:rPr>
        <w:t>WingtipProduct</w:t>
      </w:r>
      <w:r w:rsidR="0092296E">
        <w:rPr>
          <w:b/>
        </w:rPr>
        <w:t>s</w:t>
      </w:r>
      <w:r w:rsidR="002F420B">
        <w:rPr>
          <w:b/>
        </w:rPr>
        <w:t>Site</w:t>
      </w:r>
      <w:r w:rsidR="002F420B">
        <w:t>.</w:t>
      </w:r>
    </w:p>
    <w:p w14:paraId="7651B51C" w14:textId="379DD721" w:rsidR="00492C45" w:rsidRDefault="00492C45" w:rsidP="00B73F76">
      <w:pPr>
        <w:pStyle w:val="LabStepNumberedLevel2"/>
      </w:pPr>
      <w:r>
        <w:t xml:space="preserve">Select a </w:t>
      </w:r>
      <w:r w:rsidRPr="00492C45">
        <w:rPr>
          <w:b/>
        </w:rPr>
        <w:t>Data Source Type</w:t>
      </w:r>
      <w:r>
        <w:t xml:space="preserve"> of </w:t>
      </w:r>
      <w:r w:rsidRPr="00492C45">
        <w:rPr>
          <w:b/>
        </w:rPr>
        <w:t>SharePoint List</w:t>
      </w:r>
      <w:r>
        <w:t>.</w:t>
      </w:r>
    </w:p>
    <w:p w14:paraId="2639324D" w14:textId="6214ADD9" w:rsidR="00C0638A" w:rsidRDefault="00492C45" w:rsidP="00492C45">
      <w:pPr>
        <w:pStyle w:val="LabStepNumberedLevel2"/>
      </w:pPr>
      <w:r>
        <w:t xml:space="preserve">Modify the </w:t>
      </w:r>
      <w:r w:rsidR="007E3F9D" w:rsidRPr="00B73F76">
        <w:rPr>
          <w:b/>
        </w:rPr>
        <w:t>Connection String</w:t>
      </w:r>
      <w:r w:rsidR="007E3F9D">
        <w:t xml:space="preserve"> </w:t>
      </w:r>
      <w:r>
        <w:t xml:space="preserve">to a value of </w:t>
      </w:r>
      <w:hyperlink r:id="rId31" w:history="1">
        <w:r w:rsidR="002F420B" w:rsidRPr="002842F8">
          <w:rPr>
            <w:rStyle w:val="Hyperlink"/>
          </w:rPr>
          <w:t>http://intranet.wingtip.com</w:t>
        </w:r>
      </w:hyperlink>
      <w:r w:rsidR="00C0638A">
        <w:t>.</w:t>
      </w:r>
      <w:r>
        <w:t xml:space="preserve"> </w:t>
      </w:r>
    </w:p>
    <w:p w14:paraId="7B4B6EDD" w14:textId="1B73A024" w:rsidR="00C0638A" w:rsidRDefault="00C95D89" w:rsidP="00C0638A">
      <w:pPr>
        <w:pStyle w:val="LabStepScreenshotLevel2"/>
      </w:pPr>
      <w:r w:rsidRPr="00C95D89">
        <w:drawing>
          <wp:inline distT="0" distB="0" distL="0" distR="0" wp14:anchorId="2F72AA84" wp14:editId="0D6F1662">
            <wp:extent cx="5934499" cy="1841157"/>
            <wp:effectExtent l="19050" t="19050" r="9525" b="260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6257" cy="1857215"/>
                    </a:xfrm>
                    <a:prstGeom prst="rect">
                      <a:avLst/>
                    </a:prstGeom>
                    <a:noFill/>
                    <a:ln>
                      <a:solidFill>
                        <a:schemeClr val="accent1"/>
                      </a:solidFill>
                    </a:ln>
                  </pic:spPr>
                </pic:pic>
              </a:graphicData>
            </a:graphic>
          </wp:inline>
        </w:drawing>
      </w:r>
    </w:p>
    <w:p w14:paraId="6270A06A" w14:textId="308D6219" w:rsidR="00C0638A" w:rsidRDefault="00504330" w:rsidP="00504330">
      <w:pPr>
        <w:pStyle w:val="LabStepNumberedLevel2"/>
      </w:pPr>
      <w:r>
        <w:lastRenderedPageBreak/>
        <w:t xml:space="preserve">In the </w:t>
      </w:r>
      <w:r w:rsidRPr="00504330">
        <w:rPr>
          <w:b/>
        </w:rPr>
        <w:t>Credentials</w:t>
      </w:r>
      <w:r>
        <w:t xml:space="preserve"> section of the </w:t>
      </w:r>
      <w:r w:rsidRPr="00B73F76">
        <w:rPr>
          <w:b/>
        </w:rPr>
        <w:t>Data Source Properties</w:t>
      </w:r>
      <w:r>
        <w:t xml:space="preserve"> page, leave the default settings of </w:t>
      </w:r>
      <w:r w:rsidR="00E20E07" w:rsidRPr="00E20E07">
        <w:rPr>
          <w:b/>
        </w:rPr>
        <w:t>Windows authentication (integrated) or SharePoint user</w:t>
      </w:r>
      <w:r w:rsidR="00C0638A">
        <w:t>.</w:t>
      </w:r>
    </w:p>
    <w:p w14:paraId="15C6FCCB" w14:textId="77777777" w:rsidR="00C0638A" w:rsidRDefault="00C0638A" w:rsidP="00C0638A">
      <w:pPr>
        <w:pStyle w:val="LabStepScreenshotLevel2"/>
      </w:pPr>
      <w:r>
        <w:drawing>
          <wp:inline distT="0" distB="0" distL="0" distR="0" wp14:anchorId="15677DDC" wp14:editId="7A2B5725">
            <wp:extent cx="5374519" cy="2582562"/>
            <wp:effectExtent l="19050" t="19050" r="1714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SR.png"/>
                    <pic:cNvPicPr/>
                  </pic:nvPicPr>
                  <pic:blipFill>
                    <a:blip r:embed="rId33">
                      <a:extLst>
                        <a:ext uri="{28A0092B-C50C-407E-A947-70E740481C1C}">
                          <a14:useLocalDpi xmlns:a14="http://schemas.microsoft.com/office/drawing/2010/main" val="0"/>
                        </a:ext>
                      </a:extLst>
                    </a:blip>
                    <a:stretch>
                      <a:fillRect/>
                    </a:stretch>
                  </pic:blipFill>
                  <pic:spPr>
                    <a:xfrm>
                      <a:off x="0" y="0"/>
                      <a:ext cx="5480781" cy="2633623"/>
                    </a:xfrm>
                    <a:prstGeom prst="rect">
                      <a:avLst/>
                    </a:prstGeom>
                    <a:ln>
                      <a:solidFill>
                        <a:schemeClr val="accent1"/>
                      </a:solidFill>
                    </a:ln>
                  </pic:spPr>
                </pic:pic>
              </a:graphicData>
            </a:graphic>
          </wp:inline>
        </w:drawing>
      </w:r>
    </w:p>
    <w:p w14:paraId="3AF917F3" w14:textId="763CF2DB" w:rsidR="00504330" w:rsidRPr="00504330" w:rsidRDefault="00504330" w:rsidP="004560A2">
      <w:pPr>
        <w:pStyle w:val="LabStepNumberedLevel2"/>
      </w:pPr>
      <w:r>
        <w:t xml:space="preserve">Click the </w:t>
      </w:r>
      <w:r w:rsidRPr="00E20E07">
        <w:rPr>
          <w:b/>
        </w:rPr>
        <w:t>Test Connection</w:t>
      </w:r>
      <w:r w:rsidRPr="00504330">
        <w:t xml:space="preserve"> button</w:t>
      </w:r>
      <w:r>
        <w:rPr>
          <w:b/>
        </w:rPr>
        <w:t>.</w:t>
      </w:r>
    </w:p>
    <w:p w14:paraId="229C0460" w14:textId="77777777" w:rsidR="00504330" w:rsidRDefault="00504330" w:rsidP="00504330">
      <w:pPr>
        <w:pStyle w:val="LabStepScreenshotLevel2"/>
      </w:pPr>
      <w:r w:rsidRPr="00504330">
        <w:rPr>
          <w:rStyle w:val="LabStepScreenshotFrame"/>
        </w:rPr>
        <w:drawing>
          <wp:inline distT="0" distB="0" distL="0" distR="0" wp14:anchorId="51FE80FA" wp14:editId="3F57C79C">
            <wp:extent cx="3710345" cy="1371600"/>
            <wp:effectExtent l="19050" t="19050" r="2349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7267" cy="1392642"/>
                    </a:xfrm>
                    <a:prstGeom prst="rect">
                      <a:avLst/>
                    </a:prstGeom>
                    <a:noFill/>
                    <a:ln>
                      <a:solidFill>
                        <a:schemeClr val="accent1"/>
                      </a:solidFill>
                    </a:ln>
                  </pic:spPr>
                </pic:pic>
              </a:graphicData>
            </a:graphic>
          </wp:inline>
        </w:drawing>
      </w:r>
    </w:p>
    <w:p w14:paraId="56609344" w14:textId="77777777" w:rsidR="00504330" w:rsidRDefault="00504330" w:rsidP="00504330">
      <w:pPr>
        <w:pStyle w:val="LabStepNumberedLevel2"/>
      </w:pPr>
      <w:r>
        <w:t xml:space="preserve">If the message </w:t>
      </w:r>
      <w:r w:rsidRPr="008E6A84">
        <w:rPr>
          <w:b/>
        </w:rPr>
        <w:t>Connection created successfully</w:t>
      </w:r>
      <w:r w:rsidRPr="00D64BF7">
        <w:t xml:space="preserve"> </w:t>
      </w:r>
      <w:r>
        <w:t xml:space="preserve">is displayed, click </w:t>
      </w:r>
      <w:r w:rsidRPr="008E6A84">
        <w:rPr>
          <w:b/>
        </w:rPr>
        <w:t xml:space="preserve">Enable this data source </w:t>
      </w:r>
      <w:r>
        <w:t xml:space="preserve">and click </w:t>
      </w:r>
      <w:r w:rsidRPr="008E6A84">
        <w:rPr>
          <w:b/>
        </w:rPr>
        <w:t>OK</w:t>
      </w:r>
      <w:r>
        <w:t xml:space="preserve"> to finish creating the new data connection.</w:t>
      </w:r>
    </w:p>
    <w:p w14:paraId="75ABA3D8" w14:textId="28865DB2" w:rsidR="00C0638A" w:rsidRDefault="00C95D89" w:rsidP="00C0638A">
      <w:pPr>
        <w:pStyle w:val="LabStepScreenshotLevel2"/>
      </w:pPr>
      <w:r w:rsidRPr="00C95D89">
        <w:drawing>
          <wp:inline distT="0" distB="0" distL="0" distR="0" wp14:anchorId="574404DE" wp14:editId="1A096492">
            <wp:extent cx="5995046" cy="1705233"/>
            <wp:effectExtent l="19050" t="19050" r="24765" b="285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1918" cy="1727099"/>
                    </a:xfrm>
                    <a:prstGeom prst="rect">
                      <a:avLst/>
                    </a:prstGeom>
                    <a:noFill/>
                    <a:ln>
                      <a:solidFill>
                        <a:schemeClr val="accent1"/>
                      </a:solidFill>
                    </a:ln>
                  </pic:spPr>
                </pic:pic>
              </a:graphicData>
            </a:graphic>
          </wp:inline>
        </w:drawing>
      </w:r>
    </w:p>
    <w:p w14:paraId="55456CE9" w14:textId="29D2DC72" w:rsidR="00504330" w:rsidRDefault="00504330" w:rsidP="00504330">
      <w:pPr>
        <w:pStyle w:val="LabExerciseCallout"/>
      </w:pPr>
      <w:r>
        <w:t>You have just completed the steps to create two data connections: one to a SQL Server database and the other to a SharePoint list. In the following exercise you will use these two data connections to create SQL Server Reporting Services reports.</w:t>
      </w:r>
    </w:p>
    <w:p w14:paraId="357C28C8" w14:textId="7C6CBACC" w:rsidR="00202A18" w:rsidRDefault="00202A18" w:rsidP="00202A18">
      <w:pPr>
        <w:pStyle w:val="Heading3"/>
      </w:pPr>
      <w:r>
        <w:lastRenderedPageBreak/>
        <w:t xml:space="preserve">Exercise 2: </w:t>
      </w:r>
      <w:r w:rsidR="00471DDB">
        <w:t xml:space="preserve">Create </w:t>
      </w:r>
      <w:r w:rsidR="008946A1">
        <w:t>Report Builder Reports</w:t>
      </w:r>
    </w:p>
    <w:p w14:paraId="0242D177" w14:textId="5C0C14BB" w:rsidR="00C023A1" w:rsidRPr="00C023A1" w:rsidRDefault="00C023A1" w:rsidP="00504330">
      <w:pPr>
        <w:pStyle w:val="LabExerciseLeadIn"/>
      </w:pPr>
      <w:r>
        <w:t xml:space="preserve">In this exercise </w:t>
      </w:r>
      <w:r w:rsidR="00902694">
        <w:t xml:space="preserve">you will create </w:t>
      </w:r>
      <w:r w:rsidR="00504330">
        <w:t>SQL Server Reporting Services reports using the two data connections that you created in the previous exercise</w:t>
      </w:r>
      <w:r w:rsidR="00902694">
        <w:t>.</w:t>
      </w:r>
    </w:p>
    <w:p w14:paraId="1F15A3A3" w14:textId="557F13A5" w:rsidR="00504330" w:rsidRDefault="00504330" w:rsidP="00504330">
      <w:pPr>
        <w:pStyle w:val="LabStepNumbered"/>
        <w:numPr>
          <w:ilvl w:val="0"/>
          <w:numId w:val="50"/>
        </w:numPr>
      </w:pPr>
      <w:r>
        <w:t xml:space="preserve">Using </w:t>
      </w:r>
      <w:r w:rsidR="00533DA1">
        <w:t>t</w:t>
      </w:r>
      <w:r>
        <w:t xml:space="preserve">he browser navigate to the home page of the BI Center site at </w:t>
      </w:r>
      <w:hyperlink r:id="rId35" w:history="1">
        <w:r w:rsidRPr="002842F8">
          <w:rPr>
            <w:rStyle w:val="Hyperlink"/>
          </w:rPr>
          <w:t>http://intranet.wingtip.com/sites/bicenter</w:t>
        </w:r>
      </w:hyperlink>
      <w:r>
        <w:t>.</w:t>
      </w:r>
    </w:p>
    <w:p w14:paraId="64261F04" w14:textId="5EB9384D" w:rsidR="00504330" w:rsidRDefault="00504330" w:rsidP="00F55202">
      <w:pPr>
        <w:pStyle w:val="LabStepNumbered"/>
        <w:numPr>
          <w:ilvl w:val="0"/>
          <w:numId w:val="50"/>
        </w:numPr>
      </w:pPr>
      <w:r>
        <w:t xml:space="preserve">Navigate to the default view of the Reports library at </w:t>
      </w:r>
      <w:hyperlink r:id="rId36" w:history="1">
        <w:r w:rsidR="00F55202" w:rsidRPr="002842F8">
          <w:rPr>
            <w:rStyle w:val="Hyperlink"/>
          </w:rPr>
          <w:t>http://intranet.wingtip.com/sites/bicenter/Reports</w:t>
        </w:r>
      </w:hyperlink>
      <w:r w:rsidR="00F55202">
        <w:t xml:space="preserve">. </w:t>
      </w:r>
    </w:p>
    <w:p w14:paraId="74F6DB58" w14:textId="02B1C901" w:rsidR="00202A18" w:rsidRDefault="008946A1" w:rsidP="00504330">
      <w:pPr>
        <w:pStyle w:val="LabStepNumbered"/>
        <w:numPr>
          <w:ilvl w:val="0"/>
          <w:numId w:val="50"/>
        </w:numPr>
      </w:pPr>
      <w:r>
        <w:t xml:space="preserve">Create </w:t>
      </w:r>
      <w:r w:rsidR="00504330">
        <w:t xml:space="preserve">a </w:t>
      </w:r>
      <w:r w:rsidR="00F55202">
        <w:t xml:space="preserve">new </w:t>
      </w:r>
      <w:r>
        <w:t>SQL Server Report</w:t>
      </w:r>
      <w:r w:rsidR="00504330">
        <w:t>ing Services report based on a data in a SQL Server database.</w:t>
      </w:r>
    </w:p>
    <w:p w14:paraId="07666F1F" w14:textId="36D7B4FE" w:rsidR="009666B3" w:rsidRDefault="009666B3" w:rsidP="00504330">
      <w:pPr>
        <w:pStyle w:val="LabStepNumberedLevel2"/>
        <w:numPr>
          <w:ilvl w:val="1"/>
          <w:numId w:val="50"/>
        </w:numPr>
      </w:pPr>
      <w:r>
        <w:t xml:space="preserve">In the </w:t>
      </w:r>
      <w:r w:rsidRPr="00504330">
        <w:rPr>
          <w:b/>
        </w:rPr>
        <w:t>Reports</w:t>
      </w:r>
      <w:r>
        <w:t xml:space="preserve"> library from the </w:t>
      </w:r>
      <w:r w:rsidRPr="00504330">
        <w:rPr>
          <w:b/>
        </w:rPr>
        <w:t>New Documents</w:t>
      </w:r>
      <w:r>
        <w:t xml:space="preserve"> menu, click </w:t>
      </w:r>
      <w:r w:rsidRPr="00504330">
        <w:rPr>
          <w:b/>
        </w:rPr>
        <w:t>Report Builder Report</w:t>
      </w:r>
      <w:r>
        <w:t>.</w:t>
      </w:r>
    </w:p>
    <w:p w14:paraId="7FC1BCE4" w14:textId="77777777" w:rsidR="009666B3" w:rsidRDefault="009666B3" w:rsidP="00F55202">
      <w:pPr>
        <w:pStyle w:val="LabStepScreenshotLevel2"/>
      </w:pPr>
      <w:r>
        <w:drawing>
          <wp:inline distT="0" distB="0" distL="0" distR="0" wp14:anchorId="467885B7" wp14:editId="03BEC201">
            <wp:extent cx="2089744" cy="3089189"/>
            <wp:effectExtent l="19050" t="19050" r="2540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_SR.png"/>
                    <pic:cNvPicPr/>
                  </pic:nvPicPr>
                  <pic:blipFill>
                    <a:blip r:embed="rId37">
                      <a:extLst>
                        <a:ext uri="{28A0092B-C50C-407E-A947-70E740481C1C}">
                          <a14:useLocalDpi xmlns:a14="http://schemas.microsoft.com/office/drawing/2010/main" val="0"/>
                        </a:ext>
                      </a:extLst>
                    </a:blip>
                    <a:stretch>
                      <a:fillRect/>
                    </a:stretch>
                  </pic:blipFill>
                  <pic:spPr>
                    <a:xfrm>
                      <a:off x="0" y="0"/>
                      <a:ext cx="2127842" cy="3145509"/>
                    </a:xfrm>
                    <a:prstGeom prst="rect">
                      <a:avLst/>
                    </a:prstGeom>
                    <a:ln>
                      <a:solidFill>
                        <a:schemeClr val="accent1"/>
                      </a:solidFill>
                    </a:ln>
                  </pic:spPr>
                </pic:pic>
              </a:graphicData>
            </a:graphic>
          </wp:inline>
        </w:drawing>
      </w:r>
    </w:p>
    <w:p w14:paraId="3CFBE4F4" w14:textId="21CF1213" w:rsidR="00F55202" w:rsidRDefault="00F55202" w:rsidP="00F55202">
      <w:pPr>
        <w:pStyle w:val="LabStepNumberedLevel2"/>
      </w:pPr>
      <w:r>
        <w:t xml:space="preserve">When you select </w:t>
      </w:r>
      <w:r w:rsidRPr="00F55202">
        <w:rPr>
          <w:b/>
        </w:rPr>
        <w:t>Report Builder Report</w:t>
      </w:r>
      <w:r>
        <w:t xml:space="preserve">, SharePoint will redirect the browser to launch a one-click application from across the network named </w:t>
      </w:r>
      <w:r w:rsidRPr="00F55202">
        <w:rPr>
          <w:b/>
        </w:rPr>
        <w:t>MSReportBuilder.exe</w:t>
      </w:r>
      <w:r>
        <w:t>. This action might result</w:t>
      </w:r>
      <w:r w:rsidRPr="00F55202">
        <w:t xml:space="preserve"> in </w:t>
      </w:r>
      <w:r>
        <w:t>displaying a d</w:t>
      </w:r>
      <w:r w:rsidRPr="00F55202">
        <w:t xml:space="preserve">ialog with </w:t>
      </w:r>
      <w:r>
        <w:t xml:space="preserve">the </w:t>
      </w:r>
      <w:r w:rsidRPr="00F55202">
        <w:t>security warning</w:t>
      </w:r>
      <w:r>
        <w:t xml:space="preserve"> shown in the following screenshot. If you see this security dialog, click Run to load the </w:t>
      </w:r>
      <w:r w:rsidRPr="00F55202">
        <w:rPr>
          <w:b/>
        </w:rPr>
        <w:t>Report Builder</w:t>
      </w:r>
      <w:r>
        <w:t xml:space="preserve"> application.</w:t>
      </w:r>
    </w:p>
    <w:p w14:paraId="4573172B" w14:textId="7D8D661C" w:rsidR="00F55202" w:rsidRDefault="00F55202" w:rsidP="00F55202">
      <w:pPr>
        <w:pStyle w:val="LabStepScreenshotLevel2"/>
      </w:pPr>
      <w:r>
        <w:drawing>
          <wp:inline distT="0" distB="0" distL="0" distR="0" wp14:anchorId="34933CC7" wp14:editId="7174D5D0">
            <wp:extent cx="4525871" cy="2718486"/>
            <wp:effectExtent l="0" t="0" r="825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660" cy="2738181"/>
                    </a:xfrm>
                    <a:prstGeom prst="rect">
                      <a:avLst/>
                    </a:prstGeom>
                  </pic:spPr>
                </pic:pic>
              </a:graphicData>
            </a:graphic>
          </wp:inline>
        </w:drawing>
      </w:r>
    </w:p>
    <w:p w14:paraId="0C47535C" w14:textId="1E4727C1" w:rsidR="009666B3" w:rsidRDefault="00F55202" w:rsidP="00F55202">
      <w:pPr>
        <w:pStyle w:val="LabStepNumberedLevel2"/>
      </w:pPr>
      <w:r>
        <w:lastRenderedPageBreak/>
        <w:t xml:space="preserve">When the </w:t>
      </w:r>
      <w:r w:rsidR="009666B3" w:rsidRPr="009666B3">
        <w:t>Report Builder</w:t>
      </w:r>
      <w:r>
        <w:t xml:space="preserve"> application has started, it will initially display the choices shown in the following screenshot.</w:t>
      </w:r>
    </w:p>
    <w:p w14:paraId="2701A3C3" w14:textId="289382B7" w:rsidR="009666B3" w:rsidRDefault="009666B3" w:rsidP="00F55202">
      <w:pPr>
        <w:pStyle w:val="LabStepScreenshotLevel2"/>
      </w:pPr>
      <w:r>
        <w:drawing>
          <wp:inline distT="0" distB="0" distL="0" distR="0" wp14:anchorId="3E0A717C" wp14:editId="5F72FDF4">
            <wp:extent cx="3917868" cy="2879124"/>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_S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32181" cy="2889642"/>
                    </a:xfrm>
                    <a:prstGeom prst="rect">
                      <a:avLst/>
                    </a:prstGeom>
                  </pic:spPr>
                </pic:pic>
              </a:graphicData>
            </a:graphic>
          </wp:inline>
        </w:drawing>
      </w:r>
    </w:p>
    <w:p w14:paraId="2ACCE6C4" w14:textId="79A4C7B7" w:rsidR="00F55202" w:rsidRDefault="00F55202" w:rsidP="00F55202">
      <w:pPr>
        <w:pStyle w:val="LabStepNumberedLevel2"/>
      </w:pPr>
      <w:r>
        <w:t xml:space="preserve">Begin the process of creating a new report by clicking </w:t>
      </w:r>
      <w:r w:rsidRPr="00F55202">
        <w:rPr>
          <w:b/>
        </w:rPr>
        <w:t>Table or Matrix Wizard</w:t>
      </w:r>
      <w:r>
        <w:t>.</w:t>
      </w:r>
    </w:p>
    <w:p w14:paraId="6B46435B" w14:textId="0E85BDF7" w:rsidR="009666B3" w:rsidRDefault="009666B3" w:rsidP="00F55202">
      <w:pPr>
        <w:pStyle w:val="LabStepNumberedLevel2"/>
      </w:pPr>
      <w:r>
        <w:t xml:space="preserve">In the </w:t>
      </w:r>
      <w:r w:rsidRPr="009666B3">
        <w:rPr>
          <w:b/>
        </w:rPr>
        <w:t>New Table or Matrix</w:t>
      </w:r>
      <w:r>
        <w:t xml:space="preserve"> dialog, </w:t>
      </w:r>
      <w:r w:rsidR="00F55202">
        <w:t xml:space="preserve">leave the default setting </w:t>
      </w:r>
      <w:r w:rsidR="009F0260">
        <w:t xml:space="preserve">for the </w:t>
      </w:r>
      <w:r w:rsidRPr="009666B3">
        <w:rPr>
          <w:b/>
        </w:rPr>
        <w:t>Create a dataset</w:t>
      </w:r>
      <w:r>
        <w:t xml:space="preserve"> option </w:t>
      </w:r>
      <w:r w:rsidR="009F0260">
        <w:t>and c</w:t>
      </w:r>
      <w:r>
        <w:t xml:space="preserve">lick </w:t>
      </w:r>
      <w:r w:rsidRPr="009666B3">
        <w:rPr>
          <w:b/>
        </w:rPr>
        <w:t>Next</w:t>
      </w:r>
      <w:r>
        <w:t>.</w:t>
      </w:r>
    </w:p>
    <w:p w14:paraId="42EE514C" w14:textId="7C2F3510" w:rsidR="009666B3" w:rsidRDefault="009666B3" w:rsidP="00F55202">
      <w:pPr>
        <w:pStyle w:val="LabStepScreenshotLevel2"/>
      </w:pPr>
      <w:r>
        <w:drawing>
          <wp:inline distT="0" distB="0" distL="0" distR="0" wp14:anchorId="3A13A9DD" wp14:editId="47AA95FB">
            <wp:extent cx="3891428" cy="28420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_S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2683" cy="2850274"/>
                    </a:xfrm>
                    <a:prstGeom prst="rect">
                      <a:avLst/>
                    </a:prstGeom>
                  </pic:spPr>
                </pic:pic>
              </a:graphicData>
            </a:graphic>
          </wp:inline>
        </w:drawing>
      </w:r>
    </w:p>
    <w:p w14:paraId="04DB574A" w14:textId="2B947111" w:rsidR="009F0260" w:rsidRDefault="009F0260" w:rsidP="009F0260">
      <w:pPr>
        <w:pStyle w:val="LabStepNumberedLevel2"/>
      </w:pPr>
      <w:r>
        <w:t xml:space="preserve">The next page in the wizard is the </w:t>
      </w:r>
      <w:r w:rsidRPr="009F0260">
        <w:rPr>
          <w:b/>
        </w:rPr>
        <w:t>Choose a connection to a data source</w:t>
      </w:r>
      <w:r>
        <w:t xml:space="preserve"> page. Click the </w:t>
      </w:r>
      <w:r w:rsidRPr="009F0260">
        <w:rPr>
          <w:b/>
        </w:rPr>
        <w:t>Browse...</w:t>
      </w:r>
      <w:r>
        <w:t xml:space="preserve"> button to search of a data source.</w:t>
      </w:r>
    </w:p>
    <w:p w14:paraId="54FBD40F" w14:textId="2B468216" w:rsidR="009F0260" w:rsidRDefault="009F0260" w:rsidP="009F0260">
      <w:pPr>
        <w:pStyle w:val="LabStepNumberedLevel2"/>
      </w:pPr>
      <w:r>
        <w:t xml:space="preserve">In the </w:t>
      </w:r>
      <w:r w:rsidRPr="009F0260">
        <w:rPr>
          <w:b/>
        </w:rPr>
        <w:t>Select Data Source</w:t>
      </w:r>
      <w:r>
        <w:t xml:space="preserve"> dialog, navigate within the current site to the </w:t>
      </w:r>
      <w:r w:rsidRPr="009F0260">
        <w:rPr>
          <w:b/>
        </w:rPr>
        <w:t>Reports</w:t>
      </w:r>
      <w:r>
        <w:t xml:space="preserve"> library and then select the data connection named </w:t>
      </w:r>
      <w:r w:rsidRPr="009F0260">
        <w:rPr>
          <w:b/>
        </w:rPr>
        <w:t>AdventureWorksConnection.rsds</w:t>
      </w:r>
      <w:r>
        <w:t xml:space="preserve">. Click the </w:t>
      </w:r>
      <w:r w:rsidRPr="009F0260">
        <w:rPr>
          <w:b/>
        </w:rPr>
        <w:t>Open</w:t>
      </w:r>
      <w:r>
        <w:t xml:space="preserve"> button to submit your choice.</w:t>
      </w:r>
    </w:p>
    <w:p w14:paraId="1CBCD83E" w14:textId="59956D69" w:rsidR="009F0260" w:rsidRDefault="00C95D89" w:rsidP="009F0260">
      <w:pPr>
        <w:pStyle w:val="LabStepScreenshotLevel2"/>
      </w:pPr>
      <w:r>
        <w:lastRenderedPageBreak/>
        <w:drawing>
          <wp:inline distT="0" distB="0" distL="0" distR="0" wp14:anchorId="5493301B" wp14:editId="0988B7E4">
            <wp:extent cx="4516135" cy="323747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9719" cy="3254376"/>
                    </a:xfrm>
                    <a:prstGeom prst="rect">
                      <a:avLst/>
                    </a:prstGeom>
                  </pic:spPr>
                </pic:pic>
              </a:graphicData>
            </a:graphic>
          </wp:inline>
        </w:drawing>
      </w:r>
    </w:p>
    <w:p w14:paraId="4AF947FD" w14:textId="3FE1BEAD" w:rsidR="009F0260" w:rsidRDefault="009F0260" w:rsidP="009F0260">
      <w:pPr>
        <w:pStyle w:val="LabStepNumberedLevel2"/>
      </w:pPr>
      <w:r>
        <w:t xml:space="preserve">If you are prompted for security credentials, enter the account </w:t>
      </w:r>
      <w:r w:rsidRPr="009F0260">
        <w:rPr>
          <w:b/>
        </w:rPr>
        <w:t>WINGTIP\Administrator</w:t>
      </w:r>
      <w:r>
        <w:t xml:space="preserve"> and the password for that account. Also make sure to select </w:t>
      </w:r>
      <w:r w:rsidRPr="005D2AEF">
        <w:rPr>
          <w:b/>
        </w:rPr>
        <w:t>Use as Windows credentials</w:t>
      </w:r>
      <w:r>
        <w:t xml:space="preserve"> and also select </w:t>
      </w:r>
      <w:r w:rsidRPr="005D2AEF">
        <w:rPr>
          <w:b/>
        </w:rPr>
        <w:t>Save password with connection</w:t>
      </w:r>
      <w:r>
        <w:t>. Wh</w:t>
      </w:r>
      <w:r w:rsidRPr="009F0260">
        <w:t>en you are done</w:t>
      </w:r>
      <w:r>
        <w:t xml:space="preserve">, click </w:t>
      </w:r>
      <w:r w:rsidRPr="005D2AEF">
        <w:rPr>
          <w:b/>
        </w:rPr>
        <w:t>OK</w:t>
      </w:r>
      <w:r>
        <w:t>.</w:t>
      </w:r>
    </w:p>
    <w:p w14:paraId="3FE21EE0" w14:textId="390CF9BD" w:rsidR="009F0260" w:rsidRDefault="009F0260" w:rsidP="009F0260">
      <w:pPr>
        <w:pStyle w:val="LabStepScreenshotLevel2"/>
      </w:pPr>
      <w:r>
        <w:drawing>
          <wp:inline distT="0" distB="0" distL="0" distR="0" wp14:anchorId="01650598" wp14:editId="13AF5885">
            <wp:extent cx="3130031" cy="232307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2321" cy="2332191"/>
                    </a:xfrm>
                    <a:prstGeom prst="rect">
                      <a:avLst/>
                    </a:prstGeom>
                  </pic:spPr>
                </pic:pic>
              </a:graphicData>
            </a:graphic>
          </wp:inline>
        </w:drawing>
      </w:r>
      <w:r w:rsidR="005770A5">
        <w:br/>
      </w:r>
      <w:r w:rsidR="005770A5">
        <w:br/>
      </w:r>
      <w:r w:rsidR="005770A5">
        <w:br/>
      </w:r>
      <w:r w:rsidR="005770A5">
        <w:br/>
      </w:r>
      <w:r w:rsidR="005770A5">
        <w:br/>
      </w:r>
      <w:r w:rsidR="005770A5">
        <w:br/>
      </w:r>
      <w:r w:rsidR="005770A5">
        <w:br/>
      </w:r>
      <w:r w:rsidR="005770A5">
        <w:br/>
      </w:r>
      <w:r w:rsidR="005770A5">
        <w:br/>
      </w:r>
      <w:r w:rsidR="005770A5">
        <w:br/>
      </w:r>
      <w:r w:rsidR="005770A5">
        <w:br/>
      </w:r>
    </w:p>
    <w:p w14:paraId="5E5788D7" w14:textId="34C789E4" w:rsidR="005D2AEF" w:rsidRDefault="00070D63" w:rsidP="00AE054D">
      <w:pPr>
        <w:pStyle w:val="LabStepNumberedLevel2"/>
      </w:pPr>
      <w:r>
        <w:lastRenderedPageBreak/>
        <w:t xml:space="preserve">Click </w:t>
      </w:r>
      <w:r w:rsidRPr="00070D63">
        <w:rPr>
          <w:b/>
        </w:rPr>
        <w:t>Next</w:t>
      </w:r>
      <w:r>
        <w:t xml:space="preserve"> and then the </w:t>
      </w:r>
      <w:r w:rsidRPr="00070D63">
        <w:rPr>
          <w:b/>
        </w:rPr>
        <w:t>Design a query</w:t>
      </w:r>
      <w:r>
        <w:t xml:space="preserve"> dialog will display.</w:t>
      </w:r>
      <w:r w:rsidR="00C92F85">
        <w:t xml:space="preserve"> Click on </w:t>
      </w:r>
      <w:r w:rsidR="00C92F85" w:rsidRPr="00C92F85">
        <w:rPr>
          <w:b/>
        </w:rPr>
        <w:t>Edit as Text</w:t>
      </w:r>
      <w:r w:rsidR="00384D95">
        <w:t xml:space="preserve"> so that you can enter the raw text for a SQL Server query.</w:t>
      </w:r>
    </w:p>
    <w:p w14:paraId="02613772" w14:textId="77777777" w:rsidR="00070D63" w:rsidRDefault="00070D63" w:rsidP="00AE054D">
      <w:pPr>
        <w:pStyle w:val="LabStepScreenshotLevel2"/>
      </w:pPr>
      <w:r>
        <w:drawing>
          <wp:inline distT="0" distB="0" distL="0" distR="0" wp14:anchorId="0BA732DC" wp14:editId="7A3130E6">
            <wp:extent cx="4636265" cy="339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0_SR.png"/>
                    <pic:cNvPicPr/>
                  </pic:nvPicPr>
                  <pic:blipFill>
                    <a:blip r:embed="rId43">
                      <a:extLst>
                        <a:ext uri="{28A0092B-C50C-407E-A947-70E740481C1C}">
                          <a14:useLocalDpi xmlns:a14="http://schemas.microsoft.com/office/drawing/2010/main" val="0"/>
                        </a:ext>
                      </a:extLst>
                    </a:blip>
                    <a:stretch>
                      <a:fillRect/>
                    </a:stretch>
                  </pic:blipFill>
                  <pic:spPr>
                    <a:xfrm>
                      <a:off x="0" y="0"/>
                      <a:ext cx="4648686" cy="3407212"/>
                    </a:xfrm>
                    <a:prstGeom prst="rect">
                      <a:avLst/>
                    </a:prstGeom>
                  </pic:spPr>
                </pic:pic>
              </a:graphicData>
            </a:graphic>
          </wp:inline>
        </w:drawing>
      </w:r>
    </w:p>
    <w:p w14:paraId="38127DB8" w14:textId="6921D9CF" w:rsidR="001274C7" w:rsidRDefault="001274C7" w:rsidP="001274C7">
      <w:pPr>
        <w:pStyle w:val="LabExerciseText"/>
      </w:pPr>
      <w:r>
        <w:t>There are two ways you can bu</w:t>
      </w:r>
      <w:r w:rsidR="00462333">
        <w:t>ild the query using the query designer in Report Builder. You can use the design builder by expanding and clicking on the tables and columns you want to query or use the Edit as Text option to use Transact-SQL (T-SQL). For this lab we will use T-SQL to build our query.</w:t>
      </w:r>
      <w:r w:rsidR="009F0260">
        <w:t xml:space="preserve"> Also, to make things a bit easier we have provide</w:t>
      </w:r>
      <w:r w:rsidR="00384D95">
        <w:t>d</w:t>
      </w:r>
      <w:r w:rsidR="00AE054D">
        <w:t xml:space="preserve"> a text file in the folder for this lab which has the text for the SQL query that you will use. You can simply copy-and-paste the text for the </w:t>
      </w:r>
      <w:r w:rsidR="00384D95">
        <w:t xml:space="preserve">required </w:t>
      </w:r>
      <w:r w:rsidR="00AE054D">
        <w:t>SQL query into the Report Builder application.</w:t>
      </w:r>
    </w:p>
    <w:p w14:paraId="29141515" w14:textId="56D95882" w:rsidR="00AE054D" w:rsidRDefault="00AE054D" w:rsidP="00AE054D">
      <w:pPr>
        <w:pStyle w:val="LabStepNumberedLevel2"/>
      </w:pPr>
      <w:r>
        <w:t xml:space="preserve">Locate the text file named </w:t>
      </w:r>
      <w:r w:rsidRPr="00AE054D">
        <w:rPr>
          <w:b/>
        </w:rPr>
        <w:t>AdventureWorksSqlQuery.txt</w:t>
      </w:r>
      <w:r>
        <w:t xml:space="preserve"> located at the following path.</w:t>
      </w:r>
    </w:p>
    <w:p w14:paraId="6D39FF74" w14:textId="7190FEE9" w:rsidR="00AE054D" w:rsidRDefault="00AE054D" w:rsidP="00AE054D">
      <w:pPr>
        <w:pStyle w:val="LabStepCodeBlockLevel2"/>
      </w:pPr>
      <w:r>
        <w:t>C:\Student\Modules\Reporting\Lab\</w:t>
      </w:r>
      <w:r w:rsidRPr="00AE054D">
        <w:t>AdventureWorksSqlQuery.txt</w:t>
      </w:r>
    </w:p>
    <w:p w14:paraId="0BC76295" w14:textId="52ADC186" w:rsidR="00AE054D" w:rsidRDefault="00AE054D" w:rsidP="00AE054D">
      <w:pPr>
        <w:pStyle w:val="LabStepNumberedLevel2"/>
      </w:pPr>
      <w:r>
        <w:t xml:space="preserve">Open </w:t>
      </w:r>
      <w:r w:rsidRPr="00AE054D">
        <w:rPr>
          <w:b/>
        </w:rPr>
        <w:t>AdventureWorksSqlQuery.txt</w:t>
      </w:r>
      <w:r w:rsidR="00C7467D">
        <w:t xml:space="preserve"> </w:t>
      </w:r>
      <w:r>
        <w:t xml:space="preserve">using the Windows utility program </w:t>
      </w:r>
      <w:r w:rsidRPr="00AE054D">
        <w:rPr>
          <w:b/>
        </w:rPr>
        <w:t>NOTEPAD.EXE</w:t>
      </w:r>
      <w:r>
        <w:t>.</w:t>
      </w:r>
    </w:p>
    <w:p w14:paraId="4CB822AF" w14:textId="6EE61E06" w:rsidR="00AE054D" w:rsidRDefault="00AE054D" w:rsidP="00AE054D">
      <w:pPr>
        <w:pStyle w:val="LabStepNumberedLevel2"/>
      </w:pPr>
      <w:r>
        <w:t xml:space="preserve">Select all the text from inside </w:t>
      </w:r>
      <w:r w:rsidRPr="00AE054D">
        <w:rPr>
          <w:b/>
        </w:rPr>
        <w:t>AdventureWorksSqlQuery.txt</w:t>
      </w:r>
      <w:r>
        <w:t xml:space="preserve"> file and copy it to the Windows Clipboard</w:t>
      </w:r>
    </w:p>
    <w:p w14:paraId="17B3EB3F" w14:textId="7D284CDB" w:rsidR="00AE054D" w:rsidRDefault="00AE054D" w:rsidP="00AE054D">
      <w:pPr>
        <w:pStyle w:val="LabStepNumberedLevel2"/>
      </w:pPr>
      <w:r>
        <w:t xml:space="preserve">Return back to </w:t>
      </w:r>
      <w:r w:rsidR="00384D95">
        <w:t xml:space="preserve">the </w:t>
      </w:r>
      <w:r w:rsidR="00384D95" w:rsidRPr="00384D95">
        <w:rPr>
          <w:b/>
        </w:rPr>
        <w:t>Design a query</w:t>
      </w:r>
      <w:r w:rsidR="00384D95">
        <w:t xml:space="preserve"> page in the </w:t>
      </w:r>
      <w:r w:rsidRPr="00384D95">
        <w:rPr>
          <w:b/>
        </w:rPr>
        <w:t>Report Builder</w:t>
      </w:r>
      <w:r>
        <w:t xml:space="preserve"> </w:t>
      </w:r>
      <w:r w:rsidR="00384D95">
        <w:t>application. P</w:t>
      </w:r>
      <w:r>
        <w:t xml:space="preserve">aste the text </w:t>
      </w:r>
      <w:r w:rsidR="00384D95">
        <w:t xml:space="preserve">with </w:t>
      </w:r>
      <w:r>
        <w:t xml:space="preserve">the SQL query </w:t>
      </w:r>
      <w:r w:rsidR="00384D95">
        <w:t xml:space="preserve">from the Windows Clipboard </w:t>
      </w:r>
      <w:r>
        <w:t>into the multiline text box</w:t>
      </w:r>
      <w:r w:rsidR="00384D95">
        <w:t xml:space="preserve"> directly under the </w:t>
      </w:r>
      <w:r w:rsidR="00384D95" w:rsidRPr="00384D95">
        <w:rPr>
          <w:b/>
        </w:rPr>
        <w:t>Edit as Text</w:t>
      </w:r>
      <w:r w:rsidR="00384D95">
        <w:t xml:space="preserve"> button.</w:t>
      </w:r>
    </w:p>
    <w:p w14:paraId="613ABE37" w14:textId="35C319B1" w:rsidR="00AE054D" w:rsidRDefault="00AE054D" w:rsidP="00AE054D">
      <w:pPr>
        <w:pStyle w:val="LabStepScreenshotLevel2"/>
      </w:pPr>
      <w:r w:rsidRPr="00AE054D">
        <w:drawing>
          <wp:inline distT="0" distB="0" distL="0" distR="0" wp14:anchorId="622B4D45" wp14:editId="27227FFA">
            <wp:extent cx="5906530" cy="21179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6530" cy="2117945"/>
                    </a:xfrm>
                    <a:prstGeom prst="rect">
                      <a:avLst/>
                    </a:prstGeom>
                    <a:noFill/>
                    <a:ln>
                      <a:noFill/>
                    </a:ln>
                  </pic:spPr>
                </pic:pic>
              </a:graphicData>
            </a:graphic>
          </wp:inline>
        </w:drawing>
      </w:r>
    </w:p>
    <w:p w14:paraId="6915E21C" w14:textId="6C548C47" w:rsidR="004C54CA" w:rsidRDefault="00C7467D" w:rsidP="00AE054D">
      <w:pPr>
        <w:pStyle w:val="LabStepNumberedLevel2"/>
      </w:pPr>
      <w:r>
        <w:lastRenderedPageBreak/>
        <w:t xml:space="preserve">Click the </w:t>
      </w:r>
      <w:r w:rsidRPr="00C7467D">
        <w:rPr>
          <w:b/>
        </w:rPr>
        <w:t>exclamation icon (!)</w:t>
      </w:r>
      <w:r>
        <w:t xml:space="preserve"> to test the query and then click </w:t>
      </w:r>
      <w:r w:rsidRPr="00C7467D">
        <w:rPr>
          <w:b/>
        </w:rPr>
        <w:t>Next</w:t>
      </w:r>
      <w:r>
        <w:t>.</w:t>
      </w:r>
    </w:p>
    <w:p w14:paraId="7B888359" w14:textId="5F1D60CC" w:rsidR="00C7467D" w:rsidRDefault="00C7467D" w:rsidP="00AE054D">
      <w:pPr>
        <w:pStyle w:val="LabStepScreenshotLevel2"/>
      </w:pPr>
      <w:r>
        <w:drawing>
          <wp:inline distT="0" distB="0" distL="0" distR="0" wp14:anchorId="05174895" wp14:editId="33B32CFF">
            <wp:extent cx="3895344" cy="285292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_SR.png"/>
                    <pic:cNvPicPr/>
                  </pic:nvPicPr>
                  <pic:blipFill>
                    <a:blip r:embed="rId45">
                      <a:extLst>
                        <a:ext uri="{28A0092B-C50C-407E-A947-70E740481C1C}">
                          <a14:useLocalDpi xmlns:a14="http://schemas.microsoft.com/office/drawing/2010/main" val="0"/>
                        </a:ext>
                      </a:extLst>
                    </a:blip>
                    <a:stretch>
                      <a:fillRect/>
                    </a:stretch>
                  </pic:blipFill>
                  <pic:spPr>
                    <a:xfrm>
                      <a:off x="0" y="0"/>
                      <a:ext cx="3895344" cy="2852928"/>
                    </a:xfrm>
                    <a:prstGeom prst="rect">
                      <a:avLst/>
                    </a:prstGeom>
                  </pic:spPr>
                </pic:pic>
              </a:graphicData>
            </a:graphic>
          </wp:inline>
        </w:drawing>
      </w:r>
    </w:p>
    <w:p w14:paraId="00E90056" w14:textId="479689D4" w:rsidR="009165D3" w:rsidRDefault="00384D95" w:rsidP="00384D95">
      <w:pPr>
        <w:pStyle w:val="LabStepNumberedLevel2"/>
      </w:pPr>
      <w:r>
        <w:t xml:space="preserve">The next page in the wizard is that </w:t>
      </w:r>
      <w:r w:rsidR="009165D3" w:rsidRPr="009165D3">
        <w:rPr>
          <w:b/>
        </w:rPr>
        <w:t>Available fields</w:t>
      </w:r>
      <w:r w:rsidR="00EF123A" w:rsidRPr="00384D95">
        <w:t xml:space="preserve"> </w:t>
      </w:r>
      <w:r w:rsidRPr="00384D95">
        <w:t xml:space="preserve">page which will allow you to drag and drop </w:t>
      </w:r>
      <w:r w:rsidR="00EF123A">
        <w:t xml:space="preserve">to the </w:t>
      </w:r>
      <w:r w:rsidR="00EF123A" w:rsidRPr="00EF123A">
        <w:rPr>
          <w:b/>
        </w:rPr>
        <w:t>Rows</w:t>
      </w:r>
      <w:r w:rsidR="00EF123A">
        <w:t xml:space="preserve"> </w:t>
      </w:r>
      <w:r w:rsidR="00EF123A" w:rsidRPr="00EF123A">
        <w:rPr>
          <w:b/>
        </w:rPr>
        <w:t>groups</w:t>
      </w:r>
      <w:r w:rsidR="00EF123A">
        <w:t xml:space="preserve">, </w:t>
      </w:r>
      <w:r w:rsidR="00EF123A" w:rsidRPr="00EF123A">
        <w:rPr>
          <w:b/>
        </w:rPr>
        <w:t>Column</w:t>
      </w:r>
      <w:r w:rsidR="00EF123A">
        <w:t xml:space="preserve"> </w:t>
      </w:r>
      <w:r w:rsidR="00EF123A" w:rsidRPr="00EF123A">
        <w:rPr>
          <w:b/>
        </w:rPr>
        <w:t>groups</w:t>
      </w:r>
      <w:r w:rsidR="00EF123A">
        <w:t xml:space="preserve">, and </w:t>
      </w:r>
      <w:r w:rsidR="00EF123A" w:rsidRPr="00EF123A">
        <w:rPr>
          <w:b/>
        </w:rPr>
        <w:t>Values</w:t>
      </w:r>
      <w:r w:rsidR="00EF123A">
        <w:t>.</w:t>
      </w:r>
      <w:r w:rsidR="00846D4A">
        <w:t xml:space="preserve"> To delete a field from a group, click on the field and press the </w:t>
      </w:r>
      <w:r w:rsidR="00846D4A" w:rsidRPr="00846D4A">
        <w:rPr>
          <w:b/>
        </w:rPr>
        <w:t>Delete</w:t>
      </w:r>
      <w:r w:rsidR="00846D4A">
        <w:t xml:space="preserve"> key.</w:t>
      </w:r>
    </w:p>
    <w:p w14:paraId="7532534B" w14:textId="5B283E7C" w:rsidR="00384D95" w:rsidRDefault="00384D95" w:rsidP="00384D95">
      <w:pPr>
        <w:pStyle w:val="LabStepNumberedLevel3"/>
      </w:pPr>
      <w:r>
        <w:t xml:space="preserve">Drag the fields named </w:t>
      </w:r>
      <w:r w:rsidRPr="00384D95">
        <w:rPr>
          <w:b/>
        </w:rPr>
        <w:t>Date</w:t>
      </w:r>
      <w:r>
        <w:t xml:space="preserve">, </w:t>
      </w:r>
      <w:r w:rsidRPr="00384D95">
        <w:rPr>
          <w:b/>
        </w:rPr>
        <w:t>Order</w:t>
      </w:r>
      <w:r>
        <w:t xml:space="preserve">, </w:t>
      </w:r>
      <w:r w:rsidRPr="00384D95">
        <w:rPr>
          <w:b/>
        </w:rPr>
        <w:t>Subcat</w:t>
      </w:r>
      <w:r>
        <w:t xml:space="preserve"> and </w:t>
      </w:r>
      <w:r w:rsidRPr="00384D95">
        <w:rPr>
          <w:b/>
        </w:rPr>
        <w:t>Product</w:t>
      </w:r>
      <w:r>
        <w:t xml:space="preserve"> into the </w:t>
      </w:r>
      <w:r w:rsidRPr="00384D95">
        <w:rPr>
          <w:b/>
        </w:rPr>
        <w:t>Row Groups</w:t>
      </w:r>
      <w:r>
        <w:t xml:space="preserve"> list.</w:t>
      </w:r>
    </w:p>
    <w:p w14:paraId="0271B9E9" w14:textId="69B9E885" w:rsidR="002B4697" w:rsidRDefault="002B4697" w:rsidP="00384D95">
      <w:pPr>
        <w:pStyle w:val="LabStepNumberedLevel3"/>
      </w:pPr>
      <w:r>
        <w:t xml:space="preserve">Drag the fields named </w:t>
      </w:r>
      <w:r w:rsidRPr="002B4697">
        <w:rPr>
          <w:b/>
        </w:rPr>
        <w:t>Qty</w:t>
      </w:r>
      <w:r>
        <w:t xml:space="preserve"> and </w:t>
      </w:r>
      <w:r w:rsidRPr="002B4697">
        <w:rPr>
          <w:b/>
        </w:rPr>
        <w:t>LineTotal</w:t>
      </w:r>
      <w:r>
        <w:t xml:space="preserve"> into the </w:t>
      </w:r>
      <w:r w:rsidRPr="002B4697">
        <w:rPr>
          <w:b/>
        </w:rPr>
        <w:t>Values</w:t>
      </w:r>
      <w:r>
        <w:t xml:space="preserve"> list. Note that both fields should be automatically configured to perform a </w:t>
      </w:r>
      <w:r w:rsidRPr="002B4697">
        <w:rPr>
          <w:b/>
        </w:rPr>
        <w:t>Sum</w:t>
      </w:r>
      <w:r>
        <w:t xml:space="preserve"> aggregation.</w:t>
      </w:r>
    </w:p>
    <w:p w14:paraId="63BDBDD6" w14:textId="08690396" w:rsidR="002B4697" w:rsidRDefault="002B4697" w:rsidP="00384D95">
      <w:pPr>
        <w:pStyle w:val="LabStepNumberedLevel3"/>
      </w:pPr>
      <w:r>
        <w:t xml:space="preserve">Ensure the </w:t>
      </w:r>
      <w:r w:rsidRPr="002B4697">
        <w:rPr>
          <w:b/>
        </w:rPr>
        <w:t>Arrange fields</w:t>
      </w:r>
      <w:r>
        <w:t xml:space="preserve"> dialog looks like the screenshot below and click the </w:t>
      </w:r>
      <w:r w:rsidRPr="002B4697">
        <w:rPr>
          <w:b/>
        </w:rPr>
        <w:t>Next</w:t>
      </w:r>
      <w:r>
        <w:t xml:space="preserve"> button.</w:t>
      </w:r>
    </w:p>
    <w:p w14:paraId="038BB4FC" w14:textId="346A524A" w:rsidR="009165D3" w:rsidRDefault="009165D3" w:rsidP="00384D95">
      <w:pPr>
        <w:pStyle w:val="LabStepScreenshotLevel2"/>
      </w:pPr>
      <w:r>
        <w:drawing>
          <wp:inline distT="0" distB="0" distL="0" distR="0" wp14:anchorId="6DE3B733" wp14:editId="7BA046BB">
            <wp:extent cx="3892438" cy="285292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4_SR.png"/>
                    <pic:cNvPicPr/>
                  </pic:nvPicPr>
                  <pic:blipFill>
                    <a:blip r:embed="rId46">
                      <a:extLst>
                        <a:ext uri="{28A0092B-C50C-407E-A947-70E740481C1C}">
                          <a14:useLocalDpi xmlns:a14="http://schemas.microsoft.com/office/drawing/2010/main" val="0"/>
                        </a:ext>
                      </a:extLst>
                    </a:blip>
                    <a:stretch>
                      <a:fillRect/>
                    </a:stretch>
                  </pic:blipFill>
                  <pic:spPr>
                    <a:xfrm>
                      <a:off x="0" y="0"/>
                      <a:ext cx="3892438" cy="2852928"/>
                    </a:xfrm>
                    <a:prstGeom prst="rect">
                      <a:avLst/>
                    </a:prstGeom>
                  </pic:spPr>
                </pic:pic>
              </a:graphicData>
            </a:graphic>
          </wp:inline>
        </w:drawing>
      </w:r>
    </w:p>
    <w:p w14:paraId="0432C3CC" w14:textId="6E308D85" w:rsidR="009165D3" w:rsidRDefault="009165D3" w:rsidP="009165D3">
      <w:pPr>
        <w:pStyle w:val="LabExerciseText"/>
      </w:pPr>
      <w:r>
        <w:t xml:space="preserve">The Arrange fields </w:t>
      </w:r>
      <w:r w:rsidR="005C5803">
        <w:t>step</w:t>
      </w:r>
      <w:r>
        <w:t xml:space="preserve"> can be used to group data, choose values to display, and use functions such as Sum, Avg, and Count on fields in the value box. To use functions, right-click on the arrows next to the desired field and select the function you want to use.</w:t>
      </w:r>
    </w:p>
    <w:p w14:paraId="49AE6ABE" w14:textId="77F0BCBD" w:rsidR="009165D3" w:rsidRDefault="005C5803" w:rsidP="002B4697">
      <w:pPr>
        <w:pStyle w:val="LabStepNumberedLevel2"/>
      </w:pPr>
      <w:r>
        <w:t xml:space="preserve">In the </w:t>
      </w:r>
      <w:r w:rsidRPr="00D5497B">
        <w:rPr>
          <w:b/>
        </w:rPr>
        <w:t xml:space="preserve">Choose the layout </w:t>
      </w:r>
      <w:r>
        <w:t xml:space="preserve">step, </w:t>
      </w:r>
      <w:r w:rsidR="002B4697">
        <w:t xml:space="preserve">accept the default settings </w:t>
      </w:r>
      <w:r w:rsidR="009165D3">
        <w:t xml:space="preserve">and the click </w:t>
      </w:r>
      <w:r w:rsidR="009165D3" w:rsidRPr="009165D3">
        <w:rPr>
          <w:b/>
        </w:rPr>
        <w:t>Next</w:t>
      </w:r>
      <w:r w:rsidR="009165D3">
        <w:t>.</w:t>
      </w:r>
    </w:p>
    <w:p w14:paraId="3F473690" w14:textId="1312A75E" w:rsidR="00D5497B" w:rsidRDefault="00D5497B" w:rsidP="002B4697">
      <w:pPr>
        <w:pStyle w:val="LabStepNumberedLevel2"/>
      </w:pPr>
      <w:r>
        <w:t xml:space="preserve">In the </w:t>
      </w:r>
      <w:r w:rsidRPr="00D5497B">
        <w:rPr>
          <w:b/>
        </w:rPr>
        <w:t>Choose a style</w:t>
      </w:r>
      <w:r>
        <w:t xml:space="preserve"> step, </w:t>
      </w:r>
      <w:r w:rsidR="002B4697">
        <w:t xml:space="preserve">accept the default setting and </w:t>
      </w:r>
      <w:r>
        <w:t xml:space="preserve">then click </w:t>
      </w:r>
      <w:r w:rsidR="0027482D">
        <w:rPr>
          <w:b/>
        </w:rPr>
        <w:t>Finish</w:t>
      </w:r>
      <w:r>
        <w:t>.</w:t>
      </w:r>
    </w:p>
    <w:p w14:paraId="4DAB760C" w14:textId="2C4573D6" w:rsidR="002B4697" w:rsidRDefault="002B4697" w:rsidP="002B4697">
      <w:pPr>
        <w:pStyle w:val="LabStepNumberedLevel2"/>
      </w:pPr>
      <w:r>
        <w:lastRenderedPageBreak/>
        <w:t>At this point, you have completed using the wizard to create a new report. You should now see the new report you just created in the report designer of the Report Builder application.</w:t>
      </w:r>
    </w:p>
    <w:p w14:paraId="2BCB2B36" w14:textId="75223B55" w:rsidR="002B4697" w:rsidRDefault="002B4697" w:rsidP="002B4697">
      <w:pPr>
        <w:pStyle w:val="LabStepScreenshotLevel2"/>
      </w:pPr>
      <w:r>
        <w:drawing>
          <wp:inline distT="0" distB="0" distL="0" distR="0" wp14:anchorId="3D4B166D" wp14:editId="771A6A2E">
            <wp:extent cx="4050968" cy="2842054"/>
            <wp:effectExtent l="19050" t="19050" r="2603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8392" cy="2861294"/>
                    </a:xfrm>
                    <a:prstGeom prst="rect">
                      <a:avLst/>
                    </a:prstGeom>
                    <a:ln>
                      <a:solidFill>
                        <a:schemeClr val="accent1"/>
                      </a:solidFill>
                    </a:ln>
                  </pic:spPr>
                </pic:pic>
              </a:graphicData>
            </a:graphic>
          </wp:inline>
        </w:drawing>
      </w:r>
    </w:p>
    <w:p w14:paraId="35BAE2E8" w14:textId="431F27CC" w:rsidR="006176BE" w:rsidRPr="00612B45" w:rsidRDefault="006176BE" w:rsidP="002B4697">
      <w:pPr>
        <w:pStyle w:val="LabStepNumberedLevel2"/>
      </w:pPr>
      <w:r>
        <w:t xml:space="preserve">Click on </w:t>
      </w:r>
      <w:r w:rsidR="002B4697">
        <w:t xml:space="preserve">the report in the location which reads </w:t>
      </w:r>
      <w:r w:rsidRPr="002B4697">
        <w:rPr>
          <w:b/>
        </w:rPr>
        <w:t xml:space="preserve">Click to </w:t>
      </w:r>
      <w:r w:rsidR="002B4697" w:rsidRPr="002B4697">
        <w:rPr>
          <w:b/>
        </w:rPr>
        <w:t>a</w:t>
      </w:r>
      <w:r w:rsidRPr="002B4697">
        <w:rPr>
          <w:b/>
        </w:rPr>
        <w:t xml:space="preserve">dd </w:t>
      </w:r>
      <w:r w:rsidR="002B4697" w:rsidRPr="002B4697">
        <w:rPr>
          <w:b/>
        </w:rPr>
        <w:t>t</w:t>
      </w:r>
      <w:r w:rsidRPr="002B4697">
        <w:rPr>
          <w:b/>
        </w:rPr>
        <w:t>itle</w:t>
      </w:r>
      <w:r w:rsidR="002B4697">
        <w:t>.</w:t>
      </w:r>
      <w:r>
        <w:t xml:space="preserve"> </w:t>
      </w:r>
      <w:r w:rsidR="002B4697">
        <w:t>T</w:t>
      </w:r>
      <w:r>
        <w:t xml:space="preserve">ype </w:t>
      </w:r>
      <w:r w:rsidR="002B4697">
        <w:t xml:space="preserve">in a report title of </w:t>
      </w:r>
      <w:r w:rsidR="002B4697" w:rsidRPr="002B4697">
        <w:rPr>
          <w:b/>
        </w:rPr>
        <w:t xml:space="preserve">Adventure Work </w:t>
      </w:r>
      <w:r w:rsidRPr="002B4697">
        <w:rPr>
          <w:b/>
        </w:rPr>
        <w:t>Sales Report</w:t>
      </w:r>
      <w:r>
        <w:t>.</w:t>
      </w:r>
    </w:p>
    <w:p w14:paraId="330E7CC0" w14:textId="654B3AB9" w:rsidR="00612B45" w:rsidRPr="006176BE" w:rsidRDefault="002B4697" w:rsidP="002B4697">
      <w:pPr>
        <w:pStyle w:val="LabStepScreenshotLevel2"/>
      </w:pPr>
      <w:r w:rsidRPr="002B4697">
        <w:drawing>
          <wp:inline distT="0" distB="0" distL="0" distR="0" wp14:anchorId="3FCA6544" wp14:editId="7F70201C">
            <wp:extent cx="3541176" cy="1606378"/>
            <wp:effectExtent l="19050" t="19050" r="2159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9131" cy="1623596"/>
                    </a:xfrm>
                    <a:prstGeom prst="rect">
                      <a:avLst/>
                    </a:prstGeom>
                    <a:noFill/>
                    <a:ln>
                      <a:solidFill>
                        <a:schemeClr val="accent1"/>
                      </a:solidFill>
                    </a:ln>
                  </pic:spPr>
                </pic:pic>
              </a:graphicData>
            </a:graphic>
          </wp:inline>
        </w:drawing>
      </w:r>
    </w:p>
    <w:p w14:paraId="1A476C10" w14:textId="1B587A3A" w:rsidR="006176BE" w:rsidRDefault="006176BE" w:rsidP="00EE3DBB">
      <w:pPr>
        <w:pStyle w:val="LabStepNumberedLevel2"/>
      </w:pPr>
      <w:r>
        <w:t xml:space="preserve">Click the </w:t>
      </w:r>
      <w:r w:rsidRPr="006176BE">
        <w:rPr>
          <w:b/>
        </w:rPr>
        <w:t>Save</w:t>
      </w:r>
      <w:r>
        <w:t xml:space="preserve"> icon in the ribbon</w:t>
      </w:r>
      <w:r w:rsidR="00EE3DBB">
        <w:t xml:space="preserve"> to save the report. </w:t>
      </w:r>
      <w:r w:rsidR="00F16266">
        <w:t xml:space="preserve">When you save the report, save it into the </w:t>
      </w:r>
      <w:r w:rsidR="00F16266" w:rsidRPr="00EE3DBB">
        <w:rPr>
          <w:b/>
        </w:rPr>
        <w:t>Reports</w:t>
      </w:r>
      <w:r w:rsidR="00F16266">
        <w:t xml:space="preserve"> library in the BI Center site using the file name </w:t>
      </w:r>
      <w:r w:rsidRPr="006176BE">
        <w:rPr>
          <w:b/>
        </w:rPr>
        <w:t>SalesReport.rdl</w:t>
      </w:r>
      <w:r>
        <w:t>.</w:t>
      </w:r>
    </w:p>
    <w:p w14:paraId="221EE732" w14:textId="28B5E451" w:rsidR="0003735A" w:rsidRDefault="00EE3DBB" w:rsidP="00EE3DBB">
      <w:pPr>
        <w:pStyle w:val="LabStepScreenshotLevel2"/>
      </w:pPr>
      <w:r>
        <w:drawing>
          <wp:inline distT="0" distB="0" distL="0" distR="0" wp14:anchorId="6504B16B" wp14:editId="4E3998AD">
            <wp:extent cx="2982027" cy="2137718"/>
            <wp:effectExtent l="19050" t="19050" r="27940"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665" cy="2161832"/>
                    </a:xfrm>
                    <a:prstGeom prst="rect">
                      <a:avLst/>
                    </a:prstGeom>
                    <a:ln>
                      <a:solidFill>
                        <a:schemeClr val="accent1"/>
                      </a:solidFill>
                    </a:ln>
                  </pic:spPr>
                </pic:pic>
              </a:graphicData>
            </a:graphic>
          </wp:inline>
        </w:drawing>
      </w:r>
    </w:p>
    <w:p w14:paraId="03452B47" w14:textId="2E05C2F4" w:rsidR="00C95D89" w:rsidRDefault="00C95D89" w:rsidP="00C95D89">
      <w:pPr>
        <w:pStyle w:val="LabStepNumberedLevel2"/>
      </w:pPr>
      <w:r>
        <w:lastRenderedPageBreak/>
        <w:t xml:space="preserve">Confirm that the new report you just created named </w:t>
      </w:r>
      <w:r w:rsidRPr="00C95D89">
        <w:rPr>
          <w:b/>
        </w:rPr>
        <w:t>SalesReport</w:t>
      </w:r>
      <w:r>
        <w:t xml:space="preserve"> can be seen in the default view of the </w:t>
      </w:r>
      <w:r w:rsidRPr="00C95D89">
        <w:rPr>
          <w:b/>
        </w:rPr>
        <w:t>Reports</w:t>
      </w:r>
      <w:r>
        <w:t xml:space="preserve"> library.</w:t>
      </w:r>
    </w:p>
    <w:p w14:paraId="11C54278" w14:textId="30CF479A" w:rsidR="00C95D89" w:rsidRDefault="00C95D89" w:rsidP="00C95D89">
      <w:pPr>
        <w:pStyle w:val="LabStepScreenshotLevel2"/>
      </w:pPr>
      <w:r w:rsidRPr="00C95D89">
        <w:rPr>
          <w:rStyle w:val="LabStepScreenshotFrame"/>
        </w:rPr>
        <w:drawing>
          <wp:inline distT="0" distB="0" distL="0" distR="0" wp14:anchorId="7F1BBD44" wp14:editId="4EBD5CCD">
            <wp:extent cx="5759426" cy="1013254"/>
            <wp:effectExtent l="19050" t="19050" r="1333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5233" cy="1052980"/>
                    </a:xfrm>
                    <a:prstGeom prst="rect">
                      <a:avLst/>
                    </a:prstGeom>
                    <a:noFill/>
                    <a:ln>
                      <a:solidFill>
                        <a:schemeClr val="accent1"/>
                      </a:solidFill>
                    </a:ln>
                  </pic:spPr>
                </pic:pic>
              </a:graphicData>
            </a:graphic>
          </wp:inline>
        </w:drawing>
      </w:r>
    </w:p>
    <w:p w14:paraId="7B1EC8B9" w14:textId="38FEB1E6" w:rsidR="000121D1" w:rsidRDefault="000121D1" w:rsidP="000121D1">
      <w:pPr>
        <w:pStyle w:val="LabExerciseText"/>
      </w:pPr>
      <w:r>
        <w:t>Even though we will be making more changes to the report it is best practice to save the file incase the Report Builder or computer crashes. This ensures you do not lose any work that has been completed on the report.</w:t>
      </w:r>
    </w:p>
    <w:p w14:paraId="2C55CBAE" w14:textId="72739D10" w:rsidR="00F16266" w:rsidRDefault="00F16266" w:rsidP="00285AA3">
      <w:pPr>
        <w:pStyle w:val="LabStepNumbered"/>
      </w:pPr>
      <w:r>
        <w:t>Test the report by running it in preview mode.</w:t>
      </w:r>
    </w:p>
    <w:p w14:paraId="25A16D53" w14:textId="77777777" w:rsidR="00285AA3" w:rsidRDefault="000121D1" w:rsidP="00F16266">
      <w:pPr>
        <w:pStyle w:val="LabStepNumberedLevel2"/>
      </w:pPr>
      <w:r>
        <w:t xml:space="preserve">From the ribbon, click </w:t>
      </w:r>
      <w:r w:rsidRPr="000121D1">
        <w:rPr>
          <w:b/>
        </w:rPr>
        <w:t>Run</w:t>
      </w:r>
      <w:r>
        <w:t xml:space="preserve"> to test the report.</w:t>
      </w:r>
      <w:r w:rsidR="00285AA3" w:rsidRPr="00285AA3">
        <w:t xml:space="preserve"> </w:t>
      </w:r>
    </w:p>
    <w:p w14:paraId="26A7DA6B" w14:textId="16C867C6" w:rsidR="00285AA3" w:rsidRDefault="00F16266" w:rsidP="00F16266">
      <w:pPr>
        <w:pStyle w:val="LabStepNumberedLevel2"/>
      </w:pPr>
      <w:r>
        <w:t>When the report runs, e</w:t>
      </w:r>
      <w:r w:rsidR="00285AA3">
        <w:t xml:space="preserve">xpand the nodes drill-down </w:t>
      </w:r>
      <w:r>
        <w:t xml:space="preserve">into </w:t>
      </w:r>
      <w:r w:rsidR="00285AA3">
        <w:t xml:space="preserve">the data </w:t>
      </w:r>
      <w:r>
        <w:t xml:space="preserve">inside </w:t>
      </w:r>
      <w:r w:rsidR="00285AA3">
        <w:t xml:space="preserve">the report. </w:t>
      </w:r>
      <w:r>
        <w:t>You should see the data in the report appears as it does in the following screenshot.</w:t>
      </w:r>
    </w:p>
    <w:p w14:paraId="4AFFD435" w14:textId="2D216D3A" w:rsidR="00285AA3" w:rsidRDefault="00285AA3" w:rsidP="00285AA3">
      <w:pPr>
        <w:pStyle w:val="LabStepScreenshot"/>
      </w:pPr>
      <w:r>
        <w:rPr>
          <w:noProof/>
        </w:rPr>
        <w:drawing>
          <wp:inline distT="0" distB="0" distL="0" distR="0" wp14:anchorId="7668264E" wp14:editId="56294C6F">
            <wp:extent cx="4707682" cy="1655806"/>
            <wp:effectExtent l="19050" t="19050" r="1714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_SR.png"/>
                    <pic:cNvPicPr/>
                  </pic:nvPicPr>
                  <pic:blipFill>
                    <a:blip r:embed="rId51">
                      <a:extLst>
                        <a:ext uri="{28A0092B-C50C-407E-A947-70E740481C1C}">
                          <a14:useLocalDpi xmlns:a14="http://schemas.microsoft.com/office/drawing/2010/main" val="0"/>
                        </a:ext>
                      </a:extLst>
                    </a:blip>
                    <a:stretch>
                      <a:fillRect/>
                    </a:stretch>
                  </pic:blipFill>
                  <pic:spPr>
                    <a:xfrm>
                      <a:off x="0" y="0"/>
                      <a:ext cx="4738837" cy="1666764"/>
                    </a:xfrm>
                    <a:prstGeom prst="rect">
                      <a:avLst/>
                    </a:prstGeom>
                    <a:ln>
                      <a:solidFill>
                        <a:schemeClr val="accent1"/>
                      </a:solidFill>
                    </a:ln>
                  </pic:spPr>
                </pic:pic>
              </a:graphicData>
            </a:graphic>
          </wp:inline>
        </w:drawing>
      </w:r>
    </w:p>
    <w:p w14:paraId="589451E5" w14:textId="13D1B055" w:rsidR="00285AA3" w:rsidRDefault="00285AA3" w:rsidP="00285AA3">
      <w:pPr>
        <w:pStyle w:val="LabExerciseText"/>
      </w:pPr>
      <w:r>
        <w:t>The report needs some minor formatting updates such as changing the Date to only display the date without the time and display the Line Total value as currency. Follow the next steps to make the formatting changes.</w:t>
      </w:r>
    </w:p>
    <w:p w14:paraId="2141E2FC" w14:textId="50163237" w:rsidR="00F16266" w:rsidRDefault="00F16266" w:rsidP="007B5AAA">
      <w:pPr>
        <w:pStyle w:val="LabStepNumbered"/>
      </w:pPr>
      <w:r>
        <w:t>Modify the report formatting.</w:t>
      </w:r>
    </w:p>
    <w:p w14:paraId="6D4828C3" w14:textId="6CB3E293" w:rsidR="000121D1" w:rsidRDefault="007B5AAA" w:rsidP="00F16266">
      <w:pPr>
        <w:pStyle w:val="LabStepNumberedLevel2"/>
      </w:pPr>
      <w:r>
        <w:t xml:space="preserve">Click the </w:t>
      </w:r>
      <w:r w:rsidRPr="007B5AAA">
        <w:rPr>
          <w:b/>
        </w:rPr>
        <w:t>Design</w:t>
      </w:r>
      <w:r>
        <w:t xml:space="preserve"> button in the ribbon to go back to the design view.</w:t>
      </w:r>
    </w:p>
    <w:p w14:paraId="0B9FA02D" w14:textId="1C9DFDAD" w:rsidR="00DC690B" w:rsidRDefault="00F16266" w:rsidP="00DC690B">
      <w:pPr>
        <w:pStyle w:val="LabStepNumberedLevel2"/>
      </w:pPr>
      <w:r>
        <w:t>Right</w:t>
      </w:r>
      <w:r w:rsidR="00DC690B">
        <w:t xml:space="preserve">-click on the </w:t>
      </w:r>
      <w:r w:rsidR="00DC690B" w:rsidRPr="00DC690B">
        <w:rPr>
          <w:b/>
        </w:rPr>
        <w:t>Date</w:t>
      </w:r>
      <w:r w:rsidR="00DC690B">
        <w:t xml:space="preserve"> value and select </w:t>
      </w:r>
      <w:r w:rsidR="00DC690B" w:rsidRPr="00DC690B">
        <w:rPr>
          <w:b/>
        </w:rPr>
        <w:t>Text Box Properties</w:t>
      </w:r>
      <w:r w:rsidR="00DC690B">
        <w:t>.</w:t>
      </w:r>
    </w:p>
    <w:p w14:paraId="7F4A06F4" w14:textId="675ACA63" w:rsidR="00DC690B" w:rsidRDefault="00DC690B" w:rsidP="00DC690B">
      <w:pPr>
        <w:pStyle w:val="LabStepScreenshotLevel2"/>
      </w:pPr>
      <w:r>
        <w:drawing>
          <wp:inline distT="0" distB="0" distL="0" distR="0" wp14:anchorId="21133566" wp14:editId="6630AF7D">
            <wp:extent cx="4434310" cy="1977081"/>
            <wp:effectExtent l="19050" t="19050" r="2349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0_SR.png"/>
                    <pic:cNvPicPr/>
                  </pic:nvPicPr>
                  <pic:blipFill>
                    <a:blip r:embed="rId52">
                      <a:extLst>
                        <a:ext uri="{28A0092B-C50C-407E-A947-70E740481C1C}">
                          <a14:useLocalDpi xmlns:a14="http://schemas.microsoft.com/office/drawing/2010/main" val="0"/>
                        </a:ext>
                      </a:extLst>
                    </a:blip>
                    <a:stretch>
                      <a:fillRect/>
                    </a:stretch>
                  </pic:blipFill>
                  <pic:spPr>
                    <a:xfrm>
                      <a:off x="0" y="0"/>
                      <a:ext cx="4460141" cy="1988598"/>
                    </a:xfrm>
                    <a:prstGeom prst="rect">
                      <a:avLst/>
                    </a:prstGeom>
                    <a:ln>
                      <a:solidFill>
                        <a:schemeClr val="accent1"/>
                      </a:solidFill>
                    </a:ln>
                  </pic:spPr>
                </pic:pic>
              </a:graphicData>
            </a:graphic>
          </wp:inline>
        </w:drawing>
      </w:r>
    </w:p>
    <w:p w14:paraId="3AD8DD47" w14:textId="741993A9" w:rsidR="00DC690B" w:rsidRDefault="00DC690B" w:rsidP="00DC690B">
      <w:pPr>
        <w:pStyle w:val="LabStepNumberedLevel2"/>
      </w:pPr>
      <w:r>
        <w:t xml:space="preserve">Click on </w:t>
      </w:r>
      <w:r w:rsidRPr="00DC690B">
        <w:rPr>
          <w:b/>
        </w:rPr>
        <w:t>Number</w:t>
      </w:r>
      <w:r>
        <w:t xml:space="preserve"> then select </w:t>
      </w:r>
      <w:r w:rsidRPr="00DC690B">
        <w:rPr>
          <w:b/>
        </w:rPr>
        <w:t>Date</w:t>
      </w:r>
      <w:r>
        <w:t xml:space="preserve"> from the </w:t>
      </w:r>
      <w:r w:rsidRPr="00DC690B">
        <w:rPr>
          <w:b/>
        </w:rPr>
        <w:t>Category</w:t>
      </w:r>
      <w:r>
        <w:t xml:space="preserve"> list menu. Select the preferred </w:t>
      </w:r>
      <w:r w:rsidRPr="00DC690B">
        <w:rPr>
          <w:b/>
        </w:rPr>
        <w:t>Type</w:t>
      </w:r>
      <w:r>
        <w:t xml:space="preserve"> </w:t>
      </w:r>
      <w:r w:rsidR="00F16266">
        <w:t xml:space="preserve">as shown in the following screenshot </w:t>
      </w:r>
      <w:r>
        <w:t xml:space="preserve">and then click </w:t>
      </w:r>
      <w:r w:rsidRPr="00DC690B">
        <w:rPr>
          <w:b/>
        </w:rPr>
        <w:t>OK</w:t>
      </w:r>
      <w:r>
        <w:t>.</w:t>
      </w:r>
    </w:p>
    <w:p w14:paraId="44CA71D4" w14:textId="5EF4FC39" w:rsidR="00DC690B" w:rsidRDefault="00DC690B" w:rsidP="00DC690B">
      <w:pPr>
        <w:pStyle w:val="LabStepScreenshotLevel2"/>
      </w:pPr>
      <w:r>
        <w:lastRenderedPageBreak/>
        <w:drawing>
          <wp:inline distT="0" distB="0" distL="0" distR="0" wp14:anchorId="777D06CC" wp14:editId="7E621D69">
            <wp:extent cx="2876250" cy="2619633"/>
            <wp:effectExtent l="19050" t="19050" r="1968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1_SR.png"/>
                    <pic:cNvPicPr/>
                  </pic:nvPicPr>
                  <pic:blipFill>
                    <a:blip r:embed="rId53">
                      <a:extLst>
                        <a:ext uri="{28A0092B-C50C-407E-A947-70E740481C1C}">
                          <a14:useLocalDpi xmlns:a14="http://schemas.microsoft.com/office/drawing/2010/main" val="0"/>
                        </a:ext>
                      </a:extLst>
                    </a:blip>
                    <a:stretch>
                      <a:fillRect/>
                    </a:stretch>
                  </pic:blipFill>
                  <pic:spPr>
                    <a:xfrm>
                      <a:off x="0" y="0"/>
                      <a:ext cx="2881017" cy="2623975"/>
                    </a:xfrm>
                    <a:prstGeom prst="rect">
                      <a:avLst/>
                    </a:prstGeom>
                    <a:ln>
                      <a:solidFill>
                        <a:schemeClr val="accent1"/>
                      </a:solidFill>
                    </a:ln>
                  </pic:spPr>
                </pic:pic>
              </a:graphicData>
            </a:graphic>
          </wp:inline>
        </w:drawing>
      </w:r>
    </w:p>
    <w:p w14:paraId="58BE4D4D" w14:textId="3A25276F" w:rsidR="00DC690B" w:rsidRDefault="00F16266" w:rsidP="0037165C">
      <w:pPr>
        <w:pStyle w:val="LabStepNumberedLevel2"/>
      </w:pPr>
      <w:r>
        <w:t>U</w:t>
      </w:r>
      <w:r w:rsidR="00DC690B">
        <w:t xml:space="preserve">pdate the </w:t>
      </w:r>
      <w:r w:rsidR="00DC690B" w:rsidRPr="00F16266">
        <w:rPr>
          <w:b/>
        </w:rPr>
        <w:t>Line Total</w:t>
      </w:r>
      <w:r w:rsidR="00DC690B">
        <w:t xml:space="preserve"> column</w:t>
      </w:r>
      <w:r>
        <w:t xml:space="preserve"> by selecting </w:t>
      </w:r>
      <w:r w:rsidR="00991215">
        <w:t>each of the</w:t>
      </w:r>
      <w:r w:rsidR="00DC690B">
        <w:t xml:space="preserve"> </w:t>
      </w:r>
      <w:r w:rsidR="00DC690B" w:rsidRPr="00F16266">
        <w:rPr>
          <w:b/>
        </w:rPr>
        <w:t>[Sum(LineTotal)]</w:t>
      </w:r>
      <w:r w:rsidR="00DC690B">
        <w:t xml:space="preserve"> </w:t>
      </w:r>
      <w:r w:rsidR="00991215">
        <w:t xml:space="preserve">values </w:t>
      </w:r>
      <w:r w:rsidR="00DC690B">
        <w:t xml:space="preserve">and select </w:t>
      </w:r>
      <w:r w:rsidR="00DC690B" w:rsidRPr="00F16266">
        <w:rPr>
          <w:b/>
        </w:rPr>
        <w:t>Text Box Properties</w:t>
      </w:r>
      <w:r w:rsidR="00DC690B">
        <w:t>.</w:t>
      </w:r>
      <w:r>
        <w:t xml:space="preserve"> </w:t>
      </w:r>
      <w:r w:rsidR="00DC690B">
        <w:t xml:space="preserve">Click on </w:t>
      </w:r>
      <w:r w:rsidR="00DC690B" w:rsidRPr="00F16266">
        <w:rPr>
          <w:b/>
        </w:rPr>
        <w:t>Number</w:t>
      </w:r>
      <w:r w:rsidR="00DC690B">
        <w:t xml:space="preserve"> then select </w:t>
      </w:r>
      <w:r w:rsidR="00DC690B" w:rsidRPr="00F16266">
        <w:rPr>
          <w:b/>
        </w:rPr>
        <w:t>Currency</w:t>
      </w:r>
      <w:r w:rsidR="00DC690B">
        <w:t xml:space="preserve"> from the </w:t>
      </w:r>
      <w:r w:rsidR="00DC690B" w:rsidRPr="00F16266">
        <w:rPr>
          <w:b/>
        </w:rPr>
        <w:t>Category</w:t>
      </w:r>
      <w:r w:rsidR="00991215">
        <w:t xml:space="preserve"> list menu.</w:t>
      </w:r>
      <w:r w:rsidR="00923688">
        <w:t xml:space="preserve"> Select </w:t>
      </w:r>
      <w:r w:rsidR="00923688" w:rsidRPr="00F16266">
        <w:rPr>
          <w:b/>
        </w:rPr>
        <w:t>Use 1000 separator (,)</w:t>
      </w:r>
      <w:r w:rsidR="00923688">
        <w:t xml:space="preserve"> and then c</w:t>
      </w:r>
      <w:r w:rsidR="00991215">
        <w:t xml:space="preserve">lick </w:t>
      </w:r>
      <w:r w:rsidR="00991215" w:rsidRPr="00F16266">
        <w:rPr>
          <w:b/>
        </w:rPr>
        <w:t>OK</w:t>
      </w:r>
      <w:r w:rsidR="00991215">
        <w:t>.</w:t>
      </w:r>
    </w:p>
    <w:p w14:paraId="2B855024" w14:textId="20B89421" w:rsidR="00991215" w:rsidRDefault="00991215" w:rsidP="00991215">
      <w:pPr>
        <w:pStyle w:val="LabStepScreenshotLevel2"/>
      </w:pPr>
      <w:r>
        <w:drawing>
          <wp:inline distT="0" distB="0" distL="0" distR="0" wp14:anchorId="641770BB" wp14:editId="66712A4C">
            <wp:extent cx="2766706" cy="2520778"/>
            <wp:effectExtent l="19050" t="19050" r="14605"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3_SR.png"/>
                    <pic:cNvPicPr/>
                  </pic:nvPicPr>
                  <pic:blipFill>
                    <a:blip r:embed="rId54">
                      <a:extLst>
                        <a:ext uri="{28A0092B-C50C-407E-A947-70E740481C1C}">
                          <a14:useLocalDpi xmlns:a14="http://schemas.microsoft.com/office/drawing/2010/main" val="0"/>
                        </a:ext>
                      </a:extLst>
                    </a:blip>
                    <a:stretch>
                      <a:fillRect/>
                    </a:stretch>
                  </pic:blipFill>
                  <pic:spPr>
                    <a:xfrm>
                      <a:off x="0" y="0"/>
                      <a:ext cx="2772299" cy="2525873"/>
                    </a:xfrm>
                    <a:prstGeom prst="rect">
                      <a:avLst/>
                    </a:prstGeom>
                    <a:ln>
                      <a:solidFill>
                        <a:schemeClr val="accent1"/>
                      </a:solidFill>
                    </a:ln>
                  </pic:spPr>
                </pic:pic>
              </a:graphicData>
            </a:graphic>
          </wp:inline>
        </w:drawing>
      </w:r>
    </w:p>
    <w:p w14:paraId="79BB077D" w14:textId="1847E204" w:rsidR="00991215" w:rsidRDefault="00991215" w:rsidP="00F16266">
      <w:pPr>
        <w:pStyle w:val="LabStepNumberedLevel2"/>
      </w:pPr>
      <w:r>
        <w:t xml:space="preserve">Click the </w:t>
      </w:r>
      <w:r w:rsidRPr="00991215">
        <w:rPr>
          <w:b/>
        </w:rPr>
        <w:t>Run</w:t>
      </w:r>
      <w:r>
        <w:t xml:space="preserve"> ribbon button to test the report again.</w:t>
      </w:r>
    </w:p>
    <w:p w14:paraId="0744C2B8" w14:textId="751A7838" w:rsidR="00991215" w:rsidRDefault="00991215" w:rsidP="00F16266">
      <w:pPr>
        <w:pStyle w:val="LabStepNumberedLevel2"/>
      </w:pPr>
      <w:r>
        <w:t xml:space="preserve">Notice the </w:t>
      </w:r>
      <w:r w:rsidRPr="00991215">
        <w:rPr>
          <w:b/>
        </w:rPr>
        <w:t>Date</w:t>
      </w:r>
      <w:r>
        <w:t xml:space="preserve"> and </w:t>
      </w:r>
      <w:r w:rsidRPr="00991215">
        <w:rPr>
          <w:b/>
        </w:rPr>
        <w:t>Line Total</w:t>
      </w:r>
      <w:r>
        <w:t xml:space="preserve"> values are now displaying in the proper format.</w:t>
      </w:r>
    </w:p>
    <w:p w14:paraId="75B78492" w14:textId="4F5DFE99" w:rsidR="00991215" w:rsidRDefault="00991215" w:rsidP="00F16266">
      <w:pPr>
        <w:pStyle w:val="LabStepScreenshotLevel2"/>
      </w:pPr>
      <w:r>
        <w:drawing>
          <wp:inline distT="0" distB="0" distL="0" distR="0" wp14:anchorId="63FD0866" wp14:editId="4B5A7BDB">
            <wp:extent cx="4505936" cy="1594022"/>
            <wp:effectExtent l="19050" t="19050" r="2857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4_SR.png"/>
                    <pic:cNvPicPr/>
                  </pic:nvPicPr>
                  <pic:blipFill>
                    <a:blip r:embed="rId55">
                      <a:extLst>
                        <a:ext uri="{28A0092B-C50C-407E-A947-70E740481C1C}">
                          <a14:useLocalDpi xmlns:a14="http://schemas.microsoft.com/office/drawing/2010/main" val="0"/>
                        </a:ext>
                      </a:extLst>
                    </a:blip>
                    <a:stretch>
                      <a:fillRect/>
                    </a:stretch>
                  </pic:blipFill>
                  <pic:spPr>
                    <a:xfrm>
                      <a:off x="0" y="0"/>
                      <a:ext cx="4553419" cy="1610820"/>
                    </a:xfrm>
                    <a:prstGeom prst="rect">
                      <a:avLst/>
                    </a:prstGeom>
                    <a:ln>
                      <a:solidFill>
                        <a:schemeClr val="accent1"/>
                      </a:solidFill>
                    </a:ln>
                  </pic:spPr>
                </pic:pic>
              </a:graphicData>
            </a:graphic>
          </wp:inline>
        </w:drawing>
      </w:r>
    </w:p>
    <w:p w14:paraId="087D4B7B" w14:textId="3D3703AB" w:rsidR="00DC690B" w:rsidRDefault="00991215" w:rsidP="00F16266">
      <w:pPr>
        <w:pStyle w:val="LabStepNumberedLevel2"/>
      </w:pPr>
      <w:r>
        <w:lastRenderedPageBreak/>
        <w:t xml:space="preserve">Click the </w:t>
      </w:r>
      <w:r w:rsidRPr="00991215">
        <w:rPr>
          <w:b/>
        </w:rPr>
        <w:t>Design</w:t>
      </w:r>
      <w:r>
        <w:t xml:space="preserve"> ribbon button to go back to design view.</w:t>
      </w:r>
    </w:p>
    <w:p w14:paraId="3FC1DB43" w14:textId="01FBBCB1" w:rsidR="00CF36EC" w:rsidRDefault="00CF36EC" w:rsidP="00F16266">
      <w:pPr>
        <w:pStyle w:val="LabStepNumberedLevel2"/>
      </w:pPr>
      <w:r>
        <w:t>You can update the size of report and columns by selecting the areas you want to resize and drag to the desired size.</w:t>
      </w:r>
      <w:r w:rsidR="009F2466">
        <w:t xml:space="preserve"> Adjust the width of the </w:t>
      </w:r>
      <w:r w:rsidR="009F2466" w:rsidRPr="009F2466">
        <w:rPr>
          <w:b/>
        </w:rPr>
        <w:t>Date</w:t>
      </w:r>
      <w:r w:rsidR="009F2466">
        <w:t xml:space="preserve"> column and the </w:t>
      </w:r>
      <w:r w:rsidR="009F2466" w:rsidRPr="009F2466">
        <w:rPr>
          <w:b/>
        </w:rPr>
        <w:t>Product</w:t>
      </w:r>
      <w:r w:rsidR="009F2466">
        <w:t xml:space="preserve"> column wide enough to show their content.</w:t>
      </w:r>
    </w:p>
    <w:p w14:paraId="048FB0B7" w14:textId="6504C6BB" w:rsidR="00CF36EC" w:rsidRDefault="00CF36EC" w:rsidP="00F16266">
      <w:pPr>
        <w:pStyle w:val="LabStepScreenshotLevel2"/>
      </w:pPr>
      <w:r>
        <w:drawing>
          <wp:inline distT="0" distB="0" distL="0" distR="0" wp14:anchorId="0348D2F2" wp14:editId="52F7AD73">
            <wp:extent cx="5117150" cy="1977081"/>
            <wp:effectExtent l="19050" t="19050" r="26670"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5_SR.png"/>
                    <pic:cNvPicPr/>
                  </pic:nvPicPr>
                  <pic:blipFill>
                    <a:blip r:embed="rId56">
                      <a:extLst>
                        <a:ext uri="{28A0092B-C50C-407E-A947-70E740481C1C}">
                          <a14:useLocalDpi xmlns:a14="http://schemas.microsoft.com/office/drawing/2010/main" val="0"/>
                        </a:ext>
                      </a:extLst>
                    </a:blip>
                    <a:stretch>
                      <a:fillRect/>
                    </a:stretch>
                  </pic:blipFill>
                  <pic:spPr>
                    <a:xfrm>
                      <a:off x="0" y="0"/>
                      <a:ext cx="5149898" cy="1989734"/>
                    </a:xfrm>
                    <a:prstGeom prst="rect">
                      <a:avLst/>
                    </a:prstGeom>
                    <a:ln>
                      <a:solidFill>
                        <a:schemeClr val="accent1"/>
                      </a:solidFill>
                    </a:ln>
                  </pic:spPr>
                </pic:pic>
              </a:graphicData>
            </a:graphic>
          </wp:inline>
        </w:drawing>
      </w:r>
    </w:p>
    <w:p w14:paraId="31827F1C" w14:textId="43A47EF4" w:rsidR="009F2466" w:rsidRDefault="009F2466" w:rsidP="00F16266">
      <w:pPr>
        <w:pStyle w:val="LabStepNumberedLevel2"/>
      </w:pPr>
      <w:r>
        <w:t xml:space="preserve">Run the report and confirm you made the columns wide enough for values in the </w:t>
      </w:r>
      <w:r w:rsidRPr="009F2466">
        <w:rPr>
          <w:b/>
        </w:rPr>
        <w:t>Date</w:t>
      </w:r>
      <w:r>
        <w:t xml:space="preserve"> column and </w:t>
      </w:r>
      <w:r w:rsidRPr="009F2466">
        <w:rPr>
          <w:b/>
        </w:rPr>
        <w:t>Product</w:t>
      </w:r>
      <w:r>
        <w:t xml:space="preserve"> column.</w:t>
      </w:r>
    </w:p>
    <w:p w14:paraId="449F93B4" w14:textId="44599B82" w:rsidR="009F2466" w:rsidRDefault="009F2466" w:rsidP="009F2466">
      <w:pPr>
        <w:pStyle w:val="LabStepScreenshotLevel2"/>
      </w:pPr>
      <w:r w:rsidRPr="009F2466">
        <w:drawing>
          <wp:inline distT="0" distB="0" distL="0" distR="0" wp14:anchorId="0DF21AFD" wp14:editId="41ADFB66">
            <wp:extent cx="5148159" cy="2137719"/>
            <wp:effectExtent l="19050" t="19050" r="14605" b="15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6671" cy="2157863"/>
                    </a:xfrm>
                    <a:prstGeom prst="rect">
                      <a:avLst/>
                    </a:prstGeom>
                    <a:noFill/>
                    <a:ln>
                      <a:solidFill>
                        <a:schemeClr val="accent1"/>
                      </a:solidFill>
                    </a:ln>
                  </pic:spPr>
                </pic:pic>
              </a:graphicData>
            </a:graphic>
          </wp:inline>
        </w:drawing>
      </w:r>
    </w:p>
    <w:p w14:paraId="35ABA654" w14:textId="1518ABDA" w:rsidR="00F85CC2" w:rsidRDefault="00F85CC2" w:rsidP="00F16266">
      <w:pPr>
        <w:pStyle w:val="LabStepNumberedLevel2"/>
      </w:pPr>
      <w:r>
        <w:t xml:space="preserve">Once you have the report formatted as desired click </w:t>
      </w:r>
      <w:r w:rsidRPr="00647513">
        <w:rPr>
          <w:b/>
        </w:rPr>
        <w:t>Save</w:t>
      </w:r>
      <w:r>
        <w:t xml:space="preserve"> and then close </w:t>
      </w:r>
      <w:r w:rsidRPr="00647513">
        <w:rPr>
          <w:b/>
        </w:rPr>
        <w:t>Report Builder</w:t>
      </w:r>
      <w:r>
        <w:t>.</w:t>
      </w:r>
    </w:p>
    <w:p w14:paraId="5397C956" w14:textId="34236B60" w:rsidR="00F16266" w:rsidRDefault="00F16266" w:rsidP="003F5ACC">
      <w:pPr>
        <w:pStyle w:val="LabStepNumbered"/>
      </w:pPr>
      <w:r>
        <w:t xml:space="preserve">Test running the </w:t>
      </w:r>
      <w:r w:rsidR="009F2466">
        <w:t xml:space="preserve">new </w:t>
      </w:r>
      <w:r>
        <w:t>report from the browser</w:t>
      </w:r>
      <w:r w:rsidR="009F2466">
        <w:t xml:space="preserve"> to see it as a business user will see it.</w:t>
      </w:r>
    </w:p>
    <w:p w14:paraId="500BA281" w14:textId="2C8567C8" w:rsidR="003F5ACC" w:rsidRDefault="00F16266" w:rsidP="00F16266">
      <w:pPr>
        <w:pStyle w:val="LabStepNumberedLevel2"/>
      </w:pPr>
      <w:r>
        <w:t xml:space="preserve">In the browser, navigate to the Reports library at </w:t>
      </w:r>
      <w:hyperlink r:id="rId58" w:history="1">
        <w:r w:rsidRPr="00F16266">
          <w:rPr>
            <w:rStyle w:val="Hyperlink"/>
          </w:rPr>
          <w:t>http://intranet.wingtip.com/sites/bicenter/Reports</w:t>
        </w:r>
      </w:hyperlink>
      <w:r>
        <w:t xml:space="preserve">. </w:t>
      </w:r>
    </w:p>
    <w:p w14:paraId="01558631" w14:textId="4DDAFE31" w:rsidR="003F5ACC" w:rsidRDefault="00F16266" w:rsidP="00F16266">
      <w:pPr>
        <w:pStyle w:val="LabStepNumberedLevel2"/>
      </w:pPr>
      <w:r>
        <w:t>C</w:t>
      </w:r>
      <w:r w:rsidR="003F5ACC">
        <w:t xml:space="preserve">lick on </w:t>
      </w:r>
      <w:r w:rsidR="009F2466">
        <w:t xml:space="preserve">new report with the name of </w:t>
      </w:r>
      <w:r w:rsidR="003F5ACC" w:rsidRPr="003F5ACC">
        <w:rPr>
          <w:b/>
        </w:rPr>
        <w:t>SalesReport</w:t>
      </w:r>
      <w:r w:rsidR="003F5ACC">
        <w:t>.</w:t>
      </w:r>
    </w:p>
    <w:p w14:paraId="4FA0EB46" w14:textId="5C0AF07A" w:rsidR="003F5ACC" w:rsidRDefault="009F2466" w:rsidP="00284068">
      <w:pPr>
        <w:pStyle w:val="LabStepScreenshotLevel2"/>
      </w:pPr>
      <w:r w:rsidRPr="005E6C7D">
        <w:rPr>
          <w:rStyle w:val="LabStepScreenshotFrame"/>
        </w:rPr>
        <w:drawing>
          <wp:inline distT="0" distB="0" distL="0" distR="0" wp14:anchorId="37010A1C" wp14:editId="5C6859E6">
            <wp:extent cx="5206812" cy="1680519"/>
            <wp:effectExtent l="19050" t="19050" r="13335" b="152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1886" cy="1733797"/>
                    </a:xfrm>
                    <a:prstGeom prst="rect">
                      <a:avLst/>
                    </a:prstGeom>
                    <a:noFill/>
                    <a:ln>
                      <a:solidFill>
                        <a:schemeClr val="accent1"/>
                      </a:solidFill>
                    </a:ln>
                  </pic:spPr>
                </pic:pic>
              </a:graphicData>
            </a:graphic>
          </wp:inline>
        </w:drawing>
      </w:r>
    </w:p>
    <w:p w14:paraId="6556801B" w14:textId="77777777" w:rsidR="009F2466" w:rsidRDefault="00F24282" w:rsidP="00284068">
      <w:pPr>
        <w:pStyle w:val="LabStepNumberedLevel2"/>
      </w:pPr>
      <w:r>
        <w:t xml:space="preserve">The </w:t>
      </w:r>
      <w:r w:rsidR="00284068">
        <w:t xml:space="preserve">report named </w:t>
      </w:r>
      <w:r w:rsidRPr="00F24282">
        <w:rPr>
          <w:b/>
        </w:rPr>
        <w:t>SalesReport</w:t>
      </w:r>
      <w:r>
        <w:t xml:space="preserve"> </w:t>
      </w:r>
      <w:r w:rsidR="00284068">
        <w:t>should open</w:t>
      </w:r>
      <w:r w:rsidR="009B776F">
        <w:t xml:space="preserve"> in the </w:t>
      </w:r>
      <w:r w:rsidR="00284068">
        <w:t xml:space="preserve">browser-based </w:t>
      </w:r>
      <w:r w:rsidR="009B776F">
        <w:t>Report Viewer</w:t>
      </w:r>
      <w:r>
        <w:t>.</w:t>
      </w:r>
    </w:p>
    <w:p w14:paraId="7926E9DD" w14:textId="77777777" w:rsidR="009F2466" w:rsidRDefault="009F2466" w:rsidP="009F2466">
      <w:pPr>
        <w:pStyle w:val="LabStepNumberedLevel2"/>
      </w:pPr>
      <w:r>
        <w:lastRenderedPageBreak/>
        <w:t>When the report is displayed, use the plus signs to expand nodes to drill down into the report's data.</w:t>
      </w:r>
    </w:p>
    <w:p w14:paraId="18C3D361" w14:textId="64E6B792" w:rsidR="00F24282" w:rsidRDefault="009F2466" w:rsidP="009F2466">
      <w:pPr>
        <w:pStyle w:val="LabStepScreenshotLevel2"/>
      </w:pPr>
      <w:r w:rsidRPr="009F2466">
        <w:rPr>
          <w:rStyle w:val="LabStepScreenshotFrame"/>
        </w:rPr>
        <w:t xml:space="preserve"> </w:t>
      </w:r>
      <w:r w:rsidRPr="009F2466">
        <w:rPr>
          <w:rStyle w:val="LabStepScreenshotFrame"/>
        </w:rPr>
        <w:drawing>
          <wp:inline distT="0" distB="0" distL="0" distR="0" wp14:anchorId="076BD684" wp14:editId="0AA9D8AC">
            <wp:extent cx="4559643" cy="1993986"/>
            <wp:effectExtent l="19050" t="19050" r="12700" b="254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3582" cy="2017574"/>
                    </a:xfrm>
                    <a:prstGeom prst="rect">
                      <a:avLst/>
                    </a:prstGeom>
                    <a:noFill/>
                    <a:ln>
                      <a:solidFill>
                        <a:schemeClr val="accent1"/>
                      </a:solidFill>
                    </a:ln>
                  </pic:spPr>
                </pic:pic>
              </a:graphicData>
            </a:graphic>
          </wp:inline>
        </w:drawing>
      </w:r>
    </w:p>
    <w:p w14:paraId="021D58A6" w14:textId="1A5FC3A8" w:rsidR="009F2466" w:rsidRDefault="009F2466" w:rsidP="009C1BFF">
      <w:pPr>
        <w:pStyle w:val="LabStepNumbered"/>
      </w:pPr>
      <w:r>
        <w:t>Export the report to a</w:t>
      </w:r>
      <w:r w:rsidR="00C0087A">
        <w:t>n Excel workbook.</w:t>
      </w:r>
      <w:r>
        <w:t xml:space="preserve"> </w:t>
      </w:r>
    </w:p>
    <w:p w14:paraId="02C1BA78" w14:textId="6986A4D3" w:rsidR="009F2466" w:rsidRDefault="00C0087A" w:rsidP="009F2466">
      <w:pPr>
        <w:pStyle w:val="LabStepNumberedLevel2"/>
      </w:pPr>
      <w:r>
        <w:t xml:space="preserve">Make sure you have the report named </w:t>
      </w:r>
      <w:r w:rsidRPr="00C0087A">
        <w:rPr>
          <w:b/>
        </w:rPr>
        <w:t>SalesReport</w:t>
      </w:r>
      <w:r>
        <w:t xml:space="preserve"> open in the browser.</w:t>
      </w:r>
    </w:p>
    <w:p w14:paraId="40382FB5" w14:textId="4F74C460" w:rsidR="009C1BFF" w:rsidRDefault="009F2466" w:rsidP="001B28B3">
      <w:pPr>
        <w:pStyle w:val="LabStepNumberedLevel2"/>
      </w:pPr>
      <w:r>
        <w:t xml:space="preserve">Drop down the </w:t>
      </w:r>
      <w:r w:rsidRPr="00C0087A">
        <w:rPr>
          <w:b/>
        </w:rPr>
        <w:t>Action</w:t>
      </w:r>
      <w:r>
        <w:t xml:space="preserve"> menu </w:t>
      </w:r>
      <w:r w:rsidR="00C0087A">
        <w:t xml:space="preserve">click </w:t>
      </w:r>
      <w:r w:rsidR="009C1BFF" w:rsidRPr="00C0087A">
        <w:rPr>
          <w:b/>
        </w:rPr>
        <w:t>Export</w:t>
      </w:r>
      <w:r w:rsidR="009C1BFF">
        <w:t xml:space="preserve"> </w:t>
      </w:r>
      <w:r w:rsidR="00C0087A">
        <w:t>&gt;&gt; Excel to export the report to Microsoft Excel</w:t>
      </w:r>
      <w:r w:rsidR="009C1BFF">
        <w:t>.</w:t>
      </w:r>
    </w:p>
    <w:p w14:paraId="4F809BEF" w14:textId="4AAB3A98" w:rsidR="009C1BFF" w:rsidRDefault="00C0087A" w:rsidP="00C0087A">
      <w:pPr>
        <w:pStyle w:val="LabStepScreenshotLevel2"/>
      </w:pPr>
      <w:r w:rsidRPr="005E6C7D">
        <w:rPr>
          <w:rStyle w:val="LabStepScreenshotFrame"/>
        </w:rPr>
        <w:drawing>
          <wp:inline distT="0" distB="0" distL="0" distR="0" wp14:anchorId="2D023A94" wp14:editId="75EAEE2B">
            <wp:extent cx="4609070" cy="1931813"/>
            <wp:effectExtent l="19050" t="19050" r="20320" b="114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011" cy="1948554"/>
                    </a:xfrm>
                    <a:prstGeom prst="rect">
                      <a:avLst/>
                    </a:prstGeom>
                    <a:noFill/>
                    <a:ln>
                      <a:solidFill>
                        <a:schemeClr val="accent1"/>
                      </a:solidFill>
                    </a:ln>
                  </pic:spPr>
                </pic:pic>
              </a:graphicData>
            </a:graphic>
          </wp:inline>
        </w:drawing>
      </w:r>
    </w:p>
    <w:p w14:paraId="4D9E86E4" w14:textId="2EF4C7B6" w:rsidR="00C0087A" w:rsidRDefault="00C0087A" w:rsidP="00C0087A">
      <w:pPr>
        <w:pStyle w:val="LabStepNumberedLevel2"/>
      </w:pPr>
      <w:r>
        <w:t>Examine the report data that has been exported into Excel format.</w:t>
      </w:r>
    </w:p>
    <w:p w14:paraId="5D700ECD" w14:textId="090CB235" w:rsidR="00C0087A" w:rsidRDefault="00C0087A" w:rsidP="00C0087A">
      <w:pPr>
        <w:pStyle w:val="LabStepScreenshotLevel2"/>
      </w:pPr>
      <w:r>
        <w:drawing>
          <wp:inline distT="0" distB="0" distL="0" distR="0" wp14:anchorId="471D540D" wp14:editId="0BBFCB03">
            <wp:extent cx="4596713" cy="2368158"/>
            <wp:effectExtent l="19050" t="19050" r="13970" b="133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9004" cy="2395097"/>
                    </a:xfrm>
                    <a:prstGeom prst="rect">
                      <a:avLst/>
                    </a:prstGeom>
                    <a:ln>
                      <a:solidFill>
                        <a:schemeClr val="accent1"/>
                      </a:solidFill>
                    </a:ln>
                  </pic:spPr>
                </pic:pic>
              </a:graphicData>
            </a:graphic>
          </wp:inline>
        </w:drawing>
      </w:r>
    </w:p>
    <w:p w14:paraId="2DC258D3" w14:textId="08B255FB" w:rsidR="00C0087A" w:rsidRPr="00CF36EC" w:rsidRDefault="00C0087A" w:rsidP="00C0087A">
      <w:pPr>
        <w:pStyle w:val="LabStepNumberedLevel2"/>
      </w:pPr>
      <w:r>
        <w:t>When you are done with this step, you can close Microsoft Excel without saving the new Excel workbook.</w:t>
      </w:r>
    </w:p>
    <w:p w14:paraId="2FE6D030" w14:textId="02943AFA" w:rsidR="008946A1" w:rsidRDefault="008946A1" w:rsidP="00C0087A">
      <w:pPr>
        <w:pStyle w:val="LabStepNumbered"/>
      </w:pPr>
      <w:r>
        <w:lastRenderedPageBreak/>
        <w:t>Create SharePoint List Report</w:t>
      </w:r>
    </w:p>
    <w:p w14:paraId="5835E461" w14:textId="18B39089" w:rsidR="00F04323" w:rsidRDefault="00F04323" w:rsidP="00C0087A">
      <w:pPr>
        <w:pStyle w:val="LabStepNumberedLevel2"/>
      </w:pPr>
      <w:r>
        <w:t xml:space="preserve">In the </w:t>
      </w:r>
      <w:r w:rsidRPr="006F3FE2">
        <w:t>Reports</w:t>
      </w:r>
      <w:r>
        <w:t xml:space="preserve"> library from the </w:t>
      </w:r>
      <w:r w:rsidRPr="00C0087A">
        <w:rPr>
          <w:b/>
        </w:rPr>
        <w:t>New Documents</w:t>
      </w:r>
      <w:r>
        <w:t xml:space="preserve"> menu, click </w:t>
      </w:r>
      <w:r w:rsidRPr="00C0087A">
        <w:rPr>
          <w:b/>
        </w:rPr>
        <w:t>Report Builder Report</w:t>
      </w:r>
      <w:r>
        <w:t>.</w:t>
      </w:r>
      <w:r w:rsidR="00C0087A">
        <w:t xml:space="preserve"> This action will load the Report Builder application.</w:t>
      </w:r>
    </w:p>
    <w:p w14:paraId="268752CD" w14:textId="77777777" w:rsidR="00F04323" w:rsidRDefault="00F04323" w:rsidP="00C0087A">
      <w:pPr>
        <w:pStyle w:val="LabStepScreenshotLevel2"/>
      </w:pPr>
      <w:r>
        <w:drawing>
          <wp:inline distT="0" distB="0" distL="0" distR="0" wp14:anchorId="07C84913" wp14:editId="1FF8B7DA">
            <wp:extent cx="2161972" cy="3200400"/>
            <wp:effectExtent l="19050" t="19050" r="1016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_SR.png"/>
                    <pic:cNvPicPr/>
                  </pic:nvPicPr>
                  <pic:blipFill>
                    <a:blip r:embed="rId37">
                      <a:extLst>
                        <a:ext uri="{28A0092B-C50C-407E-A947-70E740481C1C}">
                          <a14:useLocalDpi xmlns:a14="http://schemas.microsoft.com/office/drawing/2010/main" val="0"/>
                        </a:ext>
                      </a:extLst>
                    </a:blip>
                    <a:stretch>
                      <a:fillRect/>
                    </a:stretch>
                  </pic:blipFill>
                  <pic:spPr>
                    <a:xfrm>
                      <a:off x="0" y="0"/>
                      <a:ext cx="2194963" cy="3249237"/>
                    </a:xfrm>
                    <a:prstGeom prst="rect">
                      <a:avLst/>
                    </a:prstGeom>
                    <a:ln>
                      <a:solidFill>
                        <a:schemeClr val="accent1"/>
                      </a:solidFill>
                    </a:ln>
                  </pic:spPr>
                </pic:pic>
              </a:graphicData>
            </a:graphic>
          </wp:inline>
        </w:drawing>
      </w:r>
    </w:p>
    <w:p w14:paraId="30805C17" w14:textId="531EED2E" w:rsidR="00F04323" w:rsidRDefault="00C0087A" w:rsidP="00C0087A">
      <w:pPr>
        <w:pStyle w:val="LabStepNumberedLevel2"/>
      </w:pPr>
      <w:r>
        <w:t xml:space="preserve">Once the </w:t>
      </w:r>
      <w:r w:rsidR="00F04323" w:rsidRPr="007806FE">
        <w:t>Report Builder</w:t>
      </w:r>
      <w:r>
        <w:t xml:space="preserve"> application has started up, c</w:t>
      </w:r>
      <w:r w:rsidR="00F04323">
        <w:t xml:space="preserve">lick on </w:t>
      </w:r>
      <w:r w:rsidR="00F04323" w:rsidRPr="00C0087A">
        <w:rPr>
          <w:b/>
        </w:rPr>
        <w:t>Table or Matrix Wizard</w:t>
      </w:r>
      <w:r w:rsidR="00F04323">
        <w:t>.</w:t>
      </w:r>
    </w:p>
    <w:p w14:paraId="47599B1F" w14:textId="05E1EEB2" w:rsidR="00F04323" w:rsidRDefault="00F04323" w:rsidP="00C0087A">
      <w:pPr>
        <w:pStyle w:val="LabStepScreenshotLevel2"/>
      </w:pPr>
      <w:r>
        <w:drawing>
          <wp:inline distT="0" distB="0" distL="0" distR="0" wp14:anchorId="2EC99242" wp14:editId="13339C43">
            <wp:extent cx="4186906" cy="3076833"/>
            <wp:effectExtent l="19050" t="19050" r="2349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_S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02496" cy="3088290"/>
                    </a:xfrm>
                    <a:prstGeom prst="rect">
                      <a:avLst/>
                    </a:prstGeom>
                    <a:ln>
                      <a:solidFill>
                        <a:schemeClr val="accent1"/>
                      </a:solidFill>
                    </a:ln>
                  </pic:spPr>
                </pic:pic>
              </a:graphicData>
            </a:graphic>
          </wp:inline>
        </w:drawing>
      </w:r>
      <w:r w:rsidR="00FA5C10">
        <w:br/>
      </w:r>
      <w:r w:rsidR="00FA5C10">
        <w:br/>
      </w:r>
      <w:r w:rsidR="00FA5C10">
        <w:br/>
      </w:r>
      <w:r w:rsidR="00FA5C10">
        <w:br/>
      </w:r>
      <w:r w:rsidR="00FA5C10">
        <w:br/>
      </w:r>
    </w:p>
    <w:p w14:paraId="53A0DA03" w14:textId="77777777" w:rsidR="00F04323" w:rsidRDefault="00F04323" w:rsidP="00C0087A">
      <w:pPr>
        <w:pStyle w:val="LabStepNumberedLevel2"/>
      </w:pPr>
      <w:r>
        <w:lastRenderedPageBreak/>
        <w:t xml:space="preserve">In the </w:t>
      </w:r>
      <w:r w:rsidRPr="00DD19B5">
        <w:rPr>
          <w:b/>
        </w:rPr>
        <w:t>New Table or Matrix</w:t>
      </w:r>
      <w:r>
        <w:t xml:space="preserve"> dialog, </w:t>
      </w:r>
      <w:r w:rsidRPr="00DD19B5">
        <w:rPr>
          <w:b/>
        </w:rPr>
        <w:t>the Create a dataset</w:t>
      </w:r>
      <w:r>
        <w:t xml:space="preserve"> option selected since there are no datasets created yet. Click </w:t>
      </w:r>
      <w:r w:rsidRPr="00DD19B5">
        <w:rPr>
          <w:b/>
        </w:rPr>
        <w:t>Next</w:t>
      </w:r>
      <w:r>
        <w:t>.</w:t>
      </w:r>
    </w:p>
    <w:p w14:paraId="5CD8988E" w14:textId="77777777" w:rsidR="00F04323" w:rsidRDefault="00F04323" w:rsidP="00C0087A">
      <w:pPr>
        <w:pStyle w:val="LabStepScreenshotLevel2"/>
      </w:pPr>
      <w:r>
        <w:drawing>
          <wp:inline distT="0" distB="0" distL="0" distR="0" wp14:anchorId="4B234A46" wp14:editId="71D02608">
            <wp:extent cx="4043701" cy="2953265"/>
            <wp:effectExtent l="19050" t="19050" r="1397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_S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2124" cy="2959417"/>
                    </a:xfrm>
                    <a:prstGeom prst="rect">
                      <a:avLst/>
                    </a:prstGeom>
                    <a:ln>
                      <a:solidFill>
                        <a:schemeClr val="accent1"/>
                      </a:solidFill>
                    </a:ln>
                  </pic:spPr>
                </pic:pic>
              </a:graphicData>
            </a:graphic>
          </wp:inline>
        </w:drawing>
      </w:r>
    </w:p>
    <w:p w14:paraId="7C6155E6" w14:textId="73B03920" w:rsidR="00F04323" w:rsidRDefault="00C0087A" w:rsidP="00C0087A">
      <w:pPr>
        <w:pStyle w:val="LabStepNumberedLevel2"/>
      </w:pPr>
      <w:r>
        <w:t xml:space="preserve">On the </w:t>
      </w:r>
      <w:r w:rsidRPr="00C0087A">
        <w:rPr>
          <w:b/>
        </w:rPr>
        <w:t>Choose a connection to a data source</w:t>
      </w:r>
      <w:r>
        <w:t xml:space="preserve"> page, </w:t>
      </w:r>
      <w:r w:rsidR="00F04323">
        <w:t xml:space="preserve">click </w:t>
      </w:r>
      <w:r w:rsidR="00F04323" w:rsidRPr="00DD19B5">
        <w:rPr>
          <w:b/>
        </w:rPr>
        <w:t>Browse</w:t>
      </w:r>
      <w:r w:rsidR="002F420B" w:rsidRPr="002F420B">
        <w:t xml:space="preserve"> and select</w:t>
      </w:r>
      <w:r w:rsidR="002F420B">
        <w:rPr>
          <w:b/>
        </w:rPr>
        <w:t xml:space="preserve"> </w:t>
      </w:r>
      <w:r w:rsidR="002F420B">
        <w:t xml:space="preserve">the data connections named </w:t>
      </w:r>
      <w:r w:rsidR="002F420B">
        <w:rPr>
          <w:b/>
        </w:rPr>
        <w:t>WingtipProducts</w:t>
      </w:r>
      <w:r w:rsidR="00C95D89">
        <w:rPr>
          <w:b/>
        </w:rPr>
        <w:t>Site</w:t>
      </w:r>
      <w:r w:rsidR="00F04323" w:rsidRPr="00DD19B5">
        <w:rPr>
          <w:b/>
        </w:rPr>
        <w:t>.rsds</w:t>
      </w:r>
      <w:r w:rsidR="00F04323">
        <w:t xml:space="preserve"> </w:t>
      </w:r>
      <w:r w:rsidR="002F420B">
        <w:t xml:space="preserve">from the </w:t>
      </w:r>
      <w:r w:rsidR="002F420B" w:rsidRPr="002F420B">
        <w:rPr>
          <w:b/>
        </w:rPr>
        <w:t>Reports</w:t>
      </w:r>
      <w:r w:rsidR="002F420B">
        <w:t xml:space="preserve"> library. C</w:t>
      </w:r>
      <w:r w:rsidR="00F04323">
        <w:t xml:space="preserve">lick </w:t>
      </w:r>
      <w:r w:rsidR="00C95D89" w:rsidRPr="00C95D89">
        <w:rPr>
          <w:b/>
        </w:rPr>
        <w:t>Open</w:t>
      </w:r>
      <w:r w:rsidR="00C95D89">
        <w:t xml:space="preserve"> to select the data source</w:t>
      </w:r>
      <w:r w:rsidR="00F04323">
        <w:t>.</w:t>
      </w:r>
    </w:p>
    <w:p w14:paraId="4A1E339E" w14:textId="6A77C10E" w:rsidR="00C0087A" w:rsidRDefault="00C95D89" w:rsidP="002F420B">
      <w:pPr>
        <w:pStyle w:val="LabStepScreenshotLevel2"/>
      </w:pPr>
      <w:r>
        <w:drawing>
          <wp:inline distT="0" distB="0" distL="0" distR="0" wp14:anchorId="2050071F" wp14:editId="144C8120">
            <wp:extent cx="4085205" cy="2928551"/>
            <wp:effectExtent l="19050" t="19050" r="1079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5962" cy="2950599"/>
                    </a:xfrm>
                    <a:prstGeom prst="rect">
                      <a:avLst/>
                    </a:prstGeom>
                    <a:ln>
                      <a:solidFill>
                        <a:schemeClr val="accent1"/>
                      </a:solidFill>
                    </a:ln>
                  </pic:spPr>
                </pic:pic>
              </a:graphicData>
            </a:graphic>
          </wp:inline>
        </w:drawing>
      </w:r>
      <w:r w:rsidR="00FA5C10">
        <w:br/>
      </w:r>
      <w:r w:rsidR="00FA5C10">
        <w:br/>
      </w:r>
      <w:r w:rsidR="00FA5C10">
        <w:br/>
      </w:r>
      <w:r w:rsidR="00FA5C10">
        <w:br/>
      </w:r>
      <w:r w:rsidR="00FA5C10">
        <w:br/>
      </w:r>
      <w:r w:rsidR="00FA5C10">
        <w:br/>
      </w:r>
      <w:r w:rsidR="00FA5C10">
        <w:br/>
      </w:r>
    </w:p>
    <w:p w14:paraId="21EEAAB6" w14:textId="0BFD72B1" w:rsidR="00C023A1" w:rsidRPr="00D87991" w:rsidRDefault="00C95D89" w:rsidP="002F420B">
      <w:pPr>
        <w:pStyle w:val="LabStepNumberedLevel2"/>
      </w:pPr>
      <w:r>
        <w:lastRenderedPageBreak/>
        <w:t xml:space="preserve">On the </w:t>
      </w:r>
      <w:r w:rsidRPr="00C95D89">
        <w:rPr>
          <w:b/>
        </w:rPr>
        <w:t>Choose a connection to a data source</w:t>
      </w:r>
      <w:r>
        <w:t xml:space="preserve"> page, </w:t>
      </w:r>
      <w:r w:rsidR="00D87991">
        <w:t xml:space="preserve">confirm that the data source named </w:t>
      </w:r>
      <w:r w:rsidR="00D87991" w:rsidRPr="00D87991">
        <w:rPr>
          <w:b/>
        </w:rPr>
        <w:t>WingtipProductsSite.rsds</w:t>
      </w:r>
      <w:r w:rsidR="00D87991">
        <w:t xml:space="preserve"> is selected. Click </w:t>
      </w:r>
      <w:r w:rsidR="00F04323" w:rsidRPr="002A326F">
        <w:rPr>
          <w:b/>
        </w:rPr>
        <w:t>Test Connection</w:t>
      </w:r>
      <w:r w:rsidR="00D87991">
        <w:t>.</w:t>
      </w:r>
    </w:p>
    <w:p w14:paraId="44E7A352" w14:textId="52B3FD6B" w:rsidR="002F420B" w:rsidRDefault="002F420B" w:rsidP="002F420B">
      <w:pPr>
        <w:pStyle w:val="LabStepScreenshotLevel2"/>
      </w:pPr>
      <w:r w:rsidRPr="002F420B">
        <w:drawing>
          <wp:inline distT="0" distB="0" distL="0" distR="0" wp14:anchorId="14D026AF" wp14:editId="62996E73">
            <wp:extent cx="4126529" cy="2977978"/>
            <wp:effectExtent l="19050" t="19050" r="26670" b="133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5008" cy="3005747"/>
                    </a:xfrm>
                    <a:prstGeom prst="rect">
                      <a:avLst/>
                    </a:prstGeom>
                    <a:noFill/>
                    <a:ln>
                      <a:solidFill>
                        <a:schemeClr val="accent1"/>
                      </a:solidFill>
                    </a:ln>
                  </pic:spPr>
                </pic:pic>
              </a:graphicData>
            </a:graphic>
          </wp:inline>
        </w:drawing>
      </w:r>
    </w:p>
    <w:p w14:paraId="1525B444" w14:textId="62813E83" w:rsidR="00D87991" w:rsidRDefault="00D87991" w:rsidP="00D87991">
      <w:pPr>
        <w:pStyle w:val="LabStepNumberedLevel2"/>
      </w:pPr>
      <w:r>
        <w:t xml:space="preserve">If the connection is successful click </w:t>
      </w:r>
      <w:r w:rsidRPr="00DD19B5">
        <w:rPr>
          <w:b/>
        </w:rPr>
        <w:t>OK</w:t>
      </w:r>
      <w:r>
        <w:t xml:space="preserve"> then click </w:t>
      </w:r>
      <w:r w:rsidRPr="00DD19B5">
        <w:rPr>
          <w:b/>
        </w:rPr>
        <w:t>Next</w:t>
      </w:r>
      <w:r w:rsidRPr="00D87991">
        <w:t xml:space="preserve"> to move to the </w:t>
      </w:r>
      <w:r w:rsidRPr="00D87991">
        <w:rPr>
          <w:b/>
        </w:rPr>
        <w:t>Design a query</w:t>
      </w:r>
      <w:r>
        <w:t xml:space="preserve"> page</w:t>
      </w:r>
      <w:r w:rsidRPr="00D87991">
        <w:t>.</w:t>
      </w:r>
    </w:p>
    <w:p w14:paraId="5ADCD014" w14:textId="33E2181E" w:rsidR="00D87991" w:rsidRDefault="00D87991" w:rsidP="00D365E6">
      <w:pPr>
        <w:pStyle w:val="LabStepNumberedLevel2"/>
      </w:pPr>
      <w:r>
        <w:t xml:space="preserve">On </w:t>
      </w:r>
      <w:r w:rsidRPr="00D87991">
        <w:t xml:space="preserve">the </w:t>
      </w:r>
      <w:r w:rsidRPr="00D87991">
        <w:rPr>
          <w:b/>
        </w:rPr>
        <w:t>Design a query</w:t>
      </w:r>
      <w:r>
        <w:t xml:space="preserve"> page you should see a list of the SharePoint lists in the site at </w:t>
      </w:r>
      <w:hyperlink r:id="rId65" w:history="1">
        <w:r w:rsidRPr="002842F8">
          <w:rPr>
            <w:rStyle w:val="Hyperlink"/>
          </w:rPr>
          <w:t>http://intranet.wingtip.com</w:t>
        </w:r>
      </w:hyperlink>
      <w:r>
        <w:t>. Locate the Products list and select it.</w:t>
      </w:r>
    </w:p>
    <w:p w14:paraId="5EB9339D" w14:textId="40161E19" w:rsidR="00D87991" w:rsidRDefault="00D87991" w:rsidP="00D87991">
      <w:pPr>
        <w:pStyle w:val="LabStepScreenshotLevel2"/>
      </w:pPr>
      <w:r>
        <w:drawing>
          <wp:inline distT="0" distB="0" distL="0" distR="0" wp14:anchorId="2B8D70B0" wp14:editId="0DA3AA51">
            <wp:extent cx="4147224" cy="3039762"/>
            <wp:effectExtent l="19050" t="19050" r="24765" b="273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9300" cy="3063272"/>
                    </a:xfrm>
                    <a:prstGeom prst="rect">
                      <a:avLst/>
                    </a:prstGeom>
                    <a:ln>
                      <a:solidFill>
                        <a:schemeClr val="accent1"/>
                      </a:solidFill>
                    </a:ln>
                  </pic:spPr>
                </pic:pic>
              </a:graphicData>
            </a:graphic>
          </wp:inline>
        </w:drawing>
      </w:r>
    </w:p>
    <w:p w14:paraId="60968547" w14:textId="4E88784D" w:rsidR="00D87991" w:rsidRDefault="00D87991" w:rsidP="007C3EBF">
      <w:pPr>
        <w:pStyle w:val="LabStepNumberedLevel2"/>
      </w:pPr>
      <w:r>
        <w:t xml:space="preserve">Expand the </w:t>
      </w:r>
      <w:r w:rsidRPr="007C3EBF">
        <w:rPr>
          <w:b/>
        </w:rPr>
        <w:t>Products</w:t>
      </w:r>
      <w:r>
        <w:t xml:space="preserve"> list </w:t>
      </w:r>
      <w:r w:rsidR="007C3EBF">
        <w:t xml:space="preserve">node </w:t>
      </w:r>
      <w:r>
        <w:t>to show its list of columns. You should be able to see that there are quite a few columns including a few you would never want to show on a report.</w:t>
      </w:r>
    </w:p>
    <w:p w14:paraId="5A0A0B51" w14:textId="647C0B2C" w:rsidR="007C3EBF" w:rsidRDefault="00D87991" w:rsidP="007C3EBF">
      <w:pPr>
        <w:pStyle w:val="LabStepNumberedLevel2"/>
      </w:pPr>
      <w:r>
        <w:t xml:space="preserve">Try selecting and then unselecting the top-level </w:t>
      </w:r>
      <w:r w:rsidRPr="007C3EBF">
        <w:rPr>
          <w:b/>
        </w:rPr>
        <w:t>Products</w:t>
      </w:r>
      <w:r>
        <w:t xml:space="preserve"> </w:t>
      </w:r>
      <w:r w:rsidR="007C3EBF">
        <w:t xml:space="preserve">list </w:t>
      </w:r>
      <w:r>
        <w:t xml:space="preserve">node. When you do this, you should be able to observe that all the columns in the </w:t>
      </w:r>
      <w:r w:rsidRPr="007C3EBF">
        <w:rPr>
          <w:b/>
        </w:rPr>
        <w:t>Products</w:t>
      </w:r>
      <w:r>
        <w:t xml:space="preserve"> </w:t>
      </w:r>
      <w:r w:rsidR="007C3EBF">
        <w:t xml:space="preserve">list </w:t>
      </w:r>
      <w:r>
        <w:t xml:space="preserve">node also </w:t>
      </w:r>
      <w:r w:rsidR="007C3EBF">
        <w:t>become selected or unselected.</w:t>
      </w:r>
    </w:p>
    <w:p w14:paraId="5EA7F784" w14:textId="77777777" w:rsidR="007C3EBF" w:rsidRDefault="007C3EBF" w:rsidP="007C3EBF">
      <w:pPr>
        <w:pStyle w:val="LabStepNumberedLevel2"/>
      </w:pPr>
      <w:r>
        <w:t xml:space="preserve">Unselect the </w:t>
      </w:r>
      <w:r w:rsidRPr="007C3EBF">
        <w:rPr>
          <w:b/>
        </w:rPr>
        <w:t>Products</w:t>
      </w:r>
      <w:r>
        <w:t xml:space="preserve"> list node so that all the columns inside are unselected. </w:t>
      </w:r>
    </w:p>
    <w:p w14:paraId="6B9D15CA" w14:textId="051391FD" w:rsidR="007C3EBF" w:rsidRDefault="007C3EBF" w:rsidP="00E655F5">
      <w:pPr>
        <w:pStyle w:val="LabStepNumberedLevel2"/>
      </w:pPr>
      <w:r>
        <w:lastRenderedPageBreak/>
        <w:t xml:space="preserve">Select the columns </w:t>
      </w:r>
      <w:r w:rsidRPr="00033310">
        <w:rPr>
          <w:b/>
        </w:rPr>
        <w:t>Title</w:t>
      </w:r>
      <w:r w:rsidR="00033310">
        <w:t xml:space="preserve">, </w:t>
      </w:r>
      <w:r w:rsidRPr="00033310">
        <w:rPr>
          <w:b/>
        </w:rPr>
        <w:t>Product Code</w:t>
      </w:r>
      <w:r w:rsidR="00033310">
        <w:t xml:space="preserve">, </w:t>
      </w:r>
      <w:r w:rsidRPr="00033310">
        <w:rPr>
          <w:b/>
        </w:rPr>
        <w:t>Product Description</w:t>
      </w:r>
      <w:r w:rsidR="00033310">
        <w:t xml:space="preserve"> and </w:t>
      </w:r>
      <w:r w:rsidRPr="00033310">
        <w:rPr>
          <w:b/>
        </w:rPr>
        <w:t>List Price</w:t>
      </w:r>
      <w:r w:rsidR="00033310">
        <w:t>.</w:t>
      </w:r>
    </w:p>
    <w:p w14:paraId="4DC93966" w14:textId="54A802E1" w:rsidR="007C3EBF" w:rsidRDefault="007C3EBF" w:rsidP="007C3EBF">
      <w:pPr>
        <w:pStyle w:val="LabStepScreenshotLevel2"/>
      </w:pPr>
      <w:r w:rsidRPr="007C3EBF">
        <w:drawing>
          <wp:inline distT="0" distB="0" distL="0" distR="0" wp14:anchorId="7B246D69" wp14:editId="0E30BF6C">
            <wp:extent cx="5807675" cy="1762019"/>
            <wp:effectExtent l="19050" t="19050" r="22225" b="101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1388" cy="1769213"/>
                    </a:xfrm>
                    <a:prstGeom prst="rect">
                      <a:avLst/>
                    </a:prstGeom>
                    <a:noFill/>
                    <a:ln>
                      <a:solidFill>
                        <a:schemeClr val="accent1"/>
                      </a:solidFill>
                    </a:ln>
                  </pic:spPr>
                </pic:pic>
              </a:graphicData>
            </a:graphic>
          </wp:inline>
        </w:drawing>
      </w:r>
    </w:p>
    <w:p w14:paraId="0392E919" w14:textId="2A1F422C" w:rsidR="0010633C" w:rsidRDefault="009A552A" w:rsidP="00033310">
      <w:pPr>
        <w:pStyle w:val="LabStepNumberedLevel2"/>
      </w:pPr>
      <w:r>
        <w:t>Once you have selected the correct set of columns, c</w:t>
      </w:r>
      <w:r w:rsidR="0010633C">
        <w:t xml:space="preserve">lick </w:t>
      </w:r>
      <w:r w:rsidR="0010633C" w:rsidRPr="0010633C">
        <w:rPr>
          <w:b/>
        </w:rPr>
        <w:t>Next</w:t>
      </w:r>
      <w:r>
        <w:t xml:space="preserve"> to advance the wizard to the </w:t>
      </w:r>
      <w:r w:rsidRPr="009A552A">
        <w:rPr>
          <w:b/>
        </w:rPr>
        <w:t>Arrange fields</w:t>
      </w:r>
      <w:r>
        <w:t xml:space="preserve"> page. </w:t>
      </w:r>
    </w:p>
    <w:p w14:paraId="0C3A61C9" w14:textId="66400892" w:rsidR="009A552A" w:rsidRDefault="00BE7F60" w:rsidP="00033310">
      <w:pPr>
        <w:pStyle w:val="LabStepNumberedLevel2"/>
      </w:pPr>
      <w:r>
        <w:t>On</w:t>
      </w:r>
      <w:r w:rsidR="009A552A">
        <w:t xml:space="preserve"> the </w:t>
      </w:r>
      <w:r w:rsidR="009A552A" w:rsidRPr="00BE7F60">
        <w:rPr>
          <w:b/>
        </w:rPr>
        <w:t>Arrange fields</w:t>
      </w:r>
      <w:r w:rsidR="009A552A">
        <w:t xml:space="preserve"> page, drag each of the available fields int</w:t>
      </w:r>
      <w:r>
        <w:t>o</w:t>
      </w:r>
      <w:r w:rsidR="009A552A">
        <w:t xml:space="preserve"> the </w:t>
      </w:r>
      <w:r w:rsidR="009A552A" w:rsidRPr="00BE7F60">
        <w:rPr>
          <w:b/>
        </w:rPr>
        <w:t>Values</w:t>
      </w:r>
      <w:r w:rsidR="009A552A">
        <w:t xml:space="preserve"> list.</w:t>
      </w:r>
      <w:r>
        <w:t xml:space="preserve"> Also, you should see that the wizard recognizes the </w:t>
      </w:r>
      <w:r w:rsidRPr="00BE7F60">
        <w:rPr>
          <w:b/>
        </w:rPr>
        <w:t>List Price</w:t>
      </w:r>
      <w:r>
        <w:t xml:space="preserve"> field as numeric and configured it to sum the field. Change the aggregate function of the </w:t>
      </w:r>
      <w:r w:rsidRPr="00BE7F60">
        <w:rPr>
          <w:b/>
        </w:rPr>
        <w:t>List Price</w:t>
      </w:r>
      <w:r>
        <w:t xml:space="preserve"> column from </w:t>
      </w:r>
      <w:r w:rsidRPr="00BE7F60">
        <w:rPr>
          <w:b/>
        </w:rPr>
        <w:t>Sum(List_Price)</w:t>
      </w:r>
      <w:r>
        <w:t xml:space="preserve"> to </w:t>
      </w:r>
      <w:r w:rsidRPr="00BE7F60">
        <w:rPr>
          <w:b/>
        </w:rPr>
        <w:t>First(List_Price)</w:t>
      </w:r>
      <w:r>
        <w:t xml:space="preserve"> so that your screen appears as the screenshot below.</w:t>
      </w:r>
    </w:p>
    <w:p w14:paraId="5AD44391" w14:textId="30B4C503" w:rsidR="00033310" w:rsidRDefault="00033310" w:rsidP="00033310">
      <w:pPr>
        <w:pStyle w:val="LabStepScreenshotLevel2"/>
      </w:pPr>
      <w:r>
        <w:drawing>
          <wp:inline distT="0" distB="0" distL="0" distR="0" wp14:anchorId="21F6E37A" wp14:editId="481B3E00">
            <wp:extent cx="4029214" cy="2953265"/>
            <wp:effectExtent l="19050" t="19050" r="9525"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1403" cy="2969529"/>
                    </a:xfrm>
                    <a:prstGeom prst="rect">
                      <a:avLst/>
                    </a:prstGeom>
                    <a:ln>
                      <a:solidFill>
                        <a:schemeClr val="accent1"/>
                      </a:solidFill>
                    </a:ln>
                  </pic:spPr>
                </pic:pic>
              </a:graphicData>
            </a:graphic>
          </wp:inline>
        </w:drawing>
      </w:r>
    </w:p>
    <w:p w14:paraId="7B766B14" w14:textId="1E66BAE2" w:rsidR="00846D4A" w:rsidRDefault="00BE7F60" w:rsidP="00BE7F60">
      <w:pPr>
        <w:pStyle w:val="LabStepNumberedLevel2"/>
      </w:pPr>
      <w:r>
        <w:t xml:space="preserve">On the </w:t>
      </w:r>
      <w:r w:rsidRPr="00BE7F60">
        <w:rPr>
          <w:b/>
        </w:rPr>
        <w:t>Arrange fields</w:t>
      </w:r>
      <w:r>
        <w:t xml:space="preserve"> page, click </w:t>
      </w:r>
      <w:r w:rsidRPr="00BE7F60">
        <w:rPr>
          <w:b/>
        </w:rPr>
        <w:t>Next</w:t>
      </w:r>
      <w:r>
        <w:t xml:space="preserve"> to move to the </w:t>
      </w:r>
      <w:r w:rsidRPr="00D5497B">
        <w:rPr>
          <w:b/>
        </w:rPr>
        <w:t>Choose the layout</w:t>
      </w:r>
      <w:r w:rsidRPr="00BE7F60">
        <w:t xml:space="preserve"> page</w:t>
      </w:r>
      <w:r w:rsidR="00846D4A">
        <w:t>.</w:t>
      </w:r>
    </w:p>
    <w:p w14:paraId="31B45500" w14:textId="61B2691F" w:rsidR="00BE7F60" w:rsidRDefault="00BE7F60" w:rsidP="00BE7F60">
      <w:pPr>
        <w:pStyle w:val="LabStepNumberedLevel2"/>
      </w:pPr>
      <w:r>
        <w:t xml:space="preserve">On the </w:t>
      </w:r>
      <w:r w:rsidRPr="00D5497B">
        <w:rPr>
          <w:b/>
        </w:rPr>
        <w:t xml:space="preserve">Choose the layout </w:t>
      </w:r>
      <w:r>
        <w:t xml:space="preserve">page, accept the default settings and the click </w:t>
      </w:r>
      <w:r w:rsidRPr="009165D3">
        <w:rPr>
          <w:b/>
        </w:rPr>
        <w:t>Next</w:t>
      </w:r>
      <w:r>
        <w:t>.</w:t>
      </w:r>
    </w:p>
    <w:p w14:paraId="6E2DC002" w14:textId="2D90D718" w:rsidR="00BE7F60" w:rsidRDefault="00BE7F60" w:rsidP="00BE7F60">
      <w:pPr>
        <w:pStyle w:val="LabStepNumberedLevel2"/>
      </w:pPr>
      <w:r>
        <w:t xml:space="preserve">On the </w:t>
      </w:r>
      <w:r w:rsidRPr="00D5497B">
        <w:rPr>
          <w:b/>
        </w:rPr>
        <w:t>Choose a style</w:t>
      </w:r>
      <w:r>
        <w:t xml:space="preserve"> page, accept the default setting and then click </w:t>
      </w:r>
      <w:r>
        <w:rPr>
          <w:b/>
        </w:rPr>
        <w:t>Finish</w:t>
      </w:r>
      <w:r>
        <w:t>.</w:t>
      </w:r>
    </w:p>
    <w:p w14:paraId="6C2BF2DA" w14:textId="77777777" w:rsidR="00BE7F60" w:rsidRDefault="00BE7F60" w:rsidP="00BE7F60">
      <w:pPr>
        <w:pStyle w:val="LabStepNumberedLevel2"/>
      </w:pPr>
      <w:r>
        <w:t>At this point, you have completed using the wizard to create a new report. You should now see the new report you just created in the report designer of the Report Builder application.</w:t>
      </w:r>
    </w:p>
    <w:p w14:paraId="00138852" w14:textId="12DDCF30" w:rsidR="00BE7F60" w:rsidRDefault="00BE7F60" w:rsidP="00BE7F60">
      <w:pPr>
        <w:pStyle w:val="LabStepNumberedLevel2"/>
      </w:pPr>
      <w:r>
        <w:t>Run the report to see what it looks like. You should be able to see that the columns in the report are not wide enough yet.</w:t>
      </w:r>
    </w:p>
    <w:p w14:paraId="0CCE2F32" w14:textId="667F81D4" w:rsidR="003842F2" w:rsidRDefault="00BE7F60" w:rsidP="00BE7F60">
      <w:pPr>
        <w:pStyle w:val="LabStepNumberedLevel2"/>
      </w:pPr>
      <w:r>
        <w:t>Return to design view and adjust column widths until all columns show their values without line breaks as shown in the following screenshot.</w:t>
      </w:r>
    </w:p>
    <w:p w14:paraId="2B0F0975" w14:textId="773B844B" w:rsidR="00033310" w:rsidRDefault="00033310" w:rsidP="00033310">
      <w:pPr>
        <w:pStyle w:val="LabStepScreenshotLevel2"/>
      </w:pPr>
      <w:r w:rsidRPr="00033310">
        <w:lastRenderedPageBreak/>
        <w:drawing>
          <wp:inline distT="0" distB="0" distL="0" distR="0" wp14:anchorId="72807EE1" wp14:editId="7023CEB8">
            <wp:extent cx="5968984" cy="2224217"/>
            <wp:effectExtent l="19050" t="19050" r="133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7076" cy="2230959"/>
                    </a:xfrm>
                    <a:prstGeom prst="rect">
                      <a:avLst/>
                    </a:prstGeom>
                    <a:noFill/>
                    <a:ln>
                      <a:solidFill>
                        <a:schemeClr val="accent1"/>
                      </a:solidFill>
                    </a:ln>
                  </pic:spPr>
                </pic:pic>
              </a:graphicData>
            </a:graphic>
          </wp:inline>
        </w:drawing>
      </w:r>
    </w:p>
    <w:p w14:paraId="27532C5B" w14:textId="10BA861E" w:rsidR="003842F2" w:rsidRDefault="00BE7F60" w:rsidP="00BE7F60">
      <w:pPr>
        <w:pStyle w:val="LabStepNumberedLevel2"/>
      </w:pPr>
      <w:r>
        <w:t xml:space="preserve">Once you are happy with the look of the report, click the </w:t>
      </w:r>
      <w:r w:rsidRPr="00BE7F60">
        <w:rPr>
          <w:b/>
        </w:rPr>
        <w:t>Save</w:t>
      </w:r>
      <w:r>
        <w:t xml:space="preserve"> icon and save the new report in the </w:t>
      </w:r>
      <w:r w:rsidRPr="00BE7F60">
        <w:rPr>
          <w:b/>
        </w:rPr>
        <w:t>Reports</w:t>
      </w:r>
      <w:r>
        <w:t xml:space="preserve"> library with the name </w:t>
      </w:r>
      <w:r w:rsidRPr="00BE7F60">
        <w:rPr>
          <w:b/>
        </w:rPr>
        <w:t>WingtipProductsList.rdl</w:t>
      </w:r>
      <w:r>
        <w:t>.</w:t>
      </w:r>
    </w:p>
    <w:p w14:paraId="5909DD3A" w14:textId="54B51912" w:rsidR="00CB502B" w:rsidRDefault="00033310" w:rsidP="00BE7F60">
      <w:pPr>
        <w:pStyle w:val="LabStepScreenshotLevel2"/>
      </w:pPr>
      <w:r>
        <w:drawing>
          <wp:inline distT="0" distB="0" distL="0" distR="0" wp14:anchorId="428FB802" wp14:editId="1EEF9958">
            <wp:extent cx="3102689" cy="2224216"/>
            <wp:effectExtent l="19050" t="19050" r="21590" b="241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9851" cy="2250856"/>
                    </a:xfrm>
                    <a:prstGeom prst="rect">
                      <a:avLst/>
                    </a:prstGeom>
                    <a:ln>
                      <a:solidFill>
                        <a:schemeClr val="accent1"/>
                      </a:solidFill>
                    </a:ln>
                  </pic:spPr>
                </pic:pic>
              </a:graphicData>
            </a:graphic>
          </wp:inline>
        </w:drawing>
      </w:r>
    </w:p>
    <w:p w14:paraId="0DF1B780" w14:textId="6180FE9F" w:rsidR="00BE7F60" w:rsidRDefault="00BE7F60" w:rsidP="00BE7F60">
      <w:pPr>
        <w:pStyle w:val="LabStepNumberedLevel2"/>
      </w:pPr>
      <w:r>
        <w:t xml:space="preserve">Navigate to the default view of the Reports library and confirm you see the new report named </w:t>
      </w:r>
      <w:r w:rsidRPr="00BE7F60">
        <w:rPr>
          <w:b/>
        </w:rPr>
        <w:t>WingtipProductsList</w:t>
      </w:r>
      <w:r w:rsidRPr="00771A32">
        <w:t>.</w:t>
      </w:r>
    </w:p>
    <w:p w14:paraId="1338381C" w14:textId="1AC440C4" w:rsidR="00033310" w:rsidRDefault="00033310" w:rsidP="00771A32">
      <w:pPr>
        <w:pStyle w:val="LabStepScreenshotLevel2"/>
      </w:pPr>
      <w:r w:rsidRPr="00033310">
        <w:drawing>
          <wp:inline distT="0" distB="0" distL="0" distR="0" wp14:anchorId="670D6525" wp14:editId="5550BA4E">
            <wp:extent cx="6905810" cy="2483708"/>
            <wp:effectExtent l="19050" t="19050" r="9525" b="1206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41233" cy="2496448"/>
                    </a:xfrm>
                    <a:prstGeom prst="rect">
                      <a:avLst/>
                    </a:prstGeom>
                    <a:noFill/>
                    <a:ln>
                      <a:solidFill>
                        <a:schemeClr val="accent1"/>
                      </a:solidFill>
                    </a:ln>
                  </pic:spPr>
                </pic:pic>
              </a:graphicData>
            </a:graphic>
          </wp:inline>
        </w:drawing>
      </w:r>
    </w:p>
    <w:p w14:paraId="2F5A34D1" w14:textId="2BF1C17E" w:rsidR="00771A32" w:rsidRDefault="00771A32" w:rsidP="00771A32">
      <w:pPr>
        <w:pStyle w:val="LabStepNumbered"/>
      </w:pPr>
      <w:r>
        <w:lastRenderedPageBreak/>
        <w:t xml:space="preserve">Test the </w:t>
      </w:r>
      <w:r w:rsidRPr="00771A32">
        <w:rPr>
          <w:b/>
        </w:rPr>
        <w:t>WingtipProductsList</w:t>
      </w:r>
      <w:r>
        <w:t xml:space="preserve"> report in the browser.</w:t>
      </w:r>
    </w:p>
    <w:p w14:paraId="5F51260B" w14:textId="77777777" w:rsidR="00771A32" w:rsidRDefault="00771A32" w:rsidP="00771A32">
      <w:pPr>
        <w:pStyle w:val="LabStepNumberedLevel2"/>
      </w:pPr>
      <w:r>
        <w:t>Navigate to the default view of the Reports library</w:t>
      </w:r>
    </w:p>
    <w:p w14:paraId="7498CF52" w14:textId="4A293001" w:rsidR="00771A32" w:rsidRDefault="00771A32" w:rsidP="00771A32">
      <w:pPr>
        <w:pStyle w:val="LabStepNumberedLevel2"/>
      </w:pPr>
      <w:r>
        <w:t>Click WingtipProductsList.</w:t>
      </w:r>
    </w:p>
    <w:p w14:paraId="41E35B0F" w14:textId="712719ED" w:rsidR="00771A32" w:rsidRDefault="00771A32" w:rsidP="00771A32">
      <w:pPr>
        <w:pStyle w:val="LabStepNumberedLevel2"/>
      </w:pPr>
      <w:r>
        <w:t>Confirm that the report displays properly inside the browser.</w:t>
      </w:r>
    </w:p>
    <w:p w14:paraId="2A9F6F50" w14:textId="1CBA7D17" w:rsidR="00033310" w:rsidRDefault="009A552A" w:rsidP="00771A32">
      <w:pPr>
        <w:pStyle w:val="LabStepScreenshotLevel2"/>
      </w:pPr>
      <w:r w:rsidRPr="009A552A">
        <w:drawing>
          <wp:inline distT="0" distB="0" distL="0" distR="0" wp14:anchorId="69ED5DE7" wp14:editId="78E5D386">
            <wp:extent cx="6086548" cy="2829698"/>
            <wp:effectExtent l="19050" t="19050" r="9525" b="279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35674" cy="2852537"/>
                    </a:xfrm>
                    <a:prstGeom prst="rect">
                      <a:avLst/>
                    </a:prstGeom>
                    <a:noFill/>
                    <a:ln>
                      <a:solidFill>
                        <a:schemeClr val="accent1"/>
                      </a:solidFill>
                    </a:ln>
                  </pic:spPr>
                </pic:pic>
              </a:graphicData>
            </a:graphic>
          </wp:inline>
        </w:drawing>
      </w:r>
    </w:p>
    <w:p w14:paraId="041AA01F" w14:textId="0C7D8507" w:rsidR="00771A32" w:rsidRDefault="00771A32" w:rsidP="00771A32">
      <w:pPr>
        <w:pStyle w:val="LabExerciseCallout"/>
      </w:pPr>
      <w:r>
        <w:t>At this point, you have created one report based on data from a SQL Server database and a second report based on data in a SharePoint list.</w:t>
      </w:r>
    </w:p>
    <w:p w14:paraId="0B3E9ED4" w14:textId="45C98120" w:rsidR="0070395B" w:rsidRDefault="0070395B" w:rsidP="00E84255">
      <w:pPr>
        <w:pStyle w:val="Heading3"/>
      </w:pPr>
      <w:r>
        <w:t xml:space="preserve">Exercise </w:t>
      </w:r>
      <w:r w:rsidR="00202A18">
        <w:t>3</w:t>
      </w:r>
      <w:r>
        <w:t xml:space="preserve">: </w:t>
      </w:r>
      <w:r w:rsidR="002A1992">
        <w:t>Set Parameters on Published Reports</w:t>
      </w:r>
    </w:p>
    <w:p w14:paraId="2E530AD9" w14:textId="3147816E" w:rsidR="0070395B" w:rsidRDefault="0070395B" w:rsidP="0070395B">
      <w:pPr>
        <w:pStyle w:val="LabExerciseLeadIn"/>
      </w:pPr>
      <w:r>
        <w:t xml:space="preserve">In this exercise you </w:t>
      </w:r>
      <w:r w:rsidR="00BF39FB">
        <w:t>will set parameters on the existing SQL Server Report that was created in Exercise 2.</w:t>
      </w:r>
    </w:p>
    <w:p w14:paraId="46B8E4B5" w14:textId="3EC44381" w:rsidR="0070395B" w:rsidRDefault="009B5811" w:rsidP="0070395B">
      <w:pPr>
        <w:pStyle w:val="LabStepNumbered"/>
        <w:numPr>
          <w:ilvl w:val="0"/>
          <w:numId w:val="42"/>
        </w:numPr>
      </w:pPr>
      <w:r>
        <w:t xml:space="preserve">From the BI Center site, open the existing </w:t>
      </w:r>
      <w:r w:rsidR="00BF39FB" w:rsidRPr="00731749">
        <w:rPr>
          <w:b/>
        </w:rPr>
        <w:t>SalesReport</w:t>
      </w:r>
      <w:r w:rsidR="00BF39FB">
        <w:t xml:space="preserve"> report </w:t>
      </w:r>
      <w:r>
        <w:t>file:</w:t>
      </w:r>
    </w:p>
    <w:p w14:paraId="23358DF7" w14:textId="2A1627C9" w:rsidR="009B5811" w:rsidRDefault="009B5811" w:rsidP="009B5811">
      <w:pPr>
        <w:pStyle w:val="LabStepNumberedLevel2"/>
        <w:numPr>
          <w:ilvl w:val="1"/>
          <w:numId w:val="42"/>
        </w:numPr>
      </w:pPr>
      <w:r>
        <w:t xml:space="preserve">Click </w:t>
      </w:r>
      <w:r w:rsidRPr="009B5811">
        <w:rPr>
          <w:b/>
        </w:rPr>
        <w:t>Site Contents</w:t>
      </w:r>
      <w:r>
        <w:t xml:space="preserve"> then click on the </w:t>
      </w:r>
      <w:r w:rsidR="00BF39FB">
        <w:rPr>
          <w:b/>
        </w:rPr>
        <w:t>Reports</w:t>
      </w:r>
      <w:r>
        <w:t xml:space="preserve"> tile.</w:t>
      </w:r>
    </w:p>
    <w:p w14:paraId="5A21C112" w14:textId="1FBD3AE0" w:rsidR="009B5811" w:rsidRDefault="009B5811" w:rsidP="009B5811">
      <w:pPr>
        <w:pStyle w:val="LabStepNumberedLevel2"/>
        <w:numPr>
          <w:ilvl w:val="1"/>
          <w:numId w:val="42"/>
        </w:numPr>
      </w:pPr>
      <w:r>
        <w:t xml:space="preserve">Click on </w:t>
      </w:r>
      <w:r w:rsidR="00BF39FB">
        <w:rPr>
          <w:b/>
        </w:rPr>
        <w:t>SalesReport</w:t>
      </w:r>
      <w:r>
        <w:t xml:space="preserve"> file to open in</w:t>
      </w:r>
      <w:r w:rsidR="00BF39FB">
        <w:t xml:space="preserve"> Report Viewer</w:t>
      </w:r>
      <w:r>
        <w:t>.</w:t>
      </w:r>
    </w:p>
    <w:p w14:paraId="22531B3D" w14:textId="2B1958B0" w:rsidR="004773D2" w:rsidRDefault="004773D2" w:rsidP="009B5811">
      <w:pPr>
        <w:pStyle w:val="LabStepNumberedLevel2"/>
        <w:numPr>
          <w:ilvl w:val="1"/>
          <w:numId w:val="42"/>
        </w:numPr>
      </w:pPr>
      <w:r>
        <w:t xml:space="preserve">Click </w:t>
      </w:r>
      <w:r w:rsidR="00533DA1">
        <w:rPr>
          <w:b/>
        </w:rPr>
        <w:t>Actions &gt;&gt; Open with</w:t>
      </w:r>
      <w:r w:rsidRPr="004773D2">
        <w:rPr>
          <w:b/>
        </w:rPr>
        <w:t xml:space="preserve"> Report Builder</w:t>
      </w:r>
      <w:r>
        <w:t>.</w:t>
      </w:r>
    </w:p>
    <w:p w14:paraId="2039B8B4" w14:textId="67DDF0E5" w:rsidR="00FA5DC2" w:rsidRDefault="00CA7F16" w:rsidP="00FA5DC2">
      <w:pPr>
        <w:pStyle w:val="LabStepNumbered"/>
        <w:numPr>
          <w:ilvl w:val="0"/>
          <w:numId w:val="42"/>
        </w:numPr>
      </w:pPr>
      <w:r>
        <w:t xml:space="preserve">In the </w:t>
      </w:r>
      <w:r w:rsidRPr="00CA7F16">
        <w:rPr>
          <w:b/>
        </w:rPr>
        <w:t>Report Data</w:t>
      </w:r>
      <w:r>
        <w:t xml:space="preserve"> pane, </w:t>
      </w:r>
      <w:r w:rsidR="00FA5DC2">
        <w:t xml:space="preserve">expand </w:t>
      </w:r>
      <w:r w:rsidR="00FA5DC2" w:rsidRPr="00FA5DC2">
        <w:rPr>
          <w:b/>
        </w:rPr>
        <w:t>Datasets</w:t>
      </w:r>
      <w:r w:rsidR="00FA5DC2">
        <w:t xml:space="preserve"> and then right-click on </w:t>
      </w:r>
      <w:r w:rsidR="00FA5DC2" w:rsidRPr="00FA5DC2">
        <w:rPr>
          <w:b/>
        </w:rPr>
        <w:t>DataSet1</w:t>
      </w:r>
      <w:r w:rsidR="00FA5DC2">
        <w:t xml:space="preserve"> and select </w:t>
      </w:r>
      <w:r w:rsidR="00FA5DC2" w:rsidRPr="00FA5DC2">
        <w:rPr>
          <w:b/>
        </w:rPr>
        <w:t>Dataset</w:t>
      </w:r>
      <w:r w:rsidR="00FA5DC2">
        <w:t xml:space="preserve"> </w:t>
      </w:r>
      <w:r w:rsidR="00FA5DC2" w:rsidRPr="00FA5DC2">
        <w:rPr>
          <w:b/>
        </w:rPr>
        <w:t>Properties</w:t>
      </w:r>
      <w:r w:rsidR="00FA5DC2">
        <w:t>.</w:t>
      </w:r>
    </w:p>
    <w:p w14:paraId="2758140F" w14:textId="18076624" w:rsidR="00FA5DC2" w:rsidRDefault="00FA5DC2" w:rsidP="00815E14">
      <w:pPr>
        <w:pStyle w:val="LabStepNumbered"/>
        <w:numPr>
          <w:ilvl w:val="0"/>
          <w:numId w:val="42"/>
        </w:numPr>
      </w:pPr>
      <w:r>
        <w:t>Make the following updates from the Query properties panel:</w:t>
      </w:r>
    </w:p>
    <w:p w14:paraId="23FF6661" w14:textId="1421EFA6" w:rsidR="00FA5DC2" w:rsidRDefault="00FA5DC2" w:rsidP="00FA5DC2">
      <w:pPr>
        <w:pStyle w:val="LabStepNumberedLevel2"/>
        <w:numPr>
          <w:ilvl w:val="1"/>
          <w:numId w:val="42"/>
        </w:numPr>
      </w:pPr>
      <w:r>
        <w:t xml:space="preserve">Change the </w:t>
      </w:r>
      <w:r w:rsidRPr="00FA5DC2">
        <w:rPr>
          <w:b/>
        </w:rPr>
        <w:t>Name</w:t>
      </w:r>
      <w:r>
        <w:t xml:space="preserve"> from </w:t>
      </w:r>
      <w:r w:rsidRPr="00FA5DC2">
        <w:rPr>
          <w:b/>
        </w:rPr>
        <w:t>Dataset1</w:t>
      </w:r>
      <w:r>
        <w:t xml:space="preserve"> to </w:t>
      </w:r>
      <w:r w:rsidRPr="00FA5DC2">
        <w:rPr>
          <w:b/>
        </w:rPr>
        <w:t>SalesReportDataSet</w:t>
      </w:r>
      <w:r>
        <w:t>.</w:t>
      </w:r>
    </w:p>
    <w:p w14:paraId="11480CDB" w14:textId="1C31C051" w:rsidR="00FA5DC2" w:rsidRPr="00FA5DC2" w:rsidRDefault="00FA5DC2" w:rsidP="00FA5DC2">
      <w:pPr>
        <w:pStyle w:val="LabStepNumberedLevel2"/>
        <w:numPr>
          <w:ilvl w:val="1"/>
          <w:numId w:val="42"/>
        </w:numPr>
      </w:pPr>
      <w:r>
        <w:t xml:space="preserve">Click on </w:t>
      </w:r>
      <w:r w:rsidRPr="00FA5DC2">
        <w:rPr>
          <w:b/>
        </w:rPr>
        <w:t>Query Designer…</w:t>
      </w:r>
    </w:p>
    <w:p w14:paraId="044BCBED" w14:textId="1DD450E1" w:rsidR="00FA5DC2" w:rsidRDefault="00FA5DC2" w:rsidP="00446DD3">
      <w:pPr>
        <w:pStyle w:val="LabStepNumberedLevel2"/>
        <w:numPr>
          <w:ilvl w:val="1"/>
          <w:numId w:val="42"/>
        </w:numPr>
        <w:rPr>
          <w:b/>
        </w:rPr>
      </w:pPr>
      <w:r>
        <w:t xml:space="preserve">Scroll down to the bottom of the query and replace the last line </w:t>
      </w:r>
      <w:r w:rsidRPr="00446DD3">
        <w:rPr>
          <w:b/>
        </w:rPr>
        <w:t>HAVING ppc.Name = ‘Clothing’</w:t>
      </w:r>
      <w:r>
        <w:t xml:space="preserve"> with </w:t>
      </w:r>
      <w:r w:rsidRPr="00446DD3">
        <w:rPr>
          <w:b/>
        </w:rPr>
        <w:t>HAVING (ppc.Name = 'Clothing' AND (soh.OrderDate BETWEEN (@StartDate) AND (@EndDate)))</w:t>
      </w:r>
    </w:p>
    <w:p w14:paraId="752F99A2" w14:textId="4AC8D5AB" w:rsidR="00446DD3" w:rsidRDefault="00446DD3" w:rsidP="00446DD3">
      <w:pPr>
        <w:pStyle w:val="LabStepScreenshotLevel2"/>
      </w:pPr>
      <w:r>
        <w:lastRenderedPageBreak/>
        <w:drawing>
          <wp:inline distT="0" distB="0" distL="0" distR="0" wp14:anchorId="15B9CE00" wp14:editId="7A177706">
            <wp:extent cx="5622903" cy="4238368"/>
            <wp:effectExtent l="19050" t="19050" r="165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_S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75000" cy="4277637"/>
                    </a:xfrm>
                    <a:prstGeom prst="rect">
                      <a:avLst/>
                    </a:prstGeom>
                    <a:ln>
                      <a:solidFill>
                        <a:schemeClr val="accent1"/>
                      </a:solidFill>
                    </a:ln>
                  </pic:spPr>
                </pic:pic>
              </a:graphicData>
            </a:graphic>
          </wp:inline>
        </w:drawing>
      </w:r>
    </w:p>
    <w:p w14:paraId="3D35CAB0" w14:textId="53ADA9B6" w:rsidR="004974FC" w:rsidRDefault="004974FC" w:rsidP="004974FC">
      <w:pPr>
        <w:pStyle w:val="LabStepNumbered"/>
      </w:pPr>
      <w:r>
        <w:t xml:space="preserve">Click </w:t>
      </w:r>
      <w:r w:rsidRPr="004974FC">
        <w:rPr>
          <w:b/>
        </w:rPr>
        <w:t>OK</w:t>
      </w:r>
      <w:r>
        <w:t>.</w:t>
      </w:r>
    </w:p>
    <w:p w14:paraId="72B48B61" w14:textId="77777777" w:rsidR="00C3223A" w:rsidRDefault="00C3223A" w:rsidP="00C3223A">
      <w:pPr>
        <w:pStyle w:val="LabExerciseText"/>
      </w:pPr>
      <w:r w:rsidRPr="00CA7F16">
        <w:rPr>
          <w:b/>
        </w:rPr>
        <w:t>StartDate</w:t>
      </w:r>
      <w:r>
        <w:t xml:space="preserve"> and </w:t>
      </w:r>
      <w:r w:rsidRPr="00CA7F16">
        <w:rPr>
          <w:b/>
        </w:rPr>
        <w:t>EndDate</w:t>
      </w:r>
      <w:r>
        <w:t xml:space="preserve"> are automatically added to the </w:t>
      </w:r>
      <w:r w:rsidRPr="00CA7F16">
        <w:rPr>
          <w:b/>
        </w:rPr>
        <w:t>Parameters</w:t>
      </w:r>
      <w:r>
        <w:t>.</w:t>
      </w:r>
    </w:p>
    <w:p w14:paraId="32491F0C" w14:textId="18CC34B3" w:rsidR="00CA7F16" w:rsidRDefault="00CA7F16" w:rsidP="004974FC">
      <w:pPr>
        <w:pStyle w:val="LabStepNumbered"/>
      </w:pPr>
      <w:r>
        <w:t xml:space="preserve">In the Report Data pane, expand </w:t>
      </w:r>
      <w:r w:rsidRPr="00C3223A">
        <w:rPr>
          <w:b/>
        </w:rPr>
        <w:t>Parameters</w:t>
      </w:r>
      <w:r w:rsidR="00C3223A">
        <w:t xml:space="preserve"> and then double-click on </w:t>
      </w:r>
      <w:r w:rsidR="00C3223A" w:rsidRPr="00C3223A">
        <w:rPr>
          <w:b/>
        </w:rPr>
        <w:t>StartDate</w:t>
      </w:r>
      <w:r w:rsidR="00C3223A">
        <w:t>.</w:t>
      </w:r>
    </w:p>
    <w:p w14:paraId="6D0E6C86" w14:textId="00565AA5" w:rsidR="00C3223A" w:rsidRDefault="00C3223A" w:rsidP="001C6EFE">
      <w:pPr>
        <w:pStyle w:val="LabStepNumberedLevel2"/>
      </w:pPr>
      <w:r>
        <w:t xml:space="preserve">Set the </w:t>
      </w:r>
      <w:r w:rsidRPr="00C3223A">
        <w:rPr>
          <w:b/>
        </w:rPr>
        <w:t>Data type</w:t>
      </w:r>
      <w:r>
        <w:t xml:space="preserve"> to </w:t>
      </w:r>
      <w:r w:rsidRPr="00C3223A">
        <w:rPr>
          <w:b/>
        </w:rPr>
        <w:t>Date/Time</w:t>
      </w:r>
      <w:r w:rsidR="00321D00">
        <w:t xml:space="preserve"> and then click </w:t>
      </w:r>
      <w:r w:rsidR="00321D00" w:rsidRPr="00321D00">
        <w:rPr>
          <w:b/>
        </w:rPr>
        <w:t>OK</w:t>
      </w:r>
      <w:r w:rsidR="00321D00">
        <w:t>.</w:t>
      </w:r>
    </w:p>
    <w:p w14:paraId="4656C4FF" w14:textId="6BE48263" w:rsidR="001C6EFE" w:rsidRDefault="001C6EFE" w:rsidP="001C6EFE">
      <w:pPr>
        <w:pStyle w:val="LabStepNumbered"/>
      </w:pPr>
      <w:r>
        <w:t xml:space="preserve">In the Report Data pane, expand </w:t>
      </w:r>
      <w:r w:rsidRPr="00C3223A">
        <w:rPr>
          <w:b/>
        </w:rPr>
        <w:t>Parameters</w:t>
      </w:r>
      <w:r>
        <w:t xml:space="preserve"> and then double-click on </w:t>
      </w:r>
      <w:r>
        <w:rPr>
          <w:b/>
        </w:rPr>
        <w:t>EndDate</w:t>
      </w:r>
      <w:r>
        <w:t>.</w:t>
      </w:r>
    </w:p>
    <w:p w14:paraId="074CC617" w14:textId="68B5E286" w:rsidR="00FA5DC2" w:rsidRDefault="001C6EFE" w:rsidP="004370B5">
      <w:pPr>
        <w:pStyle w:val="LabStepNumberedLevel2"/>
      </w:pPr>
      <w:r>
        <w:t xml:space="preserve">Set the </w:t>
      </w:r>
      <w:r w:rsidRPr="00C3223A">
        <w:rPr>
          <w:b/>
        </w:rPr>
        <w:t>Data type</w:t>
      </w:r>
      <w:r>
        <w:t xml:space="preserve"> to </w:t>
      </w:r>
      <w:r w:rsidRPr="00C3223A">
        <w:rPr>
          <w:b/>
        </w:rPr>
        <w:t>Date/Time</w:t>
      </w:r>
      <w:r>
        <w:t xml:space="preserve"> and then click </w:t>
      </w:r>
      <w:r w:rsidRPr="00321D00">
        <w:rPr>
          <w:b/>
        </w:rPr>
        <w:t>OK</w:t>
      </w:r>
      <w:r>
        <w:t>.</w:t>
      </w:r>
    </w:p>
    <w:p w14:paraId="685F951F" w14:textId="33882CA9" w:rsidR="00572AFC" w:rsidRDefault="00572AFC" w:rsidP="00572AFC">
      <w:pPr>
        <w:pStyle w:val="LabStepNumbered"/>
      </w:pPr>
      <w:r>
        <w:t xml:space="preserve">Click the </w:t>
      </w:r>
      <w:r w:rsidRPr="00572AFC">
        <w:rPr>
          <w:b/>
        </w:rPr>
        <w:t>Run</w:t>
      </w:r>
      <w:r>
        <w:t xml:space="preserve"> ribbon button to test the report.</w:t>
      </w:r>
    </w:p>
    <w:p w14:paraId="0A260DAA" w14:textId="083E9F1D" w:rsidR="00572AFC" w:rsidRDefault="00572AFC" w:rsidP="00572AFC">
      <w:pPr>
        <w:pStyle w:val="LabStepNumbered"/>
      </w:pPr>
      <w:r>
        <w:t xml:space="preserve">Input a </w:t>
      </w:r>
      <w:r w:rsidRPr="00572AFC">
        <w:rPr>
          <w:b/>
        </w:rPr>
        <w:t>Start Date</w:t>
      </w:r>
      <w:r>
        <w:t xml:space="preserve"> and </w:t>
      </w:r>
      <w:r w:rsidRPr="00572AFC">
        <w:rPr>
          <w:b/>
        </w:rPr>
        <w:t>End Date</w:t>
      </w:r>
      <w:r>
        <w:t xml:space="preserve"> and then click </w:t>
      </w:r>
      <w:r w:rsidRPr="00572AFC">
        <w:rPr>
          <w:b/>
        </w:rPr>
        <w:t>View Report</w:t>
      </w:r>
      <w:r>
        <w:t>.</w:t>
      </w:r>
      <w:r w:rsidR="0023581F">
        <w:t xml:space="preserve"> (Try dates from 2011-2015)</w:t>
      </w:r>
    </w:p>
    <w:p w14:paraId="248E0BA2" w14:textId="30BD6706" w:rsidR="00F4284C" w:rsidRDefault="0023581F" w:rsidP="00F4284C">
      <w:pPr>
        <w:pStyle w:val="LabStepScreenshot"/>
      </w:pPr>
      <w:bookmarkStart w:id="0" w:name="_GoBack"/>
      <w:r>
        <w:rPr>
          <w:noProof/>
        </w:rPr>
        <w:drawing>
          <wp:inline distT="0" distB="0" distL="0" distR="0" wp14:anchorId="6D262B2B" wp14:editId="2AE31F60">
            <wp:extent cx="5752532" cy="1179802"/>
            <wp:effectExtent l="19050" t="19050" r="1968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24922" cy="1194649"/>
                    </a:xfrm>
                    <a:prstGeom prst="rect">
                      <a:avLst/>
                    </a:prstGeom>
                    <a:ln>
                      <a:solidFill>
                        <a:schemeClr val="accent1"/>
                      </a:solidFill>
                    </a:ln>
                  </pic:spPr>
                </pic:pic>
              </a:graphicData>
            </a:graphic>
          </wp:inline>
        </w:drawing>
      </w:r>
      <w:bookmarkEnd w:id="0"/>
    </w:p>
    <w:p w14:paraId="48A67691" w14:textId="11A72D12" w:rsidR="0064053C" w:rsidRDefault="0064053C" w:rsidP="0064053C">
      <w:pPr>
        <w:pStyle w:val="LabStepNumbered"/>
        <w:numPr>
          <w:ilvl w:val="0"/>
          <w:numId w:val="42"/>
        </w:numPr>
      </w:pPr>
      <w:r w:rsidRPr="0064053C">
        <w:rPr>
          <w:b/>
        </w:rPr>
        <w:t>Save</w:t>
      </w:r>
      <w:r>
        <w:t xml:space="preserve"> the report and then close </w:t>
      </w:r>
      <w:r w:rsidRPr="0064053C">
        <w:rPr>
          <w:b/>
        </w:rPr>
        <w:t>Report Builder</w:t>
      </w:r>
      <w:r>
        <w:t>.</w:t>
      </w:r>
    </w:p>
    <w:p w14:paraId="15D353B8" w14:textId="77777777" w:rsidR="00F4284C" w:rsidRDefault="0064053C" w:rsidP="0064053C">
      <w:pPr>
        <w:pStyle w:val="LabStepNumbered"/>
        <w:numPr>
          <w:ilvl w:val="0"/>
          <w:numId w:val="42"/>
        </w:numPr>
      </w:pPr>
      <w:r>
        <w:t xml:space="preserve">Go back to the </w:t>
      </w:r>
      <w:r w:rsidRPr="0064053C">
        <w:rPr>
          <w:b/>
        </w:rPr>
        <w:t>SalesReport</w:t>
      </w:r>
      <w:r>
        <w:t xml:space="preserve"> in the BI Center site</w:t>
      </w:r>
      <w:r w:rsidR="00F4284C">
        <w:t xml:space="preserve"> and refresh the report.</w:t>
      </w:r>
    </w:p>
    <w:p w14:paraId="5578B87F" w14:textId="68BBA277" w:rsidR="0064053C" w:rsidRDefault="00F4284C" w:rsidP="0064053C">
      <w:pPr>
        <w:pStyle w:val="LabStepNumbered"/>
        <w:numPr>
          <w:ilvl w:val="0"/>
          <w:numId w:val="42"/>
        </w:numPr>
      </w:pPr>
      <w:r>
        <w:t xml:space="preserve">Set the </w:t>
      </w:r>
      <w:r w:rsidRPr="00F4284C">
        <w:rPr>
          <w:b/>
        </w:rPr>
        <w:t>Start Date</w:t>
      </w:r>
      <w:r>
        <w:t xml:space="preserve"> and </w:t>
      </w:r>
      <w:r w:rsidRPr="00F4284C">
        <w:rPr>
          <w:b/>
        </w:rPr>
        <w:t>End Date</w:t>
      </w:r>
      <w:r>
        <w:t xml:space="preserve"> Parameters and then click </w:t>
      </w:r>
      <w:r w:rsidRPr="00F4284C">
        <w:rPr>
          <w:b/>
        </w:rPr>
        <w:t>Apply</w:t>
      </w:r>
      <w:r>
        <w:t>.</w:t>
      </w:r>
    </w:p>
    <w:p w14:paraId="2BF2381E" w14:textId="1EE6E187" w:rsidR="00CB0573" w:rsidRDefault="00CB0573" w:rsidP="00CB0573">
      <w:pPr>
        <w:pStyle w:val="LabStepScreenshot"/>
      </w:pPr>
      <w:r>
        <w:rPr>
          <w:noProof/>
        </w:rPr>
        <w:lastRenderedPageBreak/>
        <w:drawing>
          <wp:inline distT="0" distB="0" distL="0" distR="0" wp14:anchorId="1A66A96C" wp14:editId="46BEAFED">
            <wp:extent cx="6448682" cy="2063578"/>
            <wp:effectExtent l="19050" t="19050" r="95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_SR.png"/>
                    <pic:cNvPicPr/>
                  </pic:nvPicPr>
                  <pic:blipFill>
                    <a:blip r:embed="rId75">
                      <a:extLst>
                        <a:ext uri="{28A0092B-C50C-407E-A947-70E740481C1C}">
                          <a14:useLocalDpi xmlns:a14="http://schemas.microsoft.com/office/drawing/2010/main" val="0"/>
                        </a:ext>
                      </a:extLst>
                    </a:blip>
                    <a:stretch>
                      <a:fillRect/>
                    </a:stretch>
                  </pic:blipFill>
                  <pic:spPr>
                    <a:xfrm>
                      <a:off x="0" y="0"/>
                      <a:ext cx="6463238" cy="2068236"/>
                    </a:xfrm>
                    <a:prstGeom prst="rect">
                      <a:avLst/>
                    </a:prstGeom>
                    <a:ln>
                      <a:solidFill>
                        <a:schemeClr val="accent1"/>
                      </a:solidFill>
                    </a:ln>
                  </pic:spPr>
                </pic:pic>
              </a:graphicData>
            </a:graphic>
          </wp:inline>
        </w:drawing>
      </w:r>
    </w:p>
    <w:p w14:paraId="1FA63780" w14:textId="4DBBACCA" w:rsidR="00C94061" w:rsidRDefault="00C94061" w:rsidP="00C94061">
      <w:pPr>
        <w:pStyle w:val="LabStepNumbered"/>
      </w:pPr>
      <w:r>
        <w:t>The report displays with the filter Parameters applied.</w:t>
      </w:r>
    </w:p>
    <w:p w14:paraId="46ABF3FB" w14:textId="4ABE0ABB" w:rsidR="00C94061" w:rsidRDefault="00C94061" w:rsidP="00C94061">
      <w:pPr>
        <w:pStyle w:val="LabStepScreenshot"/>
      </w:pPr>
      <w:r>
        <w:rPr>
          <w:noProof/>
        </w:rPr>
        <w:drawing>
          <wp:inline distT="0" distB="0" distL="0" distR="0" wp14:anchorId="77AE9314" wp14:editId="6CB8A5C8">
            <wp:extent cx="6437871" cy="2616058"/>
            <wp:effectExtent l="19050" t="19050" r="2032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_SR.png"/>
                    <pic:cNvPicPr/>
                  </pic:nvPicPr>
                  <pic:blipFill>
                    <a:blip r:embed="rId76">
                      <a:extLst>
                        <a:ext uri="{28A0092B-C50C-407E-A947-70E740481C1C}">
                          <a14:useLocalDpi xmlns:a14="http://schemas.microsoft.com/office/drawing/2010/main" val="0"/>
                        </a:ext>
                      </a:extLst>
                    </a:blip>
                    <a:stretch>
                      <a:fillRect/>
                    </a:stretch>
                  </pic:blipFill>
                  <pic:spPr>
                    <a:xfrm>
                      <a:off x="0" y="0"/>
                      <a:ext cx="6467364" cy="2628043"/>
                    </a:xfrm>
                    <a:prstGeom prst="rect">
                      <a:avLst/>
                    </a:prstGeom>
                    <a:ln>
                      <a:solidFill>
                        <a:schemeClr val="accent1"/>
                      </a:solidFill>
                    </a:ln>
                  </pic:spPr>
                </pic:pic>
              </a:graphicData>
            </a:graphic>
          </wp:inline>
        </w:drawing>
      </w:r>
    </w:p>
    <w:p w14:paraId="70F33744" w14:textId="7008D5CF" w:rsidR="00ED2988" w:rsidRDefault="00ED2988" w:rsidP="00ED2988">
      <w:pPr>
        <w:pStyle w:val="Heading3"/>
      </w:pPr>
      <w:r>
        <w:t xml:space="preserve">Exercise </w:t>
      </w:r>
      <w:r w:rsidR="00202A18">
        <w:t>4</w:t>
      </w:r>
      <w:r>
        <w:t xml:space="preserve">: </w:t>
      </w:r>
      <w:r w:rsidR="008C01ED">
        <w:t>Using the Report Viewer Web Part</w:t>
      </w:r>
    </w:p>
    <w:p w14:paraId="3D9C0C70" w14:textId="5637BDF0" w:rsidR="00ED2988" w:rsidRDefault="00ED2988" w:rsidP="00ED2988">
      <w:pPr>
        <w:pStyle w:val="LabExerciseLeadIn"/>
      </w:pPr>
      <w:r>
        <w:t xml:space="preserve">In this exercise you </w:t>
      </w:r>
      <w:r w:rsidR="00E9383C">
        <w:t>create a Web Part page, add a Report Viewer Web Part, add a Filter Web Part, and customize the Report Viewer Web Part.</w:t>
      </w:r>
    </w:p>
    <w:p w14:paraId="26144CCB" w14:textId="11A379F6" w:rsidR="00E310FF" w:rsidRDefault="00E310FF" w:rsidP="00E310FF">
      <w:pPr>
        <w:pStyle w:val="LabStepNumbered"/>
        <w:numPr>
          <w:ilvl w:val="0"/>
          <w:numId w:val="49"/>
        </w:numPr>
      </w:pPr>
      <w:r>
        <w:t>Open the Business Intelligence Center site</w:t>
      </w:r>
      <w:r w:rsidR="002710CC">
        <w:t xml:space="preserve"> root</w:t>
      </w:r>
      <w:r>
        <w:t xml:space="preserve">: </w:t>
      </w:r>
      <w:hyperlink r:id="rId77" w:history="1">
        <w:r w:rsidRPr="00E310FF">
          <w:rPr>
            <w:rStyle w:val="Hyperlink"/>
            <w:b/>
          </w:rPr>
          <w:t>http://intranet.wingtip.com/sites/bicenter</w:t>
        </w:r>
      </w:hyperlink>
      <w:r>
        <w:t>.</w:t>
      </w:r>
    </w:p>
    <w:p w14:paraId="7254CF30" w14:textId="548CEE66" w:rsidR="004E0FFD" w:rsidRDefault="008C01ED" w:rsidP="00A90B7E">
      <w:pPr>
        <w:pStyle w:val="Heading4"/>
      </w:pPr>
      <w:r>
        <w:t>Add Report View Web Part to Web Part Page</w:t>
      </w:r>
    </w:p>
    <w:p w14:paraId="73CEAD3E" w14:textId="2C1774C9" w:rsidR="008C01ED" w:rsidRDefault="002710CC" w:rsidP="00A914EC">
      <w:pPr>
        <w:pStyle w:val="LabStepNumbered"/>
      </w:pPr>
      <w:r>
        <w:t xml:space="preserve">Click on the </w:t>
      </w:r>
      <w:r w:rsidRPr="002710CC">
        <w:rPr>
          <w:b/>
        </w:rPr>
        <w:t>Site Actions icon</w:t>
      </w:r>
      <w:r>
        <w:t xml:space="preserve"> and select </w:t>
      </w:r>
      <w:r w:rsidRPr="002710CC">
        <w:rPr>
          <w:b/>
        </w:rPr>
        <w:t>Add a page</w:t>
      </w:r>
      <w:r>
        <w:t>.</w:t>
      </w:r>
    </w:p>
    <w:p w14:paraId="478A9F8B" w14:textId="1AE7FBF8" w:rsidR="002710CC" w:rsidRDefault="002710CC" w:rsidP="00A914EC">
      <w:pPr>
        <w:pStyle w:val="LabStepNumbered"/>
      </w:pPr>
      <w:r>
        <w:t xml:space="preserve">Type </w:t>
      </w:r>
      <w:r w:rsidRPr="002710CC">
        <w:rPr>
          <w:b/>
        </w:rPr>
        <w:t>Sales Report</w:t>
      </w:r>
      <w:r>
        <w:t xml:space="preserve"> for the Name and click </w:t>
      </w:r>
      <w:r w:rsidRPr="002710CC">
        <w:rPr>
          <w:b/>
        </w:rPr>
        <w:t>Create</w:t>
      </w:r>
      <w:r>
        <w:t>.</w:t>
      </w:r>
    </w:p>
    <w:p w14:paraId="50BA0E5E" w14:textId="24B822E2" w:rsidR="002710CC" w:rsidRDefault="002710CC" w:rsidP="00A914EC">
      <w:pPr>
        <w:pStyle w:val="LabStepNumbered"/>
      </w:pPr>
      <w:r>
        <w:t xml:space="preserve">From the </w:t>
      </w:r>
      <w:r w:rsidRPr="002710CC">
        <w:rPr>
          <w:b/>
        </w:rPr>
        <w:t>Insert</w:t>
      </w:r>
      <w:r>
        <w:t xml:space="preserve"> tab, click </w:t>
      </w:r>
      <w:r w:rsidRPr="002710CC">
        <w:rPr>
          <w:b/>
        </w:rPr>
        <w:t>Web</w:t>
      </w:r>
      <w:r>
        <w:t xml:space="preserve"> </w:t>
      </w:r>
      <w:r w:rsidRPr="002710CC">
        <w:rPr>
          <w:b/>
        </w:rPr>
        <w:t>Part</w:t>
      </w:r>
      <w:r>
        <w:t>.</w:t>
      </w:r>
    </w:p>
    <w:p w14:paraId="0CC60B9C" w14:textId="21A715ED" w:rsidR="002710CC" w:rsidRDefault="002710CC" w:rsidP="00A914EC">
      <w:pPr>
        <w:pStyle w:val="LabStepNumbered"/>
      </w:pPr>
      <w:r>
        <w:t xml:space="preserve">Select </w:t>
      </w:r>
      <w:r w:rsidRPr="002710CC">
        <w:rPr>
          <w:b/>
        </w:rPr>
        <w:t xml:space="preserve">SQL Server Reporting </w:t>
      </w:r>
      <w:r>
        <w:t xml:space="preserve">from the </w:t>
      </w:r>
      <w:r w:rsidRPr="002710CC">
        <w:rPr>
          <w:b/>
        </w:rPr>
        <w:t>Categories</w:t>
      </w:r>
      <w:r>
        <w:t xml:space="preserve">, select </w:t>
      </w:r>
      <w:r w:rsidRPr="002710CC">
        <w:rPr>
          <w:b/>
        </w:rPr>
        <w:t>SQL Server Reporting Services Report Viewer</w:t>
      </w:r>
      <w:r>
        <w:t xml:space="preserve"> and then click </w:t>
      </w:r>
      <w:r w:rsidRPr="002710CC">
        <w:rPr>
          <w:b/>
        </w:rPr>
        <w:t>Add</w:t>
      </w:r>
      <w:r>
        <w:t>.</w:t>
      </w:r>
    </w:p>
    <w:p w14:paraId="2200E636" w14:textId="031F6766" w:rsidR="002710CC" w:rsidRDefault="002710CC" w:rsidP="002710CC">
      <w:pPr>
        <w:pStyle w:val="LabStepScreenshot"/>
      </w:pPr>
      <w:r>
        <w:rPr>
          <w:noProof/>
        </w:rPr>
        <w:lastRenderedPageBreak/>
        <w:drawing>
          <wp:inline distT="0" distB="0" distL="0" distR="0" wp14:anchorId="66CE535F" wp14:editId="0FF3AC7E">
            <wp:extent cx="6357224" cy="2570206"/>
            <wp:effectExtent l="19050" t="19050" r="2476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_SR.png"/>
                    <pic:cNvPicPr/>
                  </pic:nvPicPr>
                  <pic:blipFill>
                    <a:blip r:embed="rId78">
                      <a:extLst>
                        <a:ext uri="{28A0092B-C50C-407E-A947-70E740481C1C}">
                          <a14:useLocalDpi xmlns:a14="http://schemas.microsoft.com/office/drawing/2010/main" val="0"/>
                        </a:ext>
                      </a:extLst>
                    </a:blip>
                    <a:stretch>
                      <a:fillRect/>
                    </a:stretch>
                  </pic:blipFill>
                  <pic:spPr>
                    <a:xfrm>
                      <a:off x="0" y="0"/>
                      <a:ext cx="6380769" cy="2579725"/>
                    </a:xfrm>
                    <a:prstGeom prst="rect">
                      <a:avLst/>
                    </a:prstGeom>
                    <a:ln>
                      <a:solidFill>
                        <a:schemeClr val="accent1"/>
                      </a:solidFill>
                    </a:ln>
                  </pic:spPr>
                </pic:pic>
              </a:graphicData>
            </a:graphic>
          </wp:inline>
        </w:drawing>
      </w:r>
    </w:p>
    <w:p w14:paraId="65FF4E11" w14:textId="76B20BAB" w:rsidR="002710CC" w:rsidRDefault="002710CC" w:rsidP="002710CC">
      <w:pPr>
        <w:pStyle w:val="LabStepNumbered"/>
      </w:pPr>
      <w:r>
        <w:t xml:space="preserve">Click on the </w:t>
      </w:r>
      <w:r w:rsidRPr="002710CC">
        <w:rPr>
          <w:b/>
        </w:rPr>
        <w:t>Click here to open the tool pane</w:t>
      </w:r>
      <w:r>
        <w:t xml:space="preserve"> link.</w:t>
      </w:r>
    </w:p>
    <w:p w14:paraId="2776A180" w14:textId="271C72FC" w:rsidR="002710CC" w:rsidRDefault="002710CC" w:rsidP="002710CC">
      <w:pPr>
        <w:pStyle w:val="LabStepNumbered"/>
      </w:pPr>
      <w:r>
        <w:t xml:space="preserve">Select the </w:t>
      </w:r>
      <w:r w:rsidRPr="002710CC">
        <w:rPr>
          <w:b/>
        </w:rPr>
        <w:t>Ellipse(…)</w:t>
      </w:r>
      <w:r>
        <w:t xml:space="preserve"> button for </w:t>
      </w:r>
      <w:r w:rsidRPr="002710CC">
        <w:rPr>
          <w:b/>
        </w:rPr>
        <w:t>Report</w:t>
      </w:r>
      <w:r>
        <w:t>.</w:t>
      </w:r>
    </w:p>
    <w:p w14:paraId="68CDD589" w14:textId="171745D6" w:rsidR="004D010C" w:rsidRDefault="004D010C" w:rsidP="004D010C">
      <w:pPr>
        <w:pStyle w:val="LabStepScreenshot"/>
      </w:pPr>
      <w:r w:rsidRPr="005E6C7D">
        <w:rPr>
          <w:rStyle w:val="LabStepScreenshotFrame"/>
        </w:rPr>
        <w:drawing>
          <wp:inline distT="0" distB="0" distL="0" distR="0" wp14:anchorId="72DED05F" wp14:editId="2C82D8D3">
            <wp:extent cx="3973930" cy="593124"/>
            <wp:effectExtent l="19050" t="19050" r="2667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_SR.png"/>
                    <pic:cNvPicPr/>
                  </pic:nvPicPr>
                  <pic:blipFill>
                    <a:blip r:embed="rId79">
                      <a:extLst>
                        <a:ext uri="{28A0092B-C50C-407E-A947-70E740481C1C}">
                          <a14:useLocalDpi xmlns:a14="http://schemas.microsoft.com/office/drawing/2010/main" val="0"/>
                        </a:ext>
                      </a:extLst>
                    </a:blip>
                    <a:stretch>
                      <a:fillRect/>
                    </a:stretch>
                  </pic:blipFill>
                  <pic:spPr>
                    <a:xfrm>
                      <a:off x="0" y="0"/>
                      <a:ext cx="4056149" cy="605395"/>
                    </a:xfrm>
                    <a:prstGeom prst="rect">
                      <a:avLst/>
                    </a:prstGeom>
                    <a:ln>
                      <a:solidFill>
                        <a:schemeClr val="accent1"/>
                      </a:solidFill>
                    </a:ln>
                  </pic:spPr>
                </pic:pic>
              </a:graphicData>
            </a:graphic>
          </wp:inline>
        </w:drawing>
      </w:r>
    </w:p>
    <w:p w14:paraId="1DE10426" w14:textId="7D8DE0EF" w:rsidR="004D010C" w:rsidRDefault="004D010C" w:rsidP="004D010C">
      <w:pPr>
        <w:pStyle w:val="LabStepNumbered"/>
      </w:pPr>
      <w:r>
        <w:t xml:space="preserve">Navigate back to the </w:t>
      </w:r>
      <w:r w:rsidRPr="004D010C">
        <w:rPr>
          <w:b/>
        </w:rPr>
        <w:t>Reports</w:t>
      </w:r>
      <w:r>
        <w:t xml:space="preserve"> library and then select the </w:t>
      </w:r>
      <w:r w:rsidRPr="004D010C">
        <w:rPr>
          <w:b/>
        </w:rPr>
        <w:t>SalesReport</w:t>
      </w:r>
      <w:r>
        <w:t xml:space="preserve"> and click </w:t>
      </w:r>
      <w:r w:rsidRPr="004D010C">
        <w:rPr>
          <w:b/>
        </w:rPr>
        <w:t>OK</w:t>
      </w:r>
      <w:r>
        <w:t>.</w:t>
      </w:r>
    </w:p>
    <w:p w14:paraId="46FB3153" w14:textId="7495BDCD" w:rsidR="004D010C" w:rsidRDefault="004D010C" w:rsidP="004D010C">
      <w:pPr>
        <w:pStyle w:val="LabStepScreenshot"/>
      </w:pPr>
      <w:r>
        <w:rPr>
          <w:noProof/>
        </w:rPr>
        <w:drawing>
          <wp:inline distT="0" distB="0" distL="0" distR="0" wp14:anchorId="2F9F5371" wp14:editId="52414328">
            <wp:extent cx="3383067" cy="2656703"/>
            <wp:effectExtent l="19050" t="19050" r="2730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_SR.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402401" cy="2671886"/>
                    </a:xfrm>
                    <a:prstGeom prst="rect">
                      <a:avLst/>
                    </a:prstGeom>
                    <a:ln>
                      <a:solidFill>
                        <a:schemeClr val="accent1"/>
                      </a:solidFill>
                    </a:ln>
                  </pic:spPr>
                </pic:pic>
              </a:graphicData>
            </a:graphic>
          </wp:inline>
        </w:drawing>
      </w:r>
    </w:p>
    <w:p w14:paraId="7DCC2007" w14:textId="08A631D3" w:rsidR="004D010C" w:rsidRDefault="004D010C" w:rsidP="004D010C">
      <w:pPr>
        <w:pStyle w:val="LabStepScreenshot"/>
      </w:pPr>
      <w:r>
        <w:rPr>
          <w:noProof/>
        </w:rPr>
        <w:drawing>
          <wp:inline distT="0" distB="0" distL="0" distR="0" wp14:anchorId="6AD22678" wp14:editId="74015B94">
            <wp:extent cx="3390380" cy="988540"/>
            <wp:effectExtent l="19050" t="19050" r="1968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_SR.png"/>
                    <pic:cNvPicPr/>
                  </pic:nvPicPr>
                  <pic:blipFill>
                    <a:blip r:embed="rId81">
                      <a:extLst>
                        <a:ext uri="{28A0092B-C50C-407E-A947-70E740481C1C}">
                          <a14:useLocalDpi xmlns:a14="http://schemas.microsoft.com/office/drawing/2010/main" val="0"/>
                        </a:ext>
                      </a:extLst>
                    </a:blip>
                    <a:stretch>
                      <a:fillRect/>
                    </a:stretch>
                  </pic:blipFill>
                  <pic:spPr>
                    <a:xfrm>
                      <a:off x="0" y="0"/>
                      <a:ext cx="3401871" cy="991891"/>
                    </a:xfrm>
                    <a:prstGeom prst="rect">
                      <a:avLst/>
                    </a:prstGeom>
                    <a:ln>
                      <a:solidFill>
                        <a:schemeClr val="accent1"/>
                      </a:solidFill>
                    </a:ln>
                  </pic:spPr>
                </pic:pic>
              </a:graphicData>
            </a:graphic>
          </wp:inline>
        </w:drawing>
      </w:r>
    </w:p>
    <w:p w14:paraId="17095C83" w14:textId="56F4A548" w:rsidR="00064720" w:rsidRDefault="00064720" w:rsidP="00064720">
      <w:pPr>
        <w:pStyle w:val="LabStepNumbered"/>
      </w:pPr>
      <w:r>
        <w:lastRenderedPageBreak/>
        <w:t xml:space="preserve">Scroll to the bottom of the Web Part edit panel and then click </w:t>
      </w:r>
      <w:r w:rsidRPr="00064720">
        <w:rPr>
          <w:b/>
        </w:rPr>
        <w:t>OK</w:t>
      </w:r>
      <w:r>
        <w:t>.</w:t>
      </w:r>
    </w:p>
    <w:p w14:paraId="0DAEA8E0" w14:textId="77777777" w:rsidR="00B920DC" w:rsidRDefault="00B920DC" w:rsidP="00B920DC">
      <w:pPr>
        <w:pStyle w:val="LabStepNumbered"/>
      </w:pPr>
      <w:r>
        <w:t>Publish the page.</w:t>
      </w:r>
    </w:p>
    <w:p w14:paraId="00915493" w14:textId="2D7DD2AA" w:rsidR="00B920DC" w:rsidRDefault="00B920DC" w:rsidP="00B920DC">
      <w:pPr>
        <w:pStyle w:val="LabStepNumberedLevel2"/>
      </w:pPr>
      <w:r>
        <w:t xml:space="preserve">From the </w:t>
      </w:r>
      <w:r w:rsidR="00533DA1">
        <w:rPr>
          <w:b/>
        </w:rPr>
        <w:t>Page</w:t>
      </w:r>
      <w:r>
        <w:t xml:space="preserve"> tab, click the </w:t>
      </w:r>
      <w:r w:rsidR="00533DA1">
        <w:rPr>
          <w:b/>
        </w:rPr>
        <w:t>Save</w:t>
      </w:r>
      <w:r>
        <w:t xml:space="preserve"> ribbon button.</w:t>
      </w:r>
    </w:p>
    <w:p w14:paraId="58DE5856" w14:textId="4DB0826B" w:rsidR="008C01ED" w:rsidRPr="008C01ED" w:rsidRDefault="00064720" w:rsidP="00712E45">
      <w:pPr>
        <w:pStyle w:val="LabStepScreenshot"/>
      </w:pPr>
      <w:r w:rsidRPr="005E6C7D">
        <w:rPr>
          <w:rStyle w:val="LabStepScreenshotFrame"/>
        </w:rPr>
        <w:drawing>
          <wp:inline distT="0" distB="0" distL="0" distR="0" wp14:anchorId="4E71B889" wp14:editId="4726A260">
            <wp:extent cx="6259268" cy="3991233"/>
            <wp:effectExtent l="19050" t="19050" r="2730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_S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326537" cy="4034127"/>
                    </a:xfrm>
                    <a:prstGeom prst="rect">
                      <a:avLst/>
                    </a:prstGeom>
                    <a:ln>
                      <a:solidFill>
                        <a:schemeClr val="accent1"/>
                      </a:solidFill>
                    </a:ln>
                  </pic:spPr>
                </pic:pic>
              </a:graphicData>
            </a:graphic>
          </wp:inline>
        </w:drawing>
      </w:r>
    </w:p>
    <w:p w14:paraId="11E6724C" w14:textId="44D274F9" w:rsidR="008C01ED" w:rsidRPr="008C01ED" w:rsidRDefault="008C01ED" w:rsidP="008C01ED">
      <w:pPr>
        <w:pStyle w:val="Heading4"/>
      </w:pPr>
      <w:r>
        <w:t>Customize the Report Viewer Web Part</w:t>
      </w:r>
    </w:p>
    <w:p w14:paraId="5F352580" w14:textId="2D1B1343" w:rsidR="00712E45" w:rsidRDefault="00712E45" w:rsidP="00BC6505">
      <w:pPr>
        <w:pStyle w:val="LabStepNumbered"/>
      </w:pPr>
      <w:r>
        <w:t xml:space="preserve">To get into edit mode for the page, from the </w:t>
      </w:r>
      <w:r w:rsidRPr="00533DA1">
        <w:rPr>
          <w:b/>
        </w:rPr>
        <w:t>Page</w:t>
      </w:r>
      <w:r w:rsidR="00533DA1">
        <w:t xml:space="preserve"> tab c</w:t>
      </w:r>
      <w:r>
        <w:t xml:space="preserve">lick the </w:t>
      </w:r>
      <w:r w:rsidRPr="00533DA1">
        <w:rPr>
          <w:b/>
        </w:rPr>
        <w:t>Edit</w:t>
      </w:r>
      <w:r>
        <w:t xml:space="preserve"> ribbon button.</w:t>
      </w:r>
    </w:p>
    <w:p w14:paraId="750A0462" w14:textId="77777777" w:rsidR="00712E45" w:rsidRDefault="00712E45" w:rsidP="00712E45">
      <w:pPr>
        <w:pStyle w:val="LabStepNumbered"/>
      </w:pPr>
      <w:r>
        <w:t xml:space="preserve">Hover over the upper-right corner of the </w:t>
      </w:r>
      <w:r w:rsidRPr="0014463A">
        <w:rPr>
          <w:b/>
        </w:rPr>
        <w:t>Report Viewer</w:t>
      </w:r>
      <w:r>
        <w:t xml:space="preserve"> web part and select </w:t>
      </w:r>
      <w:r w:rsidRPr="0014463A">
        <w:rPr>
          <w:b/>
        </w:rPr>
        <w:t>Edit Web Part</w:t>
      </w:r>
      <w:r>
        <w:t>.</w:t>
      </w:r>
    </w:p>
    <w:p w14:paraId="121038A7" w14:textId="400D3C22" w:rsidR="00712E45" w:rsidRDefault="00712E45" w:rsidP="00712E45">
      <w:pPr>
        <w:pStyle w:val="LabStepScreenshot"/>
      </w:pPr>
      <w:r>
        <w:rPr>
          <w:noProof/>
        </w:rPr>
        <w:drawing>
          <wp:inline distT="0" distB="0" distL="0" distR="0" wp14:anchorId="56C8A9F5" wp14:editId="265C0812">
            <wp:extent cx="6403089" cy="1989438"/>
            <wp:effectExtent l="19050" t="19050" r="1714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_SR.png"/>
                    <pic:cNvPicPr/>
                  </pic:nvPicPr>
                  <pic:blipFill>
                    <a:blip r:embed="rId83">
                      <a:extLst>
                        <a:ext uri="{28A0092B-C50C-407E-A947-70E740481C1C}">
                          <a14:useLocalDpi xmlns:a14="http://schemas.microsoft.com/office/drawing/2010/main" val="0"/>
                        </a:ext>
                      </a:extLst>
                    </a:blip>
                    <a:stretch>
                      <a:fillRect/>
                    </a:stretch>
                  </pic:blipFill>
                  <pic:spPr>
                    <a:xfrm>
                      <a:off x="0" y="0"/>
                      <a:ext cx="6507832" cy="2021981"/>
                    </a:xfrm>
                    <a:prstGeom prst="rect">
                      <a:avLst/>
                    </a:prstGeom>
                    <a:ln>
                      <a:solidFill>
                        <a:schemeClr val="accent1"/>
                      </a:solidFill>
                    </a:ln>
                  </pic:spPr>
                </pic:pic>
              </a:graphicData>
            </a:graphic>
          </wp:inline>
        </w:drawing>
      </w:r>
      <w:r>
        <w:t xml:space="preserve"> </w:t>
      </w:r>
    </w:p>
    <w:p w14:paraId="397AD6CD" w14:textId="4C2832C1" w:rsidR="0014463A" w:rsidRDefault="0014463A" w:rsidP="0014463A">
      <w:pPr>
        <w:pStyle w:val="LabStepNumbered"/>
      </w:pPr>
      <w:r>
        <w:t xml:space="preserve">Expand the </w:t>
      </w:r>
      <w:r w:rsidRPr="0014463A">
        <w:rPr>
          <w:b/>
        </w:rPr>
        <w:t>View</w:t>
      </w:r>
      <w:r>
        <w:t xml:space="preserve"> section to set the properties for the display. Uncheck properties you don’t not want to display and make any other d</w:t>
      </w:r>
      <w:r w:rsidR="00B920DC">
        <w:t>esired changes. C</w:t>
      </w:r>
      <w:r>
        <w:t xml:space="preserve">lick </w:t>
      </w:r>
      <w:r w:rsidRPr="00B920DC">
        <w:rPr>
          <w:b/>
        </w:rPr>
        <w:t>Apply</w:t>
      </w:r>
      <w:r>
        <w:t xml:space="preserve"> to view your changes</w:t>
      </w:r>
      <w:r w:rsidR="00B920DC">
        <w:t xml:space="preserve"> and</w:t>
      </w:r>
      <w:r>
        <w:t xml:space="preserve"> click </w:t>
      </w:r>
      <w:r w:rsidRPr="00B920DC">
        <w:rPr>
          <w:b/>
        </w:rPr>
        <w:t>OK</w:t>
      </w:r>
      <w:r w:rsidR="00B920DC">
        <w:rPr>
          <w:b/>
        </w:rPr>
        <w:t xml:space="preserve"> </w:t>
      </w:r>
      <w:r w:rsidR="00B920DC" w:rsidRPr="00B920DC">
        <w:t>once complete</w:t>
      </w:r>
      <w:r>
        <w:t>.</w:t>
      </w:r>
    </w:p>
    <w:p w14:paraId="1A4629F6" w14:textId="6008A1AD" w:rsidR="00B920DC" w:rsidRDefault="00B920DC" w:rsidP="00B920DC">
      <w:pPr>
        <w:pStyle w:val="LabStepScreenshot"/>
      </w:pPr>
      <w:r>
        <w:rPr>
          <w:noProof/>
        </w:rPr>
        <w:lastRenderedPageBreak/>
        <w:drawing>
          <wp:inline distT="0" distB="0" distL="0" distR="0" wp14:anchorId="462F5957" wp14:editId="42BCA006">
            <wp:extent cx="4091602" cy="2323071"/>
            <wp:effectExtent l="19050" t="19050" r="2349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_SR.png"/>
                    <pic:cNvPicPr/>
                  </pic:nvPicPr>
                  <pic:blipFill>
                    <a:blip r:embed="rId84">
                      <a:extLst>
                        <a:ext uri="{28A0092B-C50C-407E-A947-70E740481C1C}">
                          <a14:useLocalDpi xmlns:a14="http://schemas.microsoft.com/office/drawing/2010/main" val="0"/>
                        </a:ext>
                      </a:extLst>
                    </a:blip>
                    <a:stretch>
                      <a:fillRect/>
                    </a:stretch>
                  </pic:blipFill>
                  <pic:spPr>
                    <a:xfrm>
                      <a:off x="0" y="0"/>
                      <a:ext cx="4116724" cy="2337334"/>
                    </a:xfrm>
                    <a:prstGeom prst="rect">
                      <a:avLst/>
                    </a:prstGeom>
                    <a:ln>
                      <a:solidFill>
                        <a:schemeClr val="accent1"/>
                      </a:solidFill>
                    </a:ln>
                  </pic:spPr>
                </pic:pic>
              </a:graphicData>
            </a:graphic>
          </wp:inline>
        </w:drawing>
      </w:r>
    </w:p>
    <w:p w14:paraId="4328D4EB" w14:textId="77777777" w:rsidR="00B920DC" w:rsidRDefault="00B920DC" w:rsidP="00B920DC">
      <w:pPr>
        <w:pStyle w:val="LabStepNumbered"/>
      </w:pPr>
      <w:r>
        <w:t>Publish the page.</w:t>
      </w:r>
    </w:p>
    <w:p w14:paraId="0AEAC98C" w14:textId="425D8F10" w:rsidR="00B920DC" w:rsidRDefault="00B920DC" w:rsidP="00B920DC">
      <w:pPr>
        <w:pStyle w:val="LabStepNumberedLevel2"/>
      </w:pPr>
      <w:r>
        <w:t xml:space="preserve">From the </w:t>
      </w:r>
      <w:r w:rsidRPr="00064720">
        <w:rPr>
          <w:b/>
        </w:rPr>
        <w:t>Publish</w:t>
      </w:r>
      <w:r>
        <w:t xml:space="preserve"> tab, click the </w:t>
      </w:r>
      <w:r w:rsidRPr="00064720">
        <w:rPr>
          <w:b/>
        </w:rPr>
        <w:t>Publish</w:t>
      </w:r>
      <w:r>
        <w:t xml:space="preserve"> ribbon button.</w:t>
      </w:r>
    </w:p>
    <w:p w14:paraId="636D2774" w14:textId="3317E9B7" w:rsidR="005E6C7D" w:rsidRDefault="005E6C7D" w:rsidP="005E6C7D">
      <w:pPr>
        <w:pStyle w:val="LabExerciseCallout"/>
      </w:pPr>
      <w:r>
        <w:t>Once you have published the page, you have completed all the exercise in this lab.</w:t>
      </w:r>
    </w:p>
    <w:sectPr w:rsidR="005E6C7D" w:rsidSect="00487314">
      <w:headerReference w:type="default" r:id="rId85"/>
      <w:footerReference w:type="default" r:id="rId86"/>
      <w:headerReference w:type="first" r:id="rId87"/>
      <w:footerReference w:type="first" r:id="rId8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A4A35" w14:textId="77777777" w:rsidR="00942C3D" w:rsidRDefault="00942C3D" w:rsidP="005F53BE">
      <w:pPr>
        <w:spacing w:before="0" w:after="0"/>
      </w:pPr>
      <w:r>
        <w:separator/>
      </w:r>
    </w:p>
  </w:endnote>
  <w:endnote w:type="continuationSeparator" w:id="0">
    <w:p w14:paraId="245535D4" w14:textId="77777777" w:rsidR="00942C3D" w:rsidRDefault="00942C3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504330" w:rsidRDefault="0050433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23581F">
      <w:rPr>
        <w:noProof/>
      </w:rPr>
      <w:t>25</w:t>
    </w:r>
    <w:r>
      <w:fldChar w:fldCharType="end"/>
    </w:r>
  </w:p>
  <w:p w14:paraId="4FCAA96B" w14:textId="77777777" w:rsidR="00504330" w:rsidRPr="00487314" w:rsidRDefault="0050433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77777777" w:rsidR="00504330" w:rsidRDefault="0050433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23581F">
      <w:rPr>
        <w:noProof/>
      </w:rPr>
      <w:t>1</w:t>
    </w:r>
    <w:r>
      <w:fldChar w:fldCharType="end"/>
    </w:r>
  </w:p>
  <w:p w14:paraId="6C229EA0" w14:textId="77777777" w:rsidR="00504330" w:rsidRPr="00487314" w:rsidRDefault="0050433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771DF" w14:textId="77777777" w:rsidR="00942C3D" w:rsidRDefault="00942C3D" w:rsidP="005F53BE">
      <w:pPr>
        <w:spacing w:before="0" w:after="0"/>
      </w:pPr>
      <w:r>
        <w:separator/>
      </w:r>
    </w:p>
  </w:footnote>
  <w:footnote w:type="continuationSeparator" w:id="0">
    <w:p w14:paraId="5E6FFDA3" w14:textId="77777777" w:rsidR="00942C3D" w:rsidRDefault="00942C3D"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504330" w:rsidRDefault="00504330" w:rsidP="00487314">
    <w:pPr>
      <w:pStyle w:val="Header"/>
      <w:pBdr>
        <w:bottom w:val="single" w:sz="4" w:space="0" w:color="auto"/>
      </w:pBdr>
      <w:spacing w:before="240"/>
    </w:pPr>
    <w:r>
      <w:t>DO NOT UPDATE - Course Title Placeholder</w:t>
    </w:r>
  </w:p>
  <w:p w14:paraId="52070944" w14:textId="77777777" w:rsidR="00504330" w:rsidRDefault="00504330"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504330" w:rsidRDefault="0050433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8">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9">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1">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2">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3">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4">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5">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6">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0">
    <w:nsid w:val="64473D7A"/>
    <w:multiLevelType w:val="hybridMultilevel"/>
    <w:tmpl w:val="E9E0B538"/>
    <w:lvl w:ilvl="0" w:tplc="D3A4C95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9"/>
  </w:num>
  <w:num w:numId="3">
    <w:abstractNumId w:val="33"/>
  </w:num>
  <w:num w:numId="4">
    <w:abstractNumId w:val="19"/>
  </w:num>
  <w:num w:numId="5">
    <w:abstractNumId w:val="20"/>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5"/>
  </w:num>
  <w:num w:numId="30">
    <w:abstractNumId w:val="36"/>
  </w:num>
  <w:num w:numId="31">
    <w:abstractNumId w:val="12"/>
  </w:num>
  <w:num w:numId="32">
    <w:abstractNumId w:val="2"/>
  </w:num>
  <w:num w:numId="33">
    <w:abstractNumId w:val="44"/>
  </w:num>
  <w:num w:numId="34">
    <w:abstractNumId w:val="43"/>
  </w:num>
  <w:num w:numId="35">
    <w:abstractNumId w:val="37"/>
  </w:num>
  <w:num w:numId="36">
    <w:abstractNumId w:val="49"/>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327E"/>
    <w:rsid w:val="00006BF2"/>
    <w:rsid w:val="000121D1"/>
    <w:rsid w:val="00017029"/>
    <w:rsid w:val="00024919"/>
    <w:rsid w:val="00033310"/>
    <w:rsid w:val="0003735A"/>
    <w:rsid w:val="00041F58"/>
    <w:rsid w:val="0004440A"/>
    <w:rsid w:val="00045945"/>
    <w:rsid w:val="0005266B"/>
    <w:rsid w:val="000568B0"/>
    <w:rsid w:val="00064720"/>
    <w:rsid w:val="00066302"/>
    <w:rsid w:val="00066E52"/>
    <w:rsid w:val="00067C20"/>
    <w:rsid w:val="00070D63"/>
    <w:rsid w:val="00072406"/>
    <w:rsid w:val="00092B50"/>
    <w:rsid w:val="00093E5C"/>
    <w:rsid w:val="000A14CA"/>
    <w:rsid w:val="000B542E"/>
    <w:rsid w:val="000C3850"/>
    <w:rsid w:val="000C7A7C"/>
    <w:rsid w:val="000C7F80"/>
    <w:rsid w:val="000D32BA"/>
    <w:rsid w:val="000F182F"/>
    <w:rsid w:val="0010633C"/>
    <w:rsid w:val="00111EEB"/>
    <w:rsid w:val="001170EA"/>
    <w:rsid w:val="00125E3E"/>
    <w:rsid w:val="001274C7"/>
    <w:rsid w:val="00133D5E"/>
    <w:rsid w:val="00135C06"/>
    <w:rsid w:val="00135C15"/>
    <w:rsid w:val="00136B0C"/>
    <w:rsid w:val="0014463A"/>
    <w:rsid w:val="0015183C"/>
    <w:rsid w:val="00162228"/>
    <w:rsid w:val="0017070B"/>
    <w:rsid w:val="00180351"/>
    <w:rsid w:val="0018294A"/>
    <w:rsid w:val="00183BBD"/>
    <w:rsid w:val="001869FD"/>
    <w:rsid w:val="00193B4D"/>
    <w:rsid w:val="001940C9"/>
    <w:rsid w:val="00194663"/>
    <w:rsid w:val="001A0189"/>
    <w:rsid w:val="001B63E4"/>
    <w:rsid w:val="001B7D24"/>
    <w:rsid w:val="001C10A3"/>
    <w:rsid w:val="001C2F6C"/>
    <w:rsid w:val="001C66E3"/>
    <w:rsid w:val="001C6EFE"/>
    <w:rsid w:val="001D2760"/>
    <w:rsid w:val="001D28D6"/>
    <w:rsid w:val="001D6D2B"/>
    <w:rsid w:val="001F46E0"/>
    <w:rsid w:val="00200DDE"/>
    <w:rsid w:val="00201FBD"/>
    <w:rsid w:val="00202A18"/>
    <w:rsid w:val="00205542"/>
    <w:rsid w:val="00213581"/>
    <w:rsid w:val="00215577"/>
    <w:rsid w:val="00215834"/>
    <w:rsid w:val="00223B5C"/>
    <w:rsid w:val="00233079"/>
    <w:rsid w:val="00234E10"/>
    <w:rsid w:val="0023581F"/>
    <w:rsid w:val="00255DB6"/>
    <w:rsid w:val="00257B93"/>
    <w:rsid w:val="00262BDE"/>
    <w:rsid w:val="00265D33"/>
    <w:rsid w:val="002710CC"/>
    <w:rsid w:val="002714C8"/>
    <w:rsid w:val="00272913"/>
    <w:rsid w:val="0027482D"/>
    <w:rsid w:val="002805A9"/>
    <w:rsid w:val="00284068"/>
    <w:rsid w:val="00284833"/>
    <w:rsid w:val="00284E6D"/>
    <w:rsid w:val="00285AA3"/>
    <w:rsid w:val="002870D2"/>
    <w:rsid w:val="00292292"/>
    <w:rsid w:val="00293D68"/>
    <w:rsid w:val="00295F0A"/>
    <w:rsid w:val="002A1992"/>
    <w:rsid w:val="002A326F"/>
    <w:rsid w:val="002A5605"/>
    <w:rsid w:val="002B4697"/>
    <w:rsid w:val="002B6FCE"/>
    <w:rsid w:val="002C045F"/>
    <w:rsid w:val="002D3666"/>
    <w:rsid w:val="002F3935"/>
    <w:rsid w:val="002F420B"/>
    <w:rsid w:val="003177F3"/>
    <w:rsid w:val="00320B47"/>
    <w:rsid w:val="00321D00"/>
    <w:rsid w:val="003413B7"/>
    <w:rsid w:val="003419B7"/>
    <w:rsid w:val="00352060"/>
    <w:rsid w:val="00357410"/>
    <w:rsid w:val="00364F73"/>
    <w:rsid w:val="00367409"/>
    <w:rsid w:val="0037075F"/>
    <w:rsid w:val="00377866"/>
    <w:rsid w:val="003842F2"/>
    <w:rsid w:val="00384D95"/>
    <w:rsid w:val="003911B8"/>
    <w:rsid w:val="0039236A"/>
    <w:rsid w:val="003A2FEB"/>
    <w:rsid w:val="003B1E26"/>
    <w:rsid w:val="003C675A"/>
    <w:rsid w:val="003C6DDF"/>
    <w:rsid w:val="003D263C"/>
    <w:rsid w:val="003D6ED3"/>
    <w:rsid w:val="003E77A9"/>
    <w:rsid w:val="003F5ACC"/>
    <w:rsid w:val="00401321"/>
    <w:rsid w:val="00414E2F"/>
    <w:rsid w:val="004161F9"/>
    <w:rsid w:val="00427863"/>
    <w:rsid w:val="004370B5"/>
    <w:rsid w:val="00437B22"/>
    <w:rsid w:val="00446DD3"/>
    <w:rsid w:val="00447FD3"/>
    <w:rsid w:val="00455053"/>
    <w:rsid w:val="004560A2"/>
    <w:rsid w:val="00462333"/>
    <w:rsid w:val="00466E3B"/>
    <w:rsid w:val="00471DDB"/>
    <w:rsid w:val="004773D2"/>
    <w:rsid w:val="0048025F"/>
    <w:rsid w:val="00483D71"/>
    <w:rsid w:val="00487314"/>
    <w:rsid w:val="00487C26"/>
    <w:rsid w:val="00492C45"/>
    <w:rsid w:val="004951A6"/>
    <w:rsid w:val="004974FC"/>
    <w:rsid w:val="004976B0"/>
    <w:rsid w:val="004A154E"/>
    <w:rsid w:val="004A225A"/>
    <w:rsid w:val="004A7251"/>
    <w:rsid w:val="004C054C"/>
    <w:rsid w:val="004C54CA"/>
    <w:rsid w:val="004C5A83"/>
    <w:rsid w:val="004C79AC"/>
    <w:rsid w:val="004C7C0D"/>
    <w:rsid w:val="004D010C"/>
    <w:rsid w:val="004D525D"/>
    <w:rsid w:val="004E0FFD"/>
    <w:rsid w:val="004F7668"/>
    <w:rsid w:val="00501919"/>
    <w:rsid w:val="00504330"/>
    <w:rsid w:val="00504F6D"/>
    <w:rsid w:val="0050781D"/>
    <w:rsid w:val="00510744"/>
    <w:rsid w:val="00533DA1"/>
    <w:rsid w:val="00537FB3"/>
    <w:rsid w:val="005410FB"/>
    <w:rsid w:val="00560862"/>
    <w:rsid w:val="0056214E"/>
    <w:rsid w:val="0056217D"/>
    <w:rsid w:val="00572AFC"/>
    <w:rsid w:val="00573507"/>
    <w:rsid w:val="00575E20"/>
    <w:rsid w:val="005770A5"/>
    <w:rsid w:val="00582167"/>
    <w:rsid w:val="005846DE"/>
    <w:rsid w:val="0059440E"/>
    <w:rsid w:val="005A6CD9"/>
    <w:rsid w:val="005C074B"/>
    <w:rsid w:val="005C5803"/>
    <w:rsid w:val="005C6CD9"/>
    <w:rsid w:val="005D2AEF"/>
    <w:rsid w:val="005E3B01"/>
    <w:rsid w:val="005E5442"/>
    <w:rsid w:val="005E6C7D"/>
    <w:rsid w:val="005F2133"/>
    <w:rsid w:val="005F312D"/>
    <w:rsid w:val="005F53BE"/>
    <w:rsid w:val="005F6EF5"/>
    <w:rsid w:val="00607D43"/>
    <w:rsid w:val="00612B45"/>
    <w:rsid w:val="0061366A"/>
    <w:rsid w:val="006176BE"/>
    <w:rsid w:val="0062297B"/>
    <w:rsid w:val="006229C7"/>
    <w:rsid w:val="00627628"/>
    <w:rsid w:val="00630F13"/>
    <w:rsid w:val="006332AF"/>
    <w:rsid w:val="0064053C"/>
    <w:rsid w:val="00647513"/>
    <w:rsid w:val="006556A5"/>
    <w:rsid w:val="00674E89"/>
    <w:rsid w:val="00686BCB"/>
    <w:rsid w:val="00686E09"/>
    <w:rsid w:val="006913E5"/>
    <w:rsid w:val="00695A12"/>
    <w:rsid w:val="00697EBD"/>
    <w:rsid w:val="006A2726"/>
    <w:rsid w:val="006B7F01"/>
    <w:rsid w:val="006C2997"/>
    <w:rsid w:val="006E0D86"/>
    <w:rsid w:val="006E113F"/>
    <w:rsid w:val="006E643C"/>
    <w:rsid w:val="006F14C1"/>
    <w:rsid w:val="006F3FE2"/>
    <w:rsid w:val="006F605D"/>
    <w:rsid w:val="00703148"/>
    <w:rsid w:val="0070395B"/>
    <w:rsid w:val="00705D38"/>
    <w:rsid w:val="0070616E"/>
    <w:rsid w:val="00707872"/>
    <w:rsid w:val="00712E45"/>
    <w:rsid w:val="00723423"/>
    <w:rsid w:val="00730C9C"/>
    <w:rsid w:val="00731749"/>
    <w:rsid w:val="007377EB"/>
    <w:rsid w:val="0074607D"/>
    <w:rsid w:val="0074666B"/>
    <w:rsid w:val="00751939"/>
    <w:rsid w:val="00757E25"/>
    <w:rsid w:val="00771A32"/>
    <w:rsid w:val="007748F6"/>
    <w:rsid w:val="007778F1"/>
    <w:rsid w:val="007806FE"/>
    <w:rsid w:val="00787091"/>
    <w:rsid w:val="00787DD1"/>
    <w:rsid w:val="00795368"/>
    <w:rsid w:val="00795BC4"/>
    <w:rsid w:val="007B1092"/>
    <w:rsid w:val="007B5AAA"/>
    <w:rsid w:val="007C3EBF"/>
    <w:rsid w:val="007E3B2D"/>
    <w:rsid w:val="007E3F9D"/>
    <w:rsid w:val="007E72F5"/>
    <w:rsid w:val="007F254C"/>
    <w:rsid w:val="008018D6"/>
    <w:rsid w:val="008028B6"/>
    <w:rsid w:val="0080788B"/>
    <w:rsid w:val="00815E14"/>
    <w:rsid w:val="00820A24"/>
    <w:rsid w:val="008211E3"/>
    <w:rsid w:val="00826FDC"/>
    <w:rsid w:val="00827B4F"/>
    <w:rsid w:val="00830F7C"/>
    <w:rsid w:val="00844B50"/>
    <w:rsid w:val="00846D4A"/>
    <w:rsid w:val="0085274C"/>
    <w:rsid w:val="008535D6"/>
    <w:rsid w:val="00867142"/>
    <w:rsid w:val="008716DA"/>
    <w:rsid w:val="00884D7C"/>
    <w:rsid w:val="008946A1"/>
    <w:rsid w:val="008A5115"/>
    <w:rsid w:val="008B4A63"/>
    <w:rsid w:val="008C01ED"/>
    <w:rsid w:val="008C3ADB"/>
    <w:rsid w:val="008C4422"/>
    <w:rsid w:val="008C5C8B"/>
    <w:rsid w:val="008D5CCD"/>
    <w:rsid w:val="008E547E"/>
    <w:rsid w:val="008E6A84"/>
    <w:rsid w:val="008F5DB8"/>
    <w:rsid w:val="008F7F45"/>
    <w:rsid w:val="00900F55"/>
    <w:rsid w:val="00902694"/>
    <w:rsid w:val="00914C3F"/>
    <w:rsid w:val="009165D3"/>
    <w:rsid w:val="00917287"/>
    <w:rsid w:val="0092296E"/>
    <w:rsid w:val="00923688"/>
    <w:rsid w:val="009242A5"/>
    <w:rsid w:val="0093380E"/>
    <w:rsid w:val="00934039"/>
    <w:rsid w:val="00936A8E"/>
    <w:rsid w:val="00941D1D"/>
    <w:rsid w:val="0094231E"/>
    <w:rsid w:val="00942C3D"/>
    <w:rsid w:val="00954CD4"/>
    <w:rsid w:val="009622C1"/>
    <w:rsid w:val="009666B3"/>
    <w:rsid w:val="0097426D"/>
    <w:rsid w:val="009742DC"/>
    <w:rsid w:val="009771BB"/>
    <w:rsid w:val="00983941"/>
    <w:rsid w:val="00991215"/>
    <w:rsid w:val="00993703"/>
    <w:rsid w:val="00995967"/>
    <w:rsid w:val="009A552A"/>
    <w:rsid w:val="009B1052"/>
    <w:rsid w:val="009B5811"/>
    <w:rsid w:val="009B5E21"/>
    <w:rsid w:val="009B6A7F"/>
    <w:rsid w:val="009B776F"/>
    <w:rsid w:val="009C1BFF"/>
    <w:rsid w:val="009C6507"/>
    <w:rsid w:val="009E65AB"/>
    <w:rsid w:val="009F0260"/>
    <w:rsid w:val="009F2466"/>
    <w:rsid w:val="009F4D25"/>
    <w:rsid w:val="00A01BC1"/>
    <w:rsid w:val="00A11E74"/>
    <w:rsid w:val="00A16BB6"/>
    <w:rsid w:val="00A17E71"/>
    <w:rsid w:val="00A24312"/>
    <w:rsid w:val="00A27111"/>
    <w:rsid w:val="00A277EA"/>
    <w:rsid w:val="00A32200"/>
    <w:rsid w:val="00A413BA"/>
    <w:rsid w:val="00A435CE"/>
    <w:rsid w:val="00A45974"/>
    <w:rsid w:val="00A52083"/>
    <w:rsid w:val="00A52343"/>
    <w:rsid w:val="00A52372"/>
    <w:rsid w:val="00A534E5"/>
    <w:rsid w:val="00A56D9B"/>
    <w:rsid w:val="00A71FF4"/>
    <w:rsid w:val="00A838BA"/>
    <w:rsid w:val="00A90B7E"/>
    <w:rsid w:val="00A914EC"/>
    <w:rsid w:val="00AA1CDC"/>
    <w:rsid w:val="00AC30CF"/>
    <w:rsid w:val="00AE054D"/>
    <w:rsid w:val="00AE071C"/>
    <w:rsid w:val="00AE10EF"/>
    <w:rsid w:val="00AE666A"/>
    <w:rsid w:val="00AF05F5"/>
    <w:rsid w:val="00B04469"/>
    <w:rsid w:val="00B062D6"/>
    <w:rsid w:val="00B35FDF"/>
    <w:rsid w:val="00B500BA"/>
    <w:rsid w:val="00B6568D"/>
    <w:rsid w:val="00B66FE4"/>
    <w:rsid w:val="00B7272F"/>
    <w:rsid w:val="00B73F76"/>
    <w:rsid w:val="00B80B87"/>
    <w:rsid w:val="00B8236B"/>
    <w:rsid w:val="00B85C52"/>
    <w:rsid w:val="00B91B2F"/>
    <w:rsid w:val="00B91F56"/>
    <w:rsid w:val="00B920DC"/>
    <w:rsid w:val="00B963E6"/>
    <w:rsid w:val="00BB4431"/>
    <w:rsid w:val="00BB719D"/>
    <w:rsid w:val="00BC661F"/>
    <w:rsid w:val="00BD1868"/>
    <w:rsid w:val="00BD30C4"/>
    <w:rsid w:val="00BE35BA"/>
    <w:rsid w:val="00BE391B"/>
    <w:rsid w:val="00BE4E45"/>
    <w:rsid w:val="00BE7F60"/>
    <w:rsid w:val="00BF39FB"/>
    <w:rsid w:val="00C0087A"/>
    <w:rsid w:val="00C023A1"/>
    <w:rsid w:val="00C0638A"/>
    <w:rsid w:val="00C10487"/>
    <w:rsid w:val="00C13001"/>
    <w:rsid w:val="00C13F18"/>
    <w:rsid w:val="00C218D2"/>
    <w:rsid w:val="00C224AF"/>
    <w:rsid w:val="00C320AB"/>
    <w:rsid w:val="00C3223A"/>
    <w:rsid w:val="00C40A25"/>
    <w:rsid w:val="00C457CA"/>
    <w:rsid w:val="00C47A4F"/>
    <w:rsid w:val="00C62F04"/>
    <w:rsid w:val="00C657E8"/>
    <w:rsid w:val="00C677FA"/>
    <w:rsid w:val="00C72D83"/>
    <w:rsid w:val="00C7467D"/>
    <w:rsid w:val="00C74BC5"/>
    <w:rsid w:val="00C90386"/>
    <w:rsid w:val="00C90D96"/>
    <w:rsid w:val="00C92F85"/>
    <w:rsid w:val="00C94061"/>
    <w:rsid w:val="00C95D89"/>
    <w:rsid w:val="00CA159F"/>
    <w:rsid w:val="00CA237E"/>
    <w:rsid w:val="00CA5290"/>
    <w:rsid w:val="00CA74DE"/>
    <w:rsid w:val="00CA7F16"/>
    <w:rsid w:val="00CB0573"/>
    <w:rsid w:val="00CB502B"/>
    <w:rsid w:val="00CC11E1"/>
    <w:rsid w:val="00CC1574"/>
    <w:rsid w:val="00CC1FF8"/>
    <w:rsid w:val="00CC21F0"/>
    <w:rsid w:val="00CC30B3"/>
    <w:rsid w:val="00CC737C"/>
    <w:rsid w:val="00CE28B8"/>
    <w:rsid w:val="00CF36EC"/>
    <w:rsid w:val="00CF7754"/>
    <w:rsid w:val="00D049BB"/>
    <w:rsid w:val="00D13F3B"/>
    <w:rsid w:val="00D23A4F"/>
    <w:rsid w:val="00D32E4A"/>
    <w:rsid w:val="00D33D19"/>
    <w:rsid w:val="00D43642"/>
    <w:rsid w:val="00D5497B"/>
    <w:rsid w:val="00D622F7"/>
    <w:rsid w:val="00D64BF7"/>
    <w:rsid w:val="00D73447"/>
    <w:rsid w:val="00D74639"/>
    <w:rsid w:val="00D74BD2"/>
    <w:rsid w:val="00D87991"/>
    <w:rsid w:val="00D91BB9"/>
    <w:rsid w:val="00D9584D"/>
    <w:rsid w:val="00D97AA9"/>
    <w:rsid w:val="00DA0720"/>
    <w:rsid w:val="00DA1B3C"/>
    <w:rsid w:val="00DB354D"/>
    <w:rsid w:val="00DC0620"/>
    <w:rsid w:val="00DC690B"/>
    <w:rsid w:val="00DD19B5"/>
    <w:rsid w:val="00DD1E21"/>
    <w:rsid w:val="00DD42DC"/>
    <w:rsid w:val="00DD7209"/>
    <w:rsid w:val="00DE1D1E"/>
    <w:rsid w:val="00DE626F"/>
    <w:rsid w:val="00DF0FCD"/>
    <w:rsid w:val="00DF60FD"/>
    <w:rsid w:val="00E00875"/>
    <w:rsid w:val="00E013D7"/>
    <w:rsid w:val="00E07E7E"/>
    <w:rsid w:val="00E20E07"/>
    <w:rsid w:val="00E21760"/>
    <w:rsid w:val="00E21AEE"/>
    <w:rsid w:val="00E243D4"/>
    <w:rsid w:val="00E30455"/>
    <w:rsid w:val="00E310FF"/>
    <w:rsid w:val="00E332BD"/>
    <w:rsid w:val="00E40D43"/>
    <w:rsid w:val="00E50806"/>
    <w:rsid w:val="00E66D0E"/>
    <w:rsid w:val="00E70172"/>
    <w:rsid w:val="00E817E3"/>
    <w:rsid w:val="00E81BDA"/>
    <w:rsid w:val="00E83114"/>
    <w:rsid w:val="00E84255"/>
    <w:rsid w:val="00E91320"/>
    <w:rsid w:val="00E91E95"/>
    <w:rsid w:val="00E92846"/>
    <w:rsid w:val="00E9307F"/>
    <w:rsid w:val="00E9383C"/>
    <w:rsid w:val="00E94866"/>
    <w:rsid w:val="00EA77D4"/>
    <w:rsid w:val="00EA7F11"/>
    <w:rsid w:val="00EB0B95"/>
    <w:rsid w:val="00EB1ADF"/>
    <w:rsid w:val="00EC2248"/>
    <w:rsid w:val="00ED2988"/>
    <w:rsid w:val="00EE11D5"/>
    <w:rsid w:val="00EE3DBB"/>
    <w:rsid w:val="00EE6F2C"/>
    <w:rsid w:val="00EE7D78"/>
    <w:rsid w:val="00EF123A"/>
    <w:rsid w:val="00EF5AEA"/>
    <w:rsid w:val="00F04323"/>
    <w:rsid w:val="00F04C45"/>
    <w:rsid w:val="00F110DB"/>
    <w:rsid w:val="00F14A4D"/>
    <w:rsid w:val="00F16266"/>
    <w:rsid w:val="00F167A6"/>
    <w:rsid w:val="00F17A8C"/>
    <w:rsid w:val="00F24282"/>
    <w:rsid w:val="00F25493"/>
    <w:rsid w:val="00F274EE"/>
    <w:rsid w:val="00F30482"/>
    <w:rsid w:val="00F31FF5"/>
    <w:rsid w:val="00F4284C"/>
    <w:rsid w:val="00F46C5D"/>
    <w:rsid w:val="00F50461"/>
    <w:rsid w:val="00F55202"/>
    <w:rsid w:val="00F60C70"/>
    <w:rsid w:val="00F60FD3"/>
    <w:rsid w:val="00F66EDC"/>
    <w:rsid w:val="00F72AF5"/>
    <w:rsid w:val="00F85CC2"/>
    <w:rsid w:val="00F87221"/>
    <w:rsid w:val="00FA0943"/>
    <w:rsid w:val="00FA5C10"/>
    <w:rsid w:val="00FA5DC2"/>
    <w:rsid w:val="00FA6D4D"/>
    <w:rsid w:val="00FA7997"/>
    <w:rsid w:val="00FC02CA"/>
    <w:rsid w:val="00FC6BFA"/>
    <w:rsid w:val="00FD60CD"/>
    <w:rsid w:val="00FF11B8"/>
    <w:rsid w:val="00FF7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D8596912-3867-48AB-90AA-8BEB57E9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2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9242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9242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9242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9242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9242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2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9242A5"/>
    <w:rPr>
      <w:rFonts w:ascii="Arial Black" w:hAnsi="Arial Black"/>
      <w:sz w:val="28"/>
    </w:rPr>
  </w:style>
  <w:style w:type="character" w:customStyle="1" w:styleId="Heading3Char">
    <w:name w:val="Heading 3 Char"/>
    <w:basedOn w:val="DefaultParagraphFont"/>
    <w:link w:val="Heading3"/>
    <w:rsid w:val="009242A5"/>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9242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9242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9242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9242A5"/>
    <w:pPr>
      <w:tabs>
        <w:tab w:val="right" w:leader="dot" w:pos="10786"/>
      </w:tabs>
      <w:spacing w:before="80" w:after="0"/>
      <w:ind w:left="144"/>
    </w:pPr>
    <w:rPr>
      <w:b/>
    </w:rPr>
  </w:style>
  <w:style w:type="paragraph" w:styleId="TOC2">
    <w:name w:val="toc 2"/>
    <w:basedOn w:val="Normal"/>
    <w:next w:val="Normal"/>
    <w:autoRedefine/>
    <w:uiPriority w:val="39"/>
    <w:unhideWhenUsed/>
    <w:rsid w:val="009242A5"/>
    <w:pPr>
      <w:tabs>
        <w:tab w:val="right" w:leader="dot" w:pos="10790"/>
      </w:tabs>
      <w:spacing w:before="40" w:after="40"/>
      <w:ind w:left="288"/>
    </w:pPr>
    <w:rPr>
      <w:sz w:val="18"/>
    </w:rPr>
  </w:style>
  <w:style w:type="character" w:styleId="Hyperlink">
    <w:name w:val="Hyperlink"/>
    <w:basedOn w:val="DefaultParagraphFont"/>
    <w:uiPriority w:val="99"/>
    <w:unhideWhenUsed/>
    <w:rsid w:val="009242A5"/>
    <w:rPr>
      <w:color w:val="0000FF" w:themeColor="hyperlink"/>
      <w:u w:val="single"/>
    </w:rPr>
  </w:style>
  <w:style w:type="character" w:styleId="BookTitle">
    <w:name w:val="Book Title"/>
    <w:basedOn w:val="DefaultParagraphFont"/>
    <w:uiPriority w:val="33"/>
    <w:rsid w:val="009242A5"/>
    <w:rPr>
      <w:b/>
      <w:bCs/>
      <w:smallCaps/>
      <w:spacing w:val="5"/>
      <w:sz w:val="48"/>
    </w:rPr>
  </w:style>
  <w:style w:type="paragraph" w:styleId="Title">
    <w:name w:val="Title"/>
    <w:basedOn w:val="Normal"/>
    <w:next w:val="Normal"/>
    <w:link w:val="TitleChar"/>
    <w:uiPriority w:val="10"/>
    <w:unhideWhenUsed/>
    <w:rsid w:val="009242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9242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9242A5"/>
    <w:pPr>
      <w:spacing w:after="0" w:line="240" w:lineRule="auto"/>
    </w:pPr>
    <w:rPr>
      <w:rFonts w:eastAsiaTheme="minorEastAsia"/>
    </w:rPr>
  </w:style>
  <w:style w:type="character" w:customStyle="1" w:styleId="NoSpacingChar">
    <w:name w:val="No Spacing Char"/>
    <w:basedOn w:val="DefaultParagraphFont"/>
    <w:link w:val="NoSpacing"/>
    <w:uiPriority w:val="4"/>
    <w:rsid w:val="009242A5"/>
    <w:rPr>
      <w:rFonts w:eastAsiaTheme="minorEastAsia"/>
    </w:rPr>
  </w:style>
  <w:style w:type="paragraph" w:styleId="Header">
    <w:name w:val="header"/>
    <w:basedOn w:val="Normal"/>
    <w:link w:val="HeaderChar"/>
    <w:uiPriority w:val="99"/>
    <w:unhideWhenUsed/>
    <w:rsid w:val="009242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9242A5"/>
    <w:rPr>
      <w:rFonts w:ascii="Arial" w:hAnsi="Arial"/>
      <w:color w:val="292929"/>
      <w:sz w:val="16"/>
    </w:rPr>
  </w:style>
  <w:style w:type="paragraph" w:styleId="Footer">
    <w:name w:val="footer"/>
    <w:basedOn w:val="Normal"/>
    <w:link w:val="FooterChar"/>
    <w:uiPriority w:val="99"/>
    <w:unhideWhenUsed/>
    <w:rsid w:val="009242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9242A5"/>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9242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9242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9242A5"/>
    <w:rPr>
      <w:rFonts w:ascii="Lucida Console" w:hAnsi="Lucida Console" w:cs="Courier New"/>
      <w:b/>
      <w:spacing w:val="-6"/>
      <w:sz w:val="18"/>
    </w:rPr>
  </w:style>
  <w:style w:type="paragraph" w:customStyle="1" w:styleId="NumberedBullet">
    <w:name w:val="Numbered Bullet"/>
    <w:basedOn w:val="ListParagraph"/>
    <w:uiPriority w:val="5"/>
    <w:unhideWhenUsed/>
    <w:rsid w:val="009242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9242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9242A5"/>
    <w:pPr>
      <w:spacing w:before="0" w:after="0"/>
    </w:pPr>
    <w:rPr>
      <w:szCs w:val="20"/>
    </w:rPr>
  </w:style>
  <w:style w:type="character" w:customStyle="1" w:styleId="FootnoteTextChar">
    <w:name w:val="Footnote Text Char"/>
    <w:basedOn w:val="DefaultParagraphFont"/>
    <w:link w:val="FootnoteText"/>
    <w:uiPriority w:val="99"/>
    <w:semiHidden/>
    <w:rsid w:val="009242A5"/>
    <w:rPr>
      <w:rFonts w:ascii="Arial" w:hAnsi="Arial"/>
      <w:color w:val="262626" w:themeColor="text1" w:themeTint="D9"/>
      <w:sz w:val="20"/>
      <w:szCs w:val="20"/>
    </w:rPr>
  </w:style>
  <w:style w:type="table" w:styleId="LightShading-Accent4">
    <w:name w:val="Light Shading Accent 4"/>
    <w:basedOn w:val="TableNormal"/>
    <w:uiPriority w:val="60"/>
    <w:rsid w:val="009242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9242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9242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242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9242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9242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9242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9242A5"/>
    <w:pPr>
      <w:tabs>
        <w:tab w:val="num" w:pos="360"/>
      </w:tabs>
      <w:ind w:left="360" w:hanging="360"/>
      <w:contextualSpacing/>
    </w:pPr>
  </w:style>
  <w:style w:type="character" w:customStyle="1" w:styleId="InLineUrl">
    <w:name w:val="InLineUrl"/>
    <w:basedOn w:val="DefaultParagraphFont"/>
    <w:qFormat/>
    <w:rsid w:val="009242A5"/>
    <w:rPr>
      <w:rFonts w:ascii="Arial" w:hAnsi="Arial"/>
      <w:b/>
      <w:sz w:val="18"/>
    </w:rPr>
  </w:style>
  <w:style w:type="paragraph" w:customStyle="1" w:styleId="LabStepNumbered">
    <w:name w:val="Lab Step Numbered"/>
    <w:link w:val="LabStepNumberedChar"/>
    <w:qFormat/>
    <w:rsid w:val="009242A5"/>
    <w:pPr>
      <w:numPr>
        <w:numId w:val="33"/>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242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9242A5"/>
    <w:pPr>
      <w:numPr>
        <w:numId w:val="0"/>
      </w:numPr>
      <w:spacing w:before="40"/>
      <w:ind w:left="720"/>
    </w:pPr>
  </w:style>
  <w:style w:type="character" w:customStyle="1" w:styleId="LabStepScreenshotFrame">
    <w:name w:val="Lab Step Screenshot Frame"/>
    <w:basedOn w:val="DefaultParagraphFont"/>
    <w:uiPriority w:val="1"/>
    <w:qFormat/>
    <w:rsid w:val="009242A5"/>
    <w:rPr>
      <w:noProof/>
      <w:bdr w:val="single" w:sz="2" w:space="0" w:color="DDDDDD"/>
    </w:rPr>
  </w:style>
  <w:style w:type="paragraph" w:customStyle="1" w:styleId="LabExerciseCallout">
    <w:name w:val="Lab Exercise Callout"/>
    <w:basedOn w:val="LabExerciseLeadIn"/>
    <w:qFormat/>
    <w:rsid w:val="009242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9242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9242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9242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242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9242A5"/>
    <w:rPr>
      <w:rFonts w:ascii="Arial" w:hAnsi="Arial"/>
      <w:b/>
      <w:iCs/>
      <w:sz w:val="16"/>
    </w:rPr>
  </w:style>
  <w:style w:type="character" w:customStyle="1" w:styleId="InlindeCode">
    <w:name w:val="InlindeCode"/>
    <w:basedOn w:val="DefaultParagraphFont"/>
    <w:qFormat/>
    <w:rsid w:val="009242A5"/>
    <w:rPr>
      <w:rFonts w:ascii="Lucida Console" w:hAnsi="Lucida Console"/>
      <w:b/>
      <w:sz w:val="16"/>
    </w:rPr>
  </w:style>
  <w:style w:type="table" w:customStyle="1" w:styleId="LabStepTable">
    <w:name w:val="Lab Step Table"/>
    <w:basedOn w:val="TableGrid"/>
    <w:uiPriority w:val="99"/>
    <w:rsid w:val="009242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9242A5"/>
    <w:pPr>
      <w:ind w:left="792"/>
    </w:pPr>
  </w:style>
  <w:style w:type="paragraph" w:customStyle="1" w:styleId="LabStepScreenshotLevel2">
    <w:name w:val="Lab Step Screenshot Level 2"/>
    <w:basedOn w:val="LabStepScreenshot"/>
    <w:uiPriority w:val="2"/>
    <w:qFormat/>
    <w:rsid w:val="009242A5"/>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9242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9242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9242A5"/>
    <w:rPr>
      <w:sz w:val="16"/>
      <w:szCs w:val="16"/>
    </w:rPr>
  </w:style>
  <w:style w:type="paragraph" w:styleId="CommentText">
    <w:name w:val="annotation text"/>
    <w:basedOn w:val="Normal"/>
    <w:link w:val="CommentTextChar"/>
    <w:uiPriority w:val="99"/>
    <w:semiHidden/>
    <w:unhideWhenUsed/>
    <w:rsid w:val="009242A5"/>
    <w:rPr>
      <w:szCs w:val="20"/>
    </w:rPr>
  </w:style>
  <w:style w:type="character" w:customStyle="1" w:styleId="CommentTextChar">
    <w:name w:val="Comment Text Char"/>
    <w:basedOn w:val="DefaultParagraphFont"/>
    <w:link w:val="CommentText"/>
    <w:uiPriority w:val="99"/>
    <w:semiHidden/>
    <w:rsid w:val="009242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9242A5"/>
    <w:rPr>
      <w:b/>
      <w:bCs/>
    </w:rPr>
  </w:style>
  <w:style w:type="character" w:customStyle="1" w:styleId="CommentSubjectChar">
    <w:name w:val="Comment Subject Char"/>
    <w:basedOn w:val="CommentTextChar"/>
    <w:link w:val="CommentSubject"/>
    <w:uiPriority w:val="99"/>
    <w:semiHidden/>
    <w:rsid w:val="009242A5"/>
    <w:rPr>
      <w:rFonts w:ascii="Arial" w:hAnsi="Arial"/>
      <w:b/>
      <w:bCs/>
      <w:color w:val="262626" w:themeColor="text1" w:themeTint="D9"/>
      <w:sz w:val="20"/>
      <w:szCs w:val="20"/>
    </w:rPr>
  </w:style>
  <w:style w:type="character" w:styleId="Strong">
    <w:name w:val="Strong"/>
    <w:basedOn w:val="DefaultParagraphFont"/>
    <w:uiPriority w:val="23"/>
    <w:rsid w:val="009242A5"/>
    <w:rPr>
      <w:b/>
      <w:bCs/>
    </w:rPr>
  </w:style>
  <w:style w:type="paragraph" w:styleId="NormalWeb">
    <w:name w:val="Normal (Web)"/>
    <w:basedOn w:val="Normal"/>
    <w:uiPriority w:val="99"/>
    <w:semiHidden/>
    <w:unhideWhenUsed/>
    <w:rsid w:val="009242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9242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9242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9242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9242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9242A5"/>
    <w:pPr>
      <w:spacing w:before="240"/>
      <w:ind w:left="720" w:right="720"/>
    </w:pPr>
    <w:rPr>
      <w:color w:val="1C1C1C"/>
    </w:rPr>
  </w:style>
  <w:style w:type="paragraph" w:customStyle="1" w:styleId="SlidesNotes">
    <w:name w:val="Slides Notes"/>
    <w:basedOn w:val="Normal"/>
    <w:uiPriority w:val="4"/>
    <w:rsid w:val="009242A5"/>
    <w:pPr>
      <w:spacing w:before="240"/>
    </w:pPr>
  </w:style>
  <w:style w:type="paragraph" w:customStyle="1" w:styleId="LegalHeader">
    <w:name w:val="Legal Header"/>
    <w:basedOn w:val="Normal"/>
    <w:uiPriority w:val="3"/>
    <w:rsid w:val="009242A5"/>
    <w:pPr>
      <w:spacing w:before="600"/>
    </w:pPr>
    <w:rPr>
      <w:b/>
      <w:color w:val="auto"/>
      <w:u w:val="single"/>
    </w:rPr>
  </w:style>
  <w:style w:type="paragraph" w:customStyle="1" w:styleId="LegalBody">
    <w:name w:val="Legal Body"/>
    <w:basedOn w:val="Normal"/>
    <w:uiPriority w:val="3"/>
    <w:rsid w:val="009242A5"/>
    <w:rPr>
      <w:sz w:val="18"/>
    </w:rPr>
  </w:style>
  <w:style w:type="paragraph" w:customStyle="1" w:styleId="CourseInfo">
    <w:name w:val="Course Info"/>
    <w:basedOn w:val="Normal"/>
    <w:uiPriority w:val="4"/>
    <w:rsid w:val="009242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9242A5"/>
    <w:rPr>
      <w:rFonts w:ascii="Arial" w:hAnsi="Arial"/>
      <w:color w:val="262626" w:themeColor="text1" w:themeTint="D9"/>
      <w:sz w:val="18"/>
    </w:rPr>
  </w:style>
  <w:style w:type="paragraph" w:customStyle="1" w:styleId="Strong1">
    <w:name w:val="Strong1"/>
    <w:basedOn w:val="LabStepNumbered"/>
    <w:link w:val="strongChar"/>
    <w:uiPriority w:val="5"/>
    <w:rsid w:val="009242A5"/>
    <w:pPr>
      <w:numPr>
        <w:numId w:val="0"/>
      </w:numPr>
      <w:ind w:left="757" w:hanging="360"/>
    </w:pPr>
    <w:rPr>
      <w:b/>
    </w:rPr>
  </w:style>
  <w:style w:type="character" w:customStyle="1" w:styleId="strongChar">
    <w:name w:val="strong Char"/>
    <w:basedOn w:val="LabStepNumberedChar"/>
    <w:link w:val="Strong1"/>
    <w:uiPriority w:val="5"/>
    <w:rsid w:val="009242A5"/>
    <w:rPr>
      <w:rFonts w:ascii="Arial" w:hAnsi="Arial"/>
      <w:b/>
      <w:color w:val="262626" w:themeColor="text1" w:themeTint="D9"/>
      <w:sz w:val="18"/>
    </w:rPr>
  </w:style>
  <w:style w:type="paragraph" w:customStyle="1" w:styleId="CourseCode">
    <w:name w:val="Course Code"/>
    <w:basedOn w:val="Normal"/>
    <w:uiPriority w:val="4"/>
    <w:rsid w:val="009242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9242A5"/>
    <w:pPr>
      <w:tabs>
        <w:tab w:val="right" w:leader="dot" w:pos="10790"/>
      </w:tabs>
      <w:spacing w:before="40" w:after="0"/>
      <w:ind w:left="432"/>
    </w:pPr>
    <w:rPr>
      <w:sz w:val="16"/>
    </w:rPr>
  </w:style>
  <w:style w:type="numbering" w:customStyle="1" w:styleId="LabStepsTemplate">
    <w:name w:val="LabStepsTemplate"/>
    <w:uiPriority w:val="99"/>
    <w:rsid w:val="009242A5"/>
    <w:pPr>
      <w:numPr>
        <w:numId w:val="4"/>
      </w:numPr>
    </w:pPr>
  </w:style>
  <w:style w:type="paragraph" w:customStyle="1" w:styleId="ModuleDescription">
    <w:name w:val="Module Description"/>
    <w:basedOn w:val="Normal"/>
    <w:uiPriority w:val="4"/>
    <w:rsid w:val="009242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9242A5"/>
    <w:pPr>
      <w:jc w:val="center"/>
    </w:pPr>
  </w:style>
  <w:style w:type="paragraph" w:customStyle="1" w:styleId="TopicsCoveredItem">
    <w:name w:val="Topics Covered Item"/>
    <w:basedOn w:val="Normal"/>
    <w:uiPriority w:val="4"/>
    <w:rsid w:val="009242A5"/>
    <w:pPr>
      <w:numPr>
        <w:numId w:val="5"/>
      </w:numPr>
      <w:spacing w:before="0" w:after="0"/>
      <w:contextualSpacing/>
    </w:pPr>
  </w:style>
  <w:style w:type="paragraph" w:customStyle="1" w:styleId="ModuleIntroHeader">
    <w:name w:val="Module Intro Header"/>
    <w:basedOn w:val="Normal"/>
    <w:uiPriority w:val="4"/>
    <w:rsid w:val="009242A5"/>
    <w:pPr>
      <w:pBdr>
        <w:bottom w:val="single" w:sz="8" w:space="1" w:color="auto"/>
      </w:pBdr>
      <w:spacing w:before="360"/>
      <w:ind w:left="288"/>
    </w:pPr>
    <w:rPr>
      <w:b/>
      <w:sz w:val="24"/>
    </w:rPr>
  </w:style>
  <w:style w:type="paragraph" w:customStyle="1" w:styleId="ModuleAgendaItem">
    <w:name w:val="Module Agenda Item"/>
    <w:basedOn w:val="Normal"/>
    <w:uiPriority w:val="4"/>
    <w:rsid w:val="009242A5"/>
    <w:pPr>
      <w:spacing w:before="0" w:after="0"/>
      <w:ind w:left="360" w:hanging="360"/>
      <w:contextualSpacing/>
    </w:pPr>
    <w:rPr>
      <w:sz w:val="24"/>
    </w:rPr>
  </w:style>
  <w:style w:type="paragraph" w:customStyle="1" w:styleId="LabExerciseItem">
    <w:name w:val="Lab Exercise Item"/>
    <w:basedOn w:val="Normal"/>
    <w:next w:val="Normal"/>
    <w:uiPriority w:val="4"/>
    <w:qFormat/>
    <w:rsid w:val="009242A5"/>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9"/>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9242A5"/>
    <w:pPr>
      <w:numPr>
        <w:ilvl w:val="1"/>
      </w:numPr>
    </w:pPr>
  </w:style>
  <w:style w:type="paragraph" w:customStyle="1" w:styleId="LabStepNumberedLevel3">
    <w:name w:val="Lab Step Numbered Level 3"/>
    <w:basedOn w:val="LabStepNumberedLevel2"/>
    <w:qFormat/>
    <w:rsid w:val="009242A5"/>
    <w:pPr>
      <w:numPr>
        <w:ilvl w:val="2"/>
      </w:numPr>
      <w:tabs>
        <w:tab w:val="left" w:pos="994"/>
      </w:tabs>
    </w:pPr>
  </w:style>
  <w:style w:type="paragraph" w:customStyle="1" w:styleId="LabStepNumberedLevel4">
    <w:name w:val="Lab Step Numbered Level 4"/>
    <w:basedOn w:val="LabStepNumberedLevel3"/>
    <w:qFormat/>
    <w:rsid w:val="009242A5"/>
    <w:pPr>
      <w:numPr>
        <w:ilvl w:val="3"/>
      </w:numPr>
      <w:tabs>
        <w:tab w:val="clear" w:pos="994"/>
        <w:tab w:val="left" w:pos="1627"/>
      </w:tabs>
    </w:pPr>
  </w:style>
  <w:style w:type="paragraph" w:customStyle="1" w:styleId="LabExerciseLeadIn">
    <w:name w:val="Lab Exercise Lead In"/>
    <w:basedOn w:val="Normal"/>
    <w:qFormat/>
    <w:rsid w:val="009242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hyperlink" Target="http://intranet.wingtip.com/sites/bicenter" TargetMode="Externa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intranet.wingtip.com/sites/bicenter/Reports" TargetMode="Externa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intranet.wingtip.com/bicenter"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intranet.wingtip.com/sites/bicenter" TargetMode="External"/><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42.png"/><Relationship Id="rId64" Type="http://schemas.openxmlformats.org/officeDocument/2006/relationships/image" Target="media/image49.emf"/><Relationship Id="rId69" Type="http://schemas.openxmlformats.org/officeDocument/2006/relationships/image" Target="media/image53.emf"/><Relationship Id="rId77" Type="http://schemas.openxmlformats.org/officeDocument/2006/relationships/hyperlink" Target="http://intranet.wingtip.com/sites/bicenter" TargetMode="External"/><Relationship Id="rId8" Type="http://schemas.openxmlformats.org/officeDocument/2006/relationships/hyperlink" Target="http://intranet.wingtip.com/bicenter" TargetMode="External"/><Relationship Id="rId51" Type="http://schemas.openxmlformats.org/officeDocument/2006/relationships/image" Target="media/image37.png"/><Relationship Id="rId72" Type="http://schemas.openxmlformats.org/officeDocument/2006/relationships/image" Target="media/image56.emf"/><Relationship Id="rId80" Type="http://schemas.openxmlformats.org/officeDocument/2006/relationships/image" Target="media/image6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emf"/><Relationship Id="rId67" Type="http://schemas.openxmlformats.org/officeDocument/2006/relationships/image" Target="media/image51.emf"/><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intranet.wingtip.com/sites/bicenter/Reports" TargetMode="External"/><Relationship Id="rId49" Type="http://schemas.openxmlformats.org/officeDocument/2006/relationships/image" Target="media/image35.png"/><Relationship Id="rId57" Type="http://schemas.openxmlformats.org/officeDocument/2006/relationships/image" Target="media/image43.emf"/><Relationship Id="rId10" Type="http://schemas.openxmlformats.org/officeDocument/2006/relationships/hyperlink" Target="http://intranet.wingtip.com/sites/bicenter" TargetMode="External"/><Relationship Id="rId31" Type="http://schemas.openxmlformats.org/officeDocument/2006/relationships/hyperlink" Target="http://intranet.wingtip.com" TargetMode="External"/><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5.emf"/><Relationship Id="rId65" Type="http://schemas.openxmlformats.org/officeDocument/2006/relationships/hyperlink" Target="http://intranet.wingtip.com" TargetMode="External"/><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28F27-A5C5-43F0-8717-080B8411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530</TotalTime>
  <Pages>1</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Matthew McDermott</cp:lastModifiedBy>
  <cp:revision>26</cp:revision>
  <dcterms:created xsi:type="dcterms:W3CDTF">2013-08-01T16:19:00Z</dcterms:created>
  <dcterms:modified xsi:type="dcterms:W3CDTF">2015-04-09T16:38:00Z</dcterms:modified>
</cp:coreProperties>
</file>