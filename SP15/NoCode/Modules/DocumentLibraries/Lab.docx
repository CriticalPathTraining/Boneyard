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A9B86F" w14:textId="77777777" w:rsidR="00F30B14" w:rsidRDefault="005B3E6D" w:rsidP="00F30B14">
      <w:pPr>
        <w:pStyle w:val="Heading2"/>
      </w:pPr>
      <w:r>
        <w:t>Working with Document Libraries and Document Sets</w:t>
      </w:r>
    </w:p>
    <w:p w14:paraId="431526FB" w14:textId="77777777" w:rsidR="00F30B14" w:rsidRPr="005C7841" w:rsidRDefault="00F30B14" w:rsidP="00F30B14">
      <w:pPr>
        <w:pStyle w:val="LabExerciseCallout"/>
      </w:pPr>
      <w:r w:rsidRPr="005C7841">
        <w:rPr>
          <w:b/>
        </w:rPr>
        <w:t>Lab Time</w:t>
      </w:r>
      <w:r w:rsidRPr="005C7841">
        <w:t xml:space="preserve">: </w:t>
      </w:r>
      <w:r w:rsidR="00412CF4">
        <w:t>45</w:t>
      </w:r>
      <w:r w:rsidR="005B3E6D">
        <w:t xml:space="preserve"> minutes</w:t>
      </w:r>
    </w:p>
    <w:p w14:paraId="1D854EEA" w14:textId="77777777" w:rsidR="00F30B14" w:rsidRPr="005C7841" w:rsidRDefault="00F30B14" w:rsidP="00F30B14">
      <w:pPr>
        <w:pStyle w:val="LabExerciseCallout"/>
      </w:pPr>
      <w:r w:rsidRPr="005C7841">
        <w:rPr>
          <w:b/>
        </w:rPr>
        <w:t>Lab Folder</w:t>
      </w:r>
      <w:r w:rsidRPr="005C7841">
        <w:t>: C:\Student\</w:t>
      </w:r>
      <w:r w:rsidR="005B3E6D">
        <w:t>DocumentLibraries</w:t>
      </w:r>
      <w:r>
        <w:t>\Lab</w:t>
      </w:r>
    </w:p>
    <w:p w14:paraId="1E3137C8" w14:textId="77777777" w:rsidR="00F30B14" w:rsidRDefault="00F30B14" w:rsidP="00F30B14">
      <w:pPr>
        <w:pStyle w:val="LabExerciseCallout"/>
      </w:pPr>
      <w:r w:rsidRPr="00203637">
        <w:rPr>
          <w:b/>
        </w:rPr>
        <w:t>Lab Overview:</w:t>
      </w:r>
      <w:r w:rsidRPr="005C7841">
        <w:t xml:space="preserve"> </w:t>
      </w:r>
      <w:r>
        <w:t xml:space="preserve">In this lab you </w:t>
      </w:r>
      <w:r w:rsidR="00412CF4">
        <w:t xml:space="preserve">continue to work on the Wingtip Intranet team site that you began to work with in the previous lab on Content Types. You will create a new Picture Library in the Wingtip Intranet site and upload a set of 32 product images. Next, you will create a new site column and add it to the </w:t>
      </w:r>
      <w:r w:rsidR="00412CF4" w:rsidRPr="00412CF4">
        <w:rPr>
          <w:b/>
        </w:rPr>
        <w:t>Products</w:t>
      </w:r>
      <w:r w:rsidR="00412CF4">
        <w:t xml:space="preserve"> list so that each product item can track an URL that points to its image</w:t>
      </w:r>
      <w:r>
        <w:t>.</w:t>
      </w:r>
      <w:r w:rsidR="00412CF4">
        <w:t xml:space="preserve"> In the second half of this lab, the exercises will have you create a new site collection for the Wingtip Product Research site. Within this site collection you will </w:t>
      </w:r>
      <w:r w:rsidR="00A875D3">
        <w:t xml:space="preserve">create a document library named </w:t>
      </w:r>
      <w:r w:rsidR="00A875D3" w:rsidRPr="00A875D3">
        <w:rPr>
          <w:b/>
        </w:rPr>
        <w:t>Product Proposal</w:t>
      </w:r>
      <w:r w:rsidR="00A875D3">
        <w:t xml:space="preserve"> which you will configure with a custom document template. In the final part of this lab, you will create a second document library named </w:t>
      </w:r>
      <w:r w:rsidR="00A875D3" w:rsidRPr="00A875D3">
        <w:rPr>
          <w:b/>
        </w:rPr>
        <w:t>Product Plans</w:t>
      </w:r>
      <w:r w:rsidR="00A875D3">
        <w:t xml:space="preserve"> which you will configure with a custom document set to automate creating the standard set of business documents that must be created for each new product plan.</w:t>
      </w:r>
    </w:p>
    <w:p w14:paraId="6135C627" w14:textId="77777777" w:rsidR="00F30B14" w:rsidRDefault="00F30B14" w:rsidP="00F30B14">
      <w:pPr>
        <w:pStyle w:val="Heading3"/>
      </w:pPr>
      <w:r>
        <w:t xml:space="preserve">Exercise 1: </w:t>
      </w:r>
      <w:r w:rsidR="005B3E6D">
        <w:t>Creating the Product Images Picture Library</w:t>
      </w:r>
    </w:p>
    <w:p w14:paraId="66FF9F7B" w14:textId="77777777" w:rsidR="005B3E6D" w:rsidRDefault="00A329D5" w:rsidP="00155334">
      <w:pPr>
        <w:pStyle w:val="LabExerciseLeadIn"/>
      </w:pPr>
      <w:r>
        <w:t xml:space="preserve">In this exercise you will create a new picture library </w:t>
      </w:r>
      <w:r w:rsidR="00A875D3">
        <w:t xml:space="preserve">named Product Images </w:t>
      </w:r>
      <w:r>
        <w:t xml:space="preserve">and </w:t>
      </w:r>
      <w:r w:rsidR="00A875D3">
        <w:t xml:space="preserve">then </w:t>
      </w:r>
      <w:r>
        <w:t>upload a set of product images.</w:t>
      </w:r>
    </w:p>
    <w:p w14:paraId="77961F4D" w14:textId="77777777" w:rsidR="005A24B1" w:rsidRDefault="005A24B1" w:rsidP="005A24B1">
      <w:pPr>
        <w:pStyle w:val="LabStepNumbered"/>
      </w:pPr>
      <w:r>
        <w:t xml:space="preserve">Log on to the Student VM using the login </w:t>
      </w:r>
      <w:r w:rsidRPr="00AB2210">
        <w:rPr>
          <w:b/>
        </w:rPr>
        <w:t>WINGTIP\Administrator</w:t>
      </w:r>
      <w:r>
        <w:t xml:space="preserve"> using the appropriate password.</w:t>
      </w:r>
    </w:p>
    <w:p w14:paraId="553BC335" w14:textId="77777777" w:rsidR="005A24B1" w:rsidRDefault="005A24B1" w:rsidP="005A24B1">
      <w:pPr>
        <w:pStyle w:val="LabStepNumberedLevel2"/>
      </w:pPr>
      <w:r>
        <w:t xml:space="preserve">If you’re using a local VM provided by the hosting training company, the password will be </w:t>
      </w:r>
      <w:r w:rsidRPr="005D09A2">
        <w:rPr>
          <w:b/>
        </w:rPr>
        <w:t>Password1</w:t>
      </w:r>
      <w:r>
        <w:t xml:space="preserve">. </w:t>
      </w:r>
    </w:p>
    <w:p w14:paraId="70BCBA5E" w14:textId="77777777" w:rsidR="005A24B1" w:rsidRDefault="005A24B1" w:rsidP="005A24B1">
      <w:pPr>
        <w:pStyle w:val="LabStepNumberedLevel2"/>
      </w:pPr>
      <w:r>
        <w:t xml:space="preserve">If your student VM is hosted by CloudShare, the password for the </w:t>
      </w:r>
      <w:r w:rsidRPr="005D09A2">
        <w:rPr>
          <w:b/>
        </w:rPr>
        <w:t>WINGTIP\Administrator</w:t>
      </w:r>
      <w:r>
        <w:t xml:space="preserve"> account is going to be a unique</w:t>
      </w:r>
      <w:r w:rsidR="0058621F">
        <w:t>,</w:t>
      </w:r>
      <w:r>
        <w:t xml:space="preserve"> </w:t>
      </w:r>
      <w:r w:rsidR="0058621F">
        <w:t xml:space="preserve">system-generated password </w:t>
      </w:r>
      <w:r>
        <w:t>for each student. Also note that the CloudShare VM configuration usually logs you into the VM automatically so you do not have to enter the user name and password.</w:t>
      </w:r>
    </w:p>
    <w:p w14:paraId="13469A7E" w14:textId="77777777" w:rsidR="005A24B1" w:rsidRDefault="005A24B1" w:rsidP="005A24B1">
      <w:pPr>
        <w:pStyle w:val="LabStepNumbered"/>
      </w:pPr>
      <w:r>
        <w:t xml:space="preserve">Once you have logged on to the student VM, launch Internet Explorer and navigate to the </w:t>
      </w:r>
      <w:r w:rsidRPr="005A24B1">
        <w:rPr>
          <w:b/>
        </w:rPr>
        <w:t>Wingtip Intranet</w:t>
      </w:r>
      <w:r>
        <w:t xml:space="preserve"> site at </w:t>
      </w:r>
      <w:hyperlink r:id="rId12" w:history="1">
        <w:r w:rsidRPr="005A24B1">
          <w:rPr>
            <w:rStyle w:val="Hyperlink"/>
          </w:rPr>
          <w:t>http://intranet.wingtip.com</w:t>
        </w:r>
      </w:hyperlink>
      <w:r>
        <w:t>. This is the same site collection you worked with in the previous exercise.</w:t>
      </w:r>
    </w:p>
    <w:p w14:paraId="16A18E72" w14:textId="77777777" w:rsidR="00155334" w:rsidRDefault="005A24B1" w:rsidP="00155334">
      <w:pPr>
        <w:pStyle w:val="LabStepNumbered"/>
      </w:pPr>
      <w:r>
        <w:t>You should be able to verify that the Wingtip Intranet site has a Products list that looks like the one in the following screenshot.</w:t>
      </w:r>
    </w:p>
    <w:p w14:paraId="4EE26782" w14:textId="77777777" w:rsidR="005A24B1" w:rsidRDefault="005A24B1" w:rsidP="005A24B1">
      <w:pPr>
        <w:pStyle w:val="LabStepScreenshot"/>
      </w:pPr>
      <w:r>
        <w:rPr>
          <w:noProof/>
        </w:rPr>
        <w:drawing>
          <wp:inline distT="0" distB="0" distL="0" distR="0" wp14:anchorId="4E34A745" wp14:editId="2BB7F05C">
            <wp:extent cx="5915771" cy="1352067"/>
            <wp:effectExtent l="19050" t="19050" r="2794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99" cy="1355387"/>
                    </a:xfrm>
                    <a:prstGeom prst="rect">
                      <a:avLst/>
                    </a:prstGeom>
                    <a:noFill/>
                    <a:ln>
                      <a:solidFill>
                        <a:schemeClr val="tx2"/>
                      </a:solidFill>
                    </a:ln>
                  </pic:spPr>
                </pic:pic>
              </a:graphicData>
            </a:graphic>
          </wp:inline>
        </w:drawing>
      </w:r>
    </w:p>
    <w:p w14:paraId="5EA9B3A0" w14:textId="77777777" w:rsidR="005A24B1" w:rsidRDefault="005A24B1" w:rsidP="005A24B1">
      <w:pPr>
        <w:pStyle w:val="LabExerciseCallout"/>
      </w:pPr>
      <w:r>
        <w:t xml:space="preserve">If the Wingtip Intranet site on your VM does not contain the completed work for the </w:t>
      </w:r>
      <w:r w:rsidR="006967E5">
        <w:t>previous lab titled Creating Site Columns and Content Types</w:t>
      </w:r>
      <w:r>
        <w:t xml:space="preserve">, </w:t>
      </w:r>
      <w:r w:rsidR="006967E5">
        <w:t xml:space="preserve">you will not be able to work through this lab until that work is completed. However, </w:t>
      </w:r>
      <w:r>
        <w:t xml:space="preserve">you can run the solution utility </w:t>
      </w:r>
      <w:r w:rsidR="006967E5">
        <w:t xml:space="preserve">for the previous lab which is </w:t>
      </w:r>
      <w:r>
        <w:t xml:space="preserve">located at </w:t>
      </w:r>
      <w:r w:rsidRPr="005A24B1">
        <w:rPr>
          <w:b/>
        </w:rPr>
        <w:t>C:\Student\Modules\ContentTypes\Lab\Solution\ContentTypesSolution.exe</w:t>
      </w:r>
      <w:r>
        <w:t xml:space="preserve">. You can run this utility </w:t>
      </w:r>
      <w:r w:rsidR="00A041E5">
        <w:t xml:space="preserve">to update the </w:t>
      </w:r>
      <w:r w:rsidR="00A041E5" w:rsidRPr="00A041E5">
        <w:rPr>
          <w:b/>
        </w:rPr>
        <w:t>Wingtip Intranet</w:t>
      </w:r>
      <w:r w:rsidR="00A041E5">
        <w:t xml:space="preserve"> site to contain the types required before starting this lab including the Wingtip site columns, the </w:t>
      </w:r>
      <w:r w:rsidR="00A041E5" w:rsidRPr="00A041E5">
        <w:rPr>
          <w:b/>
        </w:rPr>
        <w:t>Product</w:t>
      </w:r>
      <w:r w:rsidR="00A041E5">
        <w:t xml:space="preserve"> content type and the </w:t>
      </w:r>
      <w:r w:rsidR="00A041E5" w:rsidRPr="00A041E5">
        <w:rPr>
          <w:b/>
        </w:rPr>
        <w:t>Products</w:t>
      </w:r>
      <w:r w:rsidR="00A041E5">
        <w:t xml:space="preserve"> list.</w:t>
      </w:r>
    </w:p>
    <w:p w14:paraId="2F5CF351" w14:textId="77777777" w:rsidR="00A041E5" w:rsidRDefault="00A041E5" w:rsidP="00A041E5">
      <w:pPr>
        <w:pStyle w:val="LabStepNumbered"/>
        <w:numPr>
          <w:ilvl w:val="0"/>
          <w:numId w:val="19"/>
        </w:numPr>
      </w:pPr>
      <w:r>
        <w:t xml:space="preserve">Create the </w:t>
      </w:r>
      <w:r w:rsidRPr="00A041E5">
        <w:rPr>
          <w:b/>
        </w:rPr>
        <w:t>Product Images</w:t>
      </w:r>
      <w:r>
        <w:t xml:space="preserve"> picture library.</w:t>
      </w:r>
    </w:p>
    <w:p w14:paraId="1BEF3D60" w14:textId="77777777" w:rsidR="00A041E5" w:rsidRDefault="00A041E5" w:rsidP="00A041E5">
      <w:pPr>
        <w:pStyle w:val="LabStepNumberedLevel2"/>
      </w:pPr>
      <w:r>
        <w:t xml:space="preserve">From the </w:t>
      </w:r>
      <w:r w:rsidRPr="00471982">
        <w:rPr>
          <w:b/>
        </w:rPr>
        <w:t>Site Action</w:t>
      </w:r>
      <w:r>
        <w:rPr>
          <w:b/>
        </w:rPr>
        <w:t>s</w:t>
      </w:r>
      <w:r>
        <w:t xml:space="preserve"> menu, click the </w:t>
      </w:r>
      <w:r w:rsidRPr="00471982">
        <w:rPr>
          <w:b/>
        </w:rPr>
        <w:t>Add an app menu</w:t>
      </w:r>
      <w:r>
        <w:t xml:space="preserve"> item to navigate to the </w:t>
      </w:r>
      <w:r w:rsidRPr="00471982">
        <w:rPr>
          <w:b/>
        </w:rPr>
        <w:t>Your Apps</w:t>
      </w:r>
      <w:r>
        <w:t xml:space="preserve"> page.</w:t>
      </w:r>
    </w:p>
    <w:p w14:paraId="44124246" w14:textId="77777777" w:rsidR="00A041E5" w:rsidRDefault="00A041E5" w:rsidP="00A041E5">
      <w:pPr>
        <w:pStyle w:val="LabStepNumberedLevel2"/>
      </w:pPr>
      <w:r>
        <w:t xml:space="preserve">On the </w:t>
      </w:r>
      <w:r w:rsidRPr="00471982">
        <w:rPr>
          <w:b/>
        </w:rPr>
        <w:t>Your Apps</w:t>
      </w:r>
      <w:r>
        <w:t xml:space="preserve"> page, click the </w:t>
      </w:r>
      <w:r>
        <w:rPr>
          <w:b/>
        </w:rPr>
        <w:t>Picture Library</w:t>
      </w:r>
      <w:r>
        <w:t xml:space="preserve"> tile to begin the process of creating a new custom list.</w:t>
      </w:r>
    </w:p>
    <w:p w14:paraId="0B854C54" w14:textId="77777777" w:rsidR="00A041E5" w:rsidRDefault="00A041E5" w:rsidP="00A041E5">
      <w:pPr>
        <w:pStyle w:val="LabStepScreenshotLevel2"/>
      </w:pPr>
      <w:r>
        <w:drawing>
          <wp:inline distT="0" distB="0" distL="0" distR="0" wp14:anchorId="455AEE10" wp14:editId="146CA73A">
            <wp:extent cx="758723" cy="898497"/>
            <wp:effectExtent l="19050" t="19050" r="2286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9805" cy="911620"/>
                    </a:xfrm>
                    <a:prstGeom prst="rect">
                      <a:avLst/>
                    </a:prstGeom>
                    <a:noFill/>
                    <a:ln>
                      <a:solidFill>
                        <a:schemeClr val="tx2"/>
                      </a:solidFill>
                    </a:ln>
                  </pic:spPr>
                </pic:pic>
              </a:graphicData>
            </a:graphic>
          </wp:inline>
        </w:drawing>
      </w:r>
    </w:p>
    <w:p w14:paraId="13CDDE47" w14:textId="68F1A3C2" w:rsidR="00CD2A66" w:rsidRDefault="00CD2A66" w:rsidP="00CD2A66">
      <w:pPr>
        <w:pStyle w:val="LabExerciseCallout"/>
      </w:pPr>
      <w:r>
        <w:t xml:space="preserve">Unlike what you did in the </w:t>
      </w:r>
      <w:r w:rsidRPr="00A041E5">
        <w:rPr>
          <w:b/>
        </w:rPr>
        <w:t>Getting Started</w:t>
      </w:r>
      <w:r>
        <w:t xml:space="preserve"> lab, you will </w:t>
      </w:r>
      <w:r w:rsidR="0058621F">
        <w:t xml:space="preserve">not </w:t>
      </w:r>
      <w:r w:rsidR="00AB320C">
        <w:t>use any spaces in</w:t>
      </w:r>
      <w:r>
        <w:t xml:space="preserve"> the name when creating the new picture library. This technique will result in making cleaner URLs</w:t>
      </w:r>
      <w:r w:rsidR="00BD398D">
        <w:t xml:space="preserve"> to the images in the picture library</w:t>
      </w:r>
      <w:r>
        <w:t>.</w:t>
      </w:r>
      <w:r w:rsidR="00BD398D">
        <w:t xml:space="preserve"> After the picture library has been created and its URL has been established, you can then modify the display name for the list to include spaces for better readability. </w:t>
      </w:r>
      <w:r>
        <w:t xml:space="preserve"> </w:t>
      </w:r>
    </w:p>
    <w:p w14:paraId="5BD50044" w14:textId="77777777" w:rsidR="00A041E5" w:rsidRDefault="00BD398D" w:rsidP="006E0E68">
      <w:pPr>
        <w:pStyle w:val="LabStepNumberedLevel2"/>
      </w:pPr>
      <w:r>
        <w:lastRenderedPageBreak/>
        <w:t xml:space="preserve">Give the new picture library an initial </w:t>
      </w:r>
      <w:r w:rsidR="00A041E5">
        <w:t xml:space="preserve">name of </w:t>
      </w:r>
      <w:proofErr w:type="spellStart"/>
      <w:r w:rsidR="00A041E5">
        <w:rPr>
          <w:b/>
        </w:rPr>
        <w:t>Product</w:t>
      </w:r>
      <w:r w:rsidR="00A041E5" w:rsidRPr="00A041E5">
        <w:rPr>
          <w:b/>
        </w:rPr>
        <w:t>Images</w:t>
      </w:r>
      <w:proofErr w:type="spellEnd"/>
      <w:r w:rsidR="00A041E5">
        <w:t>.</w:t>
      </w:r>
    </w:p>
    <w:p w14:paraId="15780C91" w14:textId="77777777" w:rsidR="00A041E5" w:rsidRDefault="00BD398D" w:rsidP="00A041E5">
      <w:pPr>
        <w:pStyle w:val="LabStepScreenshotLevel2"/>
      </w:pPr>
      <w:r>
        <w:drawing>
          <wp:inline distT="0" distB="0" distL="0" distR="0" wp14:anchorId="5AFF3B05" wp14:editId="6E773426">
            <wp:extent cx="4959555" cy="1555667"/>
            <wp:effectExtent l="19050" t="19050" r="1270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750" cy="1579881"/>
                    </a:xfrm>
                    <a:prstGeom prst="rect">
                      <a:avLst/>
                    </a:prstGeom>
                    <a:noFill/>
                    <a:ln>
                      <a:solidFill>
                        <a:schemeClr val="tx2"/>
                      </a:solidFill>
                    </a:ln>
                  </pic:spPr>
                </pic:pic>
              </a:graphicData>
            </a:graphic>
          </wp:inline>
        </w:drawing>
      </w:r>
    </w:p>
    <w:p w14:paraId="3986E4AD" w14:textId="77777777" w:rsidR="00BD398D" w:rsidRDefault="00A041E5" w:rsidP="00A041E5">
      <w:pPr>
        <w:pStyle w:val="LabStepNumberedLevel2"/>
      </w:pPr>
      <w:r>
        <w:t xml:space="preserve">Click the </w:t>
      </w:r>
      <w:r w:rsidRPr="00C53091">
        <w:rPr>
          <w:b/>
        </w:rPr>
        <w:t>Create</w:t>
      </w:r>
      <w:r>
        <w:t xml:space="preserve"> button to </w:t>
      </w:r>
      <w:r w:rsidR="00BD398D">
        <w:t>create the new picture library.</w:t>
      </w:r>
    </w:p>
    <w:p w14:paraId="06FF9E10" w14:textId="77777777" w:rsidR="00A041E5" w:rsidRDefault="00A041E5" w:rsidP="00A041E5">
      <w:pPr>
        <w:pStyle w:val="LabStepNumberedLevel2"/>
      </w:pPr>
      <w:r>
        <w:t xml:space="preserve">After the picture library has been created, you should be able to see a tile for it on the </w:t>
      </w:r>
      <w:r w:rsidRPr="00C53091">
        <w:rPr>
          <w:b/>
        </w:rPr>
        <w:t>Site Contents</w:t>
      </w:r>
      <w:r>
        <w:t xml:space="preserve"> page.</w:t>
      </w:r>
    </w:p>
    <w:p w14:paraId="175F7DCB" w14:textId="77777777" w:rsidR="00A041E5" w:rsidRDefault="00BD398D" w:rsidP="00A041E5">
      <w:pPr>
        <w:pStyle w:val="LabStepScreenshotLevel2"/>
      </w:pPr>
      <w:r>
        <w:drawing>
          <wp:inline distT="0" distB="0" distL="0" distR="0" wp14:anchorId="5BF72D39" wp14:editId="0570A3EB">
            <wp:extent cx="2493818" cy="1090677"/>
            <wp:effectExtent l="19050" t="19050" r="2095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0805" cy="1093733"/>
                    </a:xfrm>
                    <a:prstGeom prst="rect">
                      <a:avLst/>
                    </a:prstGeom>
                    <a:noFill/>
                    <a:ln>
                      <a:solidFill>
                        <a:schemeClr val="tx2"/>
                      </a:solidFill>
                    </a:ln>
                  </pic:spPr>
                </pic:pic>
              </a:graphicData>
            </a:graphic>
          </wp:inline>
        </w:drawing>
      </w:r>
    </w:p>
    <w:p w14:paraId="45698E24" w14:textId="77777777" w:rsidR="00A041E5" w:rsidRDefault="00A041E5" w:rsidP="00A041E5">
      <w:pPr>
        <w:pStyle w:val="LabStepNumberedLevel2"/>
      </w:pPr>
      <w:r>
        <w:t xml:space="preserve">Click on the </w:t>
      </w:r>
      <w:r w:rsidR="00CC2622">
        <w:t>ellipse (</w:t>
      </w:r>
      <w:r w:rsidR="00CC2622" w:rsidRPr="00CC2622">
        <w:rPr>
          <w:b/>
        </w:rPr>
        <w:t>…</w:t>
      </w:r>
      <w:r w:rsidR="00CC2622">
        <w:t xml:space="preserve">) fly out menu in the top, right-hand corner of the </w:t>
      </w:r>
      <w:proofErr w:type="spellStart"/>
      <w:r w:rsidR="00CC2622">
        <w:rPr>
          <w:b/>
        </w:rPr>
        <w:t>Product</w:t>
      </w:r>
      <w:r w:rsidRPr="00C53091">
        <w:rPr>
          <w:b/>
        </w:rPr>
        <w:t>Images</w:t>
      </w:r>
      <w:proofErr w:type="spellEnd"/>
      <w:r>
        <w:t xml:space="preserve"> tile</w:t>
      </w:r>
      <w:r w:rsidR="00CC2622">
        <w:t xml:space="preserve">. Click the </w:t>
      </w:r>
      <w:r w:rsidR="00CC2622" w:rsidRPr="00CC2622">
        <w:rPr>
          <w:b/>
        </w:rPr>
        <w:t>SETTINGS</w:t>
      </w:r>
      <w:r w:rsidR="00CC2622">
        <w:t xml:space="preserve"> link to navigate to the setting page for the </w:t>
      </w:r>
      <w:proofErr w:type="spellStart"/>
      <w:r w:rsidR="00CC2622" w:rsidRPr="00CC2622">
        <w:rPr>
          <w:b/>
        </w:rPr>
        <w:t>ProductImages</w:t>
      </w:r>
      <w:proofErr w:type="spellEnd"/>
      <w:r w:rsidR="00CC2622">
        <w:t xml:space="preserve"> picture library</w:t>
      </w:r>
      <w:r>
        <w:t>.</w:t>
      </w:r>
    </w:p>
    <w:p w14:paraId="7D7EDA29" w14:textId="77777777" w:rsidR="00CC2622" w:rsidRDefault="00CC2622" w:rsidP="00CC2622">
      <w:pPr>
        <w:pStyle w:val="LabStepScreenshotLevel2"/>
      </w:pPr>
      <w:r>
        <w:drawing>
          <wp:inline distT="0" distB="0" distL="0" distR="0" wp14:anchorId="67CA5ED3" wp14:editId="697BA460">
            <wp:extent cx="3630805" cy="1413163"/>
            <wp:effectExtent l="19050" t="19050" r="2730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6154" cy="1438598"/>
                    </a:xfrm>
                    <a:prstGeom prst="rect">
                      <a:avLst/>
                    </a:prstGeom>
                    <a:noFill/>
                    <a:ln>
                      <a:solidFill>
                        <a:schemeClr val="tx2"/>
                      </a:solidFill>
                    </a:ln>
                  </pic:spPr>
                </pic:pic>
              </a:graphicData>
            </a:graphic>
          </wp:inline>
        </w:drawing>
      </w:r>
    </w:p>
    <w:p w14:paraId="068443FE" w14:textId="77777777" w:rsidR="00CC2622" w:rsidRDefault="00CC2622" w:rsidP="00CC2622">
      <w:pPr>
        <w:pStyle w:val="LabStepNumberedLevel2"/>
      </w:pPr>
      <w:r>
        <w:t xml:space="preserve">On the </w:t>
      </w:r>
      <w:r w:rsidRPr="00CC2622">
        <w:rPr>
          <w:b/>
        </w:rPr>
        <w:t>Settings</w:t>
      </w:r>
      <w:r>
        <w:t xml:space="preserve"> page for the </w:t>
      </w:r>
      <w:proofErr w:type="spellStart"/>
      <w:r w:rsidRPr="00CC2622">
        <w:rPr>
          <w:b/>
        </w:rPr>
        <w:t>ProductImages</w:t>
      </w:r>
      <w:proofErr w:type="spellEnd"/>
      <w:r>
        <w:t xml:space="preserve"> picture library, click the </w:t>
      </w:r>
      <w:r w:rsidRPr="00CC2622">
        <w:rPr>
          <w:b/>
        </w:rPr>
        <w:t>List name description and navigation</w:t>
      </w:r>
      <w:r>
        <w:t xml:space="preserve"> link to navigate to the </w:t>
      </w:r>
      <w:r w:rsidR="00B010ED">
        <w:t>General Settings</w:t>
      </w:r>
      <w:r>
        <w:t xml:space="preserve"> page.</w:t>
      </w:r>
    </w:p>
    <w:p w14:paraId="1B312CBC" w14:textId="77777777" w:rsidR="00CC2622" w:rsidRDefault="00CC2622" w:rsidP="00CC2622">
      <w:pPr>
        <w:pStyle w:val="LabStepScreenshotLevel2"/>
      </w:pPr>
      <w:r>
        <w:drawing>
          <wp:inline distT="0" distB="0" distL="0" distR="0" wp14:anchorId="1E88D51B" wp14:editId="704FBE26">
            <wp:extent cx="4666237" cy="1591293"/>
            <wp:effectExtent l="19050" t="19050" r="2032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38" cy="1602377"/>
                    </a:xfrm>
                    <a:prstGeom prst="rect">
                      <a:avLst/>
                    </a:prstGeom>
                    <a:noFill/>
                    <a:ln>
                      <a:solidFill>
                        <a:schemeClr val="tx2"/>
                      </a:solidFill>
                    </a:ln>
                  </pic:spPr>
                </pic:pic>
              </a:graphicData>
            </a:graphic>
          </wp:inline>
        </w:drawing>
      </w:r>
    </w:p>
    <w:p w14:paraId="488DEA62" w14:textId="77777777" w:rsidR="00CC2622" w:rsidRDefault="00CC2622" w:rsidP="00CC2622">
      <w:pPr>
        <w:pStyle w:val="LabStepNumberedLevel2"/>
      </w:pPr>
      <w:r>
        <w:t xml:space="preserve">On the </w:t>
      </w:r>
      <w:r w:rsidR="00B010ED" w:rsidRPr="00B010ED">
        <w:rPr>
          <w:b/>
        </w:rPr>
        <w:t>General Settings</w:t>
      </w:r>
      <w:r w:rsidR="00B010ED">
        <w:t xml:space="preserve"> </w:t>
      </w:r>
      <w:r>
        <w:t xml:space="preserve">page, </w:t>
      </w:r>
      <w:r w:rsidR="00B010ED">
        <w:t xml:space="preserve">modify the </w:t>
      </w:r>
      <w:r w:rsidR="00441E18" w:rsidRPr="00441E18">
        <w:rPr>
          <w:b/>
        </w:rPr>
        <w:t>Name</w:t>
      </w:r>
      <w:r w:rsidR="00441E18">
        <w:t xml:space="preserve"> setting for the picture library from </w:t>
      </w:r>
      <w:proofErr w:type="spellStart"/>
      <w:r w:rsidR="00441E18" w:rsidRPr="00441E18">
        <w:rPr>
          <w:b/>
        </w:rPr>
        <w:t>ProductImage</w:t>
      </w:r>
      <w:r w:rsidR="00065081">
        <w:rPr>
          <w:b/>
        </w:rPr>
        <w:t>s</w:t>
      </w:r>
      <w:proofErr w:type="spellEnd"/>
      <w:r w:rsidR="00441E18">
        <w:t xml:space="preserve"> to </w:t>
      </w:r>
      <w:r w:rsidR="00441E18" w:rsidRPr="00441E18">
        <w:rPr>
          <w:b/>
        </w:rPr>
        <w:t>Product Image</w:t>
      </w:r>
      <w:r w:rsidR="00065081">
        <w:rPr>
          <w:b/>
        </w:rPr>
        <w:t>s</w:t>
      </w:r>
      <w:r w:rsidR="00441E18">
        <w:t>.</w:t>
      </w:r>
    </w:p>
    <w:p w14:paraId="07659363" w14:textId="77777777" w:rsidR="00B010ED" w:rsidRDefault="00B010ED" w:rsidP="00B010ED">
      <w:pPr>
        <w:pStyle w:val="LabStepScreenshotLevel2"/>
      </w:pPr>
      <w:r>
        <w:lastRenderedPageBreak/>
        <w:drawing>
          <wp:inline distT="0" distB="0" distL="0" distR="0" wp14:anchorId="5AD4CD0A" wp14:editId="50C1788F">
            <wp:extent cx="3300505" cy="1330037"/>
            <wp:effectExtent l="19050" t="19050" r="1460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7277" cy="1352915"/>
                    </a:xfrm>
                    <a:prstGeom prst="rect">
                      <a:avLst/>
                    </a:prstGeom>
                    <a:noFill/>
                    <a:ln>
                      <a:solidFill>
                        <a:schemeClr val="tx2"/>
                      </a:solidFill>
                    </a:ln>
                  </pic:spPr>
                </pic:pic>
              </a:graphicData>
            </a:graphic>
          </wp:inline>
        </w:drawing>
      </w:r>
    </w:p>
    <w:p w14:paraId="5ED3F203" w14:textId="77777777" w:rsidR="00441E18" w:rsidRDefault="00441E18" w:rsidP="006E0E68">
      <w:pPr>
        <w:pStyle w:val="LabStepNumberedLevel2"/>
      </w:pPr>
      <w:r>
        <w:t xml:space="preserve">Scroll down in the </w:t>
      </w:r>
      <w:r w:rsidRPr="00441E18">
        <w:rPr>
          <w:b/>
        </w:rPr>
        <w:t>General Settings</w:t>
      </w:r>
      <w:r>
        <w:t xml:space="preserve"> page to the </w:t>
      </w:r>
      <w:r w:rsidRPr="00441E18">
        <w:rPr>
          <w:b/>
        </w:rPr>
        <w:t>Navigation</w:t>
      </w:r>
      <w:r>
        <w:t xml:space="preserve"> section. Set the </w:t>
      </w:r>
      <w:r w:rsidRPr="00441E18">
        <w:rPr>
          <w:b/>
        </w:rPr>
        <w:t>Display this picture library on the Quick Launch</w:t>
      </w:r>
      <w:r>
        <w:t xml:space="preserve"> to a value of </w:t>
      </w:r>
      <w:r w:rsidRPr="00441E18">
        <w:rPr>
          <w:b/>
        </w:rPr>
        <w:t>Yes</w:t>
      </w:r>
      <w:r>
        <w:t>.</w:t>
      </w:r>
    </w:p>
    <w:p w14:paraId="03F84E03" w14:textId="77777777" w:rsidR="00441E18" w:rsidRDefault="00441E18" w:rsidP="00441E18">
      <w:pPr>
        <w:pStyle w:val="LabStepScreenshotLevel2"/>
      </w:pPr>
      <w:r w:rsidRPr="00441E18">
        <w:rPr>
          <w:rStyle w:val="LabStepScreenshotFrame"/>
        </w:rPr>
        <w:drawing>
          <wp:inline distT="0" distB="0" distL="0" distR="0" wp14:anchorId="6F0ABF5D" wp14:editId="48002765">
            <wp:extent cx="5649543" cy="1341912"/>
            <wp:effectExtent l="19050" t="19050" r="279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574" cy="1367810"/>
                    </a:xfrm>
                    <a:prstGeom prst="rect">
                      <a:avLst/>
                    </a:prstGeom>
                    <a:noFill/>
                    <a:ln>
                      <a:solidFill>
                        <a:schemeClr val="tx2"/>
                      </a:solidFill>
                    </a:ln>
                  </pic:spPr>
                </pic:pic>
              </a:graphicData>
            </a:graphic>
          </wp:inline>
        </w:drawing>
      </w:r>
    </w:p>
    <w:p w14:paraId="67D5724C" w14:textId="1CDCCECD" w:rsidR="00441E18" w:rsidRDefault="00441E18" w:rsidP="00A041E5">
      <w:pPr>
        <w:pStyle w:val="LabStepNumberedLevel2"/>
      </w:pPr>
      <w:r>
        <w:t xml:space="preserve">At the bottom of the </w:t>
      </w:r>
      <w:r w:rsidRPr="00B010ED">
        <w:rPr>
          <w:b/>
        </w:rPr>
        <w:t>General Settings</w:t>
      </w:r>
      <w:r>
        <w:t xml:space="preserve"> page, click the </w:t>
      </w:r>
      <w:r w:rsidR="004532EC">
        <w:rPr>
          <w:b/>
        </w:rPr>
        <w:t>Save</w:t>
      </w:r>
      <w:r w:rsidR="004532EC">
        <w:t xml:space="preserve"> </w:t>
      </w:r>
      <w:r>
        <w:t xml:space="preserve">button to save your work. When you return to the settings page for the picture library you should be able to confirm that the library name was updated from </w:t>
      </w:r>
      <w:proofErr w:type="spellStart"/>
      <w:r w:rsidRPr="003304E6">
        <w:rPr>
          <w:b/>
        </w:rPr>
        <w:t>ProductImages</w:t>
      </w:r>
      <w:proofErr w:type="spellEnd"/>
      <w:r>
        <w:t xml:space="preserve"> to </w:t>
      </w:r>
      <w:r w:rsidRPr="00441E18">
        <w:rPr>
          <w:b/>
        </w:rPr>
        <w:t>Product Images</w:t>
      </w:r>
      <w:r>
        <w:t>.</w:t>
      </w:r>
      <w:r w:rsidR="003304E6">
        <w:t xml:space="preserve"> Moreover, the URL to the picture library (i.e. the </w:t>
      </w:r>
      <w:r w:rsidR="003304E6" w:rsidRPr="003304E6">
        <w:rPr>
          <w:b/>
        </w:rPr>
        <w:t>Web Address</w:t>
      </w:r>
      <w:r w:rsidR="003304E6">
        <w:t xml:space="preserve"> property) has been created without any spaces.</w:t>
      </w:r>
    </w:p>
    <w:p w14:paraId="028ECA12" w14:textId="77777777" w:rsidR="00441E18" w:rsidRDefault="00441E18" w:rsidP="00A875D3">
      <w:pPr>
        <w:pStyle w:val="LabStepScreenshotLevel2"/>
      </w:pPr>
      <w:r w:rsidRPr="00A875D3">
        <w:rPr>
          <w:rStyle w:val="LabStepScreenshotFrame"/>
          <w:bdr w:val="none" w:sz="0" w:space="0" w:color="auto"/>
        </w:rPr>
        <w:drawing>
          <wp:inline distT="0" distB="0" distL="0" distR="0" wp14:anchorId="10FFDBA5" wp14:editId="462270B0">
            <wp:extent cx="4438761" cy="1187533"/>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0027" cy="1236028"/>
                    </a:xfrm>
                    <a:prstGeom prst="rect">
                      <a:avLst/>
                    </a:prstGeom>
                    <a:noFill/>
                    <a:ln>
                      <a:solidFill>
                        <a:schemeClr val="tx2"/>
                      </a:solidFill>
                    </a:ln>
                  </pic:spPr>
                </pic:pic>
              </a:graphicData>
            </a:graphic>
          </wp:inline>
        </w:drawing>
      </w:r>
    </w:p>
    <w:p w14:paraId="3AEABCB4" w14:textId="77777777" w:rsidR="003304E6" w:rsidRDefault="003304E6" w:rsidP="00A041E5">
      <w:pPr>
        <w:pStyle w:val="LabStepNumberedLevel2"/>
      </w:pPr>
      <w:r>
        <w:t xml:space="preserve">Click on the </w:t>
      </w:r>
      <w:r w:rsidRPr="003304E6">
        <w:rPr>
          <w:b/>
        </w:rPr>
        <w:t>Product Images</w:t>
      </w:r>
      <w:r>
        <w:t xml:space="preserve"> link in Quick Launch to navigate to the default view of the </w:t>
      </w:r>
      <w:r w:rsidRPr="003304E6">
        <w:rPr>
          <w:b/>
        </w:rPr>
        <w:t>Product Images</w:t>
      </w:r>
      <w:r>
        <w:t xml:space="preserve"> picture library.</w:t>
      </w:r>
    </w:p>
    <w:p w14:paraId="5A5606A7" w14:textId="77777777" w:rsidR="00A041E5" w:rsidRDefault="003304E6" w:rsidP="00A041E5">
      <w:pPr>
        <w:pStyle w:val="LabStepScreenshotLevel2"/>
      </w:pPr>
      <w:r w:rsidRPr="003304E6">
        <w:rPr>
          <w:rStyle w:val="LabStepScreenshotFrame"/>
        </w:rPr>
        <w:drawing>
          <wp:inline distT="0" distB="0" distL="0" distR="0" wp14:anchorId="2AF0A9F7" wp14:editId="320D223A">
            <wp:extent cx="5720832" cy="2612572"/>
            <wp:effectExtent l="19050" t="19050" r="1333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0135" cy="2644221"/>
                    </a:xfrm>
                    <a:prstGeom prst="rect">
                      <a:avLst/>
                    </a:prstGeom>
                    <a:noFill/>
                    <a:ln>
                      <a:solidFill>
                        <a:schemeClr val="tx2"/>
                      </a:solidFill>
                    </a:ln>
                  </pic:spPr>
                </pic:pic>
              </a:graphicData>
            </a:graphic>
          </wp:inline>
        </w:drawing>
      </w:r>
    </w:p>
    <w:p w14:paraId="314A2D87" w14:textId="77777777" w:rsidR="00A041E5" w:rsidRDefault="00A041E5" w:rsidP="00A041E5">
      <w:pPr>
        <w:pStyle w:val="LabStepNumberedLevel2"/>
      </w:pPr>
      <w:r>
        <w:t>Now you have completed the steps of creating a new picture library. It’s time to move ahead and upload some product images.</w:t>
      </w:r>
    </w:p>
    <w:p w14:paraId="05C16D5D" w14:textId="77777777" w:rsidR="00A041E5" w:rsidRDefault="00A041E5" w:rsidP="00A041E5">
      <w:pPr>
        <w:pStyle w:val="LabStepNumbered"/>
      </w:pPr>
      <w:r>
        <w:lastRenderedPageBreak/>
        <w:t xml:space="preserve">Upload </w:t>
      </w:r>
      <w:r w:rsidR="003304E6">
        <w:t xml:space="preserve">a set of </w:t>
      </w:r>
      <w:r>
        <w:t xml:space="preserve">product image files to the </w:t>
      </w:r>
      <w:r w:rsidRPr="003304E6">
        <w:rPr>
          <w:b/>
        </w:rPr>
        <w:t>Product Images</w:t>
      </w:r>
      <w:r>
        <w:t xml:space="preserve"> </w:t>
      </w:r>
      <w:r w:rsidR="003304E6">
        <w:t xml:space="preserve">picture </w:t>
      </w:r>
      <w:r>
        <w:t>library.</w:t>
      </w:r>
    </w:p>
    <w:p w14:paraId="688D29AD" w14:textId="77777777" w:rsidR="003304E6" w:rsidRDefault="00A041E5" w:rsidP="00A041E5">
      <w:pPr>
        <w:pStyle w:val="LabStepNumberedLevel2"/>
      </w:pPr>
      <w:r>
        <w:t xml:space="preserve">Using the Windows Explorer, navigate to the folder </w:t>
      </w:r>
      <w:r w:rsidR="003304E6">
        <w:t xml:space="preserve">with the Wingtip product </w:t>
      </w:r>
      <w:r>
        <w:t xml:space="preserve">at </w:t>
      </w:r>
      <w:r w:rsidR="003304E6">
        <w:t>the following path.</w:t>
      </w:r>
    </w:p>
    <w:p w14:paraId="0A84C817" w14:textId="77777777" w:rsidR="003304E6" w:rsidRDefault="003304E6" w:rsidP="003304E6">
      <w:pPr>
        <w:pStyle w:val="LabStepCodeBlockLevel2"/>
      </w:pPr>
      <w:r w:rsidRPr="003304E6">
        <w:t>C:\Student\ExtraStudentFiles\ProductImages</w:t>
      </w:r>
      <w:r>
        <w:t>\</w:t>
      </w:r>
      <w:r w:rsidR="00A041E5">
        <w:t xml:space="preserve"> </w:t>
      </w:r>
    </w:p>
    <w:p w14:paraId="22FCBF99" w14:textId="77777777" w:rsidR="00A041E5" w:rsidRDefault="00A041E5" w:rsidP="00A041E5">
      <w:pPr>
        <w:pStyle w:val="LabStepNumberedLevel2"/>
      </w:pPr>
      <w:r>
        <w:t xml:space="preserve">You should be able to confirm that this folder contains </w:t>
      </w:r>
      <w:r w:rsidR="0058621F">
        <w:t>a set of thirty-</w:t>
      </w:r>
      <w:r w:rsidR="003304E6">
        <w:t xml:space="preserve">two </w:t>
      </w:r>
      <w:r>
        <w:t xml:space="preserve">JPG </w:t>
      </w:r>
      <w:r w:rsidR="00BE44E7">
        <w:t xml:space="preserve">image </w:t>
      </w:r>
      <w:r>
        <w:t>files.</w:t>
      </w:r>
    </w:p>
    <w:p w14:paraId="554F0E9F" w14:textId="77777777" w:rsidR="00A041E5" w:rsidRDefault="003304E6" w:rsidP="00A041E5">
      <w:pPr>
        <w:pStyle w:val="LabStepScreenshotLevel2"/>
      </w:pPr>
      <w:r>
        <w:drawing>
          <wp:inline distT="0" distB="0" distL="0" distR="0" wp14:anchorId="5974FE80" wp14:editId="7FC9FB14">
            <wp:extent cx="4453246" cy="1749548"/>
            <wp:effectExtent l="19050" t="19050" r="2413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3693" cy="1773296"/>
                    </a:xfrm>
                    <a:prstGeom prst="rect">
                      <a:avLst/>
                    </a:prstGeom>
                    <a:ln>
                      <a:solidFill>
                        <a:schemeClr val="tx2"/>
                      </a:solidFill>
                    </a:ln>
                  </pic:spPr>
                </pic:pic>
              </a:graphicData>
            </a:graphic>
          </wp:inline>
        </w:drawing>
      </w:r>
    </w:p>
    <w:p w14:paraId="54F0D2E3" w14:textId="77777777" w:rsidR="00BE44E7" w:rsidRDefault="00BE44E7" w:rsidP="006E0E68">
      <w:pPr>
        <w:pStyle w:val="LabStepNumberedLevel2"/>
      </w:pPr>
      <w:r>
        <w:t>P</w:t>
      </w:r>
      <w:r w:rsidR="00A041E5">
        <w:t>erform a drag-and-drop operation between the Windows Explorer and the browser</w:t>
      </w:r>
      <w:r>
        <w:t xml:space="preserve"> to upload the Wingtip product image files</w:t>
      </w:r>
      <w:r w:rsidR="00A041E5">
        <w:t>.</w:t>
      </w:r>
      <w:r>
        <w:t xml:space="preserve"> Begin by s</w:t>
      </w:r>
      <w:r w:rsidR="00A041E5">
        <w:t>elect</w:t>
      </w:r>
      <w:r>
        <w:t>ing</w:t>
      </w:r>
      <w:r w:rsidR="00A041E5">
        <w:t xml:space="preserve"> all </w:t>
      </w:r>
      <w:r>
        <w:t xml:space="preserve">the </w:t>
      </w:r>
      <w:r w:rsidR="00A041E5">
        <w:t xml:space="preserve">JPG </w:t>
      </w:r>
      <w:r>
        <w:t xml:space="preserve">images </w:t>
      </w:r>
      <w:r w:rsidR="00A041E5">
        <w:t xml:space="preserve">files from the </w:t>
      </w:r>
      <w:proofErr w:type="spellStart"/>
      <w:r w:rsidR="00A041E5" w:rsidRPr="00BE44E7">
        <w:rPr>
          <w:b/>
        </w:rPr>
        <w:t>ProductImages</w:t>
      </w:r>
      <w:proofErr w:type="spellEnd"/>
      <w:r w:rsidR="00A041E5">
        <w:t xml:space="preserve"> folder</w:t>
      </w:r>
      <w:r>
        <w:t>.</w:t>
      </w:r>
    </w:p>
    <w:p w14:paraId="35D7223C" w14:textId="77777777" w:rsidR="00A041E5" w:rsidRDefault="00BE44E7" w:rsidP="00BE44E7">
      <w:pPr>
        <w:pStyle w:val="LabStepNumberedLevel2"/>
      </w:pPr>
      <w:r>
        <w:t>Once you have select</w:t>
      </w:r>
      <w:r w:rsidR="0058621F">
        <w:t>ed</w:t>
      </w:r>
      <w:r>
        <w:t xml:space="preserve"> all the image files, drag-and-drop them as a set </w:t>
      </w:r>
      <w:r w:rsidR="00A041E5">
        <w:t xml:space="preserve">onto the middle section of the default view of the </w:t>
      </w:r>
      <w:r w:rsidR="00A041E5" w:rsidRPr="00BE44E7">
        <w:rPr>
          <w:b/>
        </w:rPr>
        <w:t>Product Images</w:t>
      </w:r>
      <w:r w:rsidR="00A041E5">
        <w:t xml:space="preserve"> library as shown in the following screenshot.</w:t>
      </w:r>
    </w:p>
    <w:p w14:paraId="1949347C" w14:textId="77777777" w:rsidR="00A041E5" w:rsidRDefault="00BE44E7" w:rsidP="00A041E5">
      <w:pPr>
        <w:pStyle w:val="LabStepScreenshotLevel2"/>
      </w:pPr>
      <w:r>
        <w:drawing>
          <wp:inline distT="0" distB="0" distL="0" distR="0" wp14:anchorId="574DDA42" wp14:editId="540F0CFD">
            <wp:extent cx="4453246" cy="1802917"/>
            <wp:effectExtent l="19050" t="19050" r="2413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678" cy="1826978"/>
                    </a:xfrm>
                    <a:prstGeom prst="rect">
                      <a:avLst/>
                    </a:prstGeom>
                    <a:noFill/>
                    <a:ln>
                      <a:solidFill>
                        <a:schemeClr val="tx2"/>
                      </a:solidFill>
                    </a:ln>
                  </pic:spPr>
                </pic:pic>
              </a:graphicData>
            </a:graphic>
          </wp:inline>
        </w:drawing>
      </w:r>
    </w:p>
    <w:p w14:paraId="286F46F9" w14:textId="77777777" w:rsidR="00BE44E7" w:rsidRDefault="00A041E5" w:rsidP="00BE44E7">
      <w:pPr>
        <w:pStyle w:val="LabStepNumberedLevel2"/>
      </w:pPr>
      <w:r>
        <w:t>After you have performed the drag-and-drop operation</w:t>
      </w:r>
      <w:r w:rsidR="00BE44E7">
        <w:t xml:space="preserve">, the image files </w:t>
      </w:r>
      <w:r>
        <w:t xml:space="preserve">should appear in the </w:t>
      </w:r>
      <w:r w:rsidR="00BE44E7" w:rsidRPr="00BE44E7">
        <w:rPr>
          <w:b/>
        </w:rPr>
        <w:t>Product Images</w:t>
      </w:r>
      <w:r w:rsidR="00BE44E7">
        <w:t xml:space="preserve"> picture library.</w:t>
      </w:r>
    </w:p>
    <w:p w14:paraId="500294B3" w14:textId="77777777" w:rsidR="00BE44E7" w:rsidRDefault="00BE44E7" w:rsidP="00BE44E7">
      <w:pPr>
        <w:pStyle w:val="LabStepScreenshotLevel2"/>
      </w:pPr>
      <w:r>
        <w:drawing>
          <wp:inline distT="0" distB="0" distL="0" distR="0" wp14:anchorId="7DCB7F63" wp14:editId="56A04639">
            <wp:extent cx="4453246" cy="1653083"/>
            <wp:effectExtent l="19050" t="19050" r="241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683" cy="1674775"/>
                    </a:xfrm>
                    <a:prstGeom prst="rect">
                      <a:avLst/>
                    </a:prstGeom>
                    <a:noFill/>
                    <a:ln>
                      <a:solidFill>
                        <a:schemeClr val="tx2"/>
                      </a:solidFill>
                    </a:ln>
                  </pic:spPr>
                </pic:pic>
              </a:graphicData>
            </a:graphic>
          </wp:inline>
        </w:drawing>
      </w:r>
      <w:r>
        <w:t xml:space="preserve"> </w:t>
      </w:r>
    </w:p>
    <w:p w14:paraId="0E0F737E" w14:textId="77777777" w:rsidR="00E1179B" w:rsidRDefault="00E1179B" w:rsidP="00E1179B">
      <w:pPr>
        <w:pStyle w:val="LabExerciseCallout"/>
      </w:pPr>
      <w:r>
        <w:t xml:space="preserve">Take note of the special behavior in a picture library. When you hover the mouse over a thumbnail of an image, </w:t>
      </w:r>
      <w:r w:rsidR="00D223DA">
        <w:t>SharePoint UI overlays a see-through grey tile which displays the dimensions and the size in KB of the image file.</w:t>
      </w:r>
    </w:p>
    <w:p w14:paraId="01CE61CC" w14:textId="77777777" w:rsidR="00A041E5" w:rsidRDefault="00D223DA" w:rsidP="00D223DA">
      <w:pPr>
        <w:pStyle w:val="LabStepNumbered"/>
      </w:pPr>
      <w:r>
        <w:t>You are now done with this exercise. Return to the home page of the Wingtip Intranet site.</w:t>
      </w:r>
    </w:p>
    <w:p w14:paraId="658A8B5A" w14:textId="77777777" w:rsidR="00A041E5" w:rsidRDefault="00A041E5" w:rsidP="00A041E5">
      <w:pPr>
        <w:pStyle w:val="LabExerciseCallout"/>
      </w:pPr>
      <w:r>
        <w:t>In this exercise you created a picture library and import</w:t>
      </w:r>
      <w:r w:rsidR="00D223DA">
        <w:t>ed</w:t>
      </w:r>
      <w:r>
        <w:t xml:space="preserve"> a set of JPG image files for Wingtip products.</w:t>
      </w:r>
    </w:p>
    <w:p w14:paraId="0F10D70A" w14:textId="77777777" w:rsidR="00464CA2" w:rsidRDefault="00464CA2" w:rsidP="00464CA2">
      <w:pPr>
        <w:pStyle w:val="Heading3"/>
      </w:pPr>
      <w:r>
        <w:lastRenderedPageBreak/>
        <w:t xml:space="preserve">Exercise 2: </w:t>
      </w:r>
      <w:r w:rsidR="005B3E6D">
        <w:t xml:space="preserve">Adding </w:t>
      </w:r>
      <w:r w:rsidR="00A875D3">
        <w:t xml:space="preserve">a Site Column for </w:t>
      </w:r>
      <w:r w:rsidR="005B3E6D">
        <w:t xml:space="preserve">Product Image </w:t>
      </w:r>
      <w:proofErr w:type="gramStart"/>
      <w:r w:rsidR="005B3E6D">
        <w:t>Url</w:t>
      </w:r>
      <w:proofErr w:type="gramEnd"/>
      <w:r w:rsidR="005B3E6D">
        <w:t xml:space="preserve"> </w:t>
      </w:r>
    </w:p>
    <w:p w14:paraId="14164EDC" w14:textId="77777777" w:rsidR="00155334" w:rsidRDefault="00D223DA" w:rsidP="00155334">
      <w:pPr>
        <w:pStyle w:val="LabExerciseLeadIn"/>
      </w:pPr>
      <w:r>
        <w:t xml:space="preserve">In this exercise you will create a new site column named </w:t>
      </w:r>
      <w:r w:rsidRPr="00D223DA">
        <w:rPr>
          <w:b/>
        </w:rPr>
        <w:t>Product</w:t>
      </w:r>
      <w:r>
        <w:rPr>
          <w:b/>
        </w:rPr>
        <w:t xml:space="preserve"> </w:t>
      </w:r>
      <w:r w:rsidRPr="00D223DA">
        <w:rPr>
          <w:b/>
        </w:rPr>
        <w:t>Image</w:t>
      </w:r>
      <w:r>
        <w:rPr>
          <w:b/>
        </w:rPr>
        <w:t xml:space="preserve"> </w:t>
      </w:r>
      <w:r w:rsidRPr="00D223DA">
        <w:rPr>
          <w:b/>
        </w:rPr>
        <w:t>Url</w:t>
      </w:r>
      <w:r>
        <w:t xml:space="preserve"> so that each </w:t>
      </w:r>
      <w:r w:rsidRPr="00D223DA">
        <w:rPr>
          <w:b/>
        </w:rPr>
        <w:t>Product</w:t>
      </w:r>
      <w:r>
        <w:t xml:space="preserve"> item can track the URL to its image. After creating the </w:t>
      </w:r>
      <w:r w:rsidRPr="00D223DA">
        <w:rPr>
          <w:b/>
        </w:rPr>
        <w:t>Product Image Url</w:t>
      </w:r>
      <w:r>
        <w:t xml:space="preserve"> site column, you will then add it </w:t>
      </w:r>
      <w:r w:rsidR="0058621F">
        <w:t xml:space="preserve">to </w:t>
      </w:r>
      <w:r>
        <w:t xml:space="preserve">the </w:t>
      </w:r>
      <w:r w:rsidRPr="00D223DA">
        <w:rPr>
          <w:b/>
        </w:rPr>
        <w:t>Product</w:t>
      </w:r>
      <w:r>
        <w:t xml:space="preserve"> content type in such a way that it </w:t>
      </w:r>
      <w:r w:rsidR="0058621F">
        <w:t xml:space="preserve">is </w:t>
      </w:r>
      <w:r>
        <w:t xml:space="preserve">added to the </w:t>
      </w:r>
      <w:r w:rsidRPr="00D223DA">
        <w:rPr>
          <w:b/>
        </w:rPr>
        <w:t>Products</w:t>
      </w:r>
      <w:r>
        <w:t xml:space="preserve"> list as well.</w:t>
      </w:r>
    </w:p>
    <w:p w14:paraId="36DC188D" w14:textId="77777777" w:rsidR="00024162" w:rsidRDefault="00024162" w:rsidP="003A6277">
      <w:pPr>
        <w:pStyle w:val="LabStepNumbered"/>
        <w:numPr>
          <w:ilvl w:val="0"/>
          <w:numId w:val="23"/>
        </w:numPr>
      </w:pPr>
      <w:r>
        <w:t xml:space="preserve">Create the </w:t>
      </w:r>
      <w:r w:rsidRPr="003A6277">
        <w:rPr>
          <w:b/>
        </w:rPr>
        <w:t xml:space="preserve">Product Image Url </w:t>
      </w:r>
      <w:r>
        <w:t>site column.</w:t>
      </w:r>
    </w:p>
    <w:p w14:paraId="192448B5" w14:textId="01DB22AF" w:rsidR="00AB320C" w:rsidRDefault="00AB320C" w:rsidP="00AB320C">
      <w:pPr>
        <w:pStyle w:val="LabStepNumberedLevel2"/>
        <w:numPr>
          <w:ilvl w:val="1"/>
          <w:numId w:val="23"/>
        </w:numPr>
      </w:pPr>
      <w:r>
        <w:t xml:space="preserve">Go to </w:t>
      </w:r>
      <w:r>
        <w:rPr>
          <w:b/>
        </w:rPr>
        <w:t>Site Settings.</w:t>
      </w:r>
    </w:p>
    <w:p w14:paraId="34A6AFC4" w14:textId="77777777" w:rsidR="00024162" w:rsidRDefault="00024162" w:rsidP="00024162">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79B1C42C" w14:textId="77777777" w:rsidR="00024162" w:rsidRPr="00C96717" w:rsidRDefault="00024162" w:rsidP="00024162">
      <w:pPr>
        <w:pStyle w:val="LabStepNumberedLevel2"/>
      </w:pPr>
      <w:r>
        <w:t xml:space="preserve">Enter a column name of </w:t>
      </w:r>
      <w:proofErr w:type="spellStart"/>
      <w:r w:rsidRPr="00C96717">
        <w:rPr>
          <w:b/>
        </w:rPr>
        <w:t>Product</w:t>
      </w:r>
      <w:r>
        <w:rPr>
          <w:b/>
        </w:rPr>
        <w:t>ImageUrl</w:t>
      </w:r>
      <w:proofErr w:type="spellEnd"/>
      <w:r w:rsidRPr="00C96717">
        <w:t xml:space="preserve"> and set the column type to</w:t>
      </w:r>
      <w:r w:rsidR="0008325F">
        <w:rPr>
          <w:b/>
        </w:rPr>
        <w:t xml:space="preserve"> Hyperlink or Picture</w:t>
      </w:r>
      <w:r>
        <w:rPr>
          <w:b/>
        </w:rPr>
        <w:t>.</w:t>
      </w:r>
    </w:p>
    <w:p w14:paraId="33BFC140" w14:textId="77777777" w:rsidR="00024162" w:rsidRDefault="00024162" w:rsidP="00024162">
      <w:pPr>
        <w:pStyle w:val="LabStepScreenshotLevel2"/>
      </w:pPr>
      <w:r w:rsidRPr="00024162">
        <w:rPr>
          <w:rStyle w:val="LabStepScreenshotFrame"/>
        </w:rPr>
        <w:drawing>
          <wp:inline distT="0" distB="0" distL="0" distR="0" wp14:anchorId="5A2CE4F8" wp14:editId="762BD160">
            <wp:extent cx="3384468" cy="2591961"/>
            <wp:effectExtent l="19050" t="19050" r="2603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2547" cy="2613465"/>
                    </a:xfrm>
                    <a:prstGeom prst="rect">
                      <a:avLst/>
                    </a:prstGeom>
                    <a:noFill/>
                    <a:ln>
                      <a:solidFill>
                        <a:schemeClr val="tx2"/>
                      </a:solidFill>
                    </a:ln>
                  </pic:spPr>
                </pic:pic>
              </a:graphicData>
            </a:graphic>
          </wp:inline>
        </w:drawing>
      </w:r>
    </w:p>
    <w:p w14:paraId="5E657210" w14:textId="6B8FF0DF" w:rsidR="00A875D3" w:rsidRPr="008222D7" w:rsidRDefault="00A875D3" w:rsidP="00A875D3">
      <w:pPr>
        <w:pStyle w:val="LabExerciseCallout"/>
      </w:pPr>
      <w:r w:rsidRPr="00A875D3">
        <w:rPr>
          <w:b/>
        </w:rPr>
        <w:t>WATCH OUT</w:t>
      </w:r>
      <w:r>
        <w:t xml:space="preserve">: Be careful to spell the </w:t>
      </w:r>
      <w:r w:rsidR="00E3160F">
        <w:t xml:space="preserve">Column </w:t>
      </w:r>
      <w:r>
        <w:t xml:space="preserve">name </w:t>
      </w:r>
      <w:proofErr w:type="spellStart"/>
      <w:r w:rsidRPr="00A875D3">
        <w:rPr>
          <w:b/>
        </w:rPr>
        <w:t>ProductImageUrl</w:t>
      </w:r>
      <w:proofErr w:type="spellEnd"/>
      <w:r>
        <w:t xml:space="preserve"> correctly and also make sure you match the case</w:t>
      </w:r>
      <w:r w:rsidR="00E3160F">
        <w:t xml:space="preserve"> shown here</w:t>
      </w:r>
      <w:r>
        <w:t xml:space="preserve">. Take note that the last two characters are lower case. If you enter a name </w:t>
      </w:r>
      <w:r w:rsidR="008222D7">
        <w:t xml:space="preserve">with a case sensitivity error </w:t>
      </w:r>
      <w:r>
        <w:t xml:space="preserve">such as </w:t>
      </w:r>
      <w:proofErr w:type="spellStart"/>
      <w:r w:rsidRPr="00A875D3">
        <w:rPr>
          <w:b/>
        </w:rPr>
        <w:t>ProductImageU</w:t>
      </w:r>
      <w:r>
        <w:rPr>
          <w:b/>
        </w:rPr>
        <w:t>RL</w:t>
      </w:r>
      <w:proofErr w:type="spellEnd"/>
      <w:r>
        <w:t xml:space="preserve">, the utility that is used in a later step to populate the </w:t>
      </w:r>
      <w:r w:rsidRPr="00E3160F">
        <w:rPr>
          <w:b/>
        </w:rPr>
        <w:t>Products</w:t>
      </w:r>
      <w:r>
        <w:t xml:space="preserve"> list will not work correctly</w:t>
      </w:r>
      <w:r w:rsidR="00E3160F">
        <w:t>.</w:t>
      </w:r>
      <w:r w:rsidR="008222D7">
        <w:t xml:space="preserve"> Make sure the name you use is </w:t>
      </w:r>
      <w:proofErr w:type="spellStart"/>
      <w:r w:rsidR="008222D7" w:rsidRPr="00A875D3">
        <w:rPr>
          <w:b/>
        </w:rPr>
        <w:t>ProductImageUrl</w:t>
      </w:r>
      <w:proofErr w:type="spellEnd"/>
      <w:r w:rsidR="008222D7">
        <w:rPr>
          <w:b/>
        </w:rPr>
        <w:t xml:space="preserve"> </w:t>
      </w:r>
      <w:r w:rsidR="008222D7" w:rsidRPr="008222D7">
        <w:t xml:space="preserve">which </w:t>
      </w:r>
      <w:r w:rsidR="008222D7">
        <w:t xml:space="preserve">only has three upper case letters which as </w:t>
      </w:r>
      <w:r w:rsidR="008222D7" w:rsidRPr="008222D7">
        <w:rPr>
          <w:b/>
        </w:rPr>
        <w:t>P</w:t>
      </w:r>
      <w:r w:rsidR="008222D7">
        <w:t xml:space="preserve">, </w:t>
      </w:r>
      <w:r w:rsidR="008222D7" w:rsidRPr="008222D7">
        <w:rPr>
          <w:b/>
        </w:rPr>
        <w:t>I</w:t>
      </w:r>
      <w:r w:rsidR="008222D7">
        <w:t xml:space="preserve"> and </w:t>
      </w:r>
      <w:r w:rsidR="008222D7" w:rsidRPr="008222D7">
        <w:rPr>
          <w:b/>
        </w:rPr>
        <w:t>U</w:t>
      </w:r>
      <w:r w:rsidR="008222D7">
        <w:t xml:space="preserve">. </w:t>
      </w:r>
    </w:p>
    <w:p w14:paraId="74D5CA64" w14:textId="77777777" w:rsidR="00024162" w:rsidRDefault="00024162" w:rsidP="00024162">
      <w:pPr>
        <w:pStyle w:val="LabStepNumberedLevel2"/>
      </w:pPr>
      <w:r>
        <w:t xml:space="preserve">In the </w:t>
      </w:r>
      <w:r w:rsidRPr="00DD2687">
        <w:rPr>
          <w:b/>
        </w:rPr>
        <w:t>Group</w:t>
      </w:r>
      <w:r>
        <w:t xml:space="preserve"> section </w:t>
      </w:r>
      <w:r w:rsidR="003A6277">
        <w:t xml:space="preserve">of the </w:t>
      </w:r>
      <w:r w:rsidR="003A6277" w:rsidRPr="00C96717">
        <w:rPr>
          <w:b/>
        </w:rPr>
        <w:t>Create Column</w:t>
      </w:r>
      <w:r w:rsidR="003A6277">
        <w:t xml:space="preserve"> page, </w:t>
      </w:r>
      <w:r>
        <w:t xml:space="preserve">assign the new site column to the </w:t>
      </w:r>
      <w:r w:rsidRPr="00DD2687">
        <w:rPr>
          <w:b/>
        </w:rPr>
        <w:t>Existing group</w:t>
      </w:r>
      <w:r>
        <w:t xml:space="preserve"> of </w:t>
      </w:r>
      <w:r w:rsidRPr="00DD2687">
        <w:rPr>
          <w:b/>
        </w:rPr>
        <w:t>Wingtip</w:t>
      </w:r>
      <w:r>
        <w:t>.</w:t>
      </w:r>
    </w:p>
    <w:p w14:paraId="48C264D3" w14:textId="77777777" w:rsidR="00024162" w:rsidRDefault="00024162" w:rsidP="00024162">
      <w:pPr>
        <w:pStyle w:val="LabStepScreenshotLevel2"/>
      </w:pPr>
      <w:r w:rsidRPr="00447305">
        <w:rPr>
          <w:rStyle w:val="LabStepScreenshotFrame"/>
        </w:rPr>
        <w:drawing>
          <wp:inline distT="0" distB="0" distL="0" distR="0" wp14:anchorId="76B430BF" wp14:editId="133B3A1B">
            <wp:extent cx="4222143" cy="1122645"/>
            <wp:effectExtent l="19050" t="19050" r="2603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712" cy="1128380"/>
                    </a:xfrm>
                    <a:prstGeom prst="rect">
                      <a:avLst/>
                    </a:prstGeom>
                    <a:noFill/>
                    <a:ln>
                      <a:solidFill>
                        <a:schemeClr val="tx2"/>
                      </a:solidFill>
                    </a:ln>
                  </pic:spPr>
                </pic:pic>
              </a:graphicData>
            </a:graphic>
          </wp:inline>
        </w:drawing>
      </w:r>
    </w:p>
    <w:p w14:paraId="64A2CE4A" w14:textId="77777777" w:rsidR="00024162" w:rsidRPr="001B175D" w:rsidRDefault="00024162" w:rsidP="00024162">
      <w:pPr>
        <w:pStyle w:val="LabStepNumberedLevel2"/>
      </w:pPr>
      <w:r>
        <w:t xml:space="preserve">In the </w:t>
      </w:r>
      <w:r w:rsidRPr="00DD2687">
        <w:rPr>
          <w:b/>
        </w:rPr>
        <w:t>Additional Column Setting</w:t>
      </w:r>
      <w:r>
        <w:t xml:space="preserve"> </w:t>
      </w:r>
      <w:r w:rsidR="003A6277">
        <w:t xml:space="preserve">of </w:t>
      </w:r>
      <w:r w:rsidR="003A6277" w:rsidRPr="00C96717">
        <w:rPr>
          <w:b/>
        </w:rPr>
        <w:t>Create Column</w:t>
      </w:r>
      <w:r w:rsidR="003A6277">
        <w:t xml:space="preserve"> page, </w:t>
      </w:r>
      <w:r>
        <w:t xml:space="preserve">locate the drop down control for the </w:t>
      </w:r>
      <w:r w:rsidRPr="00024162">
        <w:rPr>
          <w:b/>
        </w:rPr>
        <w:t>Format URL as</w:t>
      </w:r>
      <w:r>
        <w:t xml:space="preserve"> setting and change it from a value of </w:t>
      </w:r>
      <w:r w:rsidRPr="00024162">
        <w:rPr>
          <w:b/>
        </w:rPr>
        <w:t>Hyperlink</w:t>
      </w:r>
      <w:r>
        <w:t xml:space="preserve"> to a value of </w:t>
      </w:r>
      <w:r w:rsidRPr="00024162">
        <w:rPr>
          <w:b/>
        </w:rPr>
        <w:t>Picture</w:t>
      </w:r>
      <w:r w:rsidRPr="001B175D">
        <w:t>.</w:t>
      </w:r>
    </w:p>
    <w:p w14:paraId="54D0CC57" w14:textId="77777777" w:rsidR="00024162" w:rsidRDefault="00024162" w:rsidP="00024162">
      <w:pPr>
        <w:pStyle w:val="LabStepScreenshotLevel2"/>
      </w:pPr>
      <w:r>
        <w:drawing>
          <wp:inline distT="0" distB="0" distL="0" distR="0" wp14:anchorId="2FAF3DA8" wp14:editId="05E80E8C">
            <wp:extent cx="4126675" cy="1364747"/>
            <wp:effectExtent l="19050" t="19050" r="2667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3601" cy="1373652"/>
                    </a:xfrm>
                    <a:prstGeom prst="rect">
                      <a:avLst/>
                    </a:prstGeom>
                    <a:noFill/>
                    <a:ln>
                      <a:solidFill>
                        <a:schemeClr val="tx2"/>
                      </a:solidFill>
                    </a:ln>
                  </pic:spPr>
                </pic:pic>
              </a:graphicData>
            </a:graphic>
          </wp:inline>
        </w:drawing>
      </w:r>
    </w:p>
    <w:p w14:paraId="693C0F2D" w14:textId="77777777" w:rsidR="00024162" w:rsidRDefault="00024162" w:rsidP="00024162">
      <w:pPr>
        <w:pStyle w:val="LabExerciseCallout"/>
      </w:pPr>
      <w:r>
        <w:lastRenderedPageBreak/>
        <w:t xml:space="preserve">Configuring the format of this site column as </w:t>
      </w:r>
      <w:r w:rsidRPr="003A6277">
        <w:rPr>
          <w:b/>
        </w:rPr>
        <w:t>Picture</w:t>
      </w:r>
      <w:r>
        <w:t xml:space="preserve"> instead </w:t>
      </w:r>
      <w:r w:rsidRPr="003A6277">
        <w:rPr>
          <w:b/>
        </w:rPr>
        <w:t>Hyperlink</w:t>
      </w:r>
      <w:r>
        <w:t xml:space="preserve"> will affect how it</w:t>
      </w:r>
      <w:r w:rsidR="003A6277">
        <w:t>s value</w:t>
      </w:r>
      <w:r>
        <w:t xml:space="preserve"> is displayed. </w:t>
      </w:r>
      <w:r w:rsidR="003A6277">
        <w:t xml:space="preserve">When you use a </w:t>
      </w:r>
      <w:r>
        <w:t xml:space="preserve">format setting of </w:t>
      </w:r>
      <w:r w:rsidRPr="003A6277">
        <w:rPr>
          <w:b/>
        </w:rPr>
        <w:t>Picture</w:t>
      </w:r>
      <w:r>
        <w:t>, the SharePoint UI will display the image by creating an HTML &lt;</w:t>
      </w:r>
      <w:proofErr w:type="spellStart"/>
      <w:r>
        <w:t>img</w:t>
      </w:r>
      <w:proofErr w:type="spellEnd"/>
      <w:r>
        <w:t xml:space="preserve">&gt; tag </w:t>
      </w:r>
      <w:r w:rsidR="003A6277">
        <w:t xml:space="preserve">using the </w:t>
      </w:r>
      <w:r>
        <w:t xml:space="preserve">URL value </w:t>
      </w:r>
      <w:r w:rsidR="003A6277">
        <w:t xml:space="preserve">as the </w:t>
      </w:r>
      <w:proofErr w:type="spellStart"/>
      <w:r w:rsidR="003A6277">
        <w:t>src</w:t>
      </w:r>
      <w:proofErr w:type="spellEnd"/>
      <w:r w:rsidR="003A6277">
        <w:t xml:space="preserve"> property.</w:t>
      </w:r>
    </w:p>
    <w:p w14:paraId="401F2EEE" w14:textId="77777777" w:rsidR="00024162" w:rsidRDefault="003A6277" w:rsidP="006E0E68">
      <w:pPr>
        <w:pStyle w:val="LabStepNumberedLevel2"/>
      </w:pPr>
      <w:r>
        <w:t xml:space="preserve">At the bottom of the </w:t>
      </w:r>
      <w:r w:rsidRPr="003A6277">
        <w:rPr>
          <w:b/>
        </w:rPr>
        <w:t>Create Column</w:t>
      </w:r>
      <w:r>
        <w:t xml:space="preserve"> page, c</w:t>
      </w:r>
      <w:r w:rsidR="00024162">
        <w:t xml:space="preserve">lick </w:t>
      </w:r>
      <w:r w:rsidR="00024162" w:rsidRPr="003A6277">
        <w:rPr>
          <w:b/>
        </w:rPr>
        <w:t>OK</w:t>
      </w:r>
      <w:r w:rsidR="00024162">
        <w:t xml:space="preserve"> to create the new site col</w:t>
      </w:r>
      <w:r>
        <w:t xml:space="preserve">umn. </w:t>
      </w:r>
      <w:r w:rsidR="00024162">
        <w:t xml:space="preserve">Once the site column has been created, </w:t>
      </w:r>
      <w:r>
        <w:t xml:space="preserve">you should be able to see it along with all the other </w:t>
      </w:r>
      <w:r w:rsidRPr="00356A37">
        <w:rPr>
          <w:b/>
        </w:rPr>
        <w:t>Wingtip</w:t>
      </w:r>
      <w:r>
        <w:t xml:space="preserve"> site columns</w:t>
      </w:r>
      <w:r w:rsidR="00024162">
        <w:t>.</w:t>
      </w:r>
    </w:p>
    <w:p w14:paraId="0758246D" w14:textId="77777777" w:rsidR="00024162" w:rsidRDefault="003A6277" w:rsidP="00024162">
      <w:pPr>
        <w:pStyle w:val="LabStepScreenshotLevel2"/>
      </w:pPr>
      <w:r w:rsidRPr="003A6277">
        <w:rPr>
          <w:rStyle w:val="LabStepScreenshotFrame"/>
        </w:rPr>
        <w:drawing>
          <wp:inline distT="0" distB="0" distL="0" distR="0" wp14:anchorId="71628598" wp14:editId="604AEB0A">
            <wp:extent cx="4151377" cy="2214748"/>
            <wp:effectExtent l="19050" t="19050" r="2095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358" cy="2223807"/>
                    </a:xfrm>
                    <a:prstGeom prst="rect">
                      <a:avLst/>
                    </a:prstGeom>
                    <a:noFill/>
                    <a:ln>
                      <a:solidFill>
                        <a:schemeClr val="tx2"/>
                      </a:solidFill>
                    </a:ln>
                  </pic:spPr>
                </pic:pic>
              </a:graphicData>
            </a:graphic>
          </wp:inline>
        </w:drawing>
      </w:r>
    </w:p>
    <w:p w14:paraId="5B7A1368" w14:textId="77777777" w:rsidR="00D223DA" w:rsidRDefault="003A6277" w:rsidP="003A6277">
      <w:pPr>
        <w:pStyle w:val="LabStepNumberedLevel2"/>
      </w:pPr>
      <w:r>
        <w:t xml:space="preserve">Once the site column has been created, open it in the </w:t>
      </w:r>
      <w:r w:rsidRPr="00423886">
        <w:rPr>
          <w:b/>
        </w:rPr>
        <w:t>Edit Column</w:t>
      </w:r>
      <w:r>
        <w:t xml:space="preserve"> page and add space</w:t>
      </w:r>
      <w:r w:rsidR="0058621F">
        <w:t>s</w:t>
      </w:r>
      <w:r>
        <w:t xml:space="preserve"> to its display name to update it from </w:t>
      </w:r>
      <w:proofErr w:type="spellStart"/>
      <w:r>
        <w:rPr>
          <w:b/>
        </w:rPr>
        <w:t>ProductImageUrl</w:t>
      </w:r>
      <w:proofErr w:type="spellEnd"/>
      <w:r>
        <w:t xml:space="preserve"> to </w:t>
      </w:r>
      <w:r>
        <w:rPr>
          <w:b/>
        </w:rPr>
        <w:t>Product Image Url</w:t>
      </w:r>
      <w:r w:rsidRPr="003A6277">
        <w:t>.</w:t>
      </w:r>
    </w:p>
    <w:p w14:paraId="75476441" w14:textId="77777777" w:rsidR="00155334" w:rsidRDefault="003A6277" w:rsidP="003A6277">
      <w:pPr>
        <w:pStyle w:val="LabStepScreenshotLevel2"/>
      </w:pPr>
      <w:r w:rsidRPr="003A6277">
        <w:rPr>
          <w:rStyle w:val="LabStepScreenshotFrame"/>
        </w:rPr>
        <w:drawing>
          <wp:inline distT="0" distB="0" distL="0" distR="0" wp14:anchorId="41F2D2D9" wp14:editId="50DCA01E">
            <wp:extent cx="3770416" cy="450199"/>
            <wp:effectExtent l="19050" t="19050" r="20955"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962" cy="462682"/>
                    </a:xfrm>
                    <a:prstGeom prst="rect">
                      <a:avLst/>
                    </a:prstGeom>
                    <a:noFill/>
                    <a:ln>
                      <a:solidFill>
                        <a:schemeClr val="tx2"/>
                      </a:solidFill>
                    </a:ln>
                  </pic:spPr>
                </pic:pic>
              </a:graphicData>
            </a:graphic>
          </wp:inline>
        </w:drawing>
      </w:r>
    </w:p>
    <w:p w14:paraId="4EDE0BE5" w14:textId="77777777" w:rsidR="003A6277" w:rsidRDefault="003A6277" w:rsidP="00356A37">
      <w:pPr>
        <w:pStyle w:val="LabExerciseCallout"/>
      </w:pPr>
      <w:r>
        <w:t xml:space="preserve">At this point you </w:t>
      </w:r>
      <w:r w:rsidR="00356A37">
        <w:t xml:space="preserve">have finished </w:t>
      </w:r>
      <w:r>
        <w:t xml:space="preserve">creating the new site column. The next step is to add this site column to the </w:t>
      </w:r>
      <w:r w:rsidRPr="00EF4749">
        <w:rPr>
          <w:b/>
        </w:rPr>
        <w:t>Product</w:t>
      </w:r>
      <w:r>
        <w:t xml:space="preserve"> content type.</w:t>
      </w:r>
    </w:p>
    <w:p w14:paraId="377B3AD1" w14:textId="77777777" w:rsidR="003A6277" w:rsidRDefault="003A6277" w:rsidP="003A6277">
      <w:pPr>
        <w:pStyle w:val="LabStepNumbered"/>
      </w:pPr>
      <w:r>
        <w:t xml:space="preserve">Add the </w:t>
      </w:r>
      <w:r w:rsidRPr="003A6277">
        <w:rPr>
          <w:b/>
        </w:rPr>
        <w:t>Product Image Url</w:t>
      </w:r>
      <w:r>
        <w:t xml:space="preserve"> site column to the </w:t>
      </w:r>
      <w:r w:rsidRPr="003A6277">
        <w:rPr>
          <w:b/>
        </w:rPr>
        <w:t>Product</w:t>
      </w:r>
      <w:r>
        <w:t xml:space="preserve"> content type.</w:t>
      </w:r>
    </w:p>
    <w:p w14:paraId="0D8C299D" w14:textId="77777777" w:rsidR="00A75DF8" w:rsidRDefault="00A75DF8" w:rsidP="00A75DF8">
      <w:pPr>
        <w:pStyle w:val="LabStepNumberedLevel2"/>
      </w:pPr>
      <w:r>
        <w:t xml:space="preserve">Use the </w:t>
      </w:r>
      <w:r w:rsidRPr="00A75DF8">
        <w:rPr>
          <w:b/>
        </w:rPr>
        <w:t>Site Actions</w:t>
      </w:r>
      <w:r>
        <w:t xml:space="preserve"> menu to navigate to the </w:t>
      </w:r>
      <w:r w:rsidRPr="00A75DF8">
        <w:rPr>
          <w:b/>
        </w:rPr>
        <w:t>Site Settings</w:t>
      </w:r>
      <w:r>
        <w:t xml:space="preserve"> page.</w:t>
      </w:r>
    </w:p>
    <w:p w14:paraId="55251CAA" w14:textId="77777777" w:rsidR="00A75DF8" w:rsidRDefault="00A75DF8" w:rsidP="00A75DF8">
      <w:pPr>
        <w:pStyle w:val="LabStepNumberedLevel2"/>
      </w:pPr>
      <w:r>
        <w:t xml:space="preserve">Click the </w:t>
      </w:r>
      <w:r w:rsidRPr="00A75DF8">
        <w:rPr>
          <w:b/>
        </w:rPr>
        <w:t xml:space="preserve">Site content </w:t>
      </w:r>
      <w:proofErr w:type="gramStart"/>
      <w:r w:rsidRPr="00A75DF8">
        <w:rPr>
          <w:b/>
        </w:rPr>
        <w:t>types</w:t>
      </w:r>
      <w:proofErr w:type="gramEnd"/>
      <w:r>
        <w:t xml:space="preserve"> link in the </w:t>
      </w:r>
      <w:r w:rsidRPr="00A75DF8">
        <w:rPr>
          <w:b/>
        </w:rPr>
        <w:t>Web Designer Galleries</w:t>
      </w:r>
      <w:r>
        <w:t xml:space="preserve"> section to navigate to the </w:t>
      </w:r>
      <w:r w:rsidRPr="00A75DF8">
        <w:rPr>
          <w:b/>
        </w:rPr>
        <w:t>Site Content Types</w:t>
      </w:r>
      <w:r>
        <w:t xml:space="preserve"> page.</w:t>
      </w:r>
    </w:p>
    <w:p w14:paraId="0BC97B2E" w14:textId="77777777" w:rsidR="00A75DF8" w:rsidRDefault="00A75DF8" w:rsidP="00A75DF8">
      <w:pPr>
        <w:pStyle w:val="LabStepNumberedLevel2"/>
      </w:pPr>
      <w:r>
        <w:t xml:space="preserve">Select the </w:t>
      </w:r>
      <w:r w:rsidRPr="00A75DF8">
        <w:rPr>
          <w:b/>
        </w:rPr>
        <w:t>Wingtip</w:t>
      </w:r>
      <w:r>
        <w:t xml:space="preserve"> group in the </w:t>
      </w:r>
      <w:r w:rsidRPr="00A75DF8">
        <w:rPr>
          <w:b/>
        </w:rPr>
        <w:t>Show Group</w:t>
      </w:r>
      <w:r>
        <w:t xml:space="preserve"> control. Once you do this, you should see the </w:t>
      </w:r>
      <w:r w:rsidRPr="00A75DF8">
        <w:rPr>
          <w:b/>
        </w:rPr>
        <w:t>Product</w:t>
      </w:r>
      <w:r>
        <w:t xml:space="preserve"> content type.</w:t>
      </w:r>
    </w:p>
    <w:p w14:paraId="4B8749E2" w14:textId="77777777" w:rsidR="00A75DF8" w:rsidRDefault="00A75DF8" w:rsidP="00A75DF8">
      <w:pPr>
        <w:pStyle w:val="LabStepScreenshotLevel2"/>
      </w:pPr>
      <w:r w:rsidRPr="00A75DF8">
        <w:rPr>
          <w:rStyle w:val="LabStepScreenshotFrame"/>
        </w:rPr>
        <w:drawing>
          <wp:inline distT="0" distB="0" distL="0" distR="0" wp14:anchorId="6F4CB6EA" wp14:editId="0F4F2E6C">
            <wp:extent cx="4795560" cy="1021277"/>
            <wp:effectExtent l="19050" t="19050" r="2413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48401" cy="1053827"/>
                    </a:xfrm>
                    <a:prstGeom prst="rect">
                      <a:avLst/>
                    </a:prstGeom>
                    <a:noFill/>
                    <a:ln>
                      <a:solidFill>
                        <a:schemeClr val="tx2"/>
                      </a:solidFill>
                    </a:ln>
                  </pic:spPr>
                </pic:pic>
              </a:graphicData>
            </a:graphic>
          </wp:inline>
        </w:drawing>
      </w:r>
    </w:p>
    <w:p w14:paraId="202A4975" w14:textId="77777777" w:rsidR="00A75DF8" w:rsidRDefault="000A363D" w:rsidP="00A75DF8">
      <w:pPr>
        <w:pStyle w:val="LabStepNumberedLevel2"/>
      </w:pPr>
      <w:r>
        <w:t xml:space="preserve">Click on the link for the </w:t>
      </w:r>
      <w:r w:rsidRPr="000A363D">
        <w:rPr>
          <w:b/>
        </w:rPr>
        <w:t>Product</w:t>
      </w:r>
      <w:r>
        <w:t xml:space="preserve"> content type to navigate to the </w:t>
      </w:r>
      <w:r w:rsidRPr="000A363D">
        <w:rPr>
          <w:b/>
        </w:rPr>
        <w:t>Site Content Type</w:t>
      </w:r>
      <w:r>
        <w:t xml:space="preserve"> page for the </w:t>
      </w:r>
      <w:r w:rsidRPr="000A363D">
        <w:rPr>
          <w:b/>
        </w:rPr>
        <w:t>Product</w:t>
      </w:r>
      <w:r>
        <w:t xml:space="preserve"> content type.</w:t>
      </w:r>
    </w:p>
    <w:p w14:paraId="1150C5A1" w14:textId="77777777" w:rsidR="000A363D" w:rsidRDefault="000A363D" w:rsidP="000A363D">
      <w:pPr>
        <w:pStyle w:val="LabStepScreenshotLevel2"/>
      </w:pPr>
      <w:r>
        <w:drawing>
          <wp:inline distT="0" distB="0" distL="0" distR="0" wp14:anchorId="6D0EC358" wp14:editId="0565DBB4">
            <wp:extent cx="4364182" cy="1302383"/>
            <wp:effectExtent l="19050" t="19050" r="1778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40" cy="1313233"/>
                    </a:xfrm>
                    <a:prstGeom prst="rect">
                      <a:avLst/>
                    </a:prstGeom>
                    <a:noFill/>
                    <a:ln>
                      <a:solidFill>
                        <a:schemeClr val="tx2"/>
                      </a:solidFill>
                    </a:ln>
                  </pic:spPr>
                </pic:pic>
              </a:graphicData>
            </a:graphic>
          </wp:inline>
        </w:drawing>
      </w:r>
    </w:p>
    <w:p w14:paraId="62BA66D6" w14:textId="77777777" w:rsidR="000A363D" w:rsidRDefault="000A363D" w:rsidP="000A363D">
      <w:pPr>
        <w:pStyle w:val="LabStepNumberedLevel2"/>
      </w:pPr>
      <w:r>
        <w:t xml:space="preserve">Scroll down in the </w:t>
      </w:r>
      <w:r w:rsidRPr="000A363D">
        <w:rPr>
          <w:b/>
        </w:rPr>
        <w:t>Site Content Type</w:t>
      </w:r>
      <w:r>
        <w:t xml:space="preserve"> page for the </w:t>
      </w:r>
      <w:r w:rsidRPr="000A363D">
        <w:rPr>
          <w:b/>
        </w:rPr>
        <w:t>Product</w:t>
      </w:r>
      <w:r>
        <w:t xml:space="preserve"> content type to the </w:t>
      </w:r>
      <w:r w:rsidRPr="000A363D">
        <w:rPr>
          <w:b/>
        </w:rPr>
        <w:t>Columns</w:t>
      </w:r>
      <w:r>
        <w:t xml:space="preserve"> section. Click the </w:t>
      </w:r>
      <w:r w:rsidRPr="000A363D">
        <w:rPr>
          <w:b/>
        </w:rPr>
        <w:t>Add from existing site columns</w:t>
      </w:r>
      <w:r>
        <w:t xml:space="preserve"> link to navigate to the </w:t>
      </w:r>
      <w:r w:rsidR="00BF07A3" w:rsidRPr="00BF07A3">
        <w:rPr>
          <w:b/>
        </w:rPr>
        <w:t>Add Columns</w:t>
      </w:r>
      <w:r w:rsidR="00BF07A3">
        <w:t xml:space="preserve"> </w:t>
      </w:r>
      <w:r>
        <w:t>page.</w:t>
      </w:r>
    </w:p>
    <w:p w14:paraId="2408062C" w14:textId="77777777" w:rsidR="000A363D" w:rsidRDefault="00BF07A3" w:rsidP="000A363D">
      <w:pPr>
        <w:pStyle w:val="LabStepNumberedLevel2"/>
      </w:pPr>
      <w:r>
        <w:lastRenderedPageBreak/>
        <w:t xml:space="preserve">On the </w:t>
      </w:r>
      <w:r w:rsidRPr="00BF07A3">
        <w:rPr>
          <w:b/>
        </w:rPr>
        <w:t>Add Columns</w:t>
      </w:r>
      <w:r>
        <w:t xml:space="preserve"> page, add the </w:t>
      </w:r>
      <w:r w:rsidRPr="00BF07A3">
        <w:rPr>
          <w:b/>
        </w:rPr>
        <w:t>Product Image Url</w:t>
      </w:r>
      <w:r>
        <w:t xml:space="preserve"> site column into the </w:t>
      </w:r>
      <w:r w:rsidRPr="00BF07A3">
        <w:rPr>
          <w:b/>
        </w:rPr>
        <w:t>Columns to add</w:t>
      </w:r>
      <w:r>
        <w:t xml:space="preserve"> list box.</w:t>
      </w:r>
    </w:p>
    <w:p w14:paraId="62E18512" w14:textId="77777777" w:rsidR="00BF07A3" w:rsidRDefault="00BF07A3" w:rsidP="00BF07A3">
      <w:pPr>
        <w:pStyle w:val="LabStepScreenshotLevel2"/>
      </w:pPr>
      <w:r w:rsidRPr="00FA5090">
        <w:rPr>
          <w:rStyle w:val="LabStepScreenshotFrame"/>
        </w:rPr>
        <w:drawing>
          <wp:inline distT="0" distB="0" distL="0" distR="0" wp14:anchorId="5A1CB68A" wp14:editId="0C658366">
            <wp:extent cx="4605153" cy="1662546"/>
            <wp:effectExtent l="19050" t="19050" r="2413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7432" cy="1677810"/>
                    </a:xfrm>
                    <a:prstGeom prst="rect">
                      <a:avLst/>
                    </a:prstGeom>
                    <a:noFill/>
                    <a:ln>
                      <a:solidFill>
                        <a:schemeClr val="tx2"/>
                      </a:solidFill>
                    </a:ln>
                  </pic:spPr>
                </pic:pic>
              </a:graphicData>
            </a:graphic>
          </wp:inline>
        </w:drawing>
      </w:r>
    </w:p>
    <w:p w14:paraId="00BB017F" w14:textId="77777777" w:rsidR="00BF07A3" w:rsidRDefault="00014581" w:rsidP="00014581">
      <w:pPr>
        <w:pStyle w:val="LabStepNumberedLevel2"/>
      </w:pPr>
      <w:r>
        <w:t xml:space="preserve">On the </w:t>
      </w:r>
      <w:r w:rsidRPr="00BF07A3">
        <w:rPr>
          <w:b/>
        </w:rPr>
        <w:t>Add Columns</w:t>
      </w:r>
      <w:r>
        <w:t xml:space="preserve"> page, </w:t>
      </w:r>
      <w:r w:rsidR="00FA5090">
        <w:t xml:space="preserve">look down in the </w:t>
      </w:r>
      <w:r w:rsidR="00FA5090" w:rsidRPr="00FA5090">
        <w:rPr>
          <w:b/>
        </w:rPr>
        <w:t>Update List and Site Content Types</w:t>
      </w:r>
      <w:r w:rsidR="00FA5090">
        <w:t xml:space="preserve"> section. Verify that the </w:t>
      </w:r>
      <w:r w:rsidR="00FA5090" w:rsidRPr="00FA5090">
        <w:rPr>
          <w:b/>
        </w:rPr>
        <w:t>Update all content types inheriting from this type</w:t>
      </w:r>
      <w:r w:rsidR="00FA5090">
        <w:t xml:space="preserve"> setting has been assigned a value of </w:t>
      </w:r>
      <w:r w:rsidR="00FA5090" w:rsidRPr="00FA5090">
        <w:rPr>
          <w:b/>
        </w:rPr>
        <w:t>Yes</w:t>
      </w:r>
      <w:r w:rsidR="00FA5090">
        <w:t>.</w:t>
      </w:r>
    </w:p>
    <w:p w14:paraId="21352594" w14:textId="77777777" w:rsidR="00014581" w:rsidRDefault="00014581" w:rsidP="00014581">
      <w:pPr>
        <w:pStyle w:val="LabStepScreenshotLevel2"/>
      </w:pPr>
      <w:r w:rsidRPr="00FA5090">
        <w:rPr>
          <w:rStyle w:val="LabStepScreenshotFrame"/>
        </w:rPr>
        <w:drawing>
          <wp:inline distT="0" distB="0" distL="0" distR="0" wp14:anchorId="3132C683" wp14:editId="45766A14">
            <wp:extent cx="3819997" cy="878774"/>
            <wp:effectExtent l="19050" t="19050" r="952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2852" cy="897834"/>
                    </a:xfrm>
                    <a:prstGeom prst="rect">
                      <a:avLst/>
                    </a:prstGeom>
                    <a:noFill/>
                    <a:ln>
                      <a:solidFill>
                        <a:schemeClr val="tx2"/>
                      </a:solidFill>
                    </a:ln>
                  </pic:spPr>
                </pic:pic>
              </a:graphicData>
            </a:graphic>
          </wp:inline>
        </w:drawing>
      </w:r>
    </w:p>
    <w:p w14:paraId="0EEF5A57" w14:textId="40770EC3" w:rsidR="00EF4749" w:rsidRDefault="00FA5090" w:rsidP="00FA5090">
      <w:pPr>
        <w:pStyle w:val="LabStepNumberedLevel2"/>
      </w:pPr>
      <w:r>
        <w:t xml:space="preserve">On the bottom of the </w:t>
      </w:r>
      <w:r w:rsidRPr="00BF07A3">
        <w:rPr>
          <w:b/>
        </w:rPr>
        <w:t>Add Columns</w:t>
      </w:r>
      <w:r>
        <w:t xml:space="preserve"> page, click the </w:t>
      </w:r>
      <w:r w:rsidR="002F6D0D">
        <w:rPr>
          <w:b/>
        </w:rPr>
        <w:t>Save</w:t>
      </w:r>
      <w:r w:rsidR="002F6D0D">
        <w:t xml:space="preserve"> </w:t>
      </w:r>
      <w:r>
        <w:t xml:space="preserve">button to save your changes. </w:t>
      </w:r>
    </w:p>
    <w:p w14:paraId="0F6963BC" w14:textId="77777777" w:rsidR="00356A37" w:rsidRDefault="00FA5090" w:rsidP="00FA5090">
      <w:pPr>
        <w:pStyle w:val="LabStepNumberedLevel2"/>
      </w:pPr>
      <w:r>
        <w:t xml:space="preserve">This action will result in adding the </w:t>
      </w:r>
      <w:r w:rsidRPr="00FA5090">
        <w:rPr>
          <w:b/>
        </w:rPr>
        <w:t>Product Image Url</w:t>
      </w:r>
      <w:r>
        <w:t xml:space="preserve"> site column to the </w:t>
      </w:r>
      <w:r w:rsidRPr="00FA5090">
        <w:rPr>
          <w:b/>
        </w:rPr>
        <w:t>Product</w:t>
      </w:r>
      <w:r>
        <w:t xml:space="preserve"> content type</w:t>
      </w:r>
      <w:r w:rsidR="00356A37">
        <w:t>.</w:t>
      </w:r>
    </w:p>
    <w:p w14:paraId="5923CDE4" w14:textId="77777777" w:rsidR="00356A37" w:rsidRDefault="00356A37" w:rsidP="00356A37">
      <w:pPr>
        <w:pStyle w:val="LabStepScreenshotLevel2"/>
      </w:pPr>
      <w:r>
        <w:drawing>
          <wp:inline distT="0" distB="0" distL="0" distR="0" wp14:anchorId="1ECD176C" wp14:editId="42510421">
            <wp:extent cx="4682532" cy="1294411"/>
            <wp:effectExtent l="19050" t="19050" r="2286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8751" cy="1309952"/>
                    </a:xfrm>
                    <a:prstGeom prst="rect">
                      <a:avLst/>
                    </a:prstGeom>
                    <a:noFill/>
                    <a:ln>
                      <a:solidFill>
                        <a:schemeClr val="tx2"/>
                      </a:solidFill>
                    </a:ln>
                  </pic:spPr>
                </pic:pic>
              </a:graphicData>
            </a:graphic>
          </wp:inline>
        </w:drawing>
      </w:r>
    </w:p>
    <w:p w14:paraId="4D9E9AED" w14:textId="59663C75" w:rsidR="00014581" w:rsidRDefault="00356A37" w:rsidP="00356A37">
      <w:pPr>
        <w:pStyle w:val="LabExerciseCallout"/>
      </w:pPr>
      <w:r>
        <w:t xml:space="preserve">Note that the </w:t>
      </w:r>
      <w:r w:rsidRPr="00356A37">
        <w:rPr>
          <w:b/>
        </w:rPr>
        <w:t>Product Image Url</w:t>
      </w:r>
      <w:r>
        <w:t xml:space="preserve"> site column has been automatically added </w:t>
      </w:r>
      <w:r w:rsidR="004E5157">
        <w:t xml:space="preserve">to </w:t>
      </w:r>
      <w:r w:rsidR="00FA5090">
        <w:t xml:space="preserve">the </w:t>
      </w:r>
      <w:r w:rsidR="00FA5090" w:rsidRPr="00FA5090">
        <w:rPr>
          <w:b/>
        </w:rPr>
        <w:t>Products</w:t>
      </w:r>
      <w:r w:rsidR="00FA5090">
        <w:t xml:space="preserve"> list </w:t>
      </w:r>
      <w:r w:rsidR="00AB320C">
        <w:t>because</w:t>
      </w:r>
      <w:r>
        <w:t xml:space="preserve"> you chose the option to </w:t>
      </w:r>
      <w:proofErr w:type="gramStart"/>
      <w:r w:rsidRPr="00FA5090">
        <w:rPr>
          <w:b/>
        </w:rPr>
        <w:t>Update</w:t>
      </w:r>
      <w:proofErr w:type="gramEnd"/>
      <w:r w:rsidRPr="00FA5090">
        <w:rPr>
          <w:b/>
        </w:rPr>
        <w:t xml:space="preserve"> all content types inheriting from this type</w:t>
      </w:r>
      <w:r w:rsidR="00FA5090">
        <w:t>.</w:t>
      </w:r>
    </w:p>
    <w:p w14:paraId="58AA5841" w14:textId="77777777" w:rsidR="00FA5090" w:rsidRDefault="00FA5090" w:rsidP="00FA5090">
      <w:pPr>
        <w:pStyle w:val="LabStepNumbered"/>
      </w:pPr>
      <w:r>
        <w:t xml:space="preserve">Modify a </w:t>
      </w:r>
      <w:r w:rsidRPr="00FA5090">
        <w:rPr>
          <w:b/>
        </w:rPr>
        <w:t>Product</w:t>
      </w:r>
      <w:r>
        <w:t xml:space="preserve"> item with a </w:t>
      </w:r>
      <w:r w:rsidRPr="006053FF">
        <w:rPr>
          <w:b/>
        </w:rPr>
        <w:t>Product Image Url</w:t>
      </w:r>
      <w:r>
        <w:t xml:space="preserve"> value.</w:t>
      </w:r>
    </w:p>
    <w:p w14:paraId="1A088D82" w14:textId="77777777" w:rsidR="00356A37" w:rsidRDefault="00356A37" w:rsidP="006053FF">
      <w:pPr>
        <w:pStyle w:val="LabStepNumberedLevel2"/>
      </w:pPr>
      <w:r>
        <w:t>Navigate to the default view of the Products list.</w:t>
      </w:r>
    </w:p>
    <w:p w14:paraId="55296A2D" w14:textId="4C18EFC4" w:rsidR="00356A37" w:rsidRDefault="007D0FF8" w:rsidP="006053FF">
      <w:pPr>
        <w:pStyle w:val="LabStepNumberedLevel2"/>
      </w:pPr>
      <w:r>
        <w:t xml:space="preserve">Select the </w:t>
      </w:r>
      <w:r w:rsidRPr="007D0FF8">
        <w:rPr>
          <w:b/>
        </w:rPr>
        <w:t>Edit Item</w:t>
      </w:r>
      <w:r>
        <w:t xml:space="preserve"> menu command from the </w:t>
      </w:r>
      <w:r w:rsidR="00356A37">
        <w:t xml:space="preserve">list item </w:t>
      </w:r>
      <w:r w:rsidR="00012247">
        <w:t xml:space="preserve">ellipsis </w:t>
      </w:r>
      <w:r w:rsidR="00356A37">
        <w:t>menu</w:t>
      </w:r>
      <w:r w:rsidR="00012247">
        <w:t xml:space="preserve"> (</w:t>
      </w:r>
      <w:r w:rsidR="00012247" w:rsidRPr="00DC7D4A">
        <w:rPr>
          <w:b/>
        </w:rPr>
        <w:t>…</w:t>
      </w:r>
      <w:r w:rsidR="00012247">
        <w:t>)</w:t>
      </w:r>
      <w:r w:rsidR="00356A37">
        <w:t xml:space="preserve"> </w:t>
      </w:r>
      <w:r>
        <w:t xml:space="preserve">to open the </w:t>
      </w:r>
      <w:r w:rsidRPr="007D0FF8">
        <w:rPr>
          <w:b/>
        </w:rPr>
        <w:t>Batman Action Figure</w:t>
      </w:r>
      <w:r>
        <w:t xml:space="preserve"> product item.</w:t>
      </w:r>
      <w:r w:rsidR="00356A37">
        <w:t xml:space="preserve"> </w:t>
      </w:r>
    </w:p>
    <w:p w14:paraId="30DB11CC" w14:textId="77777777" w:rsidR="00356A37" w:rsidRDefault="00356A37" w:rsidP="00356A37">
      <w:pPr>
        <w:pStyle w:val="LabStepScreenshotLevel2"/>
      </w:pPr>
      <w:r w:rsidRPr="007D0FF8">
        <w:rPr>
          <w:rStyle w:val="LabStepScreenshotFrame"/>
        </w:rPr>
        <w:drawing>
          <wp:inline distT="0" distB="0" distL="0" distR="0" wp14:anchorId="7FFDA33E" wp14:editId="2D066D88">
            <wp:extent cx="4334493" cy="1924489"/>
            <wp:effectExtent l="19050" t="19050" r="95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5375" cy="1951520"/>
                    </a:xfrm>
                    <a:prstGeom prst="rect">
                      <a:avLst/>
                    </a:prstGeom>
                    <a:noFill/>
                    <a:ln>
                      <a:solidFill>
                        <a:schemeClr val="tx2"/>
                      </a:solidFill>
                    </a:ln>
                  </pic:spPr>
                </pic:pic>
              </a:graphicData>
            </a:graphic>
          </wp:inline>
        </w:drawing>
      </w:r>
    </w:p>
    <w:p w14:paraId="5F468398" w14:textId="77777777" w:rsidR="00FA5090" w:rsidRDefault="007D0FF8" w:rsidP="006053FF">
      <w:pPr>
        <w:pStyle w:val="LabStepNumberedLevel2"/>
      </w:pPr>
      <w:r>
        <w:lastRenderedPageBreak/>
        <w:t xml:space="preserve">Look at the bottom of the </w:t>
      </w:r>
      <w:r w:rsidRPr="007D0FF8">
        <w:rPr>
          <w:b/>
        </w:rPr>
        <w:t>Edit Item</w:t>
      </w:r>
      <w:r>
        <w:t xml:space="preserve"> page for the Batman Action Figure and locate the caption </w:t>
      </w:r>
      <w:r w:rsidRPr="007D0FF8">
        <w:rPr>
          <w:b/>
        </w:rPr>
        <w:t>Product Image Url</w:t>
      </w:r>
      <w:r>
        <w:t xml:space="preserve">. You should see that this site column displays two textboxes when in edit mode. </w:t>
      </w:r>
    </w:p>
    <w:p w14:paraId="2F3338CF" w14:textId="77777777" w:rsidR="007D0FF8" w:rsidRDefault="007D0FF8" w:rsidP="007D0FF8">
      <w:pPr>
        <w:pStyle w:val="LabStepNumberedLevel2"/>
      </w:pPr>
      <w:r>
        <w:t xml:space="preserve">In the textbox with the caption </w:t>
      </w:r>
      <w:r w:rsidRPr="007D0FF8">
        <w:rPr>
          <w:b/>
        </w:rPr>
        <w:t>Type the Web address</w:t>
      </w:r>
      <w:r>
        <w:t>, enter the URL to the associated product image.</w:t>
      </w:r>
    </w:p>
    <w:p w14:paraId="5B1727D4" w14:textId="77777777" w:rsidR="007D0FF8" w:rsidRDefault="007D0FF8" w:rsidP="007D0FF8">
      <w:pPr>
        <w:pStyle w:val="LabStepCodeBlockLevel2"/>
      </w:pPr>
      <w:r w:rsidRPr="007D0FF8">
        <w:t>http://intranet.wingtip.com/ProductImages/WP0001.jpg</w:t>
      </w:r>
    </w:p>
    <w:p w14:paraId="225FC68F" w14:textId="77777777" w:rsidR="007D0FF8" w:rsidRDefault="007D0FF8" w:rsidP="007D0FF8">
      <w:pPr>
        <w:pStyle w:val="LabStepNumberedLevel2"/>
      </w:pPr>
      <w:r>
        <w:t xml:space="preserve">In the </w:t>
      </w:r>
      <w:r w:rsidRPr="007D0FF8">
        <w:rPr>
          <w:b/>
        </w:rPr>
        <w:t>Type the description</w:t>
      </w:r>
      <w:r>
        <w:t xml:space="preserve"> textbox, enter </w:t>
      </w:r>
      <w:r w:rsidRPr="007D0FF8">
        <w:rPr>
          <w:b/>
        </w:rPr>
        <w:t>Batman Action Figure</w:t>
      </w:r>
      <w:r>
        <w:t xml:space="preserve"> image.</w:t>
      </w:r>
    </w:p>
    <w:p w14:paraId="4F512DEC" w14:textId="77777777" w:rsidR="007D0FF8" w:rsidRDefault="007D0FF8" w:rsidP="007D0FF8">
      <w:pPr>
        <w:pStyle w:val="LabStepNumberedLevel2"/>
      </w:pPr>
      <w:r>
        <w:t>When you have correctly enter</w:t>
      </w:r>
      <w:r w:rsidR="004E5157">
        <w:t>ed</w:t>
      </w:r>
      <w:r>
        <w:t xml:space="preserve"> the data, your page should look like the following screenshot.</w:t>
      </w:r>
    </w:p>
    <w:p w14:paraId="785B85A1" w14:textId="77777777" w:rsidR="007D0FF8" w:rsidRDefault="007D0FF8" w:rsidP="007D0FF8">
      <w:pPr>
        <w:pStyle w:val="LabStepScreenshotLevel2"/>
      </w:pPr>
      <w:r>
        <w:drawing>
          <wp:inline distT="0" distB="0" distL="0" distR="0" wp14:anchorId="1DE4AC74" wp14:editId="33BBBA8E">
            <wp:extent cx="4310743" cy="770473"/>
            <wp:effectExtent l="19050" t="19050" r="1397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751" cy="798536"/>
                    </a:xfrm>
                    <a:prstGeom prst="rect">
                      <a:avLst/>
                    </a:prstGeom>
                    <a:noFill/>
                    <a:ln>
                      <a:solidFill>
                        <a:schemeClr val="tx2"/>
                      </a:solidFill>
                    </a:ln>
                  </pic:spPr>
                </pic:pic>
              </a:graphicData>
            </a:graphic>
          </wp:inline>
        </w:drawing>
      </w:r>
    </w:p>
    <w:p w14:paraId="6A227BF4" w14:textId="77777777" w:rsidR="007D0FF8" w:rsidRDefault="007D0FF8" w:rsidP="007D0FF8">
      <w:pPr>
        <w:pStyle w:val="LabStepNumberedLevel2"/>
      </w:pPr>
      <w:r>
        <w:t xml:space="preserve">Click </w:t>
      </w:r>
      <w:r w:rsidR="00362C38">
        <w:t xml:space="preserve">the </w:t>
      </w:r>
      <w:r w:rsidRPr="00362C38">
        <w:rPr>
          <w:b/>
        </w:rPr>
        <w:t>Save</w:t>
      </w:r>
      <w:r>
        <w:t xml:space="preserve"> button </w:t>
      </w:r>
      <w:r w:rsidR="00362C38">
        <w:t xml:space="preserve">at the bottom of the </w:t>
      </w:r>
      <w:r w:rsidR="00362C38" w:rsidRPr="00362C38">
        <w:rPr>
          <w:b/>
        </w:rPr>
        <w:t>Edit Item</w:t>
      </w:r>
      <w:r w:rsidR="00362C38">
        <w:t xml:space="preserve"> page to save your changes to the </w:t>
      </w:r>
      <w:r w:rsidR="00362C38" w:rsidRPr="00362C38">
        <w:rPr>
          <w:b/>
        </w:rPr>
        <w:t>Batman Action Figure</w:t>
      </w:r>
      <w:r w:rsidR="00362C38">
        <w:t xml:space="preserve"> item.</w:t>
      </w:r>
    </w:p>
    <w:p w14:paraId="47FA3341" w14:textId="77777777" w:rsidR="00362C38" w:rsidRDefault="00362C38" w:rsidP="007D0FF8">
      <w:pPr>
        <w:pStyle w:val="LabStepNumberedLevel2"/>
      </w:pPr>
      <w:r>
        <w:t xml:space="preserve">Return to the default view of the </w:t>
      </w:r>
      <w:r w:rsidRPr="00362C38">
        <w:rPr>
          <w:b/>
        </w:rPr>
        <w:t>Products</w:t>
      </w:r>
      <w:r>
        <w:t xml:space="preserve"> list.</w:t>
      </w:r>
    </w:p>
    <w:p w14:paraId="648D28DE" w14:textId="73B319E7" w:rsidR="00362C38" w:rsidRDefault="00362C38" w:rsidP="00362C38">
      <w:pPr>
        <w:pStyle w:val="LabStepNumberedLevel2"/>
      </w:pPr>
      <w:r>
        <w:t xml:space="preserve">Select the </w:t>
      </w:r>
      <w:r>
        <w:rPr>
          <w:b/>
        </w:rPr>
        <w:t xml:space="preserve">View </w:t>
      </w:r>
      <w:r w:rsidRPr="007D0FF8">
        <w:rPr>
          <w:b/>
        </w:rPr>
        <w:t>Item</w:t>
      </w:r>
      <w:r>
        <w:t xml:space="preserve"> menu command from the list item </w:t>
      </w:r>
      <w:r w:rsidR="00012247">
        <w:t xml:space="preserve">ellipsis </w:t>
      </w:r>
      <w:r>
        <w:t>menu</w:t>
      </w:r>
      <w:r w:rsidR="00012247">
        <w:t xml:space="preserve"> (</w:t>
      </w:r>
      <w:r w:rsidR="00012247" w:rsidRPr="00DC7D4A">
        <w:rPr>
          <w:b/>
        </w:rPr>
        <w:t>…</w:t>
      </w:r>
      <w:r w:rsidR="00012247">
        <w:t>)</w:t>
      </w:r>
      <w:r>
        <w:t xml:space="preserve"> to open the </w:t>
      </w:r>
      <w:r w:rsidRPr="007D0FF8">
        <w:rPr>
          <w:b/>
        </w:rPr>
        <w:t>Batman Action Figure</w:t>
      </w:r>
      <w:r>
        <w:t xml:space="preserve"> product item. You should be able to see the product image display at the bottom of the page.</w:t>
      </w:r>
    </w:p>
    <w:p w14:paraId="1665A7D7" w14:textId="77777777" w:rsidR="00362C38" w:rsidRDefault="00362C38" w:rsidP="00362C38">
      <w:pPr>
        <w:pStyle w:val="LabStepScreenshotLevel2"/>
      </w:pPr>
      <w:r>
        <w:drawing>
          <wp:inline distT="0" distB="0" distL="0" distR="0" wp14:anchorId="0FF89B0F" wp14:editId="79369404">
            <wp:extent cx="2268187" cy="1722539"/>
            <wp:effectExtent l="19050" t="19050" r="1841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6934" cy="1767153"/>
                    </a:xfrm>
                    <a:prstGeom prst="rect">
                      <a:avLst/>
                    </a:prstGeom>
                    <a:noFill/>
                    <a:ln>
                      <a:solidFill>
                        <a:schemeClr val="tx2"/>
                      </a:solidFill>
                    </a:ln>
                  </pic:spPr>
                </pic:pic>
              </a:graphicData>
            </a:graphic>
          </wp:inline>
        </w:drawing>
      </w:r>
    </w:p>
    <w:p w14:paraId="54E498C1" w14:textId="77777777" w:rsidR="00356A37" w:rsidRDefault="00356A37" w:rsidP="00356A37">
      <w:pPr>
        <w:pStyle w:val="LabStepNumbered"/>
      </w:pPr>
      <w:r>
        <w:t xml:space="preserve">Add the </w:t>
      </w:r>
      <w:r w:rsidRPr="00362C38">
        <w:rPr>
          <w:b/>
        </w:rPr>
        <w:t>Product Image URL</w:t>
      </w:r>
      <w:r>
        <w:t xml:space="preserve"> site column to the default view of the </w:t>
      </w:r>
      <w:r w:rsidRPr="00362C38">
        <w:rPr>
          <w:b/>
        </w:rPr>
        <w:t>Products</w:t>
      </w:r>
      <w:r>
        <w:t xml:space="preserve"> list.</w:t>
      </w:r>
    </w:p>
    <w:p w14:paraId="60C5000C" w14:textId="77777777" w:rsidR="00356A37" w:rsidRDefault="00362C38" w:rsidP="00356A37">
      <w:pPr>
        <w:pStyle w:val="LabStepNumberedLevel2"/>
      </w:pPr>
      <w:r>
        <w:t xml:space="preserve">Navigate to the </w:t>
      </w:r>
      <w:r w:rsidR="006E695A">
        <w:t xml:space="preserve">default view of the </w:t>
      </w:r>
      <w:r w:rsidRPr="00362C38">
        <w:rPr>
          <w:b/>
        </w:rPr>
        <w:t>Products</w:t>
      </w:r>
      <w:r>
        <w:t xml:space="preserve"> list.</w:t>
      </w:r>
    </w:p>
    <w:p w14:paraId="009FC7B2" w14:textId="77777777" w:rsidR="00362C38" w:rsidRDefault="006E695A" w:rsidP="00356A37">
      <w:pPr>
        <w:pStyle w:val="LabStepNumberedLevel2"/>
      </w:pPr>
      <w:r>
        <w:t xml:space="preserve">Activate the </w:t>
      </w:r>
      <w:r w:rsidRPr="00D94711">
        <w:rPr>
          <w:b/>
        </w:rPr>
        <w:t>List</w:t>
      </w:r>
      <w:r>
        <w:t xml:space="preserve"> tab in the ribbon</w:t>
      </w:r>
      <w:r w:rsidR="001B7927">
        <w:t xml:space="preserve"> and </w:t>
      </w:r>
      <w:r>
        <w:t xml:space="preserve">click on the </w:t>
      </w:r>
      <w:r w:rsidRPr="00D94711">
        <w:rPr>
          <w:b/>
        </w:rPr>
        <w:t>Modify View</w:t>
      </w:r>
      <w:r>
        <w:t xml:space="preserve"> button to navigate to the </w:t>
      </w:r>
      <w:r w:rsidR="00D94711" w:rsidRPr="00D94711">
        <w:rPr>
          <w:b/>
        </w:rPr>
        <w:t>Edit View</w:t>
      </w:r>
      <w:r w:rsidR="00D94711">
        <w:t xml:space="preserve"> page for the default view.</w:t>
      </w:r>
    </w:p>
    <w:p w14:paraId="0CBCAA65" w14:textId="77777777" w:rsidR="006E695A" w:rsidRDefault="006E695A" w:rsidP="006E695A">
      <w:pPr>
        <w:pStyle w:val="LabStepScreenshotLevel2"/>
      </w:pPr>
      <w:r w:rsidRPr="006E695A">
        <w:rPr>
          <w:rStyle w:val="LabStepScreenshotFrame"/>
        </w:rPr>
        <w:drawing>
          <wp:inline distT="0" distB="0" distL="0" distR="0" wp14:anchorId="62C04088" wp14:editId="13027B0E">
            <wp:extent cx="2790701" cy="1008733"/>
            <wp:effectExtent l="19050" t="19050" r="101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8147" cy="1015039"/>
                    </a:xfrm>
                    <a:prstGeom prst="rect">
                      <a:avLst/>
                    </a:prstGeom>
                    <a:noFill/>
                    <a:ln>
                      <a:solidFill>
                        <a:schemeClr val="tx2"/>
                      </a:solidFill>
                    </a:ln>
                  </pic:spPr>
                </pic:pic>
              </a:graphicData>
            </a:graphic>
          </wp:inline>
        </w:drawing>
      </w:r>
    </w:p>
    <w:p w14:paraId="3CE1970B" w14:textId="77777777" w:rsidR="006E695A" w:rsidRDefault="001B7927" w:rsidP="006E695A">
      <w:pPr>
        <w:pStyle w:val="LabStepNumberedLevel2"/>
      </w:pPr>
      <w:r>
        <w:t xml:space="preserve">On the </w:t>
      </w:r>
      <w:r w:rsidRPr="001B7927">
        <w:rPr>
          <w:b/>
        </w:rPr>
        <w:t>Edit View</w:t>
      </w:r>
      <w:r w:rsidR="004E5157">
        <w:t xml:space="preserve"> page, add the Product I</w:t>
      </w:r>
      <w:r>
        <w:t>mage Url site column so it appears as the last column shown in the view.</w:t>
      </w:r>
    </w:p>
    <w:p w14:paraId="356C68BC" w14:textId="77777777" w:rsidR="00D94711" w:rsidRDefault="00D94711" w:rsidP="00D94711">
      <w:pPr>
        <w:pStyle w:val="LabStepScreenshotLevel2"/>
      </w:pPr>
      <w:r w:rsidRPr="00D94711">
        <w:rPr>
          <w:rStyle w:val="LabStepScreenshotFrame"/>
        </w:rPr>
        <w:drawing>
          <wp:inline distT="0" distB="0" distL="0" distR="0" wp14:anchorId="21F3D9D2" wp14:editId="68BCB75E">
            <wp:extent cx="4067037" cy="1531917"/>
            <wp:effectExtent l="19050" t="19050" r="1016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3100" cy="1564334"/>
                    </a:xfrm>
                    <a:prstGeom prst="rect">
                      <a:avLst/>
                    </a:prstGeom>
                    <a:noFill/>
                    <a:ln>
                      <a:solidFill>
                        <a:schemeClr val="tx2"/>
                      </a:solidFill>
                    </a:ln>
                  </pic:spPr>
                </pic:pic>
              </a:graphicData>
            </a:graphic>
          </wp:inline>
        </w:drawing>
      </w:r>
    </w:p>
    <w:p w14:paraId="1AFACD77" w14:textId="77777777" w:rsidR="001B7927" w:rsidRDefault="001B7927" w:rsidP="001B7927">
      <w:pPr>
        <w:pStyle w:val="LabStepNumberedLevel2"/>
      </w:pPr>
      <w:r>
        <w:lastRenderedPageBreak/>
        <w:t xml:space="preserve">At the bottom of the </w:t>
      </w:r>
      <w:r w:rsidRPr="001B7927">
        <w:rPr>
          <w:b/>
        </w:rPr>
        <w:t>Edit View</w:t>
      </w:r>
      <w:r>
        <w:t xml:space="preserve"> page, click </w:t>
      </w:r>
      <w:r w:rsidRPr="001B7927">
        <w:rPr>
          <w:b/>
        </w:rPr>
        <w:t>OK</w:t>
      </w:r>
      <w:r>
        <w:t xml:space="preserve"> to save your changes. You should now see the Product Image Url column on the far right. Also note that the Batman Action Figure is currently the only item that has a </w:t>
      </w:r>
      <w:r w:rsidRPr="001B7927">
        <w:rPr>
          <w:b/>
        </w:rPr>
        <w:t>Product Image Url</w:t>
      </w:r>
      <w:r>
        <w:t xml:space="preserve"> value.</w:t>
      </w:r>
    </w:p>
    <w:p w14:paraId="22A9078D" w14:textId="77777777" w:rsidR="001B7927" w:rsidRDefault="001B7927" w:rsidP="00D94711">
      <w:pPr>
        <w:pStyle w:val="LabStepScreenshotLevel2"/>
      </w:pPr>
      <w:r>
        <w:drawing>
          <wp:inline distT="0" distB="0" distL="0" distR="0" wp14:anchorId="2338E33A" wp14:editId="0FB08542">
            <wp:extent cx="5699713" cy="1923803"/>
            <wp:effectExtent l="19050" t="19050" r="1587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4217" cy="1925323"/>
                    </a:xfrm>
                    <a:prstGeom prst="rect">
                      <a:avLst/>
                    </a:prstGeom>
                    <a:noFill/>
                    <a:ln>
                      <a:solidFill>
                        <a:schemeClr val="tx2"/>
                      </a:solidFill>
                    </a:ln>
                  </pic:spPr>
                </pic:pic>
              </a:graphicData>
            </a:graphic>
          </wp:inline>
        </w:drawing>
      </w:r>
    </w:p>
    <w:p w14:paraId="49938457" w14:textId="77777777" w:rsidR="001B7927" w:rsidRDefault="00D4400C" w:rsidP="001B7927">
      <w:pPr>
        <w:pStyle w:val="LabStepNumbered"/>
      </w:pPr>
      <w:r>
        <w:t xml:space="preserve">Update all product items so that </w:t>
      </w:r>
      <w:r w:rsidRPr="00D4400C">
        <w:rPr>
          <w:b/>
        </w:rPr>
        <w:t>Product Image Url</w:t>
      </w:r>
      <w:r>
        <w:t xml:space="preserve"> site column reference</w:t>
      </w:r>
      <w:r w:rsidR="004E5157">
        <w:t>s</w:t>
      </w:r>
      <w:r>
        <w:t xml:space="preserve"> the appropriate product image.</w:t>
      </w:r>
    </w:p>
    <w:p w14:paraId="3B48C876" w14:textId="77777777" w:rsidR="00D4400C" w:rsidRDefault="00D4400C" w:rsidP="006E0E68">
      <w:pPr>
        <w:pStyle w:val="LabStepNumberedLevel2"/>
      </w:pPr>
      <w:r>
        <w:t xml:space="preserve">Move through each of the products and update them to include the URL which matches this form and matches the </w:t>
      </w:r>
      <w:r w:rsidRPr="00B5486F">
        <w:t>Product Code</w:t>
      </w:r>
      <w:r>
        <w:t xml:space="preserve"> for the current item</w:t>
      </w:r>
      <w:r w:rsidR="00B5486F">
        <w:t xml:space="preserve"> like this </w:t>
      </w:r>
      <w:hyperlink r:id="rId42" w:history="1">
        <w:r w:rsidR="00B5486F" w:rsidRPr="00DE4969">
          <w:rPr>
            <w:rStyle w:val="Hyperlink"/>
          </w:rPr>
          <w:t>http://intranet.wingtip.com/ProductImages/WP0002.jpg</w:t>
        </w:r>
      </w:hyperlink>
      <w:r w:rsidR="00B5486F">
        <w:t xml:space="preserve">. </w:t>
      </w:r>
    </w:p>
    <w:p w14:paraId="723F1BF3" w14:textId="00EA28AB" w:rsidR="00B5486F" w:rsidRDefault="00B5486F" w:rsidP="00B5486F">
      <w:pPr>
        <w:pStyle w:val="LabExerciseCallout"/>
      </w:pPr>
      <w:r>
        <w:t xml:space="preserve">You don't have to edit the </w:t>
      </w:r>
      <w:r w:rsidRPr="00B5486F">
        <w:rPr>
          <w:b/>
        </w:rPr>
        <w:t>Product Image Url</w:t>
      </w:r>
      <w:r>
        <w:t xml:space="preserve"> column for each product item by hand because the student folder has a utility to update all the URLs for you. This utility is at </w:t>
      </w:r>
      <w:r w:rsidRPr="00B5486F">
        <w:rPr>
          <w:b/>
        </w:rPr>
        <w:t>C:\Student\Modules\D</w:t>
      </w:r>
      <w:r w:rsidR="00E3160F">
        <w:rPr>
          <w:b/>
        </w:rPr>
        <w:t>ocumentLibraries\Lab\Utilities\</w:t>
      </w:r>
      <w:r w:rsidR="006135B2">
        <w:rPr>
          <w:b/>
        </w:rPr>
        <w:t>UpdateProductImageUrls</w:t>
      </w:r>
      <w:r w:rsidRPr="00B5486F">
        <w:rPr>
          <w:b/>
        </w:rPr>
        <w:t>.exe</w:t>
      </w:r>
      <w:r>
        <w:t>.</w:t>
      </w:r>
    </w:p>
    <w:p w14:paraId="7A20253F" w14:textId="77777777" w:rsidR="00D4400C" w:rsidRDefault="00D4400C" w:rsidP="00D4400C">
      <w:pPr>
        <w:pStyle w:val="LabStepNumberedLevel2"/>
      </w:pPr>
      <w:r>
        <w:t>When you are finished</w:t>
      </w:r>
      <w:r w:rsidR="00B5486F">
        <w:t xml:space="preserve"> updating the Product Image Url values for each product</w:t>
      </w:r>
      <w:r>
        <w:t xml:space="preserve">, the default view of the </w:t>
      </w:r>
      <w:r w:rsidRPr="00D4400C">
        <w:rPr>
          <w:b/>
        </w:rPr>
        <w:t>Products</w:t>
      </w:r>
      <w:r>
        <w:t xml:space="preserve"> list should look like the following screenshot.</w:t>
      </w:r>
    </w:p>
    <w:p w14:paraId="3E41D859" w14:textId="77777777" w:rsidR="00D4400C" w:rsidRDefault="00D4400C" w:rsidP="00D4400C">
      <w:pPr>
        <w:pStyle w:val="LabStepScreenshotLevel2"/>
      </w:pPr>
      <w:r w:rsidRPr="00D4400C">
        <w:rPr>
          <w:rStyle w:val="LabStepScreenshotFrame"/>
        </w:rPr>
        <w:drawing>
          <wp:inline distT="0" distB="0" distL="0" distR="0" wp14:anchorId="2364F702" wp14:editId="7A7EBD36">
            <wp:extent cx="5717259" cy="2470068"/>
            <wp:effectExtent l="19050" t="19050" r="1714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4118" cy="2490313"/>
                    </a:xfrm>
                    <a:prstGeom prst="rect">
                      <a:avLst/>
                    </a:prstGeom>
                    <a:noFill/>
                    <a:ln>
                      <a:solidFill>
                        <a:schemeClr val="tx2"/>
                      </a:solidFill>
                    </a:ln>
                  </pic:spPr>
                </pic:pic>
              </a:graphicData>
            </a:graphic>
          </wp:inline>
        </w:drawing>
      </w:r>
    </w:p>
    <w:p w14:paraId="7F15AEE9" w14:textId="6E47CEDF" w:rsidR="00D4400C" w:rsidRPr="00A75DF8" w:rsidRDefault="00D4400C" w:rsidP="00D4400C">
      <w:pPr>
        <w:pStyle w:val="LabExerciseCallout"/>
      </w:pPr>
      <w:r>
        <w:t>You have now finished you</w:t>
      </w:r>
      <w:r w:rsidR="004E5157">
        <w:t>r</w:t>
      </w:r>
      <w:r>
        <w:t xml:space="preserve"> work on the Wingtip Intranet site. The exercise for the remainder of this lab will involve working in a new site collection at </w:t>
      </w:r>
      <w:r w:rsidR="005C1A55">
        <w:rPr>
          <w:b/>
        </w:rPr>
        <w:t>http://intranet.wingtip.com/</w:t>
      </w:r>
      <w:r w:rsidRPr="00D4400C">
        <w:rPr>
          <w:b/>
        </w:rPr>
        <w:t>sites/research</w:t>
      </w:r>
      <w:r>
        <w:t>.</w:t>
      </w:r>
    </w:p>
    <w:p w14:paraId="7DE42603" w14:textId="77777777" w:rsidR="00D4400C" w:rsidRDefault="00D4400C" w:rsidP="00D4400C">
      <w:pPr>
        <w:pStyle w:val="Heading3"/>
      </w:pPr>
      <w:r>
        <w:t>Exercise 3: Creating the Wingtip Product Research Site</w:t>
      </w:r>
    </w:p>
    <w:p w14:paraId="34934D95" w14:textId="422A3F21" w:rsidR="00D4400C" w:rsidRDefault="00B5486F" w:rsidP="00D4400C">
      <w:pPr>
        <w:pStyle w:val="LabExerciseLeadIn"/>
      </w:pPr>
      <w:r>
        <w:t xml:space="preserve">In this exercise you </w:t>
      </w:r>
      <w:r w:rsidR="00AB320C">
        <w:t>will create the Wingtip Product Research Site.</w:t>
      </w:r>
    </w:p>
    <w:p w14:paraId="121416C9" w14:textId="77777777" w:rsidR="006F2C19" w:rsidRDefault="006F2C19" w:rsidP="006F2C19">
      <w:pPr>
        <w:pStyle w:val="LabStepNumbered"/>
        <w:numPr>
          <w:ilvl w:val="0"/>
          <w:numId w:val="24"/>
        </w:numPr>
      </w:pPr>
      <w:r>
        <w:t xml:space="preserve">Navigate to Central Administration at </w:t>
      </w:r>
      <w:hyperlink r:id="rId44" w:history="1">
        <w:r w:rsidRPr="00DE4969">
          <w:rPr>
            <w:rStyle w:val="Hyperlink"/>
          </w:rPr>
          <w:t>http://wingtipserver:9999</w:t>
        </w:r>
      </w:hyperlink>
      <w:r>
        <w:t xml:space="preserve">. </w:t>
      </w:r>
    </w:p>
    <w:p w14:paraId="27BAE5B4" w14:textId="77777777" w:rsidR="006F2C19" w:rsidRDefault="006F2C19" w:rsidP="006F2C19">
      <w:pPr>
        <w:pStyle w:val="LabStepNumbered"/>
        <w:numPr>
          <w:ilvl w:val="0"/>
          <w:numId w:val="19"/>
        </w:numPr>
      </w:pPr>
      <w:r>
        <w:t xml:space="preserve">From the home page of Central Administration, locate and click the </w:t>
      </w:r>
      <w:r w:rsidRPr="006F2C19">
        <w:rPr>
          <w:b/>
        </w:rPr>
        <w:t>Create Site Collections</w:t>
      </w:r>
      <w:r>
        <w:t xml:space="preserve"> link in the </w:t>
      </w:r>
      <w:r w:rsidRPr="006F2C19">
        <w:rPr>
          <w:b/>
        </w:rPr>
        <w:t>Application Management</w:t>
      </w:r>
      <w:r>
        <w:t xml:space="preserve"> section to navigate to the </w:t>
      </w:r>
      <w:r w:rsidRPr="006F2C19">
        <w:rPr>
          <w:b/>
        </w:rPr>
        <w:t xml:space="preserve">Create Site Collection </w:t>
      </w:r>
      <w:r>
        <w:t>page.</w:t>
      </w:r>
    </w:p>
    <w:p w14:paraId="480AE536" w14:textId="77777777" w:rsidR="006F2C19" w:rsidRDefault="006F2C19" w:rsidP="006F2C19">
      <w:pPr>
        <w:pStyle w:val="LabStepNumbered"/>
        <w:numPr>
          <w:ilvl w:val="0"/>
          <w:numId w:val="19"/>
        </w:numPr>
      </w:pPr>
      <w:r>
        <w:t xml:space="preserve">When the </w:t>
      </w:r>
      <w:r w:rsidRPr="006F2C19">
        <w:rPr>
          <w:b/>
        </w:rPr>
        <w:t>Create Site Collection</w:t>
      </w:r>
      <w:r>
        <w:t xml:space="preserve"> page is displayed, begin by ensuring that the </w:t>
      </w:r>
      <w:r w:rsidRPr="006F2C19">
        <w:rPr>
          <w:b/>
        </w:rPr>
        <w:t>Web Application</w:t>
      </w:r>
      <w:r>
        <w:t xml:space="preserve"> setting at the top of the page references the web application with the URL of </w:t>
      </w:r>
      <w:hyperlink r:id="rId45" w:history="1">
        <w:r w:rsidRPr="00C652C8">
          <w:rPr>
            <w:rStyle w:val="Hyperlink"/>
          </w:rPr>
          <w:t>http://intranet.wingtip.com</w:t>
        </w:r>
      </w:hyperlink>
      <w:r>
        <w:t xml:space="preserve">. If the page references a different web application such as </w:t>
      </w:r>
      <w:hyperlink r:id="rId46" w:history="1">
        <w:r w:rsidRPr="00C652C8">
          <w:rPr>
            <w:rStyle w:val="Hyperlink"/>
          </w:rPr>
          <w:t>http://wingtipserver</w:t>
        </w:r>
      </w:hyperlink>
      <w:r>
        <w:t xml:space="preserve">, use the drop down control to update the target web application to be the one at </w:t>
      </w:r>
      <w:hyperlink r:id="rId47" w:history="1">
        <w:r w:rsidRPr="00C652C8">
          <w:rPr>
            <w:rStyle w:val="Hyperlink"/>
          </w:rPr>
          <w:t>http://intranet.wingtip.com</w:t>
        </w:r>
      </w:hyperlink>
      <w:r>
        <w:t>.</w:t>
      </w:r>
    </w:p>
    <w:p w14:paraId="650812A5" w14:textId="77777777" w:rsidR="006F2C19" w:rsidRPr="0036656B" w:rsidRDefault="006F2C19" w:rsidP="006F2C19">
      <w:pPr>
        <w:pStyle w:val="LabStepScreenshotLevel2"/>
      </w:pPr>
      <w:r w:rsidRPr="0036656B">
        <w:rPr>
          <w:rStyle w:val="LabStepScreenshotFrame"/>
        </w:rPr>
        <w:lastRenderedPageBreak/>
        <w:drawing>
          <wp:inline distT="0" distB="0" distL="0" distR="0" wp14:anchorId="7BBEDC6E" wp14:editId="74202B52">
            <wp:extent cx="5468447" cy="1353787"/>
            <wp:effectExtent l="19050" t="19050" r="1841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2981" cy="1364812"/>
                    </a:xfrm>
                    <a:prstGeom prst="rect">
                      <a:avLst/>
                    </a:prstGeom>
                    <a:noFill/>
                    <a:ln>
                      <a:solidFill>
                        <a:schemeClr val="tx2"/>
                      </a:solidFill>
                    </a:ln>
                  </pic:spPr>
                </pic:pic>
              </a:graphicData>
            </a:graphic>
          </wp:inline>
        </w:drawing>
      </w:r>
    </w:p>
    <w:p w14:paraId="01C02F78" w14:textId="77777777" w:rsidR="006F2C19" w:rsidRDefault="006F2C19" w:rsidP="006F2C19">
      <w:pPr>
        <w:pStyle w:val="LabStepNumberedLevel2"/>
        <w:numPr>
          <w:ilvl w:val="1"/>
          <w:numId w:val="19"/>
        </w:numPr>
      </w:pPr>
      <w:r>
        <w:t xml:space="preserve">In the </w:t>
      </w:r>
      <w:r w:rsidRPr="00926F64">
        <w:rPr>
          <w:b/>
        </w:rPr>
        <w:t>Title and Description</w:t>
      </w:r>
      <w:r>
        <w:t xml:space="preserve"> section of the </w:t>
      </w:r>
      <w:r w:rsidRPr="0036656B">
        <w:rPr>
          <w:b/>
        </w:rPr>
        <w:t>Create Site Collection</w:t>
      </w:r>
      <w:r>
        <w:t xml:space="preserve"> page, add the following entries.</w:t>
      </w:r>
    </w:p>
    <w:p w14:paraId="44E9B4CF" w14:textId="77777777" w:rsidR="006F2C19" w:rsidRDefault="006F2C19" w:rsidP="006F2C19">
      <w:pPr>
        <w:pStyle w:val="LabStepNumberedLevel3"/>
        <w:numPr>
          <w:ilvl w:val="2"/>
          <w:numId w:val="19"/>
        </w:numPr>
      </w:pPr>
      <w:r w:rsidRPr="00926F64">
        <w:rPr>
          <w:b/>
        </w:rPr>
        <w:t>Title</w:t>
      </w:r>
      <w:r>
        <w:t>: Wingtip Product Research</w:t>
      </w:r>
    </w:p>
    <w:p w14:paraId="54CA351A" w14:textId="77777777" w:rsidR="006F2C19" w:rsidRDefault="006F2C19" w:rsidP="006F2C19">
      <w:pPr>
        <w:pStyle w:val="LabStepNumberedLevel3"/>
        <w:numPr>
          <w:ilvl w:val="2"/>
          <w:numId w:val="19"/>
        </w:numPr>
      </w:pPr>
      <w:r w:rsidRPr="00926F64">
        <w:rPr>
          <w:b/>
        </w:rPr>
        <w:t>Description</w:t>
      </w:r>
      <w:r>
        <w:t>: A site for researching and testing potential products</w:t>
      </w:r>
    </w:p>
    <w:p w14:paraId="6C64175C" w14:textId="77777777" w:rsidR="006F2C19" w:rsidRDefault="006F2C19" w:rsidP="006F2C19">
      <w:pPr>
        <w:pStyle w:val="LabStepNumberedLevel3"/>
        <w:numPr>
          <w:ilvl w:val="2"/>
          <w:numId w:val="19"/>
        </w:numPr>
      </w:pPr>
      <w:r w:rsidRPr="00926F64">
        <w:rPr>
          <w:b/>
        </w:rPr>
        <w:t>URL</w:t>
      </w:r>
      <w:r>
        <w:t xml:space="preserve">: </w:t>
      </w:r>
      <w:r w:rsidRPr="006F2C19">
        <w:t>http://in</w:t>
      </w:r>
      <w:r w:rsidR="006B2939">
        <w:t>tranet.wingtip.com/sites/r</w:t>
      </w:r>
      <w:r>
        <w:t>esearch</w:t>
      </w:r>
    </w:p>
    <w:p w14:paraId="56E11A5C" w14:textId="77777777" w:rsidR="006F2C19" w:rsidRDefault="006F2C19" w:rsidP="006F2C19">
      <w:pPr>
        <w:pStyle w:val="LabStepNumberedLevel2"/>
        <w:numPr>
          <w:ilvl w:val="1"/>
          <w:numId w:val="19"/>
        </w:numPr>
      </w:pPr>
      <w:r>
        <w:t>You</w:t>
      </w:r>
      <w:r w:rsidR="004E5157">
        <w:t>r</w:t>
      </w:r>
      <w:r>
        <w:t xml:space="preserve"> input values should match those in the following screenshot.</w:t>
      </w:r>
    </w:p>
    <w:p w14:paraId="14BD11AB" w14:textId="77777777" w:rsidR="006F2C19" w:rsidRDefault="00A329D5" w:rsidP="006F2C19">
      <w:pPr>
        <w:pStyle w:val="LabStepScreenshotLevel2"/>
      </w:pPr>
      <w:r w:rsidRPr="00A329D5">
        <w:rPr>
          <w:rStyle w:val="LabStepScreenshotFrame"/>
        </w:rPr>
        <w:drawing>
          <wp:inline distT="0" distB="0" distL="0" distR="0" wp14:anchorId="07250B4A" wp14:editId="40C9A812">
            <wp:extent cx="4493978" cy="2291937"/>
            <wp:effectExtent l="19050" t="19050" r="2095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2434" cy="2296250"/>
                    </a:xfrm>
                    <a:prstGeom prst="rect">
                      <a:avLst/>
                    </a:prstGeom>
                    <a:noFill/>
                    <a:ln>
                      <a:solidFill>
                        <a:schemeClr val="tx2"/>
                      </a:solidFill>
                    </a:ln>
                  </pic:spPr>
                </pic:pic>
              </a:graphicData>
            </a:graphic>
          </wp:inline>
        </w:drawing>
      </w:r>
    </w:p>
    <w:p w14:paraId="345B8338" w14:textId="77777777" w:rsidR="006F2C19" w:rsidRDefault="006F2C19" w:rsidP="006F2C19">
      <w:pPr>
        <w:pStyle w:val="LabStepNumberedLevel2"/>
      </w:pPr>
      <w:r>
        <w:t xml:space="preserve">In the </w:t>
      </w:r>
      <w:r w:rsidRPr="00926F64">
        <w:rPr>
          <w:b/>
        </w:rPr>
        <w:t>T</w:t>
      </w:r>
      <w:r>
        <w:rPr>
          <w:b/>
        </w:rPr>
        <w:t xml:space="preserve">emplate Selection </w:t>
      </w:r>
      <w:r>
        <w:t xml:space="preserve">section of the </w:t>
      </w:r>
      <w:r w:rsidRPr="0036656B">
        <w:rPr>
          <w:b/>
        </w:rPr>
        <w:t>Create Site Collection</w:t>
      </w:r>
      <w:r>
        <w:t xml:space="preserve"> page, ensure that the </w:t>
      </w:r>
      <w:r w:rsidRPr="00926F64">
        <w:rPr>
          <w:b/>
        </w:rPr>
        <w:t>Select experience version</w:t>
      </w:r>
      <w:r>
        <w:t xml:space="preserve"> setting is set to </w:t>
      </w:r>
      <w:r w:rsidRPr="00926F64">
        <w:rPr>
          <w:b/>
        </w:rPr>
        <w:t>2013</w:t>
      </w:r>
      <w:r>
        <w:t xml:space="preserve"> and that the </w:t>
      </w:r>
      <w:r w:rsidRPr="00926F64">
        <w:rPr>
          <w:b/>
        </w:rPr>
        <w:t>Select a template</w:t>
      </w:r>
      <w:r>
        <w:t xml:space="preserve"> setting is set to </w:t>
      </w:r>
      <w:r w:rsidRPr="00926F64">
        <w:rPr>
          <w:b/>
        </w:rPr>
        <w:t>Team Site</w:t>
      </w:r>
      <w:r>
        <w:t xml:space="preserve">. Below in the </w:t>
      </w:r>
      <w:r w:rsidRPr="00926F64">
        <w:rPr>
          <w:b/>
        </w:rPr>
        <w:t>Primary Site Collection Administration</w:t>
      </w:r>
      <w:r>
        <w:t xml:space="preserve"> section, assign a </w:t>
      </w:r>
      <w:r w:rsidRPr="00926F64">
        <w:rPr>
          <w:b/>
        </w:rPr>
        <w:t>User name</w:t>
      </w:r>
      <w:r>
        <w:t xml:space="preserve"> setting of </w:t>
      </w:r>
      <w:r w:rsidRPr="00926F64">
        <w:rPr>
          <w:b/>
        </w:rPr>
        <w:t>WINGTIP\Administrator</w:t>
      </w:r>
      <w:r>
        <w:t>.</w:t>
      </w:r>
    </w:p>
    <w:p w14:paraId="35C5DABA" w14:textId="77777777" w:rsidR="006F2C19" w:rsidRDefault="006F2C19" w:rsidP="006F2C19">
      <w:pPr>
        <w:pStyle w:val="LabStepScreenshotLevel2"/>
      </w:pPr>
      <w:r w:rsidRPr="00346E93">
        <w:rPr>
          <w:rStyle w:val="LabStepScreenshotFrame"/>
        </w:rPr>
        <w:drawing>
          <wp:inline distT="0" distB="0" distL="0" distR="0" wp14:anchorId="24BEC24B" wp14:editId="7B7D03C2">
            <wp:extent cx="5407705" cy="2291938"/>
            <wp:effectExtent l="19050" t="19050" r="2159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5961" cy="2299676"/>
                    </a:xfrm>
                    <a:prstGeom prst="rect">
                      <a:avLst/>
                    </a:prstGeom>
                    <a:noFill/>
                    <a:ln>
                      <a:solidFill>
                        <a:schemeClr val="tx2"/>
                      </a:solidFill>
                    </a:ln>
                  </pic:spPr>
                </pic:pic>
              </a:graphicData>
            </a:graphic>
          </wp:inline>
        </w:drawing>
      </w:r>
    </w:p>
    <w:p w14:paraId="0264F42E" w14:textId="77777777" w:rsidR="006F2C19" w:rsidRDefault="006F2C19" w:rsidP="006F2C19">
      <w:pPr>
        <w:pStyle w:val="LabStepNumberedLevel2"/>
      </w:pPr>
      <w:r>
        <w:t xml:space="preserve">Click the </w:t>
      </w:r>
      <w:r w:rsidRPr="00926F64">
        <w:rPr>
          <w:b/>
        </w:rPr>
        <w:t>OK</w:t>
      </w:r>
      <w:r>
        <w:t xml:space="preserve"> button to begin the process of provisioning the new Team site. This might take a few minutes to complete. When the new site collection has been created, the Central Administration site will display a page that contains a link to the new Team site at </w:t>
      </w:r>
      <w:r w:rsidRPr="00346E93">
        <w:rPr>
          <w:b/>
        </w:rPr>
        <w:t>http://in</w:t>
      </w:r>
      <w:r w:rsidR="00346E93" w:rsidRPr="00346E93">
        <w:rPr>
          <w:b/>
        </w:rPr>
        <w:t>tranet.wingtip.com/sites/Research</w:t>
      </w:r>
      <w:r>
        <w:t>. Click on this link to navigate to the new Team site.</w:t>
      </w:r>
    </w:p>
    <w:p w14:paraId="75F83DAF" w14:textId="77777777" w:rsidR="006F2C19" w:rsidRDefault="00A329D5" w:rsidP="006F2C19">
      <w:pPr>
        <w:pStyle w:val="LabStepScreenshotLevel2"/>
      </w:pPr>
      <w:r>
        <w:lastRenderedPageBreak/>
        <w:drawing>
          <wp:inline distT="0" distB="0" distL="0" distR="0" wp14:anchorId="7229B6F2" wp14:editId="704D509A">
            <wp:extent cx="5613986" cy="1151907"/>
            <wp:effectExtent l="19050" t="19050" r="2540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5418" cy="1187082"/>
                    </a:xfrm>
                    <a:prstGeom prst="rect">
                      <a:avLst/>
                    </a:prstGeom>
                    <a:noFill/>
                    <a:ln>
                      <a:solidFill>
                        <a:schemeClr val="tx2"/>
                      </a:solidFill>
                    </a:ln>
                  </pic:spPr>
                </pic:pic>
              </a:graphicData>
            </a:graphic>
          </wp:inline>
        </w:drawing>
      </w:r>
    </w:p>
    <w:p w14:paraId="4F634C86" w14:textId="77777777" w:rsidR="006F2C19" w:rsidRDefault="006F2C19" w:rsidP="006F2C19">
      <w:pPr>
        <w:pStyle w:val="LabStepNumberedLevel2"/>
      </w:pPr>
      <w:r>
        <w:t xml:space="preserve">Wait until the home page displays for the site at </w:t>
      </w:r>
      <w:hyperlink r:id="rId52" w:history="1">
        <w:r w:rsidR="00346E93" w:rsidRPr="00DE4969">
          <w:rPr>
            <w:rStyle w:val="Hyperlink"/>
          </w:rPr>
          <w:t>http://intranet.wingtip.com/sites/Research</w:t>
        </w:r>
      </w:hyperlink>
      <w:r>
        <w:t>.</w:t>
      </w:r>
    </w:p>
    <w:p w14:paraId="2F7B9B74" w14:textId="77777777" w:rsidR="006F2C19" w:rsidRDefault="00A329D5" w:rsidP="006F2C19">
      <w:pPr>
        <w:pStyle w:val="LabStepScreenshotLevel2"/>
      </w:pPr>
      <w:r>
        <w:drawing>
          <wp:inline distT="0" distB="0" distL="0" distR="0" wp14:anchorId="05497DEC" wp14:editId="52C5253C">
            <wp:extent cx="5162952" cy="2541319"/>
            <wp:effectExtent l="19050" t="19050" r="1905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8206" cy="2568516"/>
                    </a:xfrm>
                    <a:prstGeom prst="rect">
                      <a:avLst/>
                    </a:prstGeom>
                    <a:ln>
                      <a:solidFill>
                        <a:schemeClr val="tx2"/>
                      </a:solidFill>
                    </a:ln>
                  </pic:spPr>
                </pic:pic>
              </a:graphicData>
            </a:graphic>
          </wp:inline>
        </w:drawing>
      </w:r>
    </w:p>
    <w:p w14:paraId="340784C3" w14:textId="77777777" w:rsidR="006F2C19" w:rsidRDefault="006F2C19" w:rsidP="006F2C19">
      <w:pPr>
        <w:pStyle w:val="LabStepNumberedLevel2"/>
      </w:pPr>
      <w:r>
        <w:t xml:space="preserve">Once you can see the home page of the new Team site, you can move on to the next exercise. </w:t>
      </w:r>
    </w:p>
    <w:p w14:paraId="1F7CFB97" w14:textId="77777777" w:rsidR="006F2C19" w:rsidRPr="005D09A2" w:rsidRDefault="006F2C19" w:rsidP="006F2C19">
      <w:pPr>
        <w:pStyle w:val="LabExerciseCallout"/>
      </w:pPr>
      <w:r>
        <w:t xml:space="preserve">In this exercise you used Central Administration to create </w:t>
      </w:r>
      <w:r w:rsidR="00A329D5">
        <w:t xml:space="preserve">the Wingtip Product Research site as a Team site </w:t>
      </w:r>
      <w:r>
        <w:t xml:space="preserve">in a new site collection. In the following exercises, you will begin working with this new site to add </w:t>
      </w:r>
      <w:r w:rsidR="00A329D5">
        <w:t>document libraries</w:t>
      </w:r>
      <w:r>
        <w:t>.</w:t>
      </w:r>
    </w:p>
    <w:p w14:paraId="18CCA607" w14:textId="77777777" w:rsidR="00464CA2" w:rsidRDefault="00D551EF" w:rsidP="00464CA2">
      <w:pPr>
        <w:pStyle w:val="Heading3"/>
      </w:pPr>
      <w:r>
        <w:t>Exercise 4</w:t>
      </w:r>
      <w:r w:rsidR="00464CA2">
        <w:t xml:space="preserve">: </w:t>
      </w:r>
      <w:r w:rsidR="005B3E6D">
        <w:t>Adding the Product Proposal Content Type</w:t>
      </w:r>
    </w:p>
    <w:p w14:paraId="7E0A09AB" w14:textId="77777777" w:rsidR="00155334" w:rsidRDefault="00A329D5" w:rsidP="00155334">
      <w:pPr>
        <w:pStyle w:val="LabExerciseLeadIn"/>
      </w:pPr>
      <w:r>
        <w:t xml:space="preserve">In this exercise you will create a document-derived content type named </w:t>
      </w:r>
      <w:r w:rsidRPr="00A329D5">
        <w:rPr>
          <w:b/>
        </w:rPr>
        <w:t>Product Proposal</w:t>
      </w:r>
      <w:r>
        <w:t xml:space="preserve">. You will also configure this content type </w:t>
      </w:r>
      <w:r w:rsidR="00AE709E">
        <w:t xml:space="preserve">with support for a custom </w:t>
      </w:r>
      <w:r>
        <w:t>document templat</w:t>
      </w:r>
      <w:r w:rsidR="004E5157">
        <w:t>e. After that, you will create</w:t>
      </w:r>
      <w:r>
        <w:t xml:space="preserve"> several new document libraries and configure them to use </w:t>
      </w:r>
      <w:r w:rsidR="004E5157">
        <w:t xml:space="preserve">the </w:t>
      </w:r>
      <w:r w:rsidRPr="00A329D5">
        <w:rPr>
          <w:b/>
        </w:rPr>
        <w:t>Product Proposal</w:t>
      </w:r>
      <w:r>
        <w:t xml:space="preserve"> content type.</w:t>
      </w:r>
    </w:p>
    <w:p w14:paraId="6221EEFD" w14:textId="77777777" w:rsidR="00AE709E" w:rsidRDefault="00AE709E" w:rsidP="006D644B">
      <w:pPr>
        <w:pStyle w:val="LabStepNumbered"/>
        <w:numPr>
          <w:ilvl w:val="0"/>
          <w:numId w:val="26"/>
        </w:numPr>
      </w:pPr>
      <w:r>
        <w:t xml:space="preserve">Create the </w:t>
      </w:r>
      <w:r w:rsidRPr="006D644B">
        <w:rPr>
          <w:b/>
        </w:rPr>
        <w:t>Product</w:t>
      </w:r>
      <w:r>
        <w:t xml:space="preserve"> </w:t>
      </w:r>
      <w:r w:rsidRPr="006D644B">
        <w:rPr>
          <w:b/>
        </w:rPr>
        <w:t>Proposal</w:t>
      </w:r>
      <w:r>
        <w:t xml:space="preserve"> content type.</w:t>
      </w:r>
    </w:p>
    <w:p w14:paraId="4ADA4224" w14:textId="77777777" w:rsidR="00AE709E" w:rsidRDefault="00AE709E" w:rsidP="00AE709E">
      <w:pPr>
        <w:pStyle w:val="LabStepNumberedLevel2"/>
      </w:pPr>
      <w:r>
        <w:t xml:space="preserve">Make sure you are in the Wingtip Product Research Site at </w:t>
      </w:r>
      <w:hyperlink r:id="rId54" w:history="1">
        <w:r w:rsidRPr="00DE4969">
          <w:rPr>
            <w:rStyle w:val="Hyperlink"/>
          </w:rPr>
          <w:t>http://intranet.wingtip.com/sites/Research</w:t>
        </w:r>
      </w:hyperlink>
      <w:r>
        <w:t>.</w:t>
      </w:r>
    </w:p>
    <w:p w14:paraId="32283DF0" w14:textId="77777777" w:rsidR="00AE709E" w:rsidRDefault="00AE709E" w:rsidP="00AE709E">
      <w:pPr>
        <w:pStyle w:val="LabStepNumberedLevel2"/>
      </w:pPr>
      <w:r>
        <w:t xml:space="preserve">Use the </w:t>
      </w:r>
      <w:r w:rsidRPr="00AE709E">
        <w:rPr>
          <w:b/>
        </w:rPr>
        <w:t>Site Actions</w:t>
      </w:r>
      <w:r>
        <w:t xml:space="preserve"> menu to navigate to the </w:t>
      </w:r>
      <w:r w:rsidRPr="00AE709E">
        <w:rPr>
          <w:b/>
        </w:rPr>
        <w:t>Site Settings</w:t>
      </w:r>
      <w:r>
        <w:t xml:space="preserve"> page.</w:t>
      </w:r>
    </w:p>
    <w:p w14:paraId="4CDCF861" w14:textId="77777777" w:rsidR="00AE709E" w:rsidRDefault="00AE709E" w:rsidP="00AE709E">
      <w:pPr>
        <w:pStyle w:val="LabStepNumberedLevel2"/>
      </w:pPr>
      <w:r>
        <w:t xml:space="preserve">Click the </w:t>
      </w:r>
      <w:r w:rsidRPr="00AE709E">
        <w:rPr>
          <w:b/>
        </w:rPr>
        <w:t xml:space="preserve">Site content </w:t>
      </w:r>
      <w:proofErr w:type="gramStart"/>
      <w:r w:rsidRPr="00AE709E">
        <w:rPr>
          <w:b/>
        </w:rPr>
        <w:t>types</w:t>
      </w:r>
      <w:proofErr w:type="gramEnd"/>
      <w:r>
        <w:t xml:space="preserve"> link in the </w:t>
      </w:r>
      <w:r w:rsidRPr="00AE709E">
        <w:rPr>
          <w:b/>
        </w:rPr>
        <w:t>Web Designer Galleries</w:t>
      </w:r>
      <w:r>
        <w:t xml:space="preserve"> section to navigate to the </w:t>
      </w:r>
      <w:r w:rsidRPr="00AE709E">
        <w:rPr>
          <w:b/>
        </w:rPr>
        <w:t>Site Content Types</w:t>
      </w:r>
      <w:r>
        <w:t xml:space="preserve"> page.</w:t>
      </w:r>
    </w:p>
    <w:p w14:paraId="5431730F" w14:textId="77777777" w:rsidR="00AE709E" w:rsidRDefault="00AE709E" w:rsidP="00AE709E">
      <w:pPr>
        <w:pStyle w:val="LabStepNumberedLevel2"/>
      </w:pPr>
      <w:r>
        <w:t xml:space="preserve">On the </w:t>
      </w:r>
      <w:r w:rsidRPr="00DA4EDC">
        <w:rPr>
          <w:b/>
        </w:rPr>
        <w:t>Site Content Types</w:t>
      </w:r>
      <w:r>
        <w:t xml:space="preserve"> page, click the </w:t>
      </w:r>
      <w:r w:rsidRPr="00DA4EDC">
        <w:rPr>
          <w:b/>
        </w:rPr>
        <w:t>Create</w:t>
      </w:r>
      <w:r>
        <w:t xml:space="preserve"> link to navigate to the </w:t>
      </w:r>
      <w:r>
        <w:rPr>
          <w:b/>
        </w:rPr>
        <w:t>New Site Content Type</w:t>
      </w:r>
      <w:r>
        <w:t xml:space="preserve"> page.</w:t>
      </w:r>
    </w:p>
    <w:p w14:paraId="0817EDC7" w14:textId="77777777" w:rsidR="00AE709E" w:rsidRDefault="00AE709E" w:rsidP="00AE709E">
      <w:pPr>
        <w:pStyle w:val="LabStepNumberedLevel2"/>
      </w:pPr>
      <w:r>
        <w:t xml:space="preserve">Enter a </w:t>
      </w:r>
      <w:r w:rsidRPr="00DA4EDC">
        <w:rPr>
          <w:b/>
        </w:rPr>
        <w:t>Name</w:t>
      </w:r>
      <w:r>
        <w:t xml:space="preserve"> of </w:t>
      </w:r>
      <w:r w:rsidRPr="00DA4EDC">
        <w:rPr>
          <w:b/>
        </w:rPr>
        <w:t>Product</w:t>
      </w:r>
      <w:r>
        <w:rPr>
          <w:b/>
        </w:rPr>
        <w:t xml:space="preserve"> Proposal</w:t>
      </w:r>
      <w:r>
        <w:t>.</w:t>
      </w:r>
    </w:p>
    <w:p w14:paraId="1909B147" w14:textId="77777777" w:rsidR="00AE709E" w:rsidRDefault="00AE709E" w:rsidP="00AE709E">
      <w:pPr>
        <w:pStyle w:val="LabStepNumberedLevel2"/>
      </w:pPr>
      <w:r>
        <w:t xml:space="preserve">Set the </w:t>
      </w:r>
      <w:r w:rsidRPr="00DA4EDC">
        <w:rPr>
          <w:b/>
        </w:rPr>
        <w:t>Select parent content type</w:t>
      </w:r>
      <w:r>
        <w:t xml:space="preserve"> setting to </w:t>
      </w:r>
      <w:r>
        <w:rPr>
          <w:b/>
        </w:rPr>
        <w:t xml:space="preserve">Document </w:t>
      </w:r>
      <w:r w:rsidRPr="00DA4EDC">
        <w:rPr>
          <w:b/>
        </w:rPr>
        <w:t>Content Types</w:t>
      </w:r>
      <w:r>
        <w:t>.</w:t>
      </w:r>
    </w:p>
    <w:p w14:paraId="23E2BD4C" w14:textId="77777777" w:rsidR="00AE709E" w:rsidRDefault="00AE709E" w:rsidP="00AE709E">
      <w:pPr>
        <w:pStyle w:val="LabStepNumberedLevel2"/>
      </w:pPr>
      <w:r>
        <w:t xml:space="preserve">Set the </w:t>
      </w:r>
      <w:r w:rsidRPr="00DA4EDC">
        <w:rPr>
          <w:b/>
        </w:rPr>
        <w:t>Parent Content Type</w:t>
      </w:r>
      <w:r>
        <w:t xml:space="preserve"> setting to </w:t>
      </w:r>
      <w:r>
        <w:rPr>
          <w:b/>
        </w:rPr>
        <w:t>Document</w:t>
      </w:r>
      <w:r>
        <w:t>.</w:t>
      </w:r>
    </w:p>
    <w:p w14:paraId="4C84D18B" w14:textId="77777777" w:rsidR="00AE709E" w:rsidRDefault="00AE709E" w:rsidP="00AE709E">
      <w:pPr>
        <w:pStyle w:val="LabStepNumberedLevel2"/>
      </w:pPr>
      <w:r>
        <w:t xml:space="preserve">In the </w:t>
      </w:r>
      <w:r w:rsidRPr="00DA4EDC">
        <w:rPr>
          <w:b/>
        </w:rPr>
        <w:t>Group</w:t>
      </w:r>
      <w:r>
        <w:t xml:space="preserve"> section add a New Group value of </w:t>
      </w:r>
      <w:r w:rsidRPr="00DA4EDC">
        <w:rPr>
          <w:b/>
        </w:rPr>
        <w:t>Wingtip</w:t>
      </w:r>
      <w:r>
        <w:t>.</w:t>
      </w:r>
    </w:p>
    <w:p w14:paraId="1E679F89" w14:textId="77777777" w:rsidR="00AE709E" w:rsidRDefault="00AE709E" w:rsidP="00AE709E">
      <w:pPr>
        <w:pStyle w:val="LabStepNumberedLevel2"/>
      </w:pPr>
      <w:r>
        <w:t>Ensure your input values look as they do in the following screenshot.</w:t>
      </w:r>
    </w:p>
    <w:p w14:paraId="085FFCAD" w14:textId="77777777" w:rsidR="00AE709E" w:rsidRDefault="00AE709E" w:rsidP="00AE709E">
      <w:pPr>
        <w:pStyle w:val="LabStepScreenshotLevel2"/>
      </w:pPr>
      <w:r w:rsidRPr="00AE709E">
        <w:rPr>
          <w:rStyle w:val="LabStepScreenshotFrame"/>
        </w:rPr>
        <w:lastRenderedPageBreak/>
        <w:drawing>
          <wp:inline distT="0" distB="0" distL="0" distR="0" wp14:anchorId="476C6E0B" wp14:editId="1981D698">
            <wp:extent cx="4623776" cy="3170712"/>
            <wp:effectExtent l="19050" t="19050" r="2476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1657" cy="3210404"/>
                    </a:xfrm>
                    <a:prstGeom prst="rect">
                      <a:avLst/>
                    </a:prstGeom>
                    <a:noFill/>
                    <a:ln>
                      <a:solidFill>
                        <a:schemeClr val="tx2"/>
                      </a:solidFill>
                    </a:ln>
                  </pic:spPr>
                </pic:pic>
              </a:graphicData>
            </a:graphic>
          </wp:inline>
        </w:drawing>
      </w:r>
    </w:p>
    <w:p w14:paraId="656D2B46" w14:textId="769B6A72" w:rsidR="00AE709E" w:rsidRDefault="00AE709E" w:rsidP="00AE709E">
      <w:pPr>
        <w:pStyle w:val="LabStepNumberedLevel2"/>
      </w:pPr>
      <w:r>
        <w:t xml:space="preserve">Click </w:t>
      </w:r>
      <w:r w:rsidRPr="00AE709E">
        <w:rPr>
          <w:b/>
        </w:rPr>
        <w:t>OK</w:t>
      </w:r>
      <w:r>
        <w:t xml:space="preserve"> at the bottom o</w:t>
      </w:r>
      <w:r w:rsidR="00794AEA">
        <w:t>f</w:t>
      </w:r>
      <w:r>
        <w:t xml:space="preserve">f the </w:t>
      </w:r>
      <w:r>
        <w:rPr>
          <w:b/>
        </w:rPr>
        <w:t>New Site Content Type</w:t>
      </w:r>
      <w:r>
        <w:t xml:space="preserve"> page to create the new </w:t>
      </w:r>
      <w:r w:rsidR="0004677A">
        <w:rPr>
          <w:b/>
        </w:rPr>
        <w:t>Product Proposal</w:t>
      </w:r>
      <w:r>
        <w:t xml:space="preserve"> content type.</w:t>
      </w:r>
    </w:p>
    <w:p w14:paraId="2821FFA3" w14:textId="77777777" w:rsidR="00C23998" w:rsidRDefault="00AE709E" w:rsidP="00C23998">
      <w:pPr>
        <w:pStyle w:val="LabStepNumberedLevel2"/>
      </w:pPr>
      <w:r>
        <w:t xml:space="preserve">When you click </w:t>
      </w:r>
      <w:r w:rsidRPr="00AE709E">
        <w:rPr>
          <w:b/>
        </w:rPr>
        <w:t>OK</w:t>
      </w:r>
      <w:r>
        <w:t xml:space="preserve">, you will be redirected to the </w:t>
      </w:r>
      <w:r w:rsidRPr="00AE709E">
        <w:rPr>
          <w:b/>
        </w:rPr>
        <w:t>Site Content Type</w:t>
      </w:r>
      <w:r>
        <w:t xml:space="preserve"> page for the </w:t>
      </w:r>
      <w:r w:rsidR="00C23998" w:rsidRPr="00C23998">
        <w:rPr>
          <w:b/>
        </w:rPr>
        <w:t>Product Proposal</w:t>
      </w:r>
      <w:r w:rsidR="00C23998">
        <w:t xml:space="preserve"> content type.</w:t>
      </w:r>
    </w:p>
    <w:p w14:paraId="3B58D693" w14:textId="77777777" w:rsidR="00AE709E" w:rsidRDefault="00C23998" w:rsidP="00C23998">
      <w:pPr>
        <w:pStyle w:val="LabStepScreenshotLevel2"/>
      </w:pPr>
      <w:r>
        <w:t xml:space="preserve"> </w:t>
      </w:r>
      <w:r w:rsidRPr="00D551EF">
        <w:rPr>
          <w:rStyle w:val="LabStepScreenshotFrame"/>
        </w:rPr>
        <w:drawing>
          <wp:inline distT="0" distB="0" distL="0" distR="0" wp14:anchorId="47254120" wp14:editId="3EC82CF8">
            <wp:extent cx="4541563" cy="2446317"/>
            <wp:effectExtent l="19050" t="19050" r="1143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9542" cy="2482934"/>
                    </a:xfrm>
                    <a:prstGeom prst="rect">
                      <a:avLst/>
                    </a:prstGeom>
                    <a:noFill/>
                    <a:ln>
                      <a:solidFill>
                        <a:schemeClr val="tx2"/>
                      </a:solidFill>
                    </a:ln>
                  </pic:spPr>
                </pic:pic>
              </a:graphicData>
            </a:graphic>
          </wp:inline>
        </w:drawing>
      </w:r>
    </w:p>
    <w:p w14:paraId="5A2C8E62" w14:textId="77777777" w:rsidR="00C23998" w:rsidRDefault="00C23998" w:rsidP="00155334">
      <w:pPr>
        <w:pStyle w:val="LabStepNumbered"/>
      </w:pPr>
      <w:r>
        <w:t xml:space="preserve">Add a custom document template to the </w:t>
      </w:r>
      <w:r w:rsidRPr="00E82474">
        <w:rPr>
          <w:b/>
        </w:rPr>
        <w:t>Product Proposal</w:t>
      </w:r>
      <w:r>
        <w:t xml:space="preserve"> content type.</w:t>
      </w:r>
    </w:p>
    <w:p w14:paraId="7A5F1C4A" w14:textId="77777777" w:rsidR="00155334" w:rsidRDefault="00C23998" w:rsidP="00C23998">
      <w:pPr>
        <w:pStyle w:val="LabStepNumberedLevel2"/>
      </w:pPr>
      <w:r>
        <w:t>On</w:t>
      </w:r>
      <w:r w:rsidRPr="00C23998">
        <w:t xml:space="preserve"> </w:t>
      </w:r>
      <w:r>
        <w:t xml:space="preserve">the </w:t>
      </w:r>
      <w:r w:rsidRPr="00AE709E">
        <w:rPr>
          <w:b/>
        </w:rPr>
        <w:t>Site Content Type</w:t>
      </w:r>
      <w:r>
        <w:t xml:space="preserve"> page for the </w:t>
      </w:r>
      <w:r w:rsidRPr="00C23998">
        <w:rPr>
          <w:b/>
        </w:rPr>
        <w:t>Product Proposal</w:t>
      </w:r>
      <w:r>
        <w:t xml:space="preserve"> content type, click the </w:t>
      </w:r>
      <w:proofErr w:type="gramStart"/>
      <w:r w:rsidRPr="00C23998">
        <w:rPr>
          <w:b/>
        </w:rPr>
        <w:t>Advanced</w:t>
      </w:r>
      <w:proofErr w:type="gramEnd"/>
      <w:r w:rsidRPr="00C23998">
        <w:rPr>
          <w:b/>
        </w:rPr>
        <w:t xml:space="preserve"> settings</w:t>
      </w:r>
      <w:r>
        <w:t xml:space="preserve"> link.</w:t>
      </w:r>
    </w:p>
    <w:p w14:paraId="2DCD4928" w14:textId="77777777" w:rsidR="00C23998" w:rsidRDefault="00E82474" w:rsidP="00C23998">
      <w:pPr>
        <w:pStyle w:val="LabStepNumberedLevel2"/>
      </w:pPr>
      <w:r>
        <w:t xml:space="preserve">On the </w:t>
      </w:r>
      <w:r w:rsidRPr="00E82474">
        <w:rPr>
          <w:b/>
        </w:rPr>
        <w:t>Advanced Settings</w:t>
      </w:r>
      <w:r>
        <w:t xml:space="preserve"> page, select the </w:t>
      </w:r>
      <w:r>
        <w:rPr>
          <w:b/>
        </w:rPr>
        <w:t>Upload a new document template</w:t>
      </w:r>
      <w:r>
        <w:t xml:space="preserve"> option and click the </w:t>
      </w:r>
      <w:r w:rsidRPr="00E82474">
        <w:rPr>
          <w:b/>
        </w:rPr>
        <w:t>Browse</w:t>
      </w:r>
      <w:r>
        <w:t xml:space="preserve"> button.</w:t>
      </w:r>
    </w:p>
    <w:p w14:paraId="377C4A31" w14:textId="77777777" w:rsidR="00C23998" w:rsidRDefault="00C23998" w:rsidP="00C23998">
      <w:pPr>
        <w:pStyle w:val="LabStepScreenshotLevel2"/>
      </w:pPr>
      <w:r w:rsidRPr="00E82474">
        <w:rPr>
          <w:rStyle w:val="LabStepScreenshotFrame"/>
        </w:rPr>
        <w:drawing>
          <wp:inline distT="0" distB="0" distL="0" distR="0" wp14:anchorId="6A512BC3" wp14:editId="282BE57E">
            <wp:extent cx="5151139" cy="1258784"/>
            <wp:effectExtent l="19050" t="19050" r="1143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8459" cy="1299672"/>
                    </a:xfrm>
                    <a:prstGeom prst="rect">
                      <a:avLst/>
                    </a:prstGeom>
                    <a:noFill/>
                    <a:ln>
                      <a:solidFill>
                        <a:schemeClr val="tx2"/>
                      </a:solidFill>
                    </a:ln>
                  </pic:spPr>
                </pic:pic>
              </a:graphicData>
            </a:graphic>
          </wp:inline>
        </w:drawing>
      </w:r>
    </w:p>
    <w:p w14:paraId="3636F84B" w14:textId="77777777" w:rsidR="00E82474" w:rsidRDefault="00E82474" w:rsidP="00E82474">
      <w:pPr>
        <w:pStyle w:val="LabStepNumberedLevel2"/>
      </w:pPr>
      <w:r>
        <w:lastRenderedPageBreak/>
        <w:t xml:space="preserve">Select the file at </w:t>
      </w:r>
      <w:r w:rsidRPr="00E82474">
        <w:rPr>
          <w:b/>
        </w:rPr>
        <w:t>C:\Student\Modules\DocumentLibraries\Lab\DocumentTemplates\WingtipProductProposal.dotx</w:t>
      </w:r>
      <w:r>
        <w:t>.</w:t>
      </w:r>
    </w:p>
    <w:p w14:paraId="75E01B73" w14:textId="77777777" w:rsidR="00E82474" w:rsidRDefault="00C52FC8" w:rsidP="00E82474">
      <w:pPr>
        <w:pStyle w:val="LabStepScreenshotLevel2"/>
      </w:pPr>
      <w:r>
        <w:drawing>
          <wp:inline distT="0" distB="0" distL="0" distR="0" wp14:anchorId="396BEEA2" wp14:editId="4AD396CB">
            <wp:extent cx="4623457" cy="2600696"/>
            <wp:effectExtent l="19050" t="19050" r="2476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1408" cy="2633293"/>
                    </a:xfrm>
                    <a:prstGeom prst="rect">
                      <a:avLst/>
                    </a:prstGeom>
                    <a:ln>
                      <a:solidFill>
                        <a:schemeClr val="tx2"/>
                      </a:solidFill>
                    </a:ln>
                  </pic:spPr>
                </pic:pic>
              </a:graphicData>
            </a:graphic>
          </wp:inline>
        </w:drawing>
      </w:r>
    </w:p>
    <w:p w14:paraId="318A128C" w14:textId="77777777" w:rsidR="00E82474" w:rsidRDefault="00E82474" w:rsidP="00E82474">
      <w:pPr>
        <w:pStyle w:val="LabStepNumberedLevel2"/>
      </w:pPr>
      <w:r>
        <w:t xml:space="preserve">When you return to the </w:t>
      </w:r>
      <w:r w:rsidRPr="00E82474">
        <w:rPr>
          <w:b/>
        </w:rPr>
        <w:t>Advanced Settings</w:t>
      </w:r>
      <w:r>
        <w:t xml:space="preserve"> page, click the </w:t>
      </w:r>
      <w:r w:rsidRPr="00E82474">
        <w:rPr>
          <w:b/>
        </w:rPr>
        <w:t>OK</w:t>
      </w:r>
      <w:r>
        <w:t xml:space="preserve"> button to upload the document template and configure it for use with the </w:t>
      </w:r>
      <w:r w:rsidRPr="00E82474">
        <w:rPr>
          <w:b/>
        </w:rPr>
        <w:t>Product Proposal</w:t>
      </w:r>
      <w:r>
        <w:t xml:space="preserve"> content type.</w:t>
      </w:r>
    </w:p>
    <w:p w14:paraId="18F663CC" w14:textId="77777777" w:rsidR="00E82474" w:rsidRDefault="00E82474" w:rsidP="00E82474">
      <w:pPr>
        <w:pStyle w:val="LabStepScreenshotLevel2"/>
      </w:pPr>
      <w:r w:rsidRPr="00D551EF">
        <w:rPr>
          <w:rStyle w:val="LabStepScreenshotFrame"/>
        </w:rPr>
        <w:drawing>
          <wp:inline distT="0" distB="0" distL="0" distR="0" wp14:anchorId="51958D70" wp14:editId="381C5EE3">
            <wp:extent cx="5957054" cy="2529444"/>
            <wp:effectExtent l="19050" t="19050" r="24765"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7408" cy="2593286"/>
                    </a:xfrm>
                    <a:prstGeom prst="rect">
                      <a:avLst/>
                    </a:prstGeom>
                    <a:noFill/>
                    <a:ln>
                      <a:solidFill>
                        <a:schemeClr val="tx2"/>
                      </a:solidFill>
                    </a:ln>
                  </pic:spPr>
                </pic:pic>
              </a:graphicData>
            </a:graphic>
          </wp:inline>
        </w:drawing>
      </w:r>
    </w:p>
    <w:p w14:paraId="3F5F41E8" w14:textId="77777777" w:rsidR="00E82474" w:rsidRDefault="00E82474" w:rsidP="00D551EF">
      <w:pPr>
        <w:pStyle w:val="LabExerciseCallout"/>
      </w:pPr>
      <w:r>
        <w:t xml:space="preserve">You have now completed the steps of creating the </w:t>
      </w:r>
      <w:r w:rsidRPr="00D551EF">
        <w:rPr>
          <w:b/>
        </w:rPr>
        <w:t>Product Proposal</w:t>
      </w:r>
      <w:r>
        <w:t xml:space="preserve"> content type.</w:t>
      </w:r>
      <w:r w:rsidR="00D551EF">
        <w:t xml:space="preserve"> Now you will create a document library which will use this content type.</w:t>
      </w:r>
    </w:p>
    <w:p w14:paraId="44702EFB" w14:textId="77777777" w:rsidR="0043466C" w:rsidRDefault="0043466C" w:rsidP="0043466C">
      <w:pPr>
        <w:pStyle w:val="LabStepNumbered"/>
      </w:pPr>
      <w:r>
        <w:t xml:space="preserve">Create the </w:t>
      </w:r>
      <w:r w:rsidRPr="0043466C">
        <w:rPr>
          <w:b/>
        </w:rPr>
        <w:t>Action Figure Proposals</w:t>
      </w:r>
      <w:r>
        <w:t xml:space="preserve"> document library.</w:t>
      </w:r>
    </w:p>
    <w:p w14:paraId="1EC73AE3" w14:textId="77777777" w:rsidR="00D551EF" w:rsidRDefault="00D551EF" w:rsidP="00D551EF">
      <w:pPr>
        <w:pStyle w:val="LabStepNumberedLevel2"/>
      </w:pPr>
      <w:r>
        <w:t xml:space="preserve">From the </w:t>
      </w:r>
      <w:r w:rsidRPr="00471982">
        <w:rPr>
          <w:b/>
        </w:rPr>
        <w:t>Site Action</w:t>
      </w:r>
      <w:r>
        <w:rPr>
          <w:b/>
        </w:rPr>
        <w:t>s</w:t>
      </w:r>
      <w:r>
        <w:t xml:space="preserve"> menu, click the </w:t>
      </w:r>
      <w:r w:rsidRPr="00471982">
        <w:rPr>
          <w:b/>
        </w:rPr>
        <w:t>Add an app menu</w:t>
      </w:r>
      <w:r>
        <w:t xml:space="preserve"> item to navigate to the </w:t>
      </w:r>
      <w:r w:rsidRPr="00471982">
        <w:rPr>
          <w:b/>
        </w:rPr>
        <w:t>Your Apps</w:t>
      </w:r>
      <w:r>
        <w:t xml:space="preserve"> page.</w:t>
      </w:r>
    </w:p>
    <w:p w14:paraId="5C2AD8ED" w14:textId="77777777" w:rsidR="00D551EF" w:rsidRDefault="00D551EF" w:rsidP="00D551EF">
      <w:pPr>
        <w:pStyle w:val="LabStepNumberedLevel2"/>
      </w:pPr>
      <w:r>
        <w:t xml:space="preserve">On the </w:t>
      </w:r>
      <w:r w:rsidRPr="00471982">
        <w:rPr>
          <w:b/>
        </w:rPr>
        <w:t>Your Apps</w:t>
      </w:r>
      <w:r>
        <w:t xml:space="preserve"> page, click the </w:t>
      </w:r>
      <w:r>
        <w:rPr>
          <w:b/>
        </w:rPr>
        <w:t>Document Library</w:t>
      </w:r>
      <w:r>
        <w:t xml:space="preserve"> tile to begin the process of creating a new document library.</w:t>
      </w:r>
    </w:p>
    <w:p w14:paraId="72D0DA5B" w14:textId="77777777" w:rsidR="00D551EF" w:rsidRDefault="00D551EF" w:rsidP="00D551EF">
      <w:pPr>
        <w:pStyle w:val="LabStepScreenshotLevel2"/>
      </w:pPr>
      <w:r>
        <w:drawing>
          <wp:inline distT="0" distB="0" distL="0" distR="0" wp14:anchorId="04E02272" wp14:editId="28F4F3EF">
            <wp:extent cx="969226" cy="1163782"/>
            <wp:effectExtent l="19050" t="19050" r="2159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9643" cy="1200305"/>
                    </a:xfrm>
                    <a:prstGeom prst="rect">
                      <a:avLst/>
                    </a:prstGeom>
                    <a:noFill/>
                    <a:ln>
                      <a:solidFill>
                        <a:schemeClr val="tx2"/>
                      </a:solidFill>
                    </a:ln>
                  </pic:spPr>
                </pic:pic>
              </a:graphicData>
            </a:graphic>
          </wp:inline>
        </w:drawing>
      </w:r>
    </w:p>
    <w:p w14:paraId="5155C23A" w14:textId="77777777" w:rsidR="00D551EF" w:rsidRDefault="00D551EF" w:rsidP="00D551EF">
      <w:pPr>
        <w:pStyle w:val="LabStepNumberedLevel2"/>
      </w:pPr>
      <w:r>
        <w:lastRenderedPageBreak/>
        <w:t xml:space="preserve">Give the new document library an initial name of </w:t>
      </w:r>
      <w:proofErr w:type="spellStart"/>
      <w:r>
        <w:rPr>
          <w:b/>
        </w:rPr>
        <w:t>ActionFigure</w:t>
      </w:r>
      <w:r w:rsidRPr="0043466C">
        <w:rPr>
          <w:b/>
        </w:rPr>
        <w:t>Proposals</w:t>
      </w:r>
      <w:proofErr w:type="spellEnd"/>
      <w:r>
        <w:t>.</w:t>
      </w:r>
    </w:p>
    <w:p w14:paraId="62091DEF" w14:textId="77777777" w:rsidR="00D551EF" w:rsidRDefault="00D551EF" w:rsidP="00D551EF">
      <w:pPr>
        <w:pStyle w:val="LabStepScreenshotLevel2"/>
      </w:pPr>
      <w:r w:rsidRPr="0035279D">
        <w:rPr>
          <w:rStyle w:val="LabStepScreenshotFrame"/>
        </w:rPr>
        <w:drawing>
          <wp:inline distT="0" distB="0" distL="0" distR="0" wp14:anchorId="09587270" wp14:editId="406640E9">
            <wp:extent cx="4632746" cy="1484416"/>
            <wp:effectExtent l="19050" t="19050" r="15875" b="209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8230" cy="1505398"/>
                    </a:xfrm>
                    <a:prstGeom prst="rect">
                      <a:avLst/>
                    </a:prstGeom>
                    <a:noFill/>
                    <a:ln>
                      <a:solidFill>
                        <a:schemeClr val="tx2"/>
                      </a:solidFill>
                    </a:ln>
                  </pic:spPr>
                </pic:pic>
              </a:graphicData>
            </a:graphic>
          </wp:inline>
        </w:drawing>
      </w:r>
    </w:p>
    <w:p w14:paraId="12CE4520" w14:textId="77777777" w:rsidR="00D551EF" w:rsidRDefault="00D551EF" w:rsidP="00D551EF">
      <w:pPr>
        <w:pStyle w:val="LabStepNumberedLevel2"/>
      </w:pPr>
      <w:r>
        <w:t xml:space="preserve">Click the </w:t>
      </w:r>
      <w:r w:rsidRPr="00C53091">
        <w:rPr>
          <w:b/>
        </w:rPr>
        <w:t>Create</w:t>
      </w:r>
      <w:r>
        <w:t xml:space="preserve"> button to create the new document library.</w:t>
      </w:r>
    </w:p>
    <w:p w14:paraId="0E3E944D" w14:textId="77777777" w:rsidR="00D551EF" w:rsidRDefault="00D551EF" w:rsidP="00D551EF">
      <w:pPr>
        <w:pStyle w:val="LabStepNumberedLevel2"/>
      </w:pPr>
      <w:r>
        <w:t xml:space="preserve">After the document library has been created, you should be able to see a tile for it on the </w:t>
      </w:r>
      <w:r w:rsidRPr="00C53091">
        <w:rPr>
          <w:b/>
        </w:rPr>
        <w:t>Site Contents</w:t>
      </w:r>
      <w:r>
        <w:t xml:space="preserve"> page.</w:t>
      </w:r>
    </w:p>
    <w:p w14:paraId="11CBFFE1" w14:textId="77777777" w:rsidR="00D551EF" w:rsidRDefault="00D551EF" w:rsidP="00D551EF">
      <w:pPr>
        <w:pStyle w:val="LabStepScreenshotLevel2"/>
      </w:pPr>
      <w:r>
        <w:drawing>
          <wp:inline distT="0" distB="0" distL="0" distR="0" wp14:anchorId="06E65E42" wp14:editId="7AEB59A4">
            <wp:extent cx="2229958" cy="985652"/>
            <wp:effectExtent l="19050" t="19050" r="18415"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78872" cy="1007272"/>
                    </a:xfrm>
                    <a:prstGeom prst="rect">
                      <a:avLst/>
                    </a:prstGeom>
                    <a:noFill/>
                    <a:ln>
                      <a:solidFill>
                        <a:schemeClr val="tx2"/>
                      </a:solidFill>
                    </a:ln>
                  </pic:spPr>
                </pic:pic>
              </a:graphicData>
            </a:graphic>
          </wp:inline>
        </w:drawing>
      </w:r>
    </w:p>
    <w:p w14:paraId="5A240D2A" w14:textId="77777777" w:rsidR="00D551EF" w:rsidRDefault="00D551EF" w:rsidP="00D551EF">
      <w:pPr>
        <w:pStyle w:val="LabStepNumberedLevel2"/>
      </w:pPr>
      <w:r>
        <w:t>Click on the ellipse (</w:t>
      </w:r>
      <w:r w:rsidRPr="00CC2622">
        <w:rPr>
          <w:b/>
        </w:rPr>
        <w:t>…</w:t>
      </w:r>
      <w:r>
        <w:t xml:space="preserve">) fly out menu in the top, right-hand corner of the </w:t>
      </w:r>
      <w:proofErr w:type="spellStart"/>
      <w:r>
        <w:rPr>
          <w:b/>
        </w:rPr>
        <w:t>ActionFigure</w:t>
      </w:r>
      <w:r w:rsidRPr="0043466C">
        <w:rPr>
          <w:b/>
        </w:rPr>
        <w:t>Proposals</w:t>
      </w:r>
      <w:proofErr w:type="spellEnd"/>
      <w:r>
        <w:t xml:space="preserve"> tile. Click the </w:t>
      </w:r>
      <w:r w:rsidRPr="00CC2622">
        <w:rPr>
          <w:b/>
        </w:rPr>
        <w:t>SETTINGS</w:t>
      </w:r>
      <w:r>
        <w:t xml:space="preserve"> link to navigate to the setting</w:t>
      </w:r>
      <w:r w:rsidR="00794AEA">
        <w:t>s</w:t>
      </w:r>
      <w:r>
        <w:t xml:space="preserve"> page for the </w:t>
      </w:r>
      <w:proofErr w:type="spellStart"/>
      <w:r>
        <w:rPr>
          <w:b/>
        </w:rPr>
        <w:t>ActionFigure</w:t>
      </w:r>
      <w:r w:rsidRPr="0043466C">
        <w:rPr>
          <w:b/>
        </w:rPr>
        <w:t>Proposals</w:t>
      </w:r>
      <w:proofErr w:type="spellEnd"/>
      <w:r>
        <w:t xml:space="preserve"> document library.</w:t>
      </w:r>
    </w:p>
    <w:p w14:paraId="3419E777" w14:textId="77777777" w:rsidR="00D551EF" w:rsidRDefault="00D551EF" w:rsidP="00D551EF">
      <w:pPr>
        <w:pStyle w:val="LabStepNumberedLevel2"/>
      </w:pPr>
      <w:r>
        <w:t xml:space="preserve">On the </w:t>
      </w:r>
      <w:r w:rsidRPr="00CC2622">
        <w:rPr>
          <w:b/>
        </w:rPr>
        <w:t>Settings</w:t>
      </w:r>
      <w:r>
        <w:t xml:space="preserve"> page for the </w:t>
      </w:r>
      <w:proofErr w:type="spellStart"/>
      <w:r>
        <w:rPr>
          <w:b/>
        </w:rPr>
        <w:t>ActionFigure</w:t>
      </w:r>
      <w:r w:rsidRPr="0043466C">
        <w:rPr>
          <w:b/>
        </w:rPr>
        <w:t>Proposals</w:t>
      </w:r>
      <w:proofErr w:type="spellEnd"/>
      <w:r>
        <w:t xml:space="preserve"> </w:t>
      </w:r>
      <w:r w:rsidR="006E0E68">
        <w:t>document</w:t>
      </w:r>
      <w:r>
        <w:t xml:space="preserve"> library, click the </w:t>
      </w:r>
      <w:r w:rsidRPr="00CC2622">
        <w:rPr>
          <w:b/>
        </w:rPr>
        <w:t>List name description and navigation</w:t>
      </w:r>
      <w:r>
        <w:t xml:space="preserve"> link to navigate to the </w:t>
      </w:r>
      <w:r w:rsidRPr="00916A2B">
        <w:rPr>
          <w:b/>
        </w:rPr>
        <w:t>General Settings</w:t>
      </w:r>
      <w:r>
        <w:t xml:space="preserve"> page.</w:t>
      </w:r>
    </w:p>
    <w:p w14:paraId="60D18696" w14:textId="77777777" w:rsidR="00D551EF" w:rsidRDefault="00D551EF" w:rsidP="00D551EF">
      <w:pPr>
        <w:pStyle w:val="LabStepNumberedLevel2"/>
      </w:pPr>
      <w:r>
        <w:t xml:space="preserve">Modify the </w:t>
      </w:r>
      <w:r w:rsidRPr="00441E18">
        <w:rPr>
          <w:b/>
        </w:rPr>
        <w:t>Name</w:t>
      </w:r>
      <w:r>
        <w:t xml:space="preserve"> setting for the </w:t>
      </w:r>
      <w:r w:rsidR="00023B84">
        <w:t>document</w:t>
      </w:r>
      <w:r>
        <w:t xml:space="preserve"> library from </w:t>
      </w:r>
      <w:proofErr w:type="spellStart"/>
      <w:r>
        <w:rPr>
          <w:b/>
        </w:rPr>
        <w:t>ActionFigure</w:t>
      </w:r>
      <w:r w:rsidRPr="0043466C">
        <w:rPr>
          <w:b/>
        </w:rPr>
        <w:t>Proposals</w:t>
      </w:r>
      <w:proofErr w:type="spellEnd"/>
      <w:r>
        <w:t xml:space="preserve"> to </w:t>
      </w:r>
      <w:r w:rsidRPr="0043466C">
        <w:rPr>
          <w:b/>
        </w:rPr>
        <w:t>Action Figure Proposals</w:t>
      </w:r>
      <w:r>
        <w:t>.</w:t>
      </w:r>
    </w:p>
    <w:p w14:paraId="612517D5" w14:textId="77777777" w:rsidR="00D551EF" w:rsidRDefault="00D551EF" w:rsidP="00D551EF">
      <w:pPr>
        <w:pStyle w:val="LabStepScreenshotLevel2"/>
      </w:pPr>
      <w:r>
        <w:drawing>
          <wp:inline distT="0" distB="0" distL="0" distR="0" wp14:anchorId="6FA93E4A" wp14:editId="064498B0">
            <wp:extent cx="4524165" cy="1852551"/>
            <wp:effectExtent l="19050" t="19050" r="10160"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8159" cy="1870566"/>
                    </a:xfrm>
                    <a:prstGeom prst="rect">
                      <a:avLst/>
                    </a:prstGeom>
                    <a:noFill/>
                    <a:ln>
                      <a:solidFill>
                        <a:schemeClr val="tx2"/>
                      </a:solidFill>
                    </a:ln>
                  </pic:spPr>
                </pic:pic>
              </a:graphicData>
            </a:graphic>
          </wp:inline>
        </w:drawing>
      </w:r>
    </w:p>
    <w:p w14:paraId="6710436F" w14:textId="77777777" w:rsidR="00D551EF" w:rsidRDefault="00D551EF" w:rsidP="00D551EF">
      <w:pPr>
        <w:pStyle w:val="LabStepNumberedLevel2"/>
      </w:pPr>
      <w:r>
        <w:t xml:space="preserve">Scroll down in the </w:t>
      </w:r>
      <w:r w:rsidRPr="00441E18">
        <w:rPr>
          <w:b/>
        </w:rPr>
        <w:t>General Settings</w:t>
      </w:r>
      <w:r>
        <w:t xml:space="preserve"> page to the </w:t>
      </w:r>
      <w:r w:rsidRPr="00441E18">
        <w:rPr>
          <w:b/>
        </w:rPr>
        <w:t>Navigation</w:t>
      </w:r>
      <w:r>
        <w:t xml:space="preserve"> section. Set the </w:t>
      </w:r>
      <w:r w:rsidRPr="00441E18">
        <w:rPr>
          <w:b/>
        </w:rPr>
        <w:t xml:space="preserve">Display this </w:t>
      </w:r>
      <w:r w:rsidR="00023B84">
        <w:rPr>
          <w:b/>
        </w:rPr>
        <w:t>document</w:t>
      </w:r>
      <w:r w:rsidRPr="00441E18">
        <w:rPr>
          <w:b/>
        </w:rPr>
        <w:t xml:space="preserve"> library on the Quick Launch</w:t>
      </w:r>
      <w:r>
        <w:t xml:space="preserve"> to a value of </w:t>
      </w:r>
      <w:r w:rsidRPr="00441E18">
        <w:rPr>
          <w:b/>
        </w:rPr>
        <w:t>Yes</w:t>
      </w:r>
      <w:r>
        <w:t>.</w:t>
      </w:r>
    </w:p>
    <w:p w14:paraId="75F7D93B" w14:textId="77777777" w:rsidR="00D551EF" w:rsidRDefault="00023B84" w:rsidP="00D551EF">
      <w:pPr>
        <w:pStyle w:val="LabStepScreenshotLevel2"/>
      </w:pPr>
      <w:r w:rsidRPr="00023B84">
        <w:rPr>
          <w:rStyle w:val="LabStepScreenshotFrame"/>
        </w:rPr>
        <w:drawing>
          <wp:inline distT="0" distB="0" distL="0" distR="0" wp14:anchorId="64CB7ECB" wp14:editId="5AC7E7D9">
            <wp:extent cx="5744830" cy="1187532"/>
            <wp:effectExtent l="19050" t="19050" r="2794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1046" cy="1207421"/>
                    </a:xfrm>
                    <a:prstGeom prst="rect">
                      <a:avLst/>
                    </a:prstGeom>
                    <a:noFill/>
                    <a:ln>
                      <a:solidFill>
                        <a:schemeClr val="tx2"/>
                      </a:solidFill>
                    </a:ln>
                  </pic:spPr>
                </pic:pic>
              </a:graphicData>
            </a:graphic>
          </wp:inline>
        </w:drawing>
      </w:r>
    </w:p>
    <w:p w14:paraId="40559974" w14:textId="77777777" w:rsidR="00D551EF" w:rsidRDefault="00D551EF" w:rsidP="00D551EF">
      <w:pPr>
        <w:pStyle w:val="LabStepNumberedLevel2"/>
      </w:pPr>
      <w:r>
        <w:t xml:space="preserve">At the bottom of the </w:t>
      </w:r>
      <w:r w:rsidRPr="00B010ED">
        <w:rPr>
          <w:b/>
        </w:rPr>
        <w:t>General Settings</w:t>
      </w:r>
      <w:r>
        <w:t xml:space="preserve"> page, click the </w:t>
      </w:r>
      <w:r w:rsidRPr="00441E18">
        <w:rPr>
          <w:b/>
        </w:rPr>
        <w:t>OK</w:t>
      </w:r>
      <w:r>
        <w:t xml:space="preserve"> button to save your work.</w:t>
      </w:r>
    </w:p>
    <w:p w14:paraId="2EECDC12" w14:textId="77777777" w:rsidR="00D551EF" w:rsidRDefault="00D551EF" w:rsidP="00D551EF">
      <w:pPr>
        <w:pStyle w:val="LabStepNumberedLevel2"/>
      </w:pPr>
      <w:r>
        <w:lastRenderedPageBreak/>
        <w:t xml:space="preserve">When you return to the settings page for the document library you should be able to confirm that the library name has been updated from </w:t>
      </w:r>
      <w:proofErr w:type="spellStart"/>
      <w:r>
        <w:rPr>
          <w:b/>
        </w:rPr>
        <w:t>ActionFigureProposal</w:t>
      </w:r>
      <w:proofErr w:type="spellEnd"/>
      <w:r>
        <w:t xml:space="preserve"> to </w:t>
      </w:r>
      <w:r>
        <w:rPr>
          <w:b/>
        </w:rPr>
        <w:t>Action Figure Proposal</w:t>
      </w:r>
      <w:r>
        <w:t>.</w:t>
      </w:r>
    </w:p>
    <w:p w14:paraId="4FC36BB7" w14:textId="77777777" w:rsidR="00D551EF" w:rsidRDefault="00D551EF" w:rsidP="00D551EF">
      <w:pPr>
        <w:pStyle w:val="LabStepScreenshotLevel2"/>
      </w:pPr>
      <w:r w:rsidRPr="00916A2B">
        <w:rPr>
          <w:rStyle w:val="LabStepScreenshotFrame"/>
        </w:rPr>
        <w:drawing>
          <wp:inline distT="0" distB="0" distL="0" distR="0" wp14:anchorId="48C2A135" wp14:editId="01A3A56E">
            <wp:extent cx="4905661" cy="2826327"/>
            <wp:effectExtent l="19050" t="19050" r="9525"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0920" cy="2858164"/>
                    </a:xfrm>
                    <a:prstGeom prst="rect">
                      <a:avLst/>
                    </a:prstGeom>
                    <a:noFill/>
                    <a:ln>
                      <a:solidFill>
                        <a:schemeClr val="tx2"/>
                      </a:solidFill>
                    </a:ln>
                  </pic:spPr>
                </pic:pic>
              </a:graphicData>
            </a:graphic>
          </wp:inline>
        </w:drawing>
      </w:r>
    </w:p>
    <w:p w14:paraId="170828C5" w14:textId="77777777" w:rsidR="00D551EF" w:rsidRDefault="00D551EF" w:rsidP="00D551EF">
      <w:pPr>
        <w:pStyle w:val="LabExerciseCallout"/>
      </w:pPr>
      <w:r>
        <w:t xml:space="preserve">Now </w:t>
      </w:r>
      <w:r w:rsidR="0035279D">
        <w:t xml:space="preserve">that the </w:t>
      </w:r>
      <w:r>
        <w:t>document library</w:t>
      </w:r>
      <w:r w:rsidR="0035279D">
        <w:t xml:space="preserve"> has been created</w:t>
      </w:r>
      <w:r>
        <w:t xml:space="preserve">, </w:t>
      </w:r>
      <w:r w:rsidR="0035279D">
        <w:t xml:space="preserve">you can </w:t>
      </w:r>
      <w:r>
        <w:t xml:space="preserve">to configure it to use the </w:t>
      </w:r>
      <w:r w:rsidRPr="00916A2B">
        <w:rPr>
          <w:b/>
        </w:rPr>
        <w:t>Product Proposal</w:t>
      </w:r>
      <w:r>
        <w:t xml:space="preserve"> content type.</w:t>
      </w:r>
    </w:p>
    <w:p w14:paraId="2F10C683" w14:textId="5F6B78A7" w:rsidR="0035279D" w:rsidRDefault="0035279D" w:rsidP="0035279D">
      <w:pPr>
        <w:pStyle w:val="LabStepNumbered"/>
      </w:pPr>
      <w:r>
        <w:t xml:space="preserve">Configure the </w:t>
      </w:r>
      <w:r>
        <w:rPr>
          <w:b/>
        </w:rPr>
        <w:t>Action Figure Proposal</w:t>
      </w:r>
      <w:r>
        <w:t xml:space="preserve"> document library to use the </w:t>
      </w:r>
      <w:r w:rsidRPr="0035279D">
        <w:rPr>
          <w:b/>
        </w:rPr>
        <w:t>Product Proposal</w:t>
      </w:r>
      <w:r>
        <w:t xml:space="preserve"> content type</w:t>
      </w:r>
    </w:p>
    <w:p w14:paraId="319C6B3A" w14:textId="77777777" w:rsidR="00D551EF" w:rsidRDefault="00D551EF" w:rsidP="00D551EF">
      <w:pPr>
        <w:pStyle w:val="LabStepNumberedLevel2"/>
      </w:pPr>
      <w:r>
        <w:t xml:space="preserve">On the </w:t>
      </w:r>
      <w:r w:rsidRPr="00916A2B">
        <w:rPr>
          <w:b/>
        </w:rPr>
        <w:t>Settings</w:t>
      </w:r>
      <w:r>
        <w:t xml:space="preserve"> page of the </w:t>
      </w:r>
      <w:r w:rsidRPr="00916A2B">
        <w:rPr>
          <w:b/>
        </w:rPr>
        <w:t>Action Figure Proposals</w:t>
      </w:r>
      <w:r>
        <w:t xml:space="preserve"> document library, click the </w:t>
      </w:r>
      <w:proofErr w:type="gramStart"/>
      <w:r w:rsidRPr="00916A2B">
        <w:rPr>
          <w:b/>
        </w:rPr>
        <w:t>Advanced</w:t>
      </w:r>
      <w:proofErr w:type="gramEnd"/>
      <w:r w:rsidRPr="00916A2B">
        <w:rPr>
          <w:b/>
        </w:rPr>
        <w:t xml:space="preserve"> settings</w:t>
      </w:r>
      <w:r>
        <w:t xml:space="preserve"> link.</w:t>
      </w:r>
    </w:p>
    <w:p w14:paraId="58CA6F87" w14:textId="77777777" w:rsidR="00D551EF" w:rsidRDefault="00D551EF" w:rsidP="00D551EF">
      <w:pPr>
        <w:pStyle w:val="LabStepNumberedLevel2"/>
      </w:pPr>
      <w:r>
        <w:t xml:space="preserve">On the </w:t>
      </w:r>
      <w:r w:rsidRPr="00DF1050">
        <w:rPr>
          <w:b/>
        </w:rPr>
        <w:t>Advanced Settings</w:t>
      </w:r>
      <w:r>
        <w:t xml:space="preserve"> page, set the </w:t>
      </w:r>
      <w:r w:rsidRPr="00DF1050">
        <w:rPr>
          <w:b/>
        </w:rPr>
        <w:t xml:space="preserve">Allow management of content </w:t>
      </w:r>
      <w:proofErr w:type="gramStart"/>
      <w:r w:rsidRPr="00DF1050">
        <w:rPr>
          <w:b/>
        </w:rPr>
        <w:t>types</w:t>
      </w:r>
      <w:proofErr w:type="gramEnd"/>
      <w:r>
        <w:t xml:space="preserve"> option to </w:t>
      </w:r>
      <w:r w:rsidRPr="00DF1050">
        <w:rPr>
          <w:b/>
        </w:rPr>
        <w:t>Yes</w:t>
      </w:r>
      <w:r>
        <w:t>.</w:t>
      </w:r>
    </w:p>
    <w:p w14:paraId="6925779D" w14:textId="77777777" w:rsidR="00D551EF" w:rsidRDefault="00D551EF" w:rsidP="00D551EF">
      <w:pPr>
        <w:pStyle w:val="LabStepScreenshotLevel2"/>
      </w:pPr>
      <w:r w:rsidRPr="00DF1050">
        <w:rPr>
          <w:rStyle w:val="LabStepScreenshotFrame"/>
        </w:rPr>
        <w:drawing>
          <wp:inline distT="0" distB="0" distL="0" distR="0" wp14:anchorId="76CFA503" wp14:editId="458BD264">
            <wp:extent cx="3270657" cy="1698172"/>
            <wp:effectExtent l="19050" t="19050" r="2540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6530" cy="1721990"/>
                    </a:xfrm>
                    <a:prstGeom prst="rect">
                      <a:avLst/>
                    </a:prstGeom>
                    <a:noFill/>
                    <a:ln>
                      <a:solidFill>
                        <a:schemeClr val="tx2"/>
                      </a:solidFill>
                    </a:ln>
                  </pic:spPr>
                </pic:pic>
              </a:graphicData>
            </a:graphic>
          </wp:inline>
        </w:drawing>
      </w:r>
    </w:p>
    <w:p w14:paraId="5D6ABF9D" w14:textId="77777777" w:rsidR="00D551EF" w:rsidRDefault="00D551EF" w:rsidP="00D551EF">
      <w:pPr>
        <w:pStyle w:val="LabStepNumberedLevel2"/>
      </w:pPr>
      <w:r>
        <w:t xml:space="preserve">Click the </w:t>
      </w:r>
      <w:r w:rsidRPr="00DF1050">
        <w:rPr>
          <w:b/>
        </w:rPr>
        <w:t>OK</w:t>
      </w:r>
      <w:r>
        <w:t xml:space="preserve"> button at the bottom of the On the </w:t>
      </w:r>
      <w:r w:rsidRPr="00DF1050">
        <w:rPr>
          <w:b/>
        </w:rPr>
        <w:t>Advanced Settings</w:t>
      </w:r>
      <w:r>
        <w:t xml:space="preserve"> page to save your changes.</w:t>
      </w:r>
    </w:p>
    <w:p w14:paraId="6345D45B" w14:textId="77777777" w:rsidR="00D551EF" w:rsidRDefault="00D551EF" w:rsidP="00D551EF">
      <w:pPr>
        <w:pStyle w:val="LabStepNumberedLevel2"/>
      </w:pPr>
      <w:r>
        <w:t xml:space="preserve">When you return to the </w:t>
      </w:r>
      <w:r w:rsidRPr="00DF1050">
        <w:rPr>
          <w:b/>
        </w:rPr>
        <w:t>Settings</w:t>
      </w:r>
      <w:r>
        <w:t xml:space="preserve"> page for the </w:t>
      </w:r>
      <w:r w:rsidRPr="00DF1050">
        <w:rPr>
          <w:b/>
        </w:rPr>
        <w:t>Action Figure Proposals</w:t>
      </w:r>
      <w:r>
        <w:t xml:space="preserve"> document library, you should see it now displays a new </w:t>
      </w:r>
      <w:r w:rsidRPr="00DF1050">
        <w:rPr>
          <w:b/>
        </w:rPr>
        <w:t>Content Types</w:t>
      </w:r>
      <w:r>
        <w:t xml:space="preserve"> section. You can also observe that the </w:t>
      </w:r>
      <w:r w:rsidRPr="00DF1050">
        <w:rPr>
          <w:b/>
        </w:rPr>
        <w:t>Action Figure Proposals</w:t>
      </w:r>
      <w:r>
        <w:t xml:space="preserve"> document library currently contains a single content type which is the standard SharePoint </w:t>
      </w:r>
      <w:r w:rsidRPr="00DF1050">
        <w:rPr>
          <w:b/>
        </w:rPr>
        <w:t>Document</w:t>
      </w:r>
      <w:r>
        <w:t xml:space="preserve"> content type.</w:t>
      </w:r>
    </w:p>
    <w:p w14:paraId="08F09D99" w14:textId="77777777" w:rsidR="00D551EF" w:rsidRDefault="00D551EF" w:rsidP="00D551EF">
      <w:pPr>
        <w:pStyle w:val="LabStepScreenshotLevel2"/>
      </w:pPr>
      <w:r>
        <w:drawing>
          <wp:inline distT="0" distB="0" distL="0" distR="0" wp14:anchorId="1BCD06B0" wp14:editId="12FF66B9">
            <wp:extent cx="6314331" cy="1448789"/>
            <wp:effectExtent l="19050" t="19050" r="10795" b="184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23484" cy="1496778"/>
                    </a:xfrm>
                    <a:prstGeom prst="rect">
                      <a:avLst/>
                    </a:prstGeom>
                    <a:noFill/>
                    <a:ln>
                      <a:solidFill>
                        <a:schemeClr val="tx2"/>
                      </a:solidFill>
                    </a:ln>
                  </pic:spPr>
                </pic:pic>
              </a:graphicData>
            </a:graphic>
          </wp:inline>
        </w:drawing>
      </w:r>
    </w:p>
    <w:p w14:paraId="11DAB7B3" w14:textId="77777777" w:rsidR="00D551EF" w:rsidRDefault="00D551EF" w:rsidP="00D551EF">
      <w:pPr>
        <w:pStyle w:val="LabStepNumberedLevel2"/>
      </w:pPr>
      <w:r>
        <w:lastRenderedPageBreak/>
        <w:t xml:space="preserve">Click the </w:t>
      </w:r>
      <w:r w:rsidRPr="00980C85">
        <w:rPr>
          <w:b/>
        </w:rPr>
        <w:t>Add from existing site content types</w:t>
      </w:r>
      <w:r>
        <w:t xml:space="preserve"> link</w:t>
      </w:r>
      <w:r w:rsidR="0035279D">
        <w:t xml:space="preserve"> to navigate to the </w:t>
      </w:r>
      <w:r w:rsidR="0035279D" w:rsidRPr="0035279D">
        <w:rPr>
          <w:b/>
        </w:rPr>
        <w:t>Add Content Types</w:t>
      </w:r>
      <w:r w:rsidR="0035279D">
        <w:t xml:space="preserve"> page. Add the </w:t>
      </w:r>
      <w:r w:rsidR="0035279D" w:rsidRPr="0035279D">
        <w:rPr>
          <w:b/>
        </w:rPr>
        <w:t>Product Proposal</w:t>
      </w:r>
      <w:r w:rsidR="0035279D">
        <w:t xml:space="preserve"> content type as shown in the following screenshot.</w:t>
      </w:r>
    </w:p>
    <w:p w14:paraId="0EC5FB96" w14:textId="77777777" w:rsidR="00D551EF" w:rsidRDefault="00D551EF" w:rsidP="00D551EF">
      <w:pPr>
        <w:pStyle w:val="LabStepScreenshotLevel2"/>
      </w:pPr>
      <w:r w:rsidRPr="0035279D">
        <w:rPr>
          <w:rStyle w:val="LabStepScreenshotFrame"/>
        </w:rPr>
        <w:drawing>
          <wp:inline distT="0" distB="0" distL="0" distR="0" wp14:anchorId="753CBAFD" wp14:editId="2C66EA07">
            <wp:extent cx="3814513" cy="1793174"/>
            <wp:effectExtent l="19050" t="19050" r="1460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64432" cy="1816640"/>
                    </a:xfrm>
                    <a:prstGeom prst="rect">
                      <a:avLst/>
                    </a:prstGeom>
                    <a:noFill/>
                    <a:ln>
                      <a:solidFill>
                        <a:schemeClr val="tx2"/>
                      </a:solidFill>
                    </a:ln>
                  </pic:spPr>
                </pic:pic>
              </a:graphicData>
            </a:graphic>
          </wp:inline>
        </w:drawing>
      </w:r>
    </w:p>
    <w:p w14:paraId="5C516DC0" w14:textId="77777777" w:rsidR="00D551EF" w:rsidRDefault="0035279D" w:rsidP="00D551EF">
      <w:pPr>
        <w:pStyle w:val="LabStepNumberedLevel2"/>
      </w:pPr>
      <w:r>
        <w:t xml:space="preserve">Click the </w:t>
      </w:r>
      <w:r w:rsidRPr="0035279D">
        <w:rPr>
          <w:b/>
        </w:rPr>
        <w:t>OK</w:t>
      </w:r>
      <w:r>
        <w:t xml:space="preserve"> button at the bottom of the </w:t>
      </w:r>
      <w:r w:rsidRPr="0035279D">
        <w:rPr>
          <w:b/>
        </w:rPr>
        <w:t>Add Content Types</w:t>
      </w:r>
      <w:r>
        <w:t xml:space="preserve"> page to save your changes. You should now see that the </w:t>
      </w:r>
      <w:r w:rsidRPr="0035279D">
        <w:rPr>
          <w:b/>
        </w:rPr>
        <w:t>Product Proposal</w:t>
      </w:r>
      <w:r>
        <w:t xml:space="preserve"> content type has been added along with the existing </w:t>
      </w:r>
      <w:r w:rsidRPr="0035279D">
        <w:rPr>
          <w:b/>
        </w:rPr>
        <w:t>Document</w:t>
      </w:r>
      <w:r>
        <w:t xml:space="preserve"> content type.</w:t>
      </w:r>
    </w:p>
    <w:p w14:paraId="3AEC4ACC" w14:textId="77777777" w:rsidR="00D551EF" w:rsidRDefault="00D551EF" w:rsidP="00D551EF">
      <w:pPr>
        <w:pStyle w:val="LabStepScreenshotLevel2"/>
      </w:pPr>
      <w:r w:rsidRPr="0035279D">
        <w:rPr>
          <w:rStyle w:val="LabStepScreenshotFrame"/>
        </w:rPr>
        <w:drawing>
          <wp:inline distT="0" distB="0" distL="0" distR="0" wp14:anchorId="332C97A1" wp14:editId="5EDFD649">
            <wp:extent cx="5778365" cy="1341912"/>
            <wp:effectExtent l="19050" t="19050" r="13335" b="107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7053" cy="1378764"/>
                    </a:xfrm>
                    <a:prstGeom prst="rect">
                      <a:avLst/>
                    </a:prstGeom>
                    <a:noFill/>
                    <a:ln>
                      <a:solidFill>
                        <a:schemeClr val="tx2"/>
                      </a:solidFill>
                    </a:ln>
                  </pic:spPr>
                </pic:pic>
              </a:graphicData>
            </a:graphic>
          </wp:inline>
        </w:drawing>
      </w:r>
    </w:p>
    <w:p w14:paraId="15FE4B1B" w14:textId="3D14F5AB" w:rsidR="00D551EF" w:rsidRDefault="0035279D" w:rsidP="00D551EF">
      <w:pPr>
        <w:pStyle w:val="LabStepNumberedLevel2"/>
      </w:pPr>
      <w:r>
        <w:t xml:space="preserve">Remove the </w:t>
      </w:r>
      <w:r w:rsidRPr="0035279D">
        <w:rPr>
          <w:b/>
        </w:rPr>
        <w:t>Document</w:t>
      </w:r>
      <w:r>
        <w:t xml:space="preserve"> content type. You can accomplish this by clicking </w:t>
      </w:r>
      <w:r w:rsidR="006F21A9">
        <w:t xml:space="preserve">the </w:t>
      </w:r>
      <w:r w:rsidR="006F21A9" w:rsidRPr="006F21A9">
        <w:rPr>
          <w:b/>
        </w:rPr>
        <w:t>Document</w:t>
      </w:r>
      <w:r w:rsidR="006F21A9">
        <w:t xml:space="preserve"> content type </w:t>
      </w:r>
      <w:r>
        <w:t xml:space="preserve">link to navigate to the </w:t>
      </w:r>
      <w:r w:rsidRPr="0035279D">
        <w:rPr>
          <w:b/>
        </w:rPr>
        <w:t>List Content Type</w:t>
      </w:r>
      <w:r>
        <w:t xml:space="preserve"> page for the </w:t>
      </w:r>
      <w:r w:rsidRPr="0035279D">
        <w:rPr>
          <w:b/>
        </w:rPr>
        <w:t>Document</w:t>
      </w:r>
      <w:r>
        <w:t xml:space="preserve"> content type. Click the </w:t>
      </w:r>
      <w:r w:rsidRPr="0035279D">
        <w:rPr>
          <w:b/>
        </w:rPr>
        <w:t>Delete this content type</w:t>
      </w:r>
      <w:r>
        <w:t xml:space="preserve"> link to remove the Document content type from the </w:t>
      </w:r>
      <w:r w:rsidRPr="0035279D">
        <w:rPr>
          <w:b/>
        </w:rPr>
        <w:t>Action Figure Proposals</w:t>
      </w:r>
      <w:r>
        <w:t xml:space="preserve"> document library. Once you remove the </w:t>
      </w:r>
      <w:r w:rsidRPr="0035279D">
        <w:rPr>
          <w:b/>
        </w:rPr>
        <w:t>Document</w:t>
      </w:r>
      <w:r>
        <w:t xml:space="preserve"> content type, the </w:t>
      </w:r>
      <w:r w:rsidR="006E5EE3" w:rsidRPr="006E5EE3">
        <w:rPr>
          <w:b/>
        </w:rPr>
        <w:t>Content Types</w:t>
      </w:r>
      <w:r w:rsidR="006E5EE3">
        <w:t xml:space="preserve"> section on the Settings page of the Action Figure Proposals document library should include only the Product Proposal content type.</w:t>
      </w:r>
    </w:p>
    <w:p w14:paraId="5793F9DD" w14:textId="77777777" w:rsidR="00D551EF" w:rsidRDefault="00D551EF" w:rsidP="00D551EF">
      <w:pPr>
        <w:pStyle w:val="LabStepScreenshotLevel2"/>
      </w:pPr>
      <w:r w:rsidRPr="0035279D">
        <w:rPr>
          <w:rStyle w:val="LabStepScreenshotFrame"/>
        </w:rPr>
        <w:drawing>
          <wp:inline distT="0" distB="0" distL="0" distR="0" wp14:anchorId="381BDDF0" wp14:editId="01436F82">
            <wp:extent cx="5774469" cy="1175657"/>
            <wp:effectExtent l="19050" t="19050" r="17145" b="247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4128" cy="1216307"/>
                    </a:xfrm>
                    <a:prstGeom prst="rect">
                      <a:avLst/>
                    </a:prstGeom>
                    <a:noFill/>
                    <a:ln>
                      <a:solidFill>
                        <a:schemeClr val="tx2"/>
                      </a:solidFill>
                    </a:ln>
                  </pic:spPr>
                </pic:pic>
              </a:graphicData>
            </a:graphic>
          </wp:inline>
        </w:drawing>
      </w:r>
    </w:p>
    <w:p w14:paraId="62E56FD2" w14:textId="77777777" w:rsidR="006E5EE3" w:rsidRDefault="006E5EE3" w:rsidP="006E5EE3">
      <w:pPr>
        <w:pStyle w:val="LabStepNumbered"/>
      </w:pPr>
      <w:r>
        <w:t xml:space="preserve">Modify the default view of the </w:t>
      </w:r>
      <w:r w:rsidRPr="006E5EE3">
        <w:rPr>
          <w:b/>
        </w:rPr>
        <w:t>Action Figure Proposals</w:t>
      </w:r>
      <w:r>
        <w:t xml:space="preserve"> document library.</w:t>
      </w:r>
    </w:p>
    <w:p w14:paraId="16FFB1A5" w14:textId="77777777" w:rsidR="006E5EE3" w:rsidRDefault="006E5EE3" w:rsidP="006E5EE3">
      <w:pPr>
        <w:pStyle w:val="LabStepNumberedLevel2"/>
      </w:pPr>
      <w:r>
        <w:t xml:space="preserve">Click on the </w:t>
      </w:r>
      <w:r w:rsidRPr="006E5EE3">
        <w:rPr>
          <w:b/>
        </w:rPr>
        <w:t>Action Figure Proposals</w:t>
      </w:r>
      <w:r>
        <w:t xml:space="preserve"> link in Quick Launch to navigate the default view of the document library.</w:t>
      </w:r>
    </w:p>
    <w:p w14:paraId="6A4EBF0F" w14:textId="77777777" w:rsidR="00D551EF" w:rsidRDefault="006E5EE3" w:rsidP="00D551EF">
      <w:pPr>
        <w:pStyle w:val="LabStepNumberedLevel2"/>
      </w:pPr>
      <w:r>
        <w:t>Take a moment to inspect the user interface of the default view. You can see that there is a new document link for uploading existing documents as well as support for uploading files via drag-and-drop in the browser.</w:t>
      </w:r>
    </w:p>
    <w:p w14:paraId="6A04A486" w14:textId="77777777" w:rsidR="00D551EF" w:rsidRDefault="00D551EF" w:rsidP="00D551EF">
      <w:pPr>
        <w:pStyle w:val="LabStepScreenshotLevel2"/>
      </w:pPr>
      <w:r w:rsidRPr="00642ECB">
        <w:rPr>
          <w:rStyle w:val="LabStepScreenshotFrame"/>
        </w:rPr>
        <w:drawing>
          <wp:inline distT="0" distB="0" distL="0" distR="0" wp14:anchorId="3BCB47E2" wp14:editId="19D2121B">
            <wp:extent cx="1959428" cy="1199391"/>
            <wp:effectExtent l="19050" t="19050" r="22225"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20298" cy="1236650"/>
                    </a:xfrm>
                    <a:prstGeom prst="rect">
                      <a:avLst/>
                    </a:prstGeom>
                    <a:noFill/>
                    <a:ln>
                      <a:solidFill>
                        <a:schemeClr val="tx2"/>
                      </a:solidFill>
                    </a:ln>
                  </pic:spPr>
                </pic:pic>
              </a:graphicData>
            </a:graphic>
          </wp:inline>
        </w:drawing>
      </w:r>
      <w:bookmarkStart w:id="0" w:name="_GoBack"/>
      <w:bookmarkEnd w:id="0"/>
    </w:p>
    <w:p w14:paraId="4F288F1B" w14:textId="77777777" w:rsidR="006E5EE3" w:rsidRDefault="006E5EE3" w:rsidP="006E5EE3">
      <w:pPr>
        <w:pStyle w:val="LabExerciseCallout"/>
      </w:pPr>
      <w:r>
        <w:lastRenderedPageBreak/>
        <w:t>The</w:t>
      </w:r>
      <w:r w:rsidR="00642ECB">
        <w:t>re</w:t>
      </w:r>
      <w:r>
        <w:t xml:space="preserve"> </w:t>
      </w:r>
      <w:r w:rsidR="00642ECB">
        <w:t xml:space="preserve">is a </w:t>
      </w:r>
      <w:r>
        <w:t xml:space="preserve">problem </w:t>
      </w:r>
      <w:r w:rsidR="00642ECB">
        <w:t xml:space="preserve">with the out-of-box user experience given the scenario. Wingtip research scientists should only be adding proposals by creating them from the correct document template. However, the default user interface for a document library supports and </w:t>
      </w:r>
      <w:r>
        <w:t xml:space="preserve">promotes </w:t>
      </w:r>
      <w:r w:rsidR="00642ECB">
        <w:t xml:space="preserve">the </w:t>
      </w:r>
      <w:r>
        <w:t xml:space="preserve">uploading </w:t>
      </w:r>
      <w:r w:rsidR="00642ECB">
        <w:t xml:space="preserve">of existing </w:t>
      </w:r>
      <w:r>
        <w:t>documents</w:t>
      </w:r>
      <w:r w:rsidR="00642ECB">
        <w:t xml:space="preserve"> that have already been created</w:t>
      </w:r>
      <w:r>
        <w:t>.</w:t>
      </w:r>
      <w:r w:rsidR="00794AEA">
        <w:t xml:space="preserve"> Therefore, you must remove this</w:t>
      </w:r>
      <w:r w:rsidR="00642ECB">
        <w:t xml:space="preserve"> aspect of the user interface that encourages users to upload pre-existing documents.</w:t>
      </w:r>
    </w:p>
    <w:p w14:paraId="6206E442" w14:textId="77777777" w:rsidR="00642ECB" w:rsidRDefault="00642ECB" w:rsidP="00D551EF">
      <w:pPr>
        <w:pStyle w:val="LabStepNumberedLevel2"/>
      </w:pPr>
      <w:r>
        <w:t xml:space="preserve">Select the </w:t>
      </w:r>
      <w:r w:rsidRPr="00642ECB">
        <w:rPr>
          <w:b/>
        </w:rPr>
        <w:t>Edit page</w:t>
      </w:r>
      <w:r>
        <w:t xml:space="preserve"> command in </w:t>
      </w:r>
      <w:r w:rsidRPr="00642ECB">
        <w:rPr>
          <w:b/>
        </w:rPr>
        <w:t>Site Action</w:t>
      </w:r>
      <w:r>
        <w:t xml:space="preserve"> to transition </w:t>
      </w:r>
      <w:r w:rsidR="006E5EE3">
        <w:t xml:space="preserve">the </w:t>
      </w:r>
      <w:r>
        <w:t xml:space="preserve">current </w:t>
      </w:r>
      <w:r w:rsidR="006E5EE3">
        <w:t>page in</w:t>
      </w:r>
      <w:r>
        <w:t>to</w:t>
      </w:r>
      <w:r w:rsidR="006E5EE3">
        <w:t xml:space="preserve"> edit mode</w:t>
      </w:r>
      <w:r>
        <w:t>.</w:t>
      </w:r>
    </w:p>
    <w:p w14:paraId="3D6FB5EE" w14:textId="77777777" w:rsidR="006E5EE3" w:rsidRDefault="006E5EE3" w:rsidP="006E5EE3">
      <w:pPr>
        <w:pStyle w:val="LabStepScreenshotLevel2"/>
      </w:pPr>
      <w:r w:rsidRPr="00642ECB">
        <w:rPr>
          <w:rStyle w:val="LabStepScreenshotFrame"/>
        </w:rPr>
        <w:drawing>
          <wp:inline distT="0" distB="0" distL="0" distR="0" wp14:anchorId="6750E0A1" wp14:editId="2EECECC9">
            <wp:extent cx="4806777" cy="1674421"/>
            <wp:effectExtent l="19050" t="19050" r="13335" b="215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94471" cy="1704969"/>
                    </a:xfrm>
                    <a:prstGeom prst="rect">
                      <a:avLst/>
                    </a:prstGeom>
                    <a:noFill/>
                    <a:ln>
                      <a:solidFill>
                        <a:schemeClr val="tx2"/>
                      </a:solidFill>
                    </a:ln>
                  </pic:spPr>
                </pic:pic>
              </a:graphicData>
            </a:graphic>
          </wp:inline>
        </w:drawing>
      </w:r>
    </w:p>
    <w:p w14:paraId="01A35244" w14:textId="77777777" w:rsidR="006E5EE3" w:rsidRDefault="00642ECB" w:rsidP="00D551EF">
      <w:pPr>
        <w:pStyle w:val="LabStepNumberedLevel2"/>
      </w:pPr>
      <w:r>
        <w:t xml:space="preserve">When the page is in edit mode, you can see it contains a single web part. Drop down the web part menu as shown in the following screenshot and then click </w:t>
      </w:r>
      <w:r w:rsidRPr="00642ECB">
        <w:rPr>
          <w:b/>
        </w:rPr>
        <w:t>Edit Web Part</w:t>
      </w:r>
      <w:r>
        <w:t>.</w:t>
      </w:r>
    </w:p>
    <w:p w14:paraId="7197B645" w14:textId="77777777" w:rsidR="00D551EF" w:rsidRDefault="00D551EF" w:rsidP="00642ECB">
      <w:pPr>
        <w:pStyle w:val="LabStepScreenshotLevel2"/>
      </w:pPr>
      <w:r>
        <w:drawing>
          <wp:inline distT="0" distB="0" distL="0" distR="0" wp14:anchorId="6AFF6911" wp14:editId="57E8841E">
            <wp:extent cx="4812517" cy="1662546"/>
            <wp:effectExtent l="19050" t="19050" r="2667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1363" cy="1693239"/>
                    </a:xfrm>
                    <a:prstGeom prst="rect">
                      <a:avLst/>
                    </a:prstGeom>
                    <a:noFill/>
                    <a:ln>
                      <a:solidFill>
                        <a:schemeClr val="tx2"/>
                      </a:solidFill>
                    </a:ln>
                  </pic:spPr>
                </pic:pic>
              </a:graphicData>
            </a:graphic>
          </wp:inline>
        </w:drawing>
      </w:r>
    </w:p>
    <w:p w14:paraId="64385E6A" w14:textId="77777777" w:rsidR="00D551EF" w:rsidRDefault="00642ECB" w:rsidP="00D551EF">
      <w:pPr>
        <w:pStyle w:val="LabStepNumberedLevel2"/>
      </w:pPr>
      <w:r>
        <w:t xml:space="preserve">When you put the web part into edit mode, you will see a task pane on the right-hand side of the browser window. Change the </w:t>
      </w:r>
      <w:r w:rsidRPr="0064351E">
        <w:rPr>
          <w:b/>
        </w:rPr>
        <w:t>Toolbar Type</w:t>
      </w:r>
      <w:r>
        <w:t xml:space="preserve"> setting</w:t>
      </w:r>
      <w:r w:rsidR="00794AEA">
        <w:t xml:space="preserve"> to</w:t>
      </w:r>
      <w:r>
        <w:t xml:space="preserve"> </w:t>
      </w:r>
      <w:r w:rsidRPr="0064351E">
        <w:rPr>
          <w:b/>
        </w:rPr>
        <w:t>No Toolbar</w:t>
      </w:r>
      <w:r>
        <w:t xml:space="preserve"> and click the </w:t>
      </w:r>
      <w:r w:rsidRPr="0064351E">
        <w:rPr>
          <w:b/>
        </w:rPr>
        <w:t>OK</w:t>
      </w:r>
      <w:r>
        <w:t xml:space="preserve"> button.</w:t>
      </w:r>
    </w:p>
    <w:p w14:paraId="69C49AAB" w14:textId="327E1E31" w:rsidR="00AB320C" w:rsidRPr="002B47EE" w:rsidRDefault="00AF1F9A" w:rsidP="00D551EF">
      <w:pPr>
        <w:pStyle w:val="LabStepNumberedLevel2"/>
      </w:pPr>
      <w:r>
        <w:t xml:space="preserve">Click on the </w:t>
      </w:r>
      <w:r w:rsidRPr="00D119A8">
        <w:rPr>
          <w:b/>
        </w:rPr>
        <w:t>Page</w:t>
      </w:r>
      <w:r>
        <w:t xml:space="preserve"> tab and c</w:t>
      </w:r>
      <w:r w:rsidR="00AB320C">
        <w:t xml:space="preserve">lick </w:t>
      </w:r>
      <w:r w:rsidR="00AB320C">
        <w:rPr>
          <w:b/>
        </w:rPr>
        <w:t>Stop Editing</w:t>
      </w:r>
      <w:r w:rsidR="00AB320C">
        <w:t>.</w:t>
      </w:r>
    </w:p>
    <w:p w14:paraId="618AFCB8" w14:textId="77777777" w:rsidR="00D551EF" w:rsidRDefault="00D551EF" w:rsidP="0064351E">
      <w:pPr>
        <w:pStyle w:val="LabStepScreenshotLevel2"/>
        <w:rPr>
          <w:rStyle w:val="Strong"/>
          <w:b w:val="0"/>
          <w:bCs w:val="0"/>
        </w:rPr>
      </w:pPr>
      <w:r w:rsidRPr="0064351E">
        <w:rPr>
          <w:rStyle w:val="Strong"/>
          <w:b w:val="0"/>
          <w:bCs w:val="0"/>
        </w:rPr>
        <w:drawing>
          <wp:inline distT="0" distB="0" distL="0" distR="0" wp14:anchorId="28D12566" wp14:editId="10FF7DCF">
            <wp:extent cx="1578601" cy="2814452"/>
            <wp:effectExtent l="19050" t="19050" r="22225"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2889" cy="2911241"/>
                    </a:xfrm>
                    <a:prstGeom prst="rect">
                      <a:avLst/>
                    </a:prstGeom>
                    <a:noFill/>
                    <a:ln>
                      <a:solidFill>
                        <a:schemeClr val="tx2"/>
                      </a:solidFill>
                    </a:ln>
                  </pic:spPr>
                </pic:pic>
              </a:graphicData>
            </a:graphic>
          </wp:inline>
        </w:drawing>
      </w:r>
    </w:p>
    <w:p w14:paraId="2C0E147C" w14:textId="77777777" w:rsidR="0064351E" w:rsidRDefault="0064351E" w:rsidP="0064351E">
      <w:pPr>
        <w:pStyle w:val="LabStepNumberedLevel2"/>
        <w:rPr>
          <w:rStyle w:val="Strong"/>
          <w:b w:val="0"/>
          <w:bCs w:val="0"/>
        </w:rPr>
      </w:pPr>
      <w:r>
        <w:rPr>
          <w:rStyle w:val="Strong"/>
          <w:b w:val="0"/>
          <w:bCs w:val="0"/>
        </w:rPr>
        <w:lastRenderedPageBreak/>
        <w:t xml:space="preserve">You should now be back at the page with the default view of the </w:t>
      </w:r>
      <w:r w:rsidRPr="0064351E">
        <w:rPr>
          <w:rStyle w:val="Strong"/>
          <w:bCs w:val="0"/>
        </w:rPr>
        <w:t>Action Figure Proposals</w:t>
      </w:r>
      <w:r>
        <w:rPr>
          <w:rStyle w:val="Strong"/>
          <w:b w:val="0"/>
          <w:bCs w:val="0"/>
        </w:rPr>
        <w:t xml:space="preserve"> document library. You should be able to verify that your changes removed the </w:t>
      </w:r>
      <w:r w:rsidRPr="0064351E">
        <w:rPr>
          <w:rStyle w:val="Strong"/>
          <w:bCs w:val="0"/>
        </w:rPr>
        <w:t>new document</w:t>
      </w:r>
      <w:r>
        <w:rPr>
          <w:rStyle w:val="Strong"/>
          <w:b w:val="0"/>
          <w:bCs w:val="0"/>
        </w:rPr>
        <w:t xml:space="preserve"> link.</w:t>
      </w:r>
    </w:p>
    <w:p w14:paraId="33349344" w14:textId="77777777" w:rsidR="00D551EF" w:rsidRDefault="00D551EF" w:rsidP="00D551EF">
      <w:pPr>
        <w:pStyle w:val="LabStepScreenshotLevel2"/>
        <w:rPr>
          <w:rStyle w:val="Strong"/>
          <w:b w:val="0"/>
          <w:bCs w:val="0"/>
        </w:rPr>
      </w:pPr>
      <w:r>
        <w:rPr>
          <w:rStyle w:val="Strong"/>
          <w:b w:val="0"/>
          <w:bCs w:val="0"/>
        </w:rPr>
        <w:drawing>
          <wp:inline distT="0" distB="0" distL="0" distR="0" wp14:anchorId="311A2871" wp14:editId="103F44F1">
            <wp:extent cx="2591561" cy="1151907"/>
            <wp:effectExtent l="19050" t="19050" r="1841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08561" cy="1159463"/>
                    </a:xfrm>
                    <a:prstGeom prst="rect">
                      <a:avLst/>
                    </a:prstGeom>
                    <a:noFill/>
                    <a:ln>
                      <a:solidFill>
                        <a:schemeClr val="tx2"/>
                      </a:solidFill>
                    </a:ln>
                  </pic:spPr>
                </pic:pic>
              </a:graphicData>
            </a:graphic>
          </wp:inline>
        </w:drawing>
      </w:r>
    </w:p>
    <w:p w14:paraId="030276B7" w14:textId="77777777" w:rsidR="0064351E" w:rsidRDefault="0064351E" w:rsidP="0064351E">
      <w:pPr>
        <w:pStyle w:val="LabStepNumbered"/>
        <w:rPr>
          <w:rStyle w:val="Strong"/>
          <w:b w:val="0"/>
          <w:bCs w:val="0"/>
        </w:rPr>
      </w:pPr>
      <w:r>
        <w:rPr>
          <w:rStyle w:val="Strong"/>
          <w:b w:val="0"/>
          <w:bCs w:val="0"/>
        </w:rPr>
        <w:t xml:space="preserve">Create a new document in the </w:t>
      </w:r>
      <w:r w:rsidRPr="0064351E">
        <w:rPr>
          <w:rStyle w:val="Strong"/>
          <w:bCs w:val="0"/>
        </w:rPr>
        <w:t>Action Figure Proposals</w:t>
      </w:r>
      <w:r>
        <w:rPr>
          <w:rStyle w:val="Strong"/>
          <w:b w:val="0"/>
          <w:bCs w:val="0"/>
        </w:rPr>
        <w:t xml:space="preserve"> document library.</w:t>
      </w:r>
    </w:p>
    <w:p w14:paraId="10910A3F" w14:textId="77777777" w:rsidR="0064351E" w:rsidRDefault="0064351E" w:rsidP="0064351E">
      <w:pPr>
        <w:pStyle w:val="LabStepNumberedLevel2"/>
        <w:rPr>
          <w:rStyle w:val="Strong"/>
          <w:b w:val="0"/>
          <w:bCs w:val="0"/>
        </w:rPr>
      </w:pPr>
      <w:r>
        <w:rPr>
          <w:rStyle w:val="Strong"/>
          <w:b w:val="0"/>
          <w:bCs w:val="0"/>
        </w:rPr>
        <w:t xml:space="preserve">Make sure you are on the page with the default view of the </w:t>
      </w:r>
      <w:r w:rsidRPr="0064351E">
        <w:rPr>
          <w:rStyle w:val="Strong"/>
          <w:bCs w:val="0"/>
        </w:rPr>
        <w:t>Action Figure Proposals</w:t>
      </w:r>
      <w:r>
        <w:rPr>
          <w:rStyle w:val="Strong"/>
          <w:b w:val="0"/>
          <w:bCs w:val="0"/>
        </w:rPr>
        <w:t xml:space="preserve"> document library.</w:t>
      </w:r>
    </w:p>
    <w:p w14:paraId="2742DC78" w14:textId="77777777" w:rsidR="0064351E" w:rsidRDefault="0064351E" w:rsidP="0064351E">
      <w:pPr>
        <w:pStyle w:val="LabStepNumberedLevel2"/>
        <w:rPr>
          <w:rStyle w:val="Strong"/>
          <w:b w:val="0"/>
          <w:bCs w:val="0"/>
        </w:rPr>
      </w:pPr>
      <w:r>
        <w:rPr>
          <w:rStyle w:val="Strong"/>
          <w:b w:val="0"/>
          <w:bCs w:val="0"/>
        </w:rPr>
        <w:t xml:space="preserve">Activate the </w:t>
      </w:r>
      <w:r w:rsidRPr="0064351E">
        <w:rPr>
          <w:rStyle w:val="Strong"/>
          <w:bCs w:val="0"/>
        </w:rPr>
        <w:t>Files</w:t>
      </w:r>
      <w:r>
        <w:rPr>
          <w:rStyle w:val="Strong"/>
          <w:b w:val="0"/>
          <w:bCs w:val="0"/>
        </w:rPr>
        <w:t xml:space="preserve"> tab in the ribbon.</w:t>
      </w:r>
    </w:p>
    <w:p w14:paraId="4B10C04F" w14:textId="77777777" w:rsidR="0064351E" w:rsidRDefault="0064351E" w:rsidP="0064351E">
      <w:pPr>
        <w:pStyle w:val="LabStepNumberedLevel2"/>
        <w:rPr>
          <w:rStyle w:val="Strong"/>
          <w:b w:val="0"/>
          <w:bCs w:val="0"/>
        </w:rPr>
      </w:pPr>
      <w:r>
        <w:rPr>
          <w:rStyle w:val="Strong"/>
          <w:b w:val="0"/>
          <w:bCs w:val="0"/>
        </w:rPr>
        <w:t xml:space="preserve">In the </w:t>
      </w:r>
      <w:r w:rsidRPr="0064351E">
        <w:rPr>
          <w:rStyle w:val="Strong"/>
          <w:bCs w:val="0"/>
        </w:rPr>
        <w:t>Files</w:t>
      </w:r>
      <w:r>
        <w:rPr>
          <w:rStyle w:val="Strong"/>
          <w:b w:val="0"/>
          <w:bCs w:val="0"/>
        </w:rPr>
        <w:t xml:space="preserve"> tab, drop down the </w:t>
      </w:r>
      <w:r w:rsidRPr="0064351E">
        <w:rPr>
          <w:rStyle w:val="Strong"/>
          <w:bCs w:val="0"/>
        </w:rPr>
        <w:t>New Document</w:t>
      </w:r>
      <w:r>
        <w:rPr>
          <w:rStyle w:val="Strong"/>
          <w:b w:val="0"/>
          <w:bCs w:val="0"/>
        </w:rPr>
        <w:t xml:space="preserve"> menu and click </w:t>
      </w:r>
      <w:r w:rsidRPr="0064351E">
        <w:rPr>
          <w:rStyle w:val="Strong"/>
          <w:bCs w:val="0"/>
        </w:rPr>
        <w:t>Product Proposal</w:t>
      </w:r>
      <w:r>
        <w:rPr>
          <w:rStyle w:val="Strong"/>
          <w:b w:val="0"/>
          <w:bCs w:val="0"/>
        </w:rPr>
        <w:t xml:space="preserve"> to create a new document. This action should cause Microsoft Word to start.</w:t>
      </w:r>
    </w:p>
    <w:p w14:paraId="5CAE72EF" w14:textId="77777777" w:rsidR="00D551EF" w:rsidRDefault="00D551EF" w:rsidP="00D551EF">
      <w:pPr>
        <w:pStyle w:val="LabStepScreenshotLevel2"/>
        <w:rPr>
          <w:rStyle w:val="Strong"/>
          <w:b w:val="0"/>
          <w:bCs w:val="0"/>
        </w:rPr>
      </w:pPr>
      <w:r w:rsidRPr="0064351E">
        <w:rPr>
          <w:rStyle w:val="LabStepScreenshotFrame"/>
        </w:rPr>
        <w:drawing>
          <wp:inline distT="0" distB="0" distL="0" distR="0" wp14:anchorId="14A8592D" wp14:editId="44114146">
            <wp:extent cx="5515355" cy="2291937"/>
            <wp:effectExtent l="19050" t="19050" r="9525" b="133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99385" cy="2368412"/>
                    </a:xfrm>
                    <a:prstGeom prst="rect">
                      <a:avLst/>
                    </a:prstGeom>
                    <a:noFill/>
                    <a:ln>
                      <a:solidFill>
                        <a:schemeClr val="tx2"/>
                      </a:solidFill>
                    </a:ln>
                  </pic:spPr>
                </pic:pic>
              </a:graphicData>
            </a:graphic>
          </wp:inline>
        </w:drawing>
      </w:r>
    </w:p>
    <w:p w14:paraId="2B7C2BAB" w14:textId="77777777" w:rsidR="0064351E" w:rsidRDefault="0064351E" w:rsidP="0064351E">
      <w:pPr>
        <w:pStyle w:val="LabStepNumberedLevel2"/>
        <w:rPr>
          <w:rStyle w:val="Strong"/>
          <w:b w:val="0"/>
          <w:bCs w:val="0"/>
        </w:rPr>
      </w:pPr>
      <w:r>
        <w:rPr>
          <w:rStyle w:val="Strong"/>
          <w:b w:val="0"/>
          <w:bCs w:val="0"/>
        </w:rPr>
        <w:t xml:space="preserve">Once Microsoft Word has had time to start and initialize, you should see the Wingtip Product Proposal document template load to create a new document. </w:t>
      </w:r>
    </w:p>
    <w:p w14:paraId="55A407BA" w14:textId="77777777" w:rsidR="0064351E" w:rsidRDefault="0012266B" w:rsidP="0064351E">
      <w:pPr>
        <w:pStyle w:val="LabStepNumberedLevel2"/>
        <w:rPr>
          <w:rStyle w:val="Strong"/>
          <w:b w:val="0"/>
          <w:bCs w:val="0"/>
        </w:rPr>
      </w:pPr>
      <w:r>
        <w:rPr>
          <w:rStyle w:val="Strong"/>
          <w:b w:val="0"/>
          <w:bCs w:val="0"/>
        </w:rPr>
        <w:t>Using Microsoft Word, f</w:t>
      </w:r>
      <w:r w:rsidR="0064351E">
        <w:rPr>
          <w:rStyle w:val="Strong"/>
          <w:b w:val="0"/>
          <w:bCs w:val="0"/>
        </w:rPr>
        <w:t xml:space="preserve">ill in some sample data </w:t>
      </w:r>
      <w:r w:rsidR="00794AEA">
        <w:rPr>
          <w:rStyle w:val="Strong"/>
          <w:b w:val="0"/>
          <w:bCs w:val="0"/>
        </w:rPr>
        <w:t>in</w:t>
      </w:r>
      <w:r w:rsidR="0064351E">
        <w:rPr>
          <w:rStyle w:val="Strong"/>
          <w:b w:val="0"/>
          <w:bCs w:val="0"/>
        </w:rPr>
        <w:t xml:space="preserve"> the document such as the sample entries used in the following screenshot.</w:t>
      </w:r>
    </w:p>
    <w:p w14:paraId="10C944CA" w14:textId="77777777" w:rsidR="00D551EF" w:rsidRDefault="00D551EF" w:rsidP="00D551EF">
      <w:pPr>
        <w:pStyle w:val="LabStepScreenshotLevel2"/>
        <w:rPr>
          <w:rStyle w:val="Strong"/>
          <w:b w:val="0"/>
          <w:bCs w:val="0"/>
        </w:rPr>
      </w:pPr>
      <w:r>
        <w:rPr>
          <w:rStyle w:val="Strong"/>
          <w:b w:val="0"/>
          <w:bCs w:val="0"/>
        </w:rPr>
        <w:drawing>
          <wp:inline distT="0" distB="0" distL="0" distR="0" wp14:anchorId="3FDC3C2F" wp14:editId="0A5A28F3">
            <wp:extent cx="4305657" cy="2398815"/>
            <wp:effectExtent l="19050" t="19050" r="19050" b="209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66073" cy="2432475"/>
                    </a:xfrm>
                    <a:prstGeom prst="rect">
                      <a:avLst/>
                    </a:prstGeom>
                    <a:noFill/>
                    <a:ln>
                      <a:solidFill>
                        <a:schemeClr val="tx2"/>
                      </a:solidFill>
                    </a:ln>
                  </pic:spPr>
                </pic:pic>
              </a:graphicData>
            </a:graphic>
          </wp:inline>
        </w:drawing>
      </w:r>
    </w:p>
    <w:p w14:paraId="1460A12C" w14:textId="77777777" w:rsidR="00D551EF" w:rsidRDefault="0012266B" w:rsidP="00D551EF">
      <w:pPr>
        <w:pStyle w:val="LabStepNumberedLevel2"/>
        <w:rPr>
          <w:rStyle w:val="Strong"/>
          <w:b w:val="0"/>
          <w:bCs w:val="0"/>
        </w:rPr>
      </w:pPr>
      <w:r>
        <w:rPr>
          <w:rStyle w:val="Strong"/>
          <w:b w:val="0"/>
          <w:bCs w:val="0"/>
        </w:rPr>
        <w:t xml:space="preserve">Using Microsoft Word, save the new document back to the </w:t>
      </w:r>
      <w:r w:rsidRPr="0012266B">
        <w:rPr>
          <w:rStyle w:val="Strong"/>
          <w:bCs w:val="0"/>
        </w:rPr>
        <w:t>Action Figure Proposals</w:t>
      </w:r>
      <w:r>
        <w:rPr>
          <w:rStyle w:val="Strong"/>
          <w:b w:val="0"/>
          <w:bCs w:val="0"/>
        </w:rPr>
        <w:t xml:space="preserve"> document library.</w:t>
      </w:r>
    </w:p>
    <w:p w14:paraId="5A13D9C4" w14:textId="77777777" w:rsidR="0012266B" w:rsidRDefault="0012266B" w:rsidP="00D551EF">
      <w:pPr>
        <w:pStyle w:val="LabStepNumberedLevel2"/>
        <w:rPr>
          <w:rStyle w:val="Strong"/>
          <w:b w:val="0"/>
          <w:bCs w:val="0"/>
        </w:rPr>
      </w:pPr>
      <w:r>
        <w:rPr>
          <w:rStyle w:val="Strong"/>
          <w:b w:val="0"/>
          <w:bCs w:val="0"/>
        </w:rPr>
        <w:lastRenderedPageBreak/>
        <w:t xml:space="preserve">Return to the browser and make sure you can see the new document in the </w:t>
      </w:r>
      <w:r w:rsidRPr="0012266B">
        <w:rPr>
          <w:rStyle w:val="Strong"/>
          <w:bCs w:val="0"/>
        </w:rPr>
        <w:t>Action Figure Proposals</w:t>
      </w:r>
      <w:r>
        <w:rPr>
          <w:rStyle w:val="Strong"/>
          <w:b w:val="0"/>
          <w:bCs w:val="0"/>
        </w:rPr>
        <w:t xml:space="preserve"> document library.</w:t>
      </w:r>
    </w:p>
    <w:p w14:paraId="46962AAA" w14:textId="77777777" w:rsidR="00D551EF" w:rsidRDefault="00D551EF" w:rsidP="00D551EF">
      <w:pPr>
        <w:pStyle w:val="LabStepScreenshotLevel2"/>
        <w:rPr>
          <w:rStyle w:val="Strong"/>
          <w:b w:val="0"/>
          <w:bCs w:val="0"/>
        </w:rPr>
      </w:pPr>
      <w:r>
        <w:rPr>
          <w:rStyle w:val="Strong"/>
          <w:b w:val="0"/>
          <w:bCs w:val="0"/>
        </w:rPr>
        <w:drawing>
          <wp:inline distT="0" distB="0" distL="0" distR="0" wp14:anchorId="6356AB40" wp14:editId="14D51D86">
            <wp:extent cx="4168239" cy="1429537"/>
            <wp:effectExtent l="19050" t="19050" r="22860" b="184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5645" cy="1438936"/>
                    </a:xfrm>
                    <a:prstGeom prst="rect">
                      <a:avLst/>
                    </a:prstGeom>
                    <a:noFill/>
                    <a:ln>
                      <a:solidFill>
                        <a:schemeClr val="tx2"/>
                      </a:solidFill>
                    </a:ln>
                  </pic:spPr>
                </pic:pic>
              </a:graphicData>
            </a:graphic>
          </wp:inline>
        </w:drawing>
      </w:r>
    </w:p>
    <w:p w14:paraId="09EF9C45" w14:textId="77777777" w:rsidR="0043466C" w:rsidRDefault="0012266B" w:rsidP="0012266B">
      <w:pPr>
        <w:pStyle w:val="LabExerciseCallout"/>
        <w:rPr>
          <w:rStyle w:val="Strong"/>
          <w:b w:val="0"/>
          <w:bCs w:val="0"/>
        </w:rPr>
      </w:pPr>
      <w:r>
        <w:rPr>
          <w:rStyle w:val="Strong"/>
          <w:b w:val="0"/>
          <w:bCs w:val="0"/>
        </w:rPr>
        <w:t xml:space="preserve">In this lab you worked with several types of documents and </w:t>
      </w:r>
      <w:r w:rsidR="00794AEA">
        <w:rPr>
          <w:rStyle w:val="Strong"/>
          <w:b w:val="0"/>
          <w:bCs w:val="0"/>
        </w:rPr>
        <w:t xml:space="preserve">the </w:t>
      </w:r>
      <w:r>
        <w:rPr>
          <w:rStyle w:val="Strong"/>
          <w:b w:val="0"/>
          <w:bCs w:val="0"/>
        </w:rPr>
        <w:t>document library. You also learned how to manage document templates using content types to promote higher levels of r</w:t>
      </w:r>
      <w:r w:rsidR="00794AEA">
        <w:rPr>
          <w:rStyle w:val="Strong"/>
          <w:b w:val="0"/>
          <w:bCs w:val="0"/>
        </w:rPr>
        <w:t>eusability and maintainability.</w:t>
      </w:r>
    </w:p>
    <w:p w14:paraId="484AB4BE" w14:textId="77777777" w:rsidR="00073089" w:rsidRDefault="00073089" w:rsidP="00073089">
      <w:pPr>
        <w:pStyle w:val="Heading3"/>
      </w:pPr>
      <w:r>
        <w:t>Exercise 5: Configuring a Document Library to Support Document Sets</w:t>
      </w:r>
    </w:p>
    <w:p w14:paraId="7504C745" w14:textId="77777777" w:rsidR="006967E5" w:rsidRDefault="00073089" w:rsidP="00073089">
      <w:pPr>
        <w:pStyle w:val="LabExerciseLeadIn"/>
      </w:pPr>
      <w:r>
        <w:t xml:space="preserve">In this exercise you </w:t>
      </w:r>
      <w:r w:rsidR="006967E5">
        <w:t xml:space="preserve">utilize the functionality of document sets to </w:t>
      </w:r>
      <w:r w:rsidR="00D41817">
        <w:t xml:space="preserve">manage the </w:t>
      </w:r>
      <w:r w:rsidR="006967E5">
        <w:t xml:space="preserve">standard set of documents that are required each time Wingtip Toys brings a new product through the </w:t>
      </w:r>
      <w:r w:rsidR="00D41817">
        <w:t xml:space="preserve">research and development </w:t>
      </w:r>
      <w:r w:rsidR="006967E5">
        <w:t>phase of the product lifecycle.</w:t>
      </w:r>
      <w:r w:rsidR="00D41817">
        <w:t xml:space="preserve"> </w:t>
      </w:r>
      <w:r w:rsidR="006967E5">
        <w:t>You will accomplish this b</w:t>
      </w:r>
      <w:r w:rsidR="00D41817">
        <w:t>y</w:t>
      </w:r>
      <w:r w:rsidR="006967E5">
        <w:t xml:space="preserve"> creating and configuring a custom content type named </w:t>
      </w:r>
      <w:r w:rsidR="006967E5" w:rsidRPr="006967E5">
        <w:rPr>
          <w:b/>
        </w:rPr>
        <w:t>Product Plan</w:t>
      </w:r>
      <w:r w:rsidR="006967E5">
        <w:t xml:space="preserve"> which inherits from the built-in </w:t>
      </w:r>
      <w:r w:rsidR="006967E5" w:rsidRPr="006967E5">
        <w:rPr>
          <w:b/>
        </w:rPr>
        <w:t>Document Set</w:t>
      </w:r>
      <w:r w:rsidR="006967E5">
        <w:t xml:space="preserve"> content type. Next, you will create a document library named </w:t>
      </w:r>
      <w:r w:rsidR="006967E5" w:rsidRPr="006967E5">
        <w:rPr>
          <w:b/>
        </w:rPr>
        <w:t>Product Plans</w:t>
      </w:r>
      <w:r w:rsidR="006967E5">
        <w:t xml:space="preserve"> which you will then configure to use the </w:t>
      </w:r>
      <w:r w:rsidR="006967E5" w:rsidRPr="00D41817">
        <w:rPr>
          <w:b/>
        </w:rPr>
        <w:t>Product Plan</w:t>
      </w:r>
      <w:r w:rsidR="006967E5">
        <w:t xml:space="preserve"> content type.</w:t>
      </w:r>
    </w:p>
    <w:p w14:paraId="535D91A2" w14:textId="77777777" w:rsidR="00D41817" w:rsidRDefault="003C6837" w:rsidP="00D41817">
      <w:pPr>
        <w:pStyle w:val="LabStepNumbered"/>
        <w:numPr>
          <w:ilvl w:val="0"/>
          <w:numId w:val="25"/>
        </w:numPr>
      </w:pPr>
      <w:r>
        <w:t>N</w:t>
      </w:r>
      <w:r w:rsidR="00D41817">
        <w:t xml:space="preserve">avigate to the Wingtip Product Research site at </w:t>
      </w:r>
      <w:hyperlink r:id="rId79" w:history="1">
        <w:r w:rsidR="00D41817" w:rsidRPr="007A1BB1">
          <w:rPr>
            <w:rStyle w:val="Hyperlink"/>
          </w:rPr>
          <w:t>http://intranet.wingtip.com/sites/research</w:t>
        </w:r>
      </w:hyperlink>
      <w:r>
        <w:t xml:space="preserve"> in the browser.</w:t>
      </w:r>
    </w:p>
    <w:p w14:paraId="47A8DF86" w14:textId="77777777" w:rsidR="00D41817" w:rsidRDefault="00D41817" w:rsidP="00D41817">
      <w:pPr>
        <w:pStyle w:val="LabStepNumbered"/>
        <w:numPr>
          <w:ilvl w:val="0"/>
          <w:numId w:val="25"/>
        </w:numPr>
      </w:pPr>
      <w:r>
        <w:t xml:space="preserve">Create the </w:t>
      </w:r>
      <w:r w:rsidR="003C6837">
        <w:rPr>
          <w:b/>
        </w:rPr>
        <w:t>Estimated Completion Date</w:t>
      </w:r>
      <w:r>
        <w:t xml:space="preserve"> site column.</w:t>
      </w:r>
    </w:p>
    <w:p w14:paraId="3493F232" w14:textId="77777777" w:rsidR="00D41817" w:rsidRDefault="00D41817" w:rsidP="00D41817">
      <w:pPr>
        <w:pStyle w:val="LabStepNumberedLevel2"/>
        <w:numPr>
          <w:ilvl w:val="1"/>
          <w:numId w:val="25"/>
        </w:numPr>
      </w:pPr>
      <w:r>
        <w:t xml:space="preserve">On the </w:t>
      </w:r>
      <w:r w:rsidRPr="00D41817">
        <w:rPr>
          <w:b/>
        </w:rPr>
        <w:t>Site Columns</w:t>
      </w:r>
      <w:r>
        <w:t xml:space="preserve"> page, click the </w:t>
      </w:r>
      <w:r w:rsidRPr="00D41817">
        <w:rPr>
          <w:b/>
        </w:rPr>
        <w:t>Create</w:t>
      </w:r>
      <w:r>
        <w:t xml:space="preserve"> link to navigate to the </w:t>
      </w:r>
      <w:r w:rsidRPr="00D41817">
        <w:rPr>
          <w:b/>
        </w:rPr>
        <w:t>Create Column</w:t>
      </w:r>
      <w:r>
        <w:t xml:space="preserve"> page.</w:t>
      </w:r>
    </w:p>
    <w:p w14:paraId="2ABF2BD3" w14:textId="77777777" w:rsidR="00D41817" w:rsidRPr="00C96717" w:rsidRDefault="00D41817" w:rsidP="00D41817">
      <w:pPr>
        <w:pStyle w:val="LabStepNumberedLevel2"/>
        <w:numPr>
          <w:ilvl w:val="1"/>
          <w:numId w:val="25"/>
        </w:numPr>
      </w:pPr>
      <w:r>
        <w:t xml:space="preserve">Enter a column name of </w:t>
      </w:r>
      <w:proofErr w:type="spellStart"/>
      <w:r w:rsidR="003C6837">
        <w:rPr>
          <w:b/>
        </w:rPr>
        <w:t>EstimatedCompletionDate</w:t>
      </w:r>
      <w:proofErr w:type="spellEnd"/>
      <w:r w:rsidRPr="00C96717">
        <w:t xml:space="preserve"> and set the column type to</w:t>
      </w:r>
      <w:r w:rsidRPr="00D41817">
        <w:rPr>
          <w:b/>
        </w:rPr>
        <w:t xml:space="preserve"> </w:t>
      </w:r>
      <w:r w:rsidR="003C6837">
        <w:rPr>
          <w:b/>
        </w:rPr>
        <w:t>Date</w:t>
      </w:r>
      <w:r w:rsidR="006D644B">
        <w:rPr>
          <w:b/>
        </w:rPr>
        <w:t xml:space="preserve"> and Time</w:t>
      </w:r>
      <w:r w:rsidRPr="006D644B">
        <w:t>.</w:t>
      </w:r>
    </w:p>
    <w:p w14:paraId="03011852" w14:textId="77777777" w:rsidR="00D41817" w:rsidRDefault="00053397" w:rsidP="00D41817">
      <w:pPr>
        <w:pStyle w:val="LabStepScreenshotLevel2"/>
      </w:pPr>
      <w:r>
        <w:drawing>
          <wp:inline distT="0" distB="0" distL="0" distR="0" wp14:anchorId="5992F9A5" wp14:editId="1181F460">
            <wp:extent cx="3776353" cy="2590907"/>
            <wp:effectExtent l="19050" t="19050" r="1460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3471" cy="2609512"/>
                    </a:xfrm>
                    <a:prstGeom prst="rect">
                      <a:avLst/>
                    </a:prstGeom>
                    <a:noFill/>
                    <a:ln>
                      <a:solidFill>
                        <a:schemeClr val="tx2"/>
                      </a:solidFill>
                    </a:ln>
                  </pic:spPr>
                </pic:pic>
              </a:graphicData>
            </a:graphic>
          </wp:inline>
        </w:drawing>
      </w:r>
    </w:p>
    <w:p w14:paraId="5C0EAD05" w14:textId="03C597F0" w:rsidR="00D41817" w:rsidRDefault="00D41817" w:rsidP="00D41817">
      <w:pPr>
        <w:pStyle w:val="LabStepNumberedLevel2"/>
        <w:numPr>
          <w:ilvl w:val="1"/>
          <w:numId w:val="25"/>
        </w:numPr>
      </w:pPr>
      <w:r>
        <w:t xml:space="preserve">In the </w:t>
      </w:r>
      <w:r w:rsidRPr="00D41817">
        <w:rPr>
          <w:b/>
        </w:rPr>
        <w:t>Group</w:t>
      </w:r>
      <w:r>
        <w:t xml:space="preserve"> section, assign the new site column to the </w:t>
      </w:r>
      <w:proofErr w:type="gramStart"/>
      <w:r w:rsidR="004511BD">
        <w:rPr>
          <w:b/>
        </w:rPr>
        <w:t>New</w:t>
      </w:r>
      <w:proofErr w:type="gramEnd"/>
      <w:r w:rsidR="004511BD">
        <w:rPr>
          <w:b/>
        </w:rPr>
        <w:t xml:space="preserve"> </w:t>
      </w:r>
      <w:r w:rsidRPr="00D41817">
        <w:rPr>
          <w:b/>
        </w:rPr>
        <w:t>group</w:t>
      </w:r>
      <w:r>
        <w:t xml:space="preserve"> of </w:t>
      </w:r>
      <w:r w:rsidRPr="00D41817">
        <w:rPr>
          <w:b/>
        </w:rPr>
        <w:t>Wingtip</w:t>
      </w:r>
      <w:r>
        <w:t>.</w:t>
      </w:r>
    </w:p>
    <w:p w14:paraId="3A10919B" w14:textId="4F56D818" w:rsidR="00D41817" w:rsidRDefault="004511BD" w:rsidP="00D41817">
      <w:pPr>
        <w:pStyle w:val="LabStepScreenshotLevel2"/>
      </w:pPr>
      <w:r w:rsidRPr="00447305">
        <w:rPr>
          <w:rStyle w:val="LabStepScreenshotFrame"/>
        </w:rPr>
        <w:drawing>
          <wp:inline distT="0" distB="0" distL="0" distR="0" wp14:anchorId="51ACEA55" wp14:editId="3F105FC9">
            <wp:extent cx="4904509" cy="1315482"/>
            <wp:effectExtent l="19050" t="19050" r="10795"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7217" cy="1332301"/>
                    </a:xfrm>
                    <a:prstGeom prst="rect">
                      <a:avLst/>
                    </a:prstGeom>
                    <a:noFill/>
                    <a:ln>
                      <a:solidFill>
                        <a:schemeClr val="tx2"/>
                      </a:solidFill>
                    </a:ln>
                  </pic:spPr>
                </pic:pic>
              </a:graphicData>
            </a:graphic>
          </wp:inline>
        </w:drawing>
      </w:r>
    </w:p>
    <w:p w14:paraId="28AEAA4C" w14:textId="77777777" w:rsidR="00D41817" w:rsidRDefault="00D41817" w:rsidP="00D41817">
      <w:pPr>
        <w:pStyle w:val="LabStepNumberedLevel2"/>
        <w:numPr>
          <w:ilvl w:val="1"/>
          <w:numId w:val="25"/>
        </w:numPr>
      </w:pPr>
      <w:r>
        <w:lastRenderedPageBreak/>
        <w:t xml:space="preserve">In the </w:t>
      </w:r>
      <w:r w:rsidRPr="00D41817">
        <w:rPr>
          <w:b/>
        </w:rPr>
        <w:t>Additional Column Setting</w:t>
      </w:r>
      <w:r>
        <w:t xml:space="preserve"> section</w:t>
      </w:r>
      <w:r w:rsidR="006D644B">
        <w:t>, you can leave all the settings with their default values as shown below</w:t>
      </w:r>
      <w:r>
        <w:t>.</w:t>
      </w:r>
    </w:p>
    <w:p w14:paraId="4FC7E7EC" w14:textId="77777777" w:rsidR="00D41817" w:rsidRDefault="006D644B" w:rsidP="00D41817">
      <w:pPr>
        <w:pStyle w:val="LabStepScreenshotLevel2"/>
      </w:pPr>
      <w:r>
        <w:drawing>
          <wp:inline distT="0" distB="0" distL="0" distR="0" wp14:anchorId="47B58F36" wp14:editId="3765562B">
            <wp:extent cx="4080162" cy="3158836"/>
            <wp:effectExtent l="19050" t="19050" r="15875"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0097" cy="3182011"/>
                    </a:xfrm>
                    <a:prstGeom prst="rect">
                      <a:avLst/>
                    </a:prstGeom>
                    <a:noFill/>
                    <a:ln>
                      <a:solidFill>
                        <a:schemeClr val="tx2"/>
                      </a:solidFill>
                    </a:ln>
                  </pic:spPr>
                </pic:pic>
              </a:graphicData>
            </a:graphic>
          </wp:inline>
        </w:drawing>
      </w:r>
    </w:p>
    <w:p w14:paraId="4319190F" w14:textId="77777777" w:rsidR="00D41817" w:rsidRDefault="00D41817" w:rsidP="00D41817">
      <w:pPr>
        <w:pStyle w:val="LabStepNumberedLevel2"/>
        <w:numPr>
          <w:ilvl w:val="1"/>
          <w:numId w:val="25"/>
        </w:numPr>
      </w:pPr>
      <w:r>
        <w:t xml:space="preserve">Click </w:t>
      </w:r>
      <w:r w:rsidRPr="00D41817">
        <w:rPr>
          <w:b/>
        </w:rPr>
        <w:t>OK</w:t>
      </w:r>
      <w:r>
        <w:t xml:space="preserve"> to create the new site column, </w:t>
      </w:r>
    </w:p>
    <w:p w14:paraId="34E32380" w14:textId="77777777" w:rsidR="00D41817" w:rsidRDefault="00D41817" w:rsidP="00D41817">
      <w:pPr>
        <w:pStyle w:val="LabStepNumberedLevel2"/>
        <w:numPr>
          <w:ilvl w:val="1"/>
          <w:numId w:val="25"/>
        </w:numPr>
      </w:pPr>
      <w:r>
        <w:t xml:space="preserve">Once the site column has been created, open it in the </w:t>
      </w:r>
      <w:r w:rsidRPr="00D41817">
        <w:rPr>
          <w:b/>
        </w:rPr>
        <w:t>Edit Column</w:t>
      </w:r>
      <w:r>
        <w:t xml:space="preserve"> page and add a space to its display name to update it from </w:t>
      </w:r>
      <w:proofErr w:type="spellStart"/>
      <w:r w:rsidR="00C00DD7">
        <w:rPr>
          <w:b/>
        </w:rPr>
        <w:t>EstimatedCompletionDate</w:t>
      </w:r>
      <w:proofErr w:type="spellEnd"/>
      <w:r w:rsidR="00C00DD7" w:rsidRPr="00C96717">
        <w:t xml:space="preserve"> </w:t>
      </w:r>
      <w:r>
        <w:t xml:space="preserve">to </w:t>
      </w:r>
      <w:r w:rsidR="00C00DD7">
        <w:rPr>
          <w:b/>
        </w:rPr>
        <w:t>Estimated Completion Date</w:t>
      </w:r>
      <w:r>
        <w:t>.</w:t>
      </w:r>
    </w:p>
    <w:p w14:paraId="08D5B12E" w14:textId="77777777" w:rsidR="00D41817" w:rsidRDefault="006D644B" w:rsidP="00D41817">
      <w:pPr>
        <w:pStyle w:val="LabStepScreenshotLevel2"/>
      </w:pPr>
      <w:r>
        <w:drawing>
          <wp:inline distT="0" distB="0" distL="0" distR="0" wp14:anchorId="1774E49C" wp14:editId="164F912F">
            <wp:extent cx="5464231" cy="1448790"/>
            <wp:effectExtent l="19050" t="19050" r="22225" b="184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3">
                      <a:extLst>
                        <a:ext uri="{28A0092B-C50C-407E-A947-70E740481C1C}">
                          <a14:useLocalDpi xmlns:a14="http://schemas.microsoft.com/office/drawing/2010/main" val="0"/>
                        </a:ext>
                      </a:extLst>
                    </a:blip>
                    <a:srcRect b="16072"/>
                    <a:stretch/>
                  </pic:blipFill>
                  <pic:spPr bwMode="auto">
                    <a:xfrm>
                      <a:off x="0" y="0"/>
                      <a:ext cx="5614328" cy="1488587"/>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8FAF6B9" w14:textId="77777777" w:rsidR="00594D96" w:rsidRDefault="00594D96" w:rsidP="00594D96">
      <w:pPr>
        <w:pStyle w:val="LabExerciseCallout"/>
      </w:pPr>
      <w:r>
        <w:t xml:space="preserve">Over the next few steps you will create two content types. First, you will create a content type named </w:t>
      </w:r>
      <w:r w:rsidRPr="00594D96">
        <w:rPr>
          <w:b/>
        </w:rPr>
        <w:t>Product Plan Status Report</w:t>
      </w:r>
      <w:r>
        <w:t xml:space="preserve"> inheriting from the </w:t>
      </w:r>
      <w:r w:rsidRPr="00594D96">
        <w:rPr>
          <w:b/>
        </w:rPr>
        <w:t>Document</w:t>
      </w:r>
      <w:r>
        <w:t xml:space="preserve"> content type that will be used add support for a custom document template. After that, you will create a second content type named </w:t>
      </w:r>
      <w:r w:rsidRPr="00594D96">
        <w:rPr>
          <w:b/>
        </w:rPr>
        <w:t>Product Plan</w:t>
      </w:r>
      <w:r>
        <w:t xml:space="preserve"> inheriting from the </w:t>
      </w:r>
      <w:r w:rsidRPr="00594D96">
        <w:rPr>
          <w:b/>
        </w:rPr>
        <w:t>Document Set</w:t>
      </w:r>
      <w:r>
        <w:t xml:space="preserve"> content type which will make it possible for you to configure document set features within a standard document library. </w:t>
      </w:r>
    </w:p>
    <w:p w14:paraId="1ED7D5D9" w14:textId="77777777" w:rsidR="00594D96" w:rsidRDefault="00594D96" w:rsidP="00594D96">
      <w:pPr>
        <w:pStyle w:val="LabStepNumbered"/>
        <w:numPr>
          <w:ilvl w:val="0"/>
          <w:numId w:val="26"/>
        </w:numPr>
      </w:pPr>
      <w:r>
        <w:t xml:space="preserve">Create the </w:t>
      </w:r>
      <w:r w:rsidRPr="00D00D3A">
        <w:rPr>
          <w:b/>
        </w:rPr>
        <w:t>Product Plan Status Report</w:t>
      </w:r>
      <w:r>
        <w:t xml:space="preserve"> content type.</w:t>
      </w:r>
    </w:p>
    <w:p w14:paraId="5933B9FA" w14:textId="77777777" w:rsidR="00594D96" w:rsidRDefault="00594D96" w:rsidP="00594D96">
      <w:pPr>
        <w:pStyle w:val="LabStepNumberedLevel2"/>
      </w:pPr>
      <w:r>
        <w:t xml:space="preserve">Use the </w:t>
      </w:r>
      <w:r w:rsidRPr="00AE709E">
        <w:rPr>
          <w:b/>
        </w:rPr>
        <w:t>Site Actions</w:t>
      </w:r>
      <w:r>
        <w:t xml:space="preserve"> menu to navigate to the </w:t>
      </w:r>
      <w:r w:rsidRPr="00AE709E">
        <w:rPr>
          <w:b/>
        </w:rPr>
        <w:t>Site Settings</w:t>
      </w:r>
      <w:r>
        <w:t xml:space="preserve"> page.</w:t>
      </w:r>
    </w:p>
    <w:p w14:paraId="307284FC" w14:textId="77777777" w:rsidR="00594D96" w:rsidRDefault="00594D96" w:rsidP="00594D96">
      <w:pPr>
        <w:pStyle w:val="LabStepNumberedLevel2"/>
      </w:pPr>
      <w:r>
        <w:t xml:space="preserve">Click the </w:t>
      </w:r>
      <w:r w:rsidRPr="00AE709E">
        <w:rPr>
          <w:b/>
        </w:rPr>
        <w:t xml:space="preserve">Site content </w:t>
      </w:r>
      <w:proofErr w:type="gramStart"/>
      <w:r w:rsidRPr="00AE709E">
        <w:rPr>
          <w:b/>
        </w:rPr>
        <w:t>types</w:t>
      </w:r>
      <w:proofErr w:type="gramEnd"/>
      <w:r>
        <w:t xml:space="preserve"> link in the </w:t>
      </w:r>
      <w:r w:rsidRPr="00AE709E">
        <w:rPr>
          <w:b/>
        </w:rPr>
        <w:t>Web Designer Galleries</w:t>
      </w:r>
      <w:r>
        <w:t xml:space="preserve"> section to navigate to the </w:t>
      </w:r>
      <w:r w:rsidRPr="00AE709E">
        <w:rPr>
          <w:b/>
        </w:rPr>
        <w:t>Site Content Types</w:t>
      </w:r>
      <w:r>
        <w:t xml:space="preserve"> page.</w:t>
      </w:r>
    </w:p>
    <w:p w14:paraId="3464973B" w14:textId="77777777" w:rsidR="00594D96" w:rsidRDefault="00594D96" w:rsidP="00594D96">
      <w:pPr>
        <w:pStyle w:val="LabStepNumberedLevel2"/>
      </w:pPr>
      <w:r>
        <w:t xml:space="preserve">On the </w:t>
      </w:r>
      <w:r w:rsidRPr="00DA4EDC">
        <w:rPr>
          <w:b/>
        </w:rPr>
        <w:t>Site Content Types</w:t>
      </w:r>
      <w:r>
        <w:t xml:space="preserve"> page, click the </w:t>
      </w:r>
      <w:r w:rsidRPr="00DA4EDC">
        <w:rPr>
          <w:b/>
        </w:rPr>
        <w:t>Create</w:t>
      </w:r>
      <w:r>
        <w:t xml:space="preserve"> link to navigate to the </w:t>
      </w:r>
      <w:r>
        <w:rPr>
          <w:b/>
        </w:rPr>
        <w:t>New Site Content Type</w:t>
      </w:r>
      <w:r>
        <w:t xml:space="preserve"> page.</w:t>
      </w:r>
    </w:p>
    <w:p w14:paraId="120A8A8D" w14:textId="77777777" w:rsidR="00594D96" w:rsidRDefault="00594D96" w:rsidP="00594D96">
      <w:pPr>
        <w:pStyle w:val="LabStepNumberedLevel2"/>
      </w:pPr>
      <w:r>
        <w:t xml:space="preserve">Enter a </w:t>
      </w:r>
      <w:r w:rsidRPr="00DA4EDC">
        <w:rPr>
          <w:b/>
        </w:rPr>
        <w:t>Name</w:t>
      </w:r>
      <w:r>
        <w:t xml:space="preserve"> of </w:t>
      </w:r>
      <w:r w:rsidRPr="00D00D3A">
        <w:rPr>
          <w:b/>
        </w:rPr>
        <w:t>Product Plan Status Report</w:t>
      </w:r>
      <w:r>
        <w:t>.</w:t>
      </w:r>
    </w:p>
    <w:p w14:paraId="39720E14" w14:textId="77777777" w:rsidR="00594D96" w:rsidRDefault="00594D96" w:rsidP="00594D96">
      <w:pPr>
        <w:pStyle w:val="LabStepNumberedLevel2"/>
      </w:pPr>
      <w:r>
        <w:t xml:space="preserve">Set the </w:t>
      </w:r>
      <w:r w:rsidRPr="00DA4EDC">
        <w:rPr>
          <w:b/>
        </w:rPr>
        <w:t>Select parent content type</w:t>
      </w:r>
      <w:r>
        <w:t xml:space="preserve"> setting to </w:t>
      </w:r>
      <w:r>
        <w:rPr>
          <w:b/>
        </w:rPr>
        <w:t xml:space="preserve">Document </w:t>
      </w:r>
      <w:r w:rsidRPr="00DA4EDC">
        <w:rPr>
          <w:b/>
        </w:rPr>
        <w:t>Content Types</w:t>
      </w:r>
      <w:r>
        <w:t>.</w:t>
      </w:r>
    </w:p>
    <w:p w14:paraId="6792DA59" w14:textId="77777777" w:rsidR="00594D96" w:rsidRDefault="00594D96" w:rsidP="00594D96">
      <w:pPr>
        <w:pStyle w:val="LabStepNumberedLevel2"/>
      </w:pPr>
      <w:r>
        <w:t xml:space="preserve">Set the </w:t>
      </w:r>
      <w:r w:rsidRPr="00DA4EDC">
        <w:rPr>
          <w:b/>
        </w:rPr>
        <w:t>Parent Content Type</w:t>
      </w:r>
      <w:r>
        <w:t xml:space="preserve"> setting to </w:t>
      </w:r>
      <w:r>
        <w:rPr>
          <w:b/>
        </w:rPr>
        <w:t>Document</w:t>
      </w:r>
      <w:r>
        <w:t>.</w:t>
      </w:r>
    </w:p>
    <w:p w14:paraId="07CF744F" w14:textId="77777777" w:rsidR="00594D96" w:rsidRDefault="00594D96" w:rsidP="00594D96">
      <w:pPr>
        <w:pStyle w:val="LabStepNumberedLevel2"/>
      </w:pPr>
      <w:r>
        <w:t xml:space="preserve">In the </w:t>
      </w:r>
      <w:r w:rsidRPr="00DA4EDC">
        <w:rPr>
          <w:b/>
        </w:rPr>
        <w:t>Group</w:t>
      </w:r>
      <w:r>
        <w:t xml:space="preserve"> section add a New Group value of </w:t>
      </w:r>
      <w:r w:rsidRPr="00DA4EDC">
        <w:rPr>
          <w:b/>
        </w:rPr>
        <w:t>Wingtip</w:t>
      </w:r>
      <w:r>
        <w:t>.</w:t>
      </w:r>
    </w:p>
    <w:p w14:paraId="3CADA45C" w14:textId="77777777" w:rsidR="00594D96" w:rsidRDefault="00594D96" w:rsidP="00594D96">
      <w:pPr>
        <w:pStyle w:val="LabStepNumberedLevel2"/>
      </w:pPr>
      <w:r>
        <w:t>Ensure your input values look as they do in the following screenshot.</w:t>
      </w:r>
    </w:p>
    <w:p w14:paraId="6C8736F5" w14:textId="77777777" w:rsidR="00594D96" w:rsidRDefault="00594D96" w:rsidP="00594D96">
      <w:pPr>
        <w:pStyle w:val="LabStepScreenshotLevel2"/>
      </w:pPr>
      <w:r>
        <w:lastRenderedPageBreak/>
        <w:drawing>
          <wp:inline distT="0" distB="0" distL="0" distR="0" wp14:anchorId="257A48E4" wp14:editId="18171B68">
            <wp:extent cx="5521446" cy="2671948"/>
            <wp:effectExtent l="19050" t="19050" r="22225" b="146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63147" cy="2692128"/>
                    </a:xfrm>
                    <a:prstGeom prst="rect">
                      <a:avLst/>
                    </a:prstGeom>
                    <a:noFill/>
                    <a:ln>
                      <a:solidFill>
                        <a:schemeClr val="tx2"/>
                      </a:solidFill>
                    </a:ln>
                  </pic:spPr>
                </pic:pic>
              </a:graphicData>
            </a:graphic>
          </wp:inline>
        </w:drawing>
      </w:r>
    </w:p>
    <w:p w14:paraId="1A545788" w14:textId="77777777" w:rsidR="00594D96" w:rsidRDefault="00594D96" w:rsidP="00594D96">
      <w:pPr>
        <w:pStyle w:val="LabStepNumberedLevel2"/>
      </w:pPr>
      <w:r>
        <w:t xml:space="preserve">Click </w:t>
      </w:r>
      <w:r w:rsidRPr="00AE709E">
        <w:rPr>
          <w:b/>
        </w:rPr>
        <w:t>OK</w:t>
      </w:r>
      <w:r>
        <w:t xml:space="preserve"> at the bottom off the </w:t>
      </w:r>
      <w:r>
        <w:rPr>
          <w:b/>
        </w:rPr>
        <w:t>New Site Content Type</w:t>
      </w:r>
      <w:r>
        <w:t xml:space="preserve"> page to create the new </w:t>
      </w:r>
      <w:r w:rsidRPr="00D00D3A">
        <w:rPr>
          <w:b/>
        </w:rPr>
        <w:t>Product Plan Status Report</w:t>
      </w:r>
      <w:r>
        <w:t xml:space="preserve"> content type.</w:t>
      </w:r>
    </w:p>
    <w:p w14:paraId="30AEC011" w14:textId="77777777" w:rsidR="00594D96" w:rsidRDefault="00594D96" w:rsidP="00594D96">
      <w:pPr>
        <w:pStyle w:val="LabStepNumberedLevel2"/>
      </w:pPr>
      <w:r>
        <w:t xml:space="preserve">When you click </w:t>
      </w:r>
      <w:r w:rsidRPr="00AE709E">
        <w:rPr>
          <w:b/>
        </w:rPr>
        <w:t>OK</w:t>
      </w:r>
      <w:r>
        <w:t xml:space="preserve">, you will be redirected to the </w:t>
      </w:r>
      <w:r w:rsidRPr="00AE709E">
        <w:rPr>
          <w:b/>
        </w:rPr>
        <w:t>Site Content Type</w:t>
      </w:r>
      <w:r>
        <w:t xml:space="preserve"> page for the </w:t>
      </w:r>
      <w:r w:rsidRPr="00D00D3A">
        <w:rPr>
          <w:b/>
        </w:rPr>
        <w:t>Product Plan Status Report</w:t>
      </w:r>
      <w:r>
        <w:t xml:space="preserve"> content type.</w:t>
      </w:r>
    </w:p>
    <w:p w14:paraId="3B0B26D7" w14:textId="77777777" w:rsidR="00594D96" w:rsidRDefault="00594D96" w:rsidP="00594D96">
      <w:pPr>
        <w:pStyle w:val="LabStepScreenshotLevel2"/>
      </w:pPr>
      <w:r>
        <w:t xml:space="preserve"> </w:t>
      </w:r>
      <w:r>
        <w:drawing>
          <wp:inline distT="0" distB="0" distL="0" distR="0" wp14:anchorId="61177823" wp14:editId="4FD07B79">
            <wp:extent cx="4479388" cy="2802577"/>
            <wp:effectExtent l="19050" t="19050" r="16510" b="171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20758" cy="2828461"/>
                    </a:xfrm>
                    <a:prstGeom prst="rect">
                      <a:avLst/>
                    </a:prstGeom>
                    <a:noFill/>
                    <a:ln>
                      <a:solidFill>
                        <a:schemeClr val="tx2"/>
                      </a:solidFill>
                    </a:ln>
                  </pic:spPr>
                </pic:pic>
              </a:graphicData>
            </a:graphic>
          </wp:inline>
        </w:drawing>
      </w:r>
    </w:p>
    <w:p w14:paraId="35DDD7B4" w14:textId="77777777" w:rsidR="00594D96" w:rsidRDefault="00594D96" w:rsidP="00594D96">
      <w:pPr>
        <w:pStyle w:val="LabStepNumbered"/>
      </w:pPr>
      <w:r>
        <w:t xml:space="preserve">Add a custom document template to the </w:t>
      </w:r>
      <w:r w:rsidRPr="00D00D3A">
        <w:rPr>
          <w:b/>
        </w:rPr>
        <w:t>Product Plan Status Report</w:t>
      </w:r>
      <w:r>
        <w:t xml:space="preserve"> content type.</w:t>
      </w:r>
    </w:p>
    <w:p w14:paraId="1AA8E6D0" w14:textId="77777777" w:rsidR="00594D96" w:rsidRDefault="00594D96" w:rsidP="00594D96">
      <w:pPr>
        <w:pStyle w:val="LabStepNumberedLevel2"/>
      </w:pPr>
      <w:r>
        <w:t>On</w:t>
      </w:r>
      <w:r w:rsidRPr="00C23998">
        <w:t xml:space="preserve"> </w:t>
      </w:r>
      <w:r>
        <w:t xml:space="preserve">the </w:t>
      </w:r>
      <w:r w:rsidRPr="00AE709E">
        <w:rPr>
          <w:b/>
        </w:rPr>
        <w:t>Site Content Type</w:t>
      </w:r>
      <w:r>
        <w:t xml:space="preserve"> page for the </w:t>
      </w:r>
      <w:r w:rsidRPr="00D00D3A">
        <w:rPr>
          <w:b/>
        </w:rPr>
        <w:t>Product Plan Status Report</w:t>
      </w:r>
      <w:r>
        <w:t xml:space="preserve"> content type, click the </w:t>
      </w:r>
      <w:proofErr w:type="gramStart"/>
      <w:r w:rsidRPr="00C23998">
        <w:rPr>
          <w:b/>
        </w:rPr>
        <w:t>Advanced</w:t>
      </w:r>
      <w:proofErr w:type="gramEnd"/>
      <w:r w:rsidRPr="00C23998">
        <w:rPr>
          <w:b/>
        </w:rPr>
        <w:t xml:space="preserve"> settings</w:t>
      </w:r>
      <w:r>
        <w:t xml:space="preserve"> link.</w:t>
      </w:r>
    </w:p>
    <w:p w14:paraId="5CAB8BE8" w14:textId="77777777" w:rsidR="00594D96" w:rsidRDefault="00594D96" w:rsidP="00594D96">
      <w:pPr>
        <w:pStyle w:val="LabStepNumberedLevel2"/>
      </w:pPr>
      <w:r>
        <w:t xml:space="preserve">On the </w:t>
      </w:r>
      <w:r w:rsidRPr="00E82474">
        <w:rPr>
          <w:b/>
        </w:rPr>
        <w:t>Advanced Settings</w:t>
      </w:r>
      <w:r>
        <w:t xml:space="preserve"> page, select the </w:t>
      </w:r>
      <w:r>
        <w:rPr>
          <w:b/>
        </w:rPr>
        <w:t>Upload a new document template</w:t>
      </w:r>
      <w:r>
        <w:t xml:space="preserve"> option and click the </w:t>
      </w:r>
      <w:r w:rsidRPr="00E82474">
        <w:rPr>
          <w:b/>
        </w:rPr>
        <w:t>Browse</w:t>
      </w:r>
      <w:r>
        <w:t xml:space="preserve"> button.</w:t>
      </w:r>
    </w:p>
    <w:p w14:paraId="3C233506" w14:textId="77777777" w:rsidR="00594D96" w:rsidRDefault="00594D96" w:rsidP="00594D96">
      <w:pPr>
        <w:pStyle w:val="LabStepScreenshotLevel2"/>
      </w:pPr>
      <w:r w:rsidRPr="00E82474">
        <w:rPr>
          <w:rStyle w:val="LabStepScreenshotFrame"/>
        </w:rPr>
        <w:drawing>
          <wp:inline distT="0" distB="0" distL="0" distR="0" wp14:anchorId="3AA2A2B8" wp14:editId="6D11F98E">
            <wp:extent cx="5831478" cy="1425039"/>
            <wp:effectExtent l="19050" t="19050" r="17145" b="228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8184" cy="1456002"/>
                    </a:xfrm>
                    <a:prstGeom prst="rect">
                      <a:avLst/>
                    </a:prstGeom>
                    <a:noFill/>
                    <a:ln>
                      <a:solidFill>
                        <a:schemeClr val="tx2"/>
                      </a:solidFill>
                    </a:ln>
                  </pic:spPr>
                </pic:pic>
              </a:graphicData>
            </a:graphic>
          </wp:inline>
        </w:drawing>
      </w:r>
    </w:p>
    <w:p w14:paraId="2DB5F6AE" w14:textId="77777777" w:rsidR="00594D96" w:rsidRDefault="00594D96" w:rsidP="00594D96">
      <w:pPr>
        <w:pStyle w:val="LabStepNumberedLevel2"/>
      </w:pPr>
      <w:r>
        <w:lastRenderedPageBreak/>
        <w:t xml:space="preserve">Select the file at </w:t>
      </w:r>
      <w:r w:rsidRPr="00C52FC8">
        <w:rPr>
          <w:b/>
        </w:rPr>
        <w:t>C:\Student\Modules\DocumentLibraries\Lab\DocumentTemplates\ProductPlanStatusReport.docx</w:t>
      </w:r>
      <w:r>
        <w:t>.</w:t>
      </w:r>
    </w:p>
    <w:p w14:paraId="38C54056" w14:textId="77777777" w:rsidR="00594D96" w:rsidRDefault="00594D96" w:rsidP="00594D96">
      <w:pPr>
        <w:pStyle w:val="LabStepScreenshotLevel2"/>
      </w:pPr>
      <w:r>
        <w:drawing>
          <wp:inline distT="0" distB="0" distL="0" distR="0" wp14:anchorId="7206FACC" wp14:editId="74ACBE4E">
            <wp:extent cx="3408218" cy="1917123"/>
            <wp:effectExtent l="19050" t="19050" r="20955"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2524" cy="1958920"/>
                    </a:xfrm>
                    <a:prstGeom prst="rect">
                      <a:avLst/>
                    </a:prstGeom>
                    <a:ln>
                      <a:solidFill>
                        <a:schemeClr val="tx2"/>
                      </a:solidFill>
                    </a:ln>
                  </pic:spPr>
                </pic:pic>
              </a:graphicData>
            </a:graphic>
          </wp:inline>
        </w:drawing>
      </w:r>
    </w:p>
    <w:p w14:paraId="0241F5E4" w14:textId="074E3D25" w:rsidR="00594D96" w:rsidRDefault="00594D96" w:rsidP="00594D96">
      <w:pPr>
        <w:pStyle w:val="LabStepNumberedLevel2"/>
      </w:pPr>
      <w:r>
        <w:t>You should see that your actions have add</w:t>
      </w:r>
      <w:r w:rsidR="006B4B11">
        <w:t>ed</w:t>
      </w:r>
      <w:r>
        <w:t xml:space="preserve"> a path to the textbox associated with the </w:t>
      </w:r>
      <w:r w:rsidRPr="00C52FC8">
        <w:rPr>
          <w:b/>
        </w:rPr>
        <w:t>Upload a new document template</w:t>
      </w:r>
      <w:r>
        <w:t xml:space="preserve"> option. </w:t>
      </w:r>
    </w:p>
    <w:p w14:paraId="3782ECB8" w14:textId="77777777" w:rsidR="00594D96" w:rsidRDefault="00594D96" w:rsidP="00594D96">
      <w:pPr>
        <w:pStyle w:val="LabStepScreenshotLevel2"/>
      </w:pPr>
      <w:r>
        <w:drawing>
          <wp:inline distT="0" distB="0" distL="0" distR="0" wp14:anchorId="217D92A9" wp14:editId="69799860">
            <wp:extent cx="3871355" cy="937891"/>
            <wp:effectExtent l="19050" t="19050" r="15240" b="152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32085" cy="952604"/>
                    </a:xfrm>
                    <a:prstGeom prst="rect">
                      <a:avLst/>
                    </a:prstGeom>
                    <a:noFill/>
                    <a:ln>
                      <a:solidFill>
                        <a:schemeClr val="tx2"/>
                      </a:solidFill>
                    </a:ln>
                  </pic:spPr>
                </pic:pic>
              </a:graphicData>
            </a:graphic>
          </wp:inline>
        </w:drawing>
      </w:r>
    </w:p>
    <w:p w14:paraId="34C00DDD" w14:textId="77777777" w:rsidR="00594D96" w:rsidRDefault="00594D96" w:rsidP="00594D96">
      <w:pPr>
        <w:pStyle w:val="LabStepNumberedLevel2"/>
      </w:pPr>
      <w:r>
        <w:t xml:space="preserve">Scroll to the bottom of the </w:t>
      </w:r>
      <w:r w:rsidRPr="00E82474">
        <w:rPr>
          <w:b/>
        </w:rPr>
        <w:t>Advanced Settings</w:t>
      </w:r>
      <w:r>
        <w:t xml:space="preserve"> page and click the </w:t>
      </w:r>
      <w:r w:rsidRPr="00E82474">
        <w:rPr>
          <w:b/>
        </w:rPr>
        <w:t>OK</w:t>
      </w:r>
      <w:r>
        <w:t xml:space="preserve"> button to upload the document template and configure it for use with the </w:t>
      </w:r>
      <w:r w:rsidRPr="00D00D3A">
        <w:rPr>
          <w:b/>
        </w:rPr>
        <w:t>Product Plan Status Report</w:t>
      </w:r>
      <w:r>
        <w:t xml:space="preserve"> content type.</w:t>
      </w:r>
    </w:p>
    <w:p w14:paraId="46E0988C" w14:textId="77777777" w:rsidR="00D41817" w:rsidRDefault="00D41817" w:rsidP="00412CF4">
      <w:pPr>
        <w:pStyle w:val="LabStepNumbered"/>
        <w:numPr>
          <w:ilvl w:val="0"/>
          <w:numId w:val="25"/>
        </w:numPr>
      </w:pPr>
      <w:r>
        <w:t xml:space="preserve">Create the </w:t>
      </w:r>
      <w:r w:rsidRPr="006D644B">
        <w:rPr>
          <w:b/>
        </w:rPr>
        <w:t>Product Plan</w:t>
      </w:r>
      <w:r>
        <w:t xml:space="preserve"> content type.</w:t>
      </w:r>
    </w:p>
    <w:p w14:paraId="314914B8" w14:textId="77777777" w:rsidR="006D644B" w:rsidRDefault="006D644B" w:rsidP="006D644B">
      <w:pPr>
        <w:pStyle w:val="LabStepNumberedLevel2"/>
        <w:numPr>
          <w:ilvl w:val="1"/>
          <w:numId w:val="25"/>
        </w:numPr>
      </w:pPr>
      <w:r>
        <w:t xml:space="preserve">Make sure you are in the Wingtip Product Research Site at </w:t>
      </w:r>
      <w:hyperlink r:id="rId88" w:history="1">
        <w:r w:rsidRPr="00DE4969">
          <w:rPr>
            <w:rStyle w:val="Hyperlink"/>
          </w:rPr>
          <w:t>http://intranet.wingtip.com/sites/Research</w:t>
        </w:r>
      </w:hyperlink>
      <w:r>
        <w:t>.</w:t>
      </w:r>
    </w:p>
    <w:p w14:paraId="5BAC92DC" w14:textId="77777777" w:rsidR="006D644B" w:rsidRDefault="006D644B" w:rsidP="006D644B">
      <w:pPr>
        <w:pStyle w:val="LabStepNumberedLevel2"/>
        <w:numPr>
          <w:ilvl w:val="1"/>
          <w:numId w:val="25"/>
        </w:numPr>
      </w:pPr>
      <w:r>
        <w:t xml:space="preserve">Use the </w:t>
      </w:r>
      <w:r w:rsidRPr="006D644B">
        <w:rPr>
          <w:b/>
        </w:rPr>
        <w:t>Site Actions</w:t>
      </w:r>
      <w:r>
        <w:t xml:space="preserve"> menu to navigate to the </w:t>
      </w:r>
      <w:r w:rsidRPr="006D644B">
        <w:rPr>
          <w:b/>
        </w:rPr>
        <w:t>Site Settings</w:t>
      </w:r>
      <w:r>
        <w:t xml:space="preserve"> page.</w:t>
      </w:r>
    </w:p>
    <w:p w14:paraId="068AEEB9" w14:textId="77777777" w:rsidR="006D644B" w:rsidRDefault="006D644B" w:rsidP="006D644B">
      <w:pPr>
        <w:pStyle w:val="LabStepNumberedLevel2"/>
        <w:numPr>
          <w:ilvl w:val="1"/>
          <w:numId w:val="25"/>
        </w:numPr>
      </w:pPr>
      <w:r>
        <w:t xml:space="preserve">Click the </w:t>
      </w:r>
      <w:r w:rsidRPr="006D644B">
        <w:rPr>
          <w:b/>
        </w:rPr>
        <w:t xml:space="preserve">Site content </w:t>
      </w:r>
      <w:proofErr w:type="gramStart"/>
      <w:r w:rsidRPr="006D644B">
        <w:rPr>
          <w:b/>
        </w:rPr>
        <w:t>types</w:t>
      </w:r>
      <w:proofErr w:type="gramEnd"/>
      <w:r>
        <w:t xml:space="preserve"> link in the </w:t>
      </w:r>
      <w:r w:rsidRPr="006D644B">
        <w:rPr>
          <w:b/>
        </w:rPr>
        <w:t>Web Designer Galleries</w:t>
      </w:r>
      <w:r>
        <w:t xml:space="preserve"> section to navigate to the </w:t>
      </w:r>
      <w:r w:rsidRPr="006D644B">
        <w:rPr>
          <w:b/>
        </w:rPr>
        <w:t>Site Content Types</w:t>
      </w:r>
      <w:r>
        <w:t xml:space="preserve"> page.</w:t>
      </w:r>
    </w:p>
    <w:p w14:paraId="1AF4D8CB" w14:textId="77777777" w:rsidR="006D644B" w:rsidRDefault="006D644B" w:rsidP="006D644B">
      <w:pPr>
        <w:pStyle w:val="LabStepNumberedLevel2"/>
        <w:numPr>
          <w:ilvl w:val="1"/>
          <w:numId w:val="25"/>
        </w:numPr>
      </w:pPr>
      <w:r>
        <w:t xml:space="preserve">On the </w:t>
      </w:r>
      <w:r w:rsidRPr="006D644B">
        <w:rPr>
          <w:b/>
        </w:rPr>
        <w:t>Site Content Types</w:t>
      </w:r>
      <w:r>
        <w:t xml:space="preserve"> page, click the </w:t>
      </w:r>
      <w:r w:rsidRPr="006D644B">
        <w:rPr>
          <w:b/>
        </w:rPr>
        <w:t>Create</w:t>
      </w:r>
      <w:r>
        <w:t xml:space="preserve"> link to navigate to the </w:t>
      </w:r>
      <w:r w:rsidRPr="006D644B">
        <w:rPr>
          <w:b/>
        </w:rPr>
        <w:t>New Site Content Type</w:t>
      </w:r>
      <w:r>
        <w:t xml:space="preserve"> page.</w:t>
      </w:r>
    </w:p>
    <w:p w14:paraId="3E2DB651" w14:textId="77777777" w:rsidR="006D644B" w:rsidRDefault="006D644B" w:rsidP="006D644B">
      <w:pPr>
        <w:pStyle w:val="LabStepNumberedLevel2"/>
        <w:numPr>
          <w:ilvl w:val="1"/>
          <w:numId w:val="25"/>
        </w:numPr>
      </w:pPr>
      <w:r>
        <w:t xml:space="preserve">Enter a </w:t>
      </w:r>
      <w:r w:rsidRPr="006D644B">
        <w:rPr>
          <w:b/>
        </w:rPr>
        <w:t>Name</w:t>
      </w:r>
      <w:r>
        <w:t xml:space="preserve"> of </w:t>
      </w:r>
      <w:r w:rsidRPr="006D644B">
        <w:rPr>
          <w:b/>
        </w:rPr>
        <w:t xml:space="preserve">Product </w:t>
      </w:r>
      <w:r>
        <w:rPr>
          <w:b/>
        </w:rPr>
        <w:t>Plan</w:t>
      </w:r>
      <w:r>
        <w:t>.</w:t>
      </w:r>
    </w:p>
    <w:p w14:paraId="7AB821B5" w14:textId="77777777" w:rsidR="006D644B" w:rsidRDefault="006D644B" w:rsidP="006D644B">
      <w:pPr>
        <w:pStyle w:val="LabStepNumberedLevel2"/>
        <w:numPr>
          <w:ilvl w:val="1"/>
          <w:numId w:val="25"/>
        </w:numPr>
      </w:pPr>
      <w:r>
        <w:t xml:space="preserve">In the </w:t>
      </w:r>
      <w:r w:rsidRPr="006D644B">
        <w:rPr>
          <w:b/>
        </w:rPr>
        <w:t>Select parent content type from</w:t>
      </w:r>
      <w:r>
        <w:t xml:space="preserve"> dropdown menu, select </w:t>
      </w:r>
      <w:r w:rsidRPr="006D644B">
        <w:rPr>
          <w:b/>
        </w:rPr>
        <w:t>Document Set Content Types</w:t>
      </w:r>
      <w:r>
        <w:t>.</w:t>
      </w:r>
    </w:p>
    <w:p w14:paraId="04F20642" w14:textId="77777777" w:rsidR="006D644B" w:rsidRDefault="006D644B" w:rsidP="006D644B">
      <w:pPr>
        <w:pStyle w:val="LabStepNumberedLevel2"/>
        <w:numPr>
          <w:ilvl w:val="1"/>
          <w:numId w:val="25"/>
        </w:numPr>
      </w:pPr>
      <w:r>
        <w:t xml:space="preserve">In the </w:t>
      </w:r>
      <w:r w:rsidRPr="006D644B">
        <w:rPr>
          <w:b/>
        </w:rPr>
        <w:t>Parent Content Type</w:t>
      </w:r>
      <w:r>
        <w:t xml:space="preserve"> dropdown menu, select </w:t>
      </w:r>
      <w:r w:rsidRPr="006D644B">
        <w:rPr>
          <w:b/>
        </w:rPr>
        <w:t>Document Set</w:t>
      </w:r>
      <w:r>
        <w:t>.</w:t>
      </w:r>
    </w:p>
    <w:p w14:paraId="53E6BBDC" w14:textId="77777777" w:rsidR="006D644B" w:rsidRDefault="00746036" w:rsidP="006D644B">
      <w:pPr>
        <w:pStyle w:val="LabStepNumberedLevel2"/>
        <w:numPr>
          <w:ilvl w:val="1"/>
          <w:numId w:val="25"/>
        </w:numPr>
      </w:pPr>
      <w:r>
        <w:t xml:space="preserve">In the </w:t>
      </w:r>
      <w:r w:rsidRPr="00746036">
        <w:rPr>
          <w:b/>
        </w:rPr>
        <w:t>Group</w:t>
      </w:r>
      <w:r>
        <w:t xml:space="preserve"> section, select the </w:t>
      </w:r>
      <w:r w:rsidRPr="00746036">
        <w:rPr>
          <w:b/>
        </w:rPr>
        <w:t>Existing group</w:t>
      </w:r>
      <w:r>
        <w:t xml:space="preserve"> radio button and select </w:t>
      </w:r>
      <w:r w:rsidRPr="00746036">
        <w:rPr>
          <w:b/>
        </w:rPr>
        <w:t>Wingtip</w:t>
      </w:r>
      <w:r>
        <w:t xml:space="preserve"> from the dropdown menu as shown in the following screenshot.</w:t>
      </w:r>
    </w:p>
    <w:p w14:paraId="55C1D55D" w14:textId="77777777" w:rsidR="006D644B" w:rsidRDefault="006D644B" w:rsidP="006D644B">
      <w:pPr>
        <w:pStyle w:val="LabStepScreenshotLevel2"/>
      </w:pPr>
      <w:r w:rsidRPr="00746036">
        <w:rPr>
          <w:rStyle w:val="LabStepScreenshotFrame"/>
        </w:rPr>
        <w:drawing>
          <wp:inline distT="0" distB="0" distL="0" distR="0" wp14:anchorId="10883008" wp14:editId="16F43FE8">
            <wp:extent cx="3620264" cy="2422566"/>
            <wp:effectExtent l="19050" t="19050" r="18415" b="158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87860" cy="2467799"/>
                    </a:xfrm>
                    <a:prstGeom prst="rect">
                      <a:avLst/>
                    </a:prstGeom>
                    <a:noFill/>
                    <a:ln>
                      <a:solidFill>
                        <a:schemeClr val="tx2"/>
                      </a:solidFill>
                    </a:ln>
                  </pic:spPr>
                </pic:pic>
              </a:graphicData>
            </a:graphic>
          </wp:inline>
        </w:drawing>
      </w:r>
    </w:p>
    <w:p w14:paraId="082346F3" w14:textId="77777777" w:rsidR="006D644B" w:rsidRDefault="00746036" w:rsidP="006D644B">
      <w:pPr>
        <w:pStyle w:val="LabStepNumberedLevel2"/>
        <w:numPr>
          <w:ilvl w:val="1"/>
          <w:numId w:val="25"/>
        </w:numPr>
      </w:pPr>
      <w:r>
        <w:lastRenderedPageBreak/>
        <w:t xml:space="preserve">Click OK to create the </w:t>
      </w:r>
      <w:r w:rsidRPr="00746036">
        <w:rPr>
          <w:b/>
        </w:rPr>
        <w:t>Product Plan</w:t>
      </w:r>
      <w:r>
        <w:t xml:space="preserve"> content type and navigate to its setting page.</w:t>
      </w:r>
    </w:p>
    <w:p w14:paraId="4C659CE9" w14:textId="77777777" w:rsidR="00746036" w:rsidRDefault="00746036" w:rsidP="00746036">
      <w:pPr>
        <w:pStyle w:val="LabStepScreenshotLevel2"/>
      </w:pPr>
      <w:r w:rsidRPr="00746036">
        <w:rPr>
          <w:rStyle w:val="LabStepScreenshotFrame"/>
        </w:rPr>
        <w:drawing>
          <wp:inline distT="0" distB="0" distL="0" distR="0" wp14:anchorId="5927B70D" wp14:editId="5EF35753">
            <wp:extent cx="4332071" cy="1995055"/>
            <wp:effectExtent l="19050" t="19050" r="11430" b="247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8447" cy="2016413"/>
                    </a:xfrm>
                    <a:prstGeom prst="rect">
                      <a:avLst/>
                    </a:prstGeom>
                    <a:noFill/>
                    <a:ln>
                      <a:solidFill>
                        <a:schemeClr val="tx2"/>
                      </a:solidFill>
                    </a:ln>
                  </pic:spPr>
                </pic:pic>
              </a:graphicData>
            </a:graphic>
          </wp:inline>
        </w:drawing>
      </w:r>
    </w:p>
    <w:p w14:paraId="71417F2B" w14:textId="72D4B751" w:rsidR="00746036" w:rsidRDefault="00746036" w:rsidP="00746036">
      <w:pPr>
        <w:pStyle w:val="LabStepNumberedLevel2"/>
      </w:pPr>
      <w:r>
        <w:t>Inspect the existing set of site columns in this content type</w:t>
      </w:r>
      <w:r w:rsidR="00AF45F8">
        <w:t>.</w:t>
      </w:r>
    </w:p>
    <w:p w14:paraId="78B87D5E" w14:textId="77777777" w:rsidR="00746036" w:rsidRDefault="00746036" w:rsidP="00746036">
      <w:pPr>
        <w:pStyle w:val="LabStepScreenshotLevel2"/>
      </w:pPr>
      <w:r>
        <w:drawing>
          <wp:inline distT="0" distB="0" distL="0" distR="0" wp14:anchorId="0069EA94" wp14:editId="7BA71884">
            <wp:extent cx="5704129" cy="1686296"/>
            <wp:effectExtent l="19050" t="19050" r="11430"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7208" cy="1704944"/>
                    </a:xfrm>
                    <a:prstGeom prst="rect">
                      <a:avLst/>
                    </a:prstGeom>
                    <a:noFill/>
                    <a:ln>
                      <a:solidFill>
                        <a:schemeClr val="tx2"/>
                      </a:solidFill>
                    </a:ln>
                  </pic:spPr>
                </pic:pic>
              </a:graphicData>
            </a:graphic>
          </wp:inline>
        </w:drawing>
      </w:r>
    </w:p>
    <w:p w14:paraId="1A8BE3EF" w14:textId="116CA3E2" w:rsidR="00FD3A66" w:rsidRDefault="00746036" w:rsidP="00FD3A66">
      <w:pPr>
        <w:pStyle w:val="LabStepNumberedLevel2"/>
      </w:pPr>
      <w:r>
        <w:t xml:space="preserve">Add </w:t>
      </w:r>
      <w:r w:rsidR="00FD3A66">
        <w:t xml:space="preserve">the </w:t>
      </w:r>
      <w:r w:rsidR="00FD3A66">
        <w:rPr>
          <w:b/>
        </w:rPr>
        <w:t>Estimated Completion Date</w:t>
      </w:r>
      <w:r w:rsidR="00FD3A66">
        <w:t xml:space="preserve"> column by clicking the </w:t>
      </w:r>
      <w:r w:rsidR="00FD3A66" w:rsidRPr="00FD3A66">
        <w:rPr>
          <w:b/>
        </w:rPr>
        <w:t>Add from existing site columns</w:t>
      </w:r>
      <w:r w:rsidR="00FD3A66">
        <w:t xml:space="preserve"> link and then adding the column using the </w:t>
      </w:r>
      <w:r w:rsidR="00FD3A66" w:rsidRPr="00FD3A66">
        <w:rPr>
          <w:b/>
        </w:rPr>
        <w:t xml:space="preserve">Add </w:t>
      </w:r>
      <w:r w:rsidR="00FD3A66" w:rsidRPr="00FD3A66">
        <w:rPr>
          <w:b/>
          <w:sz w:val="20"/>
        </w:rPr>
        <w:t>&gt;</w:t>
      </w:r>
      <w:r w:rsidR="00FD3A66">
        <w:rPr>
          <w:sz w:val="20"/>
        </w:rPr>
        <w:t xml:space="preserve"> </w:t>
      </w:r>
      <w:r w:rsidR="00FD3A66">
        <w:t>button as shown in the following screenshot.</w:t>
      </w:r>
    </w:p>
    <w:p w14:paraId="38FC7595" w14:textId="00DE5870" w:rsidR="00746036" w:rsidRDefault="00FD3A66" w:rsidP="00746036">
      <w:pPr>
        <w:pStyle w:val="LabStepScreenshotLevel2"/>
      </w:pPr>
      <w:r>
        <w:drawing>
          <wp:inline distT="0" distB="0" distL="0" distR="0" wp14:anchorId="74D3DC59" wp14:editId="6671AC44">
            <wp:extent cx="6217879" cy="1746148"/>
            <wp:effectExtent l="19050" t="19050" r="12065"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67740" cy="1760150"/>
                    </a:xfrm>
                    <a:prstGeom prst="rect">
                      <a:avLst/>
                    </a:prstGeom>
                    <a:noFill/>
                    <a:ln>
                      <a:solidFill>
                        <a:schemeClr val="tx2"/>
                      </a:solidFill>
                    </a:ln>
                  </pic:spPr>
                </pic:pic>
              </a:graphicData>
            </a:graphic>
          </wp:inline>
        </w:drawing>
      </w:r>
    </w:p>
    <w:p w14:paraId="48379FE8" w14:textId="77777777" w:rsidR="00746036" w:rsidRDefault="00746036" w:rsidP="00746036">
      <w:pPr>
        <w:pStyle w:val="LabStepNumberedLevel2"/>
      </w:pPr>
      <w:r>
        <w:t>Here is what you should have</w:t>
      </w:r>
    </w:p>
    <w:p w14:paraId="18FE6BC3" w14:textId="77777777" w:rsidR="00746036" w:rsidRDefault="00746036" w:rsidP="00746036">
      <w:pPr>
        <w:pStyle w:val="LabStepScreenshotLevel2"/>
      </w:pPr>
      <w:r>
        <w:drawing>
          <wp:inline distT="0" distB="0" distL="0" distR="0" wp14:anchorId="6F885B91" wp14:editId="25E83459">
            <wp:extent cx="6210794" cy="1148931"/>
            <wp:effectExtent l="19050" t="19050" r="19050" b="133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6360053" cy="1176542"/>
                    </a:xfrm>
                    <a:prstGeom prst="rect">
                      <a:avLst/>
                    </a:prstGeom>
                    <a:noFill/>
                    <a:ln>
                      <a:solidFill>
                        <a:schemeClr val="tx2"/>
                      </a:solidFill>
                    </a:ln>
                  </pic:spPr>
                </pic:pic>
              </a:graphicData>
            </a:graphic>
          </wp:inline>
        </w:drawing>
      </w:r>
    </w:p>
    <w:p w14:paraId="7378E191" w14:textId="3C20535E" w:rsidR="00746036" w:rsidRDefault="00746036" w:rsidP="00746036">
      <w:pPr>
        <w:pStyle w:val="LabStepNumberedLevel2"/>
      </w:pPr>
      <w:r>
        <w:lastRenderedPageBreak/>
        <w:t>Navigate to the Document Set Settings page</w:t>
      </w:r>
      <w:r w:rsidR="003E5E77">
        <w:t>.</w:t>
      </w:r>
    </w:p>
    <w:p w14:paraId="7F726DAF" w14:textId="77777777" w:rsidR="00746036" w:rsidRDefault="00746036" w:rsidP="00746036">
      <w:pPr>
        <w:pStyle w:val="LabStepScreenshotLevel2"/>
      </w:pPr>
      <w:r>
        <w:drawing>
          <wp:inline distT="0" distB="0" distL="0" distR="0" wp14:anchorId="40619197" wp14:editId="2C116D40">
            <wp:extent cx="3194418" cy="1887322"/>
            <wp:effectExtent l="19050" t="19050" r="2540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15545" cy="1899804"/>
                    </a:xfrm>
                    <a:prstGeom prst="rect">
                      <a:avLst/>
                    </a:prstGeom>
                    <a:noFill/>
                    <a:ln>
                      <a:solidFill>
                        <a:schemeClr val="tx2"/>
                      </a:solidFill>
                    </a:ln>
                  </pic:spPr>
                </pic:pic>
              </a:graphicData>
            </a:graphic>
          </wp:inline>
        </w:drawing>
      </w:r>
    </w:p>
    <w:p w14:paraId="63E6D612" w14:textId="1A2D15DA" w:rsidR="00746036" w:rsidRDefault="001E65EB" w:rsidP="00746036">
      <w:pPr>
        <w:pStyle w:val="LabStepNumberedLevel2"/>
        <w:numPr>
          <w:ilvl w:val="1"/>
          <w:numId w:val="25"/>
        </w:numPr>
      </w:pPr>
      <w:r>
        <w:t xml:space="preserve">Configure the </w:t>
      </w:r>
      <w:r w:rsidR="003E5E77">
        <w:t xml:space="preserve">list of </w:t>
      </w:r>
      <w:r>
        <w:t>allowed content types</w:t>
      </w:r>
      <w:r w:rsidR="003E5E77">
        <w:t xml:space="preserve"> to include the </w:t>
      </w:r>
      <w:r w:rsidR="003E5E77" w:rsidRPr="003E5E77">
        <w:rPr>
          <w:b/>
        </w:rPr>
        <w:t>Product Plan Status Report</w:t>
      </w:r>
      <w:r w:rsidR="003E5E77">
        <w:t xml:space="preserve"> content type</w:t>
      </w:r>
      <w:r>
        <w:t>.</w:t>
      </w:r>
    </w:p>
    <w:p w14:paraId="29AF685A" w14:textId="77777777" w:rsidR="001E65EB" w:rsidRDefault="001E65EB" w:rsidP="001E65EB">
      <w:pPr>
        <w:pStyle w:val="LabStepScreenshotLevel2"/>
      </w:pPr>
      <w:r>
        <w:drawing>
          <wp:inline distT="0" distB="0" distL="0" distR="0" wp14:anchorId="7D5BDA04" wp14:editId="59F03DDA">
            <wp:extent cx="2648197" cy="1221426"/>
            <wp:effectExtent l="19050" t="19050" r="19050" b="171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95380" cy="1243188"/>
                    </a:xfrm>
                    <a:prstGeom prst="rect">
                      <a:avLst/>
                    </a:prstGeom>
                    <a:noFill/>
                    <a:ln>
                      <a:solidFill>
                        <a:schemeClr val="tx2"/>
                      </a:solidFill>
                    </a:ln>
                  </pic:spPr>
                </pic:pic>
              </a:graphicData>
            </a:graphic>
          </wp:inline>
        </w:drawing>
      </w:r>
    </w:p>
    <w:p w14:paraId="4943092E" w14:textId="15F3FDCE" w:rsidR="00746036" w:rsidRDefault="003E5E77" w:rsidP="00746036">
      <w:pPr>
        <w:pStyle w:val="LabStepNumberedLevel2"/>
        <w:numPr>
          <w:ilvl w:val="1"/>
          <w:numId w:val="25"/>
        </w:numPr>
      </w:pPr>
      <w:r>
        <w:t>Using Windows Explorer, inspect the following folder and see what documents are inside.</w:t>
      </w:r>
    </w:p>
    <w:p w14:paraId="2BC4044D" w14:textId="77777777" w:rsidR="00746036" w:rsidRDefault="00746036" w:rsidP="00746036">
      <w:pPr>
        <w:pStyle w:val="LabStepCodeBlock"/>
      </w:pPr>
      <w:r w:rsidRPr="00746036">
        <w:t>C:\Student\Modules\DocumentLibraries\Lab\ProductPlanDefaultContent</w:t>
      </w:r>
    </w:p>
    <w:p w14:paraId="13245B8A" w14:textId="6AF05047" w:rsidR="003E5E77" w:rsidRDefault="003E5E77" w:rsidP="003E5E77">
      <w:pPr>
        <w:pStyle w:val="LabStepNumberedLevel3"/>
        <w:numPr>
          <w:ilvl w:val="2"/>
          <w:numId w:val="25"/>
        </w:numPr>
      </w:pPr>
      <w:r>
        <w:t xml:space="preserve">You should see a document named </w:t>
      </w:r>
      <w:r w:rsidRPr="003E5E77">
        <w:rPr>
          <w:b/>
        </w:rPr>
        <w:t>Product Design Specification.docx</w:t>
      </w:r>
      <w:r>
        <w:t>.</w:t>
      </w:r>
    </w:p>
    <w:p w14:paraId="22ECE1BB" w14:textId="0272E0BC" w:rsidR="003E5E77" w:rsidRDefault="003E5E77" w:rsidP="003E5E77">
      <w:pPr>
        <w:pStyle w:val="LabStepNumberedLevel3"/>
        <w:numPr>
          <w:ilvl w:val="2"/>
          <w:numId w:val="25"/>
        </w:numPr>
      </w:pPr>
      <w:r>
        <w:t xml:space="preserve">You should see another document named </w:t>
      </w:r>
      <w:r w:rsidRPr="003E5E77">
        <w:rPr>
          <w:b/>
        </w:rPr>
        <w:t>Product Plan Schedule.xlsx</w:t>
      </w:r>
      <w:r>
        <w:t>.</w:t>
      </w:r>
    </w:p>
    <w:p w14:paraId="19E5C89B" w14:textId="25DC39DB" w:rsidR="00240416" w:rsidRDefault="003E5E77" w:rsidP="00240416">
      <w:pPr>
        <w:pStyle w:val="LabStepNumberedLevel2"/>
        <w:numPr>
          <w:ilvl w:val="1"/>
          <w:numId w:val="25"/>
        </w:numPr>
      </w:pPr>
      <w:r>
        <w:t xml:space="preserve">Move back to the browser and the Document Set Settings page where you are configuring the Product Plan document set. Scroll down to the Default Content section and add the two documents named </w:t>
      </w:r>
      <w:r w:rsidRPr="003E5E77">
        <w:rPr>
          <w:b/>
        </w:rPr>
        <w:t>Product Design Specification.docx</w:t>
      </w:r>
      <w:r>
        <w:t xml:space="preserve"> and </w:t>
      </w:r>
      <w:r w:rsidRPr="003E5E77">
        <w:rPr>
          <w:b/>
        </w:rPr>
        <w:t>Product Plan Schedule.xlsx</w:t>
      </w:r>
      <w:r>
        <w:t xml:space="preserve"> as default content.</w:t>
      </w:r>
    </w:p>
    <w:p w14:paraId="1F4D927D" w14:textId="77777777" w:rsidR="00240416" w:rsidRDefault="00240416" w:rsidP="00240416">
      <w:pPr>
        <w:pStyle w:val="LabStepScreenshotLevel2"/>
      </w:pPr>
      <w:r>
        <w:drawing>
          <wp:inline distT="0" distB="0" distL="0" distR="0" wp14:anchorId="55FC87DD" wp14:editId="3CDA465D">
            <wp:extent cx="5003444" cy="859866"/>
            <wp:effectExtent l="19050" t="19050" r="2603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64646" cy="870384"/>
                    </a:xfrm>
                    <a:prstGeom prst="rect">
                      <a:avLst/>
                    </a:prstGeom>
                    <a:noFill/>
                    <a:ln>
                      <a:solidFill>
                        <a:schemeClr val="tx2"/>
                      </a:solidFill>
                    </a:ln>
                  </pic:spPr>
                </pic:pic>
              </a:graphicData>
            </a:graphic>
          </wp:inline>
        </w:drawing>
      </w:r>
    </w:p>
    <w:p w14:paraId="59BA6C34" w14:textId="77777777" w:rsidR="003E5E77" w:rsidRDefault="003E5E77" w:rsidP="00240416">
      <w:pPr>
        <w:pStyle w:val="LabStepNumberedLevel2"/>
        <w:numPr>
          <w:ilvl w:val="1"/>
          <w:numId w:val="25"/>
        </w:numPr>
      </w:pPr>
      <w:r>
        <w:t xml:space="preserve">Leave all the checkboxes unchecked in the </w:t>
      </w:r>
      <w:r w:rsidRPr="003E5E77">
        <w:rPr>
          <w:b/>
        </w:rPr>
        <w:t>Shared Columns</w:t>
      </w:r>
      <w:r>
        <w:t xml:space="preserve"> section.</w:t>
      </w:r>
    </w:p>
    <w:p w14:paraId="5F4367AD" w14:textId="67CB38F6" w:rsidR="00240416" w:rsidRDefault="003E5E77" w:rsidP="00240416">
      <w:pPr>
        <w:pStyle w:val="LabStepNumberedLevel2"/>
        <w:numPr>
          <w:ilvl w:val="1"/>
          <w:numId w:val="25"/>
        </w:numPr>
      </w:pPr>
      <w:r>
        <w:t>Add the Estimated Completion Date site column to the list of Welcome Page Columns.</w:t>
      </w:r>
    </w:p>
    <w:p w14:paraId="37ED5282" w14:textId="77777777" w:rsidR="00240416" w:rsidRDefault="00240416" w:rsidP="00240416">
      <w:pPr>
        <w:pStyle w:val="LabStepScreenshotLevel2"/>
      </w:pPr>
      <w:r>
        <w:drawing>
          <wp:inline distT="0" distB="0" distL="0" distR="0" wp14:anchorId="168B545B" wp14:editId="13187A12">
            <wp:extent cx="4741821" cy="1576317"/>
            <wp:effectExtent l="19050" t="19050" r="20955" b="2413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4743177" cy="1576768"/>
                    </a:xfrm>
                    <a:prstGeom prst="rect">
                      <a:avLst/>
                    </a:prstGeom>
                    <a:noFill/>
                    <a:ln>
                      <a:solidFill>
                        <a:schemeClr val="tx2"/>
                      </a:solidFill>
                    </a:ln>
                  </pic:spPr>
                </pic:pic>
              </a:graphicData>
            </a:graphic>
          </wp:inline>
        </w:drawing>
      </w:r>
    </w:p>
    <w:p w14:paraId="268305F7" w14:textId="3AC5CCE9" w:rsidR="00240416" w:rsidRDefault="003E5E77" w:rsidP="00240416">
      <w:pPr>
        <w:pStyle w:val="LabStepNumberedLevel2"/>
        <w:numPr>
          <w:ilvl w:val="1"/>
          <w:numId w:val="25"/>
        </w:numPr>
      </w:pPr>
      <w:r>
        <w:lastRenderedPageBreak/>
        <w:t>Check the checkbox to update the welcome page.</w:t>
      </w:r>
    </w:p>
    <w:p w14:paraId="0B88AC2D" w14:textId="77777777" w:rsidR="00240416" w:rsidRDefault="00240416" w:rsidP="00240416">
      <w:pPr>
        <w:pStyle w:val="LabStepScreenshotLevel2"/>
      </w:pPr>
      <w:r>
        <w:drawing>
          <wp:inline distT="0" distB="0" distL="0" distR="0" wp14:anchorId="1A079E20" wp14:editId="3DD574B6">
            <wp:extent cx="6225083" cy="903715"/>
            <wp:effectExtent l="19050" t="19050" r="23495"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75422" cy="911023"/>
                    </a:xfrm>
                    <a:prstGeom prst="rect">
                      <a:avLst/>
                    </a:prstGeom>
                    <a:noFill/>
                    <a:ln>
                      <a:solidFill>
                        <a:schemeClr val="tx2"/>
                      </a:solidFill>
                    </a:ln>
                  </pic:spPr>
                </pic:pic>
              </a:graphicData>
            </a:graphic>
          </wp:inline>
        </w:drawing>
      </w:r>
    </w:p>
    <w:p w14:paraId="1541ECDA" w14:textId="77777777" w:rsidR="00240416" w:rsidRDefault="006E0E68" w:rsidP="00240416">
      <w:pPr>
        <w:pStyle w:val="LabStepNumberedLevel2"/>
        <w:numPr>
          <w:ilvl w:val="1"/>
          <w:numId w:val="25"/>
        </w:numPr>
      </w:pPr>
      <w:r>
        <w:t>Click OK to save your changes.</w:t>
      </w:r>
    </w:p>
    <w:p w14:paraId="1D282B02" w14:textId="77777777" w:rsidR="006E0E68" w:rsidRDefault="006E0E68" w:rsidP="006E0E68">
      <w:pPr>
        <w:pStyle w:val="LabExerciseCallout"/>
      </w:pPr>
      <w:r>
        <w:t>You have now completed work on the Product Plan content type where you can now test your work. In the next step, you will create a new document library and then configure it to use the Product Plan content type.</w:t>
      </w:r>
    </w:p>
    <w:p w14:paraId="2906ADF7" w14:textId="77777777" w:rsidR="00073089" w:rsidRDefault="00073089" w:rsidP="00412CF4">
      <w:pPr>
        <w:pStyle w:val="LabStepNumbered"/>
        <w:numPr>
          <w:ilvl w:val="0"/>
          <w:numId w:val="25"/>
        </w:numPr>
      </w:pPr>
      <w:r>
        <w:t xml:space="preserve">Create </w:t>
      </w:r>
      <w:r w:rsidR="00D41817">
        <w:t xml:space="preserve">the </w:t>
      </w:r>
      <w:r w:rsidRPr="00412CF4">
        <w:rPr>
          <w:b/>
        </w:rPr>
        <w:t>Product</w:t>
      </w:r>
      <w:r>
        <w:t xml:space="preserve"> </w:t>
      </w:r>
      <w:r w:rsidR="00412CF4">
        <w:rPr>
          <w:b/>
        </w:rPr>
        <w:t>Plans</w:t>
      </w:r>
      <w:r>
        <w:t xml:space="preserve"> </w:t>
      </w:r>
      <w:r w:rsidR="00D41817">
        <w:t>document library</w:t>
      </w:r>
      <w:r>
        <w:t>.</w:t>
      </w:r>
    </w:p>
    <w:p w14:paraId="004CA617" w14:textId="77777777" w:rsidR="006E0E68" w:rsidRDefault="006E0E68" w:rsidP="006E0E68">
      <w:pPr>
        <w:pStyle w:val="LabStepNumberedLevel2"/>
        <w:numPr>
          <w:ilvl w:val="1"/>
          <w:numId w:val="25"/>
        </w:numPr>
      </w:pPr>
      <w:r>
        <w:t xml:space="preserve">From the </w:t>
      </w:r>
      <w:r w:rsidRPr="006E0E68">
        <w:rPr>
          <w:b/>
        </w:rPr>
        <w:t>Site Actions</w:t>
      </w:r>
      <w:r>
        <w:t xml:space="preserve"> menu, click the </w:t>
      </w:r>
      <w:r w:rsidRPr="006E0E68">
        <w:rPr>
          <w:b/>
        </w:rPr>
        <w:t>Add an app menu</w:t>
      </w:r>
      <w:r>
        <w:t xml:space="preserve"> item to navigate to the </w:t>
      </w:r>
      <w:r w:rsidRPr="006E0E68">
        <w:rPr>
          <w:b/>
        </w:rPr>
        <w:t>Your Apps</w:t>
      </w:r>
      <w:r>
        <w:t xml:space="preserve"> page.</w:t>
      </w:r>
    </w:p>
    <w:p w14:paraId="178C6D2A" w14:textId="77777777" w:rsidR="006E0E68" w:rsidRDefault="006E0E68" w:rsidP="006E0E68">
      <w:pPr>
        <w:pStyle w:val="LabStepNumberedLevel2"/>
        <w:numPr>
          <w:ilvl w:val="1"/>
          <w:numId w:val="25"/>
        </w:numPr>
      </w:pPr>
      <w:r>
        <w:t xml:space="preserve">On the </w:t>
      </w:r>
      <w:r w:rsidRPr="006E0E68">
        <w:rPr>
          <w:b/>
        </w:rPr>
        <w:t>Your Apps</w:t>
      </w:r>
      <w:r>
        <w:t xml:space="preserve"> page, click the </w:t>
      </w:r>
      <w:r w:rsidRPr="006E0E68">
        <w:rPr>
          <w:b/>
        </w:rPr>
        <w:t>Document Library</w:t>
      </w:r>
      <w:r>
        <w:t xml:space="preserve"> tile to begin the process of creating a new document library.</w:t>
      </w:r>
    </w:p>
    <w:p w14:paraId="0144AF91" w14:textId="77777777" w:rsidR="006E0E68" w:rsidRDefault="006E0E68" w:rsidP="006E0E68">
      <w:pPr>
        <w:pStyle w:val="LabStepScreenshotLevel2"/>
      </w:pPr>
      <w:r>
        <w:drawing>
          <wp:inline distT="0" distB="0" distL="0" distR="0" wp14:anchorId="7A79AD07" wp14:editId="706A2D72">
            <wp:extent cx="1038457" cy="1246909"/>
            <wp:effectExtent l="19050" t="19050" r="9525"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79782" cy="1296530"/>
                    </a:xfrm>
                    <a:prstGeom prst="rect">
                      <a:avLst/>
                    </a:prstGeom>
                    <a:noFill/>
                    <a:ln>
                      <a:solidFill>
                        <a:schemeClr val="tx2"/>
                      </a:solidFill>
                    </a:ln>
                  </pic:spPr>
                </pic:pic>
              </a:graphicData>
            </a:graphic>
          </wp:inline>
        </w:drawing>
      </w:r>
    </w:p>
    <w:p w14:paraId="430FFE36" w14:textId="77777777" w:rsidR="006E0E68" w:rsidRDefault="006E0E68" w:rsidP="006E0E68">
      <w:pPr>
        <w:pStyle w:val="LabStepNumberedLevel2"/>
        <w:numPr>
          <w:ilvl w:val="1"/>
          <w:numId w:val="25"/>
        </w:numPr>
      </w:pPr>
      <w:r>
        <w:t xml:space="preserve">Give the new document library an initial name of </w:t>
      </w:r>
      <w:proofErr w:type="spellStart"/>
      <w:r>
        <w:rPr>
          <w:b/>
        </w:rPr>
        <w:t>ProductPlans</w:t>
      </w:r>
      <w:proofErr w:type="spellEnd"/>
      <w:r>
        <w:t>.</w:t>
      </w:r>
    </w:p>
    <w:p w14:paraId="579833EA" w14:textId="77777777" w:rsidR="006E0E68" w:rsidRDefault="006E0E68" w:rsidP="006E0E68">
      <w:pPr>
        <w:pStyle w:val="LabStepScreenshotLevel2"/>
      </w:pPr>
      <w:r>
        <w:drawing>
          <wp:inline distT="0" distB="0" distL="0" distR="0" wp14:anchorId="16B51D7B" wp14:editId="7793B36D">
            <wp:extent cx="5484524" cy="1603169"/>
            <wp:effectExtent l="19050" t="19050" r="20955" b="165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23457" cy="1614550"/>
                    </a:xfrm>
                    <a:prstGeom prst="rect">
                      <a:avLst/>
                    </a:prstGeom>
                    <a:noFill/>
                    <a:ln>
                      <a:solidFill>
                        <a:schemeClr val="tx2"/>
                      </a:solidFill>
                    </a:ln>
                  </pic:spPr>
                </pic:pic>
              </a:graphicData>
            </a:graphic>
          </wp:inline>
        </w:drawing>
      </w:r>
    </w:p>
    <w:p w14:paraId="050C8EC6" w14:textId="77777777" w:rsidR="006E0E68" w:rsidRDefault="006E0E68" w:rsidP="006E0E68">
      <w:pPr>
        <w:pStyle w:val="LabStepNumberedLevel2"/>
        <w:numPr>
          <w:ilvl w:val="1"/>
          <w:numId w:val="25"/>
        </w:numPr>
      </w:pPr>
      <w:r>
        <w:t xml:space="preserve">Click the </w:t>
      </w:r>
      <w:r w:rsidRPr="006E0E68">
        <w:rPr>
          <w:b/>
        </w:rPr>
        <w:t>Create</w:t>
      </w:r>
      <w:r>
        <w:t xml:space="preserve"> button to create the new document library.</w:t>
      </w:r>
    </w:p>
    <w:p w14:paraId="4DCDF195" w14:textId="77777777" w:rsidR="006E0E68" w:rsidRDefault="006E0E68" w:rsidP="006E0E68">
      <w:pPr>
        <w:pStyle w:val="LabStepNumberedLevel2"/>
        <w:numPr>
          <w:ilvl w:val="1"/>
          <w:numId w:val="25"/>
        </w:numPr>
      </w:pPr>
      <w:r>
        <w:t xml:space="preserve">After the document library has been created, you should be able to see a tile for it on the </w:t>
      </w:r>
      <w:r w:rsidRPr="006E0E68">
        <w:rPr>
          <w:b/>
        </w:rPr>
        <w:t>Site Contents</w:t>
      </w:r>
      <w:r>
        <w:t xml:space="preserve"> page.</w:t>
      </w:r>
    </w:p>
    <w:p w14:paraId="70B9CF0C" w14:textId="77777777" w:rsidR="006E0E68" w:rsidRDefault="006E0E68" w:rsidP="006E0E68">
      <w:pPr>
        <w:pStyle w:val="LabStepScreenshotLevel2"/>
      </w:pPr>
      <w:r>
        <w:drawing>
          <wp:inline distT="0" distB="0" distL="0" distR="0" wp14:anchorId="43C8A185" wp14:editId="2F9D876F">
            <wp:extent cx="3049019" cy="1353787"/>
            <wp:effectExtent l="19050" t="19050" r="18415" b="184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18210" cy="1384508"/>
                    </a:xfrm>
                    <a:prstGeom prst="rect">
                      <a:avLst/>
                    </a:prstGeom>
                    <a:noFill/>
                    <a:ln>
                      <a:solidFill>
                        <a:schemeClr val="tx2"/>
                      </a:solidFill>
                    </a:ln>
                  </pic:spPr>
                </pic:pic>
              </a:graphicData>
            </a:graphic>
          </wp:inline>
        </w:drawing>
      </w:r>
      <w:r>
        <w:br w:type="textWrapping" w:clear="all"/>
        <w:t>Click on the ellipse (</w:t>
      </w:r>
      <w:r w:rsidRPr="006E0E68">
        <w:rPr>
          <w:b/>
        </w:rPr>
        <w:t>…</w:t>
      </w:r>
      <w:r>
        <w:t xml:space="preserve">) fly out menu in the top, right-hand corner of the </w:t>
      </w:r>
      <w:r>
        <w:rPr>
          <w:b/>
        </w:rPr>
        <w:t>ProductPlans</w:t>
      </w:r>
      <w:r>
        <w:t xml:space="preserve"> tile. Click the </w:t>
      </w:r>
      <w:r w:rsidRPr="006E0E68">
        <w:rPr>
          <w:b/>
        </w:rPr>
        <w:t>SETTINGS</w:t>
      </w:r>
      <w:r>
        <w:t xml:space="preserve"> link to navigate to the settings page for the </w:t>
      </w:r>
      <w:r>
        <w:rPr>
          <w:b/>
        </w:rPr>
        <w:t>ProductPlans</w:t>
      </w:r>
      <w:r>
        <w:t xml:space="preserve"> document library.</w:t>
      </w:r>
    </w:p>
    <w:p w14:paraId="2348EB1C" w14:textId="77777777" w:rsidR="006E0E68" w:rsidRDefault="006E0E68" w:rsidP="006E0E68">
      <w:pPr>
        <w:pStyle w:val="LabStepNumberedLevel2"/>
        <w:numPr>
          <w:ilvl w:val="1"/>
          <w:numId w:val="25"/>
        </w:numPr>
      </w:pPr>
      <w:r>
        <w:t xml:space="preserve">On the </w:t>
      </w:r>
      <w:r w:rsidRPr="006E0E68">
        <w:rPr>
          <w:b/>
        </w:rPr>
        <w:t>Settings</w:t>
      </w:r>
      <w:r>
        <w:t xml:space="preserve"> page for the </w:t>
      </w:r>
      <w:proofErr w:type="spellStart"/>
      <w:r>
        <w:rPr>
          <w:b/>
        </w:rPr>
        <w:t>ProductPlans</w:t>
      </w:r>
      <w:proofErr w:type="spellEnd"/>
      <w:r>
        <w:t xml:space="preserve"> document library, click the </w:t>
      </w:r>
      <w:r w:rsidRPr="006E0E68">
        <w:rPr>
          <w:b/>
        </w:rPr>
        <w:t>List name description and navigation</w:t>
      </w:r>
      <w:r>
        <w:t xml:space="preserve"> link to navigate to the </w:t>
      </w:r>
      <w:r w:rsidRPr="006E0E68">
        <w:rPr>
          <w:b/>
        </w:rPr>
        <w:t>General Settings</w:t>
      </w:r>
      <w:r>
        <w:t xml:space="preserve"> page.</w:t>
      </w:r>
    </w:p>
    <w:p w14:paraId="3F704C71" w14:textId="77777777" w:rsidR="006E0E68" w:rsidRDefault="006E0E68" w:rsidP="006E0E68">
      <w:pPr>
        <w:pStyle w:val="LabStepNumberedLevel2"/>
        <w:numPr>
          <w:ilvl w:val="1"/>
          <w:numId w:val="25"/>
        </w:numPr>
      </w:pPr>
      <w:r>
        <w:lastRenderedPageBreak/>
        <w:t xml:space="preserve">Modify the </w:t>
      </w:r>
      <w:r w:rsidRPr="006E0E68">
        <w:rPr>
          <w:b/>
        </w:rPr>
        <w:t>Name</w:t>
      </w:r>
      <w:r>
        <w:t xml:space="preserve"> setting for the document library from </w:t>
      </w:r>
      <w:proofErr w:type="spellStart"/>
      <w:r>
        <w:rPr>
          <w:b/>
        </w:rPr>
        <w:t>ProductPlans</w:t>
      </w:r>
      <w:proofErr w:type="spellEnd"/>
      <w:r>
        <w:t xml:space="preserve"> to </w:t>
      </w:r>
      <w:r>
        <w:rPr>
          <w:b/>
        </w:rPr>
        <w:t>Product Plans</w:t>
      </w:r>
      <w:r>
        <w:t>.</w:t>
      </w:r>
    </w:p>
    <w:p w14:paraId="52315887" w14:textId="77777777" w:rsidR="006E0E68" w:rsidRDefault="006E0E68" w:rsidP="006E0E68">
      <w:pPr>
        <w:pStyle w:val="LabStepScreenshotLevel2"/>
      </w:pPr>
      <w:r>
        <w:drawing>
          <wp:inline distT="0" distB="0" distL="0" distR="0" wp14:anchorId="4C002AD4" wp14:editId="5E2F01AC">
            <wp:extent cx="3571013" cy="1330036"/>
            <wp:effectExtent l="19050" t="19050" r="10795" b="228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01219" cy="1341286"/>
                    </a:xfrm>
                    <a:prstGeom prst="rect">
                      <a:avLst/>
                    </a:prstGeom>
                    <a:noFill/>
                    <a:ln>
                      <a:solidFill>
                        <a:schemeClr val="tx2"/>
                      </a:solidFill>
                    </a:ln>
                  </pic:spPr>
                </pic:pic>
              </a:graphicData>
            </a:graphic>
          </wp:inline>
        </w:drawing>
      </w:r>
    </w:p>
    <w:p w14:paraId="4A1E05D7" w14:textId="77777777" w:rsidR="006E0E68" w:rsidRDefault="006E0E68" w:rsidP="006E0E68">
      <w:pPr>
        <w:pStyle w:val="LabStepNumberedLevel2"/>
        <w:numPr>
          <w:ilvl w:val="1"/>
          <w:numId w:val="25"/>
        </w:numPr>
      </w:pPr>
      <w:r>
        <w:t xml:space="preserve">Scroll down in the </w:t>
      </w:r>
      <w:r w:rsidRPr="006E0E68">
        <w:rPr>
          <w:b/>
        </w:rPr>
        <w:t>General Settings</w:t>
      </w:r>
      <w:r>
        <w:t xml:space="preserve"> page to the </w:t>
      </w:r>
      <w:r w:rsidRPr="006E0E68">
        <w:rPr>
          <w:b/>
        </w:rPr>
        <w:t>Navigation</w:t>
      </w:r>
      <w:r>
        <w:t xml:space="preserve"> section. Set the </w:t>
      </w:r>
      <w:r w:rsidRPr="006E0E68">
        <w:rPr>
          <w:b/>
        </w:rPr>
        <w:t xml:space="preserve">Display this </w:t>
      </w:r>
      <w:r w:rsidR="00023B84">
        <w:rPr>
          <w:b/>
        </w:rPr>
        <w:t>document</w:t>
      </w:r>
      <w:r w:rsidRPr="006E0E68">
        <w:rPr>
          <w:b/>
        </w:rPr>
        <w:t xml:space="preserve"> library on the Quick Launch</w:t>
      </w:r>
      <w:r>
        <w:t xml:space="preserve"> to a value of </w:t>
      </w:r>
      <w:r w:rsidRPr="006E0E68">
        <w:rPr>
          <w:b/>
        </w:rPr>
        <w:t>Yes</w:t>
      </w:r>
      <w:r>
        <w:t>.</w:t>
      </w:r>
    </w:p>
    <w:p w14:paraId="7CD2D7ED" w14:textId="77777777" w:rsidR="006E0E68" w:rsidRDefault="00023B84" w:rsidP="006E0E68">
      <w:pPr>
        <w:pStyle w:val="LabStepScreenshotLevel2"/>
      </w:pPr>
      <w:r>
        <w:drawing>
          <wp:inline distT="0" distB="0" distL="0" distR="0" wp14:anchorId="3D4D1F77" wp14:editId="7653939F">
            <wp:extent cx="5112911" cy="1056904"/>
            <wp:effectExtent l="19050" t="19050" r="12065"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9233" cy="1070614"/>
                    </a:xfrm>
                    <a:prstGeom prst="rect">
                      <a:avLst/>
                    </a:prstGeom>
                    <a:noFill/>
                    <a:ln>
                      <a:solidFill>
                        <a:schemeClr val="tx2"/>
                      </a:solidFill>
                    </a:ln>
                  </pic:spPr>
                </pic:pic>
              </a:graphicData>
            </a:graphic>
          </wp:inline>
        </w:drawing>
      </w:r>
    </w:p>
    <w:p w14:paraId="3FB2A299" w14:textId="77777777" w:rsidR="006E0E68" w:rsidRDefault="006E0E68" w:rsidP="006E0E68">
      <w:pPr>
        <w:pStyle w:val="LabStepNumberedLevel2"/>
        <w:numPr>
          <w:ilvl w:val="1"/>
          <w:numId w:val="25"/>
        </w:numPr>
      </w:pPr>
      <w:r>
        <w:t xml:space="preserve">At the bottom of the </w:t>
      </w:r>
      <w:r w:rsidRPr="006E0E68">
        <w:rPr>
          <w:b/>
        </w:rPr>
        <w:t>General Settings</w:t>
      </w:r>
      <w:r>
        <w:t xml:space="preserve"> page, click the </w:t>
      </w:r>
      <w:r w:rsidRPr="006E0E68">
        <w:rPr>
          <w:b/>
        </w:rPr>
        <w:t>OK</w:t>
      </w:r>
      <w:r>
        <w:t xml:space="preserve"> button to save your work.</w:t>
      </w:r>
    </w:p>
    <w:p w14:paraId="43149907" w14:textId="77777777" w:rsidR="006E0E68" w:rsidRDefault="006E0E68" w:rsidP="006E0E68">
      <w:pPr>
        <w:pStyle w:val="LabStepNumberedLevel2"/>
        <w:numPr>
          <w:ilvl w:val="1"/>
          <w:numId w:val="25"/>
        </w:numPr>
      </w:pPr>
      <w:r>
        <w:t xml:space="preserve">When you return to the settings page for the document library you should be able to confirm that the library name has been updated from </w:t>
      </w:r>
      <w:proofErr w:type="spellStart"/>
      <w:r>
        <w:rPr>
          <w:b/>
        </w:rPr>
        <w:t>ProductPlans</w:t>
      </w:r>
      <w:proofErr w:type="spellEnd"/>
      <w:r>
        <w:t xml:space="preserve"> to </w:t>
      </w:r>
      <w:r>
        <w:rPr>
          <w:b/>
        </w:rPr>
        <w:t>Product Plans</w:t>
      </w:r>
      <w:r>
        <w:t>.</w:t>
      </w:r>
    </w:p>
    <w:p w14:paraId="083F8C65" w14:textId="77777777" w:rsidR="006E0E68" w:rsidRDefault="006E0E68" w:rsidP="006E0E68">
      <w:pPr>
        <w:pStyle w:val="LabStepScreenshotLevel2"/>
      </w:pPr>
      <w:r>
        <w:drawing>
          <wp:inline distT="0" distB="0" distL="0" distR="0" wp14:anchorId="32D68E49" wp14:editId="00816950">
            <wp:extent cx="4919472" cy="1246266"/>
            <wp:effectExtent l="19050" t="19050" r="14605" b="114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70141" cy="1259102"/>
                    </a:xfrm>
                    <a:prstGeom prst="rect">
                      <a:avLst/>
                    </a:prstGeom>
                    <a:noFill/>
                    <a:ln>
                      <a:solidFill>
                        <a:schemeClr val="tx2"/>
                      </a:solidFill>
                    </a:ln>
                  </pic:spPr>
                </pic:pic>
              </a:graphicData>
            </a:graphic>
          </wp:inline>
        </w:drawing>
      </w:r>
    </w:p>
    <w:p w14:paraId="08F9B2EC" w14:textId="77777777" w:rsidR="006E0E68" w:rsidRDefault="006E0E68" w:rsidP="006E0E68">
      <w:pPr>
        <w:pStyle w:val="LabExerciseCallout"/>
      </w:pPr>
      <w:r>
        <w:t xml:space="preserve">Now that the document library has been created, you can to configure it to use the </w:t>
      </w:r>
      <w:r w:rsidRPr="00916A2B">
        <w:rPr>
          <w:b/>
        </w:rPr>
        <w:t xml:space="preserve">Product </w:t>
      </w:r>
      <w:r w:rsidR="00875B0C">
        <w:rPr>
          <w:b/>
        </w:rPr>
        <w:t>Plan</w:t>
      </w:r>
      <w:r>
        <w:t xml:space="preserve"> content type.</w:t>
      </w:r>
    </w:p>
    <w:p w14:paraId="6E51ABFF" w14:textId="77777777" w:rsidR="006E0E68" w:rsidRDefault="006E0E68" w:rsidP="006E0E68">
      <w:pPr>
        <w:pStyle w:val="LabStepNumbered"/>
        <w:numPr>
          <w:ilvl w:val="0"/>
          <w:numId w:val="25"/>
        </w:numPr>
      </w:pPr>
      <w:r>
        <w:t xml:space="preserve">Configure the </w:t>
      </w:r>
      <w:r w:rsidR="00875B0C">
        <w:rPr>
          <w:b/>
        </w:rPr>
        <w:t>Product Plans</w:t>
      </w:r>
      <w:r>
        <w:t xml:space="preserve"> document library to use the </w:t>
      </w:r>
      <w:r w:rsidRPr="006E0E68">
        <w:rPr>
          <w:b/>
        </w:rPr>
        <w:t xml:space="preserve">Product </w:t>
      </w:r>
      <w:r w:rsidR="00875B0C">
        <w:rPr>
          <w:b/>
        </w:rPr>
        <w:t>Plan</w:t>
      </w:r>
      <w:r>
        <w:t xml:space="preserve"> content type</w:t>
      </w:r>
    </w:p>
    <w:p w14:paraId="4E40528B" w14:textId="77777777" w:rsidR="006E0E68" w:rsidRDefault="006E0E68" w:rsidP="006E0E68">
      <w:pPr>
        <w:pStyle w:val="LabStepNumberedLevel2"/>
        <w:numPr>
          <w:ilvl w:val="1"/>
          <w:numId w:val="25"/>
        </w:numPr>
      </w:pPr>
      <w:r>
        <w:t xml:space="preserve">On the </w:t>
      </w:r>
      <w:r w:rsidRPr="006E0E68">
        <w:rPr>
          <w:b/>
        </w:rPr>
        <w:t>Settings</w:t>
      </w:r>
      <w:r>
        <w:t xml:space="preserve"> page of the </w:t>
      </w:r>
      <w:r w:rsidR="00875B0C">
        <w:rPr>
          <w:b/>
        </w:rPr>
        <w:t>Product Plan</w:t>
      </w:r>
      <w:r w:rsidRPr="006E0E68">
        <w:rPr>
          <w:b/>
        </w:rPr>
        <w:t>s</w:t>
      </w:r>
      <w:r>
        <w:t xml:space="preserve"> document library, click the </w:t>
      </w:r>
      <w:proofErr w:type="gramStart"/>
      <w:r w:rsidRPr="006E0E68">
        <w:rPr>
          <w:b/>
        </w:rPr>
        <w:t>Advanced</w:t>
      </w:r>
      <w:proofErr w:type="gramEnd"/>
      <w:r w:rsidRPr="006E0E68">
        <w:rPr>
          <w:b/>
        </w:rPr>
        <w:t xml:space="preserve"> settings</w:t>
      </w:r>
      <w:r>
        <w:t xml:space="preserve"> link.</w:t>
      </w:r>
    </w:p>
    <w:p w14:paraId="14AB708C" w14:textId="77777777" w:rsidR="006E0E68" w:rsidRDefault="006E0E68" w:rsidP="006E0E68">
      <w:pPr>
        <w:pStyle w:val="LabStepNumberedLevel2"/>
        <w:numPr>
          <w:ilvl w:val="1"/>
          <w:numId w:val="25"/>
        </w:numPr>
      </w:pPr>
      <w:r>
        <w:t xml:space="preserve">On the </w:t>
      </w:r>
      <w:r w:rsidRPr="006E0E68">
        <w:rPr>
          <w:b/>
        </w:rPr>
        <w:t>Advanced Settings</w:t>
      </w:r>
      <w:r>
        <w:t xml:space="preserve"> page, set the </w:t>
      </w:r>
      <w:r w:rsidRPr="006E0E68">
        <w:rPr>
          <w:b/>
        </w:rPr>
        <w:t xml:space="preserve">Allow management of content </w:t>
      </w:r>
      <w:proofErr w:type="gramStart"/>
      <w:r w:rsidRPr="006E0E68">
        <w:rPr>
          <w:b/>
        </w:rPr>
        <w:t>types</w:t>
      </w:r>
      <w:proofErr w:type="gramEnd"/>
      <w:r>
        <w:t xml:space="preserve"> option to </w:t>
      </w:r>
      <w:r w:rsidRPr="006E0E68">
        <w:rPr>
          <w:b/>
        </w:rPr>
        <w:t>Yes</w:t>
      </w:r>
      <w:r>
        <w:t>.</w:t>
      </w:r>
    </w:p>
    <w:p w14:paraId="10095A5E" w14:textId="77777777" w:rsidR="006E0E68" w:rsidRDefault="006E0E68" w:rsidP="006E0E68">
      <w:pPr>
        <w:pStyle w:val="LabStepScreenshotLevel2"/>
      </w:pPr>
      <w:r w:rsidRPr="00DF1050">
        <w:rPr>
          <w:rStyle w:val="LabStepScreenshotFrame"/>
        </w:rPr>
        <w:drawing>
          <wp:inline distT="0" distB="0" distL="0" distR="0" wp14:anchorId="3BE453AB" wp14:editId="18716E97">
            <wp:extent cx="3179169" cy="1650670"/>
            <wp:effectExtent l="19050" t="19050" r="21590" b="260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23759" cy="1673822"/>
                    </a:xfrm>
                    <a:prstGeom prst="rect">
                      <a:avLst/>
                    </a:prstGeom>
                    <a:noFill/>
                    <a:ln>
                      <a:solidFill>
                        <a:schemeClr val="tx2"/>
                      </a:solidFill>
                    </a:ln>
                  </pic:spPr>
                </pic:pic>
              </a:graphicData>
            </a:graphic>
          </wp:inline>
        </w:drawing>
      </w:r>
    </w:p>
    <w:p w14:paraId="51DC81C4" w14:textId="77777777" w:rsidR="006E0E68" w:rsidRDefault="006E0E68" w:rsidP="006E0E68">
      <w:pPr>
        <w:pStyle w:val="LabStepNumberedLevel2"/>
        <w:numPr>
          <w:ilvl w:val="1"/>
          <w:numId w:val="25"/>
        </w:numPr>
      </w:pPr>
      <w:r>
        <w:t xml:space="preserve">Click the </w:t>
      </w:r>
      <w:r w:rsidRPr="006E0E68">
        <w:rPr>
          <w:b/>
        </w:rPr>
        <w:t>OK</w:t>
      </w:r>
      <w:r>
        <w:t xml:space="preserve"> button at the bottom of the On the </w:t>
      </w:r>
      <w:r w:rsidRPr="006E0E68">
        <w:rPr>
          <w:b/>
        </w:rPr>
        <w:t>Advanced Settings</w:t>
      </w:r>
      <w:r>
        <w:t xml:space="preserve"> page to save your changes.</w:t>
      </w:r>
    </w:p>
    <w:p w14:paraId="136B3032" w14:textId="77777777" w:rsidR="006E0E68" w:rsidRDefault="006E0E68" w:rsidP="006E0E68">
      <w:pPr>
        <w:pStyle w:val="LabStepNumberedLevel2"/>
        <w:numPr>
          <w:ilvl w:val="1"/>
          <w:numId w:val="25"/>
        </w:numPr>
      </w:pPr>
      <w:r>
        <w:lastRenderedPageBreak/>
        <w:t xml:space="preserve">When you return to the </w:t>
      </w:r>
      <w:r w:rsidRPr="006E0E68">
        <w:rPr>
          <w:b/>
        </w:rPr>
        <w:t>Settings</w:t>
      </w:r>
      <w:r>
        <w:t xml:space="preserve"> page for the </w:t>
      </w:r>
      <w:r w:rsidRPr="006E0E68">
        <w:rPr>
          <w:b/>
        </w:rPr>
        <w:t>Pro</w:t>
      </w:r>
      <w:r w:rsidR="00875B0C">
        <w:rPr>
          <w:b/>
        </w:rPr>
        <w:t xml:space="preserve">duct Plans </w:t>
      </w:r>
      <w:r>
        <w:t xml:space="preserve">document library, you should see it now displays a new </w:t>
      </w:r>
      <w:r w:rsidRPr="006E0E68">
        <w:rPr>
          <w:b/>
        </w:rPr>
        <w:t>Content Types</w:t>
      </w:r>
      <w:r>
        <w:t xml:space="preserve"> section. You can also observe that the </w:t>
      </w:r>
      <w:r w:rsidR="00875B0C" w:rsidRPr="006E0E68">
        <w:rPr>
          <w:b/>
        </w:rPr>
        <w:t>Pro</w:t>
      </w:r>
      <w:r w:rsidR="00875B0C">
        <w:rPr>
          <w:b/>
        </w:rPr>
        <w:t>duct Plans</w:t>
      </w:r>
      <w:r>
        <w:t xml:space="preserve"> document library currently contains a single content type which is the standard SharePoint </w:t>
      </w:r>
      <w:r w:rsidRPr="006E0E68">
        <w:rPr>
          <w:b/>
        </w:rPr>
        <w:t>Document</w:t>
      </w:r>
      <w:r>
        <w:t xml:space="preserve"> content type.</w:t>
      </w:r>
    </w:p>
    <w:p w14:paraId="1224A889" w14:textId="77777777" w:rsidR="006E0E68" w:rsidRDefault="006E0E68" w:rsidP="006E0E68">
      <w:pPr>
        <w:pStyle w:val="LabStepScreenshotLevel2"/>
      </w:pPr>
      <w:r>
        <w:drawing>
          <wp:inline distT="0" distB="0" distL="0" distR="0" wp14:anchorId="2F3876DF" wp14:editId="7AE4E5F9">
            <wp:extent cx="5745007" cy="1318161"/>
            <wp:effectExtent l="19050" t="19050" r="8255" b="158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8386" cy="1348764"/>
                    </a:xfrm>
                    <a:prstGeom prst="rect">
                      <a:avLst/>
                    </a:prstGeom>
                    <a:noFill/>
                    <a:ln>
                      <a:solidFill>
                        <a:schemeClr val="tx2"/>
                      </a:solidFill>
                    </a:ln>
                  </pic:spPr>
                </pic:pic>
              </a:graphicData>
            </a:graphic>
          </wp:inline>
        </w:drawing>
      </w:r>
    </w:p>
    <w:p w14:paraId="2362565B" w14:textId="77777777" w:rsidR="006E0E68" w:rsidRDefault="006E0E68" w:rsidP="006E0E68">
      <w:pPr>
        <w:pStyle w:val="LabStepNumberedLevel2"/>
        <w:numPr>
          <w:ilvl w:val="1"/>
          <w:numId w:val="25"/>
        </w:numPr>
      </w:pPr>
      <w:r>
        <w:t xml:space="preserve">Click the </w:t>
      </w:r>
      <w:r w:rsidRPr="006E0E68">
        <w:rPr>
          <w:b/>
        </w:rPr>
        <w:t>Add from existing site content types</w:t>
      </w:r>
      <w:r>
        <w:t xml:space="preserve"> link to navigate to the </w:t>
      </w:r>
      <w:r w:rsidRPr="006E0E68">
        <w:rPr>
          <w:b/>
        </w:rPr>
        <w:t>Add Content Types</w:t>
      </w:r>
      <w:r>
        <w:t xml:space="preserve"> page. Add the </w:t>
      </w:r>
      <w:r w:rsidRPr="006E0E68">
        <w:rPr>
          <w:b/>
        </w:rPr>
        <w:t xml:space="preserve">Product </w:t>
      </w:r>
      <w:r w:rsidR="00875B0C">
        <w:rPr>
          <w:b/>
        </w:rPr>
        <w:t>Plan</w:t>
      </w:r>
      <w:r>
        <w:t xml:space="preserve"> content type as shown in the following screenshot.</w:t>
      </w:r>
    </w:p>
    <w:p w14:paraId="0E979895" w14:textId="77777777" w:rsidR="006E0E68" w:rsidRDefault="00023B84" w:rsidP="006E0E68">
      <w:pPr>
        <w:pStyle w:val="LabStepScreenshotLevel2"/>
      </w:pPr>
      <w:r>
        <w:drawing>
          <wp:inline distT="0" distB="0" distL="0" distR="0" wp14:anchorId="25F411F4" wp14:editId="6792B887">
            <wp:extent cx="4188158" cy="1626919"/>
            <wp:effectExtent l="19050" t="19050" r="2222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07305" cy="1673203"/>
                    </a:xfrm>
                    <a:prstGeom prst="rect">
                      <a:avLst/>
                    </a:prstGeom>
                    <a:noFill/>
                    <a:ln>
                      <a:solidFill>
                        <a:schemeClr val="tx2"/>
                      </a:solidFill>
                    </a:ln>
                  </pic:spPr>
                </pic:pic>
              </a:graphicData>
            </a:graphic>
          </wp:inline>
        </w:drawing>
      </w:r>
    </w:p>
    <w:p w14:paraId="68C55675" w14:textId="77777777" w:rsidR="006E0E68" w:rsidRDefault="006E0E68" w:rsidP="006E0E68">
      <w:pPr>
        <w:pStyle w:val="LabStepNumberedLevel2"/>
        <w:numPr>
          <w:ilvl w:val="1"/>
          <w:numId w:val="25"/>
        </w:numPr>
      </w:pPr>
      <w:r>
        <w:t xml:space="preserve">Click the </w:t>
      </w:r>
      <w:r w:rsidRPr="006E0E68">
        <w:rPr>
          <w:b/>
        </w:rPr>
        <w:t>OK</w:t>
      </w:r>
      <w:r>
        <w:t xml:space="preserve"> button at the bottom of the </w:t>
      </w:r>
      <w:r w:rsidRPr="006E0E68">
        <w:rPr>
          <w:b/>
        </w:rPr>
        <w:t>Add Content Types</w:t>
      </w:r>
      <w:r>
        <w:t xml:space="preserve"> page to save your changes. You should now see that the </w:t>
      </w:r>
      <w:r w:rsidRPr="006E0E68">
        <w:rPr>
          <w:b/>
        </w:rPr>
        <w:t xml:space="preserve">Product </w:t>
      </w:r>
      <w:r w:rsidR="00023B84">
        <w:rPr>
          <w:b/>
        </w:rPr>
        <w:t>Plan</w:t>
      </w:r>
      <w:r>
        <w:t xml:space="preserve"> content type has been added along with the existing </w:t>
      </w:r>
      <w:r w:rsidRPr="006E0E68">
        <w:rPr>
          <w:b/>
        </w:rPr>
        <w:t>Document</w:t>
      </w:r>
      <w:r>
        <w:t xml:space="preserve"> content type.</w:t>
      </w:r>
    </w:p>
    <w:p w14:paraId="7592A788" w14:textId="77777777" w:rsidR="006E0E68" w:rsidRDefault="00023B84" w:rsidP="006E0E68">
      <w:pPr>
        <w:pStyle w:val="LabStepScreenshotLevel2"/>
      </w:pPr>
      <w:r>
        <w:drawing>
          <wp:inline distT="0" distB="0" distL="0" distR="0" wp14:anchorId="7D73218F" wp14:editId="14DCEBE7">
            <wp:extent cx="5064953" cy="1389413"/>
            <wp:effectExtent l="19050" t="19050" r="21590" b="203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50539" cy="1412891"/>
                    </a:xfrm>
                    <a:prstGeom prst="rect">
                      <a:avLst/>
                    </a:prstGeom>
                    <a:noFill/>
                    <a:ln>
                      <a:solidFill>
                        <a:schemeClr val="tx2"/>
                      </a:solidFill>
                    </a:ln>
                  </pic:spPr>
                </pic:pic>
              </a:graphicData>
            </a:graphic>
          </wp:inline>
        </w:drawing>
      </w:r>
    </w:p>
    <w:p w14:paraId="1632153A" w14:textId="77777777" w:rsidR="006E0E68" w:rsidRDefault="006E0E68" w:rsidP="006E0E68">
      <w:pPr>
        <w:pStyle w:val="LabStepNumberedLevel2"/>
        <w:numPr>
          <w:ilvl w:val="1"/>
          <w:numId w:val="25"/>
        </w:numPr>
      </w:pPr>
      <w:r>
        <w:t xml:space="preserve">Remove the </w:t>
      </w:r>
      <w:r w:rsidRPr="006E0E68">
        <w:rPr>
          <w:b/>
        </w:rPr>
        <w:t>Document</w:t>
      </w:r>
      <w:r>
        <w:t xml:space="preserve"> content type. You can accomplish this by clicking its link to navigate to the </w:t>
      </w:r>
      <w:r w:rsidRPr="006E0E68">
        <w:rPr>
          <w:b/>
        </w:rPr>
        <w:t>List Content Type</w:t>
      </w:r>
      <w:r>
        <w:t xml:space="preserve"> page for the </w:t>
      </w:r>
      <w:r w:rsidRPr="006E0E68">
        <w:rPr>
          <w:b/>
        </w:rPr>
        <w:t>Document</w:t>
      </w:r>
      <w:r>
        <w:t xml:space="preserve"> content type. Click the </w:t>
      </w:r>
      <w:r w:rsidRPr="006E0E68">
        <w:rPr>
          <w:b/>
        </w:rPr>
        <w:t>Delete this content type</w:t>
      </w:r>
      <w:r>
        <w:t xml:space="preserve"> link to remove the Document content type from the </w:t>
      </w:r>
      <w:r w:rsidRPr="006E0E68">
        <w:rPr>
          <w:b/>
        </w:rPr>
        <w:t>Action Figure Proposals</w:t>
      </w:r>
      <w:r>
        <w:t xml:space="preserve"> document library. Once you remove the </w:t>
      </w:r>
      <w:r w:rsidRPr="006E0E68">
        <w:rPr>
          <w:b/>
        </w:rPr>
        <w:t>Document</w:t>
      </w:r>
      <w:r>
        <w:t xml:space="preserve"> content type, the </w:t>
      </w:r>
      <w:r w:rsidRPr="006E0E68">
        <w:rPr>
          <w:b/>
        </w:rPr>
        <w:t>Content Types</w:t>
      </w:r>
      <w:r>
        <w:t xml:space="preserve"> section on the Settings page of the Action Figure Proposals document library should include only the Product Proposal content type.</w:t>
      </w:r>
    </w:p>
    <w:p w14:paraId="1A651FA0" w14:textId="77777777" w:rsidR="006E0E68" w:rsidRDefault="00023B84" w:rsidP="006E0E68">
      <w:pPr>
        <w:pStyle w:val="LabStepScreenshotLevel2"/>
      </w:pPr>
      <w:r>
        <w:drawing>
          <wp:inline distT="0" distB="0" distL="0" distR="0" wp14:anchorId="317F3F59" wp14:editId="1E1AFF04">
            <wp:extent cx="6017292" cy="1021278"/>
            <wp:effectExtent l="19050" t="19050" r="21590" b="266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8151" cy="1041791"/>
                    </a:xfrm>
                    <a:prstGeom prst="rect">
                      <a:avLst/>
                    </a:prstGeom>
                    <a:noFill/>
                    <a:ln>
                      <a:solidFill>
                        <a:schemeClr val="tx2"/>
                      </a:solidFill>
                    </a:ln>
                  </pic:spPr>
                </pic:pic>
              </a:graphicData>
            </a:graphic>
          </wp:inline>
        </w:drawing>
      </w:r>
    </w:p>
    <w:p w14:paraId="347AF087" w14:textId="77777777" w:rsidR="006E0E68" w:rsidRDefault="006E0E68" w:rsidP="006E0E68">
      <w:pPr>
        <w:pStyle w:val="LabStepNumbered"/>
        <w:numPr>
          <w:ilvl w:val="0"/>
          <w:numId w:val="25"/>
        </w:numPr>
      </w:pPr>
      <w:r>
        <w:t xml:space="preserve">Modify the </w:t>
      </w:r>
      <w:r w:rsidR="00023B84">
        <w:t xml:space="preserve">page with the </w:t>
      </w:r>
      <w:r>
        <w:t xml:space="preserve">default view of the </w:t>
      </w:r>
      <w:r w:rsidR="00023B84">
        <w:rPr>
          <w:b/>
        </w:rPr>
        <w:t xml:space="preserve">Product Plan </w:t>
      </w:r>
      <w:r>
        <w:t>document library.</w:t>
      </w:r>
    </w:p>
    <w:p w14:paraId="6B6A35BF" w14:textId="77777777" w:rsidR="006E0E68" w:rsidRDefault="006E0E68" w:rsidP="006E0E68">
      <w:pPr>
        <w:pStyle w:val="LabStepNumberedLevel2"/>
        <w:numPr>
          <w:ilvl w:val="1"/>
          <w:numId w:val="25"/>
        </w:numPr>
      </w:pPr>
      <w:r>
        <w:t xml:space="preserve">Click on the </w:t>
      </w:r>
      <w:r w:rsidR="00023B84">
        <w:rPr>
          <w:b/>
        </w:rPr>
        <w:t>Product Plans</w:t>
      </w:r>
      <w:r>
        <w:t xml:space="preserve"> link in Quick Launch to navigate the default view of the document library.</w:t>
      </w:r>
    </w:p>
    <w:p w14:paraId="649CBDE5" w14:textId="77777777" w:rsidR="006E0E68" w:rsidRDefault="006E0E68" w:rsidP="006E0E68">
      <w:pPr>
        <w:pStyle w:val="LabStepNumberedLevel2"/>
        <w:numPr>
          <w:ilvl w:val="1"/>
          <w:numId w:val="25"/>
        </w:numPr>
      </w:pPr>
      <w:r>
        <w:lastRenderedPageBreak/>
        <w:t>Take a moment to inspect the user interface of the default view. You can see that there is a new document link for uploading existing documents as well as support for uploading files via drag-and-drop in the browser.</w:t>
      </w:r>
    </w:p>
    <w:p w14:paraId="6C2DEE67" w14:textId="77777777" w:rsidR="00621A93" w:rsidRDefault="00621A93" w:rsidP="00621A93">
      <w:pPr>
        <w:pStyle w:val="LabStepScreenshotLevel2"/>
      </w:pPr>
      <w:r>
        <w:drawing>
          <wp:inline distT="0" distB="0" distL="0" distR="0" wp14:anchorId="21A76442" wp14:editId="22B6EF74">
            <wp:extent cx="4646212" cy="2505694"/>
            <wp:effectExtent l="19050" t="19050" r="21590" b="285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79093" cy="2523427"/>
                    </a:xfrm>
                    <a:prstGeom prst="rect">
                      <a:avLst/>
                    </a:prstGeom>
                    <a:noFill/>
                    <a:ln>
                      <a:solidFill>
                        <a:schemeClr val="tx2"/>
                      </a:solidFill>
                    </a:ln>
                  </pic:spPr>
                </pic:pic>
              </a:graphicData>
            </a:graphic>
          </wp:inline>
        </w:drawing>
      </w:r>
    </w:p>
    <w:p w14:paraId="391FDB0E" w14:textId="77777777" w:rsidR="00621A93" w:rsidRDefault="00621A93" w:rsidP="00621A93">
      <w:pPr>
        <w:pStyle w:val="LabExerciseCallout"/>
      </w:pPr>
      <w:r>
        <w:t xml:space="preserve">There is a problem with the out-of-box user experience when you configure a standard document library to support document sets. The default user interface for a document library supports and promotes the uploading of existing documents that have already been created. However, the uploading of a file to create a document set instance is not supported. Therefore, you should always remove the </w:t>
      </w:r>
      <w:r w:rsidRPr="00621A93">
        <w:rPr>
          <w:b/>
        </w:rPr>
        <w:t>new document</w:t>
      </w:r>
      <w:r>
        <w:t xml:space="preserve"> link because it leads the user down a road to failure.</w:t>
      </w:r>
    </w:p>
    <w:p w14:paraId="162388D2" w14:textId="77777777" w:rsidR="00621A93" w:rsidRDefault="00621A93" w:rsidP="00621A93">
      <w:pPr>
        <w:pStyle w:val="LabStepNumberedLevel2"/>
        <w:numPr>
          <w:ilvl w:val="1"/>
          <w:numId w:val="25"/>
        </w:numPr>
      </w:pPr>
      <w:r>
        <w:t xml:space="preserve">Select the </w:t>
      </w:r>
      <w:r w:rsidRPr="00621A93">
        <w:rPr>
          <w:b/>
        </w:rPr>
        <w:t>Edit page</w:t>
      </w:r>
      <w:r>
        <w:t xml:space="preserve"> command in </w:t>
      </w:r>
      <w:r w:rsidRPr="00621A93">
        <w:rPr>
          <w:b/>
        </w:rPr>
        <w:t>Site Action</w:t>
      </w:r>
      <w:r>
        <w:t xml:space="preserve"> to transition the current page into edit mode.</w:t>
      </w:r>
    </w:p>
    <w:p w14:paraId="6C44A6DE" w14:textId="77777777" w:rsidR="00621A93" w:rsidRDefault="00621A93" w:rsidP="00621A93">
      <w:pPr>
        <w:pStyle w:val="LabStepScreenshotLevel2"/>
      </w:pPr>
      <w:r>
        <w:drawing>
          <wp:inline distT="0" distB="0" distL="0" distR="0" wp14:anchorId="6EE3DA6D" wp14:editId="49C5F798">
            <wp:extent cx="5856897" cy="1662546"/>
            <wp:effectExtent l="19050" t="19050" r="10795" b="139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2837" cy="1689780"/>
                    </a:xfrm>
                    <a:prstGeom prst="rect">
                      <a:avLst/>
                    </a:prstGeom>
                    <a:noFill/>
                    <a:ln>
                      <a:solidFill>
                        <a:schemeClr val="tx2"/>
                      </a:solidFill>
                    </a:ln>
                  </pic:spPr>
                </pic:pic>
              </a:graphicData>
            </a:graphic>
          </wp:inline>
        </w:drawing>
      </w:r>
    </w:p>
    <w:p w14:paraId="20C296E6" w14:textId="77777777" w:rsidR="00621A93" w:rsidRDefault="00621A93" w:rsidP="00621A93">
      <w:pPr>
        <w:pStyle w:val="LabStepNumberedLevel2"/>
        <w:numPr>
          <w:ilvl w:val="1"/>
          <w:numId w:val="25"/>
        </w:numPr>
      </w:pPr>
      <w:r>
        <w:t xml:space="preserve">When the page is in edit mode, you can see it contains a single web part. Drop down the web part menu as shown in the following screenshot and then click </w:t>
      </w:r>
      <w:r w:rsidRPr="00621A93">
        <w:rPr>
          <w:b/>
        </w:rPr>
        <w:t>Edit Web Part</w:t>
      </w:r>
      <w:r>
        <w:t>.</w:t>
      </w:r>
    </w:p>
    <w:p w14:paraId="6423BFF5" w14:textId="77777777" w:rsidR="00621A93" w:rsidRDefault="00621A93" w:rsidP="00621A93">
      <w:pPr>
        <w:pStyle w:val="LabStepScreenshotLevel2"/>
      </w:pPr>
      <w:r>
        <w:drawing>
          <wp:inline distT="0" distB="0" distL="0" distR="0" wp14:anchorId="396A0D59" wp14:editId="0B15550F">
            <wp:extent cx="5854535" cy="2037212"/>
            <wp:effectExtent l="19050" t="19050" r="13335" b="203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91859" cy="2084997"/>
                    </a:xfrm>
                    <a:prstGeom prst="rect">
                      <a:avLst/>
                    </a:prstGeom>
                    <a:noFill/>
                    <a:ln>
                      <a:solidFill>
                        <a:schemeClr val="tx2"/>
                      </a:solidFill>
                    </a:ln>
                  </pic:spPr>
                </pic:pic>
              </a:graphicData>
            </a:graphic>
          </wp:inline>
        </w:drawing>
      </w:r>
    </w:p>
    <w:p w14:paraId="4A880201" w14:textId="2B58FEFD" w:rsidR="00621A93" w:rsidRPr="002B47EE" w:rsidRDefault="00621A93" w:rsidP="00621A93">
      <w:pPr>
        <w:pStyle w:val="LabStepNumberedLevel2"/>
        <w:numPr>
          <w:ilvl w:val="1"/>
          <w:numId w:val="25"/>
        </w:numPr>
      </w:pPr>
      <w:r>
        <w:lastRenderedPageBreak/>
        <w:t xml:space="preserve">When you put the web part into edit mode, you will see a task pane on the right-hand side of the browser window. Change the </w:t>
      </w:r>
      <w:r w:rsidRPr="00621A93">
        <w:rPr>
          <w:b/>
        </w:rPr>
        <w:t>Toolbar Type</w:t>
      </w:r>
      <w:r>
        <w:t xml:space="preserve"> setting to </w:t>
      </w:r>
      <w:r w:rsidRPr="00621A93">
        <w:rPr>
          <w:b/>
        </w:rPr>
        <w:t>No Toolbar</w:t>
      </w:r>
      <w:r>
        <w:t xml:space="preserve"> and click the </w:t>
      </w:r>
      <w:r w:rsidRPr="00621A93">
        <w:rPr>
          <w:b/>
        </w:rPr>
        <w:t>OK</w:t>
      </w:r>
      <w:r>
        <w:t xml:space="preserve"> button.</w:t>
      </w:r>
      <w:r w:rsidR="00D119A8">
        <w:t xml:space="preserve"> Click the </w:t>
      </w:r>
      <w:r w:rsidR="00D119A8" w:rsidRPr="00C32C09">
        <w:rPr>
          <w:b/>
        </w:rPr>
        <w:t>Page</w:t>
      </w:r>
      <w:r w:rsidR="00D119A8">
        <w:t xml:space="preserve"> tab and choose </w:t>
      </w:r>
      <w:r w:rsidR="00D119A8" w:rsidRPr="00C32C09">
        <w:rPr>
          <w:b/>
        </w:rPr>
        <w:t>Stop Editing</w:t>
      </w:r>
      <w:r w:rsidR="00D119A8">
        <w:t>.</w:t>
      </w:r>
    </w:p>
    <w:p w14:paraId="5EC1BEB2" w14:textId="77777777" w:rsidR="00621A93" w:rsidRDefault="00621A93" w:rsidP="00621A93">
      <w:pPr>
        <w:pStyle w:val="LabStepScreenshotLevel2"/>
        <w:rPr>
          <w:rStyle w:val="Strong"/>
          <w:b w:val="0"/>
          <w:bCs w:val="0"/>
        </w:rPr>
      </w:pPr>
      <w:r>
        <w:drawing>
          <wp:inline distT="0" distB="0" distL="0" distR="0" wp14:anchorId="68607C7E" wp14:editId="4D56434F">
            <wp:extent cx="2220685" cy="4244925"/>
            <wp:effectExtent l="19050" t="19050" r="27305" b="228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9230" cy="4261258"/>
                    </a:xfrm>
                    <a:prstGeom prst="rect">
                      <a:avLst/>
                    </a:prstGeom>
                    <a:noFill/>
                    <a:ln>
                      <a:solidFill>
                        <a:schemeClr val="tx2"/>
                      </a:solidFill>
                    </a:ln>
                  </pic:spPr>
                </pic:pic>
              </a:graphicData>
            </a:graphic>
          </wp:inline>
        </w:drawing>
      </w:r>
    </w:p>
    <w:p w14:paraId="38D69AFF" w14:textId="68B331E0" w:rsidR="00BD110C" w:rsidRDefault="00621A93" w:rsidP="00D23555">
      <w:pPr>
        <w:pStyle w:val="LabStepNumberedLevel2"/>
        <w:numPr>
          <w:ilvl w:val="1"/>
          <w:numId w:val="25"/>
        </w:numPr>
      </w:pPr>
      <w:r w:rsidRPr="00621A93">
        <w:rPr>
          <w:rStyle w:val="Strong"/>
          <w:b w:val="0"/>
          <w:bCs w:val="0"/>
        </w:rPr>
        <w:t xml:space="preserve">You should now be back at the page with the default view of the </w:t>
      </w:r>
      <w:r w:rsidR="00957525">
        <w:rPr>
          <w:rStyle w:val="Strong"/>
          <w:bCs w:val="0"/>
        </w:rPr>
        <w:t xml:space="preserve">Product Plans </w:t>
      </w:r>
      <w:r w:rsidRPr="00621A93">
        <w:rPr>
          <w:rStyle w:val="Strong"/>
          <w:b w:val="0"/>
          <w:bCs w:val="0"/>
        </w:rPr>
        <w:t xml:space="preserve">document library. You should be able to verify that your changes removed the </w:t>
      </w:r>
      <w:r w:rsidRPr="00621A93">
        <w:rPr>
          <w:rStyle w:val="Strong"/>
          <w:bCs w:val="0"/>
        </w:rPr>
        <w:t>new document</w:t>
      </w:r>
      <w:r w:rsidRPr="00621A93">
        <w:rPr>
          <w:rStyle w:val="Strong"/>
          <w:b w:val="0"/>
          <w:bCs w:val="0"/>
        </w:rPr>
        <w:t xml:space="preserve"> link.</w:t>
      </w:r>
    </w:p>
    <w:p w14:paraId="5905D1CB" w14:textId="0090AE49" w:rsidR="0097099C" w:rsidRDefault="0097099C" w:rsidP="00D23555">
      <w:pPr>
        <w:pStyle w:val="LabStepNumberedLevel2"/>
        <w:numPr>
          <w:ilvl w:val="0"/>
          <w:numId w:val="0"/>
        </w:numPr>
      </w:pPr>
    </w:p>
    <w:p w14:paraId="4F4E338F" w14:textId="77777777" w:rsidR="00D41817" w:rsidRDefault="00DC341E" w:rsidP="00412CF4">
      <w:pPr>
        <w:pStyle w:val="LabStepNumbered"/>
        <w:numPr>
          <w:ilvl w:val="0"/>
          <w:numId w:val="25"/>
        </w:numPr>
      </w:pPr>
      <w:r>
        <w:t>Create a document set instance for the Jimi Hendrix Action Figure</w:t>
      </w:r>
      <w:r w:rsidR="00D41817">
        <w:t>.</w:t>
      </w:r>
    </w:p>
    <w:p w14:paraId="061CD47D" w14:textId="77777777" w:rsidR="0097099C" w:rsidRDefault="0097099C" w:rsidP="0097099C">
      <w:pPr>
        <w:pStyle w:val="LabStepNumberedLevel2"/>
        <w:numPr>
          <w:ilvl w:val="1"/>
          <w:numId w:val="25"/>
        </w:numPr>
      </w:pPr>
      <w:r>
        <w:t>Navigate to the default view of the Product Plans.</w:t>
      </w:r>
    </w:p>
    <w:p w14:paraId="1B10633A" w14:textId="72D12E59" w:rsidR="0097099C" w:rsidRDefault="003E5E77" w:rsidP="0097099C">
      <w:pPr>
        <w:pStyle w:val="LabStepNumberedLevel2"/>
        <w:numPr>
          <w:ilvl w:val="1"/>
          <w:numId w:val="25"/>
        </w:numPr>
      </w:pPr>
      <w:r>
        <w:t>Create a new Product Plan</w:t>
      </w:r>
    </w:p>
    <w:p w14:paraId="5EBB7B2A" w14:textId="77777777" w:rsidR="0097099C" w:rsidRDefault="0097099C" w:rsidP="0097099C">
      <w:pPr>
        <w:pStyle w:val="LabStepScreenshotLevel2"/>
      </w:pPr>
      <w:r>
        <w:drawing>
          <wp:inline distT="0" distB="0" distL="0" distR="0" wp14:anchorId="675DD84A" wp14:editId="41C9A7B8">
            <wp:extent cx="6259434" cy="2458192"/>
            <wp:effectExtent l="19050" t="19050" r="2730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56162" cy="2496179"/>
                    </a:xfrm>
                    <a:prstGeom prst="rect">
                      <a:avLst/>
                    </a:prstGeom>
                    <a:noFill/>
                    <a:ln>
                      <a:solidFill>
                        <a:schemeClr val="tx2"/>
                      </a:solidFill>
                    </a:ln>
                  </pic:spPr>
                </pic:pic>
              </a:graphicData>
            </a:graphic>
          </wp:inline>
        </w:drawing>
      </w:r>
    </w:p>
    <w:p w14:paraId="5970E4F4" w14:textId="03122227" w:rsidR="0097099C" w:rsidRDefault="003E5E77" w:rsidP="0097099C">
      <w:pPr>
        <w:pStyle w:val="LabStepNumberedLevel2"/>
        <w:numPr>
          <w:ilvl w:val="1"/>
          <w:numId w:val="25"/>
        </w:numPr>
      </w:pPr>
      <w:r>
        <w:lastRenderedPageBreak/>
        <w:t>When prompted, fill in the column properties as shown below.</w:t>
      </w:r>
    </w:p>
    <w:p w14:paraId="5B0C57A7" w14:textId="77777777" w:rsidR="0097099C" w:rsidRDefault="00BA1AD8" w:rsidP="0097099C">
      <w:pPr>
        <w:pStyle w:val="LabStepScreenshotLevel2"/>
      </w:pPr>
      <w:r>
        <w:drawing>
          <wp:inline distT="0" distB="0" distL="0" distR="0" wp14:anchorId="1CDA4DC4" wp14:editId="37ADD459">
            <wp:extent cx="4825214" cy="2232561"/>
            <wp:effectExtent l="19050" t="19050" r="13970" b="158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4837744" cy="2238359"/>
                    </a:xfrm>
                    <a:prstGeom prst="rect">
                      <a:avLst/>
                    </a:prstGeom>
                    <a:noFill/>
                    <a:ln>
                      <a:solidFill>
                        <a:schemeClr val="tx2"/>
                      </a:solidFill>
                    </a:ln>
                  </pic:spPr>
                </pic:pic>
              </a:graphicData>
            </a:graphic>
          </wp:inline>
        </w:drawing>
      </w:r>
    </w:p>
    <w:p w14:paraId="038B9AE8" w14:textId="77777777" w:rsidR="0097099C" w:rsidRDefault="00FE7337" w:rsidP="0097099C">
      <w:pPr>
        <w:pStyle w:val="LabStepNumberedLevel2"/>
        <w:numPr>
          <w:ilvl w:val="1"/>
          <w:numId w:val="25"/>
        </w:numPr>
      </w:pPr>
      <w:r>
        <w:t>After you have filled out the data in the New Document Set page, click the Save button to create a new instance of the Product Plan document set.</w:t>
      </w:r>
    </w:p>
    <w:p w14:paraId="1DC265B7" w14:textId="77777777" w:rsidR="0097099C" w:rsidRDefault="00BA1AD8" w:rsidP="00DC341E">
      <w:pPr>
        <w:pStyle w:val="LabStepScreenshotLevel2"/>
      </w:pPr>
      <w:r>
        <w:drawing>
          <wp:inline distT="0" distB="0" distL="0" distR="0" wp14:anchorId="7E43B967" wp14:editId="3091627C">
            <wp:extent cx="5210485" cy="2291937"/>
            <wp:effectExtent l="19050" t="19050" r="9525" b="133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5257043" cy="2312416"/>
                    </a:xfrm>
                    <a:prstGeom prst="rect">
                      <a:avLst/>
                    </a:prstGeom>
                    <a:noFill/>
                    <a:ln>
                      <a:solidFill>
                        <a:schemeClr val="tx2"/>
                      </a:solidFill>
                    </a:ln>
                  </pic:spPr>
                </pic:pic>
              </a:graphicData>
            </a:graphic>
          </wp:inline>
        </w:drawing>
      </w:r>
    </w:p>
    <w:p w14:paraId="45C4D022" w14:textId="38F59BBE" w:rsidR="00DC341E" w:rsidRDefault="008C403A" w:rsidP="00DC341E">
      <w:pPr>
        <w:pStyle w:val="LabStepNumbered"/>
        <w:numPr>
          <w:ilvl w:val="0"/>
          <w:numId w:val="25"/>
        </w:numPr>
      </w:pPr>
      <w:r>
        <w:t>Using the above steps, c</w:t>
      </w:r>
      <w:r w:rsidR="00DC341E">
        <w:t xml:space="preserve">reate a document set instance for the </w:t>
      </w:r>
      <w:r w:rsidR="00906112">
        <w:t>Ringo Starr</w:t>
      </w:r>
      <w:r w:rsidR="00DC341E">
        <w:t xml:space="preserve"> Action Figure.</w:t>
      </w:r>
    </w:p>
    <w:p w14:paraId="2A717A1A" w14:textId="4164A65C" w:rsidR="004C5858" w:rsidRDefault="00906112" w:rsidP="004C5858">
      <w:pPr>
        <w:pStyle w:val="LabStepScreenshotLevel2"/>
      </w:pPr>
      <w:r>
        <w:drawing>
          <wp:inline distT="0" distB="0" distL="0" distR="0" wp14:anchorId="7FC3B83B" wp14:editId="7DBE7B99">
            <wp:extent cx="4405023" cy="1555648"/>
            <wp:effectExtent l="19050" t="19050" r="14605"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40394" cy="1568139"/>
                    </a:xfrm>
                    <a:prstGeom prst="rect">
                      <a:avLst/>
                    </a:prstGeom>
                    <a:ln>
                      <a:solidFill>
                        <a:schemeClr val="tx2"/>
                      </a:solidFill>
                    </a:ln>
                  </pic:spPr>
                </pic:pic>
              </a:graphicData>
            </a:graphic>
          </wp:inline>
        </w:drawing>
      </w:r>
    </w:p>
    <w:p w14:paraId="5E65F170" w14:textId="77777777" w:rsidR="0097099C" w:rsidRDefault="001E65EB" w:rsidP="00DC341E">
      <w:pPr>
        <w:pStyle w:val="LabStepNumbered"/>
        <w:numPr>
          <w:ilvl w:val="0"/>
          <w:numId w:val="25"/>
        </w:numPr>
      </w:pPr>
      <w:r>
        <w:t>Create a Weekly status report.</w:t>
      </w:r>
    </w:p>
    <w:p w14:paraId="07EC4629" w14:textId="61F821F0" w:rsidR="001E65EB" w:rsidRDefault="00AB4200" w:rsidP="001E65EB">
      <w:pPr>
        <w:pStyle w:val="LabStepNumberedLevel2"/>
        <w:numPr>
          <w:ilvl w:val="1"/>
          <w:numId w:val="25"/>
        </w:numPr>
      </w:pPr>
      <w:r>
        <w:t>Ensure you can create a new document using the Product Plan Status Report document template.</w:t>
      </w:r>
    </w:p>
    <w:p w14:paraId="0E4C38A9" w14:textId="77777777" w:rsidR="00BA1AD8" w:rsidRDefault="00BA1AD8" w:rsidP="00BA1AD8">
      <w:pPr>
        <w:pStyle w:val="LabStepScreenshotLevel2"/>
      </w:pPr>
      <w:r>
        <w:lastRenderedPageBreak/>
        <w:drawing>
          <wp:inline distT="0" distB="0" distL="0" distR="0" wp14:anchorId="541A729B" wp14:editId="326F34FC">
            <wp:extent cx="4385118" cy="2054432"/>
            <wp:effectExtent l="19050" t="19050" r="15875" b="222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428981" cy="2074982"/>
                    </a:xfrm>
                    <a:prstGeom prst="rect">
                      <a:avLst/>
                    </a:prstGeom>
                    <a:noFill/>
                    <a:ln>
                      <a:solidFill>
                        <a:schemeClr val="tx2"/>
                      </a:solidFill>
                    </a:ln>
                  </pic:spPr>
                </pic:pic>
              </a:graphicData>
            </a:graphic>
          </wp:inline>
        </w:drawing>
      </w:r>
    </w:p>
    <w:p w14:paraId="1D2673DA" w14:textId="0FCD4FF3" w:rsidR="0097099C" w:rsidRDefault="00AB4200" w:rsidP="0097099C">
      <w:pPr>
        <w:pStyle w:val="LabStepNumberedLevel2"/>
        <w:numPr>
          <w:ilvl w:val="1"/>
          <w:numId w:val="25"/>
        </w:numPr>
      </w:pPr>
      <w:r>
        <w:t>Fill in the details in the new document as shown below.</w:t>
      </w:r>
    </w:p>
    <w:p w14:paraId="67373E78" w14:textId="77777777" w:rsidR="007A3371" w:rsidRDefault="007A3371" w:rsidP="007A3371">
      <w:pPr>
        <w:pStyle w:val="LabStepScreenshotLevel2"/>
      </w:pPr>
      <w:r>
        <w:drawing>
          <wp:inline distT="0" distB="0" distL="0" distR="0" wp14:anchorId="6F66A5B9" wp14:editId="515BC3FF">
            <wp:extent cx="4773942" cy="2268187"/>
            <wp:effectExtent l="19050" t="19050" r="26670" b="184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821315" cy="2290695"/>
                    </a:xfrm>
                    <a:prstGeom prst="rect">
                      <a:avLst/>
                    </a:prstGeom>
                    <a:noFill/>
                    <a:ln>
                      <a:solidFill>
                        <a:schemeClr val="tx2"/>
                      </a:solidFill>
                    </a:ln>
                  </pic:spPr>
                </pic:pic>
              </a:graphicData>
            </a:graphic>
          </wp:inline>
        </w:drawing>
      </w:r>
    </w:p>
    <w:p w14:paraId="4D647E59" w14:textId="2BE5E80B" w:rsidR="0097099C" w:rsidRDefault="00AB4200" w:rsidP="0097099C">
      <w:pPr>
        <w:pStyle w:val="LabStepNumberedLevel2"/>
        <w:numPr>
          <w:ilvl w:val="1"/>
          <w:numId w:val="25"/>
        </w:numPr>
      </w:pPr>
      <w:r>
        <w:t>Save your work.</w:t>
      </w:r>
    </w:p>
    <w:p w14:paraId="235006BB" w14:textId="08110097" w:rsidR="007A3371" w:rsidRDefault="00906112" w:rsidP="007A3371">
      <w:pPr>
        <w:pStyle w:val="LabStepScreenshotLevel2"/>
      </w:pPr>
      <w:r>
        <w:drawing>
          <wp:inline distT="0" distB="0" distL="0" distR="0" wp14:anchorId="5D2284C3" wp14:editId="118DEFBD">
            <wp:extent cx="4512623" cy="2660357"/>
            <wp:effectExtent l="19050" t="19050" r="21590"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40990" cy="2677081"/>
                    </a:xfrm>
                    <a:prstGeom prst="rect">
                      <a:avLst/>
                    </a:prstGeom>
                    <a:ln>
                      <a:solidFill>
                        <a:schemeClr val="tx2"/>
                      </a:solidFill>
                    </a:ln>
                  </pic:spPr>
                </pic:pic>
              </a:graphicData>
            </a:graphic>
          </wp:inline>
        </w:drawing>
      </w:r>
    </w:p>
    <w:p w14:paraId="501F0B13" w14:textId="5880C983" w:rsidR="007A3371" w:rsidRDefault="007A3371" w:rsidP="00D23555">
      <w:pPr>
        <w:pStyle w:val="LabStepNumberedLevel2"/>
        <w:numPr>
          <w:ilvl w:val="0"/>
          <w:numId w:val="0"/>
        </w:numPr>
        <w:ind w:left="720" w:hanging="320"/>
      </w:pPr>
    </w:p>
    <w:p w14:paraId="51F8BB42" w14:textId="418EC034" w:rsidR="00073089" w:rsidRDefault="007D0118" w:rsidP="007D0118">
      <w:pPr>
        <w:pStyle w:val="LabExerciseCallout"/>
        <w:rPr>
          <w:rStyle w:val="Strong"/>
          <w:b w:val="0"/>
          <w:bCs w:val="0"/>
        </w:rPr>
      </w:pPr>
      <w:r>
        <w:rPr>
          <w:rStyle w:val="Strong"/>
          <w:b w:val="0"/>
          <w:bCs w:val="0"/>
        </w:rPr>
        <w:t>You have now completed all the exercises in this lab for this module.</w:t>
      </w:r>
    </w:p>
    <w:sectPr w:rsidR="00073089" w:rsidSect="00BD760F">
      <w:headerReference w:type="even" r:id="rId117"/>
      <w:headerReference w:type="default" r:id="rId118"/>
      <w:footerReference w:type="even" r:id="rId119"/>
      <w:footerReference w:type="default" r:id="rId120"/>
      <w:headerReference w:type="first" r:id="rId121"/>
      <w:footerReference w:type="first" r:id="rId12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54377" w14:textId="77777777" w:rsidR="00ED0C1F" w:rsidRDefault="00ED0C1F" w:rsidP="002754DA">
      <w:pPr>
        <w:spacing w:before="0" w:after="0"/>
      </w:pPr>
      <w:r>
        <w:separator/>
      </w:r>
    </w:p>
  </w:endnote>
  <w:endnote w:type="continuationSeparator" w:id="0">
    <w:p w14:paraId="095B606F" w14:textId="77777777" w:rsidR="00ED0C1F" w:rsidRDefault="00ED0C1F"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1D320" w14:textId="77777777" w:rsidR="006E0E68" w:rsidRDefault="006E0E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3E8AB" w14:textId="77777777" w:rsidR="006E0E68" w:rsidRDefault="006E0E6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0D27D" w14:textId="77777777" w:rsidR="006E0E68" w:rsidRDefault="006E0E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FED85" w14:textId="77777777" w:rsidR="00ED0C1F" w:rsidRDefault="00ED0C1F" w:rsidP="002754DA">
      <w:pPr>
        <w:spacing w:before="0" w:after="0"/>
      </w:pPr>
      <w:r>
        <w:separator/>
      </w:r>
    </w:p>
  </w:footnote>
  <w:footnote w:type="continuationSeparator" w:id="0">
    <w:p w14:paraId="039B8D43" w14:textId="77777777" w:rsidR="00ED0C1F" w:rsidRDefault="00ED0C1F"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DA465" w14:textId="77777777" w:rsidR="006E0E68" w:rsidRDefault="006E0E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27FF9" w14:textId="77777777" w:rsidR="006E0E68" w:rsidRDefault="006E0E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636B7" w14:textId="77777777" w:rsidR="006E0E68" w:rsidRDefault="006E0E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nsid w:val="2946127D"/>
    <w:multiLevelType w:val="multilevel"/>
    <w:tmpl w:val="A70A9C82"/>
    <w:numStyleLink w:val="LabStepsTemplate"/>
  </w:abstractNum>
  <w:abstractNum w:abstractNumId="4">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A8626E4"/>
    <w:multiLevelType w:val="multilevel"/>
    <w:tmpl w:val="E16689FE"/>
    <w:lvl w:ilvl="0">
      <w:start w:val="1"/>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EE03964"/>
    <w:multiLevelType w:val="multilevel"/>
    <w:tmpl w:val="817ABE0C"/>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8"/>
  </w:num>
  <w:num w:numId="4">
    <w:abstractNumId w:val="10"/>
  </w:num>
  <w:num w:numId="5">
    <w:abstractNumId w:val="14"/>
  </w:num>
  <w:num w:numId="6">
    <w:abstractNumId w:val="6"/>
  </w:num>
  <w:num w:numId="7">
    <w:abstractNumId w:val="17"/>
  </w:num>
  <w:num w:numId="8">
    <w:abstractNumId w:val="15"/>
  </w:num>
  <w:num w:numId="9">
    <w:abstractNumId w:val="9"/>
  </w:num>
  <w:num w:numId="10">
    <w:abstractNumId w:val="1"/>
  </w:num>
  <w:num w:numId="11">
    <w:abstractNumId w:val="11"/>
  </w:num>
  <w:num w:numId="12">
    <w:abstractNumId w:val="3"/>
  </w:num>
  <w:num w:numId="13">
    <w:abstractNumId w:val="0"/>
  </w:num>
  <w:num w:numId="14">
    <w:abstractNumId w:val="13"/>
  </w:num>
  <w:num w:numId="15">
    <w:abstractNumId w:val="12"/>
  </w:num>
  <w:num w:numId="16">
    <w:abstractNumId w:val="1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12247"/>
    <w:rsid w:val="00012AC2"/>
    <w:rsid w:val="00014581"/>
    <w:rsid w:val="000237DD"/>
    <w:rsid w:val="00023B84"/>
    <w:rsid w:val="00024162"/>
    <w:rsid w:val="00024303"/>
    <w:rsid w:val="000243F6"/>
    <w:rsid w:val="00025154"/>
    <w:rsid w:val="000267E9"/>
    <w:rsid w:val="00030FBC"/>
    <w:rsid w:val="0004677A"/>
    <w:rsid w:val="00051385"/>
    <w:rsid w:val="00053397"/>
    <w:rsid w:val="000543B3"/>
    <w:rsid w:val="00063B7E"/>
    <w:rsid w:val="00065081"/>
    <w:rsid w:val="00065A75"/>
    <w:rsid w:val="000671A9"/>
    <w:rsid w:val="00073089"/>
    <w:rsid w:val="00075BE6"/>
    <w:rsid w:val="00082806"/>
    <w:rsid w:val="00082C8E"/>
    <w:rsid w:val="0008325F"/>
    <w:rsid w:val="00086439"/>
    <w:rsid w:val="0009020D"/>
    <w:rsid w:val="00090A5A"/>
    <w:rsid w:val="000922A9"/>
    <w:rsid w:val="00094852"/>
    <w:rsid w:val="000A019A"/>
    <w:rsid w:val="000A0FB8"/>
    <w:rsid w:val="000A363D"/>
    <w:rsid w:val="000A4D31"/>
    <w:rsid w:val="000B09A5"/>
    <w:rsid w:val="000B4798"/>
    <w:rsid w:val="000C54C2"/>
    <w:rsid w:val="000D1CE4"/>
    <w:rsid w:val="000E4786"/>
    <w:rsid w:val="000F11E6"/>
    <w:rsid w:val="000F23A7"/>
    <w:rsid w:val="000F2E8E"/>
    <w:rsid w:val="0010480B"/>
    <w:rsid w:val="0011020C"/>
    <w:rsid w:val="00110EC0"/>
    <w:rsid w:val="001128F7"/>
    <w:rsid w:val="00116755"/>
    <w:rsid w:val="0012266B"/>
    <w:rsid w:val="00123729"/>
    <w:rsid w:val="00123A37"/>
    <w:rsid w:val="00126227"/>
    <w:rsid w:val="0012715F"/>
    <w:rsid w:val="00140317"/>
    <w:rsid w:val="00141688"/>
    <w:rsid w:val="00151E41"/>
    <w:rsid w:val="00155334"/>
    <w:rsid w:val="001554D3"/>
    <w:rsid w:val="0015714F"/>
    <w:rsid w:val="00160EEF"/>
    <w:rsid w:val="00162568"/>
    <w:rsid w:val="0016348C"/>
    <w:rsid w:val="001657A8"/>
    <w:rsid w:val="0016603A"/>
    <w:rsid w:val="00166BA8"/>
    <w:rsid w:val="00166C70"/>
    <w:rsid w:val="00172887"/>
    <w:rsid w:val="001760F5"/>
    <w:rsid w:val="00182F32"/>
    <w:rsid w:val="00190D86"/>
    <w:rsid w:val="0019249E"/>
    <w:rsid w:val="001969F7"/>
    <w:rsid w:val="001A3C36"/>
    <w:rsid w:val="001B176D"/>
    <w:rsid w:val="001B60FC"/>
    <w:rsid w:val="001B7927"/>
    <w:rsid w:val="001C2975"/>
    <w:rsid w:val="001C3C48"/>
    <w:rsid w:val="001C7F98"/>
    <w:rsid w:val="001D3CF6"/>
    <w:rsid w:val="001E2DF2"/>
    <w:rsid w:val="001E5FC6"/>
    <w:rsid w:val="001E65EB"/>
    <w:rsid w:val="001E6C86"/>
    <w:rsid w:val="001E73CB"/>
    <w:rsid w:val="001F2652"/>
    <w:rsid w:val="001F26D6"/>
    <w:rsid w:val="001F77DA"/>
    <w:rsid w:val="00207F56"/>
    <w:rsid w:val="0021154E"/>
    <w:rsid w:val="00216298"/>
    <w:rsid w:val="00221821"/>
    <w:rsid w:val="002243BC"/>
    <w:rsid w:val="00225D1A"/>
    <w:rsid w:val="00226C32"/>
    <w:rsid w:val="00231D57"/>
    <w:rsid w:val="00234111"/>
    <w:rsid w:val="00235EB6"/>
    <w:rsid w:val="002372A9"/>
    <w:rsid w:val="00237391"/>
    <w:rsid w:val="002376C5"/>
    <w:rsid w:val="00240416"/>
    <w:rsid w:val="00243A3C"/>
    <w:rsid w:val="002456B9"/>
    <w:rsid w:val="0024711C"/>
    <w:rsid w:val="002505FA"/>
    <w:rsid w:val="002508CA"/>
    <w:rsid w:val="002646DD"/>
    <w:rsid w:val="00265968"/>
    <w:rsid w:val="00273BA6"/>
    <w:rsid w:val="00273F7D"/>
    <w:rsid w:val="002754DA"/>
    <w:rsid w:val="002820B9"/>
    <w:rsid w:val="00283D43"/>
    <w:rsid w:val="00286E1A"/>
    <w:rsid w:val="002930AF"/>
    <w:rsid w:val="002B29CA"/>
    <w:rsid w:val="002B47EE"/>
    <w:rsid w:val="002B50BA"/>
    <w:rsid w:val="002C5CBE"/>
    <w:rsid w:val="002C6DDC"/>
    <w:rsid w:val="002E035E"/>
    <w:rsid w:val="002E1C5A"/>
    <w:rsid w:val="002E259F"/>
    <w:rsid w:val="002E3602"/>
    <w:rsid w:val="002E66B3"/>
    <w:rsid w:val="002F2748"/>
    <w:rsid w:val="002F6D0D"/>
    <w:rsid w:val="0030388D"/>
    <w:rsid w:val="00307288"/>
    <w:rsid w:val="00311545"/>
    <w:rsid w:val="003122E2"/>
    <w:rsid w:val="00314709"/>
    <w:rsid w:val="00316198"/>
    <w:rsid w:val="0031741B"/>
    <w:rsid w:val="003304E6"/>
    <w:rsid w:val="00333042"/>
    <w:rsid w:val="00346E93"/>
    <w:rsid w:val="00347559"/>
    <w:rsid w:val="0035279D"/>
    <w:rsid w:val="0035550E"/>
    <w:rsid w:val="003560BC"/>
    <w:rsid w:val="00356A37"/>
    <w:rsid w:val="00361340"/>
    <w:rsid w:val="00362C38"/>
    <w:rsid w:val="00364378"/>
    <w:rsid w:val="00367C9B"/>
    <w:rsid w:val="00371932"/>
    <w:rsid w:val="00373A63"/>
    <w:rsid w:val="003775F8"/>
    <w:rsid w:val="00385E7E"/>
    <w:rsid w:val="0039479E"/>
    <w:rsid w:val="003A6277"/>
    <w:rsid w:val="003A6D85"/>
    <w:rsid w:val="003B1609"/>
    <w:rsid w:val="003B509E"/>
    <w:rsid w:val="003B6B6E"/>
    <w:rsid w:val="003B6E62"/>
    <w:rsid w:val="003C5D20"/>
    <w:rsid w:val="003C6837"/>
    <w:rsid w:val="003C6F9B"/>
    <w:rsid w:val="003D1045"/>
    <w:rsid w:val="003D4A36"/>
    <w:rsid w:val="003D513A"/>
    <w:rsid w:val="003E3149"/>
    <w:rsid w:val="003E53A5"/>
    <w:rsid w:val="003E5E77"/>
    <w:rsid w:val="003F2EDC"/>
    <w:rsid w:val="00400DC5"/>
    <w:rsid w:val="0040576B"/>
    <w:rsid w:val="00412CF4"/>
    <w:rsid w:val="00414108"/>
    <w:rsid w:val="00420D38"/>
    <w:rsid w:val="00427A68"/>
    <w:rsid w:val="00431901"/>
    <w:rsid w:val="004336CC"/>
    <w:rsid w:val="0043466C"/>
    <w:rsid w:val="0043657B"/>
    <w:rsid w:val="00437166"/>
    <w:rsid w:val="004402EC"/>
    <w:rsid w:val="0044075F"/>
    <w:rsid w:val="00441E18"/>
    <w:rsid w:val="00445241"/>
    <w:rsid w:val="00445F5C"/>
    <w:rsid w:val="00446B8D"/>
    <w:rsid w:val="004511BD"/>
    <w:rsid w:val="004532EC"/>
    <w:rsid w:val="004548EA"/>
    <w:rsid w:val="00464CA2"/>
    <w:rsid w:val="00464F96"/>
    <w:rsid w:val="0046679B"/>
    <w:rsid w:val="00474799"/>
    <w:rsid w:val="00481358"/>
    <w:rsid w:val="00482B10"/>
    <w:rsid w:val="004838B2"/>
    <w:rsid w:val="00484260"/>
    <w:rsid w:val="00487D07"/>
    <w:rsid w:val="004901DA"/>
    <w:rsid w:val="0049441A"/>
    <w:rsid w:val="004946E2"/>
    <w:rsid w:val="004A0344"/>
    <w:rsid w:val="004A66FA"/>
    <w:rsid w:val="004A7C45"/>
    <w:rsid w:val="004B2700"/>
    <w:rsid w:val="004B75D9"/>
    <w:rsid w:val="004C5858"/>
    <w:rsid w:val="004C7D6E"/>
    <w:rsid w:val="004D2050"/>
    <w:rsid w:val="004D3A39"/>
    <w:rsid w:val="004D5B0F"/>
    <w:rsid w:val="004D71F4"/>
    <w:rsid w:val="004D75A3"/>
    <w:rsid w:val="004E1CBF"/>
    <w:rsid w:val="004E3B42"/>
    <w:rsid w:val="004E45B9"/>
    <w:rsid w:val="004E5157"/>
    <w:rsid w:val="004F1E4C"/>
    <w:rsid w:val="004F54BD"/>
    <w:rsid w:val="00504620"/>
    <w:rsid w:val="0050658A"/>
    <w:rsid w:val="00506C5D"/>
    <w:rsid w:val="0050746C"/>
    <w:rsid w:val="005106D7"/>
    <w:rsid w:val="00513B9D"/>
    <w:rsid w:val="00513EAD"/>
    <w:rsid w:val="0051400B"/>
    <w:rsid w:val="00515C63"/>
    <w:rsid w:val="0053493F"/>
    <w:rsid w:val="00536A2B"/>
    <w:rsid w:val="00536EA7"/>
    <w:rsid w:val="00537866"/>
    <w:rsid w:val="00540A9A"/>
    <w:rsid w:val="00540DF9"/>
    <w:rsid w:val="005428BD"/>
    <w:rsid w:val="00551DC5"/>
    <w:rsid w:val="00551DFA"/>
    <w:rsid w:val="00560F81"/>
    <w:rsid w:val="005710D5"/>
    <w:rsid w:val="0057247C"/>
    <w:rsid w:val="00573EFA"/>
    <w:rsid w:val="00574574"/>
    <w:rsid w:val="00580480"/>
    <w:rsid w:val="0058123A"/>
    <w:rsid w:val="00585ED8"/>
    <w:rsid w:val="0058621F"/>
    <w:rsid w:val="0058773B"/>
    <w:rsid w:val="00592DAA"/>
    <w:rsid w:val="00594D96"/>
    <w:rsid w:val="00597127"/>
    <w:rsid w:val="005A0E17"/>
    <w:rsid w:val="005A24B1"/>
    <w:rsid w:val="005A3A17"/>
    <w:rsid w:val="005A3E02"/>
    <w:rsid w:val="005A4563"/>
    <w:rsid w:val="005A6AEF"/>
    <w:rsid w:val="005A6D5F"/>
    <w:rsid w:val="005B2865"/>
    <w:rsid w:val="005B3E6D"/>
    <w:rsid w:val="005B6F90"/>
    <w:rsid w:val="005C03B9"/>
    <w:rsid w:val="005C1A55"/>
    <w:rsid w:val="005C1BF8"/>
    <w:rsid w:val="005C3A90"/>
    <w:rsid w:val="005D0297"/>
    <w:rsid w:val="005D380A"/>
    <w:rsid w:val="005D3854"/>
    <w:rsid w:val="005E054A"/>
    <w:rsid w:val="005E0D54"/>
    <w:rsid w:val="005E3741"/>
    <w:rsid w:val="005E3B38"/>
    <w:rsid w:val="005E79AF"/>
    <w:rsid w:val="005F03A0"/>
    <w:rsid w:val="005F2CE3"/>
    <w:rsid w:val="005F39DC"/>
    <w:rsid w:val="00601E9E"/>
    <w:rsid w:val="006053FF"/>
    <w:rsid w:val="006133C4"/>
    <w:rsid w:val="006135B2"/>
    <w:rsid w:val="00620888"/>
    <w:rsid w:val="00621A93"/>
    <w:rsid w:val="0062423F"/>
    <w:rsid w:val="00625F0D"/>
    <w:rsid w:val="00626932"/>
    <w:rsid w:val="0062789E"/>
    <w:rsid w:val="006316FA"/>
    <w:rsid w:val="00632485"/>
    <w:rsid w:val="0063362B"/>
    <w:rsid w:val="00642ECB"/>
    <w:rsid w:val="0064351E"/>
    <w:rsid w:val="00643F55"/>
    <w:rsid w:val="00645BB8"/>
    <w:rsid w:val="00650ACD"/>
    <w:rsid w:val="00654F8F"/>
    <w:rsid w:val="0065756C"/>
    <w:rsid w:val="0066042A"/>
    <w:rsid w:val="00663B5B"/>
    <w:rsid w:val="006649DB"/>
    <w:rsid w:val="00667328"/>
    <w:rsid w:val="00667B58"/>
    <w:rsid w:val="00675EA3"/>
    <w:rsid w:val="0067766A"/>
    <w:rsid w:val="00682FC7"/>
    <w:rsid w:val="00686CA6"/>
    <w:rsid w:val="0069092F"/>
    <w:rsid w:val="00692AFB"/>
    <w:rsid w:val="00693871"/>
    <w:rsid w:val="0069598A"/>
    <w:rsid w:val="006967E5"/>
    <w:rsid w:val="006A020F"/>
    <w:rsid w:val="006A105B"/>
    <w:rsid w:val="006A2A50"/>
    <w:rsid w:val="006B07C3"/>
    <w:rsid w:val="006B25FA"/>
    <w:rsid w:val="006B2939"/>
    <w:rsid w:val="006B4B11"/>
    <w:rsid w:val="006B6F43"/>
    <w:rsid w:val="006C0157"/>
    <w:rsid w:val="006C3796"/>
    <w:rsid w:val="006C4B76"/>
    <w:rsid w:val="006C5C78"/>
    <w:rsid w:val="006D1BB7"/>
    <w:rsid w:val="006D644B"/>
    <w:rsid w:val="006E0E68"/>
    <w:rsid w:val="006E355A"/>
    <w:rsid w:val="006E3BD3"/>
    <w:rsid w:val="006E5188"/>
    <w:rsid w:val="006E5EE3"/>
    <w:rsid w:val="006E695A"/>
    <w:rsid w:val="006F0F27"/>
    <w:rsid w:val="006F13F6"/>
    <w:rsid w:val="006F21A9"/>
    <w:rsid w:val="006F2C19"/>
    <w:rsid w:val="006F64F9"/>
    <w:rsid w:val="006F70B0"/>
    <w:rsid w:val="0070089C"/>
    <w:rsid w:val="00701451"/>
    <w:rsid w:val="00711C05"/>
    <w:rsid w:val="00713E79"/>
    <w:rsid w:val="00726591"/>
    <w:rsid w:val="0072738D"/>
    <w:rsid w:val="00737FD5"/>
    <w:rsid w:val="00740261"/>
    <w:rsid w:val="00740358"/>
    <w:rsid w:val="00740CA3"/>
    <w:rsid w:val="007442CF"/>
    <w:rsid w:val="00746036"/>
    <w:rsid w:val="00747129"/>
    <w:rsid w:val="007508E5"/>
    <w:rsid w:val="00754D76"/>
    <w:rsid w:val="00756C10"/>
    <w:rsid w:val="007600AD"/>
    <w:rsid w:val="0076162E"/>
    <w:rsid w:val="0076526D"/>
    <w:rsid w:val="00770735"/>
    <w:rsid w:val="00775A11"/>
    <w:rsid w:val="0078763B"/>
    <w:rsid w:val="00794AEA"/>
    <w:rsid w:val="007A2E8C"/>
    <w:rsid w:val="007A3111"/>
    <w:rsid w:val="007A3371"/>
    <w:rsid w:val="007A3D0E"/>
    <w:rsid w:val="007A4113"/>
    <w:rsid w:val="007A6FDB"/>
    <w:rsid w:val="007A7B3A"/>
    <w:rsid w:val="007B4E5D"/>
    <w:rsid w:val="007B63AE"/>
    <w:rsid w:val="007B648F"/>
    <w:rsid w:val="007C4155"/>
    <w:rsid w:val="007C5EF6"/>
    <w:rsid w:val="007C731A"/>
    <w:rsid w:val="007D0118"/>
    <w:rsid w:val="007D0FF8"/>
    <w:rsid w:val="007D2014"/>
    <w:rsid w:val="007D3352"/>
    <w:rsid w:val="007D72B4"/>
    <w:rsid w:val="007E240B"/>
    <w:rsid w:val="007E54CD"/>
    <w:rsid w:val="007E5A7C"/>
    <w:rsid w:val="007F2CD4"/>
    <w:rsid w:val="007F37E8"/>
    <w:rsid w:val="007F5E83"/>
    <w:rsid w:val="0080252D"/>
    <w:rsid w:val="00803020"/>
    <w:rsid w:val="008114C7"/>
    <w:rsid w:val="00812AF5"/>
    <w:rsid w:val="008222D7"/>
    <w:rsid w:val="008237DD"/>
    <w:rsid w:val="00826FF7"/>
    <w:rsid w:val="0082729D"/>
    <w:rsid w:val="0083029D"/>
    <w:rsid w:val="00830A82"/>
    <w:rsid w:val="00841F3B"/>
    <w:rsid w:val="00845FAD"/>
    <w:rsid w:val="008530CC"/>
    <w:rsid w:val="00856645"/>
    <w:rsid w:val="008648D6"/>
    <w:rsid w:val="0086565F"/>
    <w:rsid w:val="00865AE4"/>
    <w:rsid w:val="0086681C"/>
    <w:rsid w:val="008743F8"/>
    <w:rsid w:val="008750A4"/>
    <w:rsid w:val="00875B0C"/>
    <w:rsid w:val="00880606"/>
    <w:rsid w:val="00881C22"/>
    <w:rsid w:val="00893C82"/>
    <w:rsid w:val="008943B0"/>
    <w:rsid w:val="008A1B16"/>
    <w:rsid w:val="008A2BA0"/>
    <w:rsid w:val="008A7318"/>
    <w:rsid w:val="008B697B"/>
    <w:rsid w:val="008C17EA"/>
    <w:rsid w:val="008C1C05"/>
    <w:rsid w:val="008C403A"/>
    <w:rsid w:val="008C564C"/>
    <w:rsid w:val="008D00F4"/>
    <w:rsid w:val="008D054E"/>
    <w:rsid w:val="008D0899"/>
    <w:rsid w:val="008D261C"/>
    <w:rsid w:val="008D30B0"/>
    <w:rsid w:val="008D6EDA"/>
    <w:rsid w:val="008D7F27"/>
    <w:rsid w:val="008E1CE8"/>
    <w:rsid w:val="008E3F36"/>
    <w:rsid w:val="00902F51"/>
    <w:rsid w:val="00903B98"/>
    <w:rsid w:val="00906112"/>
    <w:rsid w:val="0090725E"/>
    <w:rsid w:val="00915A59"/>
    <w:rsid w:val="0091656E"/>
    <w:rsid w:val="00916A2B"/>
    <w:rsid w:val="009254BB"/>
    <w:rsid w:val="00925E86"/>
    <w:rsid w:val="009274C0"/>
    <w:rsid w:val="0093072F"/>
    <w:rsid w:val="00931080"/>
    <w:rsid w:val="00931E3C"/>
    <w:rsid w:val="009422EE"/>
    <w:rsid w:val="009436E6"/>
    <w:rsid w:val="00944282"/>
    <w:rsid w:val="0095110D"/>
    <w:rsid w:val="00951BD2"/>
    <w:rsid w:val="00951C8A"/>
    <w:rsid w:val="009537AB"/>
    <w:rsid w:val="00956AB3"/>
    <w:rsid w:val="00957523"/>
    <w:rsid w:val="00957525"/>
    <w:rsid w:val="00960427"/>
    <w:rsid w:val="00961446"/>
    <w:rsid w:val="0096384D"/>
    <w:rsid w:val="00963AE0"/>
    <w:rsid w:val="00964D6A"/>
    <w:rsid w:val="00964DF1"/>
    <w:rsid w:val="00965C23"/>
    <w:rsid w:val="0097099C"/>
    <w:rsid w:val="00971325"/>
    <w:rsid w:val="00972959"/>
    <w:rsid w:val="009753EF"/>
    <w:rsid w:val="009754AB"/>
    <w:rsid w:val="00980C85"/>
    <w:rsid w:val="0098575B"/>
    <w:rsid w:val="00990EBF"/>
    <w:rsid w:val="009A5818"/>
    <w:rsid w:val="009B275F"/>
    <w:rsid w:val="009C016D"/>
    <w:rsid w:val="009C6E7B"/>
    <w:rsid w:val="009D168C"/>
    <w:rsid w:val="009D1C9A"/>
    <w:rsid w:val="009D22E7"/>
    <w:rsid w:val="009D553D"/>
    <w:rsid w:val="009E03FD"/>
    <w:rsid w:val="009E1990"/>
    <w:rsid w:val="009E2AD2"/>
    <w:rsid w:val="009F2290"/>
    <w:rsid w:val="009F7F64"/>
    <w:rsid w:val="00A041E5"/>
    <w:rsid w:val="00A05346"/>
    <w:rsid w:val="00A05D85"/>
    <w:rsid w:val="00A070BA"/>
    <w:rsid w:val="00A10074"/>
    <w:rsid w:val="00A1077A"/>
    <w:rsid w:val="00A10BF8"/>
    <w:rsid w:val="00A128A7"/>
    <w:rsid w:val="00A136DF"/>
    <w:rsid w:val="00A15C8C"/>
    <w:rsid w:val="00A16962"/>
    <w:rsid w:val="00A21B02"/>
    <w:rsid w:val="00A22F3D"/>
    <w:rsid w:val="00A230D0"/>
    <w:rsid w:val="00A2430F"/>
    <w:rsid w:val="00A25FC5"/>
    <w:rsid w:val="00A27676"/>
    <w:rsid w:val="00A3093C"/>
    <w:rsid w:val="00A30C18"/>
    <w:rsid w:val="00A329D5"/>
    <w:rsid w:val="00A36AE5"/>
    <w:rsid w:val="00A4394E"/>
    <w:rsid w:val="00A46E44"/>
    <w:rsid w:val="00A51DE9"/>
    <w:rsid w:val="00A53017"/>
    <w:rsid w:val="00A5490F"/>
    <w:rsid w:val="00A55EA3"/>
    <w:rsid w:val="00A6472F"/>
    <w:rsid w:val="00A66755"/>
    <w:rsid w:val="00A73931"/>
    <w:rsid w:val="00A7493E"/>
    <w:rsid w:val="00A75DF8"/>
    <w:rsid w:val="00A811F8"/>
    <w:rsid w:val="00A81890"/>
    <w:rsid w:val="00A84330"/>
    <w:rsid w:val="00A875D3"/>
    <w:rsid w:val="00AA081D"/>
    <w:rsid w:val="00AA1C5E"/>
    <w:rsid w:val="00AB0EF6"/>
    <w:rsid w:val="00AB320C"/>
    <w:rsid w:val="00AB4200"/>
    <w:rsid w:val="00AB4BD9"/>
    <w:rsid w:val="00AC0346"/>
    <w:rsid w:val="00AC535D"/>
    <w:rsid w:val="00AD3847"/>
    <w:rsid w:val="00AE16EB"/>
    <w:rsid w:val="00AE709E"/>
    <w:rsid w:val="00AF1F9A"/>
    <w:rsid w:val="00AF424C"/>
    <w:rsid w:val="00AF45F8"/>
    <w:rsid w:val="00AF4F9B"/>
    <w:rsid w:val="00B010ED"/>
    <w:rsid w:val="00B04598"/>
    <w:rsid w:val="00B04679"/>
    <w:rsid w:val="00B11579"/>
    <w:rsid w:val="00B157EE"/>
    <w:rsid w:val="00B267B7"/>
    <w:rsid w:val="00B36EED"/>
    <w:rsid w:val="00B410F6"/>
    <w:rsid w:val="00B43C4A"/>
    <w:rsid w:val="00B468E9"/>
    <w:rsid w:val="00B5486F"/>
    <w:rsid w:val="00B56241"/>
    <w:rsid w:val="00B56C9C"/>
    <w:rsid w:val="00B57970"/>
    <w:rsid w:val="00B60011"/>
    <w:rsid w:val="00B74E1A"/>
    <w:rsid w:val="00B7645C"/>
    <w:rsid w:val="00B80925"/>
    <w:rsid w:val="00B815CE"/>
    <w:rsid w:val="00B838CD"/>
    <w:rsid w:val="00B84304"/>
    <w:rsid w:val="00B9657F"/>
    <w:rsid w:val="00BA06CB"/>
    <w:rsid w:val="00BA1292"/>
    <w:rsid w:val="00BA1AD8"/>
    <w:rsid w:val="00BA332D"/>
    <w:rsid w:val="00BA5A87"/>
    <w:rsid w:val="00BB42DB"/>
    <w:rsid w:val="00BC1206"/>
    <w:rsid w:val="00BC120F"/>
    <w:rsid w:val="00BC22EE"/>
    <w:rsid w:val="00BC2C68"/>
    <w:rsid w:val="00BC3FCA"/>
    <w:rsid w:val="00BD110C"/>
    <w:rsid w:val="00BD1424"/>
    <w:rsid w:val="00BD1EA3"/>
    <w:rsid w:val="00BD398D"/>
    <w:rsid w:val="00BD6ABB"/>
    <w:rsid w:val="00BD760F"/>
    <w:rsid w:val="00BE20E7"/>
    <w:rsid w:val="00BE44E7"/>
    <w:rsid w:val="00BE59B1"/>
    <w:rsid w:val="00BE5EE7"/>
    <w:rsid w:val="00BF07A3"/>
    <w:rsid w:val="00BF3349"/>
    <w:rsid w:val="00BF4AAD"/>
    <w:rsid w:val="00C00DD7"/>
    <w:rsid w:val="00C107E0"/>
    <w:rsid w:val="00C1089B"/>
    <w:rsid w:val="00C171CF"/>
    <w:rsid w:val="00C23998"/>
    <w:rsid w:val="00C30E56"/>
    <w:rsid w:val="00C3211E"/>
    <w:rsid w:val="00C32C09"/>
    <w:rsid w:val="00C33D09"/>
    <w:rsid w:val="00C34D0A"/>
    <w:rsid w:val="00C37A3E"/>
    <w:rsid w:val="00C44632"/>
    <w:rsid w:val="00C50028"/>
    <w:rsid w:val="00C52FC8"/>
    <w:rsid w:val="00C53882"/>
    <w:rsid w:val="00C62D6E"/>
    <w:rsid w:val="00C642C3"/>
    <w:rsid w:val="00C66309"/>
    <w:rsid w:val="00C67699"/>
    <w:rsid w:val="00C70683"/>
    <w:rsid w:val="00C757E0"/>
    <w:rsid w:val="00C80B2F"/>
    <w:rsid w:val="00C81CBC"/>
    <w:rsid w:val="00C847ED"/>
    <w:rsid w:val="00C9096A"/>
    <w:rsid w:val="00C92678"/>
    <w:rsid w:val="00C93E0C"/>
    <w:rsid w:val="00C9476F"/>
    <w:rsid w:val="00C97674"/>
    <w:rsid w:val="00CB5DD1"/>
    <w:rsid w:val="00CB7A9C"/>
    <w:rsid w:val="00CB7CC1"/>
    <w:rsid w:val="00CC2591"/>
    <w:rsid w:val="00CC2622"/>
    <w:rsid w:val="00CD0AD0"/>
    <w:rsid w:val="00CD10A1"/>
    <w:rsid w:val="00CD2A66"/>
    <w:rsid w:val="00CD3699"/>
    <w:rsid w:val="00CE155F"/>
    <w:rsid w:val="00CF0D9B"/>
    <w:rsid w:val="00CF2509"/>
    <w:rsid w:val="00CF713C"/>
    <w:rsid w:val="00CF7AD5"/>
    <w:rsid w:val="00D00D3A"/>
    <w:rsid w:val="00D035E9"/>
    <w:rsid w:val="00D057EA"/>
    <w:rsid w:val="00D119A8"/>
    <w:rsid w:val="00D11B33"/>
    <w:rsid w:val="00D12B10"/>
    <w:rsid w:val="00D1320B"/>
    <w:rsid w:val="00D15F6C"/>
    <w:rsid w:val="00D15FEC"/>
    <w:rsid w:val="00D209FD"/>
    <w:rsid w:val="00D223DA"/>
    <w:rsid w:val="00D2288E"/>
    <w:rsid w:val="00D23555"/>
    <w:rsid w:val="00D30C2E"/>
    <w:rsid w:val="00D33840"/>
    <w:rsid w:val="00D3469C"/>
    <w:rsid w:val="00D348C3"/>
    <w:rsid w:val="00D35E41"/>
    <w:rsid w:val="00D41817"/>
    <w:rsid w:val="00D4400C"/>
    <w:rsid w:val="00D4529A"/>
    <w:rsid w:val="00D50509"/>
    <w:rsid w:val="00D51C42"/>
    <w:rsid w:val="00D525CC"/>
    <w:rsid w:val="00D534FC"/>
    <w:rsid w:val="00D551EF"/>
    <w:rsid w:val="00D56B22"/>
    <w:rsid w:val="00D6413D"/>
    <w:rsid w:val="00D64974"/>
    <w:rsid w:val="00D651A6"/>
    <w:rsid w:val="00D65BAA"/>
    <w:rsid w:val="00D66469"/>
    <w:rsid w:val="00D66FCA"/>
    <w:rsid w:val="00D74708"/>
    <w:rsid w:val="00D8031B"/>
    <w:rsid w:val="00D83758"/>
    <w:rsid w:val="00D84676"/>
    <w:rsid w:val="00D84A2F"/>
    <w:rsid w:val="00D85FEA"/>
    <w:rsid w:val="00D8754C"/>
    <w:rsid w:val="00D92006"/>
    <w:rsid w:val="00D94711"/>
    <w:rsid w:val="00D950CC"/>
    <w:rsid w:val="00D97000"/>
    <w:rsid w:val="00DA0574"/>
    <w:rsid w:val="00DA442B"/>
    <w:rsid w:val="00DA6D71"/>
    <w:rsid w:val="00DA7F1E"/>
    <w:rsid w:val="00DB1292"/>
    <w:rsid w:val="00DC2A0F"/>
    <w:rsid w:val="00DC2AFF"/>
    <w:rsid w:val="00DC341E"/>
    <w:rsid w:val="00DC3E2A"/>
    <w:rsid w:val="00DC7D4A"/>
    <w:rsid w:val="00DD1790"/>
    <w:rsid w:val="00DD40A9"/>
    <w:rsid w:val="00DD5F52"/>
    <w:rsid w:val="00DD7D6E"/>
    <w:rsid w:val="00DE1888"/>
    <w:rsid w:val="00DE3C75"/>
    <w:rsid w:val="00DE5625"/>
    <w:rsid w:val="00DE58D9"/>
    <w:rsid w:val="00DF0141"/>
    <w:rsid w:val="00DF0E38"/>
    <w:rsid w:val="00DF1050"/>
    <w:rsid w:val="00DF2FB3"/>
    <w:rsid w:val="00DF61F9"/>
    <w:rsid w:val="00E056FD"/>
    <w:rsid w:val="00E07AF0"/>
    <w:rsid w:val="00E1179B"/>
    <w:rsid w:val="00E13222"/>
    <w:rsid w:val="00E132BC"/>
    <w:rsid w:val="00E151E1"/>
    <w:rsid w:val="00E15736"/>
    <w:rsid w:val="00E16C08"/>
    <w:rsid w:val="00E17666"/>
    <w:rsid w:val="00E177CD"/>
    <w:rsid w:val="00E22CFC"/>
    <w:rsid w:val="00E25E47"/>
    <w:rsid w:val="00E26115"/>
    <w:rsid w:val="00E3160F"/>
    <w:rsid w:val="00E31C6D"/>
    <w:rsid w:val="00E329CE"/>
    <w:rsid w:val="00E32FBB"/>
    <w:rsid w:val="00E338DA"/>
    <w:rsid w:val="00E36698"/>
    <w:rsid w:val="00E42402"/>
    <w:rsid w:val="00E43499"/>
    <w:rsid w:val="00E45125"/>
    <w:rsid w:val="00E51A44"/>
    <w:rsid w:val="00E52656"/>
    <w:rsid w:val="00E57117"/>
    <w:rsid w:val="00E57901"/>
    <w:rsid w:val="00E605AD"/>
    <w:rsid w:val="00E60B87"/>
    <w:rsid w:val="00E63727"/>
    <w:rsid w:val="00E663C5"/>
    <w:rsid w:val="00E66BB8"/>
    <w:rsid w:val="00E75E69"/>
    <w:rsid w:val="00E816DC"/>
    <w:rsid w:val="00E82474"/>
    <w:rsid w:val="00E85E34"/>
    <w:rsid w:val="00E90829"/>
    <w:rsid w:val="00E95F93"/>
    <w:rsid w:val="00EA0CC6"/>
    <w:rsid w:val="00EB0E93"/>
    <w:rsid w:val="00EC02AD"/>
    <w:rsid w:val="00EC15A4"/>
    <w:rsid w:val="00ED0C1F"/>
    <w:rsid w:val="00ED1A11"/>
    <w:rsid w:val="00ED1EBB"/>
    <w:rsid w:val="00ED35F6"/>
    <w:rsid w:val="00EE049F"/>
    <w:rsid w:val="00EE7211"/>
    <w:rsid w:val="00EE7A35"/>
    <w:rsid w:val="00EF0B37"/>
    <w:rsid w:val="00EF4749"/>
    <w:rsid w:val="00F01A46"/>
    <w:rsid w:val="00F10C41"/>
    <w:rsid w:val="00F218A1"/>
    <w:rsid w:val="00F21A30"/>
    <w:rsid w:val="00F22325"/>
    <w:rsid w:val="00F22470"/>
    <w:rsid w:val="00F276BD"/>
    <w:rsid w:val="00F30B14"/>
    <w:rsid w:val="00F325C3"/>
    <w:rsid w:val="00F34FD2"/>
    <w:rsid w:val="00F40596"/>
    <w:rsid w:val="00F43BFB"/>
    <w:rsid w:val="00F45E3C"/>
    <w:rsid w:val="00F50640"/>
    <w:rsid w:val="00F5138E"/>
    <w:rsid w:val="00F577F9"/>
    <w:rsid w:val="00F60017"/>
    <w:rsid w:val="00F62F1C"/>
    <w:rsid w:val="00F64CF9"/>
    <w:rsid w:val="00F72607"/>
    <w:rsid w:val="00F81057"/>
    <w:rsid w:val="00F8243C"/>
    <w:rsid w:val="00F84B8D"/>
    <w:rsid w:val="00F86CCD"/>
    <w:rsid w:val="00F938D8"/>
    <w:rsid w:val="00F938DC"/>
    <w:rsid w:val="00F948BF"/>
    <w:rsid w:val="00FA1794"/>
    <w:rsid w:val="00FA3EB4"/>
    <w:rsid w:val="00FA5090"/>
    <w:rsid w:val="00FA5E15"/>
    <w:rsid w:val="00FB07B8"/>
    <w:rsid w:val="00FB2282"/>
    <w:rsid w:val="00FB3F0A"/>
    <w:rsid w:val="00FB68E3"/>
    <w:rsid w:val="00FB6B61"/>
    <w:rsid w:val="00FC00E1"/>
    <w:rsid w:val="00FC2749"/>
    <w:rsid w:val="00FC79BD"/>
    <w:rsid w:val="00FD1B1D"/>
    <w:rsid w:val="00FD1FA2"/>
    <w:rsid w:val="00FD3A66"/>
    <w:rsid w:val="00FD69DA"/>
    <w:rsid w:val="00FE0728"/>
    <w:rsid w:val="00FE7337"/>
    <w:rsid w:val="00FF3C5B"/>
    <w:rsid w:val="00FF6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181DA"/>
  <w15:docId w15:val="{FF4E05B8-7729-41C4-B49A-40D8139B7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6D6"/>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F26D6"/>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F26D6"/>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F26D6"/>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F26D6"/>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F26D6"/>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6D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F26D6"/>
    <w:rPr>
      <w:rFonts w:ascii="Arial Black" w:hAnsi="Arial Black"/>
      <w:sz w:val="28"/>
    </w:rPr>
  </w:style>
  <w:style w:type="character" w:customStyle="1" w:styleId="Heading4Char">
    <w:name w:val="Heading 4 Char"/>
    <w:basedOn w:val="DefaultParagraphFont"/>
    <w:link w:val="Heading4"/>
    <w:rsid w:val="001F26D6"/>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F26D6"/>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F26D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6D6"/>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F26D6"/>
    <w:pPr>
      <w:tabs>
        <w:tab w:val="right" w:leader="dot" w:pos="10786"/>
      </w:tabs>
      <w:spacing w:before="80" w:after="0"/>
      <w:ind w:left="144"/>
    </w:pPr>
    <w:rPr>
      <w:b/>
    </w:rPr>
  </w:style>
  <w:style w:type="paragraph" w:styleId="TOC2">
    <w:name w:val="toc 2"/>
    <w:basedOn w:val="Normal"/>
    <w:next w:val="Normal"/>
    <w:autoRedefine/>
    <w:uiPriority w:val="39"/>
    <w:unhideWhenUsed/>
    <w:rsid w:val="001F26D6"/>
    <w:pPr>
      <w:tabs>
        <w:tab w:val="right" w:leader="dot" w:pos="10790"/>
      </w:tabs>
      <w:spacing w:before="40" w:after="40"/>
      <w:ind w:left="288"/>
    </w:pPr>
    <w:rPr>
      <w:sz w:val="18"/>
    </w:rPr>
  </w:style>
  <w:style w:type="character" w:styleId="Hyperlink">
    <w:name w:val="Hyperlink"/>
    <w:basedOn w:val="DefaultParagraphFont"/>
    <w:uiPriority w:val="99"/>
    <w:unhideWhenUsed/>
    <w:rsid w:val="001F26D6"/>
    <w:rPr>
      <w:color w:val="0000FF" w:themeColor="hyperlink"/>
      <w:u w:val="single"/>
    </w:rPr>
  </w:style>
  <w:style w:type="character" w:styleId="BookTitle">
    <w:name w:val="Book Title"/>
    <w:basedOn w:val="DefaultParagraphFont"/>
    <w:uiPriority w:val="33"/>
    <w:rsid w:val="001F26D6"/>
    <w:rPr>
      <w:b/>
      <w:bCs/>
      <w:smallCaps/>
      <w:spacing w:val="5"/>
      <w:sz w:val="48"/>
    </w:rPr>
  </w:style>
  <w:style w:type="paragraph" w:styleId="Title">
    <w:name w:val="Title"/>
    <w:basedOn w:val="Normal"/>
    <w:next w:val="Normal"/>
    <w:link w:val="TitleChar"/>
    <w:uiPriority w:val="10"/>
    <w:unhideWhenUsed/>
    <w:rsid w:val="001F26D6"/>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F26D6"/>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F26D6"/>
    <w:pPr>
      <w:spacing w:after="0" w:line="240" w:lineRule="auto"/>
    </w:pPr>
    <w:rPr>
      <w:rFonts w:eastAsiaTheme="minorEastAsia"/>
    </w:rPr>
  </w:style>
  <w:style w:type="character" w:customStyle="1" w:styleId="NoSpacingChar">
    <w:name w:val="No Spacing Char"/>
    <w:basedOn w:val="DefaultParagraphFont"/>
    <w:link w:val="NoSpacing"/>
    <w:uiPriority w:val="4"/>
    <w:rsid w:val="001F26D6"/>
    <w:rPr>
      <w:rFonts w:eastAsiaTheme="minorEastAsia"/>
    </w:rPr>
  </w:style>
  <w:style w:type="paragraph" w:styleId="Header">
    <w:name w:val="header"/>
    <w:basedOn w:val="Normal"/>
    <w:link w:val="HeaderChar"/>
    <w:uiPriority w:val="99"/>
    <w:unhideWhenUsed/>
    <w:rsid w:val="001F26D6"/>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F26D6"/>
    <w:rPr>
      <w:rFonts w:ascii="Arial" w:hAnsi="Arial"/>
      <w:color w:val="292929"/>
      <w:sz w:val="16"/>
    </w:rPr>
  </w:style>
  <w:style w:type="paragraph" w:styleId="Footer">
    <w:name w:val="footer"/>
    <w:basedOn w:val="Normal"/>
    <w:link w:val="FooterChar"/>
    <w:uiPriority w:val="99"/>
    <w:unhideWhenUsed/>
    <w:rsid w:val="001F26D6"/>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F26D6"/>
    <w:rPr>
      <w:rFonts w:ascii="Arial" w:hAnsi="Arial"/>
      <w:color w:val="292929"/>
      <w:sz w:val="16"/>
    </w:rPr>
  </w:style>
  <w:style w:type="paragraph" w:styleId="ListParagraph">
    <w:name w:val="List Paragraph"/>
    <w:basedOn w:val="Normal"/>
    <w:next w:val="Normal"/>
    <w:uiPriority w:val="34"/>
    <w:rsid w:val="001F26D6"/>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F26D6"/>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1F26D6"/>
    <w:rPr>
      <w:rFonts w:ascii="Lucida Console" w:hAnsi="Lucida Console" w:cs="Courier New"/>
      <w:b/>
      <w:spacing w:val="-6"/>
      <w:sz w:val="18"/>
    </w:rPr>
  </w:style>
  <w:style w:type="paragraph" w:customStyle="1" w:styleId="NumberedBullet">
    <w:name w:val="Numbered Bullet"/>
    <w:basedOn w:val="ListParagraph"/>
    <w:uiPriority w:val="5"/>
    <w:unhideWhenUsed/>
    <w:rsid w:val="001F26D6"/>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F26D6"/>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F26D6"/>
    <w:pPr>
      <w:spacing w:before="0" w:after="0"/>
    </w:pPr>
    <w:rPr>
      <w:szCs w:val="20"/>
    </w:rPr>
  </w:style>
  <w:style w:type="character" w:customStyle="1" w:styleId="FootnoteTextChar">
    <w:name w:val="Footnote Text Char"/>
    <w:basedOn w:val="DefaultParagraphFont"/>
    <w:link w:val="FootnoteText"/>
    <w:uiPriority w:val="99"/>
    <w:semiHidden/>
    <w:rsid w:val="001F26D6"/>
    <w:rPr>
      <w:rFonts w:ascii="Arial" w:hAnsi="Arial"/>
      <w:color w:val="262626" w:themeColor="text1" w:themeTint="D9"/>
      <w:sz w:val="20"/>
      <w:szCs w:val="20"/>
    </w:rPr>
  </w:style>
  <w:style w:type="table" w:styleId="LightShading-Accent4">
    <w:name w:val="Light Shading Accent 4"/>
    <w:basedOn w:val="TableNormal"/>
    <w:uiPriority w:val="60"/>
    <w:rsid w:val="001F26D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F26D6"/>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F26D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F26D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F26D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1F26D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F26D6"/>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F26D6"/>
    <w:pPr>
      <w:tabs>
        <w:tab w:val="num" w:pos="360"/>
      </w:tabs>
      <w:ind w:left="360" w:hanging="360"/>
      <w:contextualSpacing/>
    </w:pPr>
  </w:style>
  <w:style w:type="character" w:customStyle="1" w:styleId="InLineUrl">
    <w:name w:val="InLineUrl"/>
    <w:basedOn w:val="DefaultParagraphFont"/>
    <w:qFormat/>
    <w:rsid w:val="001F26D6"/>
    <w:rPr>
      <w:rFonts w:ascii="Arial" w:hAnsi="Arial"/>
      <w:b/>
      <w:sz w:val="18"/>
    </w:rPr>
  </w:style>
  <w:style w:type="paragraph" w:customStyle="1" w:styleId="LabStepNumbered">
    <w:name w:val="Lab Step Numbered"/>
    <w:link w:val="LabStepNumberedChar"/>
    <w:qFormat/>
    <w:rsid w:val="001F26D6"/>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F26D6"/>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1F26D6"/>
    <w:pPr>
      <w:numPr>
        <w:ilvl w:val="1"/>
      </w:numPr>
    </w:pPr>
  </w:style>
  <w:style w:type="paragraph" w:customStyle="1" w:styleId="LabStepLevel2NoBullet">
    <w:name w:val="Lab Step Level 2 No Bullet"/>
    <w:basedOn w:val="LabStepNumberedLevel2"/>
    <w:uiPriority w:val="3"/>
    <w:qFormat/>
    <w:rsid w:val="001F26D6"/>
    <w:pPr>
      <w:numPr>
        <w:numId w:val="0"/>
      </w:numPr>
      <w:spacing w:before="40"/>
      <w:ind w:left="720"/>
    </w:pPr>
  </w:style>
  <w:style w:type="character" w:customStyle="1" w:styleId="LabStepScreenshotFrame">
    <w:name w:val="Lab Step Screenshot Frame"/>
    <w:basedOn w:val="DefaultParagraphFont"/>
    <w:uiPriority w:val="1"/>
    <w:qFormat/>
    <w:rsid w:val="001F26D6"/>
    <w:rPr>
      <w:noProof/>
      <w:bdr w:val="single" w:sz="2" w:space="0" w:color="DDDDDD"/>
    </w:rPr>
  </w:style>
  <w:style w:type="paragraph" w:customStyle="1" w:styleId="LabExerciseCallout">
    <w:name w:val="Lab Exercise Callout"/>
    <w:basedOn w:val="LabExerciseLeadIn"/>
    <w:qFormat/>
    <w:rsid w:val="001F26D6"/>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1F26D6"/>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F26D6"/>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F26D6"/>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F26D6"/>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F26D6"/>
    <w:rPr>
      <w:rFonts w:ascii="Arial" w:hAnsi="Arial"/>
      <w:b/>
      <w:iCs/>
      <w:sz w:val="16"/>
    </w:rPr>
  </w:style>
  <w:style w:type="character" w:customStyle="1" w:styleId="InlindeCode">
    <w:name w:val="InlindeCode"/>
    <w:basedOn w:val="DefaultParagraphFont"/>
    <w:qFormat/>
    <w:rsid w:val="001F26D6"/>
    <w:rPr>
      <w:rFonts w:ascii="Lucida Console" w:hAnsi="Lucida Console"/>
      <w:b/>
      <w:sz w:val="16"/>
    </w:rPr>
  </w:style>
  <w:style w:type="table" w:customStyle="1" w:styleId="LabStepTable">
    <w:name w:val="Lab Step Table"/>
    <w:basedOn w:val="TableGrid"/>
    <w:uiPriority w:val="99"/>
    <w:rsid w:val="001F26D6"/>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1F26D6"/>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1F26D6"/>
    <w:pPr>
      <w:ind w:left="792"/>
    </w:pPr>
  </w:style>
  <w:style w:type="paragraph" w:customStyle="1" w:styleId="LabStepScreenshotLevel2">
    <w:name w:val="Lab Step Screenshot Level 2"/>
    <w:basedOn w:val="LabStepScreenshot"/>
    <w:uiPriority w:val="2"/>
    <w:qFormat/>
    <w:rsid w:val="001F26D6"/>
    <w:pPr>
      <w:ind w:left="720"/>
    </w:pPr>
    <w:rPr>
      <w:noProof/>
    </w:rPr>
  </w:style>
  <w:style w:type="paragraph" w:styleId="TOCHeading">
    <w:name w:val="TOC Heading"/>
    <w:basedOn w:val="Heading1"/>
    <w:next w:val="Normal"/>
    <w:uiPriority w:val="39"/>
    <w:semiHidden/>
    <w:unhideWhenUsed/>
    <w:qFormat/>
    <w:rsid w:val="001F26D6"/>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F26D6"/>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F26D6"/>
    <w:rPr>
      <w:sz w:val="16"/>
      <w:szCs w:val="16"/>
    </w:rPr>
  </w:style>
  <w:style w:type="paragraph" w:styleId="CommentText">
    <w:name w:val="annotation text"/>
    <w:basedOn w:val="Normal"/>
    <w:link w:val="CommentTextChar"/>
    <w:uiPriority w:val="99"/>
    <w:semiHidden/>
    <w:unhideWhenUsed/>
    <w:rsid w:val="001F26D6"/>
    <w:rPr>
      <w:szCs w:val="20"/>
    </w:rPr>
  </w:style>
  <w:style w:type="character" w:customStyle="1" w:styleId="CommentTextChar">
    <w:name w:val="Comment Text Char"/>
    <w:basedOn w:val="DefaultParagraphFont"/>
    <w:link w:val="CommentText"/>
    <w:uiPriority w:val="99"/>
    <w:semiHidden/>
    <w:rsid w:val="001F26D6"/>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F26D6"/>
    <w:rPr>
      <w:b/>
      <w:bCs/>
    </w:rPr>
  </w:style>
  <w:style w:type="character" w:customStyle="1" w:styleId="CommentSubjectChar">
    <w:name w:val="Comment Subject Char"/>
    <w:basedOn w:val="CommentTextChar"/>
    <w:link w:val="CommentSubject"/>
    <w:uiPriority w:val="99"/>
    <w:semiHidden/>
    <w:rsid w:val="001F26D6"/>
    <w:rPr>
      <w:rFonts w:ascii="Arial" w:hAnsi="Arial"/>
      <w:b/>
      <w:bCs/>
      <w:color w:val="262626" w:themeColor="text1" w:themeTint="D9"/>
      <w:sz w:val="20"/>
      <w:szCs w:val="20"/>
    </w:rPr>
  </w:style>
  <w:style w:type="character" w:styleId="Strong">
    <w:name w:val="Strong"/>
    <w:basedOn w:val="DefaultParagraphFont"/>
    <w:uiPriority w:val="23"/>
    <w:rsid w:val="001F26D6"/>
    <w:rPr>
      <w:b/>
      <w:bCs/>
    </w:rPr>
  </w:style>
  <w:style w:type="paragraph" w:styleId="NormalWeb">
    <w:name w:val="Normal (Web)"/>
    <w:basedOn w:val="Normal"/>
    <w:uiPriority w:val="99"/>
    <w:semiHidden/>
    <w:unhideWhenUsed/>
    <w:rsid w:val="001F26D6"/>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F26D6"/>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F26D6"/>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F26D6"/>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F26D6"/>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F26D6"/>
    <w:pPr>
      <w:spacing w:before="240"/>
      <w:ind w:left="720" w:right="720"/>
    </w:pPr>
    <w:rPr>
      <w:color w:val="1C1C1C"/>
    </w:rPr>
  </w:style>
  <w:style w:type="paragraph" w:customStyle="1" w:styleId="SlidesNotes">
    <w:name w:val="Slides Notes"/>
    <w:basedOn w:val="Normal"/>
    <w:uiPriority w:val="4"/>
    <w:rsid w:val="001F26D6"/>
    <w:pPr>
      <w:spacing w:before="240"/>
    </w:pPr>
  </w:style>
  <w:style w:type="paragraph" w:customStyle="1" w:styleId="LegalHeader">
    <w:name w:val="Legal Header"/>
    <w:basedOn w:val="Normal"/>
    <w:uiPriority w:val="3"/>
    <w:rsid w:val="001F26D6"/>
    <w:pPr>
      <w:spacing w:before="600"/>
    </w:pPr>
    <w:rPr>
      <w:b/>
      <w:color w:val="auto"/>
      <w:u w:val="single"/>
    </w:rPr>
  </w:style>
  <w:style w:type="paragraph" w:customStyle="1" w:styleId="LegalBody">
    <w:name w:val="Legal Body"/>
    <w:basedOn w:val="Normal"/>
    <w:uiPriority w:val="3"/>
    <w:rsid w:val="001F26D6"/>
    <w:rPr>
      <w:sz w:val="18"/>
    </w:rPr>
  </w:style>
  <w:style w:type="paragraph" w:customStyle="1" w:styleId="CourseInfo">
    <w:name w:val="Course Info"/>
    <w:basedOn w:val="Normal"/>
    <w:uiPriority w:val="4"/>
    <w:rsid w:val="001F26D6"/>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F26D6"/>
    <w:rPr>
      <w:rFonts w:ascii="Arial" w:hAnsi="Arial"/>
      <w:color w:val="262626" w:themeColor="text1" w:themeTint="D9"/>
      <w:sz w:val="18"/>
    </w:rPr>
  </w:style>
  <w:style w:type="paragraph" w:customStyle="1" w:styleId="Strong1">
    <w:name w:val="Strong1"/>
    <w:basedOn w:val="LabStepNumbered"/>
    <w:link w:val="strongChar"/>
    <w:uiPriority w:val="5"/>
    <w:rsid w:val="001F26D6"/>
    <w:pPr>
      <w:numPr>
        <w:numId w:val="0"/>
      </w:numPr>
      <w:ind w:left="757" w:hanging="360"/>
    </w:pPr>
    <w:rPr>
      <w:b/>
    </w:rPr>
  </w:style>
  <w:style w:type="character" w:customStyle="1" w:styleId="strongChar">
    <w:name w:val="strong Char"/>
    <w:basedOn w:val="LabStepNumberedChar"/>
    <w:link w:val="Strong1"/>
    <w:uiPriority w:val="5"/>
    <w:rsid w:val="001F26D6"/>
    <w:rPr>
      <w:rFonts w:ascii="Arial" w:hAnsi="Arial"/>
      <w:b/>
      <w:color w:val="262626" w:themeColor="text1" w:themeTint="D9"/>
      <w:sz w:val="18"/>
    </w:rPr>
  </w:style>
  <w:style w:type="paragraph" w:customStyle="1" w:styleId="CourseCode">
    <w:name w:val="Course Code"/>
    <w:basedOn w:val="Normal"/>
    <w:uiPriority w:val="4"/>
    <w:rsid w:val="001F26D6"/>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F26D6"/>
    <w:pPr>
      <w:tabs>
        <w:tab w:val="right" w:leader="dot" w:pos="10790"/>
      </w:tabs>
      <w:spacing w:before="40" w:after="0"/>
      <w:ind w:left="432"/>
    </w:pPr>
    <w:rPr>
      <w:sz w:val="16"/>
    </w:rPr>
  </w:style>
  <w:style w:type="numbering" w:customStyle="1" w:styleId="LabStepsTemplate">
    <w:name w:val="LabStepsTemplate"/>
    <w:uiPriority w:val="99"/>
    <w:rsid w:val="001F26D6"/>
    <w:pPr>
      <w:numPr>
        <w:numId w:val="1"/>
      </w:numPr>
    </w:pPr>
  </w:style>
  <w:style w:type="paragraph" w:customStyle="1" w:styleId="ModuleDescription">
    <w:name w:val="Module Description"/>
    <w:basedOn w:val="Normal"/>
    <w:uiPriority w:val="4"/>
    <w:rsid w:val="001F26D6"/>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F26D6"/>
    <w:pPr>
      <w:jc w:val="center"/>
    </w:pPr>
  </w:style>
  <w:style w:type="paragraph" w:customStyle="1" w:styleId="TopicsCoveredItem">
    <w:name w:val="Topics Covered Item"/>
    <w:basedOn w:val="Normal"/>
    <w:uiPriority w:val="4"/>
    <w:rsid w:val="001F26D6"/>
    <w:pPr>
      <w:numPr>
        <w:numId w:val="6"/>
      </w:numPr>
      <w:spacing w:before="0" w:after="0"/>
      <w:contextualSpacing/>
    </w:pPr>
  </w:style>
  <w:style w:type="paragraph" w:customStyle="1" w:styleId="ModuleIntroHeader">
    <w:name w:val="Module Intro Header"/>
    <w:basedOn w:val="Normal"/>
    <w:uiPriority w:val="4"/>
    <w:rsid w:val="001F26D6"/>
    <w:pPr>
      <w:pBdr>
        <w:bottom w:val="single" w:sz="8" w:space="1" w:color="auto"/>
      </w:pBdr>
      <w:spacing w:before="360"/>
      <w:ind w:left="288"/>
    </w:pPr>
    <w:rPr>
      <w:b/>
      <w:sz w:val="24"/>
    </w:rPr>
  </w:style>
  <w:style w:type="paragraph" w:customStyle="1" w:styleId="ModuleAgendaItem">
    <w:name w:val="Module Agenda Item"/>
    <w:basedOn w:val="Normal"/>
    <w:uiPriority w:val="4"/>
    <w:rsid w:val="001F26D6"/>
    <w:pPr>
      <w:spacing w:before="0" w:after="0"/>
      <w:ind w:left="360" w:hanging="360"/>
      <w:contextualSpacing/>
    </w:pPr>
    <w:rPr>
      <w:sz w:val="24"/>
    </w:rPr>
  </w:style>
  <w:style w:type="paragraph" w:customStyle="1" w:styleId="LabStepNumberedLevel3">
    <w:name w:val="Lab Step Numbered Level 3"/>
    <w:basedOn w:val="LabStepNumberedLevel2"/>
    <w:qFormat/>
    <w:rsid w:val="001F26D6"/>
    <w:pPr>
      <w:numPr>
        <w:ilvl w:val="2"/>
      </w:numPr>
      <w:tabs>
        <w:tab w:val="left" w:pos="994"/>
      </w:tabs>
    </w:pPr>
  </w:style>
  <w:style w:type="paragraph" w:customStyle="1" w:styleId="LabStepNumberedLevel4">
    <w:name w:val="Lab Step Numbered Level 4"/>
    <w:basedOn w:val="LabStepNumberedLevel3"/>
    <w:qFormat/>
    <w:rsid w:val="001F26D6"/>
    <w:pPr>
      <w:numPr>
        <w:ilvl w:val="3"/>
      </w:numPr>
      <w:tabs>
        <w:tab w:val="clear" w:pos="994"/>
        <w:tab w:val="left" w:pos="1627"/>
      </w:tabs>
    </w:pPr>
  </w:style>
  <w:style w:type="paragraph" w:customStyle="1" w:styleId="LabExerciseLeadIn">
    <w:name w:val="Lab Exercise Lead In"/>
    <w:basedOn w:val="Normal"/>
    <w:qFormat/>
    <w:rsid w:val="001F26D6"/>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1F26D6"/>
    <w:pPr>
      <w:spacing w:before="0" w:after="0"/>
      <w:ind w:left="360" w:hanging="360"/>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hyperlink" Target="http://intranet.wingtip.com/ProductImages/WP0002.jpg" TargetMode="External"/><Relationship Id="rId47" Type="http://schemas.openxmlformats.org/officeDocument/2006/relationships/hyperlink" Target="http://intranet.wingtip.com" TargetMode="External"/><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image" Target="media/image4.png"/><Relationship Id="rId107" Type="http://schemas.openxmlformats.org/officeDocument/2006/relationships/image" Target="media/image86.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hyperlink" Target="http://intranet.wingtip.com/sites/research" TargetMode="External"/><Relationship Id="rId102" Type="http://schemas.openxmlformats.org/officeDocument/2006/relationships/image" Target="media/image81.png"/><Relationship Id="rId123"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image" Target="media/image62.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intranet.wingtip.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ingtipserver" TargetMode="External"/><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5.png"/><Relationship Id="rId124"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intranet.wingtip.com/sites/Research"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hyperlink" Target="http://intranet.wingtip.com/sites/Research" TargetMode="External"/><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emf"/><Relationship Id="rId57" Type="http://schemas.openxmlformats.org/officeDocument/2006/relationships/image" Target="media/image38.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hyperlink" Target="http://wingtipserver:9999" TargetMode="External"/><Relationship Id="rId52" Type="http://schemas.openxmlformats.org/officeDocument/2006/relationships/hyperlink" Target="http://intranet.wingtip.com/sites/Research"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88.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intranet.wingtip.com" TargetMode="External"/><Relationship Id="rId66" Type="http://schemas.openxmlformats.org/officeDocument/2006/relationships/image" Target="media/image47.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3985B470-99E9-49F6-B888-D057716B6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4814</TotalTime>
  <Pages>1</Pages>
  <Words>4961</Words>
  <Characters>28280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33175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Matthew McDermott</cp:lastModifiedBy>
  <cp:revision>80</cp:revision>
  <cp:lastPrinted>2009-08-12T16:30:00Z</cp:lastPrinted>
  <dcterms:created xsi:type="dcterms:W3CDTF">2012-10-18T16:20:00Z</dcterms:created>
  <dcterms:modified xsi:type="dcterms:W3CDTF">2015-04-01T16:23:00Z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