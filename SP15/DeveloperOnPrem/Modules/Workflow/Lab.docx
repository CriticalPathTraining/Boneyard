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1ADF" w:rsidRDefault="0072373C" w:rsidP="0048025F">
      <w:pPr>
        <w:pStyle w:val="Heading2"/>
      </w:pPr>
      <w:r>
        <w:t xml:space="preserve">Automating </w:t>
      </w:r>
      <w:r w:rsidR="00282846">
        <w:t xml:space="preserve">Working with </w:t>
      </w:r>
      <w:r>
        <w:t>SharePoint 2013</w:t>
      </w:r>
      <w:r w:rsidR="00282846">
        <w:t xml:space="preserve"> Workflow</w:t>
      </w:r>
    </w:p>
    <w:p w:rsidR="00EB1ADF" w:rsidRPr="005C7841" w:rsidRDefault="00EB1ADF" w:rsidP="0048025F">
      <w:pPr>
        <w:pStyle w:val="LabExerciseCallout"/>
      </w:pPr>
      <w:r w:rsidRPr="005C7841">
        <w:rPr>
          <w:b/>
        </w:rPr>
        <w:t>Lab Time</w:t>
      </w:r>
      <w:r w:rsidRPr="005C7841">
        <w:t xml:space="preserve">: </w:t>
      </w:r>
      <w:r w:rsidR="00F2719A">
        <w:t>60</w:t>
      </w:r>
      <w:r w:rsidRPr="005C7841">
        <w:t xml:space="preserve"> minutes</w:t>
      </w:r>
    </w:p>
    <w:p w:rsidR="00EB1ADF" w:rsidRPr="005C7841" w:rsidRDefault="00EB1ADF" w:rsidP="0048025F">
      <w:pPr>
        <w:pStyle w:val="LabExerciseCallout"/>
      </w:pPr>
      <w:r w:rsidRPr="005C7841">
        <w:rPr>
          <w:b/>
        </w:rPr>
        <w:t>Lab Folder</w:t>
      </w:r>
      <w:r w:rsidRPr="005C7841">
        <w:t xml:space="preserve">: </w:t>
      </w:r>
      <w:r w:rsidR="00351B58">
        <w:t>C:\Student\Modules\</w:t>
      </w:r>
      <w:r w:rsidR="0072373C">
        <w:t>Workflow</w:t>
      </w:r>
    </w:p>
    <w:p w:rsidR="00EB1ADF" w:rsidRDefault="00EB1ADF" w:rsidP="0048025F">
      <w:pPr>
        <w:pStyle w:val="LabExerciseCallout"/>
      </w:pPr>
      <w:r w:rsidRPr="005C7841">
        <w:rPr>
          <w:b/>
        </w:rPr>
        <w:t>Lab Overview</w:t>
      </w:r>
      <w:r w:rsidRPr="005C7841">
        <w:t xml:space="preserve">: </w:t>
      </w:r>
      <w:r w:rsidR="00F2719A">
        <w:rPr>
          <w:rFonts w:cs="Arial"/>
          <w:lang w:val="en"/>
        </w:rPr>
        <w:t>This hands-on lab will walk you through the experience of creating workflows using both SharePoint Desi</w:t>
      </w:r>
      <w:r w:rsidR="00351B58">
        <w:rPr>
          <w:rFonts w:cs="Arial"/>
          <w:lang w:val="en"/>
        </w:rPr>
        <w:t>gner 2013 and Visual Studio 2013</w:t>
      </w:r>
      <w:r w:rsidR="00F2719A">
        <w:rPr>
          <w:rFonts w:cs="Arial"/>
          <w:lang w:val="en"/>
        </w:rPr>
        <w:t>. You will get first person experience in using the new activities, loops and stages capabilities in SharePoint Designer as well as creating workflows that are used in SharePoint apps. Further, you will also see how to create workflows that communicate with OData web services.</w:t>
      </w:r>
    </w:p>
    <w:p w:rsidR="00B75121" w:rsidRDefault="00B75121" w:rsidP="00EB1ADF">
      <w:pPr>
        <w:pStyle w:val="Heading3"/>
      </w:pPr>
      <w:r>
        <w:t>Exercise 1: Setup Lab Environment</w:t>
      </w:r>
    </w:p>
    <w:p w:rsidR="00743CF6" w:rsidRDefault="00743CF6" w:rsidP="00BD1E2E">
      <w:pPr>
        <w:pStyle w:val="LabExerciseLeadIn"/>
      </w:pPr>
      <w:r>
        <w:t>In this exercise you will setup your environment.</w:t>
      </w:r>
    </w:p>
    <w:p w:rsidR="00743CF6" w:rsidRDefault="00883E0E" w:rsidP="00BD1E2E">
      <w:pPr>
        <w:pStyle w:val="LabExerciseLeadIn"/>
      </w:pPr>
      <w:r>
        <w:t>All exercises in this lab assume you will work in a new site collection</w:t>
      </w:r>
      <w:r w:rsidR="00BC2C8D">
        <w:t xml:space="preserve">, </w:t>
      </w:r>
      <w:r w:rsidR="00BC2C8D" w:rsidRPr="00BC2C8D">
        <w:rPr>
          <w:rStyle w:val="Hyperlink"/>
        </w:rPr>
        <w:t>http://workflow.wingtip.com</w:t>
      </w:r>
      <w:r>
        <w:t xml:space="preserve">. </w:t>
      </w:r>
    </w:p>
    <w:p w:rsidR="003441A3" w:rsidRDefault="003441A3" w:rsidP="00226F71">
      <w:pPr>
        <w:pStyle w:val="LabStepNumbered"/>
      </w:pPr>
      <w:r>
        <w:t>Setup a new site collection for this lab:</w:t>
      </w:r>
    </w:p>
    <w:p w:rsidR="00226F71" w:rsidRDefault="00226F71" w:rsidP="00D74512">
      <w:pPr>
        <w:pStyle w:val="LabStepNumberedLevel2"/>
      </w:pPr>
      <w:r>
        <w:t xml:space="preserve">Ensure you are logged into the </w:t>
      </w:r>
      <w:proofErr w:type="spellStart"/>
      <w:r w:rsidR="00C27FAA">
        <w:rPr>
          <w:b/>
        </w:rPr>
        <w:t>WingtipServer</w:t>
      </w:r>
      <w:proofErr w:type="spellEnd"/>
      <w:r>
        <w:t xml:space="preserve"> server as </w:t>
      </w:r>
      <w:r w:rsidRPr="00EA4967">
        <w:rPr>
          <w:b/>
        </w:rPr>
        <w:t>WINGTIP\Administrator</w:t>
      </w:r>
      <w:r>
        <w:t>.</w:t>
      </w:r>
    </w:p>
    <w:p w:rsidR="00B00E65" w:rsidRDefault="00B00E65" w:rsidP="00D74512">
      <w:pPr>
        <w:pStyle w:val="LabStepNumberedLevel2"/>
      </w:pPr>
      <w:r>
        <w:t xml:space="preserve">Run a PowerShell script, found in the root lab folder for this module: </w:t>
      </w:r>
    </w:p>
    <w:p w:rsidR="00B00E65" w:rsidRDefault="00B00E65" w:rsidP="00D74512">
      <w:pPr>
        <w:pStyle w:val="LabStepNumberedLevel3"/>
      </w:pPr>
      <w:r>
        <w:t xml:space="preserve">Right-click </w:t>
      </w:r>
      <w:r w:rsidRPr="00BC2C8D">
        <w:rPr>
          <w:b/>
        </w:rPr>
        <w:t>SetupModule.ps1</w:t>
      </w:r>
      <w:r>
        <w:t xml:space="preserve"> and select </w:t>
      </w:r>
      <w:proofErr w:type="gramStart"/>
      <w:r w:rsidRPr="00BC2C8D">
        <w:rPr>
          <w:b/>
        </w:rPr>
        <w:t>Run</w:t>
      </w:r>
      <w:proofErr w:type="gramEnd"/>
      <w:r w:rsidRPr="00BC2C8D">
        <w:rPr>
          <w:b/>
        </w:rPr>
        <w:t xml:space="preserve"> with PowerShell</w:t>
      </w:r>
      <w:r>
        <w:t>. This file can be found in the files associated with this lab:</w:t>
      </w:r>
    </w:p>
    <w:p w:rsidR="00B00E65" w:rsidRPr="008018D6" w:rsidRDefault="00B00E65" w:rsidP="00B00E65">
      <w:pPr>
        <w:pStyle w:val="LabStepCodeBlockLevel2"/>
      </w:pPr>
      <w:r>
        <w:t xml:space="preserve"> </w:t>
      </w:r>
      <w:r w:rsidR="00351B58">
        <w:t>C:\Student\Modules\Workflow</w:t>
      </w:r>
    </w:p>
    <w:p w:rsidR="003441A3" w:rsidRDefault="003441A3" w:rsidP="00D74512">
      <w:pPr>
        <w:pStyle w:val="LabStepNumberedLevel2"/>
      </w:pPr>
      <w:r>
        <w:t>When the script completes, it will launch a new browser and navigate to the lab site collection.</w:t>
      </w:r>
    </w:p>
    <w:p w:rsidR="00624BBC" w:rsidRDefault="00624BBC" w:rsidP="00D74512">
      <w:pPr>
        <w:pStyle w:val="LabStepNumberedLevel2"/>
      </w:pPr>
      <w:r>
        <w:t>Close the PowerShell console window.</w:t>
      </w:r>
    </w:p>
    <w:p w:rsidR="00EB1ADF" w:rsidRPr="00AB0146" w:rsidRDefault="00AC194C" w:rsidP="00EB1ADF">
      <w:pPr>
        <w:pStyle w:val="Heading3"/>
      </w:pPr>
      <w:r>
        <w:t>Exercise 2</w:t>
      </w:r>
      <w:r w:rsidR="00EB1ADF">
        <w:t xml:space="preserve">: </w:t>
      </w:r>
      <w:r w:rsidR="00F450D4">
        <w:t>Visio 2013 &amp; SharePoint Designer 2013 Workflows</w:t>
      </w:r>
    </w:p>
    <w:p w:rsidR="00EB1ADF" w:rsidRDefault="00F450D4" w:rsidP="00BD1E2E">
      <w:pPr>
        <w:pStyle w:val="LabExerciseLeadIn"/>
      </w:pPr>
      <w:r>
        <w:rPr>
          <w:lang w:val="en"/>
        </w:rPr>
        <w:t>In this exercise you will create a new workflow using Visio 2013 and SharePoint Designer 2013. In this workflow you will leverage the new support for stages</w:t>
      </w:r>
      <w:r w:rsidR="008E668C">
        <w:rPr>
          <w:lang w:val="en"/>
        </w:rPr>
        <w:t>.</w:t>
      </w:r>
    </w:p>
    <w:p w:rsidR="00C228D0" w:rsidRDefault="00C228D0" w:rsidP="00620069">
      <w:pPr>
        <w:pStyle w:val="LabStepNumbered"/>
        <w:numPr>
          <w:ilvl w:val="0"/>
          <w:numId w:val="32"/>
        </w:numPr>
      </w:pPr>
      <w:r>
        <w:t xml:space="preserve">Ensure you are logged into the </w:t>
      </w:r>
      <w:proofErr w:type="spellStart"/>
      <w:r w:rsidR="00C27FAA">
        <w:rPr>
          <w:b/>
        </w:rPr>
        <w:t>WingtipServer</w:t>
      </w:r>
      <w:proofErr w:type="spellEnd"/>
      <w:r>
        <w:t xml:space="preserve"> server as </w:t>
      </w:r>
      <w:r w:rsidRPr="00620069">
        <w:rPr>
          <w:b/>
        </w:rPr>
        <w:t>WINGTIP\</w:t>
      </w:r>
      <w:r w:rsidR="005B1F65">
        <w:rPr>
          <w:b/>
        </w:rPr>
        <w:t>administrator</w:t>
      </w:r>
      <w:r>
        <w:t>.</w:t>
      </w:r>
    </w:p>
    <w:p w:rsidR="00D90776" w:rsidRDefault="00D90776" w:rsidP="00D90776">
      <w:pPr>
        <w:pStyle w:val="Heading4"/>
      </w:pPr>
      <w:r>
        <w:t>Model the Workflow Using Visio 2013</w:t>
      </w:r>
    </w:p>
    <w:p w:rsidR="004E46C9" w:rsidRDefault="000F3D8F" w:rsidP="004E46C9">
      <w:pPr>
        <w:pStyle w:val="LabStepNumbered"/>
      </w:pPr>
      <w:r>
        <w:t xml:space="preserve">Open </w:t>
      </w:r>
      <w:r w:rsidRPr="005B1F65">
        <w:rPr>
          <w:b/>
        </w:rPr>
        <w:t>Visio 2013</w:t>
      </w:r>
      <w:r>
        <w:t xml:space="preserve">: </w:t>
      </w:r>
      <w:r w:rsidR="0078174D">
        <w:rPr>
          <w:b/>
        </w:rPr>
        <w:t>Windows Keyboard Key</w:t>
      </w:r>
      <w:r w:rsidR="0078174D" w:rsidRPr="00F157FA">
        <w:rPr>
          <w:b/>
        </w:rPr>
        <w:t xml:space="preserve"> </w:t>
      </w:r>
      <w:r w:rsidR="0078174D" w:rsidRPr="00F157FA">
        <w:rPr>
          <w:b/>
        </w:rPr>
        <w:sym w:font="Wingdings" w:char="F0E0"/>
      </w:r>
      <w:r w:rsidR="0078174D" w:rsidRPr="00F157FA">
        <w:rPr>
          <w:b/>
        </w:rPr>
        <w:t xml:space="preserve"> </w:t>
      </w:r>
      <w:r w:rsidR="0078174D">
        <w:rPr>
          <w:b/>
        </w:rPr>
        <w:t>Type “</w:t>
      </w:r>
      <w:proofErr w:type="spellStart"/>
      <w:r w:rsidR="0078174D">
        <w:rPr>
          <w:b/>
        </w:rPr>
        <w:t>visio</w:t>
      </w:r>
      <w:proofErr w:type="spellEnd"/>
      <w:r w:rsidR="0078174D">
        <w:rPr>
          <w:b/>
        </w:rPr>
        <w:t xml:space="preserve">” </w:t>
      </w:r>
      <w:r w:rsidR="0078174D">
        <w:t>and then select the Visio 2013 application</w:t>
      </w:r>
      <w:r w:rsidR="004E46C9">
        <w:t>.</w:t>
      </w:r>
    </w:p>
    <w:p w:rsidR="0078174D" w:rsidRDefault="0078174D" w:rsidP="004E46C9">
      <w:pPr>
        <w:pStyle w:val="LabStepScreenshot"/>
      </w:pPr>
      <w:r>
        <w:rPr>
          <w:noProof/>
        </w:rPr>
        <w:drawing>
          <wp:inline distT="0" distB="0" distL="0" distR="0" wp14:anchorId="5393A5C7" wp14:editId="624B9770">
            <wp:extent cx="2057400" cy="8032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62338" cy="805195"/>
                    </a:xfrm>
                    <a:prstGeom prst="rect">
                      <a:avLst/>
                    </a:prstGeom>
                  </pic:spPr>
                </pic:pic>
              </a:graphicData>
            </a:graphic>
          </wp:inline>
        </w:drawing>
      </w:r>
    </w:p>
    <w:p w:rsidR="000F3D8F" w:rsidRDefault="00332846" w:rsidP="000F3D8F">
      <w:pPr>
        <w:pStyle w:val="LabStepNumbered"/>
      </w:pPr>
      <w:r>
        <w:t xml:space="preserve">When </w:t>
      </w:r>
      <w:r w:rsidRPr="005B1F65">
        <w:rPr>
          <w:b/>
        </w:rPr>
        <w:t>Visio</w:t>
      </w:r>
      <w:r>
        <w:t xml:space="preserve"> loads, click the </w:t>
      </w:r>
      <w:r w:rsidRPr="00332846">
        <w:rPr>
          <w:b/>
        </w:rPr>
        <w:t>Flowchart</w:t>
      </w:r>
      <w:r>
        <w:t xml:space="preserve"> category </w:t>
      </w:r>
      <w:r w:rsidR="00380927">
        <w:t xml:space="preserve">on the </w:t>
      </w:r>
      <w:r w:rsidR="00380927" w:rsidRPr="00380927">
        <w:rPr>
          <w:b/>
        </w:rPr>
        <w:t>New</w:t>
      </w:r>
      <w:r w:rsidR="00380927">
        <w:t xml:space="preserve"> document page</w:t>
      </w:r>
      <w:r>
        <w:t>:</w:t>
      </w:r>
    </w:p>
    <w:p w:rsidR="00332846" w:rsidRDefault="00380927" w:rsidP="00AB5281">
      <w:pPr>
        <w:pStyle w:val="LabStepScreenshot"/>
      </w:pPr>
      <w:r>
        <w:rPr>
          <w:noProof/>
        </w:rPr>
        <w:drawing>
          <wp:inline distT="0" distB="0" distL="0" distR="0">
            <wp:extent cx="3444240" cy="1566957"/>
            <wp:effectExtent l="19050" t="19050" r="2286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4318" cy="1571542"/>
                    </a:xfrm>
                    <a:prstGeom prst="rect">
                      <a:avLst/>
                    </a:prstGeom>
                    <a:noFill/>
                    <a:ln>
                      <a:solidFill>
                        <a:schemeClr val="bg1">
                          <a:lumMod val="50000"/>
                        </a:schemeClr>
                      </a:solidFill>
                    </a:ln>
                  </pic:spPr>
                </pic:pic>
              </a:graphicData>
            </a:graphic>
          </wp:inline>
        </w:drawing>
      </w:r>
    </w:p>
    <w:p w:rsidR="00332846" w:rsidRDefault="00332846" w:rsidP="00620069">
      <w:pPr>
        <w:pStyle w:val="LabStepNumbered"/>
      </w:pPr>
      <w:r>
        <w:t>Selec</w:t>
      </w:r>
      <w:r w:rsidR="00AB5281">
        <w:t xml:space="preserve">t the template </w:t>
      </w:r>
      <w:r w:rsidR="00AB5281" w:rsidRPr="005B1F65">
        <w:rPr>
          <w:b/>
        </w:rPr>
        <w:t>Microsoft SharePoint 2013 Workflow</w:t>
      </w:r>
      <w:r w:rsidR="00AB5281">
        <w:t xml:space="preserve">, followed by the </w:t>
      </w:r>
      <w:r w:rsidR="00AB5281" w:rsidRPr="005B1F65">
        <w:rPr>
          <w:b/>
        </w:rPr>
        <w:t>Create</w:t>
      </w:r>
      <w:r w:rsidR="00AB5281">
        <w:t xml:space="preserve"> button.</w:t>
      </w:r>
    </w:p>
    <w:p w:rsidR="00380927" w:rsidRDefault="00380927" w:rsidP="00380927">
      <w:pPr>
        <w:pStyle w:val="LabStepScreenshotLevel2"/>
      </w:pPr>
      <w:r>
        <w:lastRenderedPageBreak/>
        <w:drawing>
          <wp:inline distT="0" distB="0" distL="0" distR="0">
            <wp:extent cx="1269483" cy="14782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1220" cy="1491948"/>
                    </a:xfrm>
                    <a:prstGeom prst="rect">
                      <a:avLst/>
                    </a:prstGeom>
                    <a:noFill/>
                    <a:ln>
                      <a:noFill/>
                    </a:ln>
                  </pic:spPr>
                </pic:pic>
              </a:graphicData>
            </a:graphic>
          </wp:inline>
        </w:drawing>
      </w:r>
    </w:p>
    <w:p w:rsidR="00AB5281" w:rsidRDefault="00AB5281" w:rsidP="00620069">
      <w:pPr>
        <w:pStyle w:val="LabStepNumbered"/>
      </w:pPr>
      <w:r>
        <w:t xml:space="preserve">When the designer loads, right-click the dark </w:t>
      </w:r>
      <w:r w:rsidR="00E55EF9">
        <w:t>blue</w:t>
      </w:r>
      <w:r>
        <w:t xml:space="preserve"> heading of </w:t>
      </w:r>
      <w:r w:rsidRPr="00E55EF9">
        <w:rPr>
          <w:b/>
        </w:rPr>
        <w:t>Stage 1</w:t>
      </w:r>
      <w:r>
        <w:t xml:space="preserve"> and select </w:t>
      </w:r>
      <w:r w:rsidRPr="00E55EF9">
        <w:rPr>
          <w:b/>
        </w:rPr>
        <w:t>Edit Text</w:t>
      </w:r>
      <w:r>
        <w:t xml:space="preserve">. Rename the stage to </w:t>
      </w:r>
      <w:r w:rsidRPr="00E55EF9">
        <w:rPr>
          <w:b/>
        </w:rPr>
        <w:t xml:space="preserve">Stage </w:t>
      </w:r>
      <w:proofErr w:type="spellStart"/>
      <w:r w:rsidRPr="00E55EF9">
        <w:rPr>
          <w:b/>
        </w:rPr>
        <w:t>Init</w:t>
      </w:r>
      <w:r>
        <w:t>.</w:t>
      </w:r>
      <w:proofErr w:type="spellEnd"/>
    </w:p>
    <w:p w:rsidR="00AB5281" w:rsidRDefault="002102B8" w:rsidP="00620069">
      <w:pPr>
        <w:pStyle w:val="LabStepNumbered"/>
      </w:pPr>
      <w:r>
        <w:t xml:space="preserve">Add three more stages to the designer by dragging the </w:t>
      </w:r>
      <w:r w:rsidRPr="00E55EF9">
        <w:rPr>
          <w:b/>
        </w:rPr>
        <w:t>Stage</w:t>
      </w:r>
      <w:r>
        <w:t xml:space="preserve"> shape from the </w:t>
      </w:r>
      <w:r w:rsidRPr="00E55EF9">
        <w:rPr>
          <w:b/>
        </w:rPr>
        <w:t>Shapes</w:t>
      </w:r>
      <w:r>
        <w:t xml:space="preserve"> task pane and rename them to the following stages as shown in the follow figure:</w:t>
      </w:r>
    </w:p>
    <w:p w:rsidR="002102B8" w:rsidRPr="00620069" w:rsidRDefault="002102B8" w:rsidP="00620069">
      <w:pPr>
        <w:pStyle w:val="LabStepNumberedLevel2"/>
        <w:rPr>
          <w:b/>
        </w:rPr>
      </w:pPr>
      <w:r w:rsidRPr="00620069">
        <w:rPr>
          <w:b/>
        </w:rPr>
        <w:t>Stage Rename Item</w:t>
      </w:r>
    </w:p>
    <w:p w:rsidR="002102B8" w:rsidRPr="00620069" w:rsidRDefault="002102B8" w:rsidP="00620069">
      <w:pPr>
        <w:pStyle w:val="LabStepNumberedLevel2"/>
        <w:rPr>
          <w:b/>
        </w:rPr>
      </w:pPr>
      <w:r w:rsidRPr="00620069">
        <w:rPr>
          <w:b/>
        </w:rPr>
        <w:t>Stage No Changes to Item</w:t>
      </w:r>
    </w:p>
    <w:p w:rsidR="002102B8" w:rsidRPr="00620069" w:rsidRDefault="002102B8" w:rsidP="00620069">
      <w:pPr>
        <w:pStyle w:val="LabStepNumberedLevel2"/>
        <w:rPr>
          <w:b/>
        </w:rPr>
      </w:pPr>
      <w:r w:rsidRPr="00620069">
        <w:rPr>
          <w:b/>
        </w:rPr>
        <w:t>Stage End</w:t>
      </w:r>
    </w:p>
    <w:p w:rsidR="002102B8" w:rsidRDefault="0078174D" w:rsidP="00620069">
      <w:pPr>
        <w:pStyle w:val="LabStepScreenshotLevel2"/>
      </w:pPr>
      <w:r>
        <w:drawing>
          <wp:inline distT="0" distB="0" distL="0" distR="0" wp14:anchorId="677FD9C4" wp14:editId="50FD8DC8">
            <wp:extent cx="5943600" cy="2611120"/>
            <wp:effectExtent l="19050" t="19050" r="19050"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11120"/>
                    </a:xfrm>
                    <a:prstGeom prst="rect">
                      <a:avLst/>
                    </a:prstGeom>
                    <a:ln>
                      <a:solidFill>
                        <a:schemeClr val="bg1">
                          <a:lumMod val="50000"/>
                        </a:schemeClr>
                      </a:solidFill>
                    </a:ln>
                  </pic:spPr>
                </pic:pic>
              </a:graphicData>
            </a:graphic>
          </wp:inline>
        </w:drawing>
      </w:r>
    </w:p>
    <w:p w:rsidR="002102B8" w:rsidRDefault="002102B8" w:rsidP="002102B8">
      <w:pPr>
        <w:pStyle w:val="LabStepNumbered"/>
      </w:pPr>
      <w:r>
        <w:t xml:space="preserve">Add activities to </w:t>
      </w:r>
      <w:r w:rsidRPr="002102B8">
        <w:rPr>
          <w:b/>
        </w:rPr>
        <w:t xml:space="preserve">Stage </w:t>
      </w:r>
      <w:proofErr w:type="spellStart"/>
      <w:r w:rsidRPr="002102B8">
        <w:rPr>
          <w:b/>
        </w:rPr>
        <w:t>Init</w:t>
      </w:r>
      <w:proofErr w:type="spellEnd"/>
      <w:r>
        <w:t>:</w:t>
      </w:r>
    </w:p>
    <w:p w:rsidR="002102B8" w:rsidRDefault="002102B8" w:rsidP="00620069">
      <w:pPr>
        <w:pStyle w:val="LabStepNumberedLevel2"/>
      </w:pPr>
      <w:r>
        <w:t xml:space="preserve">Using the </w:t>
      </w:r>
      <w:r w:rsidRPr="00B53E0D">
        <w:rPr>
          <w:b/>
        </w:rPr>
        <w:t>Shapes</w:t>
      </w:r>
      <w:r>
        <w:t xml:space="preserve"> pane</w:t>
      </w:r>
      <w:r w:rsidR="00F75E35">
        <w:t xml:space="preserve">, select the </w:t>
      </w:r>
      <w:r w:rsidR="00F75E35">
        <w:rPr>
          <w:b/>
        </w:rPr>
        <w:t>Actions – SharePoint 2013 Workflow</w:t>
      </w:r>
      <w:r w:rsidR="00F75E35">
        <w:t xml:space="preserve"> category and</w:t>
      </w:r>
      <w:r>
        <w:t xml:space="preserve"> add the following actions to </w:t>
      </w:r>
      <w:r w:rsidR="00B53E0D" w:rsidRPr="00B53E0D">
        <w:rPr>
          <w:b/>
        </w:rPr>
        <w:t>S</w:t>
      </w:r>
      <w:r w:rsidRPr="00B53E0D">
        <w:rPr>
          <w:b/>
        </w:rPr>
        <w:t>tage</w:t>
      </w:r>
      <w:r w:rsidR="00B53E0D" w:rsidRPr="00B53E0D">
        <w:rPr>
          <w:b/>
        </w:rPr>
        <w:t xml:space="preserve"> </w:t>
      </w:r>
      <w:proofErr w:type="spellStart"/>
      <w:r w:rsidR="00B53E0D" w:rsidRPr="00B53E0D">
        <w:rPr>
          <w:b/>
        </w:rPr>
        <w:t>Init</w:t>
      </w:r>
      <w:proofErr w:type="spellEnd"/>
      <w:r w:rsidR="00B53E0D">
        <w:t>:</w:t>
      </w:r>
    </w:p>
    <w:p w:rsidR="00B53E0D" w:rsidRPr="00620069" w:rsidRDefault="00B53E0D" w:rsidP="00620069">
      <w:pPr>
        <w:pStyle w:val="LabStepNumberedLevel3"/>
        <w:rPr>
          <w:b/>
        </w:rPr>
      </w:pPr>
      <w:r w:rsidRPr="00620069">
        <w:rPr>
          <w:b/>
        </w:rPr>
        <w:t>Log to history list</w:t>
      </w:r>
    </w:p>
    <w:p w:rsidR="00B53E0D" w:rsidRPr="00620069" w:rsidRDefault="00B53E0D" w:rsidP="00620069">
      <w:pPr>
        <w:pStyle w:val="LabStepNumberedLevel3"/>
        <w:rPr>
          <w:b/>
        </w:rPr>
      </w:pPr>
      <w:r w:rsidRPr="00620069">
        <w:rPr>
          <w:b/>
        </w:rPr>
        <w:t>Set workflow variable</w:t>
      </w:r>
    </w:p>
    <w:p w:rsidR="00B53E0D" w:rsidRPr="00620069" w:rsidRDefault="00B53E0D" w:rsidP="00620069">
      <w:pPr>
        <w:pStyle w:val="LabStepNumberedLevel3"/>
        <w:rPr>
          <w:b/>
        </w:rPr>
      </w:pPr>
      <w:r w:rsidRPr="00620069">
        <w:rPr>
          <w:b/>
        </w:rPr>
        <w:t>Log to history list</w:t>
      </w:r>
    </w:p>
    <w:p w:rsidR="00B53E0D" w:rsidRDefault="003C53AF" w:rsidP="00B53E0D">
      <w:pPr>
        <w:pStyle w:val="LabExerciseCallout"/>
      </w:pPr>
      <w:r>
        <w:t>When you are dragging-and-</w:t>
      </w:r>
      <w:r w:rsidRPr="003C53AF">
        <w:t xml:space="preserve">dropping </w:t>
      </w:r>
      <w:r>
        <w:t>actions from the Visual Studio toolbox on the workflow designer, m</w:t>
      </w:r>
      <w:r w:rsidR="00B53E0D" w:rsidRPr="003C53AF">
        <w:t>ake sure</w:t>
      </w:r>
      <w:r w:rsidR="00B53E0D">
        <w:t xml:space="preserve"> you are dropping </w:t>
      </w:r>
      <w:r>
        <w:t xml:space="preserve">these actions </w:t>
      </w:r>
      <w:r w:rsidR="00B53E0D">
        <w:t xml:space="preserve">on the connector </w:t>
      </w:r>
      <w:r w:rsidR="00F75E35">
        <w:t>(</w:t>
      </w:r>
      <w:proofErr w:type="spellStart"/>
      <w:r w:rsidR="00F75E35">
        <w:t>i.e</w:t>
      </w:r>
      <w:proofErr w:type="spellEnd"/>
      <w:r w:rsidR="00B44D2A">
        <w:t xml:space="preserve"> the black line connecting the g</w:t>
      </w:r>
      <w:r w:rsidR="00F75E35">
        <w:t xml:space="preserve">reen triangle and red square) </w:t>
      </w:r>
      <w:r w:rsidR="00B53E0D">
        <w:t>within the stage. If you don’t do this, you will have to fix up the connections before saving the workflow.</w:t>
      </w:r>
    </w:p>
    <w:p w:rsidR="003C175E" w:rsidRDefault="003C175E" w:rsidP="00B53E0D">
      <w:pPr>
        <w:pStyle w:val="LabStepNumbered"/>
      </w:pPr>
      <w:r>
        <w:t xml:space="preserve">Rename the actions by right-clicking each one and selecting </w:t>
      </w:r>
      <w:r w:rsidRPr="003C175E">
        <w:rPr>
          <w:b/>
        </w:rPr>
        <w:t>Edit Text</w:t>
      </w:r>
      <w:r>
        <w:t>. Give each action a descriptive name as follows:</w:t>
      </w:r>
    </w:p>
    <w:p w:rsidR="003C175E" w:rsidRPr="003C175E" w:rsidRDefault="003C175E" w:rsidP="00620069">
      <w:pPr>
        <w:pStyle w:val="LabStepNumberedLevel2"/>
        <w:rPr>
          <w:b/>
        </w:rPr>
      </w:pPr>
      <w:r w:rsidRPr="003C175E">
        <w:rPr>
          <w:b/>
        </w:rPr>
        <w:t>Log to history list</w:t>
      </w:r>
      <w:r w:rsidRPr="003C175E">
        <w:t xml:space="preserve"> = </w:t>
      </w:r>
      <w:r>
        <w:t xml:space="preserve">Log entering Stage </w:t>
      </w:r>
      <w:proofErr w:type="spellStart"/>
      <w:r>
        <w:t>Init</w:t>
      </w:r>
      <w:proofErr w:type="spellEnd"/>
    </w:p>
    <w:p w:rsidR="003C175E" w:rsidRPr="003C175E" w:rsidRDefault="003C175E" w:rsidP="00620069">
      <w:pPr>
        <w:pStyle w:val="LabStepNumberedLevel2"/>
        <w:rPr>
          <w:b/>
        </w:rPr>
      </w:pPr>
      <w:r w:rsidRPr="003C175E">
        <w:rPr>
          <w:b/>
        </w:rPr>
        <w:t>Set workflow variable</w:t>
      </w:r>
      <w:r w:rsidRPr="003C175E">
        <w:t xml:space="preserve"> = </w:t>
      </w:r>
      <w:r>
        <w:t>Get current list item Title</w:t>
      </w:r>
    </w:p>
    <w:p w:rsidR="003C175E" w:rsidRPr="003C175E" w:rsidRDefault="003C175E" w:rsidP="00620069">
      <w:pPr>
        <w:pStyle w:val="LabStepNumberedLevel2"/>
        <w:rPr>
          <w:b/>
        </w:rPr>
      </w:pPr>
      <w:r w:rsidRPr="003C175E">
        <w:rPr>
          <w:b/>
        </w:rPr>
        <w:t>Log to history list</w:t>
      </w:r>
      <w:r>
        <w:rPr>
          <w:b/>
        </w:rPr>
        <w:t xml:space="preserve"> </w:t>
      </w:r>
      <w:r>
        <w:t>= Log variable values</w:t>
      </w:r>
    </w:p>
    <w:p w:rsidR="00B53E0D" w:rsidRDefault="00F75E35" w:rsidP="00B53E0D">
      <w:pPr>
        <w:pStyle w:val="LabStepNumbered"/>
      </w:pPr>
      <w:r>
        <w:lastRenderedPageBreak/>
        <w:t xml:space="preserve">Using the </w:t>
      </w:r>
      <w:r w:rsidRPr="00F75E35">
        <w:rPr>
          <w:b/>
        </w:rPr>
        <w:t>Shapes</w:t>
      </w:r>
      <w:r>
        <w:t xml:space="preserve"> pane, select the </w:t>
      </w:r>
      <w:r>
        <w:rPr>
          <w:b/>
        </w:rPr>
        <w:t xml:space="preserve">Conditions – SharePoint 2013 </w:t>
      </w:r>
      <w:r w:rsidRPr="00F75E35">
        <w:rPr>
          <w:b/>
        </w:rPr>
        <w:t>Workflow</w:t>
      </w:r>
      <w:r>
        <w:t xml:space="preserve"> category and a</w:t>
      </w:r>
      <w:r w:rsidR="00B53E0D" w:rsidRPr="00F75E35">
        <w:t>dd</w:t>
      </w:r>
      <w:r w:rsidR="00B53E0D">
        <w:t xml:space="preserve"> an </w:t>
      </w:r>
      <w:r w:rsidR="00B53E0D" w:rsidRPr="00B53E0D">
        <w:rPr>
          <w:b/>
        </w:rPr>
        <w:t>If any value equals value</w:t>
      </w:r>
      <w:r w:rsidR="00B53E0D">
        <w:t xml:space="preserve"> condition to the workflow immediately to the right of </w:t>
      </w:r>
      <w:r w:rsidR="00B53E0D" w:rsidRPr="00B53E0D">
        <w:rPr>
          <w:b/>
        </w:rPr>
        <w:t xml:space="preserve">Stage </w:t>
      </w:r>
      <w:proofErr w:type="spellStart"/>
      <w:r w:rsidR="00B53E0D" w:rsidRPr="00B53E0D">
        <w:rPr>
          <w:b/>
        </w:rPr>
        <w:t>Init</w:t>
      </w:r>
      <w:proofErr w:type="spellEnd"/>
      <w:r w:rsidR="00B53E0D" w:rsidRPr="00B53E0D">
        <w:t xml:space="preserve"> </w:t>
      </w:r>
      <w:r w:rsidR="00B44D2A">
        <w:t xml:space="preserve"> (i.e. to the right of the red s</w:t>
      </w:r>
      <w:r>
        <w:t>quare)</w:t>
      </w:r>
      <w:r w:rsidR="00B53E0D">
        <w:t>.</w:t>
      </w:r>
    </w:p>
    <w:p w:rsidR="003C175E" w:rsidRDefault="003C175E" w:rsidP="00620069">
      <w:pPr>
        <w:pStyle w:val="LabStepNumberedLevel2"/>
      </w:pPr>
      <w:r>
        <w:t xml:space="preserve">Rename this condition to </w:t>
      </w:r>
      <w:proofErr w:type="gramStart"/>
      <w:r w:rsidRPr="00E55EF9">
        <w:rPr>
          <w:b/>
        </w:rPr>
        <w:t>If</w:t>
      </w:r>
      <w:proofErr w:type="gramEnd"/>
      <w:r w:rsidRPr="00E55EF9">
        <w:rPr>
          <w:b/>
        </w:rPr>
        <w:t xml:space="preserve"> user value is different from current title</w:t>
      </w:r>
      <w:r>
        <w:t>.</w:t>
      </w:r>
    </w:p>
    <w:p w:rsidR="00B53E0D" w:rsidRDefault="00B53E0D" w:rsidP="00B53E0D">
      <w:pPr>
        <w:pStyle w:val="LabStepNumbered"/>
      </w:pPr>
      <w:r>
        <w:t xml:space="preserve">Using the </w:t>
      </w:r>
      <w:r w:rsidRPr="00B53E0D">
        <w:rPr>
          <w:b/>
        </w:rPr>
        <w:t>Connector</w:t>
      </w:r>
      <w:r>
        <w:t xml:space="preserve"> tool, found in the </w:t>
      </w:r>
      <w:r w:rsidRPr="00B53E0D">
        <w:rPr>
          <w:b/>
        </w:rPr>
        <w:t>Home</w:t>
      </w:r>
      <w:r>
        <w:t xml:space="preserve"> tab of the ribbon in the </w:t>
      </w:r>
      <w:r w:rsidRPr="00B53E0D">
        <w:rPr>
          <w:b/>
        </w:rPr>
        <w:t>Tools</w:t>
      </w:r>
      <w:r>
        <w:t xml:space="preserve"> group, connect the red box from </w:t>
      </w:r>
      <w:r w:rsidRPr="00B53E0D">
        <w:rPr>
          <w:b/>
        </w:rPr>
        <w:t xml:space="preserve">Stage </w:t>
      </w:r>
      <w:proofErr w:type="spellStart"/>
      <w:r w:rsidRPr="00B53E0D">
        <w:rPr>
          <w:b/>
        </w:rPr>
        <w:t>Init</w:t>
      </w:r>
      <w:proofErr w:type="spellEnd"/>
      <w:r>
        <w:t xml:space="preserve"> to the condition you just added.</w:t>
      </w:r>
    </w:p>
    <w:p w:rsidR="00F75E35" w:rsidRDefault="00B44D2A" w:rsidP="00F75E35">
      <w:pPr>
        <w:pStyle w:val="LabStepNumberedLevel2"/>
      </w:pPr>
      <w:r>
        <w:t>To Connect the red box with the orange circle, c</w:t>
      </w:r>
      <w:r w:rsidR="00F75E35">
        <w:t xml:space="preserve">lick on the </w:t>
      </w:r>
      <w:r w:rsidR="00F75E35" w:rsidRPr="00F75E35">
        <w:rPr>
          <w:b/>
        </w:rPr>
        <w:t>Connector</w:t>
      </w:r>
      <w:r w:rsidR="00F75E35">
        <w:t xml:space="preserve"> tool in on the Home tab and then place your </w:t>
      </w:r>
      <w:r w:rsidR="00F75E35" w:rsidRPr="00F75E35">
        <w:rPr>
          <w:b/>
        </w:rPr>
        <w:t>mouse pointer near the right hand edge of the red box</w:t>
      </w:r>
      <w:r w:rsidR="00F75E35">
        <w:t xml:space="preserve"> (you should see a </w:t>
      </w:r>
      <w:r w:rsidR="00F75E35" w:rsidRPr="00F75E35">
        <w:rPr>
          <w:b/>
        </w:rPr>
        <w:t>small green square</w:t>
      </w:r>
      <w:r w:rsidR="00F75E35">
        <w:t xml:space="preserve"> show up</w:t>
      </w:r>
    </w:p>
    <w:p w:rsidR="00F75E35" w:rsidRDefault="00F75E35" w:rsidP="00F75E35">
      <w:pPr>
        <w:pStyle w:val="LabStepNumberedLevel2"/>
      </w:pPr>
      <w:r>
        <w:t>Click on the small green s</w:t>
      </w:r>
      <w:r w:rsidR="00B44D2A">
        <w:t>quare on the right edge of the red box and drag towards the orange c</w:t>
      </w:r>
      <w:r>
        <w:t xml:space="preserve">ircle until you see the small green square </w:t>
      </w:r>
      <w:r w:rsidR="00B44D2A">
        <w:t>appear on the left edge of the orange c</w:t>
      </w:r>
      <w:r>
        <w:t>ircle.</w:t>
      </w:r>
    </w:p>
    <w:p w:rsidR="00F75E35" w:rsidRDefault="00F75E35" w:rsidP="00F75E35">
      <w:pPr>
        <w:pStyle w:val="LabStepNumberedLevel2"/>
      </w:pPr>
      <w:r>
        <w:t>Release the left mouse button.</w:t>
      </w:r>
    </w:p>
    <w:p w:rsidR="00B53E0D" w:rsidRDefault="00B53E0D" w:rsidP="00B53E0D">
      <w:pPr>
        <w:pStyle w:val="LabStepNumbered"/>
      </w:pPr>
      <w:r>
        <w:t xml:space="preserve">The </w:t>
      </w:r>
      <w:r w:rsidRPr="00B53E0D">
        <w:rPr>
          <w:b/>
        </w:rPr>
        <w:t xml:space="preserve">Stage </w:t>
      </w:r>
      <w:proofErr w:type="spellStart"/>
      <w:r w:rsidRPr="00B53E0D">
        <w:rPr>
          <w:b/>
        </w:rPr>
        <w:t>Init</w:t>
      </w:r>
      <w:proofErr w:type="spellEnd"/>
      <w:r>
        <w:t xml:space="preserve"> should look like the following figure:</w:t>
      </w:r>
    </w:p>
    <w:p w:rsidR="00B53E0D" w:rsidRDefault="00A67F2D" w:rsidP="00B53E0D">
      <w:pPr>
        <w:pStyle w:val="LabStepScreenshot"/>
      </w:pPr>
      <w:r>
        <w:rPr>
          <w:noProof/>
        </w:rPr>
        <w:drawing>
          <wp:inline distT="0" distB="0" distL="0" distR="0" wp14:anchorId="56F6F95B" wp14:editId="3E891349">
            <wp:extent cx="4895461" cy="2100969"/>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99626" cy="2102756"/>
                    </a:xfrm>
                    <a:prstGeom prst="rect">
                      <a:avLst/>
                    </a:prstGeom>
                  </pic:spPr>
                </pic:pic>
              </a:graphicData>
            </a:graphic>
          </wp:inline>
        </w:drawing>
      </w:r>
    </w:p>
    <w:p w:rsidR="00B53E0D" w:rsidRDefault="00B53E0D" w:rsidP="00B53E0D">
      <w:pPr>
        <w:pStyle w:val="LabStepNumbered"/>
      </w:pPr>
      <w:r>
        <w:t>Using the</w:t>
      </w:r>
      <w:r w:rsidR="00A67F2D">
        <w:t xml:space="preserve"> same technique with the</w:t>
      </w:r>
      <w:r>
        <w:t xml:space="preserve"> Connector tool</w:t>
      </w:r>
      <w:r w:rsidR="00B44D2A">
        <w:t>,</w:t>
      </w:r>
      <w:r>
        <w:t xml:space="preserve"> draw two connections from the condition, one to the start arrow of </w:t>
      </w:r>
      <w:r w:rsidRPr="00B53E0D">
        <w:rPr>
          <w:b/>
        </w:rPr>
        <w:t>Stage Rename Item</w:t>
      </w:r>
      <w:r>
        <w:t xml:space="preserve"> and one to the </w:t>
      </w:r>
      <w:r w:rsidRPr="00B53E0D">
        <w:rPr>
          <w:b/>
        </w:rPr>
        <w:t>Stage No Changes to Item</w:t>
      </w:r>
      <w:r>
        <w:t>.</w:t>
      </w:r>
    </w:p>
    <w:p w:rsidR="00E4641F" w:rsidRDefault="00E4641F" w:rsidP="00B53E0D">
      <w:pPr>
        <w:pStyle w:val="LabStepNumbered"/>
      </w:pPr>
      <w:r>
        <w:t xml:space="preserve">Right-click the connector to </w:t>
      </w:r>
      <w:r w:rsidRPr="00E4641F">
        <w:rPr>
          <w:b/>
        </w:rPr>
        <w:t>Stage Rename Item</w:t>
      </w:r>
      <w:r>
        <w:t xml:space="preserve"> and select </w:t>
      </w:r>
      <w:r w:rsidRPr="00E4641F">
        <w:rPr>
          <w:b/>
        </w:rPr>
        <w:t>Yes</w:t>
      </w:r>
      <w:r>
        <w:t>.</w:t>
      </w:r>
    </w:p>
    <w:p w:rsidR="00E4641F" w:rsidRDefault="00E4641F" w:rsidP="00B53E0D">
      <w:pPr>
        <w:pStyle w:val="LabStepNumbered"/>
      </w:pPr>
      <w:r>
        <w:t xml:space="preserve">Right-click the connector to </w:t>
      </w:r>
      <w:r w:rsidRPr="00E4641F">
        <w:rPr>
          <w:b/>
        </w:rPr>
        <w:t>Stage No Changes to Item</w:t>
      </w:r>
      <w:r>
        <w:t xml:space="preserve"> and select </w:t>
      </w:r>
      <w:r w:rsidRPr="00E4641F">
        <w:rPr>
          <w:b/>
        </w:rPr>
        <w:t>No</w:t>
      </w:r>
      <w:r>
        <w:t>.</w:t>
      </w:r>
    </w:p>
    <w:p w:rsidR="00B53E0D" w:rsidRDefault="00D01D08" w:rsidP="00B53E0D">
      <w:pPr>
        <w:pStyle w:val="LabStepNumbered"/>
      </w:pPr>
      <w:r>
        <w:t>The condition connections should look like the following figure:</w:t>
      </w:r>
    </w:p>
    <w:p w:rsidR="00D01D08" w:rsidRDefault="00A67F2D" w:rsidP="00D01D08">
      <w:pPr>
        <w:pStyle w:val="LabStepScreenshot"/>
      </w:pPr>
      <w:r>
        <w:rPr>
          <w:noProof/>
        </w:rPr>
        <w:drawing>
          <wp:inline distT="0" distB="0" distL="0" distR="0" wp14:anchorId="2FB820FF" wp14:editId="58F221D8">
            <wp:extent cx="3128483" cy="28774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44450" cy="2892156"/>
                    </a:xfrm>
                    <a:prstGeom prst="rect">
                      <a:avLst/>
                    </a:prstGeom>
                  </pic:spPr>
                </pic:pic>
              </a:graphicData>
            </a:graphic>
          </wp:inline>
        </w:drawing>
      </w:r>
    </w:p>
    <w:p w:rsidR="00D01D08" w:rsidRDefault="00124F82" w:rsidP="00B53E0D">
      <w:pPr>
        <w:pStyle w:val="LabStepNumbered"/>
      </w:pPr>
      <w:r>
        <w:lastRenderedPageBreak/>
        <w:t>Use</w:t>
      </w:r>
      <w:r w:rsidR="00D01D08">
        <w:t xml:space="preserve"> the same techniques you just applied, update </w:t>
      </w:r>
      <w:r w:rsidR="00D01D08" w:rsidRPr="00D01D08">
        <w:rPr>
          <w:b/>
        </w:rPr>
        <w:t>Stage Rename Item</w:t>
      </w:r>
      <w:r w:rsidR="00D01D08">
        <w:t xml:space="preserve"> by adding the following actions </w:t>
      </w:r>
      <w:r w:rsidR="003C175E">
        <w:t xml:space="preserve">and renaming them </w:t>
      </w:r>
      <w:r w:rsidR="00D01D08">
        <w:t>it so it looks like the following figure:</w:t>
      </w:r>
    </w:p>
    <w:p w:rsidR="00D01D08" w:rsidRPr="00D01D08" w:rsidRDefault="00D01D08" w:rsidP="00620069">
      <w:pPr>
        <w:pStyle w:val="LabStepNumberedLevel2"/>
        <w:rPr>
          <w:b/>
        </w:rPr>
      </w:pPr>
      <w:r w:rsidRPr="00D01D08">
        <w:rPr>
          <w:b/>
        </w:rPr>
        <w:t>Log to history list</w:t>
      </w:r>
      <w:r w:rsidR="003C175E">
        <w:rPr>
          <w:b/>
        </w:rPr>
        <w:t xml:space="preserve"> </w:t>
      </w:r>
      <w:r w:rsidR="003C175E">
        <w:t>= Log entering Stage Rename Item</w:t>
      </w:r>
    </w:p>
    <w:p w:rsidR="00D01D08" w:rsidRPr="00D01D08" w:rsidRDefault="00D01D08" w:rsidP="00620069">
      <w:pPr>
        <w:pStyle w:val="LabStepNumberedLevel2"/>
        <w:rPr>
          <w:b/>
        </w:rPr>
      </w:pPr>
      <w:r w:rsidRPr="00D01D08">
        <w:rPr>
          <w:b/>
        </w:rPr>
        <w:t>Set field in current item</w:t>
      </w:r>
      <w:r w:rsidR="003C175E">
        <w:t xml:space="preserve"> = Update current item Title field</w:t>
      </w:r>
    </w:p>
    <w:p w:rsidR="00D01D08" w:rsidRDefault="00A67F2D" w:rsidP="007418FC">
      <w:pPr>
        <w:pStyle w:val="LabStepScreenshotLevel2"/>
      </w:pPr>
      <w:r>
        <w:drawing>
          <wp:inline distT="0" distB="0" distL="0" distR="0" wp14:anchorId="47C9FE95" wp14:editId="2FEB2116">
            <wp:extent cx="3116424" cy="1872518"/>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25562" cy="1878009"/>
                    </a:xfrm>
                    <a:prstGeom prst="rect">
                      <a:avLst/>
                    </a:prstGeom>
                  </pic:spPr>
                </pic:pic>
              </a:graphicData>
            </a:graphic>
          </wp:inline>
        </w:drawing>
      </w:r>
    </w:p>
    <w:p w:rsidR="00D01D08" w:rsidRDefault="00D01D08" w:rsidP="00B53E0D">
      <w:pPr>
        <w:pStyle w:val="LabStepNumbered"/>
      </w:pPr>
      <w:r>
        <w:t>Update the Stage No Changes to Item by adding the following actions so it looks like the following figure:</w:t>
      </w:r>
    </w:p>
    <w:p w:rsidR="00944013" w:rsidRPr="00944013" w:rsidRDefault="00944013" w:rsidP="00620069">
      <w:pPr>
        <w:pStyle w:val="LabStepNumberedLevel2"/>
        <w:rPr>
          <w:b/>
        </w:rPr>
      </w:pPr>
      <w:r w:rsidRPr="00944013">
        <w:rPr>
          <w:b/>
        </w:rPr>
        <w:t>Log to history list</w:t>
      </w:r>
      <w:r w:rsidR="003C175E">
        <w:t xml:space="preserve"> = Log entering Stage No Changes to Item</w:t>
      </w:r>
    </w:p>
    <w:p w:rsidR="00944013" w:rsidRPr="00944013" w:rsidRDefault="00944013" w:rsidP="00620069">
      <w:pPr>
        <w:pStyle w:val="LabStepNumberedLevel2"/>
        <w:rPr>
          <w:b/>
        </w:rPr>
      </w:pPr>
      <w:r w:rsidRPr="00944013">
        <w:rPr>
          <w:b/>
        </w:rPr>
        <w:t>Log to history list</w:t>
      </w:r>
      <w:r w:rsidR="003C175E">
        <w:rPr>
          <w:b/>
        </w:rPr>
        <w:t xml:space="preserve"> </w:t>
      </w:r>
      <w:r w:rsidR="003C175E" w:rsidRPr="003C175E">
        <w:t xml:space="preserve">= </w:t>
      </w:r>
      <w:r w:rsidR="00DD566E">
        <w:t>Log nothing to change</w:t>
      </w:r>
    </w:p>
    <w:p w:rsidR="00D01D08" w:rsidRDefault="00A67F2D" w:rsidP="00620069">
      <w:pPr>
        <w:pStyle w:val="LabStepScreenshotLevel2"/>
      </w:pPr>
      <w:r>
        <w:drawing>
          <wp:inline distT="0" distB="0" distL="0" distR="0" wp14:anchorId="22F46FA4" wp14:editId="3B7D202D">
            <wp:extent cx="3368105" cy="204029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75187" cy="2044584"/>
                    </a:xfrm>
                    <a:prstGeom prst="rect">
                      <a:avLst/>
                    </a:prstGeom>
                  </pic:spPr>
                </pic:pic>
              </a:graphicData>
            </a:graphic>
          </wp:inline>
        </w:drawing>
      </w:r>
    </w:p>
    <w:p w:rsidR="00D01D08" w:rsidRDefault="00944013" w:rsidP="00B53E0D">
      <w:pPr>
        <w:pStyle w:val="LabStepNumbered"/>
      </w:pPr>
      <w:r>
        <w:t xml:space="preserve">Using the </w:t>
      </w:r>
      <w:r w:rsidRPr="00944013">
        <w:rPr>
          <w:b/>
        </w:rPr>
        <w:t>Connector</w:t>
      </w:r>
      <w:r>
        <w:t xml:space="preserve"> tool, connect the terminating red square on the right of </w:t>
      </w:r>
      <w:r w:rsidRPr="00944013">
        <w:rPr>
          <w:b/>
        </w:rPr>
        <w:t>Stage Rename Item</w:t>
      </w:r>
      <w:r>
        <w:t xml:space="preserve"> to the green arrow on </w:t>
      </w:r>
      <w:r w:rsidRPr="00944013">
        <w:rPr>
          <w:b/>
        </w:rPr>
        <w:t>Stage End</w:t>
      </w:r>
      <w:r>
        <w:t>.</w:t>
      </w:r>
    </w:p>
    <w:p w:rsidR="00944013" w:rsidRDefault="00944013" w:rsidP="00B53E0D">
      <w:pPr>
        <w:pStyle w:val="LabStepNumbered"/>
      </w:pPr>
      <w:r>
        <w:t xml:space="preserve">Repeat the previous step connecting the </w:t>
      </w:r>
      <w:r w:rsidRPr="00944013">
        <w:rPr>
          <w:b/>
        </w:rPr>
        <w:t>Stage No Changes to Item</w:t>
      </w:r>
      <w:r>
        <w:t xml:space="preserve"> to </w:t>
      </w:r>
      <w:r w:rsidRPr="00944013">
        <w:rPr>
          <w:b/>
        </w:rPr>
        <w:t>Stage End</w:t>
      </w:r>
      <w:r>
        <w:t>.</w:t>
      </w:r>
    </w:p>
    <w:p w:rsidR="00944013" w:rsidRDefault="002B64E6" w:rsidP="00B53E0D">
      <w:pPr>
        <w:pStyle w:val="LabStepNumbered"/>
      </w:pPr>
      <w:r>
        <w:t xml:space="preserve">Add a </w:t>
      </w:r>
      <w:r w:rsidRPr="002B64E6">
        <w:rPr>
          <w:b/>
        </w:rPr>
        <w:t>Log to history list</w:t>
      </w:r>
      <w:r>
        <w:t xml:space="preserve"> action to the </w:t>
      </w:r>
      <w:r w:rsidRPr="002B64E6">
        <w:rPr>
          <w:b/>
        </w:rPr>
        <w:t>Stage End</w:t>
      </w:r>
      <w:r>
        <w:t xml:space="preserve"> stage.</w:t>
      </w:r>
    </w:p>
    <w:p w:rsidR="004F566B" w:rsidRDefault="004F566B" w:rsidP="004F566B">
      <w:pPr>
        <w:pStyle w:val="LabStepNumberedLevel2"/>
      </w:pPr>
      <w:r>
        <w:t xml:space="preserve">Rename it to </w:t>
      </w:r>
      <w:r>
        <w:rPr>
          <w:b/>
        </w:rPr>
        <w:t>Log Stage End</w:t>
      </w:r>
    </w:p>
    <w:p w:rsidR="002B64E6" w:rsidRDefault="002B64E6" w:rsidP="00B53E0D">
      <w:pPr>
        <w:pStyle w:val="LabStepNumbered"/>
      </w:pPr>
      <w:r>
        <w:t xml:space="preserve">Save your changes selecting </w:t>
      </w:r>
      <w:r w:rsidRPr="002B64E6">
        <w:rPr>
          <w:b/>
        </w:rPr>
        <w:t xml:space="preserve">File </w:t>
      </w:r>
      <w:r w:rsidRPr="002B64E6">
        <w:rPr>
          <w:b/>
        </w:rPr>
        <w:sym w:font="Wingdings" w:char="F0E0"/>
      </w:r>
      <w:r w:rsidRPr="002B64E6">
        <w:rPr>
          <w:b/>
        </w:rPr>
        <w:t xml:space="preserve"> Save</w:t>
      </w:r>
      <w:r>
        <w:t xml:space="preserve">. </w:t>
      </w:r>
    </w:p>
    <w:p w:rsidR="002B64E6" w:rsidRDefault="002B64E6" w:rsidP="00620069">
      <w:pPr>
        <w:pStyle w:val="LabStepNumberedLevel2"/>
      </w:pPr>
      <w:r>
        <w:t xml:space="preserve">When prompted, save the file to the </w:t>
      </w:r>
      <w:r w:rsidRPr="002B64E6">
        <w:rPr>
          <w:b/>
        </w:rPr>
        <w:t>desktop</w:t>
      </w:r>
      <w:r>
        <w:t xml:space="preserve"> with a filename of </w:t>
      </w:r>
      <w:proofErr w:type="spellStart"/>
      <w:r w:rsidRPr="002B64E6">
        <w:rPr>
          <w:b/>
        </w:rPr>
        <w:t>RenameItemWorkflow.vsdx</w:t>
      </w:r>
      <w:proofErr w:type="spellEnd"/>
      <w:r>
        <w:t>.</w:t>
      </w:r>
    </w:p>
    <w:p w:rsidR="00D04278" w:rsidRDefault="00D04278" w:rsidP="00D04278">
      <w:pPr>
        <w:pStyle w:val="LabExerciseCallout"/>
      </w:pPr>
      <w:r>
        <w:t xml:space="preserve">A copy of the drawing can be found in the </w:t>
      </w:r>
      <w:r w:rsidR="00D067FD">
        <w:rPr>
          <w:b/>
        </w:rPr>
        <w:t>C:\Student\Modules\Workflow\Lab\Solution</w:t>
      </w:r>
      <w:r>
        <w:t xml:space="preserve"> folder in this lab’s files</w:t>
      </w:r>
    </w:p>
    <w:p w:rsidR="008F08AA" w:rsidRDefault="008F08AA" w:rsidP="008F08AA">
      <w:pPr>
        <w:pStyle w:val="LabStepNumbered"/>
      </w:pPr>
      <w:r>
        <w:t xml:space="preserve">Close </w:t>
      </w:r>
      <w:r w:rsidRPr="00763B73">
        <w:rPr>
          <w:b/>
        </w:rPr>
        <w:t>Visio 2013</w:t>
      </w:r>
      <w:r>
        <w:t>.</w:t>
      </w:r>
    </w:p>
    <w:p w:rsidR="003C175E" w:rsidRDefault="003C175E" w:rsidP="004E46C9">
      <w:pPr>
        <w:pStyle w:val="LabExerciseCallout"/>
      </w:pPr>
      <w:r>
        <w:t>At this point you have designed your workflow using Visio 2013. This simulates the process of creating a workflow with a business user without access to SharePoint Designer 2013 or a connection to SharePoint 2013.</w:t>
      </w:r>
    </w:p>
    <w:p w:rsidR="000F3D8F" w:rsidRDefault="00B44D2A" w:rsidP="000F3D8F">
      <w:pPr>
        <w:pStyle w:val="Heading4"/>
      </w:pPr>
      <w:r>
        <w:lastRenderedPageBreak/>
        <w:t>Complete the Workflow in</w:t>
      </w:r>
      <w:r w:rsidR="000F3D8F">
        <w:t xml:space="preserve"> SharePoint Designer 2013</w:t>
      </w:r>
    </w:p>
    <w:p w:rsidR="004E46C9" w:rsidRDefault="0023391E" w:rsidP="004E46C9">
      <w:pPr>
        <w:pStyle w:val="LabStepNumbered"/>
      </w:pPr>
      <w:r>
        <w:t xml:space="preserve">Open </w:t>
      </w:r>
      <w:r w:rsidRPr="00BA1CFB">
        <w:t>SharePoint Designer 2013</w:t>
      </w:r>
      <w:r>
        <w:t xml:space="preserve">: </w:t>
      </w:r>
      <w:r w:rsidR="004F566B">
        <w:t>Windows Keyboard Key</w:t>
      </w:r>
      <w:r w:rsidR="004F566B" w:rsidRPr="00F157FA">
        <w:t xml:space="preserve"> </w:t>
      </w:r>
      <w:r w:rsidR="004F566B" w:rsidRPr="00F157FA">
        <w:sym w:font="Wingdings" w:char="F0E0"/>
      </w:r>
      <w:r w:rsidR="004F566B" w:rsidRPr="00F157FA">
        <w:t xml:space="preserve"> </w:t>
      </w:r>
      <w:r w:rsidR="004F566B">
        <w:t>Type “SharePoint Designer” and then select the SharePoint Designer 2013 application</w:t>
      </w:r>
      <w:r w:rsidR="004E46C9">
        <w:t>.</w:t>
      </w:r>
    </w:p>
    <w:p w:rsidR="004F566B" w:rsidRDefault="004F566B" w:rsidP="004E46C9">
      <w:pPr>
        <w:pStyle w:val="LabStepScreenshot"/>
      </w:pPr>
      <w:r>
        <w:rPr>
          <w:noProof/>
        </w:rPr>
        <w:drawing>
          <wp:inline distT="0" distB="0" distL="0" distR="0" wp14:anchorId="4999A3E4" wp14:editId="263141E3">
            <wp:extent cx="3046340" cy="84772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8213" cy="851029"/>
                    </a:xfrm>
                    <a:prstGeom prst="rect">
                      <a:avLst/>
                    </a:prstGeom>
                  </pic:spPr>
                </pic:pic>
              </a:graphicData>
            </a:graphic>
          </wp:inline>
        </w:drawing>
      </w:r>
    </w:p>
    <w:p w:rsidR="0023391E" w:rsidRDefault="0023391E" w:rsidP="0048025F">
      <w:pPr>
        <w:pStyle w:val="LabStepNumbered"/>
      </w:pPr>
      <w:r>
        <w:t>Open the lab site collection:</w:t>
      </w:r>
    </w:p>
    <w:p w:rsidR="0023391E" w:rsidRDefault="00160955" w:rsidP="00620069">
      <w:pPr>
        <w:pStyle w:val="LabStepNumberedLevel2"/>
      </w:pPr>
      <w:r>
        <w:t xml:space="preserve">Click the </w:t>
      </w:r>
      <w:r w:rsidRPr="00160955">
        <w:rPr>
          <w:b/>
        </w:rPr>
        <w:t>Open Site</w:t>
      </w:r>
      <w:r>
        <w:t xml:space="preserve"> button.</w:t>
      </w:r>
    </w:p>
    <w:p w:rsidR="00160955" w:rsidRDefault="00673352" w:rsidP="00620069">
      <w:pPr>
        <w:pStyle w:val="LabStepNumberedLevel2"/>
      </w:pPr>
      <w:r>
        <w:t xml:space="preserve">In the </w:t>
      </w:r>
      <w:r w:rsidRPr="00673352">
        <w:rPr>
          <w:b/>
        </w:rPr>
        <w:t>Open Site</w:t>
      </w:r>
      <w:r>
        <w:t xml:space="preserve"> dialog, enter </w:t>
      </w:r>
      <w:hyperlink r:id="rId16" w:history="1">
        <w:r w:rsidRPr="00BA22A1">
          <w:rPr>
            <w:rStyle w:val="Hyperlink"/>
          </w:rPr>
          <w:t>http://workflow.wingtip.com</w:t>
        </w:r>
      </w:hyperlink>
      <w:r>
        <w:t xml:space="preserve"> in the </w:t>
      </w:r>
      <w:r w:rsidRPr="00673352">
        <w:rPr>
          <w:b/>
        </w:rPr>
        <w:t>Site Name</w:t>
      </w:r>
      <w:r>
        <w:t xml:space="preserve"> box and click </w:t>
      </w:r>
      <w:r w:rsidRPr="00673352">
        <w:rPr>
          <w:b/>
        </w:rPr>
        <w:t>Open</w:t>
      </w:r>
      <w:r>
        <w:t>.</w:t>
      </w:r>
    </w:p>
    <w:p w:rsidR="00673352" w:rsidRDefault="006B2248" w:rsidP="00620069">
      <w:pPr>
        <w:pStyle w:val="LabStepNumberedLevel2"/>
      </w:pPr>
      <w:r>
        <w:t xml:space="preserve">If prompted to login, use the credentials for </w:t>
      </w:r>
      <w:r w:rsidRPr="004F735A">
        <w:rPr>
          <w:b/>
        </w:rPr>
        <w:t>WINGTIP\</w:t>
      </w:r>
      <w:r w:rsidR="00BA1CFB">
        <w:rPr>
          <w:b/>
        </w:rPr>
        <w:t>administrator</w:t>
      </w:r>
      <w:r>
        <w:t>.</w:t>
      </w:r>
    </w:p>
    <w:p w:rsidR="004F735A" w:rsidRDefault="004F735A" w:rsidP="004F735A">
      <w:pPr>
        <w:pStyle w:val="LabStepNumbered"/>
      </w:pPr>
      <w:r>
        <w:t>When SharePoint Designer loads, create a new announcement list:</w:t>
      </w:r>
    </w:p>
    <w:p w:rsidR="004F735A" w:rsidRDefault="004F735A" w:rsidP="00620069">
      <w:pPr>
        <w:pStyle w:val="LabStepNumberedLevel2"/>
      </w:pPr>
      <w:r>
        <w:t xml:space="preserve">Select </w:t>
      </w:r>
      <w:r w:rsidRPr="00620069">
        <w:rPr>
          <w:b/>
        </w:rPr>
        <w:t>Lists and Libraries</w:t>
      </w:r>
      <w:r>
        <w:t xml:space="preserve"> in the </w:t>
      </w:r>
      <w:r w:rsidRPr="00BA1CFB">
        <w:rPr>
          <w:b/>
        </w:rPr>
        <w:t>Navigation</w:t>
      </w:r>
      <w:r>
        <w:t xml:space="preserve"> pane.</w:t>
      </w:r>
    </w:p>
    <w:p w:rsidR="004F735A" w:rsidRDefault="0041367C" w:rsidP="00620069">
      <w:pPr>
        <w:pStyle w:val="LabStepScreenshotLevel2"/>
      </w:pPr>
      <w:r>
        <w:drawing>
          <wp:inline distT="0" distB="0" distL="0" distR="0" wp14:anchorId="3A952505" wp14:editId="2B73D27B">
            <wp:extent cx="2543492" cy="2971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43174" cy="2971429"/>
                    </a:xfrm>
                    <a:prstGeom prst="rect">
                      <a:avLst/>
                    </a:prstGeom>
                  </pic:spPr>
                </pic:pic>
              </a:graphicData>
            </a:graphic>
          </wp:inline>
        </w:drawing>
      </w:r>
    </w:p>
    <w:p w:rsidR="004F735A" w:rsidRDefault="004F735A" w:rsidP="00620069">
      <w:pPr>
        <w:pStyle w:val="LabStepNumberedLevel2"/>
      </w:pPr>
      <w:r>
        <w:t xml:space="preserve">In the ribbon, select </w:t>
      </w:r>
      <w:r w:rsidRPr="00BA1CFB">
        <w:rPr>
          <w:b/>
        </w:rPr>
        <w:t xml:space="preserve">SharePoint List </w:t>
      </w:r>
      <w:r w:rsidRPr="00BA1CFB">
        <w:rPr>
          <w:b/>
        </w:rPr>
        <w:sym w:font="Wingdings" w:char="F0E0"/>
      </w:r>
      <w:r w:rsidRPr="00BA1CFB">
        <w:rPr>
          <w:b/>
        </w:rPr>
        <w:t xml:space="preserve"> Announcements</w:t>
      </w:r>
      <w:r>
        <w:t>.</w:t>
      </w:r>
    </w:p>
    <w:p w:rsidR="004F735A" w:rsidRDefault="003B1B9F" w:rsidP="00620069">
      <w:pPr>
        <w:pStyle w:val="LabStepNumberedLevel2"/>
      </w:pPr>
      <w:r>
        <w:t xml:space="preserve">In the </w:t>
      </w:r>
      <w:r w:rsidRPr="00BA1CFB">
        <w:rPr>
          <w:b/>
        </w:rPr>
        <w:t>Create list or document library</w:t>
      </w:r>
      <w:r>
        <w:t xml:space="preserve"> dialog, set the </w:t>
      </w:r>
      <w:r w:rsidRPr="00BA1CFB">
        <w:rPr>
          <w:b/>
        </w:rPr>
        <w:t>Name</w:t>
      </w:r>
      <w:r>
        <w:t xml:space="preserve"> to </w:t>
      </w:r>
      <w:r w:rsidRPr="00BA1CFB">
        <w:rPr>
          <w:b/>
        </w:rPr>
        <w:t>Announcements</w:t>
      </w:r>
      <w:r>
        <w:t xml:space="preserve"> and click </w:t>
      </w:r>
      <w:r w:rsidRPr="00BA1CFB">
        <w:rPr>
          <w:b/>
        </w:rPr>
        <w:t>OK</w:t>
      </w:r>
      <w:r>
        <w:t>.</w:t>
      </w:r>
    </w:p>
    <w:p w:rsidR="003B1B9F" w:rsidRDefault="00170888" w:rsidP="00170888">
      <w:pPr>
        <w:pStyle w:val="LabStepNumbered"/>
      </w:pPr>
      <w:r>
        <w:t>Import the workflow created with Visio 2013:</w:t>
      </w:r>
    </w:p>
    <w:p w:rsidR="00170888" w:rsidRDefault="00170888" w:rsidP="00620069">
      <w:pPr>
        <w:pStyle w:val="LabStepNumberedLevel2"/>
      </w:pPr>
      <w:r>
        <w:t xml:space="preserve">Select </w:t>
      </w:r>
      <w:r w:rsidRPr="00170888">
        <w:rPr>
          <w:b/>
        </w:rPr>
        <w:t>Workflows</w:t>
      </w:r>
      <w:r>
        <w:t xml:space="preserve"> in the </w:t>
      </w:r>
      <w:r w:rsidRPr="00170888">
        <w:rPr>
          <w:b/>
        </w:rPr>
        <w:t>Navigation</w:t>
      </w:r>
      <w:r>
        <w:t xml:space="preserve"> pane.</w:t>
      </w:r>
    </w:p>
    <w:p w:rsidR="00170888" w:rsidRDefault="00B41BB1" w:rsidP="00620069">
      <w:pPr>
        <w:pStyle w:val="LabStepNumberedLevel2"/>
      </w:pPr>
      <w:r>
        <w:t xml:space="preserve">In the ribbon’s </w:t>
      </w:r>
      <w:r w:rsidRPr="00B41BB1">
        <w:rPr>
          <w:b/>
        </w:rPr>
        <w:t>Manage</w:t>
      </w:r>
      <w:r>
        <w:t xml:space="preserve"> group, select </w:t>
      </w:r>
      <w:r w:rsidRPr="00BA1CFB">
        <w:rPr>
          <w:b/>
        </w:rPr>
        <w:t>Import from Visio</w:t>
      </w:r>
      <w:r w:rsidRPr="00B41BB1">
        <w:rPr>
          <w:b/>
        </w:rPr>
        <w:t xml:space="preserve"> </w:t>
      </w:r>
      <w:r w:rsidRPr="00B41BB1">
        <w:rPr>
          <w:b/>
        </w:rPr>
        <w:sym w:font="Wingdings" w:char="F0E0"/>
      </w:r>
      <w:r w:rsidRPr="00B41BB1">
        <w:rPr>
          <w:b/>
        </w:rPr>
        <w:t xml:space="preserve"> Import Visio 2013 Diagram</w:t>
      </w:r>
      <w:r>
        <w:t>.</w:t>
      </w:r>
    </w:p>
    <w:p w:rsidR="00B41BB1" w:rsidRDefault="00B41BB1" w:rsidP="00620069">
      <w:pPr>
        <w:pStyle w:val="LabStepNumberedLevel2"/>
      </w:pPr>
      <w:r>
        <w:t xml:space="preserve">Find the </w:t>
      </w:r>
      <w:proofErr w:type="spellStart"/>
      <w:r w:rsidRPr="00B41BB1">
        <w:rPr>
          <w:b/>
        </w:rPr>
        <w:t>RenameItemWorkflow.vsdx</w:t>
      </w:r>
      <w:proofErr w:type="spellEnd"/>
      <w:r>
        <w:t xml:space="preserve"> draw</w:t>
      </w:r>
      <w:r w:rsidR="00B2356F">
        <w:t>ing you created</w:t>
      </w:r>
      <w:r w:rsidR="0041367C">
        <w:t xml:space="preserve"> on your desktop</w:t>
      </w:r>
      <w:r w:rsidR="00B2356F">
        <w:t xml:space="preserve"> </w:t>
      </w:r>
      <w:r w:rsidR="0041367C">
        <w:t>using</w:t>
      </w:r>
      <w:r w:rsidR="00B2356F">
        <w:t xml:space="preserve"> Visio 2013 and click </w:t>
      </w:r>
      <w:r w:rsidR="00B2356F" w:rsidRPr="00B2356F">
        <w:rPr>
          <w:b/>
        </w:rPr>
        <w:t>Open</w:t>
      </w:r>
      <w:r w:rsidR="00B2356F">
        <w:t>.</w:t>
      </w:r>
    </w:p>
    <w:p w:rsidR="00B2356F" w:rsidRDefault="003D25F9" w:rsidP="00620069">
      <w:pPr>
        <w:pStyle w:val="LabStepNumberedLevel2"/>
      </w:pPr>
      <w:r>
        <w:t xml:space="preserve">In the </w:t>
      </w:r>
      <w:r w:rsidRPr="003D25F9">
        <w:rPr>
          <w:b/>
        </w:rPr>
        <w:t>Create Workflow</w:t>
      </w:r>
      <w:r>
        <w:t xml:space="preserve"> dialog, set the following values and click </w:t>
      </w:r>
      <w:r w:rsidRPr="003D25F9">
        <w:rPr>
          <w:b/>
        </w:rPr>
        <w:t>OK</w:t>
      </w:r>
      <w:r>
        <w:t>:</w:t>
      </w:r>
    </w:p>
    <w:p w:rsidR="003D25F9" w:rsidRDefault="003D25F9" w:rsidP="00620069">
      <w:pPr>
        <w:pStyle w:val="LabStepNumberedLevel3"/>
      </w:pPr>
      <w:r w:rsidRPr="003D25F9">
        <w:rPr>
          <w:b/>
        </w:rPr>
        <w:t>Name:</w:t>
      </w:r>
      <w:r>
        <w:t xml:space="preserve"> Rename Item Workflow</w:t>
      </w:r>
    </w:p>
    <w:p w:rsidR="003D25F9" w:rsidRDefault="003D25F9" w:rsidP="00620069">
      <w:pPr>
        <w:pStyle w:val="LabStepNumberedLevel3"/>
      </w:pPr>
      <w:r>
        <w:rPr>
          <w:b/>
        </w:rPr>
        <w:t>Workflow Type:</w:t>
      </w:r>
      <w:r>
        <w:t xml:space="preserve"> List Workflow</w:t>
      </w:r>
    </w:p>
    <w:p w:rsidR="003D25F9" w:rsidRDefault="003D25F9" w:rsidP="00620069">
      <w:pPr>
        <w:pStyle w:val="LabStepNumberedLevel3"/>
      </w:pPr>
      <w:r>
        <w:rPr>
          <w:b/>
        </w:rPr>
        <w:t>SharePoint List:</w:t>
      </w:r>
      <w:r>
        <w:t xml:space="preserve"> Announcements</w:t>
      </w:r>
    </w:p>
    <w:p w:rsidR="003D25F9" w:rsidRDefault="00F20F3B" w:rsidP="00F20F3B">
      <w:pPr>
        <w:pStyle w:val="LabExerciseCallout"/>
      </w:pPr>
      <w:r>
        <w:t xml:space="preserve">When the workflow loads you’ll notice it looks identical to the drawing in Visio. In fact, it almost seems like it opened Visio, but if you look at the very top of the application, you’ll see you still have the </w:t>
      </w:r>
      <w:hyperlink r:id="rId18" w:history="1">
        <w:r w:rsidRPr="00BA22A1">
          <w:rPr>
            <w:rStyle w:val="Hyperlink"/>
          </w:rPr>
          <w:t>http://workflow.wingtip.com</w:t>
        </w:r>
      </w:hyperlink>
      <w:r>
        <w:t xml:space="preserve"> site open in SharePoint Designer 2013.</w:t>
      </w:r>
    </w:p>
    <w:p w:rsidR="003E288B" w:rsidRDefault="003E288B" w:rsidP="003E288B">
      <w:pPr>
        <w:pStyle w:val="LabStepNumbered"/>
      </w:pPr>
      <w:r>
        <w:lastRenderedPageBreak/>
        <w:t>Before proceeding create a new variable that will trigger a form to appear when the user starts the workflow. This will prompt the user to optionally enter a new value for the title of the announcement.</w:t>
      </w:r>
    </w:p>
    <w:p w:rsidR="003E288B" w:rsidRDefault="003E288B" w:rsidP="003E288B">
      <w:pPr>
        <w:pStyle w:val="LabStepNumberedLevel2"/>
      </w:pPr>
      <w:r>
        <w:t>In the ribbon, click</w:t>
      </w:r>
      <w:r w:rsidR="00B44D2A">
        <w:t xml:space="preserve"> the</w:t>
      </w:r>
      <w:r>
        <w:t xml:space="preserve"> </w:t>
      </w:r>
      <w:r w:rsidRPr="00F324C3">
        <w:rPr>
          <w:b/>
        </w:rPr>
        <w:t>Initiation Form Parameters</w:t>
      </w:r>
      <w:r>
        <w:t xml:space="preserve"> button in the </w:t>
      </w:r>
      <w:r w:rsidRPr="00F324C3">
        <w:rPr>
          <w:b/>
        </w:rPr>
        <w:t>Variables</w:t>
      </w:r>
      <w:r>
        <w:t xml:space="preserve"> group.</w:t>
      </w:r>
    </w:p>
    <w:p w:rsidR="003E288B" w:rsidRDefault="003E288B" w:rsidP="003E288B">
      <w:pPr>
        <w:pStyle w:val="LabStepNumberedLevel2"/>
      </w:pPr>
      <w:r>
        <w:t xml:space="preserve">In the </w:t>
      </w:r>
      <w:r w:rsidRPr="00F324C3">
        <w:rPr>
          <w:b/>
        </w:rPr>
        <w:t>Association and Initiation Form Parameters</w:t>
      </w:r>
      <w:r>
        <w:t xml:space="preserve"> dialog, click </w:t>
      </w:r>
      <w:r w:rsidRPr="00F324C3">
        <w:rPr>
          <w:b/>
        </w:rPr>
        <w:t>Add</w:t>
      </w:r>
      <w:r>
        <w:t>.</w:t>
      </w:r>
    </w:p>
    <w:p w:rsidR="003E288B" w:rsidRDefault="003E288B" w:rsidP="003E288B">
      <w:pPr>
        <w:pStyle w:val="LabStepNumberedLevel2"/>
      </w:pPr>
      <w:r>
        <w:t xml:space="preserve">Enter the following values and click </w:t>
      </w:r>
      <w:r w:rsidRPr="00ED32D4">
        <w:rPr>
          <w:b/>
        </w:rPr>
        <w:t>Next</w:t>
      </w:r>
      <w:r>
        <w:t>:</w:t>
      </w:r>
    </w:p>
    <w:p w:rsidR="003E288B" w:rsidRDefault="003E288B" w:rsidP="003E288B">
      <w:pPr>
        <w:pStyle w:val="LabStepNumberedLevel3"/>
      </w:pPr>
      <w:r w:rsidRPr="00ED32D4">
        <w:rPr>
          <w:b/>
        </w:rPr>
        <w:t>Field Name:</w:t>
      </w:r>
      <w:r>
        <w:t xml:space="preserve"> New Announcement Title</w:t>
      </w:r>
    </w:p>
    <w:p w:rsidR="003E288B" w:rsidRDefault="003E288B" w:rsidP="003E288B">
      <w:pPr>
        <w:pStyle w:val="LabStepNumberedLevel3"/>
      </w:pPr>
      <w:r w:rsidRPr="00ED32D4">
        <w:rPr>
          <w:b/>
        </w:rPr>
        <w:t>Description:</w:t>
      </w:r>
      <w:r>
        <w:t xml:space="preserve"> Do you want to change the title of the announcement?</w:t>
      </w:r>
    </w:p>
    <w:p w:rsidR="003E288B" w:rsidRDefault="003E288B" w:rsidP="003E288B">
      <w:pPr>
        <w:pStyle w:val="LabStepNumberedLevel2"/>
      </w:pPr>
      <w:r w:rsidRPr="00ED32D4">
        <w:t xml:space="preserve">Click </w:t>
      </w:r>
      <w:proofErr w:type="gramStart"/>
      <w:r>
        <w:rPr>
          <w:b/>
        </w:rPr>
        <w:t>Next</w:t>
      </w:r>
      <w:proofErr w:type="gramEnd"/>
      <w:r>
        <w:rPr>
          <w:b/>
        </w:rPr>
        <w:t xml:space="preserve"> </w:t>
      </w:r>
      <w:r>
        <w:t xml:space="preserve">and then click </w:t>
      </w:r>
      <w:r w:rsidRPr="00ED32D4">
        <w:rPr>
          <w:b/>
        </w:rPr>
        <w:t>Finish</w:t>
      </w:r>
      <w:r w:rsidRPr="00ED32D4">
        <w:t>.</w:t>
      </w:r>
    </w:p>
    <w:p w:rsidR="003E288B" w:rsidRDefault="003E288B" w:rsidP="003E288B">
      <w:pPr>
        <w:pStyle w:val="LabStepNumberedLevel2"/>
      </w:pPr>
      <w:r>
        <w:t xml:space="preserve">Click </w:t>
      </w:r>
      <w:r>
        <w:rPr>
          <w:b/>
        </w:rPr>
        <w:t>OK</w:t>
      </w:r>
    </w:p>
    <w:p w:rsidR="00F20F3B" w:rsidRDefault="00F20F3B" w:rsidP="00F20F3B">
      <w:pPr>
        <w:pStyle w:val="LabStepNumbered"/>
      </w:pPr>
      <w:r>
        <w:t xml:space="preserve">Select the first action </w:t>
      </w:r>
      <w:r w:rsidRPr="00F20F3B">
        <w:rPr>
          <w:b/>
        </w:rPr>
        <w:t xml:space="preserve">Log entering Stage </w:t>
      </w:r>
      <w:proofErr w:type="spellStart"/>
      <w:r w:rsidRPr="00F20F3B">
        <w:rPr>
          <w:b/>
        </w:rPr>
        <w:t>Init</w:t>
      </w:r>
      <w:proofErr w:type="spellEnd"/>
      <w:r>
        <w:t xml:space="preserve"> in </w:t>
      </w:r>
      <w:r w:rsidRPr="00F20F3B">
        <w:rPr>
          <w:b/>
        </w:rPr>
        <w:t xml:space="preserve">Stage </w:t>
      </w:r>
      <w:proofErr w:type="spellStart"/>
      <w:r w:rsidRPr="00F20F3B">
        <w:rPr>
          <w:b/>
        </w:rPr>
        <w:t>Init</w:t>
      </w:r>
      <w:r>
        <w:t>.</w:t>
      </w:r>
      <w:proofErr w:type="spellEnd"/>
      <w:r>
        <w:t xml:space="preserve"> Notice a little tile appears in the lower left corner. Click it and select </w:t>
      </w:r>
      <w:r w:rsidRPr="00F20F3B">
        <w:rPr>
          <w:b/>
        </w:rPr>
        <w:t>Properties</w:t>
      </w:r>
      <w:r>
        <w:t>:</w:t>
      </w:r>
    </w:p>
    <w:p w:rsidR="00F20F3B" w:rsidRDefault="0041367C" w:rsidP="00F20F3B">
      <w:pPr>
        <w:pStyle w:val="LabStepScreenshot"/>
      </w:pPr>
      <w:r>
        <w:rPr>
          <w:noProof/>
        </w:rPr>
        <w:drawing>
          <wp:inline distT="0" distB="0" distL="0" distR="0" wp14:anchorId="42072B58" wp14:editId="07D00783">
            <wp:extent cx="3827543" cy="2146041"/>
            <wp:effectExtent l="0" t="0" r="190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37798" cy="2151791"/>
                    </a:xfrm>
                    <a:prstGeom prst="rect">
                      <a:avLst/>
                    </a:prstGeom>
                  </pic:spPr>
                </pic:pic>
              </a:graphicData>
            </a:graphic>
          </wp:inline>
        </w:drawing>
      </w:r>
    </w:p>
    <w:p w:rsidR="00F20F3B" w:rsidRDefault="00F20F3B" w:rsidP="00620069">
      <w:pPr>
        <w:pStyle w:val="LabStepNumberedLevel2"/>
      </w:pPr>
      <w:r>
        <w:t xml:space="preserve">In the </w:t>
      </w:r>
      <w:r w:rsidRPr="00F20F3B">
        <w:rPr>
          <w:b/>
        </w:rPr>
        <w:t>Log to History List Properties</w:t>
      </w:r>
      <w:r>
        <w:t xml:space="preserve"> dialog, set the </w:t>
      </w:r>
      <w:r w:rsidRPr="00F20F3B">
        <w:rPr>
          <w:b/>
        </w:rPr>
        <w:t>Message</w:t>
      </w:r>
      <w:r>
        <w:t xml:space="preserve"> to </w:t>
      </w:r>
      <w:r w:rsidRPr="00F20F3B">
        <w:rPr>
          <w:b/>
        </w:rPr>
        <w:t xml:space="preserve">Entering Stage </w:t>
      </w:r>
      <w:proofErr w:type="spellStart"/>
      <w:r w:rsidRPr="00F20F3B">
        <w:rPr>
          <w:b/>
        </w:rPr>
        <w:t>Init</w:t>
      </w:r>
      <w:proofErr w:type="spellEnd"/>
      <w:r w:rsidRPr="00F20F3B">
        <w:rPr>
          <w:b/>
        </w:rPr>
        <w:t>…</w:t>
      </w:r>
      <w:r>
        <w:t xml:space="preserve"> by clicking the </w:t>
      </w:r>
      <w:r w:rsidRPr="00F20F3B">
        <w:rPr>
          <w:b/>
        </w:rPr>
        <w:t>…</w:t>
      </w:r>
      <w:r>
        <w:t xml:space="preserve"> button, entering the text and click</w:t>
      </w:r>
      <w:r w:rsidR="00B44D2A">
        <w:t>ing</w:t>
      </w:r>
      <w:r>
        <w:t xml:space="preserve"> </w:t>
      </w:r>
      <w:r w:rsidRPr="00F20F3B">
        <w:rPr>
          <w:b/>
        </w:rPr>
        <w:t>OK</w:t>
      </w:r>
      <w:r>
        <w:rPr>
          <w:b/>
        </w:rPr>
        <w:t xml:space="preserve"> </w:t>
      </w:r>
      <w:r w:rsidRPr="00F20F3B">
        <w:t>twice to accept your changes</w:t>
      </w:r>
      <w:r>
        <w:t>.</w:t>
      </w:r>
    </w:p>
    <w:p w:rsidR="001F5717" w:rsidRDefault="001F5717" w:rsidP="001F5717">
      <w:pPr>
        <w:pStyle w:val="LabStepNumbered"/>
      </w:pPr>
      <w:r>
        <w:t xml:space="preserve">Open the </w:t>
      </w:r>
      <w:r w:rsidRPr="001F5717">
        <w:rPr>
          <w:b/>
        </w:rPr>
        <w:t>Get Current List Item Title</w:t>
      </w:r>
      <w:r>
        <w:t xml:space="preserve"> action’s </w:t>
      </w:r>
      <w:r w:rsidRPr="001F5717">
        <w:rPr>
          <w:b/>
        </w:rPr>
        <w:t>Properties</w:t>
      </w:r>
      <w:r>
        <w:t xml:space="preserve"> dialog using the same process in the last step to get the tile to appear</w:t>
      </w:r>
      <w:r w:rsidR="00B44D2A">
        <w:t>,</w:t>
      </w:r>
      <w:r>
        <w:t xml:space="preserve"> except don’t select </w:t>
      </w:r>
      <w:r w:rsidRPr="00042C39">
        <w:rPr>
          <w:b/>
        </w:rPr>
        <w:t>Properties…</w:t>
      </w:r>
      <w:r>
        <w:t xml:space="preserve"> instead select </w:t>
      </w:r>
      <w:r w:rsidRPr="001F5717">
        <w:rPr>
          <w:b/>
        </w:rPr>
        <w:t>Variable</w:t>
      </w:r>
      <w:r>
        <w:t>.</w:t>
      </w:r>
    </w:p>
    <w:p w:rsidR="001F5717" w:rsidRDefault="003E288B" w:rsidP="001F5717">
      <w:pPr>
        <w:pStyle w:val="LabStepScreenshot"/>
      </w:pPr>
      <w:r>
        <w:rPr>
          <w:noProof/>
        </w:rPr>
        <w:drawing>
          <wp:inline distT="0" distB="0" distL="0" distR="0" wp14:anchorId="0F5B9C41" wp14:editId="5F72465B">
            <wp:extent cx="1980953" cy="1895238"/>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80953" cy="1895238"/>
                    </a:xfrm>
                    <a:prstGeom prst="rect">
                      <a:avLst/>
                    </a:prstGeom>
                  </pic:spPr>
                </pic:pic>
              </a:graphicData>
            </a:graphic>
          </wp:inline>
        </w:drawing>
      </w:r>
    </w:p>
    <w:p w:rsidR="001F5717" w:rsidRDefault="001F5717" w:rsidP="00042C39">
      <w:pPr>
        <w:pStyle w:val="LabStepNumberedLevel2"/>
      </w:pPr>
      <w:r>
        <w:t xml:space="preserve">For the </w:t>
      </w:r>
      <w:r w:rsidR="0022126E">
        <w:rPr>
          <w:b/>
        </w:rPr>
        <w:t xml:space="preserve">Variable </w:t>
      </w:r>
      <w:r w:rsidR="00E962F5">
        <w:t>property</w:t>
      </w:r>
      <w:r>
        <w:t xml:space="preserve">, click the drop down and select </w:t>
      </w:r>
      <w:proofErr w:type="gramStart"/>
      <w:r w:rsidRPr="001F5717">
        <w:rPr>
          <w:b/>
        </w:rPr>
        <w:t>Create</w:t>
      </w:r>
      <w:proofErr w:type="gramEnd"/>
      <w:r w:rsidRPr="001F5717">
        <w:rPr>
          <w:b/>
        </w:rPr>
        <w:t xml:space="preserve"> a new variable</w:t>
      </w:r>
      <w:r>
        <w:t>.</w:t>
      </w:r>
    </w:p>
    <w:p w:rsidR="001F5717" w:rsidRDefault="001F5717" w:rsidP="00042C39">
      <w:pPr>
        <w:pStyle w:val="LabStepNumberedLevel3"/>
      </w:pPr>
      <w:r w:rsidRPr="001F5717">
        <w:rPr>
          <w:b/>
        </w:rPr>
        <w:t>Name:</w:t>
      </w:r>
      <w:r>
        <w:t xml:space="preserve"> </w:t>
      </w:r>
      <w:proofErr w:type="spellStart"/>
      <w:r>
        <w:t>CurrentAnnouncementTitle</w:t>
      </w:r>
      <w:proofErr w:type="spellEnd"/>
    </w:p>
    <w:p w:rsidR="001F5717" w:rsidRDefault="001F5717" w:rsidP="00042C39">
      <w:pPr>
        <w:pStyle w:val="LabStepNumberedLevel3"/>
      </w:pPr>
      <w:r w:rsidRPr="001F5717">
        <w:rPr>
          <w:b/>
        </w:rPr>
        <w:t>Type:</w:t>
      </w:r>
      <w:r>
        <w:t xml:space="preserve"> </w:t>
      </w:r>
      <w:r w:rsidR="003E288B">
        <w:t>S</w:t>
      </w:r>
      <w:r>
        <w:t>tring</w:t>
      </w:r>
    </w:p>
    <w:p w:rsidR="003E288B" w:rsidRDefault="003E288B" w:rsidP="00042C39">
      <w:pPr>
        <w:pStyle w:val="LabStepNumberedLevel3"/>
      </w:pPr>
      <w:r>
        <w:t xml:space="preserve">Click </w:t>
      </w:r>
      <w:r>
        <w:rPr>
          <w:b/>
        </w:rPr>
        <w:t>OK</w:t>
      </w:r>
    </w:p>
    <w:p w:rsidR="001F5717" w:rsidRDefault="003E288B" w:rsidP="00042C39">
      <w:pPr>
        <w:pStyle w:val="LabStepNumberedLevel2"/>
      </w:pPr>
      <w:r>
        <w:t>Click into</w:t>
      </w:r>
      <w:r w:rsidR="001F5717" w:rsidRPr="001F5717">
        <w:t xml:space="preserve"> th</w:t>
      </w:r>
      <w:r w:rsidR="001F5717">
        <w:t xml:space="preserve">e </w:t>
      </w:r>
      <w:r w:rsidR="009D76EC" w:rsidRPr="009D76EC">
        <w:rPr>
          <w:b/>
        </w:rPr>
        <w:t>Value</w:t>
      </w:r>
      <w:r w:rsidR="009D76EC">
        <w:t xml:space="preserve"> </w:t>
      </w:r>
      <w:r w:rsidR="00E962F5">
        <w:t>property</w:t>
      </w:r>
      <w:r>
        <w:t xml:space="preserve"> and </w:t>
      </w:r>
      <w:r w:rsidR="009D76EC">
        <w:t xml:space="preserve">click the </w:t>
      </w:r>
      <w:proofErr w:type="spellStart"/>
      <w:r w:rsidR="009D76EC" w:rsidRPr="009D76EC">
        <w:rPr>
          <w:b/>
        </w:rPr>
        <w:t>fx</w:t>
      </w:r>
      <w:proofErr w:type="spellEnd"/>
      <w:r w:rsidR="009D76EC">
        <w:t xml:space="preserve"> button and select the following options:</w:t>
      </w:r>
    </w:p>
    <w:p w:rsidR="009D76EC" w:rsidRDefault="003E288B" w:rsidP="00042C39">
      <w:pPr>
        <w:pStyle w:val="LabStepScreenshotLevel2"/>
      </w:pPr>
      <w:r>
        <w:lastRenderedPageBreak/>
        <w:drawing>
          <wp:inline distT="0" distB="0" distL="0" distR="0" wp14:anchorId="34456B25" wp14:editId="4A139D89">
            <wp:extent cx="3059120" cy="16478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58738" cy="1647619"/>
                    </a:xfrm>
                    <a:prstGeom prst="rect">
                      <a:avLst/>
                    </a:prstGeom>
                  </pic:spPr>
                </pic:pic>
              </a:graphicData>
            </a:graphic>
          </wp:inline>
        </w:drawing>
      </w:r>
    </w:p>
    <w:p w:rsidR="00E962F5" w:rsidRDefault="00E962F5" w:rsidP="00042C39">
      <w:pPr>
        <w:pStyle w:val="LabStepNumberedLevel2"/>
      </w:pPr>
      <w:r>
        <w:t xml:space="preserve">Click </w:t>
      </w:r>
      <w:r w:rsidRPr="00E962F5">
        <w:rPr>
          <w:b/>
        </w:rPr>
        <w:t>OK</w:t>
      </w:r>
      <w:r w:rsidR="003E288B">
        <w:t xml:space="preserve"> twice</w:t>
      </w:r>
    </w:p>
    <w:p w:rsidR="00347D1A" w:rsidRDefault="00E962F5" w:rsidP="00E962F5">
      <w:pPr>
        <w:pStyle w:val="LabStepNumbered"/>
      </w:pPr>
      <w:r>
        <w:t xml:space="preserve">Open the </w:t>
      </w:r>
      <w:r w:rsidRPr="00E962F5">
        <w:rPr>
          <w:b/>
        </w:rPr>
        <w:t>Log variable values</w:t>
      </w:r>
      <w:r>
        <w:t xml:space="preserve"> action’s </w:t>
      </w:r>
      <w:r w:rsidRPr="00E962F5">
        <w:rPr>
          <w:b/>
        </w:rPr>
        <w:t>Properties</w:t>
      </w:r>
      <w:r>
        <w:t xml:space="preserve"> dialog</w:t>
      </w:r>
      <w:r w:rsidR="003E288B">
        <w:t xml:space="preserve"> using the same process as before</w:t>
      </w:r>
      <w:r>
        <w:t>.</w:t>
      </w:r>
    </w:p>
    <w:p w:rsidR="00E962F5" w:rsidRDefault="003E288B" w:rsidP="00042C39">
      <w:pPr>
        <w:pStyle w:val="LabStepNumberedLevel2"/>
      </w:pPr>
      <w:r>
        <w:t>Click into the</w:t>
      </w:r>
      <w:r w:rsidR="00E962F5">
        <w:t xml:space="preserve"> </w:t>
      </w:r>
      <w:r w:rsidR="00E962F5" w:rsidRPr="00F324C3">
        <w:rPr>
          <w:b/>
        </w:rPr>
        <w:t>Message</w:t>
      </w:r>
      <w:r>
        <w:t xml:space="preserve"> field and </w:t>
      </w:r>
      <w:r w:rsidR="00E962F5">
        <w:t xml:space="preserve">click the </w:t>
      </w:r>
      <w:r w:rsidR="00A45F3F">
        <w:t xml:space="preserve">builder </w:t>
      </w:r>
      <w:r w:rsidR="00E962F5">
        <w:t>button</w:t>
      </w:r>
      <w:r w:rsidR="00F324C3">
        <w:t>.</w:t>
      </w:r>
    </w:p>
    <w:p w:rsidR="004E46C9" w:rsidRDefault="00A45F3F" w:rsidP="004E46C9">
      <w:pPr>
        <w:pStyle w:val="LabStepNumberedLevel2"/>
      </w:pPr>
      <w:r>
        <w:t xml:space="preserve">Enter the following message, using the </w:t>
      </w:r>
      <w:r w:rsidRPr="00A45F3F">
        <w:rPr>
          <w:b/>
        </w:rPr>
        <w:t>Add or Change Lookup</w:t>
      </w:r>
      <w:r>
        <w:t xml:space="preserve"> button to add the values </w:t>
      </w:r>
      <w:r w:rsidR="004E46C9">
        <w:t xml:space="preserve">shown </w:t>
      </w:r>
      <w:r>
        <w:t>in</w:t>
      </w:r>
      <w:r w:rsidR="00D51EB7">
        <w:t xml:space="preserve"> the following figure</w:t>
      </w:r>
      <w:r>
        <w:t>:</w:t>
      </w:r>
    </w:p>
    <w:p w:rsidR="00F324C3" w:rsidRDefault="00D51EB7" w:rsidP="004E46C9">
      <w:pPr>
        <w:pStyle w:val="LabStepNumberedLevel3"/>
      </w:pPr>
      <w:r>
        <w:t xml:space="preserve">Type in the </w:t>
      </w:r>
      <w:r>
        <w:rPr>
          <w:b/>
        </w:rPr>
        <w:t xml:space="preserve">Current title: </w:t>
      </w:r>
      <w:r>
        <w:t xml:space="preserve">and </w:t>
      </w:r>
      <w:r>
        <w:rPr>
          <w:b/>
        </w:rPr>
        <w:t>New title:</w:t>
      </w:r>
      <w:r>
        <w:t xml:space="preserve"> and then click the </w:t>
      </w:r>
      <w:r>
        <w:rPr>
          <w:b/>
        </w:rPr>
        <w:t xml:space="preserve">Add or Change Lookup </w:t>
      </w:r>
      <w:r>
        <w:t xml:space="preserve">button with the cursor positioned to the right of each entry to add the </w:t>
      </w:r>
      <w:r w:rsidRPr="00D51EB7">
        <w:rPr>
          <w:b/>
        </w:rPr>
        <w:t>Lookup for String</w:t>
      </w:r>
      <w:r w:rsidR="004E46C9">
        <w:t xml:space="preserve"> entries as shown below.</w:t>
      </w:r>
    </w:p>
    <w:p w:rsidR="00D51EB7" w:rsidRDefault="003E288B" w:rsidP="00D51EB7">
      <w:pPr>
        <w:pStyle w:val="LabStepScreenshotLevel2"/>
      </w:pPr>
      <w:r>
        <w:drawing>
          <wp:inline distT="0" distB="0" distL="0" distR="0" wp14:anchorId="30060EBF" wp14:editId="73707AC4">
            <wp:extent cx="4683967" cy="2181825"/>
            <wp:effectExtent l="0" t="0" r="2540" b="9525"/>
            <wp:docPr id="51" name="Picture 51" descr="C:\Users\JFERGU~1\AppData\Local\Temp\SNAGHTML20777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FERGU~1\AppData\Local\Temp\SNAGHTML207772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7902" cy="2192974"/>
                    </a:xfrm>
                    <a:prstGeom prst="rect">
                      <a:avLst/>
                    </a:prstGeom>
                    <a:noFill/>
                    <a:ln>
                      <a:noFill/>
                    </a:ln>
                  </pic:spPr>
                </pic:pic>
              </a:graphicData>
            </a:graphic>
          </wp:inline>
        </w:drawing>
      </w:r>
      <w:r>
        <w:t xml:space="preserve"> </w:t>
      </w:r>
    </w:p>
    <w:p w:rsidR="00D51EB7" w:rsidRDefault="00D51EB7" w:rsidP="00D51EB7">
      <w:pPr>
        <w:pStyle w:val="LabStepNumberedLevel2"/>
      </w:pPr>
      <w:r>
        <w:t xml:space="preserve">Click </w:t>
      </w:r>
      <w:r>
        <w:rPr>
          <w:b/>
        </w:rPr>
        <w:t xml:space="preserve">OK </w:t>
      </w:r>
      <w:r>
        <w:t>twice</w:t>
      </w:r>
    </w:p>
    <w:p w:rsidR="00A45F3F" w:rsidRDefault="00A45F3F" w:rsidP="00A45F3F">
      <w:pPr>
        <w:pStyle w:val="LabStepNumbered"/>
      </w:pPr>
      <w:r>
        <w:t xml:space="preserve">Switch from the Visual Designer view to the </w:t>
      </w:r>
      <w:r w:rsidRPr="00A45F3F">
        <w:rPr>
          <w:b/>
        </w:rPr>
        <w:t>Text-Based Designer</w:t>
      </w:r>
      <w:r>
        <w:t xml:space="preserve"> by clicking the </w:t>
      </w:r>
      <w:r w:rsidRPr="00A45F3F">
        <w:rPr>
          <w:b/>
        </w:rPr>
        <w:t>Views</w:t>
      </w:r>
      <w:r>
        <w:t xml:space="preserve"> button in the ribbon in the </w:t>
      </w:r>
      <w:r w:rsidRPr="00A45F3F">
        <w:rPr>
          <w:b/>
        </w:rPr>
        <w:t>Manage</w:t>
      </w:r>
      <w:r>
        <w:t xml:space="preserve"> group.</w:t>
      </w:r>
    </w:p>
    <w:p w:rsidR="00A45F3F" w:rsidRDefault="00634BED" w:rsidP="00A45F3F">
      <w:pPr>
        <w:pStyle w:val="LabStepNumbered"/>
      </w:pPr>
      <w:r>
        <w:t xml:space="preserve">Locate the </w:t>
      </w:r>
      <w:r w:rsidRPr="00634BED">
        <w:rPr>
          <w:b/>
        </w:rPr>
        <w:t>Transition to stage</w:t>
      </w:r>
      <w:r>
        <w:t xml:space="preserve"> section within </w:t>
      </w:r>
      <w:r w:rsidRPr="00634BED">
        <w:rPr>
          <w:b/>
        </w:rPr>
        <w:t xml:space="preserve">Stage </w:t>
      </w:r>
      <w:proofErr w:type="spellStart"/>
      <w:r w:rsidRPr="00634BED">
        <w:rPr>
          <w:b/>
        </w:rPr>
        <w:t>Init</w:t>
      </w:r>
      <w:r>
        <w:t>.</w:t>
      </w:r>
      <w:proofErr w:type="spellEnd"/>
      <w:r>
        <w:t xml:space="preserve"> Update the path the workflow should take depending on the values selected:</w:t>
      </w:r>
    </w:p>
    <w:p w:rsidR="00634BED" w:rsidRDefault="00634BED" w:rsidP="00042C39">
      <w:pPr>
        <w:pStyle w:val="LabStepNumberedLevel2"/>
      </w:pPr>
      <w:r>
        <w:t xml:space="preserve">In the first part of the </w:t>
      </w:r>
      <w:r w:rsidRPr="00634BED">
        <w:rPr>
          <w:b/>
        </w:rPr>
        <w:t>If</w:t>
      </w:r>
      <w:r>
        <w:t xml:space="preserve"> statement, select the following linked phrases and update their values:</w:t>
      </w:r>
    </w:p>
    <w:p w:rsidR="00634BED" w:rsidRDefault="00634BED" w:rsidP="00042C39">
      <w:pPr>
        <w:pStyle w:val="LabStepNumberedLevel3"/>
      </w:pPr>
      <w:proofErr w:type="gramStart"/>
      <w:r w:rsidRPr="00634BED">
        <w:rPr>
          <w:b/>
        </w:rPr>
        <w:t>value</w:t>
      </w:r>
      <w:proofErr w:type="gramEnd"/>
      <w:r>
        <w:t xml:space="preserve"> </w:t>
      </w:r>
      <w:r w:rsidR="00766853">
        <w:t>(the first one):</w:t>
      </w:r>
      <w:r>
        <w:t xml:space="preserve"> </w:t>
      </w:r>
      <w:r w:rsidR="008E668C">
        <w:t>Parameter: New Announcement Title</w:t>
      </w:r>
      <w:r w:rsidR="007B2733">
        <w:br/>
        <w:t xml:space="preserve">(Hint: use the </w:t>
      </w:r>
      <w:proofErr w:type="spellStart"/>
      <w:r w:rsidR="007B2733">
        <w:rPr>
          <w:b/>
        </w:rPr>
        <w:t>fx</w:t>
      </w:r>
      <w:proofErr w:type="spellEnd"/>
      <w:r w:rsidR="007B2733">
        <w:rPr>
          <w:b/>
        </w:rPr>
        <w:t xml:space="preserve"> </w:t>
      </w:r>
      <w:r w:rsidR="007B2733">
        <w:t xml:space="preserve">button to add this and select </w:t>
      </w:r>
      <w:r w:rsidR="007B2733">
        <w:rPr>
          <w:b/>
        </w:rPr>
        <w:t>Workflow Variables and Parameters</w:t>
      </w:r>
      <w:r w:rsidR="007B2733">
        <w:t xml:space="preserve"> as your Data source).</w:t>
      </w:r>
    </w:p>
    <w:p w:rsidR="00EA384B" w:rsidRDefault="00EA384B" w:rsidP="00042C39">
      <w:pPr>
        <w:pStyle w:val="LabStepNumberedLevel3"/>
      </w:pPr>
      <w:r>
        <w:rPr>
          <w:b/>
        </w:rPr>
        <w:t>equals:</w:t>
      </w:r>
      <w:r w:rsidRPr="00EA384B">
        <w:t xml:space="preserve"> Change to </w:t>
      </w:r>
      <w:r w:rsidR="00BA1CFB">
        <w:rPr>
          <w:b/>
        </w:rPr>
        <w:t>is not empty</w:t>
      </w:r>
    </w:p>
    <w:p w:rsidR="00634BED" w:rsidRDefault="00BA1CFB" w:rsidP="00042C39">
      <w:pPr>
        <w:pStyle w:val="LabStepScreenshotLevel2"/>
      </w:pPr>
      <w:r>
        <w:lastRenderedPageBreak/>
        <w:drawing>
          <wp:inline distT="0" distB="0" distL="0" distR="0" wp14:anchorId="74DD1050" wp14:editId="36EAF6B8">
            <wp:extent cx="5303520" cy="2713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6829" cy="2715328"/>
                    </a:xfrm>
                    <a:prstGeom prst="rect">
                      <a:avLst/>
                    </a:prstGeom>
                  </pic:spPr>
                </pic:pic>
              </a:graphicData>
            </a:graphic>
          </wp:inline>
        </w:drawing>
      </w:r>
    </w:p>
    <w:p w:rsidR="00766853" w:rsidRDefault="00827B4C" w:rsidP="00692FA4">
      <w:pPr>
        <w:pStyle w:val="LabStepNumbered"/>
      </w:pPr>
      <w:r>
        <w:t xml:space="preserve">Update the </w:t>
      </w:r>
      <w:r w:rsidRPr="00827B4C">
        <w:rPr>
          <w:b/>
        </w:rPr>
        <w:t>Stage Rename Item</w:t>
      </w:r>
      <w:r>
        <w:t xml:space="preserve"> to reflect what you see in the following figure using the techniques you learned in the previous steps:</w:t>
      </w:r>
    </w:p>
    <w:p w:rsidR="00827B4C" w:rsidRDefault="00BA1CFB" w:rsidP="00827B4C">
      <w:pPr>
        <w:pStyle w:val="LabStepScreenshot"/>
      </w:pPr>
      <w:r>
        <w:rPr>
          <w:noProof/>
        </w:rPr>
        <w:drawing>
          <wp:inline distT="0" distB="0" distL="0" distR="0" wp14:anchorId="3E675746" wp14:editId="19B9D473">
            <wp:extent cx="5532120" cy="14758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1748" cy="1481087"/>
                    </a:xfrm>
                    <a:prstGeom prst="rect">
                      <a:avLst/>
                    </a:prstGeom>
                  </pic:spPr>
                </pic:pic>
              </a:graphicData>
            </a:graphic>
          </wp:inline>
        </w:drawing>
      </w:r>
    </w:p>
    <w:p w:rsidR="007E3C46" w:rsidRDefault="00304E1F" w:rsidP="007E3C46">
      <w:pPr>
        <w:pStyle w:val="LabStepNumbered"/>
      </w:pPr>
      <w:r>
        <w:t xml:space="preserve">Update the </w:t>
      </w:r>
      <w:r w:rsidR="00B44D2A">
        <w:rPr>
          <w:b/>
        </w:rPr>
        <w:t>Stage: No Changes to Item</w:t>
      </w:r>
    </w:p>
    <w:p w:rsidR="00304E1F" w:rsidRDefault="00EA3A02" w:rsidP="00042C39">
      <w:pPr>
        <w:pStyle w:val="LabStepNumberedLevel2"/>
      </w:pPr>
      <w:r>
        <w:t xml:space="preserve">Set the </w:t>
      </w:r>
      <w:r w:rsidRPr="00BA1CFB">
        <w:rPr>
          <w:b/>
        </w:rPr>
        <w:t>message</w:t>
      </w:r>
      <w:r>
        <w:t xml:space="preserve"> for the first </w:t>
      </w:r>
      <w:r w:rsidRPr="00BA1CFB">
        <w:rPr>
          <w:b/>
        </w:rPr>
        <w:t>Log to history list</w:t>
      </w:r>
      <w:r>
        <w:t xml:space="preserve"> </w:t>
      </w:r>
      <w:r w:rsidR="005B014F">
        <w:t>action</w:t>
      </w:r>
      <w:r>
        <w:t xml:space="preserve"> to </w:t>
      </w:r>
      <w:r w:rsidRPr="00BA1CFB">
        <w:rPr>
          <w:b/>
        </w:rPr>
        <w:t>Entering Stage No Title Changes Specified</w:t>
      </w:r>
      <w:r>
        <w:t>.</w:t>
      </w:r>
    </w:p>
    <w:p w:rsidR="005B014F" w:rsidRDefault="005B014F" w:rsidP="00042C39">
      <w:pPr>
        <w:pStyle w:val="LabStepNumberedLevel2"/>
      </w:pPr>
      <w:r>
        <w:t xml:space="preserve">Set the </w:t>
      </w:r>
      <w:r w:rsidRPr="00BA1CFB">
        <w:rPr>
          <w:b/>
        </w:rPr>
        <w:t>message</w:t>
      </w:r>
      <w:r>
        <w:t xml:space="preserve"> for the second </w:t>
      </w:r>
      <w:r w:rsidRPr="00BA1CFB">
        <w:rPr>
          <w:b/>
        </w:rPr>
        <w:t>Log to history list</w:t>
      </w:r>
      <w:r>
        <w:t xml:space="preserve"> action to </w:t>
      </w:r>
      <w:proofErr w:type="gramStart"/>
      <w:r w:rsidRPr="00BA1CFB">
        <w:rPr>
          <w:b/>
        </w:rPr>
        <w:t>Nothing</w:t>
      </w:r>
      <w:proofErr w:type="gramEnd"/>
      <w:r w:rsidRPr="00BA1CFB">
        <w:rPr>
          <w:b/>
        </w:rPr>
        <w:t xml:space="preserve"> to change</w:t>
      </w:r>
      <w:r>
        <w:t>.</w:t>
      </w:r>
    </w:p>
    <w:p w:rsidR="00B51530" w:rsidRDefault="00B51530" w:rsidP="00B51530">
      <w:pPr>
        <w:pStyle w:val="LabStepNumbered"/>
      </w:pPr>
      <w:r>
        <w:t xml:space="preserve">Finally, in the </w:t>
      </w:r>
      <w:r w:rsidRPr="00B51530">
        <w:rPr>
          <w:b/>
        </w:rPr>
        <w:t>Log to history list</w:t>
      </w:r>
      <w:r>
        <w:t xml:space="preserve"> action within the </w:t>
      </w:r>
      <w:r w:rsidRPr="00B51530">
        <w:rPr>
          <w:b/>
        </w:rPr>
        <w:t>Stage End</w:t>
      </w:r>
      <w:r>
        <w:t xml:space="preserve">, click the </w:t>
      </w:r>
      <w:r w:rsidRPr="00B51530">
        <w:rPr>
          <w:b/>
        </w:rPr>
        <w:t>message</w:t>
      </w:r>
      <w:r>
        <w:t xml:space="preserve"> link and enter </w:t>
      </w:r>
      <w:r w:rsidRPr="00B51530">
        <w:rPr>
          <w:b/>
        </w:rPr>
        <w:t>Workflow complete</w:t>
      </w:r>
      <w:r>
        <w:t>.</w:t>
      </w:r>
    </w:p>
    <w:p w:rsidR="00283D1B" w:rsidRPr="00801146" w:rsidRDefault="00283D1B" w:rsidP="00A82E26">
      <w:pPr>
        <w:pStyle w:val="LabStepNumbered"/>
      </w:pPr>
      <w:r>
        <w:t xml:space="preserve">Click the </w:t>
      </w:r>
      <w:r w:rsidRPr="00283D1B">
        <w:rPr>
          <w:b/>
        </w:rPr>
        <w:t>Save</w:t>
      </w:r>
      <w:r>
        <w:t xml:space="preserve"> button in the ribbon group </w:t>
      </w:r>
      <w:r w:rsidRPr="00283D1B">
        <w:rPr>
          <w:b/>
        </w:rPr>
        <w:t>Save</w:t>
      </w:r>
      <w:r w:rsidR="00955E02">
        <w:t xml:space="preserve"> to save your workflow.</w:t>
      </w:r>
    </w:p>
    <w:p w:rsidR="00806252" w:rsidRDefault="00806252" w:rsidP="00806252">
      <w:pPr>
        <w:pStyle w:val="Heading4"/>
      </w:pPr>
      <w:r>
        <w:t xml:space="preserve">Deploy and Test the Workflow </w:t>
      </w:r>
    </w:p>
    <w:p w:rsidR="00FC7E61" w:rsidRDefault="00FC7E61" w:rsidP="00042C39">
      <w:pPr>
        <w:pStyle w:val="LabStepNumbered"/>
      </w:pPr>
      <w:r>
        <w:t>Publish the workflow to SharePoint 2013 and Workflow Manager:</w:t>
      </w:r>
    </w:p>
    <w:p w:rsidR="003B3793" w:rsidRDefault="00FC7E61" w:rsidP="00042C39">
      <w:pPr>
        <w:pStyle w:val="LabStepNumberedLevel2"/>
      </w:pPr>
      <w:r>
        <w:t xml:space="preserve">Click the </w:t>
      </w:r>
      <w:r w:rsidRPr="00FC7E61">
        <w:rPr>
          <w:b/>
        </w:rPr>
        <w:t>Publish</w:t>
      </w:r>
      <w:r>
        <w:t xml:space="preserve"> button in the ribbon group </w:t>
      </w:r>
      <w:r w:rsidRPr="00FC7E61">
        <w:rPr>
          <w:b/>
        </w:rPr>
        <w:t>Save</w:t>
      </w:r>
      <w:r>
        <w:t>.</w:t>
      </w:r>
    </w:p>
    <w:p w:rsidR="008553D1" w:rsidRDefault="008553D1" w:rsidP="00042C39">
      <w:pPr>
        <w:pStyle w:val="LabStepNumbered"/>
      </w:pPr>
      <w:r>
        <w:t>Create a new list item to be a test subject:</w:t>
      </w:r>
    </w:p>
    <w:p w:rsidR="008553D1" w:rsidRDefault="008553D1" w:rsidP="00042C39">
      <w:pPr>
        <w:pStyle w:val="LabStepNumberedLevel2"/>
      </w:pPr>
      <w:r>
        <w:t xml:space="preserve">Open </w:t>
      </w:r>
      <w:r w:rsidRPr="00BA1CFB">
        <w:rPr>
          <w:b/>
        </w:rPr>
        <w:t>Internet Explorer</w:t>
      </w:r>
      <w:r>
        <w:t xml:space="preserve"> and browse to </w:t>
      </w:r>
      <w:hyperlink r:id="rId25" w:history="1">
        <w:r w:rsidRPr="00BA22A1">
          <w:rPr>
            <w:rStyle w:val="Hyperlink"/>
          </w:rPr>
          <w:t>http://workflow.wingtip.com</w:t>
        </w:r>
      </w:hyperlink>
      <w:r>
        <w:t>.</w:t>
      </w:r>
    </w:p>
    <w:p w:rsidR="008553D1" w:rsidRDefault="008553D1" w:rsidP="00042C39">
      <w:pPr>
        <w:pStyle w:val="LabStepNumberedLevel2"/>
      </w:pPr>
      <w:r>
        <w:t xml:space="preserve">In the </w:t>
      </w:r>
      <w:r w:rsidRPr="00BA1CFB">
        <w:rPr>
          <w:b/>
        </w:rPr>
        <w:t>Quick Launch</w:t>
      </w:r>
      <w:r>
        <w:t xml:space="preserve"> to the left of the page, select </w:t>
      </w:r>
      <w:r w:rsidRPr="008553D1">
        <w:rPr>
          <w:b/>
        </w:rPr>
        <w:t>Announcements</w:t>
      </w:r>
      <w:r>
        <w:t>.</w:t>
      </w:r>
    </w:p>
    <w:p w:rsidR="008553D1" w:rsidRDefault="008553D1" w:rsidP="00042C39">
      <w:pPr>
        <w:pStyle w:val="LabStepNumberedLevel2"/>
      </w:pPr>
      <w:r>
        <w:t xml:space="preserve">Create a new item by selecting the </w:t>
      </w:r>
      <w:r w:rsidRPr="008553D1">
        <w:rPr>
          <w:b/>
        </w:rPr>
        <w:t>new announcement</w:t>
      </w:r>
      <w:r>
        <w:t xml:space="preserve"> link or from the ribbon, click the </w:t>
      </w:r>
      <w:r w:rsidRPr="008553D1">
        <w:rPr>
          <w:b/>
        </w:rPr>
        <w:t>Items</w:t>
      </w:r>
      <w:r>
        <w:t xml:space="preserve"> tab and then the </w:t>
      </w:r>
      <w:r w:rsidRPr="008553D1">
        <w:rPr>
          <w:b/>
        </w:rPr>
        <w:t>New Item</w:t>
      </w:r>
      <w:r>
        <w:t xml:space="preserve"> button.</w:t>
      </w:r>
    </w:p>
    <w:p w:rsidR="008553D1" w:rsidRDefault="008553D1" w:rsidP="00042C39">
      <w:pPr>
        <w:pStyle w:val="LabStepNumberedLevel2"/>
      </w:pPr>
      <w:r>
        <w:t xml:space="preserve">Set the </w:t>
      </w:r>
      <w:r w:rsidRPr="008553D1">
        <w:rPr>
          <w:b/>
        </w:rPr>
        <w:t>Title</w:t>
      </w:r>
      <w:r>
        <w:t xml:space="preserve"> of the new item to </w:t>
      </w:r>
      <w:r w:rsidRPr="008553D1">
        <w:rPr>
          <w:b/>
        </w:rPr>
        <w:t>Test Announcement</w:t>
      </w:r>
      <w:r>
        <w:t xml:space="preserve"> and click </w:t>
      </w:r>
      <w:r w:rsidRPr="008553D1">
        <w:rPr>
          <w:b/>
        </w:rPr>
        <w:t>Save</w:t>
      </w:r>
      <w:r>
        <w:t>.</w:t>
      </w:r>
    </w:p>
    <w:p w:rsidR="008553D1" w:rsidRDefault="008553D1" w:rsidP="00042C39">
      <w:pPr>
        <w:pStyle w:val="LabStepNumbered"/>
      </w:pPr>
      <w:r>
        <w:t>Start a new instance of your workflow:</w:t>
      </w:r>
    </w:p>
    <w:p w:rsidR="008553D1" w:rsidRDefault="00466D35" w:rsidP="00042C39">
      <w:pPr>
        <w:pStyle w:val="LabStepNumberedLevel2"/>
      </w:pPr>
      <w:r>
        <w:t xml:space="preserve">In the </w:t>
      </w:r>
      <w:r w:rsidRPr="00466D35">
        <w:rPr>
          <w:b/>
        </w:rPr>
        <w:t>Announcements</w:t>
      </w:r>
      <w:r>
        <w:t xml:space="preserve"> list, select the </w:t>
      </w:r>
      <w:r w:rsidRPr="00466D35">
        <w:rPr>
          <w:b/>
        </w:rPr>
        <w:t>Test Announcement</w:t>
      </w:r>
      <w:r w:rsidR="007A4F76">
        <w:t xml:space="preserve"> item (i.e. click on the </w:t>
      </w:r>
      <w:r w:rsidR="007A4F76" w:rsidRPr="007A4F76">
        <w:rPr>
          <w:b/>
        </w:rPr>
        <w:t>check mark area</w:t>
      </w:r>
      <w:r w:rsidR="007A4F76">
        <w:t xml:space="preserve"> to the left of the </w:t>
      </w:r>
      <w:r w:rsidR="007A4F76" w:rsidRPr="007A4F76">
        <w:rPr>
          <w:b/>
        </w:rPr>
        <w:t>Test Announcement</w:t>
      </w:r>
      <w:r w:rsidR="007A4F76">
        <w:t xml:space="preserve"> Item)</w:t>
      </w:r>
    </w:p>
    <w:p w:rsidR="00FA3AAB" w:rsidRDefault="00466D35" w:rsidP="00042C39">
      <w:pPr>
        <w:pStyle w:val="LabStepNumberedLevel2"/>
      </w:pPr>
      <w:r>
        <w:lastRenderedPageBreak/>
        <w:t xml:space="preserve">Within the ribbon, select the </w:t>
      </w:r>
      <w:r w:rsidRPr="00466D35">
        <w:rPr>
          <w:b/>
        </w:rPr>
        <w:t>Items</w:t>
      </w:r>
      <w:r>
        <w:t xml:space="preserve"> tab and then click the </w:t>
      </w:r>
      <w:r w:rsidRPr="00466D35">
        <w:rPr>
          <w:b/>
        </w:rPr>
        <w:t>Workflows</w:t>
      </w:r>
      <w:r>
        <w:t xml:space="preserve"> button under the </w:t>
      </w:r>
      <w:r w:rsidRPr="00466D35">
        <w:rPr>
          <w:b/>
        </w:rPr>
        <w:t>Workflows</w:t>
      </w:r>
      <w:r>
        <w:t xml:space="preserve"> group.</w:t>
      </w:r>
    </w:p>
    <w:p w:rsidR="00466D35" w:rsidRDefault="007A4F76" w:rsidP="00FA3AAB">
      <w:pPr>
        <w:pStyle w:val="LabStepScreenshotLevel2"/>
      </w:pPr>
      <w:r>
        <w:drawing>
          <wp:inline distT="0" distB="0" distL="0" distR="0" wp14:anchorId="5FE37739" wp14:editId="221E196B">
            <wp:extent cx="3619500" cy="1960563"/>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21610" cy="1961706"/>
                    </a:xfrm>
                    <a:prstGeom prst="rect">
                      <a:avLst/>
                    </a:prstGeom>
                    <a:ln>
                      <a:solidFill>
                        <a:schemeClr val="bg1">
                          <a:lumMod val="50000"/>
                        </a:schemeClr>
                      </a:solidFill>
                    </a:ln>
                  </pic:spPr>
                </pic:pic>
              </a:graphicData>
            </a:graphic>
          </wp:inline>
        </w:drawing>
      </w:r>
    </w:p>
    <w:p w:rsidR="00466D35" w:rsidRDefault="00466D35" w:rsidP="00042C39">
      <w:pPr>
        <w:pStyle w:val="LabStepNumberedLevel2"/>
      </w:pPr>
      <w:r>
        <w:t xml:space="preserve">On the </w:t>
      </w:r>
      <w:r w:rsidRPr="00466D35">
        <w:rPr>
          <w:b/>
        </w:rPr>
        <w:t>Announcements: Workflows: Test Announcement</w:t>
      </w:r>
      <w:r>
        <w:t xml:space="preserve"> page, click </w:t>
      </w:r>
      <w:r w:rsidRPr="00466D35">
        <w:rPr>
          <w:b/>
        </w:rPr>
        <w:t>Rename Item Workflow</w:t>
      </w:r>
      <w:r>
        <w:t xml:space="preserve"> under the </w:t>
      </w:r>
      <w:r w:rsidRPr="00466D35">
        <w:rPr>
          <w:b/>
        </w:rPr>
        <w:t>Start a New Workflow</w:t>
      </w:r>
      <w:r>
        <w:t xml:space="preserve"> heading.</w:t>
      </w:r>
    </w:p>
    <w:p w:rsidR="00466D35" w:rsidRDefault="00466D35" w:rsidP="00042C39">
      <w:pPr>
        <w:pStyle w:val="LabStepNumberedLevel2"/>
      </w:pPr>
      <w:r>
        <w:t xml:space="preserve">A form will load prompting you to enter a new announcement title. </w:t>
      </w:r>
      <w:r w:rsidRPr="00466D35">
        <w:t>Enter</w:t>
      </w:r>
      <w:r w:rsidRPr="00466D35">
        <w:rPr>
          <w:b/>
        </w:rPr>
        <w:t xml:space="preserve"> </w:t>
      </w:r>
      <w:proofErr w:type="gramStart"/>
      <w:r w:rsidRPr="00466D35">
        <w:rPr>
          <w:b/>
        </w:rPr>
        <w:t>A</w:t>
      </w:r>
      <w:proofErr w:type="gramEnd"/>
      <w:r w:rsidRPr="00466D35">
        <w:rPr>
          <w:b/>
        </w:rPr>
        <w:t xml:space="preserve"> New Title</w:t>
      </w:r>
      <w:r>
        <w:t xml:space="preserve"> and click </w:t>
      </w:r>
      <w:r w:rsidRPr="00466D35">
        <w:rPr>
          <w:b/>
        </w:rPr>
        <w:t>Start</w:t>
      </w:r>
      <w:r>
        <w:t>.</w:t>
      </w:r>
    </w:p>
    <w:p w:rsidR="00466D35" w:rsidRDefault="00466D35" w:rsidP="00466D35">
      <w:pPr>
        <w:pStyle w:val="LabExerciseCallout"/>
      </w:pPr>
      <w:r>
        <w:t>It will take a moment for the workflow to start and process all the way through… be patient while this happens.</w:t>
      </w:r>
      <w:r w:rsidR="00100DD9">
        <w:t xml:space="preserve"> In the meantime continue on to the next step</w:t>
      </w:r>
    </w:p>
    <w:p w:rsidR="00466D35" w:rsidRDefault="00466D35" w:rsidP="00042C39">
      <w:pPr>
        <w:pStyle w:val="LabStepNumbered"/>
      </w:pPr>
      <w:r>
        <w:t xml:space="preserve">When SharePoint returns you back to the </w:t>
      </w:r>
      <w:r w:rsidR="009072A0" w:rsidRPr="009072A0">
        <w:rPr>
          <w:b/>
        </w:rPr>
        <w:t>Announcements</w:t>
      </w:r>
      <w:r w:rsidR="009072A0">
        <w:t xml:space="preserve"> list, select the </w:t>
      </w:r>
      <w:r w:rsidR="009072A0" w:rsidRPr="009072A0">
        <w:rPr>
          <w:b/>
        </w:rPr>
        <w:t>Test Announcement</w:t>
      </w:r>
      <w:r w:rsidR="009072A0">
        <w:t xml:space="preserve"> item.</w:t>
      </w:r>
    </w:p>
    <w:p w:rsidR="009072A0" w:rsidRDefault="009072A0" w:rsidP="00042C39">
      <w:pPr>
        <w:pStyle w:val="LabStepNumbered"/>
      </w:pPr>
      <w:r>
        <w:t xml:space="preserve">Within the ribbon, select the </w:t>
      </w:r>
      <w:r w:rsidRPr="009072A0">
        <w:rPr>
          <w:b/>
        </w:rPr>
        <w:t>Items</w:t>
      </w:r>
      <w:r>
        <w:t xml:space="preserve"> tab and then click the </w:t>
      </w:r>
      <w:r w:rsidRPr="009072A0">
        <w:rPr>
          <w:b/>
        </w:rPr>
        <w:t>Workflows</w:t>
      </w:r>
      <w:r>
        <w:t xml:space="preserve"> button under the </w:t>
      </w:r>
      <w:r w:rsidRPr="009072A0">
        <w:rPr>
          <w:b/>
        </w:rPr>
        <w:t>Workflows</w:t>
      </w:r>
      <w:r>
        <w:t xml:space="preserve"> group.</w:t>
      </w:r>
    </w:p>
    <w:p w:rsidR="009072A0" w:rsidRDefault="009072A0" w:rsidP="00042C39">
      <w:pPr>
        <w:pStyle w:val="LabStepNumbered"/>
      </w:pPr>
      <w:r>
        <w:t xml:space="preserve">Notice the status page will show both running and </w:t>
      </w:r>
      <w:r w:rsidR="006C018E">
        <w:t>c</w:t>
      </w:r>
      <w:r>
        <w:t>ompleted workflows</w:t>
      </w:r>
      <w:r w:rsidR="006C018E">
        <w:t xml:space="preserve"> Click the status link for the workflow you just started to see the status page with the logging information.</w:t>
      </w:r>
    </w:p>
    <w:p w:rsidR="006C018E" w:rsidRDefault="006C018E" w:rsidP="00042C39">
      <w:pPr>
        <w:pStyle w:val="LabStepNumbered"/>
      </w:pPr>
      <w:r>
        <w:t xml:space="preserve">If it hasn’t completed by now, keep refreshing the page every </w:t>
      </w:r>
      <w:r w:rsidR="00100DD9">
        <w:t>few</w:t>
      </w:r>
      <w:r>
        <w:t xml:space="preserve"> seconds to see if it has completed. Once it completes you should be able to see the </w:t>
      </w:r>
      <w:r w:rsidR="00100DD9">
        <w:rPr>
          <w:b/>
        </w:rPr>
        <w:t>Internal</w:t>
      </w:r>
      <w:r w:rsidRPr="006C018E">
        <w:rPr>
          <w:b/>
        </w:rPr>
        <w:t xml:space="preserve"> Status</w:t>
      </w:r>
      <w:r>
        <w:t xml:space="preserve"> field change to </w:t>
      </w:r>
      <w:r w:rsidRPr="006C018E">
        <w:rPr>
          <w:b/>
        </w:rPr>
        <w:t>Completed</w:t>
      </w:r>
      <w:r>
        <w:t>, the title updated, and the logging inform</w:t>
      </w:r>
      <w:r w:rsidR="00B44D2A">
        <w:t>ation for the workflow executed</w:t>
      </w:r>
      <w:r>
        <w:t>.</w:t>
      </w:r>
    </w:p>
    <w:p w:rsidR="006C018E" w:rsidRDefault="006C018E" w:rsidP="00FA3AAB">
      <w:pPr>
        <w:pStyle w:val="LabExerciseCallout"/>
      </w:pPr>
      <w:r>
        <w:t>In this exercise you created a new workflow first with Visio 2013 and then completed it using SharePoint Designer 2013. You got some hands on experience with the new stages support and d</w:t>
      </w:r>
      <w:r w:rsidR="00B44D2A">
        <w:t>esign tools in SharePoint 2013 and</w:t>
      </w:r>
      <w:r>
        <w:t xml:space="preserve"> Workflow Manager.</w:t>
      </w:r>
    </w:p>
    <w:p w:rsidR="00165AA4" w:rsidRDefault="00165AA4" w:rsidP="00165AA4">
      <w:pPr>
        <w:pStyle w:val="Heading3"/>
      </w:pPr>
      <w:r>
        <w:t xml:space="preserve">Exercise </w:t>
      </w:r>
      <w:r w:rsidR="002458A0">
        <w:t>3</w:t>
      </w:r>
      <w:r w:rsidR="00223D62">
        <w:t xml:space="preserve">: Developing </w:t>
      </w:r>
      <w:r w:rsidR="007D15AD">
        <w:t>a Sequential Workflow</w:t>
      </w:r>
      <w:r w:rsidR="00223D62">
        <w:t xml:space="preserve"> with Visual Studio 2013</w:t>
      </w:r>
    </w:p>
    <w:p w:rsidR="00223D62" w:rsidRPr="00165AA4" w:rsidRDefault="00165AA4" w:rsidP="007D15AD">
      <w:pPr>
        <w:pStyle w:val="LabExerciseLeadIn"/>
      </w:pPr>
      <w:r>
        <w:t xml:space="preserve">In this exercise </w:t>
      </w:r>
      <w:r w:rsidR="00223D62" w:rsidRPr="00223D62">
        <w:t xml:space="preserve">you will </w:t>
      </w:r>
      <w:r w:rsidR="007D15AD">
        <w:t xml:space="preserve">use Visual Studio 2013 to </w:t>
      </w:r>
      <w:r w:rsidR="00223D62" w:rsidRPr="00223D62">
        <w:t xml:space="preserve">create </w:t>
      </w:r>
      <w:r w:rsidR="007D15AD">
        <w:t>a custom sequential workflow</w:t>
      </w:r>
      <w:r w:rsidR="00223D62" w:rsidRPr="00223D62">
        <w:t xml:space="preserve"> for </w:t>
      </w:r>
      <w:r w:rsidR="00223D62">
        <w:t xml:space="preserve">a </w:t>
      </w:r>
      <w:r w:rsidR="00223D62" w:rsidRPr="00223D62">
        <w:t>SharePoint 2013 site that will demonstrate calling web services from the workflow</w:t>
      </w:r>
      <w:r w:rsidR="007D15AD">
        <w:t>. More specifically, the custom workflow you develop will call a custom OData web service that will return data about users</w:t>
      </w:r>
      <w:r w:rsidR="007D15AD" w:rsidRPr="007D15AD">
        <w:t xml:space="preserve">. If </w:t>
      </w:r>
      <w:r w:rsidR="007D15AD">
        <w:t xml:space="preserve">the workflow </w:t>
      </w:r>
      <w:r w:rsidR="007D15AD" w:rsidRPr="007D15AD">
        <w:t>finds a matching user in the remote service it takes the user's information and updates the SharePoint list item.</w:t>
      </w:r>
    </w:p>
    <w:p w:rsidR="00487314" w:rsidRDefault="008E330B" w:rsidP="00042C39">
      <w:pPr>
        <w:pStyle w:val="LabStepNumbered"/>
        <w:numPr>
          <w:ilvl w:val="0"/>
          <w:numId w:val="33"/>
        </w:numPr>
      </w:pPr>
      <w:r>
        <w:t>Create a n</w:t>
      </w:r>
      <w:r w:rsidR="00223D62">
        <w:t>ew project in Visual Studio 2013</w:t>
      </w:r>
      <w:r w:rsidR="002A0F80">
        <w:t>:</w:t>
      </w:r>
    </w:p>
    <w:p w:rsidR="000D4653" w:rsidRDefault="000D4653" w:rsidP="000D4653">
      <w:pPr>
        <w:pStyle w:val="LabStepNumberedLevel2"/>
      </w:pPr>
      <w:r>
        <w:t xml:space="preserve">Launch </w:t>
      </w:r>
      <w:r w:rsidR="00223D62">
        <w:rPr>
          <w:b/>
        </w:rPr>
        <w:t>Visual Studio 2013</w:t>
      </w:r>
      <w:r>
        <w:t xml:space="preserve"> as administrator: </w:t>
      </w:r>
    </w:p>
    <w:p w:rsidR="007D15AD" w:rsidRDefault="007D15AD" w:rsidP="007D15AD">
      <w:pPr>
        <w:pStyle w:val="LabStepNumbered"/>
      </w:pPr>
      <w:r>
        <w:t>Create a new SharePoint Hosted App project:</w:t>
      </w:r>
    </w:p>
    <w:p w:rsidR="007D15AD" w:rsidRDefault="007D15AD" w:rsidP="007D15AD">
      <w:pPr>
        <w:pStyle w:val="LabStepNumberedLevel2"/>
      </w:pPr>
      <w:r>
        <w:t xml:space="preserve">In Visual Studio select </w:t>
      </w:r>
      <w:r>
        <w:rPr>
          <w:b/>
        </w:rPr>
        <w:t xml:space="preserve">File &gt; New &gt; </w:t>
      </w:r>
      <w:r w:rsidRPr="007D15AD">
        <w:rPr>
          <w:b/>
        </w:rPr>
        <w:t>Project</w:t>
      </w:r>
      <w:r>
        <w:t>.</w:t>
      </w:r>
    </w:p>
    <w:p w:rsidR="007D15AD" w:rsidRDefault="007D15AD" w:rsidP="007D15AD">
      <w:pPr>
        <w:pStyle w:val="LabStepNumberedLevel2"/>
      </w:pPr>
      <w:r>
        <w:t xml:space="preserve">Select the </w:t>
      </w:r>
      <w:r w:rsidRPr="007D15AD">
        <w:rPr>
          <w:b/>
        </w:rPr>
        <w:t>App for SharePoint</w:t>
      </w:r>
      <w:r>
        <w:t xml:space="preserve"> from the </w:t>
      </w:r>
      <w:r>
        <w:rPr>
          <w:b/>
        </w:rPr>
        <w:t xml:space="preserve">Visual C# &gt; Office-SharePoint &gt; </w:t>
      </w:r>
      <w:r w:rsidRPr="007D15AD">
        <w:rPr>
          <w:b/>
        </w:rPr>
        <w:t>Apps</w:t>
      </w:r>
      <w:r>
        <w:t xml:space="preserve"> template category.</w:t>
      </w:r>
    </w:p>
    <w:p w:rsidR="007D15AD" w:rsidRDefault="007D15AD" w:rsidP="007D15AD">
      <w:pPr>
        <w:pStyle w:val="LabStepNumberedLevel2"/>
      </w:pPr>
      <w:r>
        <w:t xml:space="preserve">Set the name of the project to </w:t>
      </w:r>
      <w:proofErr w:type="spellStart"/>
      <w:r w:rsidRPr="007D15AD">
        <w:rPr>
          <w:b/>
        </w:rPr>
        <w:t>UpdateListItem</w:t>
      </w:r>
      <w:proofErr w:type="spellEnd"/>
      <w:r>
        <w:t xml:space="preserve"> and click </w:t>
      </w:r>
      <w:r w:rsidRPr="007D15AD">
        <w:rPr>
          <w:b/>
        </w:rPr>
        <w:t>OK</w:t>
      </w:r>
      <w:r>
        <w:t>.</w:t>
      </w:r>
    </w:p>
    <w:p w:rsidR="007D15AD" w:rsidRDefault="007D15AD" w:rsidP="007D15AD">
      <w:pPr>
        <w:pStyle w:val="LabStepScreenshotLevel2"/>
      </w:pPr>
      <w:r>
        <w:lastRenderedPageBreak/>
        <w:drawing>
          <wp:inline distT="0" distB="0" distL="0" distR="0" wp14:anchorId="61389FBC" wp14:editId="4F3CB7E7">
            <wp:extent cx="4289042" cy="2682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5799" cy="2686466"/>
                    </a:xfrm>
                    <a:prstGeom prst="rect">
                      <a:avLst/>
                    </a:prstGeom>
                  </pic:spPr>
                </pic:pic>
              </a:graphicData>
            </a:graphic>
          </wp:inline>
        </w:drawing>
      </w:r>
    </w:p>
    <w:p w:rsidR="008B3385" w:rsidRDefault="007D15AD" w:rsidP="007D15AD">
      <w:pPr>
        <w:pStyle w:val="LabStepNumberedLevel2"/>
      </w:pPr>
      <w:r>
        <w:t xml:space="preserve">In the next page of the wizard, enter the URL of </w:t>
      </w:r>
      <w:hyperlink r:id="rId28" w:history="1">
        <w:r w:rsidR="008B3385" w:rsidRPr="009A629D">
          <w:rPr>
            <w:rStyle w:val="Hyperlink"/>
          </w:rPr>
          <w:t>http://workflow.wingtip.com</w:t>
        </w:r>
      </w:hyperlink>
      <w:r w:rsidR="008B3385">
        <w:t xml:space="preserve"> </w:t>
      </w:r>
      <w:r>
        <w:t>to use for testing</w:t>
      </w:r>
      <w:r w:rsidR="008B3385">
        <w:t>.</w:t>
      </w:r>
    </w:p>
    <w:p w:rsidR="007D15AD" w:rsidRDefault="008B3385" w:rsidP="007D15AD">
      <w:pPr>
        <w:pStyle w:val="LabStepNumberedLevel2"/>
      </w:pPr>
      <w:r>
        <w:t>S</w:t>
      </w:r>
      <w:r w:rsidR="007D15AD">
        <w:t xml:space="preserve">et the type of app as a </w:t>
      </w:r>
      <w:r w:rsidR="007D15AD" w:rsidRPr="008B3385">
        <w:rPr>
          <w:b/>
        </w:rPr>
        <w:t>SharePoint-hosted app</w:t>
      </w:r>
      <w:r w:rsidR="007D15AD">
        <w:t>.</w:t>
      </w:r>
    </w:p>
    <w:p w:rsidR="007D15AD" w:rsidRDefault="008B3385" w:rsidP="007D15AD">
      <w:pPr>
        <w:pStyle w:val="LabStepNumberedLevel2"/>
      </w:pPr>
      <w:r>
        <w:t>C</w:t>
      </w:r>
      <w:r w:rsidR="007D15AD">
        <w:t xml:space="preserve">lick </w:t>
      </w:r>
      <w:r w:rsidR="007D15AD" w:rsidRPr="008B3385">
        <w:rPr>
          <w:b/>
        </w:rPr>
        <w:t>Finish</w:t>
      </w:r>
      <w:r w:rsidR="007D15AD">
        <w:t>.</w:t>
      </w:r>
    </w:p>
    <w:p w:rsidR="007D15AD" w:rsidRDefault="007D15AD" w:rsidP="007D15AD">
      <w:pPr>
        <w:pStyle w:val="LabStepScreenshotLevel2"/>
      </w:pPr>
      <w:r>
        <w:drawing>
          <wp:inline distT="0" distB="0" distL="0" distR="0" wp14:anchorId="0C7E65C8" wp14:editId="68F3868D">
            <wp:extent cx="3484883" cy="2514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7901" cy="2523993"/>
                    </a:xfrm>
                    <a:prstGeom prst="rect">
                      <a:avLst/>
                    </a:prstGeom>
                  </pic:spPr>
                </pic:pic>
              </a:graphicData>
            </a:graphic>
          </wp:inline>
        </w:drawing>
      </w:r>
    </w:p>
    <w:p w:rsidR="008B3385" w:rsidRDefault="008B3385" w:rsidP="008B3385">
      <w:pPr>
        <w:pStyle w:val="LabStepNumbered"/>
      </w:pPr>
      <w:r>
        <w:t>Before creating the workflow, you need a list to attach it to. Therefore, create a list that will be used for testing the workflow:</w:t>
      </w:r>
    </w:p>
    <w:p w:rsidR="008B3385" w:rsidRDefault="008B3385" w:rsidP="008B3385">
      <w:pPr>
        <w:pStyle w:val="LabStepNumberedLevel2"/>
      </w:pPr>
      <w:r>
        <w:t xml:space="preserve">Right-click the project </w:t>
      </w:r>
      <w:proofErr w:type="spellStart"/>
      <w:r w:rsidRPr="008B3385">
        <w:rPr>
          <w:b/>
        </w:rPr>
        <w:t>UpdateListItem</w:t>
      </w:r>
      <w:proofErr w:type="spellEnd"/>
      <w:r>
        <w:t xml:space="preserve"> in the Solution Explorer tool widow and select </w:t>
      </w:r>
      <w:r w:rsidRPr="008B3385">
        <w:rPr>
          <w:b/>
        </w:rPr>
        <w:t>Add / New Item</w:t>
      </w:r>
      <w:r>
        <w:t>.</w:t>
      </w:r>
    </w:p>
    <w:p w:rsidR="008B3385" w:rsidRDefault="008B3385" w:rsidP="008B3385">
      <w:pPr>
        <w:pStyle w:val="LabStepNumberedLevel2"/>
      </w:pPr>
      <w:r>
        <w:t xml:space="preserve">In the </w:t>
      </w:r>
      <w:r w:rsidRPr="008B3385">
        <w:rPr>
          <w:b/>
        </w:rPr>
        <w:t>Add New Item</w:t>
      </w:r>
      <w:r>
        <w:t xml:space="preserve"> dialog, select </w:t>
      </w:r>
      <w:r w:rsidRPr="008B3385">
        <w:rPr>
          <w:b/>
        </w:rPr>
        <w:t>List</w:t>
      </w:r>
      <w:r>
        <w:t>.</w:t>
      </w:r>
    </w:p>
    <w:p w:rsidR="008B3385" w:rsidRDefault="008B3385" w:rsidP="008B3385">
      <w:pPr>
        <w:pStyle w:val="LabStepNumberedLevel2"/>
      </w:pPr>
      <w:r>
        <w:t xml:space="preserve">Give the list a name of </w:t>
      </w:r>
      <w:proofErr w:type="spellStart"/>
      <w:r w:rsidRPr="008B3385">
        <w:rPr>
          <w:b/>
        </w:rPr>
        <w:t>SalesLeads</w:t>
      </w:r>
      <w:proofErr w:type="spellEnd"/>
      <w:r>
        <w:t xml:space="preserve"> and click </w:t>
      </w:r>
      <w:r w:rsidRPr="008B3385">
        <w:rPr>
          <w:b/>
        </w:rPr>
        <w:t>Add</w:t>
      </w:r>
      <w:r>
        <w:t>.</w:t>
      </w:r>
    </w:p>
    <w:p w:rsidR="008B3385" w:rsidRDefault="008B3385" w:rsidP="008B3385">
      <w:pPr>
        <w:pStyle w:val="LabStepNumberedLevel2"/>
      </w:pPr>
      <w:r>
        <w:t xml:space="preserve">On the SharePoint Customization Wizard page, set the name of the list to </w:t>
      </w:r>
      <w:r w:rsidRPr="008B3385">
        <w:rPr>
          <w:b/>
        </w:rPr>
        <w:t>Sales Leads</w:t>
      </w:r>
      <w:r>
        <w:t xml:space="preserve">, select a customizable list template and pick </w:t>
      </w:r>
      <w:r w:rsidRPr="008B3385">
        <w:rPr>
          <w:b/>
        </w:rPr>
        <w:t>Default (Custom List)</w:t>
      </w:r>
      <w:r>
        <w:t>.</w:t>
      </w:r>
    </w:p>
    <w:p w:rsidR="008B3385" w:rsidRDefault="008B3385" w:rsidP="008B3385">
      <w:pPr>
        <w:pStyle w:val="LabStepScreenshotLevel2"/>
      </w:pPr>
      <w:r w:rsidRPr="009B6CB3">
        <w:rPr>
          <w:rFonts w:ascii="Helvetica" w:eastAsia="Times New Roman" w:hAnsi="Helvetica" w:cs="Helvetica"/>
          <w:color w:val="4078C0"/>
          <w:szCs w:val="20"/>
        </w:rPr>
        <w:lastRenderedPageBreak/>
        <w:drawing>
          <wp:inline distT="0" distB="0" distL="0" distR="0" wp14:anchorId="7EB19DC5" wp14:editId="7EFE7E95">
            <wp:extent cx="3444240" cy="2511014"/>
            <wp:effectExtent l="0" t="0" r="3810" b="3810"/>
            <wp:docPr id="5" name="Picture 5" descr="https://github.com/OfficeDev/TrainingContent/raw/master/O3656/O3656-1%20Developing%20Advanced%20Workflow%20Scenarios%20in%20Office%20365/Images/02.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github.com/OfficeDev/TrainingContent/raw/master/O3656/O3656-1%20Developing%20Advanced%20Workflow%20Scenarios%20in%20Office%20365/Images/02.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0390" cy="2522788"/>
                    </a:xfrm>
                    <a:prstGeom prst="rect">
                      <a:avLst/>
                    </a:prstGeom>
                    <a:noFill/>
                    <a:ln>
                      <a:noFill/>
                    </a:ln>
                  </pic:spPr>
                </pic:pic>
              </a:graphicData>
            </a:graphic>
          </wp:inline>
        </w:drawing>
      </w:r>
    </w:p>
    <w:p w:rsidR="008B3385" w:rsidRDefault="008B3385" w:rsidP="00055C28">
      <w:pPr>
        <w:pStyle w:val="LabStepNumberedLevel2"/>
      </w:pPr>
      <w:r>
        <w:t xml:space="preserve">Click </w:t>
      </w:r>
      <w:r w:rsidRPr="008B3385">
        <w:rPr>
          <w:b/>
        </w:rPr>
        <w:t>Finish</w:t>
      </w:r>
      <w:r>
        <w:t xml:space="preserve">. </w:t>
      </w:r>
    </w:p>
    <w:p w:rsidR="008B3385" w:rsidRDefault="008B3385" w:rsidP="00055C28">
      <w:pPr>
        <w:pStyle w:val="LabStepNumbered"/>
      </w:pPr>
      <w:r>
        <w:t>After Visual Studio creates the list, it will open the list designer. Make the following changes &amp; additions to the list schema as shown in the following screen shot.</w:t>
      </w:r>
    </w:p>
    <w:p w:rsidR="008B3385" w:rsidRDefault="008B3385" w:rsidP="008B3385">
      <w:pPr>
        <w:pStyle w:val="LabStepNumberedLevel2"/>
      </w:pPr>
      <w:r>
        <w:t xml:space="preserve">Change </w:t>
      </w:r>
      <w:r w:rsidRPr="008B3385">
        <w:rPr>
          <w:b/>
        </w:rPr>
        <w:t>Title</w:t>
      </w:r>
      <w:r>
        <w:t xml:space="preserve"> to </w:t>
      </w:r>
      <w:r w:rsidRPr="008B3385">
        <w:rPr>
          <w:b/>
        </w:rPr>
        <w:t>Name</w:t>
      </w:r>
      <w:r>
        <w:t>.</w:t>
      </w:r>
    </w:p>
    <w:p w:rsidR="008B3385" w:rsidRDefault="008B3385" w:rsidP="008B3385">
      <w:pPr>
        <w:pStyle w:val="LabStepNumberedLevel2"/>
      </w:pPr>
      <w:r>
        <w:t xml:space="preserve">Add </w:t>
      </w:r>
      <w:r w:rsidRPr="008B3385">
        <w:rPr>
          <w:b/>
        </w:rPr>
        <w:t>Age</w:t>
      </w:r>
      <w:r>
        <w:t xml:space="preserve"> (type = </w:t>
      </w:r>
      <w:r w:rsidRPr="008B3385">
        <w:rPr>
          <w:b/>
        </w:rPr>
        <w:t>Number</w:t>
      </w:r>
      <w:r>
        <w:t>).</w:t>
      </w:r>
    </w:p>
    <w:p w:rsidR="008B3385" w:rsidRDefault="008B3385" w:rsidP="008B3385">
      <w:pPr>
        <w:pStyle w:val="LabStepNumberedLevel2"/>
      </w:pPr>
      <w:r>
        <w:t xml:space="preserve">Add </w:t>
      </w:r>
      <w:r w:rsidRPr="008B3385">
        <w:rPr>
          <w:b/>
        </w:rPr>
        <w:t>Street Address</w:t>
      </w:r>
      <w:r>
        <w:t xml:space="preserve"> (type = </w:t>
      </w:r>
      <w:r w:rsidRPr="008B3385">
        <w:rPr>
          <w:b/>
        </w:rPr>
        <w:t>Single Line of Text</w:t>
      </w:r>
      <w:r>
        <w:t>).</w:t>
      </w:r>
    </w:p>
    <w:p w:rsidR="008B3385" w:rsidRDefault="008B3385" w:rsidP="008B3385">
      <w:pPr>
        <w:pStyle w:val="LabStepNumberedLevel2"/>
      </w:pPr>
      <w:r>
        <w:t xml:space="preserve">Add </w:t>
      </w:r>
      <w:r w:rsidRPr="008B3385">
        <w:rPr>
          <w:b/>
        </w:rPr>
        <w:t>City</w:t>
      </w:r>
      <w:r>
        <w:t xml:space="preserve"> (type = </w:t>
      </w:r>
      <w:r w:rsidRPr="008B3385">
        <w:rPr>
          <w:b/>
        </w:rPr>
        <w:t>Single Line of Text</w:t>
      </w:r>
      <w:r>
        <w:t>).</w:t>
      </w:r>
    </w:p>
    <w:p w:rsidR="008B3385" w:rsidRDefault="008B3385" w:rsidP="008B3385">
      <w:pPr>
        <w:pStyle w:val="LabStepNumberedLevel2"/>
      </w:pPr>
      <w:r>
        <w:t xml:space="preserve">Add </w:t>
      </w:r>
      <w:r w:rsidRPr="008B3385">
        <w:rPr>
          <w:b/>
        </w:rPr>
        <w:t>State/Province</w:t>
      </w:r>
      <w:r>
        <w:t xml:space="preserve"> (type = </w:t>
      </w:r>
      <w:r w:rsidRPr="008B3385">
        <w:rPr>
          <w:b/>
        </w:rPr>
        <w:t>Single Line of Text</w:t>
      </w:r>
      <w:r>
        <w:t>).</w:t>
      </w:r>
    </w:p>
    <w:p w:rsidR="008B3385" w:rsidRDefault="008B3385" w:rsidP="008B3385">
      <w:pPr>
        <w:pStyle w:val="LabStepNumberedLevel2"/>
      </w:pPr>
      <w:r>
        <w:t xml:space="preserve">Add </w:t>
      </w:r>
      <w:r w:rsidRPr="008B3385">
        <w:rPr>
          <w:b/>
        </w:rPr>
        <w:t>Zip/Postal Code</w:t>
      </w:r>
      <w:r>
        <w:t xml:space="preserve"> (type = </w:t>
      </w:r>
      <w:r w:rsidRPr="008B3385">
        <w:rPr>
          <w:b/>
        </w:rPr>
        <w:t>Single Line of Text</w:t>
      </w:r>
      <w:r>
        <w:t>).</w:t>
      </w:r>
    </w:p>
    <w:p w:rsidR="008B3385" w:rsidRDefault="008B3385" w:rsidP="008B3385">
      <w:pPr>
        <w:pStyle w:val="LabStepNumberedLevel2"/>
      </w:pPr>
      <w:r>
        <w:t xml:space="preserve">Add </w:t>
      </w:r>
      <w:r w:rsidRPr="008B3385">
        <w:rPr>
          <w:b/>
        </w:rPr>
        <w:t>Country/Region</w:t>
      </w:r>
      <w:r>
        <w:t xml:space="preserve"> (type = </w:t>
      </w:r>
      <w:r w:rsidRPr="008B3385">
        <w:rPr>
          <w:b/>
        </w:rPr>
        <w:t>Single Line of Text</w:t>
      </w:r>
      <w:r>
        <w:t>).</w:t>
      </w:r>
    </w:p>
    <w:p w:rsidR="008B3385" w:rsidRDefault="008B3385" w:rsidP="008B3385">
      <w:pPr>
        <w:pStyle w:val="LabStepNumberedLevel2"/>
      </w:pPr>
      <w:r>
        <w:t xml:space="preserve">Add </w:t>
      </w:r>
      <w:r w:rsidRPr="008B3385">
        <w:rPr>
          <w:b/>
        </w:rPr>
        <w:t>Business Phone</w:t>
      </w:r>
      <w:r>
        <w:t xml:space="preserve"> (type = </w:t>
      </w:r>
      <w:r w:rsidRPr="008B3385">
        <w:rPr>
          <w:b/>
        </w:rPr>
        <w:t>Single Line of Text</w:t>
      </w:r>
      <w:r>
        <w:t>).</w:t>
      </w:r>
    </w:p>
    <w:p w:rsidR="008B3385" w:rsidRDefault="008B3385" w:rsidP="008B3385">
      <w:pPr>
        <w:pStyle w:val="LabStepScreenshotLevel2"/>
      </w:pPr>
      <w:r w:rsidRPr="009B6CB3">
        <w:rPr>
          <w:rFonts w:ascii="Helvetica" w:eastAsia="Times New Roman" w:hAnsi="Helvetica" w:cs="Helvetica"/>
          <w:color w:val="4078C0"/>
          <w:szCs w:val="20"/>
        </w:rPr>
        <w:drawing>
          <wp:inline distT="0" distB="0" distL="0" distR="0" wp14:anchorId="36757F3E" wp14:editId="549F39A6">
            <wp:extent cx="3951998" cy="2080260"/>
            <wp:effectExtent l="0" t="0" r="0" b="0"/>
            <wp:docPr id="34" name="Picture 34" descr="https://github.com/OfficeDev/TrainingContent/raw/master/O3656/O3656-1%20Developing%20Advanced%20Workflow%20Scenarios%20in%20Office%20365/Images/03.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github.com/OfficeDev/TrainingContent/raw/master/O3656/O3656-1%20Developing%20Advanced%20Workflow%20Scenarios%20in%20Office%20365/Images/03.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4534" cy="2092123"/>
                    </a:xfrm>
                    <a:prstGeom prst="rect">
                      <a:avLst/>
                    </a:prstGeom>
                    <a:noFill/>
                    <a:ln>
                      <a:noFill/>
                    </a:ln>
                  </pic:spPr>
                </pic:pic>
              </a:graphicData>
            </a:graphic>
          </wp:inline>
        </w:drawing>
      </w:r>
    </w:p>
    <w:p w:rsidR="00593361" w:rsidRDefault="00593361" w:rsidP="00593361">
      <w:pPr>
        <w:pStyle w:val="LabStepNumbered"/>
      </w:pPr>
      <w:r>
        <w:t>Because this app will test a workflow using a SharePoint list, simplify the startup experience of the app by changing the start page.</w:t>
      </w:r>
    </w:p>
    <w:p w:rsidR="00593361" w:rsidRDefault="00593361" w:rsidP="00593361">
      <w:pPr>
        <w:pStyle w:val="LabStepNumberedLevel2"/>
      </w:pPr>
      <w:r>
        <w:t xml:space="preserve">Open the </w:t>
      </w:r>
      <w:r w:rsidRPr="00593361">
        <w:rPr>
          <w:b/>
        </w:rPr>
        <w:t>AppManifest.xml</w:t>
      </w:r>
      <w:r>
        <w:t xml:space="preserve"> file.</w:t>
      </w:r>
    </w:p>
    <w:p w:rsidR="00593361" w:rsidRDefault="00593361" w:rsidP="00474CAC">
      <w:pPr>
        <w:pStyle w:val="LabStepNumberedLevel2"/>
      </w:pPr>
      <w:r>
        <w:t xml:space="preserve">Change the Start Page to </w:t>
      </w:r>
      <w:r w:rsidR="00474CAC" w:rsidRPr="00474CAC">
        <w:rPr>
          <w:b/>
        </w:rPr>
        <w:t>~</w:t>
      </w:r>
      <w:proofErr w:type="spellStart"/>
      <w:r w:rsidR="00474CAC" w:rsidRPr="00474CAC">
        <w:rPr>
          <w:b/>
        </w:rPr>
        <w:t>appWebUrl</w:t>
      </w:r>
      <w:proofErr w:type="spellEnd"/>
      <w:r w:rsidR="00474CAC" w:rsidRPr="00474CAC">
        <w:rPr>
          <w:b/>
        </w:rPr>
        <w:t>/Lists/</w:t>
      </w:r>
      <w:proofErr w:type="spellStart"/>
      <w:r w:rsidR="00474CAC" w:rsidRPr="00474CAC">
        <w:rPr>
          <w:b/>
        </w:rPr>
        <w:t>SalesLeads</w:t>
      </w:r>
      <w:proofErr w:type="spellEnd"/>
      <w:r w:rsidR="00474CAC" w:rsidRPr="00474CAC">
        <w:t xml:space="preserve"> </w:t>
      </w:r>
      <w:r>
        <w:t xml:space="preserve">to load the </w:t>
      </w:r>
      <w:r w:rsidR="00474CAC">
        <w:t xml:space="preserve">page with the lists default view </w:t>
      </w:r>
      <w:r>
        <w:t>when starting the app.</w:t>
      </w:r>
    </w:p>
    <w:p w:rsidR="00593361" w:rsidRDefault="00593361" w:rsidP="00593361">
      <w:pPr>
        <w:pStyle w:val="LabStepNumbered"/>
      </w:pPr>
      <w:r>
        <w:t>Add a new workflow to the project:</w:t>
      </w:r>
    </w:p>
    <w:p w:rsidR="00593361" w:rsidRDefault="00593361" w:rsidP="00593361">
      <w:pPr>
        <w:pStyle w:val="LabStepNumberedLevel2"/>
      </w:pPr>
      <w:r>
        <w:t xml:space="preserve">Right-click the project </w:t>
      </w:r>
      <w:proofErr w:type="spellStart"/>
      <w:r w:rsidRPr="00593361">
        <w:rPr>
          <w:b/>
        </w:rPr>
        <w:t>UpdateListItem</w:t>
      </w:r>
      <w:proofErr w:type="spellEnd"/>
      <w:r>
        <w:t xml:space="preserve"> in the Solution Explorer tool widow and select </w:t>
      </w:r>
      <w:r w:rsidRPr="00593361">
        <w:rPr>
          <w:b/>
        </w:rPr>
        <w:t>Add &gt; New Item</w:t>
      </w:r>
      <w:r>
        <w:t>.</w:t>
      </w:r>
    </w:p>
    <w:p w:rsidR="00593361" w:rsidRDefault="00593361" w:rsidP="00593361">
      <w:pPr>
        <w:pStyle w:val="LabStepNumberedLevel2"/>
      </w:pPr>
      <w:r>
        <w:t xml:space="preserve">Select </w:t>
      </w:r>
      <w:r w:rsidRPr="00593361">
        <w:rPr>
          <w:b/>
        </w:rPr>
        <w:t>Workflow</w:t>
      </w:r>
      <w:r>
        <w:t xml:space="preserve"> from the </w:t>
      </w:r>
      <w:r w:rsidRPr="00593361">
        <w:rPr>
          <w:b/>
        </w:rPr>
        <w:t>Office/SharePoint</w:t>
      </w:r>
      <w:r>
        <w:t xml:space="preserve"> template category and set the name to </w:t>
      </w:r>
      <w:proofErr w:type="spellStart"/>
      <w:r w:rsidRPr="00593361">
        <w:rPr>
          <w:b/>
        </w:rPr>
        <w:t>UpdateContactFromService</w:t>
      </w:r>
      <w:proofErr w:type="spellEnd"/>
      <w:r>
        <w:t>.</w:t>
      </w:r>
    </w:p>
    <w:p w:rsidR="00593361" w:rsidRDefault="00593361" w:rsidP="00593361">
      <w:pPr>
        <w:pStyle w:val="LabStepNumberedLevel2"/>
      </w:pPr>
      <w:r>
        <w:lastRenderedPageBreak/>
        <w:t xml:space="preserve">Click </w:t>
      </w:r>
      <w:r w:rsidRPr="0002563C">
        <w:rPr>
          <w:b/>
        </w:rPr>
        <w:t>Add</w:t>
      </w:r>
      <w:r>
        <w:t>.</w:t>
      </w:r>
    </w:p>
    <w:p w:rsidR="00593361" w:rsidRDefault="00593361" w:rsidP="00593361">
      <w:pPr>
        <w:pStyle w:val="LabStepNumberedLevel2"/>
      </w:pPr>
      <w:r>
        <w:t xml:space="preserve">In the SharePoint Customization Wizard, set the name to </w:t>
      </w:r>
      <w:r w:rsidRPr="00474CAC">
        <w:rPr>
          <w:b/>
        </w:rPr>
        <w:t xml:space="preserve">Update Contact </w:t>
      </w:r>
      <w:proofErr w:type="gramStart"/>
      <w:r w:rsidRPr="00474CAC">
        <w:rPr>
          <w:b/>
        </w:rPr>
        <w:t>From</w:t>
      </w:r>
      <w:proofErr w:type="gramEnd"/>
      <w:r w:rsidRPr="00474CAC">
        <w:rPr>
          <w:b/>
        </w:rPr>
        <w:t xml:space="preserve"> Service</w:t>
      </w:r>
      <w:r>
        <w:t xml:space="preserve"> and set it to a </w:t>
      </w:r>
      <w:r w:rsidRPr="00474CAC">
        <w:rPr>
          <w:b/>
        </w:rPr>
        <w:t>List Workflow</w:t>
      </w:r>
      <w:r>
        <w:t xml:space="preserve">, then click </w:t>
      </w:r>
      <w:r w:rsidRPr="00474CAC">
        <w:rPr>
          <w:b/>
        </w:rPr>
        <w:t>Next</w:t>
      </w:r>
      <w:r>
        <w:t>.</w:t>
      </w:r>
    </w:p>
    <w:p w:rsidR="00474CAC" w:rsidRDefault="00474CAC" w:rsidP="00474CAC">
      <w:pPr>
        <w:pStyle w:val="LabStepScreenshotLevel2"/>
      </w:pPr>
      <w:r>
        <w:drawing>
          <wp:inline distT="0" distB="0" distL="0" distR="0" wp14:anchorId="0CCCE985" wp14:editId="610156D6">
            <wp:extent cx="2903220" cy="25532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9535" cy="2558775"/>
                    </a:xfrm>
                    <a:prstGeom prst="rect">
                      <a:avLst/>
                    </a:prstGeom>
                  </pic:spPr>
                </pic:pic>
              </a:graphicData>
            </a:graphic>
          </wp:inline>
        </w:drawing>
      </w:r>
    </w:p>
    <w:p w:rsidR="00DE259C" w:rsidRDefault="00DE259C" w:rsidP="00DE259C">
      <w:pPr>
        <w:pStyle w:val="LabStepNumbered"/>
      </w:pPr>
      <w:r>
        <w:t>On the next page in the wizard, do the following:</w:t>
      </w:r>
    </w:p>
    <w:p w:rsidR="00DE259C" w:rsidRDefault="00DE259C" w:rsidP="00DE259C">
      <w:pPr>
        <w:pStyle w:val="LabStepNumberedLevel2"/>
      </w:pPr>
      <w:r>
        <w:t xml:space="preserve">Check the box for </w:t>
      </w:r>
      <w:proofErr w:type="gramStart"/>
      <w:r w:rsidRPr="00DE259C">
        <w:rPr>
          <w:b/>
        </w:rPr>
        <w:t>Would</w:t>
      </w:r>
      <w:proofErr w:type="gramEnd"/>
      <w:r w:rsidRPr="00DE259C">
        <w:rPr>
          <w:b/>
        </w:rPr>
        <w:t xml:space="preserve"> you like Visual Studio to automatically associate the workflow</w:t>
      </w:r>
      <w:r>
        <w:t xml:space="preserve">. </w:t>
      </w:r>
    </w:p>
    <w:p w:rsidR="00DE259C" w:rsidRDefault="00DE259C" w:rsidP="00DE259C">
      <w:pPr>
        <w:pStyle w:val="LabStepNumberedLevel2"/>
      </w:pPr>
      <w:r>
        <w:t xml:space="preserve">Set </w:t>
      </w:r>
      <w:proofErr w:type="gramStart"/>
      <w:r w:rsidRPr="00DE259C">
        <w:rPr>
          <w:b/>
        </w:rPr>
        <w:t>The</w:t>
      </w:r>
      <w:proofErr w:type="gramEnd"/>
      <w:r w:rsidRPr="00DE259C">
        <w:rPr>
          <w:b/>
        </w:rPr>
        <w:t xml:space="preserve"> library or list to associate your workflow with</w:t>
      </w:r>
      <w:r>
        <w:t xml:space="preserve"> to </w:t>
      </w:r>
      <w:proofErr w:type="spellStart"/>
      <w:r w:rsidRPr="00DE259C">
        <w:rPr>
          <w:b/>
        </w:rPr>
        <w:t>SalesLeads</w:t>
      </w:r>
      <w:proofErr w:type="spellEnd"/>
      <w:r>
        <w:t>.</w:t>
      </w:r>
    </w:p>
    <w:p w:rsidR="00DE259C" w:rsidRDefault="00DE259C" w:rsidP="00DE259C">
      <w:pPr>
        <w:pStyle w:val="LabStepNumberedLevel2"/>
      </w:pPr>
      <w:r>
        <w:t xml:space="preserve">Set </w:t>
      </w:r>
      <w:proofErr w:type="gramStart"/>
      <w:r w:rsidRPr="00A15BDE">
        <w:rPr>
          <w:b/>
        </w:rPr>
        <w:t>The</w:t>
      </w:r>
      <w:proofErr w:type="gramEnd"/>
      <w:r w:rsidRPr="00A15BDE">
        <w:rPr>
          <w:b/>
        </w:rPr>
        <w:t xml:space="preserve"> history list to display content logged by </w:t>
      </w:r>
      <w:proofErr w:type="spellStart"/>
      <w:r w:rsidRPr="00A15BDE">
        <w:rPr>
          <w:b/>
        </w:rPr>
        <w:t>WriteToHistory</w:t>
      </w:r>
      <w:proofErr w:type="spellEnd"/>
      <w:r w:rsidRPr="00A15BDE">
        <w:rPr>
          <w:b/>
        </w:rPr>
        <w:t xml:space="preserve"> activity</w:t>
      </w:r>
      <w:r>
        <w:t xml:space="preserve"> to </w:t>
      </w:r>
      <w:r w:rsidR="00A15BDE" w:rsidRPr="00A15BDE">
        <w:rPr>
          <w:b/>
        </w:rPr>
        <w:t>&lt;Create New&gt;</w:t>
      </w:r>
      <w:r>
        <w:t>.</w:t>
      </w:r>
    </w:p>
    <w:p w:rsidR="00DE259C" w:rsidRDefault="00DE259C" w:rsidP="00DE259C">
      <w:pPr>
        <w:pStyle w:val="LabStepNumberedLevel2"/>
      </w:pPr>
      <w:r>
        <w:t xml:space="preserve">Set </w:t>
      </w:r>
      <w:proofErr w:type="gramStart"/>
      <w:r w:rsidRPr="00A15BDE">
        <w:rPr>
          <w:b/>
        </w:rPr>
        <w:t>The</w:t>
      </w:r>
      <w:proofErr w:type="gramEnd"/>
      <w:r w:rsidRPr="00A15BDE">
        <w:rPr>
          <w:b/>
        </w:rPr>
        <w:t xml:space="preserve"> task list where the workflow will create tasks for workflow participants</w:t>
      </w:r>
      <w:r>
        <w:t xml:space="preserve"> to </w:t>
      </w:r>
      <w:r w:rsidR="00A15BDE" w:rsidRPr="00A15BDE">
        <w:rPr>
          <w:b/>
        </w:rPr>
        <w:t>&lt;Create New&gt;</w:t>
      </w:r>
      <w:r>
        <w:t>.</w:t>
      </w:r>
    </w:p>
    <w:p w:rsidR="00DE259C" w:rsidRDefault="00DE259C" w:rsidP="00DE259C">
      <w:pPr>
        <w:pStyle w:val="LabStepNumberedLevel2"/>
      </w:pPr>
      <w:r>
        <w:t xml:space="preserve">Click </w:t>
      </w:r>
      <w:r w:rsidRPr="00A15BDE">
        <w:rPr>
          <w:b/>
        </w:rPr>
        <w:t>Finish</w:t>
      </w:r>
      <w:r>
        <w:t>.</w:t>
      </w:r>
    </w:p>
    <w:p w:rsidR="00A15BDE" w:rsidRDefault="00A15BDE" w:rsidP="00A15BDE">
      <w:pPr>
        <w:pStyle w:val="LabStepScreenshotLevel2"/>
      </w:pPr>
      <w:r>
        <w:drawing>
          <wp:inline distT="0" distB="0" distL="0" distR="0" wp14:anchorId="39DC9A60" wp14:editId="27F0C751">
            <wp:extent cx="3959705" cy="34823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5309" cy="3496063"/>
                    </a:xfrm>
                    <a:prstGeom prst="rect">
                      <a:avLst/>
                    </a:prstGeom>
                  </pic:spPr>
                </pic:pic>
              </a:graphicData>
            </a:graphic>
          </wp:inline>
        </w:drawing>
      </w:r>
    </w:p>
    <w:p w:rsidR="008B3385" w:rsidRDefault="00A15BDE" w:rsidP="00A15BDE">
      <w:pPr>
        <w:pStyle w:val="LabStepNumbered"/>
      </w:pPr>
      <w:r w:rsidRPr="00A15BDE">
        <w:lastRenderedPageBreak/>
        <w:t>At this point you have an empty workflow in the d</w:t>
      </w:r>
      <w:r>
        <w:t>esign surface in Visual Studio.</w:t>
      </w:r>
    </w:p>
    <w:p w:rsidR="00A15BDE" w:rsidRDefault="00A15BDE" w:rsidP="00A15BDE">
      <w:pPr>
        <w:pStyle w:val="LabStepScreenshot"/>
      </w:pPr>
      <w:r>
        <w:rPr>
          <w:noProof/>
        </w:rPr>
        <w:drawing>
          <wp:inline distT="0" distB="0" distL="0" distR="0">
            <wp:extent cx="3779520" cy="22000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4633" cy="2203071"/>
                    </a:xfrm>
                    <a:prstGeom prst="rect">
                      <a:avLst/>
                    </a:prstGeom>
                    <a:noFill/>
                    <a:ln>
                      <a:noFill/>
                    </a:ln>
                  </pic:spPr>
                </pic:pic>
              </a:graphicData>
            </a:graphic>
          </wp:inline>
        </w:drawing>
      </w:r>
    </w:p>
    <w:p w:rsidR="00A15BDE" w:rsidRDefault="00A15BDE" w:rsidP="00A15BDE">
      <w:pPr>
        <w:pStyle w:val="LabExerciseCallout"/>
      </w:pPr>
      <w:r w:rsidRPr="00A15BDE">
        <w:t xml:space="preserve">The first step </w:t>
      </w:r>
      <w:r>
        <w:t xml:space="preserve">in designing this workflow </w:t>
      </w:r>
      <w:r w:rsidRPr="00A15BDE">
        <w:t xml:space="preserve">will be to do some high-level customizations to change the overall sequence </w:t>
      </w:r>
      <w:r w:rsidR="007026CB">
        <w:t xml:space="preserve">and to </w:t>
      </w:r>
      <w:r w:rsidRPr="00A15BDE">
        <w:t>add some global variables to the workflow.</w:t>
      </w:r>
      <w:r>
        <w:t xml:space="preserve"> </w:t>
      </w:r>
    </w:p>
    <w:p w:rsidR="00A15BDE" w:rsidRDefault="00A15BDE" w:rsidP="00A15BDE">
      <w:pPr>
        <w:pStyle w:val="LabStepNumbered"/>
      </w:pPr>
      <w:r>
        <w:t>Rename the default activity:</w:t>
      </w:r>
    </w:p>
    <w:p w:rsidR="00A15BDE" w:rsidRDefault="00A15BDE" w:rsidP="00A15BDE">
      <w:pPr>
        <w:pStyle w:val="LabStepNumberedLevel2"/>
      </w:pPr>
      <w:r>
        <w:t>Select the single Sequence activity.</w:t>
      </w:r>
    </w:p>
    <w:p w:rsidR="00A15BDE" w:rsidRDefault="00A15BDE" w:rsidP="00A15BDE">
      <w:pPr>
        <w:pStyle w:val="LabStepNumberedLevel2"/>
      </w:pPr>
      <w:r>
        <w:t xml:space="preserve">Using the Properties tool window, change the </w:t>
      </w:r>
      <w:proofErr w:type="spellStart"/>
      <w:r w:rsidRPr="00A15BDE">
        <w:rPr>
          <w:b/>
        </w:rPr>
        <w:t>DisplayName</w:t>
      </w:r>
      <w:proofErr w:type="spellEnd"/>
      <w:r>
        <w:t xml:space="preserve"> to </w:t>
      </w:r>
      <w:r w:rsidRPr="00A15BDE">
        <w:rPr>
          <w:b/>
        </w:rPr>
        <w:t>Root</w:t>
      </w:r>
      <w:r>
        <w:t>.</w:t>
      </w:r>
    </w:p>
    <w:p w:rsidR="00A15BDE" w:rsidRDefault="00A15BDE" w:rsidP="00A15BDE">
      <w:pPr>
        <w:pStyle w:val="LabStepScreenshotLevel2"/>
      </w:pPr>
      <w:r>
        <w:drawing>
          <wp:inline distT="0" distB="0" distL="0" distR="0">
            <wp:extent cx="2468880" cy="1306554"/>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3869" cy="1351531"/>
                    </a:xfrm>
                    <a:prstGeom prst="rect">
                      <a:avLst/>
                    </a:prstGeom>
                    <a:noFill/>
                    <a:ln>
                      <a:noFill/>
                    </a:ln>
                  </pic:spPr>
                </pic:pic>
              </a:graphicData>
            </a:graphic>
          </wp:inline>
        </w:drawing>
      </w:r>
    </w:p>
    <w:p w:rsidR="00A15BDE" w:rsidRDefault="00A15BDE" w:rsidP="00A15BDE">
      <w:pPr>
        <w:pStyle w:val="LabExerciseCallout"/>
      </w:pPr>
      <w:r>
        <w:t xml:space="preserve">It’s a good idea to rename activities to make it easier to develop workflows because many </w:t>
      </w:r>
      <w:r w:rsidRPr="00A15BDE">
        <w:t>workflows contain multiple nested sequences. Just above the design surface where it says workflow is a breadcrumb-like navigation that will fill up the more nested you are in the workflow. If it said Sequence multiple times, it would provide zero value. Therefore starting with ROOT is clear that this is the top-most part of the workflow.</w:t>
      </w:r>
    </w:p>
    <w:p w:rsidR="00A15BDE" w:rsidRDefault="00A15BDE" w:rsidP="00A15BDE">
      <w:pPr>
        <w:pStyle w:val="LabStepNumbered"/>
      </w:pPr>
      <w:r w:rsidRPr="00A15BDE">
        <w:t xml:space="preserve">Now add some variables that will be used throughout the workflow. At the bottom of the designer, click the </w:t>
      </w:r>
      <w:r w:rsidRPr="00DD1CAC">
        <w:rPr>
          <w:b/>
        </w:rPr>
        <w:t>Variables</w:t>
      </w:r>
      <w:r w:rsidRPr="00A15BDE">
        <w:t xml:space="preserve"> tab to bring up a new pane to create variables.</w:t>
      </w:r>
    </w:p>
    <w:p w:rsidR="00DD1CAC" w:rsidRDefault="00DD1CAC" w:rsidP="00DD1CAC">
      <w:pPr>
        <w:pStyle w:val="LabStepScreenshotLevel2"/>
      </w:pPr>
      <w:r>
        <w:drawing>
          <wp:inline distT="0" distB="0" distL="0" distR="0">
            <wp:extent cx="3611880" cy="179864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6628" cy="1810972"/>
                    </a:xfrm>
                    <a:prstGeom prst="rect">
                      <a:avLst/>
                    </a:prstGeom>
                    <a:noFill/>
                    <a:ln>
                      <a:noFill/>
                    </a:ln>
                  </pic:spPr>
                </pic:pic>
              </a:graphicData>
            </a:graphic>
          </wp:inline>
        </w:drawing>
      </w:r>
    </w:p>
    <w:p w:rsidR="00DD1CAC" w:rsidRDefault="00DD1CAC" w:rsidP="00DD1CAC">
      <w:pPr>
        <w:pStyle w:val="LabStepNumbered"/>
      </w:pPr>
      <w:r>
        <w:lastRenderedPageBreak/>
        <w:t>Add the following variables with the specified data types and default values:</w:t>
      </w:r>
    </w:p>
    <w:p w:rsidR="00DD1CAC" w:rsidRDefault="00DD1CAC" w:rsidP="00DD1CAC">
      <w:pPr>
        <w:pStyle w:val="LabStepNumberedLevel2"/>
      </w:pPr>
      <w:proofErr w:type="spellStart"/>
      <w:r w:rsidRPr="00DD1CAC">
        <w:rPr>
          <w:b/>
        </w:rPr>
        <w:t>PersonName</w:t>
      </w:r>
      <w:proofErr w:type="spellEnd"/>
      <w:r>
        <w:t xml:space="preserve"> (string)</w:t>
      </w:r>
    </w:p>
    <w:p w:rsidR="00DD1CAC" w:rsidRDefault="00DD1CAC" w:rsidP="00DD1CAC">
      <w:pPr>
        <w:pStyle w:val="LabStepNumberedLevel2"/>
      </w:pPr>
      <w:proofErr w:type="spellStart"/>
      <w:r w:rsidRPr="00DD1CAC">
        <w:rPr>
          <w:b/>
        </w:rPr>
        <w:t>WebServiceResponse</w:t>
      </w:r>
      <w:proofErr w:type="spellEnd"/>
      <w:r>
        <w:t xml:space="preserve"> (</w:t>
      </w:r>
      <w:proofErr w:type="spellStart"/>
      <w:r>
        <w:t>DynamicValue</w:t>
      </w:r>
      <w:proofErr w:type="spellEnd"/>
      <w:r>
        <w:t>)</w:t>
      </w:r>
    </w:p>
    <w:p w:rsidR="00DD1CAC" w:rsidRDefault="00DD1CAC" w:rsidP="00DD1CAC">
      <w:pPr>
        <w:pStyle w:val="LabExerciseCallout"/>
        <w:ind w:left="810"/>
      </w:pPr>
      <w:r>
        <w:t xml:space="preserve">Note that the </w:t>
      </w:r>
      <w:proofErr w:type="spellStart"/>
      <w:r w:rsidRPr="00DD1CAC">
        <w:rPr>
          <w:b/>
        </w:rPr>
        <w:t>DynamicValue</w:t>
      </w:r>
      <w:proofErr w:type="spellEnd"/>
      <w:r>
        <w:t xml:space="preserve"> data type won't be visible in the selector automatically. Select </w:t>
      </w:r>
      <w:r w:rsidRPr="00DD1CAC">
        <w:rPr>
          <w:b/>
        </w:rPr>
        <w:t>Browse for types</w:t>
      </w:r>
      <w:r>
        <w:t xml:space="preserve"> and type the data type </w:t>
      </w:r>
      <w:proofErr w:type="spellStart"/>
      <w:r w:rsidRPr="00DD1CAC">
        <w:rPr>
          <w:b/>
        </w:rPr>
        <w:t>DynamicValue</w:t>
      </w:r>
      <w:proofErr w:type="spellEnd"/>
      <w:r>
        <w:t xml:space="preserve"> in the search to find it.</w:t>
      </w:r>
    </w:p>
    <w:p w:rsidR="00DD1CAC" w:rsidRDefault="00DD1CAC" w:rsidP="00DD1CAC">
      <w:pPr>
        <w:pStyle w:val="LabStepNumberedLevel2"/>
      </w:pPr>
      <w:proofErr w:type="spellStart"/>
      <w:r w:rsidRPr="00DD1CAC">
        <w:rPr>
          <w:b/>
        </w:rPr>
        <w:t>WebServiceQuery</w:t>
      </w:r>
      <w:proofErr w:type="spellEnd"/>
      <w:r>
        <w:t xml:space="preserve"> (string)</w:t>
      </w:r>
    </w:p>
    <w:p w:rsidR="00DD1CAC" w:rsidRDefault="00DD1CAC" w:rsidP="00DD1CAC">
      <w:pPr>
        <w:pStyle w:val="LabStepNumberedLevel2"/>
      </w:pPr>
      <w:proofErr w:type="spellStart"/>
      <w:r w:rsidRPr="00DD1CAC">
        <w:rPr>
          <w:b/>
        </w:rPr>
        <w:t>PersonID</w:t>
      </w:r>
      <w:proofErr w:type="spellEnd"/>
      <w:r>
        <w:t xml:space="preserve"> (string), Default = </w:t>
      </w:r>
      <w:r w:rsidRPr="00DD1CAC">
        <w:rPr>
          <w:b/>
        </w:rPr>
        <w:t>"-1"</w:t>
      </w:r>
    </w:p>
    <w:p w:rsidR="00DD1CAC" w:rsidRDefault="00DD1CAC" w:rsidP="00DD1CAC">
      <w:pPr>
        <w:pStyle w:val="LabStepNumberedLevel2"/>
      </w:pPr>
      <w:proofErr w:type="spellStart"/>
      <w:r w:rsidRPr="00DD1CAC">
        <w:rPr>
          <w:b/>
        </w:rPr>
        <w:t>WebServiceUri</w:t>
      </w:r>
      <w:proofErr w:type="spellEnd"/>
      <w:r>
        <w:t xml:space="preserve"> (string), Default = </w:t>
      </w:r>
      <w:r w:rsidRPr="00DD1CAC">
        <w:rPr>
          <w:b/>
        </w:rPr>
        <w:t>"http://services</w:t>
      </w:r>
      <w:r w:rsidR="00FC30AC">
        <w:rPr>
          <w:b/>
        </w:rPr>
        <w:t>.odata.org/V3/OData/</w:t>
      </w:r>
      <w:proofErr w:type="spellStart"/>
      <w:r w:rsidR="00FC30AC">
        <w:rPr>
          <w:b/>
        </w:rPr>
        <w:t>OData.svc</w:t>
      </w:r>
      <w:proofErr w:type="spellEnd"/>
      <w:r w:rsidR="00FC30AC">
        <w:rPr>
          <w:b/>
        </w:rPr>
        <w:t>"</w:t>
      </w:r>
    </w:p>
    <w:p w:rsidR="00DD1CAC" w:rsidRDefault="00DD1CAC" w:rsidP="00DD1CAC">
      <w:pPr>
        <w:pStyle w:val="LabStepScreenshotLevel2"/>
      </w:pPr>
      <w:r w:rsidRPr="009B6CB3">
        <w:rPr>
          <w:rFonts w:ascii="Helvetica" w:eastAsia="Times New Roman" w:hAnsi="Helvetica" w:cs="Helvetica"/>
          <w:color w:val="4078C0"/>
          <w:szCs w:val="20"/>
        </w:rPr>
        <w:drawing>
          <wp:inline distT="0" distB="0" distL="0" distR="0" wp14:anchorId="20E7E067" wp14:editId="7A988A15">
            <wp:extent cx="5882057" cy="1699260"/>
            <wp:effectExtent l="19050" t="19050" r="23495" b="15240"/>
            <wp:docPr id="36" name="Picture 36" descr="https://github.com/OfficeDev/TrainingContent/raw/master/O3656/O3656-1%20Developing%20Advanced%20Workflow%20Scenarios%20in%20Office%20365/Images/06.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github.com/OfficeDev/TrainingContent/raw/master/O3656/O3656-1%20Developing%20Advanced%20Workflow%20Scenarios%20in%20Office%20365/Images/06.pn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8265" cy="1718387"/>
                    </a:xfrm>
                    <a:prstGeom prst="rect">
                      <a:avLst/>
                    </a:prstGeom>
                    <a:noFill/>
                    <a:ln>
                      <a:solidFill>
                        <a:schemeClr val="bg1">
                          <a:lumMod val="50000"/>
                        </a:schemeClr>
                      </a:solidFill>
                    </a:ln>
                  </pic:spPr>
                </pic:pic>
              </a:graphicData>
            </a:graphic>
          </wp:inline>
        </w:drawing>
      </w:r>
    </w:p>
    <w:p w:rsidR="00F549C0" w:rsidRDefault="00F549C0" w:rsidP="00F549C0">
      <w:pPr>
        <w:pStyle w:val="LabStepNumbered"/>
      </w:pPr>
      <w:r>
        <w:t>Add the first sequence (step) to the workflow to retrieve the name of the person entered into the list item that you will search for in the remote web service:</w:t>
      </w:r>
    </w:p>
    <w:p w:rsidR="00F549C0" w:rsidRDefault="00F549C0" w:rsidP="00F549C0">
      <w:pPr>
        <w:pStyle w:val="LabStepNumberedLevel2"/>
      </w:pPr>
      <w:r>
        <w:t xml:space="preserve">Using the Toolbox, drag a </w:t>
      </w:r>
      <w:r w:rsidRPr="00F549C0">
        <w:rPr>
          <w:b/>
        </w:rPr>
        <w:t>Sequence</w:t>
      </w:r>
      <w:r>
        <w:t xml:space="preserve"> activity to the design surface and place it into the existing </w:t>
      </w:r>
      <w:r w:rsidRPr="00F549C0">
        <w:rPr>
          <w:b/>
        </w:rPr>
        <w:t>Root</w:t>
      </w:r>
      <w:r>
        <w:t xml:space="preserve"> sequence.</w:t>
      </w:r>
    </w:p>
    <w:p w:rsidR="00DD1CAC" w:rsidRDefault="00F549C0" w:rsidP="00F549C0">
      <w:pPr>
        <w:pStyle w:val="LabStepNumberedLevel2"/>
      </w:pPr>
      <w:r>
        <w:t xml:space="preserve">Rename the new sequence to </w:t>
      </w:r>
      <w:r w:rsidRPr="001F12DF">
        <w:rPr>
          <w:b/>
        </w:rPr>
        <w:t xml:space="preserve">Get Person Name from </w:t>
      </w:r>
      <w:proofErr w:type="spellStart"/>
      <w:r w:rsidRPr="001F12DF">
        <w:rPr>
          <w:b/>
        </w:rPr>
        <w:t>ListItem</w:t>
      </w:r>
      <w:proofErr w:type="spellEnd"/>
      <w:r>
        <w:t xml:space="preserve"> using the technique you used to rename the default sequence.</w:t>
      </w:r>
    </w:p>
    <w:p w:rsidR="001F12DF" w:rsidRDefault="001F12DF" w:rsidP="001F12DF">
      <w:pPr>
        <w:pStyle w:val="LabStepScreenshotLevel2"/>
      </w:pPr>
      <w:r>
        <w:drawing>
          <wp:inline distT="0" distB="0" distL="0" distR="0">
            <wp:extent cx="1630680" cy="1636061"/>
            <wp:effectExtent l="0" t="0" r="762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42965" cy="1648386"/>
                    </a:xfrm>
                    <a:prstGeom prst="rect">
                      <a:avLst/>
                    </a:prstGeom>
                    <a:noFill/>
                    <a:ln>
                      <a:noFill/>
                    </a:ln>
                  </pic:spPr>
                </pic:pic>
              </a:graphicData>
            </a:graphic>
          </wp:inline>
        </w:drawing>
      </w:r>
    </w:p>
    <w:p w:rsidR="001F12DF" w:rsidRDefault="001F12DF" w:rsidP="001F12DF">
      <w:pPr>
        <w:pStyle w:val="LabStepNumbered"/>
      </w:pPr>
      <w:r>
        <w:t xml:space="preserve">Using the Toolbox, drag a </w:t>
      </w:r>
      <w:proofErr w:type="spellStart"/>
      <w:r w:rsidRPr="001F12DF">
        <w:rPr>
          <w:b/>
        </w:rPr>
        <w:t>LookupSPListItem</w:t>
      </w:r>
      <w:proofErr w:type="spellEnd"/>
      <w:r>
        <w:t xml:space="preserve"> activity into the sequence you just created.</w:t>
      </w:r>
    </w:p>
    <w:p w:rsidR="001F12DF" w:rsidRDefault="001F12DF" w:rsidP="001F12DF">
      <w:pPr>
        <w:pStyle w:val="LabStepNumbered"/>
      </w:pPr>
      <w:r>
        <w:t xml:space="preserve">Select the </w:t>
      </w:r>
      <w:proofErr w:type="spellStart"/>
      <w:r w:rsidRPr="001F12DF">
        <w:rPr>
          <w:b/>
        </w:rPr>
        <w:t>LookupSPListItem</w:t>
      </w:r>
      <w:proofErr w:type="spellEnd"/>
      <w:r>
        <w:t xml:space="preserve"> activity and using the Properties tool window, set the following values: </w:t>
      </w:r>
    </w:p>
    <w:p w:rsidR="001F12DF" w:rsidRDefault="001F12DF" w:rsidP="001F12DF">
      <w:pPr>
        <w:pStyle w:val="LabStepNumberedLevel2"/>
      </w:pPr>
      <w:proofErr w:type="spellStart"/>
      <w:r w:rsidRPr="001F12DF">
        <w:rPr>
          <w:b/>
        </w:rPr>
        <w:t>ItemId</w:t>
      </w:r>
      <w:proofErr w:type="spellEnd"/>
      <w:r>
        <w:t>: (current item)</w:t>
      </w:r>
    </w:p>
    <w:p w:rsidR="001F12DF" w:rsidRDefault="001F12DF" w:rsidP="001F12DF">
      <w:pPr>
        <w:pStyle w:val="LabStepNumberedLevel2"/>
      </w:pPr>
      <w:proofErr w:type="spellStart"/>
      <w:r w:rsidRPr="001F12DF">
        <w:rPr>
          <w:b/>
        </w:rPr>
        <w:t>ListId</w:t>
      </w:r>
      <w:proofErr w:type="spellEnd"/>
      <w:r>
        <w:t>: (current list)</w:t>
      </w:r>
    </w:p>
    <w:p w:rsidR="001F12DF" w:rsidRDefault="001F12DF" w:rsidP="001F12DF">
      <w:pPr>
        <w:pStyle w:val="LabStepNumberedLevel2"/>
      </w:pPr>
      <w:proofErr w:type="spellStart"/>
      <w:r w:rsidRPr="001F12DF">
        <w:rPr>
          <w:b/>
        </w:rPr>
        <w:t>DisplayName</w:t>
      </w:r>
      <w:proofErr w:type="spellEnd"/>
      <w:r>
        <w:t>: Get List Item Properties</w:t>
      </w:r>
    </w:p>
    <w:p w:rsidR="001F12DF" w:rsidRDefault="001F12DF" w:rsidP="001F12DF">
      <w:pPr>
        <w:pStyle w:val="LabStepNumberedLevel2"/>
      </w:pPr>
      <w:r w:rsidRPr="001F12DF">
        <w:rPr>
          <w:b/>
        </w:rPr>
        <w:t>Result</w:t>
      </w:r>
      <w:r>
        <w:t xml:space="preserve">: </w:t>
      </w:r>
      <w:proofErr w:type="spellStart"/>
      <w:r>
        <w:t>WebServiceResponse</w:t>
      </w:r>
      <w:proofErr w:type="spellEnd"/>
    </w:p>
    <w:p w:rsidR="001F12DF" w:rsidRDefault="001F12DF" w:rsidP="001F12DF">
      <w:pPr>
        <w:pStyle w:val="LabStepScreenshotLevel2"/>
      </w:pPr>
      <w:r>
        <w:lastRenderedPageBreak/>
        <w:drawing>
          <wp:inline distT="0" distB="0" distL="0" distR="0" wp14:anchorId="4773B625" wp14:editId="3EB2AFED">
            <wp:extent cx="3038963" cy="2087880"/>
            <wp:effectExtent l="19050" t="19050" r="28575"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3544" cy="2091027"/>
                    </a:xfrm>
                    <a:prstGeom prst="rect">
                      <a:avLst/>
                    </a:prstGeom>
                    <a:ln>
                      <a:solidFill>
                        <a:schemeClr val="bg1">
                          <a:lumMod val="65000"/>
                        </a:schemeClr>
                      </a:solidFill>
                    </a:ln>
                  </pic:spPr>
                </pic:pic>
              </a:graphicData>
            </a:graphic>
          </wp:inline>
        </w:drawing>
      </w:r>
    </w:p>
    <w:p w:rsidR="001F12DF" w:rsidRDefault="001F12DF" w:rsidP="001F12DF">
      <w:pPr>
        <w:pStyle w:val="LabStepNumbered"/>
      </w:pPr>
      <w:r>
        <w:t xml:space="preserve">Drag a </w:t>
      </w:r>
      <w:proofErr w:type="spellStart"/>
      <w:r w:rsidRPr="001F12DF">
        <w:rPr>
          <w:b/>
        </w:rPr>
        <w:t>GetDynamicValueProperties</w:t>
      </w:r>
      <w:proofErr w:type="spellEnd"/>
      <w:r>
        <w:t xml:space="preserve"> activity just after the activity you just added in the last step. Using the Properties tool window, set the following values:</w:t>
      </w:r>
    </w:p>
    <w:p w:rsidR="001F12DF" w:rsidRDefault="001F12DF" w:rsidP="001F12DF">
      <w:pPr>
        <w:pStyle w:val="LabStepNumberedLevel2"/>
      </w:pPr>
      <w:proofErr w:type="spellStart"/>
      <w:r w:rsidRPr="001F12DF">
        <w:rPr>
          <w:b/>
        </w:rPr>
        <w:t>DisplayName</w:t>
      </w:r>
      <w:proofErr w:type="spellEnd"/>
      <w:r>
        <w:t>: Extract Person Name to Local Value</w:t>
      </w:r>
    </w:p>
    <w:p w:rsidR="001F12DF" w:rsidRDefault="001F12DF" w:rsidP="001F12DF">
      <w:pPr>
        <w:pStyle w:val="LabStepNumberedLevel2"/>
      </w:pPr>
      <w:r w:rsidRPr="001F12DF">
        <w:rPr>
          <w:b/>
        </w:rPr>
        <w:t xml:space="preserve">OData </w:t>
      </w:r>
      <w:proofErr w:type="spellStart"/>
      <w:r w:rsidRPr="001F12DF">
        <w:rPr>
          <w:b/>
        </w:rPr>
        <w:t>DataSource</w:t>
      </w:r>
      <w:proofErr w:type="spellEnd"/>
      <w:r>
        <w:t xml:space="preserve">: </w:t>
      </w:r>
      <w:r w:rsidR="0059449C">
        <w:t>Checked</w:t>
      </w:r>
    </w:p>
    <w:p w:rsidR="001F12DF" w:rsidRDefault="001F12DF" w:rsidP="001F12DF">
      <w:pPr>
        <w:pStyle w:val="LabStepNumberedLevel2"/>
      </w:pPr>
      <w:r w:rsidRPr="001F12DF">
        <w:rPr>
          <w:b/>
        </w:rPr>
        <w:t>Source</w:t>
      </w:r>
      <w:r>
        <w:t xml:space="preserve">: </w:t>
      </w:r>
      <w:proofErr w:type="spellStart"/>
      <w:r>
        <w:t>WebServiceResponse</w:t>
      </w:r>
      <w:proofErr w:type="spellEnd"/>
    </w:p>
    <w:p w:rsidR="0059449C" w:rsidRDefault="0059449C" w:rsidP="0059449C">
      <w:pPr>
        <w:pStyle w:val="LabStepScreenshotLevel2"/>
      </w:pPr>
      <w:r>
        <w:drawing>
          <wp:inline distT="0" distB="0" distL="0" distR="0" wp14:anchorId="47538D3C" wp14:editId="121AAF4A">
            <wp:extent cx="3124200" cy="1741452"/>
            <wp:effectExtent l="19050" t="19050" r="1905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1896" cy="1745742"/>
                    </a:xfrm>
                    <a:prstGeom prst="rect">
                      <a:avLst/>
                    </a:prstGeom>
                    <a:ln>
                      <a:solidFill>
                        <a:schemeClr val="bg1">
                          <a:lumMod val="50000"/>
                        </a:schemeClr>
                      </a:solidFill>
                    </a:ln>
                  </pic:spPr>
                </pic:pic>
              </a:graphicData>
            </a:graphic>
          </wp:inline>
        </w:drawing>
      </w:r>
    </w:p>
    <w:p w:rsidR="001F12DF" w:rsidRDefault="001F12DF" w:rsidP="001F12DF">
      <w:pPr>
        <w:pStyle w:val="LabStepNumbered"/>
      </w:pPr>
      <w:r>
        <w:t xml:space="preserve">Click the </w:t>
      </w:r>
      <w:r w:rsidR="0059449C">
        <w:t xml:space="preserve">ellipse </w:t>
      </w:r>
      <w:r>
        <w:t xml:space="preserve">builder button </w:t>
      </w:r>
      <w:r w:rsidR="0059449C">
        <w:t>(</w:t>
      </w:r>
      <w:r w:rsidR="0059449C" w:rsidRPr="0059449C">
        <w:rPr>
          <w:b/>
          <w:sz w:val="22"/>
        </w:rPr>
        <w:t>…</w:t>
      </w:r>
      <w:r w:rsidR="0059449C">
        <w:t xml:space="preserve">) </w:t>
      </w:r>
      <w:r>
        <w:t xml:space="preserve">for the </w:t>
      </w:r>
      <w:r w:rsidRPr="0059449C">
        <w:rPr>
          <w:b/>
        </w:rPr>
        <w:t>Properties</w:t>
      </w:r>
      <w:r>
        <w:t xml:space="preserve"> property.</w:t>
      </w:r>
    </w:p>
    <w:p w:rsidR="001F12DF" w:rsidRDefault="001F12DF" w:rsidP="001F12DF">
      <w:pPr>
        <w:pStyle w:val="LabStepNumberedLevel2"/>
      </w:pPr>
      <w:r>
        <w:t xml:space="preserve">Set the </w:t>
      </w:r>
      <w:r w:rsidRPr="0059449C">
        <w:rPr>
          <w:b/>
        </w:rPr>
        <w:t>Entity Type</w:t>
      </w:r>
      <w:r>
        <w:t xml:space="preserve"> to </w:t>
      </w:r>
      <w:r w:rsidRPr="0059449C">
        <w:rPr>
          <w:b/>
        </w:rPr>
        <w:t xml:space="preserve">List Item of </w:t>
      </w:r>
      <w:proofErr w:type="spellStart"/>
      <w:r w:rsidRPr="0059449C">
        <w:rPr>
          <w:b/>
        </w:rPr>
        <w:t>SalesLeads</w:t>
      </w:r>
      <w:proofErr w:type="spellEnd"/>
      <w:r>
        <w:t>.</w:t>
      </w:r>
    </w:p>
    <w:p w:rsidR="001F12DF" w:rsidRDefault="001F12DF" w:rsidP="001F12DF">
      <w:pPr>
        <w:pStyle w:val="LabStepNumberedLevel2"/>
      </w:pPr>
      <w:r>
        <w:t xml:space="preserve">Select the property </w:t>
      </w:r>
      <w:r w:rsidRPr="0059449C">
        <w:rPr>
          <w:b/>
        </w:rPr>
        <w:t>Name</w:t>
      </w:r>
      <w:r>
        <w:t xml:space="preserve"> and assign it to the </w:t>
      </w:r>
      <w:proofErr w:type="spellStart"/>
      <w:r w:rsidRPr="0059449C">
        <w:rPr>
          <w:b/>
        </w:rPr>
        <w:t>PersonName</w:t>
      </w:r>
      <w:proofErr w:type="spellEnd"/>
      <w:r>
        <w:t xml:space="preserve"> variable as shown in the following </w:t>
      </w:r>
      <w:r w:rsidR="0059449C">
        <w:t>screenshot</w:t>
      </w:r>
      <w:r>
        <w:t>:</w:t>
      </w:r>
    </w:p>
    <w:p w:rsidR="0059449C" w:rsidRDefault="0059449C" w:rsidP="0059449C">
      <w:pPr>
        <w:pStyle w:val="LabStepScreenshotLevel2"/>
      </w:pPr>
      <w:r>
        <w:drawing>
          <wp:inline distT="0" distB="0" distL="0" distR="0" wp14:anchorId="53B25623" wp14:editId="298C257C">
            <wp:extent cx="3131820" cy="20878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1820" cy="2087880"/>
                    </a:xfrm>
                    <a:prstGeom prst="rect">
                      <a:avLst/>
                    </a:prstGeom>
                  </pic:spPr>
                </pic:pic>
              </a:graphicData>
            </a:graphic>
          </wp:inline>
        </w:drawing>
      </w:r>
    </w:p>
    <w:p w:rsidR="0059449C" w:rsidRDefault="0059449C" w:rsidP="0059449C">
      <w:pPr>
        <w:pStyle w:val="LabStepNumbered"/>
      </w:pPr>
      <w:r w:rsidRPr="009B6CB3">
        <w:rPr>
          <w:rFonts w:ascii="Helvetica" w:eastAsia="Times New Roman" w:hAnsi="Helvetica" w:cs="Helvetica"/>
          <w:color w:val="333333"/>
          <w:sz w:val="20"/>
          <w:szCs w:val="20"/>
          <w:lang w:val="en"/>
        </w:rPr>
        <w:lastRenderedPageBreak/>
        <w:t>At this point your workflow should look like he following</w:t>
      </w:r>
      <w:r>
        <w:rPr>
          <w:rFonts w:ascii="Helvetica" w:eastAsia="Times New Roman" w:hAnsi="Helvetica" w:cs="Helvetica"/>
          <w:color w:val="333333"/>
          <w:sz w:val="20"/>
          <w:szCs w:val="20"/>
          <w:lang w:val="en"/>
        </w:rPr>
        <w:t xml:space="preserve"> screenshot.</w:t>
      </w:r>
    </w:p>
    <w:p w:rsidR="0059449C" w:rsidRDefault="0059449C" w:rsidP="0059449C">
      <w:pPr>
        <w:pStyle w:val="LabStepScreenshot"/>
      </w:pPr>
      <w:r>
        <w:rPr>
          <w:noProof/>
        </w:rPr>
        <w:drawing>
          <wp:inline distT="0" distB="0" distL="0" distR="0">
            <wp:extent cx="2369820" cy="3613976"/>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79707" cy="3629054"/>
                    </a:xfrm>
                    <a:prstGeom prst="rect">
                      <a:avLst/>
                    </a:prstGeom>
                    <a:noFill/>
                    <a:ln>
                      <a:noFill/>
                    </a:ln>
                  </pic:spPr>
                </pic:pic>
              </a:graphicData>
            </a:graphic>
          </wp:inline>
        </w:drawing>
      </w:r>
    </w:p>
    <w:p w:rsidR="0059449C" w:rsidRDefault="0059449C" w:rsidP="0059449C">
      <w:pPr>
        <w:pStyle w:val="LabExerciseCallout"/>
      </w:pPr>
      <w:r>
        <w:t>Now you will a</w:t>
      </w:r>
      <w:r w:rsidRPr="0059449C">
        <w:t xml:space="preserve">dd a second sequence </w:t>
      </w:r>
      <w:r>
        <w:t xml:space="preserve">activity </w:t>
      </w:r>
      <w:r w:rsidRPr="0059449C">
        <w:t>that will query the web service for a matching name entered in the list item.</w:t>
      </w:r>
    </w:p>
    <w:p w:rsidR="0059449C" w:rsidRDefault="0059449C" w:rsidP="0059449C">
      <w:pPr>
        <w:pStyle w:val="LabStepNumbered"/>
      </w:pPr>
      <w:r>
        <w:t xml:space="preserve">Add a new </w:t>
      </w:r>
      <w:r w:rsidRPr="0059449C">
        <w:rPr>
          <w:b/>
        </w:rPr>
        <w:t>Sequence</w:t>
      </w:r>
      <w:r>
        <w:t xml:space="preserve"> activity immediately after the existing </w:t>
      </w:r>
      <w:r w:rsidRPr="0059449C">
        <w:rPr>
          <w:b/>
        </w:rPr>
        <w:t>Get Person Name from List Item</w:t>
      </w:r>
      <w:r>
        <w:t xml:space="preserve"> activity. </w:t>
      </w:r>
    </w:p>
    <w:p w:rsidR="0059449C" w:rsidRDefault="0059449C" w:rsidP="0059449C">
      <w:pPr>
        <w:pStyle w:val="LabStepNumberedLevel2"/>
      </w:pPr>
      <w:r>
        <w:t xml:space="preserve">Rename the new activity to </w:t>
      </w:r>
      <w:r w:rsidRPr="0059449C">
        <w:rPr>
          <w:b/>
        </w:rPr>
        <w:t>Get Person ID from Service</w:t>
      </w:r>
      <w:r>
        <w:t>.</w:t>
      </w:r>
    </w:p>
    <w:p w:rsidR="0059449C" w:rsidRDefault="0059449C" w:rsidP="0059449C">
      <w:pPr>
        <w:pStyle w:val="LabStepScreenshotLevel2"/>
      </w:pPr>
      <w:r>
        <w:drawing>
          <wp:inline distT="0" distB="0" distL="0" distR="0">
            <wp:extent cx="2255520" cy="32021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8011" cy="3234113"/>
                    </a:xfrm>
                    <a:prstGeom prst="rect">
                      <a:avLst/>
                    </a:prstGeom>
                    <a:noFill/>
                    <a:ln>
                      <a:noFill/>
                    </a:ln>
                  </pic:spPr>
                </pic:pic>
              </a:graphicData>
            </a:graphic>
          </wp:inline>
        </w:drawing>
      </w:r>
    </w:p>
    <w:p w:rsidR="0059449C" w:rsidRDefault="0059449C" w:rsidP="0059449C">
      <w:pPr>
        <w:pStyle w:val="LabStepNumbered"/>
      </w:pPr>
      <w:r>
        <w:lastRenderedPageBreak/>
        <w:t xml:space="preserve">Add a new </w:t>
      </w:r>
      <w:r w:rsidRPr="0059449C">
        <w:rPr>
          <w:b/>
        </w:rPr>
        <w:t>Assign</w:t>
      </w:r>
      <w:r>
        <w:t xml:space="preserve"> activity and set its properties to the following values: </w:t>
      </w:r>
    </w:p>
    <w:p w:rsidR="0059449C" w:rsidRDefault="0059449C" w:rsidP="0059449C">
      <w:pPr>
        <w:pStyle w:val="LabStepNumberedLevel2"/>
      </w:pPr>
      <w:proofErr w:type="spellStart"/>
      <w:r w:rsidRPr="0059449C">
        <w:rPr>
          <w:b/>
        </w:rPr>
        <w:t>DisplayName</w:t>
      </w:r>
      <w:proofErr w:type="spellEnd"/>
      <w:r>
        <w:t>: Create OData Query</w:t>
      </w:r>
    </w:p>
    <w:p w:rsidR="0059449C" w:rsidRDefault="0059449C" w:rsidP="0059449C">
      <w:pPr>
        <w:pStyle w:val="LabStepNumberedLevel2"/>
      </w:pPr>
      <w:r w:rsidRPr="0059449C">
        <w:rPr>
          <w:b/>
        </w:rPr>
        <w:t>To</w:t>
      </w:r>
      <w:r>
        <w:t xml:space="preserve">: </w:t>
      </w:r>
      <w:proofErr w:type="spellStart"/>
      <w:r>
        <w:t>WebServiceQuery</w:t>
      </w:r>
      <w:proofErr w:type="spellEnd"/>
    </w:p>
    <w:p w:rsidR="0059449C" w:rsidRDefault="0059449C" w:rsidP="0059449C">
      <w:pPr>
        <w:pStyle w:val="LabStepNumberedLevel2"/>
      </w:pPr>
      <w:r w:rsidRPr="0059449C">
        <w:rPr>
          <w:b/>
        </w:rPr>
        <w:t>Value</w:t>
      </w:r>
      <w:r>
        <w:t xml:space="preserve">: </w:t>
      </w:r>
      <w:proofErr w:type="spellStart"/>
      <w:r>
        <w:t>WebServiceUri</w:t>
      </w:r>
      <w:proofErr w:type="spellEnd"/>
      <w:r>
        <w:t xml:space="preserve"> + "/Persons?$select=ID&amp;$filter=Name </w:t>
      </w:r>
      <w:proofErr w:type="spellStart"/>
      <w:r>
        <w:t>eq</w:t>
      </w:r>
      <w:proofErr w:type="spellEnd"/>
      <w:r>
        <w:t xml:space="preserve"> '" + </w:t>
      </w:r>
      <w:proofErr w:type="spellStart"/>
      <w:r>
        <w:t>PersonName</w:t>
      </w:r>
      <w:proofErr w:type="spellEnd"/>
      <w:r>
        <w:t xml:space="preserve"> + "'"</w:t>
      </w:r>
    </w:p>
    <w:p w:rsidR="00F00B33" w:rsidRDefault="00F00B33" w:rsidP="00F00B33">
      <w:pPr>
        <w:pStyle w:val="LabStepScreenshotLevel2"/>
      </w:pPr>
      <w:r>
        <w:drawing>
          <wp:inline distT="0" distB="0" distL="0" distR="0" wp14:anchorId="569A8FE6" wp14:editId="7C9E8905">
            <wp:extent cx="4343400" cy="1440561"/>
            <wp:effectExtent l="19050" t="19050" r="19050"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7813" cy="1445341"/>
                    </a:xfrm>
                    <a:prstGeom prst="rect">
                      <a:avLst/>
                    </a:prstGeom>
                    <a:ln>
                      <a:solidFill>
                        <a:schemeClr val="bg1">
                          <a:lumMod val="50000"/>
                        </a:schemeClr>
                      </a:solidFill>
                    </a:ln>
                  </pic:spPr>
                </pic:pic>
              </a:graphicData>
            </a:graphic>
          </wp:inline>
        </w:drawing>
      </w:r>
    </w:p>
    <w:p w:rsidR="00F00B33" w:rsidRDefault="00F00B33" w:rsidP="00F00B33">
      <w:pPr>
        <w:pStyle w:val="LabStepNumbered"/>
      </w:pPr>
      <w:r>
        <w:t>To execute the web service call, add a</w:t>
      </w:r>
      <w:r w:rsidR="007026CB">
        <w:t>n</w:t>
      </w:r>
      <w:r>
        <w:t xml:space="preserve"> </w:t>
      </w:r>
      <w:proofErr w:type="spellStart"/>
      <w:r w:rsidRPr="00F00B33">
        <w:rPr>
          <w:b/>
        </w:rPr>
        <w:t>HttpSend</w:t>
      </w:r>
      <w:proofErr w:type="spellEnd"/>
      <w:r>
        <w:t xml:space="preserve"> activity and set its properties to the following values.</w:t>
      </w:r>
    </w:p>
    <w:p w:rsidR="00F00B33" w:rsidRDefault="00F00B33" w:rsidP="00F00B33">
      <w:pPr>
        <w:pStyle w:val="LabStepNumberedLevel2"/>
      </w:pPr>
      <w:proofErr w:type="spellStart"/>
      <w:r w:rsidRPr="00F00B33">
        <w:rPr>
          <w:b/>
        </w:rPr>
        <w:t>DisplayName</w:t>
      </w:r>
      <w:proofErr w:type="spellEnd"/>
      <w:r>
        <w:t>: Execute OData Query</w:t>
      </w:r>
    </w:p>
    <w:p w:rsidR="00F00B33" w:rsidRDefault="00F00B33" w:rsidP="00F00B33">
      <w:pPr>
        <w:pStyle w:val="LabStepNumberedLevel2"/>
      </w:pPr>
      <w:r w:rsidRPr="00F00B33">
        <w:rPr>
          <w:b/>
        </w:rPr>
        <w:t>Method</w:t>
      </w:r>
      <w:r>
        <w:t>: GET</w:t>
      </w:r>
    </w:p>
    <w:p w:rsidR="00F00B33" w:rsidRDefault="00F00B33" w:rsidP="00F00B33">
      <w:pPr>
        <w:pStyle w:val="LabStepNumberedLevel2"/>
      </w:pPr>
      <w:r w:rsidRPr="00F00B33">
        <w:rPr>
          <w:b/>
        </w:rPr>
        <w:t>Uri</w:t>
      </w:r>
      <w:r>
        <w:t xml:space="preserve">: </w:t>
      </w:r>
      <w:proofErr w:type="spellStart"/>
      <w:r>
        <w:t>WebServiceQuery</w:t>
      </w:r>
      <w:proofErr w:type="spellEnd"/>
    </w:p>
    <w:p w:rsidR="00F00B33" w:rsidRDefault="00F00B33" w:rsidP="00F00B33">
      <w:pPr>
        <w:pStyle w:val="LabStepNumberedLevel2"/>
      </w:pPr>
      <w:proofErr w:type="spellStart"/>
      <w:r w:rsidRPr="00F00B33">
        <w:rPr>
          <w:b/>
        </w:rPr>
        <w:t>ResponseContent</w:t>
      </w:r>
      <w:proofErr w:type="spellEnd"/>
      <w:r>
        <w:t xml:space="preserve">: </w:t>
      </w:r>
      <w:proofErr w:type="spellStart"/>
      <w:r>
        <w:t>WebServiceResponse</w:t>
      </w:r>
      <w:proofErr w:type="spellEnd"/>
    </w:p>
    <w:p w:rsidR="00F00B33" w:rsidRDefault="00F00B33" w:rsidP="00F00B33">
      <w:pPr>
        <w:pStyle w:val="LabStepNumberedLevel2"/>
      </w:pPr>
      <w:r>
        <w:t>Click the ellipse button (</w:t>
      </w:r>
      <w:r w:rsidRPr="00F00B33">
        <w:rPr>
          <w:b/>
          <w:sz w:val="22"/>
        </w:rPr>
        <w:t>…</w:t>
      </w:r>
      <w:r>
        <w:t xml:space="preserve">) on the </w:t>
      </w:r>
      <w:proofErr w:type="spellStart"/>
      <w:r w:rsidRPr="00F00B33">
        <w:rPr>
          <w:b/>
        </w:rPr>
        <w:t>RequestHeaders</w:t>
      </w:r>
      <w:proofErr w:type="spellEnd"/>
      <w:r>
        <w:t xml:space="preserve"> property. </w:t>
      </w:r>
    </w:p>
    <w:p w:rsidR="0059449C" w:rsidRDefault="00F00B33" w:rsidP="00F00B33">
      <w:pPr>
        <w:pStyle w:val="LabStepNumberedLevel3"/>
      </w:pPr>
      <w:r>
        <w:t xml:space="preserve">Add a header </w:t>
      </w:r>
      <w:r w:rsidRPr="00F00B33">
        <w:rPr>
          <w:b/>
        </w:rPr>
        <w:t>Accept</w:t>
      </w:r>
      <w:r>
        <w:t xml:space="preserve"> with the value of </w:t>
      </w:r>
      <w:r w:rsidRPr="00F00B33">
        <w:rPr>
          <w:b/>
        </w:rPr>
        <w:t>"application/</w:t>
      </w:r>
      <w:proofErr w:type="spellStart"/>
      <w:r w:rsidRPr="00F00B33">
        <w:rPr>
          <w:b/>
        </w:rPr>
        <w:t>json</w:t>
      </w:r>
      <w:proofErr w:type="gramStart"/>
      <w:r w:rsidRPr="00F00B33">
        <w:rPr>
          <w:b/>
        </w:rPr>
        <w:t>;odata</w:t>
      </w:r>
      <w:proofErr w:type="spellEnd"/>
      <w:proofErr w:type="gramEnd"/>
      <w:r w:rsidRPr="00F00B33">
        <w:rPr>
          <w:b/>
        </w:rPr>
        <w:t>=verbose"</w:t>
      </w:r>
      <w:r>
        <w:t>.</w:t>
      </w:r>
    </w:p>
    <w:p w:rsidR="00F00B33" w:rsidRDefault="00F00B33" w:rsidP="00F00B33">
      <w:pPr>
        <w:pStyle w:val="LabStepNumbered"/>
      </w:pPr>
      <w:r>
        <w:t xml:space="preserve">Add a new variable that will hold the number of items returned by the web service query. Use the following values to create the variable using the same technique you used previously to create variables: </w:t>
      </w:r>
    </w:p>
    <w:p w:rsidR="00F00B33" w:rsidRDefault="00F00B33" w:rsidP="00F00B33">
      <w:pPr>
        <w:pStyle w:val="LabStepNumberedLevel2"/>
      </w:pPr>
      <w:r w:rsidRPr="00F00B33">
        <w:rPr>
          <w:b/>
        </w:rPr>
        <w:t>Name</w:t>
      </w:r>
      <w:r>
        <w:t xml:space="preserve">: </w:t>
      </w:r>
      <w:proofErr w:type="spellStart"/>
      <w:r>
        <w:t>ODataQueryResultCount</w:t>
      </w:r>
      <w:proofErr w:type="spellEnd"/>
    </w:p>
    <w:p w:rsidR="00F00B33" w:rsidRDefault="00F00B33" w:rsidP="00F00B33">
      <w:pPr>
        <w:pStyle w:val="LabStepNumberedLevel2"/>
      </w:pPr>
      <w:r w:rsidRPr="00F00B33">
        <w:rPr>
          <w:b/>
        </w:rPr>
        <w:t>Variable Type</w:t>
      </w:r>
      <w:r>
        <w:t>: Int32</w:t>
      </w:r>
    </w:p>
    <w:p w:rsidR="00F00B33" w:rsidRDefault="00F00B33" w:rsidP="00F0147C">
      <w:pPr>
        <w:pStyle w:val="LabStepNumberedLevel2"/>
      </w:pPr>
      <w:r w:rsidRPr="00F00B33">
        <w:rPr>
          <w:b/>
        </w:rPr>
        <w:t>Scope</w:t>
      </w:r>
      <w:r>
        <w:t>: Get Person ID from Service</w:t>
      </w:r>
    </w:p>
    <w:p w:rsidR="00F0147C" w:rsidRDefault="00F0147C" w:rsidP="00F0147C">
      <w:pPr>
        <w:pStyle w:val="LabStepNumbered"/>
      </w:pPr>
      <w:r>
        <w:t xml:space="preserve">Check if items are returned by the web service call by adding a </w:t>
      </w:r>
      <w:proofErr w:type="spellStart"/>
      <w:r w:rsidRPr="00F0147C">
        <w:rPr>
          <w:b/>
        </w:rPr>
        <w:t>CountDynamicValueItems</w:t>
      </w:r>
      <w:proofErr w:type="spellEnd"/>
      <w:r>
        <w:t xml:space="preserve"> activity with the these property values: </w:t>
      </w:r>
    </w:p>
    <w:p w:rsidR="00F0147C" w:rsidRDefault="00F0147C" w:rsidP="00F0147C">
      <w:pPr>
        <w:pStyle w:val="LabStepNumberedLevel2"/>
      </w:pPr>
      <w:proofErr w:type="spellStart"/>
      <w:r w:rsidRPr="00F0147C">
        <w:rPr>
          <w:b/>
        </w:rPr>
        <w:t>DisplayName</w:t>
      </w:r>
      <w:proofErr w:type="spellEnd"/>
      <w:r>
        <w:t>: Get Number of Items in Query Results</w:t>
      </w:r>
    </w:p>
    <w:p w:rsidR="00F0147C" w:rsidRDefault="00F0147C" w:rsidP="00F0147C">
      <w:pPr>
        <w:pStyle w:val="LabStepNumberedLevel2"/>
      </w:pPr>
      <w:r w:rsidRPr="00F0147C">
        <w:rPr>
          <w:b/>
        </w:rPr>
        <w:t>Result</w:t>
      </w:r>
      <w:r>
        <w:t xml:space="preserve">: </w:t>
      </w:r>
      <w:proofErr w:type="spellStart"/>
      <w:r>
        <w:t>ODataQueryResultCount</w:t>
      </w:r>
      <w:proofErr w:type="spellEnd"/>
    </w:p>
    <w:p w:rsidR="00F0147C" w:rsidRDefault="00F0147C" w:rsidP="00F0147C">
      <w:pPr>
        <w:pStyle w:val="LabStepNumberedLevel2"/>
      </w:pPr>
      <w:r w:rsidRPr="00F0147C">
        <w:rPr>
          <w:b/>
        </w:rPr>
        <w:t>Source</w:t>
      </w:r>
      <w:r>
        <w:t xml:space="preserve">: </w:t>
      </w:r>
      <w:proofErr w:type="spellStart"/>
      <w:r>
        <w:t>WebServiceResponse</w:t>
      </w:r>
      <w:proofErr w:type="spellEnd"/>
    </w:p>
    <w:p w:rsidR="00F00B33" w:rsidRDefault="00F0147C" w:rsidP="00F0147C">
      <w:pPr>
        <w:pStyle w:val="LabStepScreenshotLevel2"/>
      </w:pPr>
      <w:r>
        <w:drawing>
          <wp:inline distT="0" distB="0" distL="0" distR="0" wp14:anchorId="1B562CC3" wp14:editId="1E7FBA92">
            <wp:extent cx="3825240" cy="1870117"/>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4923" cy="1874851"/>
                    </a:xfrm>
                    <a:prstGeom prst="rect">
                      <a:avLst/>
                    </a:prstGeom>
                  </pic:spPr>
                </pic:pic>
              </a:graphicData>
            </a:graphic>
          </wp:inline>
        </w:drawing>
      </w:r>
    </w:p>
    <w:p w:rsidR="00F0147C" w:rsidRDefault="00F0147C" w:rsidP="00F0147C">
      <w:pPr>
        <w:pStyle w:val="LabStepNumbered"/>
      </w:pPr>
      <w:r>
        <w:t>Get the ID of the person that was returned if results were returned:</w:t>
      </w:r>
    </w:p>
    <w:p w:rsidR="00F0147C" w:rsidRDefault="00F0147C" w:rsidP="00F0147C">
      <w:pPr>
        <w:pStyle w:val="LabStepNumberedLevel2"/>
      </w:pPr>
      <w:r>
        <w:t xml:space="preserve">Add an </w:t>
      </w:r>
      <w:r w:rsidRPr="00F0147C">
        <w:rPr>
          <w:b/>
        </w:rPr>
        <w:t>If</w:t>
      </w:r>
      <w:r>
        <w:t xml:space="preserve"> activity named </w:t>
      </w:r>
      <w:r w:rsidRPr="000A7712">
        <w:rPr>
          <w:b/>
        </w:rPr>
        <w:t>Check if Person Found in OData Query</w:t>
      </w:r>
      <w:r>
        <w:t xml:space="preserve">. </w:t>
      </w:r>
    </w:p>
    <w:p w:rsidR="00F0147C" w:rsidRDefault="00F0147C" w:rsidP="00F0147C">
      <w:pPr>
        <w:pStyle w:val="LabStepNumberedLevel2"/>
      </w:pPr>
      <w:r>
        <w:t xml:space="preserve">Set the </w:t>
      </w:r>
      <w:r w:rsidRPr="000A7712">
        <w:rPr>
          <w:b/>
        </w:rPr>
        <w:t>Condition</w:t>
      </w:r>
      <w:r>
        <w:t xml:space="preserve"> p</w:t>
      </w:r>
      <w:r w:rsidR="000A7712">
        <w:t xml:space="preserve">roperty of the </w:t>
      </w:r>
      <w:r w:rsidR="000A7712" w:rsidRPr="007026CB">
        <w:rPr>
          <w:b/>
        </w:rPr>
        <w:t>If</w:t>
      </w:r>
      <w:r w:rsidR="000A7712">
        <w:t xml:space="preserve"> activity to </w:t>
      </w:r>
      <w:proofErr w:type="spellStart"/>
      <w:proofErr w:type="gramStart"/>
      <w:r w:rsidR="000A7712" w:rsidRPr="007026CB">
        <w:rPr>
          <w:b/>
        </w:rPr>
        <w:t>OD</w:t>
      </w:r>
      <w:r w:rsidRPr="007026CB">
        <w:rPr>
          <w:b/>
        </w:rPr>
        <w:t>ataQueryResultCount</w:t>
      </w:r>
      <w:proofErr w:type="spellEnd"/>
      <w:r w:rsidRPr="007026CB">
        <w:rPr>
          <w:b/>
        </w:rPr>
        <w:t xml:space="preserve"> !</w:t>
      </w:r>
      <w:proofErr w:type="gramEnd"/>
      <w:r w:rsidRPr="007026CB">
        <w:rPr>
          <w:b/>
        </w:rPr>
        <w:t>= 0</w:t>
      </w:r>
      <w:r w:rsidR="007026CB" w:rsidRPr="007026CB">
        <w:t>.</w:t>
      </w:r>
    </w:p>
    <w:p w:rsidR="00F0147C" w:rsidRDefault="00F0147C" w:rsidP="007026CB">
      <w:pPr>
        <w:pStyle w:val="LabStepNumbered"/>
      </w:pPr>
      <w:r>
        <w:lastRenderedPageBreak/>
        <w:t xml:space="preserve">In the </w:t>
      </w:r>
      <w:r w:rsidRPr="000A7712">
        <w:rPr>
          <w:b/>
        </w:rPr>
        <w:t>Then</w:t>
      </w:r>
      <w:r>
        <w:t xml:space="preserve"> part </w:t>
      </w:r>
      <w:r w:rsidRPr="007026CB">
        <w:t>of</w:t>
      </w:r>
      <w:r>
        <w:t xml:space="preserve"> the </w:t>
      </w:r>
      <w:r w:rsidRPr="000A7712">
        <w:rPr>
          <w:b/>
        </w:rPr>
        <w:t>If</w:t>
      </w:r>
      <w:r>
        <w:t xml:space="preserve"> activity</w:t>
      </w:r>
      <w:r w:rsidR="000A7712">
        <w:t xml:space="preserve"> you just created</w:t>
      </w:r>
      <w:r>
        <w:t xml:space="preserve">, add a </w:t>
      </w:r>
      <w:proofErr w:type="spellStart"/>
      <w:r w:rsidRPr="000A7712">
        <w:rPr>
          <w:b/>
        </w:rPr>
        <w:t>GetDynamicValueProperty</w:t>
      </w:r>
      <w:proofErr w:type="spellEnd"/>
      <w:r>
        <w:t xml:space="preserve"> activity. When you add </w:t>
      </w:r>
      <w:r w:rsidR="000A7712">
        <w:t>this activity</w:t>
      </w:r>
      <w:r>
        <w:t xml:space="preserve">, Visual Studio will prompt you for the data type. Select </w:t>
      </w:r>
      <w:r w:rsidRPr="000A7712">
        <w:rPr>
          <w:b/>
        </w:rPr>
        <w:t>String</w:t>
      </w:r>
      <w:r>
        <w:t xml:space="preserve">. Then set the following properties on the activity: </w:t>
      </w:r>
    </w:p>
    <w:p w:rsidR="00F0147C" w:rsidRDefault="00F0147C" w:rsidP="00F0147C">
      <w:pPr>
        <w:pStyle w:val="LabStepNumberedLevel3"/>
      </w:pPr>
      <w:proofErr w:type="spellStart"/>
      <w:r w:rsidRPr="000A7712">
        <w:rPr>
          <w:b/>
        </w:rPr>
        <w:t>DisplayName</w:t>
      </w:r>
      <w:proofErr w:type="spellEnd"/>
      <w:r>
        <w:t>: Extract Person ID</w:t>
      </w:r>
    </w:p>
    <w:p w:rsidR="00F0147C" w:rsidRDefault="00F0147C" w:rsidP="00F0147C">
      <w:pPr>
        <w:pStyle w:val="LabStepNumberedLevel3"/>
      </w:pPr>
      <w:proofErr w:type="spellStart"/>
      <w:r w:rsidRPr="000A7712">
        <w:rPr>
          <w:b/>
        </w:rPr>
        <w:t>PropertyName</w:t>
      </w:r>
      <w:proofErr w:type="spellEnd"/>
      <w:r>
        <w:t>: d/results/(0)/ID</w:t>
      </w:r>
    </w:p>
    <w:p w:rsidR="00F0147C" w:rsidRDefault="00F0147C" w:rsidP="00F0147C">
      <w:pPr>
        <w:pStyle w:val="LabStepNumberedLevel3"/>
      </w:pPr>
      <w:r w:rsidRPr="000A7712">
        <w:rPr>
          <w:b/>
        </w:rPr>
        <w:t>Result</w:t>
      </w:r>
      <w:r>
        <w:t xml:space="preserve">: </w:t>
      </w:r>
      <w:proofErr w:type="spellStart"/>
      <w:r>
        <w:t>PersonID</w:t>
      </w:r>
      <w:proofErr w:type="spellEnd"/>
    </w:p>
    <w:p w:rsidR="00F0147C" w:rsidRDefault="00F0147C" w:rsidP="00F0147C">
      <w:pPr>
        <w:pStyle w:val="LabStepNumberedLevel3"/>
      </w:pPr>
      <w:r>
        <w:t xml:space="preserve">Source: </w:t>
      </w:r>
      <w:proofErr w:type="spellStart"/>
      <w:r>
        <w:t>WebServiceResponse</w:t>
      </w:r>
      <w:proofErr w:type="spellEnd"/>
    </w:p>
    <w:p w:rsidR="000A7712" w:rsidRDefault="000A7712" w:rsidP="000A7712">
      <w:pPr>
        <w:pStyle w:val="LabStepScreenshotLevel2"/>
      </w:pPr>
      <w:r>
        <w:drawing>
          <wp:inline distT="0" distB="0" distL="0" distR="0" wp14:anchorId="2B447809" wp14:editId="15C086F1">
            <wp:extent cx="3246120" cy="1653117"/>
            <wp:effectExtent l="19050" t="19050" r="11430" b="234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6376" cy="1663433"/>
                    </a:xfrm>
                    <a:prstGeom prst="rect">
                      <a:avLst/>
                    </a:prstGeom>
                    <a:ln>
                      <a:solidFill>
                        <a:schemeClr val="bg1">
                          <a:lumMod val="50000"/>
                        </a:schemeClr>
                      </a:solidFill>
                    </a:ln>
                  </pic:spPr>
                </pic:pic>
              </a:graphicData>
            </a:graphic>
          </wp:inline>
        </w:drawing>
      </w:r>
    </w:p>
    <w:p w:rsidR="000A7712" w:rsidRDefault="000A7712" w:rsidP="000A7712">
      <w:pPr>
        <w:pStyle w:val="LabExerciseCallout"/>
      </w:pPr>
      <w:r>
        <w:t xml:space="preserve">The </w:t>
      </w:r>
      <w:r w:rsidRPr="000A7712">
        <w:t>last</w:t>
      </w:r>
      <w:r>
        <w:t xml:space="preserve"> step is to add </w:t>
      </w:r>
      <w:r w:rsidR="007026CB">
        <w:t xml:space="preserve">a new </w:t>
      </w:r>
      <w:r>
        <w:t xml:space="preserve">sequence </w:t>
      </w:r>
      <w:r w:rsidR="007026CB">
        <w:t xml:space="preserve">activity </w:t>
      </w:r>
      <w:r>
        <w:t>that will update the item in the SharePoint list if a match was found in the web service.</w:t>
      </w:r>
    </w:p>
    <w:p w:rsidR="000A7712" w:rsidRDefault="000A7712" w:rsidP="000A7712">
      <w:pPr>
        <w:pStyle w:val="LabStepNumbered"/>
      </w:pPr>
      <w:r>
        <w:t xml:space="preserve">Add an </w:t>
      </w:r>
      <w:r w:rsidRPr="000A7712">
        <w:rPr>
          <w:b/>
        </w:rPr>
        <w:t>If</w:t>
      </w:r>
      <w:r>
        <w:t xml:space="preserve"> activity named </w:t>
      </w:r>
      <w:r w:rsidRPr="000A7712">
        <w:rPr>
          <w:b/>
        </w:rPr>
        <w:t>If Person Found in OData Service</w:t>
      </w:r>
      <w:r>
        <w:t xml:space="preserve"> after the sequence activity you finished in the last step, but before the end of the ROOT sequence.</w:t>
      </w:r>
    </w:p>
    <w:p w:rsidR="000A7712" w:rsidRDefault="000A7712" w:rsidP="000A7712">
      <w:pPr>
        <w:pStyle w:val="LabStepScreenshot"/>
      </w:pPr>
      <w:r>
        <w:rPr>
          <w:noProof/>
        </w:rPr>
        <w:drawing>
          <wp:inline distT="0" distB="0" distL="0" distR="0">
            <wp:extent cx="2427320" cy="2613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1050" cy="2617676"/>
                    </a:xfrm>
                    <a:prstGeom prst="rect">
                      <a:avLst/>
                    </a:prstGeom>
                    <a:noFill/>
                    <a:ln>
                      <a:noFill/>
                    </a:ln>
                  </pic:spPr>
                </pic:pic>
              </a:graphicData>
            </a:graphic>
          </wp:inline>
        </w:drawing>
      </w:r>
    </w:p>
    <w:p w:rsidR="000A7712" w:rsidRDefault="00055C28" w:rsidP="000A7712">
      <w:pPr>
        <w:pStyle w:val="LabStepNumbered"/>
      </w:pPr>
      <w:r>
        <w:t>Inside the</w:t>
      </w:r>
      <w:r w:rsidR="000A7712">
        <w:t xml:space="preserve"> </w:t>
      </w:r>
      <w:r w:rsidR="000A7712" w:rsidRPr="000A7712">
        <w:rPr>
          <w:b/>
        </w:rPr>
        <w:t>If Person Found in OData Service</w:t>
      </w:r>
      <w:r w:rsidR="000A7712">
        <w:t xml:space="preserve"> activity you just created, set the </w:t>
      </w:r>
      <w:r w:rsidR="000A7712" w:rsidRPr="00055C28">
        <w:rPr>
          <w:b/>
        </w:rPr>
        <w:t>Condition</w:t>
      </w:r>
      <w:r w:rsidR="000A7712">
        <w:t xml:space="preserve"> property to </w:t>
      </w:r>
      <w:proofErr w:type="spellStart"/>
      <w:proofErr w:type="gramStart"/>
      <w:r w:rsidR="000A7712" w:rsidRPr="00055C28">
        <w:rPr>
          <w:b/>
        </w:rPr>
        <w:t>PersonID</w:t>
      </w:r>
      <w:proofErr w:type="spellEnd"/>
      <w:r w:rsidR="000A7712" w:rsidRPr="00055C28">
        <w:rPr>
          <w:b/>
        </w:rPr>
        <w:t xml:space="preserve"> !</w:t>
      </w:r>
      <w:proofErr w:type="gramEnd"/>
      <w:r w:rsidR="000A7712" w:rsidRPr="00055C28">
        <w:rPr>
          <w:b/>
        </w:rPr>
        <w:t>= "-1"</w:t>
      </w:r>
      <w:r w:rsidR="000A7712">
        <w:t>.</w:t>
      </w:r>
    </w:p>
    <w:p w:rsidR="000A7712" w:rsidRDefault="000A7712" w:rsidP="00055C28">
      <w:pPr>
        <w:pStyle w:val="LabExerciseCallout"/>
      </w:pPr>
      <w:r>
        <w:t xml:space="preserve">The </w:t>
      </w:r>
      <w:r w:rsidRPr="00055C28">
        <w:rPr>
          <w:b/>
        </w:rPr>
        <w:t>Else</w:t>
      </w:r>
      <w:r>
        <w:t xml:space="preserve"> side of the If activity represents the condition where no user was found in the remote service. Therefore there is nothing to do on the </w:t>
      </w:r>
      <w:r w:rsidRPr="007026CB">
        <w:rPr>
          <w:b/>
        </w:rPr>
        <w:t>Else</w:t>
      </w:r>
      <w:r>
        <w:t xml:space="preserve"> side.</w:t>
      </w:r>
    </w:p>
    <w:p w:rsidR="00055C28" w:rsidRDefault="00055C28" w:rsidP="00055C28">
      <w:pPr>
        <w:pStyle w:val="LabStepNumbered"/>
      </w:pPr>
      <w:r>
        <w:t xml:space="preserve">In the </w:t>
      </w:r>
      <w:r w:rsidRPr="00055C28">
        <w:rPr>
          <w:b/>
        </w:rPr>
        <w:t>Then</w:t>
      </w:r>
      <w:r>
        <w:t xml:space="preserve"> side of the If activity, add an </w:t>
      </w:r>
      <w:r w:rsidRPr="00055C28">
        <w:rPr>
          <w:b/>
        </w:rPr>
        <w:t>Assign</w:t>
      </w:r>
      <w:r>
        <w:t xml:space="preserve"> activity and set the following properties to the respective values: </w:t>
      </w:r>
    </w:p>
    <w:p w:rsidR="00055C28" w:rsidRDefault="00055C28" w:rsidP="00055C28">
      <w:pPr>
        <w:pStyle w:val="LabStepNumberedLevel2"/>
      </w:pPr>
      <w:proofErr w:type="spellStart"/>
      <w:r w:rsidRPr="00055C28">
        <w:rPr>
          <w:b/>
        </w:rPr>
        <w:t>DisplayName</w:t>
      </w:r>
      <w:proofErr w:type="spellEnd"/>
      <w:r>
        <w:t>: Create OData Query</w:t>
      </w:r>
    </w:p>
    <w:p w:rsidR="00055C28" w:rsidRDefault="00055C28" w:rsidP="00055C28">
      <w:pPr>
        <w:pStyle w:val="LabStepNumberedLevel2"/>
      </w:pPr>
      <w:r w:rsidRPr="00055C28">
        <w:rPr>
          <w:b/>
        </w:rPr>
        <w:t>To</w:t>
      </w:r>
      <w:r>
        <w:t xml:space="preserve">: </w:t>
      </w:r>
      <w:proofErr w:type="spellStart"/>
      <w:r>
        <w:t>WebServiceQuery</w:t>
      </w:r>
      <w:proofErr w:type="spellEnd"/>
    </w:p>
    <w:p w:rsidR="00055C28" w:rsidRDefault="00055C28" w:rsidP="00055C28">
      <w:pPr>
        <w:pStyle w:val="LabStepNumberedLevel2"/>
      </w:pPr>
      <w:r w:rsidRPr="00055C28">
        <w:rPr>
          <w:b/>
        </w:rPr>
        <w:t>Value</w:t>
      </w:r>
      <w:r>
        <w:t xml:space="preserve">: </w:t>
      </w:r>
      <w:proofErr w:type="spellStart"/>
      <w:r>
        <w:t>WebServiceUri</w:t>
      </w:r>
      <w:proofErr w:type="spellEnd"/>
      <w:r>
        <w:t xml:space="preserve"> +"/Persons(" + </w:t>
      </w:r>
      <w:proofErr w:type="spellStart"/>
      <w:r>
        <w:t>PersonID</w:t>
      </w:r>
      <w:proofErr w:type="spellEnd"/>
      <w:r>
        <w:t xml:space="preserve"> +")/</w:t>
      </w:r>
      <w:proofErr w:type="spellStart"/>
      <w:r>
        <w:t>PersonDetail</w:t>
      </w:r>
      <w:proofErr w:type="spellEnd"/>
      <w:r>
        <w:t>"</w:t>
      </w:r>
    </w:p>
    <w:p w:rsidR="00055C28" w:rsidRDefault="00055C28" w:rsidP="00055C28">
      <w:pPr>
        <w:pStyle w:val="LabStepScreenshotLevel2"/>
      </w:pPr>
      <w:r>
        <w:lastRenderedPageBreak/>
        <w:drawing>
          <wp:inline distT="0" distB="0" distL="0" distR="0" wp14:anchorId="20E68AA9" wp14:editId="65A89C61">
            <wp:extent cx="3595554" cy="1363980"/>
            <wp:effectExtent l="0" t="0" r="508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4593" cy="1367409"/>
                    </a:xfrm>
                    <a:prstGeom prst="rect">
                      <a:avLst/>
                    </a:prstGeom>
                  </pic:spPr>
                </pic:pic>
              </a:graphicData>
            </a:graphic>
          </wp:inline>
        </w:drawing>
      </w:r>
    </w:p>
    <w:p w:rsidR="00055C28" w:rsidRDefault="00055C28" w:rsidP="00055C28">
      <w:pPr>
        <w:pStyle w:val="LabStepNumbered"/>
      </w:pPr>
      <w:r>
        <w:t xml:space="preserve">In the </w:t>
      </w:r>
      <w:r w:rsidRPr="00055C28">
        <w:rPr>
          <w:b/>
        </w:rPr>
        <w:t>Then</w:t>
      </w:r>
      <w:r>
        <w:t xml:space="preserve"> side of the </w:t>
      </w:r>
      <w:r w:rsidRPr="00055C28">
        <w:rPr>
          <w:b/>
        </w:rPr>
        <w:t>If</w:t>
      </w:r>
      <w:r>
        <w:t xml:space="preserve"> activity under the </w:t>
      </w:r>
      <w:r w:rsidRPr="00055C28">
        <w:rPr>
          <w:b/>
        </w:rPr>
        <w:t>Assign</w:t>
      </w:r>
      <w:r>
        <w:t xml:space="preserve"> activity, add a new </w:t>
      </w:r>
      <w:proofErr w:type="spellStart"/>
      <w:r w:rsidRPr="00055C28">
        <w:rPr>
          <w:b/>
        </w:rPr>
        <w:t>HttpSend</w:t>
      </w:r>
      <w:proofErr w:type="spellEnd"/>
      <w:r>
        <w:t xml:space="preserve"> activity with the following property values: </w:t>
      </w:r>
    </w:p>
    <w:p w:rsidR="00055C28" w:rsidRDefault="00055C28" w:rsidP="00055C28">
      <w:pPr>
        <w:pStyle w:val="LabStepNumberedLevel2"/>
      </w:pPr>
      <w:proofErr w:type="spellStart"/>
      <w:r w:rsidRPr="00055C28">
        <w:rPr>
          <w:b/>
        </w:rPr>
        <w:t>DisplayName</w:t>
      </w:r>
      <w:proofErr w:type="spellEnd"/>
      <w:r>
        <w:t>: Execute OData Query</w:t>
      </w:r>
    </w:p>
    <w:p w:rsidR="00055C28" w:rsidRPr="00055C28" w:rsidRDefault="00055C28" w:rsidP="00055C28">
      <w:pPr>
        <w:pStyle w:val="LabStepNumberedLevel2"/>
      </w:pPr>
      <w:r w:rsidRPr="00055C28">
        <w:rPr>
          <w:b/>
        </w:rPr>
        <w:t>Method</w:t>
      </w:r>
      <w:r>
        <w:t>: GET</w:t>
      </w:r>
    </w:p>
    <w:p w:rsidR="00055C28" w:rsidRDefault="00055C28" w:rsidP="00055C28">
      <w:pPr>
        <w:pStyle w:val="LabStepNumberedLevel2"/>
      </w:pPr>
      <w:r w:rsidRPr="00055C28">
        <w:rPr>
          <w:b/>
        </w:rPr>
        <w:t>Uri</w:t>
      </w:r>
      <w:r>
        <w:t xml:space="preserve">: </w:t>
      </w:r>
      <w:proofErr w:type="spellStart"/>
      <w:r>
        <w:t>WebServiceQuery</w:t>
      </w:r>
      <w:proofErr w:type="spellEnd"/>
    </w:p>
    <w:p w:rsidR="00055C28" w:rsidRDefault="00055C28" w:rsidP="00055C28">
      <w:pPr>
        <w:pStyle w:val="LabStepNumberedLevel2"/>
      </w:pPr>
      <w:proofErr w:type="spellStart"/>
      <w:r w:rsidRPr="00055C28">
        <w:rPr>
          <w:b/>
        </w:rPr>
        <w:t>ResponseContent</w:t>
      </w:r>
      <w:proofErr w:type="spellEnd"/>
      <w:r>
        <w:t xml:space="preserve">: </w:t>
      </w:r>
      <w:proofErr w:type="spellStart"/>
      <w:r>
        <w:t>WebServiceResponse</w:t>
      </w:r>
      <w:proofErr w:type="spellEnd"/>
    </w:p>
    <w:p w:rsidR="007026CB" w:rsidRDefault="007026CB" w:rsidP="007026CB">
      <w:pPr>
        <w:pStyle w:val="LabStepScreenshotLevel2"/>
      </w:pPr>
      <w:r>
        <w:drawing>
          <wp:inline distT="0" distB="0" distL="0" distR="0" wp14:anchorId="3A39AE97" wp14:editId="50A48412">
            <wp:extent cx="3285080" cy="1861850"/>
            <wp:effectExtent l="19050" t="19050" r="10795"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1278" cy="1882366"/>
                    </a:xfrm>
                    <a:prstGeom prst="rect">
                      <a:avLst/>
                    </a:prstGeom>
                    <a:ln>
                      <a:solidFill>
                        <a:schemeClr val="bg1">
                          <a:lumMod val="50000"/>
                        </a:schemeClr>
                      </a:solidFill>
                    </a:ln>
                  </pic:spPr>
                </pic:pic>
              </a:graphicData>
            </a:graphic>
          </wp:inline>
        </w:drawing>
      </w:r>
    </w:p>
    <w:p w:rsidR="00893096" w:rsidRPr="007026CB" w:rsidRDefault="00055C28" w:rsidP="00FA3AAB">
      <w:pPr>
        <w:pStyle w:val="LabStepNumberedLevel2"/>
      </w:pPr>
      <w:proofErr w:type="spellStart"/>
      <w:r w:rsidRPr="00055C28">
        <w:rPr>
          <w:b/>
        </w:rPr>
        <w:t>RequestHeaders</w:t>
      </w:r>
      <w:proofErr w:type="spellEnd"/>
      <w:r>
        <w:t xml:space="preserve">: click the ... button and add a single header of </w:t>
      </w:r>
      <w:r w:rsidRPr="00055C28">
        <w:rPr>
          <w:b/>
        </w:rPr>
        <w:t>Accept</w:t>
      </w:r>
      <w:r>
        <w:t xml:space="preserve"> equal to </w:t>
      </w:r>
      <w:r w:rsidRPr="00055C28">
        <w:rPr>
          <w:b/>
        </w:rPr>
        <w:t>"application/</w:t>
      </w:r>
      <w:proofErr w:type="spellStart"/>
      <w:r w:rsidRPr="00055C28">
        <w:rPr>
          <w:b/>
        </w:rPr>
        <w:t>json;odata</w:t>
      </w:r>
      <w:proofErr w:type="spellEnd"/>
      <w:r w:rsidRPr="00055C28">
        <w:rPr>
          <w:b/>
        </w:rPr>
        <w:t>=verbose"</w:t>
      </w:r>
    </w:p>
    <w:p w:rsidR="007026CB" w:rsidRDefault="007026CB" w:rsidP="007026CB">
      <w:pPr>
        <w:pStyle w:val="LabStepScreenshotLevel2"/>
      </w:pPr>
      <w:r>
        <w:drawing>
          <wp:inline distT="0" distB="0" distL="0" distR="0" wp14:anchorId="0F87DFA8" wp14:editId="1C17AEE4">
            <wp:extent cx="3305060" cy="204965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8731" cy="2058128"/>
                    </a:xfrm>
                    <a:prstGeom prst="rect">
                      <a:avLst/>
                    </a:prstGeom>
                  </pic:spPr>
                </pic:pic>
              </a:graphicData>
            </a:graphic>
          </wp:inline>
        </w:drawing>
      </w:r>
    </w:p>
    <w:p w:rsidR="006B3A57" w:rsidRDefault="006B3A57" w:rsidP="006B3A57">
      <w:pPr>
        <w:pStyle w:val="LabStepNumbered"/>
      </w:pPr>
      <w:r>
        <w:t xml:space="preserve">Add a </w:t>
      </w:r>
      <w:proofErr w:type="spellStart"/>
      <w:r w:rsidRPr="006B3A57">
        <w:rPr>
          <w:b/>
        </w:rPr>
        <w:t>GetDynamicProperties</w:t>
      </w:r>
      <w:proofErr w:type="spellEnd"/>
      <w:r>
        <w:t xml:space="preserve"> activity with the following values: </w:t>
      </w:r>
    </w:p>
    <w:p w:rsidR="006B3A57" w:rsidRDefault="006B3A57" w:rsidP="006B3A57">
      <w:pPr>
        <w:pStyle w:val="LabStepNumberedLevel2"/>
      </w:pPr>
      <w:proofErr w:type="spellStart"/>
      <w:r w:rsidRPr="006B3A57">
        <w:rPr>
          <w:b/>
        </w:rPr>
        <w:t>DisplayName</w:t>
      </w:r>
      <w:proofErr w:type="spellEnd"/>
      <w:r>
        <w:t>: Extract OData Query Response</w:t>
      </w:r>
    </w:p>
    <w:p w:rsidR="006B3A57" w:rsidRDefault="006B3A57" w:rsidP="006B3A57">
      <w:pPr>
        <w:pStyle w:val="LabStepNumberedLevel2"/>
      </w:pPr>
      <w:r w:rsidRPr="006B3A57">
        <w:rPr>
          <w:b/>
        </w:rPr>
        <w:t xml:space="preserve">OData </w:t>
      </w:r>
      <w:proofErr w:type="spellStart"/>
      <w:r w:rsidRPr="006B3A57">
        <w:rPr>
          <w:b/>
        </w:rPr>
        <w:t>DataSource</w:t>
      </w:r>
      <w:proofErr w:type="spellEnd"/>
      <w:r>
        <w:t>: Checked</w:t>
      </w:r>
    </w:p>
    <w:p w:rsidR="006B3A57" w:rsidRDefault="006B3A57" w:rsidP="006B3A57">
      <w:pPr>
        <w:pStyle w:val="LabStepNumberedLevel2"/>
      </w:pPr>
      <w:r w:rsidRPr="006B3A57">
        <w:rPr>
          <w:b/>
        </w:rPr>
        <w:t>Source</w:t>
      </w:r>
      <w:r>
        <w:t xml:space="preserve">: </w:t>
      </w:r>
      <w:proofErr w:type="spellStart"/>
      <w:r>
        <w:t>WebServiceResponse</w:t>
      </w:r>
      <w:proofErr w:type="spellEnd"/>
    </w:p>
    <w:p w:rsidR="007026CB" w:rsidRDefault="007026CB" w:rsidP="007026CB">
      <w:pPr>
        <w:pStyle w:val="LabStepScreenshotLevel2"/>
      </w:pPr>
      <w:r>
        <w:lastRenderedPageBreak/>
        <w:drawing>
          <wp:inline distT="0" distB="0" distL="0" distR="0" wp14:anchorId="180E4B73" wp14:editId="02238BF0">
            <wp:extent cx="2948043" cy="1713123"/>
            <wp:effectExtent l="19050" t="19050" r="2413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4095" cy="1722451"/>
                    </a:xfrm>
                    <a:prstGeom prst="rect">
                      <a:avLst/>
                    </a:prstGeom>
                    <a:ln>
                      <a:solidFill>
                        <a:schemeClr val="bg1">
                          <a:lumMod val="50000"/>
                        </a:schemeClr>
                      </a:solidFill>
                    </a:ln>
                  </pic:spPr>
                </pic:pic>
              </a:graphicData>
            </a:graphic>
          </wp:inline>
        </w:drawing>
      </w:r>
    </w:p>
    <w:p w:rsidR="006B3A57" w:rsidRDefault="006B3A57" w:rsidP="006B3A57">
      <w:pPr>
        <w:pStyle w:val="LabStepNumbered"/>
      </w:pPr>
      <w:r>
        <w:t xml:space="preserve">In the </w:t>
      </w:r>
      <w:r w:rsidRPr="006B3A57">
        <w:rPr>
          <w:b/>
        </w:rPr>
        <w:t>Extract OData Query Response</w:t>
      </w:r>
      <w:r>
        <w:t xml:space="preserve"> activity, click the ellipse button (</w:t>
      </w:r>
      <w:r w:rsidRPr="006B3A57">
        <w:rPr>
          <w:b/>
          <w:sz w:val="22"/>
        </w:rPr>
        <w:t>…</w:t>
      </w:r>
      <w:r>
        <w:t xml:space="preserve">) for the </w:t>
      </w:r>
      <w:r w:rsidRPr="006B3A57">
        <w:rPr>
          <w:b/>
        </w:rPr>
        <w:t>Properties</w:t>
      </w:r>
      <w:r>
        <w:t xml:space="preserve"> property. </w:t>
      </w:r>
    </w:p>
    <w:p w:rsidR="006B3A57" w:rsidRDefault="006B3A57" w:rsidP="006B3A57">
      <w:pPr>
        <w:pStyle w:val="LabStepNumberedLevel2"/>
      </w:pPr>
      <w:r>
        <w:t xml:space="preserve">Leave the </w:t>
      </w:r>
      <w:r w:rsidRPr="006B3A57">
        <w:rPr>
          <w:b/>
        </w:rPr>
        <w:t>Entity Type</w:t>
      </w:r>
      <w:r>
        <w:t xml:space="preserve"> set to </w:t>
      </w:r>
      <w:r w:rsidRPr="006B3A57">
        <w:rPr>
          <w:b/>
        </w:rPr>
        <w:t>(none)</w:t>
      </w:r>
      <w:r>
        <w:t xml:space="preserve"> because Visual Studio does not have any context about the remove web service this workflow is calling. This means you need to manually parse the response by adding the following Paths to variables: </w:t>
      </w:r>
    </w:p>
    <w:p w:rsidR="006B3A57" w:rsidRDefault="006B3A57" w:rsidP="006B3A57">
      <w:pPr>
        <w:pStyle w:val="LabStepNumberedLevel3"/>
      </w:pPr>
      <w:r>
        <w:t xml:space="preserve">Path d/Age and set Assign To </w:t>
      </w:r>
      <w:proofErr w:type="spellStart"/>
      <w:r>
        <w:t>to</w:t>
      </w:r>
      <w:proofErr w:type="spellEnd"/>
      <w:r>
        <w:t xml:space="preserve"> </w:t>
      </w:r>
      <w:proofErr w:type="spellStart"/>
      <w:r>
        <w:t>PersonAge</w:t>
      </w:r>
      <w:proofErr w:type="spellEnd"/>
    </w:p>
    <w:p w:rsidR="006B3A57" w:rsidRDefault="006B3A57" w:rsidP="006B3A57">
      <w:pPr>
        <w:pStyle w:val="LabStepNumberedLevel3"/>
      </w:pPr>
      <w:r>
        <w:t xml:space="preserve">Path d/Address/Street and set Assign To </w:t>
      </w:r>
      <w:proofErr w:type="spellStart"/>
      <w:r>
        <w:t>to</w:t>
      </w:r>
      <w:proofErr w:type="spellEnd"/>
      <w:r>
        <w:t xml:space="preserve"> </w:t>
      </w:r>
      <w:proofErr w:type="spellStart"/>
      <w:r>
        <w:t>PersonStreetAddress</w:t>
      </w:r>
      <w:proofErr w:type="spellEnd"/>
    </w:p>
    <w:p w:rsidR="006B3A57" w:rsidRDefault="006B3A57" w:rsidP="006B3A57">
      <w:pPr>
        <w:pStyle w:val="LabStepNumberedLevel3"/>
      </w:pPr>
      <w:r>
        <w:t xml:space="preserve">Path d/Address/City and set Assign To </w:t>
      </w:r>
      <w:proofErr w:type="spellStart"/>
      <w:r>
        <w:t>to</w:t>
      </w:r>
      <w:proofErr w:type="spellEnd"/>
      <w:r>
        <w:t xml:space="preserve"> </w:t>
      </w:r>
      <w:proofErr w:type="spellStart"/>
      <w:r>
        <w:t>PersonCity</w:t>
      </w:r>
      <w:proofErr w:type="spellEnd"/>
    </w:p>
    <w:p w:rsidR="006B3A57" w:rsidRDefault="006B3A57" w:rsidP="006B3A57">
      <w:pPr>
        <w:pStyle w:val="LabStepNumberedLevel3"/>
      </w:pPr>
      <w:r>
        <w:t xml:space="preserve">Path d/Address/State and set Assign To </w:t>
      </w:r>
      <w:proofErr w:type="spellStart"/>
      <w:r>
        <w:t>to</w:t>
      </w:r>
      <w:proofErr w:type="spellEnd"/>
      <w:r>
        <w:t xml:space="preserve"> </w:t>
      </w:r>
      <w:proofErr w:type="spellStart"/>
      <w:r>
        <w:t>PersonState</w:t>
      </w:r>
      <w:proofErr w:type="spellEnd"/>
    </w:p>
    <w:p w:rsidR="006B3A57" w:rsidRDefault="006B3A57" w:rsidP="006B3A57">
      <w:pPr>
        <w:pStyle w:val="LabStepNumberedLevel3"/>
      </w:pPr>
      <w:r>
        <w:t>Path d/Address/</w:t>
      </w:r>
      <w:proofErr w:type="spellStart"/>
      <w:r>
        <w:t>ZipCode</w:t>
      </w:r>
      <w:proofErr w:type="spellEnd"/>
      <w:r>
        <w:t xml:space="preserve"> and set Assign To </w:t>
      </w:r>
      <w:proofErr w:type="spellStart"/>
      <w:r>
        <w:t>to</w:t>
      </w:r>
      <w:proofErr w:type="spellEnd"/>
      <w:r>
        <w:t xml:space="preserve"> </w:t>
      </w:r>
      <w:proofErr w:type="spellStart"/>
      <w:r>
        <w:t>PersonZipCode</w:t>
      </w:r>
      <w:proofErr w:type="spellEnd"/>
    </w:p>
    <w:p w:rsidR="006B3A57" w:rsidRDefault="006B3A57" w:rsidP="006B3A57">
      <w:pPr>
        <w:pStyle w:val="LabStepNumberedLevel3"/>
      </w:pPr>
      <w:r>
        <w:t xml:space="preserve">Path d/Address/Country and set Assign To </w:t>
      </w:r>
      <w:proofErr w:type="spellStart"/>
      <w:r>
        <w:t>to</w:t>
      </w:r>
      <w:proofErr w:type="spellEnd"/>
      <w:r>
        <w:t xml:space="preserve"> </w:t>
      </w:r>
      <w:proofErr w:type="spellStart"/>
      <w:r>
        <w:t>PersonCountry</w:t>
      </w:r>
      <w:proofErr w:type="spellEnd"/>
    </w:p>
    <w:p w:rsidR="006B3A57" w:rsidRDefault="006B3A57" w:rsidP="006B3A57">
      <w:pPr>
        <w:pStyle w:val="LabStepNumberedLevel3"/>
      </w:pPr>
      <w:r>
        <w:t xml:space="preserve">Path d/Phone and set Assign To </w:t>
      </w:r>
      <w:proofErr w:type="spellStart"/>
      <w:r>
        <w:t>to</w:t>
      </w:r>
      <w:proofErr w:type="spellEnd"/>
      <w:r>
        <w:t xml:space="preserve"> </w:t>
      </w:r>
      <w:proofErr w:type="spellStart"/>
      <w:r>
        <w:t>PersonPhone</w:t>
      </w:r>
      <w:proofErr w:type="spellEnd"/>
    </w:p>
    <w:p w:rsidR="00842B42" w:rsidRDefault="00842B42" w:rsidP="00842B42">
      <w:pPr>
        <w:pStyle w:val="LabStepScreenshotLevel2"/>
      </w:pPr>
      <w:r>
        <w:drawing>
          <wp:inline distT="0" distB="0" distL="0" distR="0" wp14:anchorId="0C77FD31" wp14:editId="65B4A428">
            <wp:extent cx="3542470" cy="243840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6729" cy="2441331"/>
                    </a:xfrm>
                    <a:prstGeom prst="rect">
                      <a:avLst/>
                    </a:prstGeom>
                  </pic:spPr>
                </pic:pic>
              </a:graphicData>
            </a:graphic>
          </wp:inline>
        </w:drawing>
      </w:r>
    </w:p>
    <w:p w:rsidR="00842B42" w:rsidRDefault="006B3A57" w:rsidP="006B3A57">
      <w:pPr>
        <w:pStyle w:val="LabStepNumberedLevel2"/>
      </w:pPr>
      <w:r>
        <w:t xml:space="preserve">Before clicking the </w:t>
      </w:r>
      <w:r w:rsidRPr="00842B42">
        <w:rPr>
          <w:b/>
        </w:rPr>
        <w:t>OK</w:t>
      </w:r>
      <w:r>
        <w:t xml:space="preserve"> button, click the link </w:t>
      </w:r>
      <w:proofErr w:type="spellStart"/>
      <w:r w:rsidRPr="00842B42">
        <w:rPr>
          <w:b/>
        </w:rPr>
        <w:t>PopulateVariables</w:t>
      </w:r>
      <w:proofErr w:type="spellEnd"/>
      <w:r>
        <w:t xml:space="preserve"> to let Visual Studio create all the variables for you. </w:t>
      </w:r>
    </w:p>
    <w:p w:rsidR="006B3A57" w:rsidRDefault="006B3A57" w:rsidP="006B3A57">
      <w:pPr>
        <w:pStyle w:val="LabStepNumberedLevel2"/>
      </w:pPr>
      <w:r>
        <w:t xml:space="preserve">Then click </w:t>
      </w:r>
      <w:r w:rsidRPr="00842B42">
        <w:rPr>
          <w:b/>
        </w:rPr>
        <w:t>OK</w:t>
      </w:r>
      <w:r>
        <w:t>.</w:t>
      </w:r>
    </w:p>
    <w:p w:rsidR="00842B42" w:rsidRDefault="00842B42" w:rsidP="00842B42">
      <w:pPr>
        <w:pStyle w:val="LabStepNumbered"/>
      </w:pPr>
      <w:r>
        <w:t xml:space="preserve">Add a </w:t>
      </w:r>
      <w:proofErr w:type="spellStart"/>
      <w:r w:rsidRPr="00842B42">
        <w:rPr>
          <w:b/>
        </w:rPr>
        <w:t>UpdateListItem</w:t>
      </w:r>
      <w:proofErr w:type="spellEnd"/>
      <w:r>
        <w:t xml:space="preserve"> activity and set the following properties:</w:t>
      </w:r>
    </w:p>
    <w:p w:rsidR="00842B42" w:rsidRDefault="00842B42" w:rsidP="00842B42">
      <w:pPr>
        <w:pStyle w:val="LabStepNumberedLevel2"/>
      </w:pPr>
      <w:proofErr w:type="spellStart"/>
      <w:r w:rsidRPr="00842B42">
        <w:rPr>
          <w:b/>
        </w:rPr>
        <w:t>ItemId</w:t>
      </w:r>
      <w:proofErr w:type="spellEnd"/>
      <w:r>
        <w:t>: (current item)</w:t>
      </w:r>
    </w:p>
    <w:p w:rsidR="00842B42" w:rsidRDefault="00842B42" w:rsidP="00842B42">
      <w:pPr>
        <w:pStyle w:val="LabStepNumberedLevel2"/>
      </w:pPr>
      <w:proofErr w:type="spellStart"/>
      <w:r w:rsidRPr="00842B42">
        <w:rPr>
          <w:b/>
        </w:rPr>
        <w:t>ListId</w:t>
      </w:r>
      <w:proofErr w:type="spellEnd"/>
      <w:r>
        <w:t>: (current list)</w:t>
      </w:r>
    </w:p>
    <w:p w:rsidR="00842B42" w:rsidRDefault="00842B42" w:rsidP="00842B42">
      <w:pPr>
        <w:pStyle w:val="LabStepNumberedLevel2"/>
      </w:pPr>
      <w:proofErr w:type="spellStart"/>
      <w:r w:rsidRPr="00842B42">
        <w:rPr>
          <w:b/>
        </w:rPr>
        <w:t>DisplayName</w:t>
      </w:r>
      <w:proofErr w:type="spellEnd"/>
      <w:r>
        <w:t>: Update List Item</w:t>
      </w:r>
    </w:p>
    <w:p w:rsidR="00842B42" w:rsidRDefault="00842B42" w:rsidP="00842B42">
      <w:pPr>
        <w:pStyle w:val="LabStepNumbered"/>
      </w:pPr>
      <w:r>
        <w:t>Click the ellipse button (</w:t>
      </w:r>
      <w:r w:rsidRPr="00842B42">
        <w:rPr>
          <w:b/>
          <w:sz w:val="22"/>
        </w:rPr>
        <w:t>…</w:t>
      </w:r>
      <w:r>
        <w:t xml:space="preserve">) on the </w:t>
      </w:r>
      <w:proofErr w:type="spellStart"/>
      <w:r w:rsidRPr="00842B42">
        <w:rPr>
          <w:b/>
        </w:rPr>
        <w:t>ListItemPropertiesDynamicValue</w:t>
      </w:r>
      <w:proofErr w:type="spellEnd"/>
      <w:r>
        <w:t xml:space="preserve"> property.</w:t>
      </w:r>
    </w:p>
    <w:p w:rsidR="00842B42" w:rsidRDefault="00842B42" w:rsidP="00842B42">
      <w:pPr>
        <w:pStyle w:val="LabStepNumberedLevel2"/>
      </w:pPr>
      <w:r>
        <w:t xml:space="preserve">Change the </w:t>
      </w:r>
      <w:r w:rsidRPr="00842B42">
        <w:rPr>
          <w:b/>
        </w:rPr>
        <w:t>Entity Type</w:t>
      </w:r>
      <w:r>
        <w:t xml:space="preserve"> to </w:t>
      </w:r>
      <w:r w:rsidRPr="00842B42">
        <w:rPr>
          <w:b/>
        </w:rPr>
        <w:t xml:space="preserve">List Item of </w:t>
      </w:r>
      <w:proofErr w:type="spellStart"/>
      <w:r w:rsidRPr="00842B42">
        <w:rPr>
          <w:b/>
        </w:rPr>
        <w:t>SalesLeads</w:t>
      </w:r>
      <w:proofErr w:type="spellEnd"/>
      <w:r>
        <w:t>.</w:t>
      </w:r>
    </w:p>
    <w:p w:rsidR="00055C28" w:rsidRDefault="00842B42" w:rsidP="00842B42">
      <w:pPr>
        <w:pStyle w:val="LabStepNumberedLevel2"/>
      </w:pPr>
      <w:r>
        <w:t>For each variable you retrieved in the last activity, use the selectors to associate each field in the last with those values as shown from the following screenshot:</w:t>
      </w:r>
    </w:p>
    <w:p w:rsidR="00842B42" w:rsidRDefault="00842B42" w:rsidP="00842B42">
      <w:pPr>
        <w:pStyle w:val="LabStepScreenshotLevel2"/>
      </w:pPr>
      <w:r>
        <w:lastRenderedPageBreak/>
        <w:drawing>
          <wp:inline distT="0" distB="0" distL="0" distR="0" wp14:anchorId="229EF101" wp14:editId="5F63B89E">
            <wp:extent cx="3368040" cy="254755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84556" cy="2560048"/>
                    </a:xfrm>
                    <a:prstGeom prst="rect">
                      <a:avLst/>
                    </a:prstGeom>
                  </pic:spPr>
                </pic:pic>
              </a:graphicData>
            </a:graphic>
          </wp:inline>
        </w:drawing>
      </w:r>
    </w:p>
    <w:p w:rsidR="00842B42" w:rsidRDefault="00842B42" w:rsidP="00842B42">
      <w:pPr>
        <w:pStyle w:val="LabExerciseCallout"/>
      </w:pPr>
      <w:r>
        <w:t>Now the workflow has been completed and it is time to test it out in the Visual Studio debugger.</w:t>
      </w:r>
    </w:p>
    <w:p w:rsidR="00842B42" w:rsidRDefault="00842B42" w:rsidP="00842B42">
      <w:pPr>
        <w:pStyle w:val="LabStepNumbered"/>
      </w:pPr>
      <w:r w:rsidRPr="00842B42">
        <w:t xml:space="preserve">With the workflow complete, in Visual Studio, select </w:t>
      </w:r>
      <w:r w:rsidRPr="00842B42">
        <w:rPr>
          <w:b/>
        </w:rPr>
        <w:t>Debug / Start Debugging</w:t>
      </w:r>
      <w:r w:rsidRPr="00842B42">
        <w:t xml:space="preserve"> to launch the workflow</w:t>
      </w:r>
      <w:r>
        <w:t>.</w:t>
      </w:r>
    </w:p>
    <w:p w:rsidR="007026CB" w:rsidRDefault="007026CB" w:rsidP="007026CB">
      <w:pPr>
        <w:pStyle w:val="LabStepNumberedLevel2"/>
      </w:pPr>
      <w:r>
        <w:t xml:space="preserve">Once the debugging session starts, you should be at the default </w:t>
      </w:r>
      <w:r w:rsidR="009A46E5">
        <w:t xml:space="preserve">view of the </w:t>
      </w:r>
      <w:proofErr w:type="spellStart"/>
      <w:r w:rsidR="009A46E5">
        <w:t>SalesLeads</w:t>
      </w:r>
      <w:proofErr w:type="spellEnd"/>
      <w:r w:rsidR="009A46E5">
        <w:t xml:space="preserve"> list.</w:t>
      </w:r>
    </w:p>
    <w:p w:rsidR="009A46E5" w:rsidRDefault="009A46E5" w:rsidP="009A46E5">
      <w:pPr>
        <w:pStyle w:val="LabStepScreenshotLevel2"/>
      </w:pPr>
      <w:r>
        <w:drawing>
          <wp:inline distT="0" distB="0" distL="0" distR="0">
            <wp:extent cx="3778786" cy="1784556"/>
            <wp:effectExtent l="19050" t="19050" r="1270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2970" cy="1791254"/>
                    </a:xfrm>
                    <a:prstGeom prst="rect">
                      <a:avLst/>
                    </a:prstGeom>
                    <a:noFill/>
                    <a:ln>
                      <a:solidFill>
                        <a:schemeClr val="bg1">
                          <a:lumMod val="75000"/>
                        </a:schemeClr>
                      </a:solidFill>
                    </a:ln>
                  </pic:spPr>
                </pic:pic>
              </a:graphicData>
            </a:graphic>
          </wp:inline>
        </w:drawing>
      </w:r>
    </w:p>
    <w:p w:rsidR="009A46E5" w:rsidRDefault="009A46E5" w:rsidP="00FC30AC">
      <w:pPr>
        <w:pStyle w:val="LabStepNumberedLevel2"/>
      </w:pPr>
      <w:r>
        <w:t>Click the new item link to enter a new item to the list.</w:t>
      </w:r>
    </w:p>
    <w:p w:rsidR="00FC30AC" w:rsidRDefault="00FC30AC" w:rsidP="00FC30AC">
      <w:pPr>
        <w:pStyle w:val="LabStepNumberedLevel2"/>
      </w:pPr>
      <w:r>
        <w:t xml:space="preserve">Test the workflow by entering the name </w:t>
      </w:r>
      <w:r w:rsidR="007026CB">
        <w:t>‘</w:t>
      </w:r>
      <w:r>
        <w:t>Paula Wilson</w:t>
      </w:r>
      <w:r w:rsidR="007026CB">
        <w:t>’</w:t>
      </w:r>
      <w:r>
        <w:t xml:space="preserve"> </w:t>
      </w:r>
      <w:r w:rsidR="007026CB">
        <w:t>who is an existing user</w:t>
      </w:r>
      <w:r w:rsidR="009A46E5">
        <w:t xml:space="preserve"> and click the </w:t>
      </w:r>
      <w:r w:rsidR="009A46E5" w:rsidRPr="009A46E5">
        <w:rPr>
          <w:b/>
        </w:rPr>
        <w:t>Save</w:t>
      </w:r>
      <w:r w:rsidR="009A46E5">
        <w:t xml:space="preserve"> button</w:t>
      </w:r>
      <w:r>
        <w:t>.</w:t>
      </w:r>
    </w:p>
    <w:p w:rsidR="009A46E5" w:rsidRDefault="009A46E5" w:rsidP="009A46E5">
      <w:pPr>
        <w:pStyle w:val="LabStepScreenshotLevel2"/>
      </w:pPr>
      <w:r>
        <w:drawing>
          <wp:inline distT="0" distB="0" distL="0" distR="0">
            <wp:extent cx="2876493" cy="1514819"/>
            <wp:effectExtent l="19050" t="19050" r="1968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1036" cy="1522478"/>
                    </a:xfrm>
                    <a:prstGeom prst="rect">
                      <a:avLst/>
                    </a:prstGeom>
                    <a:noFill/>
                    <a:ln>
                      <a:solidFill>
                        <a:schemeClr val="bg1">
                          <a:lumMod val="75000"/>
                        </a:schemeClr>
                      </a:solidFill>
                    </a:ln>
                  </pic:spPr>
                </pic:pic>
              </a:graphicData>
            </a:graphic>
          </wp:inline>
        </w:drawing>
      </w:r>
    </w:p>
    <w:p w:rsidR="009A46E5" w:rsidRDefault="00FC30AC" w:rsidP="00FC30AC">
      <w:pPr>
        <w:pStyle w:val="LabStepNumbered"/>
      </w:pPr>
      <w:r>
        <w:t xml:space="preserve">After creating the list item, select the item and click the </w:t>
      </w:r>
      <w:r w:rsidRPr="009A46E5">
        <w:rPr>
          <w:b/>
        </w:rPr>
        <w:t>Workflows</w:t>
      </w:r>
      <w:r>
        <w:t xml:space="preserve"> button in the SharePoint ribbon.</w:t>
      </w:r>
    </w:p>
    <w:p w:rsidR="009A46E5" w:rsidRDefault="009A46E5" w:rsidP="009A46E5">
      <w:pPr>
        <w:pStyle w:val="LabStepScreenshotLevel2"/>
      </w:pPr>
      <w:r>
        <w:lastRenderedPageBreak/>
        <w:drawing>
          <wp:inline distT="0" distB="0" distL="0" distR="0">
            <wp:extent cx="4070733" cy="1845535"/>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88527" cy="1853602"/>
                    </a:xfrm>
                    <a:prstGeom prst="rect">
                      <a:avLst/>
                    </a:prstGeom>
                    <a:noFill/>
                    <a:ln>
                      <a:noFill/>
                    </a:ln>
                  </pic:spPr>
                </pic:pic>
              </a:graphicData>
            </a:graphic>
          </wp:inline>
        </w:drawing>
      </w:r>
    </w:p>
    <w:p w:rsidR="009A46E5" w:rsidRDefault="009A46E5" w:rsidP="009A46E5">
      <w:pPr>
        <w:pStyle w:val="LabStepNumbered"/>
      </w:pPr>
      <w:r>
        <w:t xml:space="preserve">On the Workflow page for the new </w:t>
      </w:r>
      <w:proofErr w:type="spellStart"/>
      <w:r>
        <w:t>SalesLead</w:t>
      </w:r>
      <w:proofErr w:type="spellEnd"/>
      <w:r>
        <w:t xml:space="preserve"> item, y</w:t>
      </w:r>
      <w:r>
        <w:t>ou will see a link to start the workflow you just created.</w:t>
      </w:r>
      <w:r>
        <w:t xml:space="preserve"> Click this button to start your workflow.</w:t>
      </w:r>
    </w:p>
    <w:p w:rsidR="009A46E5" w:rsidRDefault="009A46E5" w:rsidP="009A46E5">
      <w:pPr>
        <w:pStyle w:val="LabStepScreenshotLevel2"/>
      </w:pPr>
      <w:r>
        <w:drawing>
          <wp:inline distT="0" distB="0" distL="0" distR="0">
            <wp:extent cx="3933022" cy="1048806"/>
            <wp:effectExtent l="19050" t="19050" r="10795"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84487" cy="1062530"/>
                    </a:xfrm>
                    <a:prstGeom prst="rect">
                      <a:avLst/>
                    </a:prstGeom>
                    <a:noFill/>
                    <a:ln>
                      <a:solidFill>
                        <a:schemeClr val="bg1">
                          <a:lumMod val="75000"/>
                        </a:schemeClr>
                      </a:solidFill>
                    </a:ln>
                  </pic:spPr>
                </pic:pic>
              </a:graphicData>
            </a:graphic>
          </wp:inline>
        </w:drawing>
      </w:r>
    </w:p>
    <w:p w:rsidR="00FC30AC" w:rsidRDefault="00FC30AC" w:rsidP="00FC30AC">
      <w:pPr>
        <w:pStyle w:val="LabStepNumbered"/>
      </w:pPr>
      <w:r>
        <w:t xml:space="preserve">Once the workflow starts, go back to the list item and keep refreshing the page... after a few moments you should see all of the user's details are updated as seen in the following figure: </w:t>
      </w:r>
    </w:p>
    <w:p w:rsidR="00FC30AC" w:rsidRDefault="00FC30AC" w:rsidP="00141FDA">
      <w:pPr>
        <w:pStyle w:val="LabStepScreenshot"/>
      </w:pPr>
      <w:r>
        <w:t xml:space="preserve"> </w:t>
      </w:r>
      <w:bookmarkStart w:id="0" w:name="_GoBack"/>
      <w:r w:rsidR="00141FDA">
        <w:rPr>
          <w:noProof/>
        </w:rPr>
        <w:drawing>
          <wp:inline distT="0" distB="0" distL="0" distR="0">
            <wp:extent cx="4489373" cy="1699896"/>
            <wp:effectExtent l="19050" t="19050" r="2603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08361" cy="1707086"/>
                    </a:xfrm>
                    <a:prstGeom prst="rect">
                      <a:avLst/>
                    </a:prstGeom>
                    <a:noFill/>
                    <a:ln>
                      <a:solidFill>
                        <a:schemeClr val="bg1">
                          <a:lumMod val="50000"/>
                        </a:schemeClr>
                      </a:solidFill>
                    </a:ln>
                  </pic:spPr>
                </pic:pic>
              </a:graphicData>
            </a:graphic>
          </wp:inline>
        </w:drawing>
      </w:r>
      <w:bookmarkEnd w:id="0"/>
    </w:p>
    <w:p w:rsidR="00842B42" w:rsidRPr="00055C28" w:rsidRDefault="00FC30AC" w:rsidP="00141FDA">
      <w:pPr>
        <w:pStyle w:val="LabExerciseCallout"/>
      </w:pPr>
      <w:r>
        <w:t>Congratulations! In this exercise you created a sequential workflow that queried an OData / REST web service for a specific person &amp; used that data to update a SharePoint list item.</w:t>
      </w:r>
    </w:p>
    <w:sectPr w:rsidR="00842B42" w:rsidRPr="00055C28" w:rsidSect="00487314">
      <w:headerReference w:type="default" r:id="rId62"/>
      <w:footerReference w:type="default" r:id="rId63"/>
      <w:headerReference w:type="first" r:id="rId64"/>
      <w:footerReference w:type="first" r:id="rId6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0A0" w:rsidRDefault="002C20A0" w:rsidP="005F53BE">
      <w:pPr>
        <w:spacing w:before="0" w:after="0"/>
      </w:pPr>
      <w:r>
        <w:separator/>
      </w:r>
    </w:p>
  </w:endnote>
  <w:endnote w:type="continuationSeparator" w:id="0">
    <w:p w:rsidR="002C20A0" w:rsidRDefault="002C20A0"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C28" w:rsidRDefault="00055C28"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A24A37">
      <w:rPr>
        <w:noProof/>
      </w:rPr>
      <w:t>22</w:t>
    </w:r>
    <w:r>
      <w:fldChar w:fldCharType="end"/>
    </w:r>
  </w:p>
  <w:p w:rsidR="00055C28" w:rsidRPr="00487314" w:rsidRDefault="00055C28"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C28" w:rsidRDefault="00055C28"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A24A37">
      <w:rPr>
        <w:noProof/>
      </w:rPr>
      <w:t>1</w:t>
    </w:r>
    <w:r>
      <w:fldChar w:fldCharType="end"/>
    </w:r>
  </w:p>
  <w:p w:rsidR="00055C28" w:rsidRPr="00487314" w:rsidRDefault="00055C28"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0A0" w:rsidRDefault="002C20A0" w:rsidP="005F53BE">
      <w:pPr>
        <w:spacing w:before="0" w:after="0"/>
      </w:pPr>
      <w:r>
        <w:separator/>
      </w:r>
    </w:p>
  </w:footnote>
  <w:footnote w:type="continuationSeparator" w:id="0">
    <w:p w:rsidR="002C20A0" w:rsidRDefault="002C20A0"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C28" w:rsidRDefault="00055C28" w:rsidP="00487314">
    <w:pPr>
      <w:pStyle w:val="Header"/>
      <w:pBdr>
        <w:bottom w:val="single" w:sz="4" w:space="0" w:color="auto"/>
      </w:pBdr>
      <w:spacing w:before="240"/>
    </w:pPr>
    <w:r>
      <w:t>DO NOT UPDATE - Course Title Placeholder</w:t>
    </w:r>
  </w:p>
  <w:p w:rsidR="00055C28" w:rsidRDefault="00055C28" w:rsidP="00487314">
    <w:pPr>
      <w:pStyle w:val="Header"/>
      <w:pBdr>
        <w:bottom w:val="single" w:sz="4" w:space="0" w:color="auto"/>
      </w:pBdr>
      <w:spacing w:before="240"/>
    </w:pPr>
    <w:r>
      <w:t>Module Name Placeholder</w:t>
    </w:r>
    <w:r>
      <w:tab/>
    </w:r>
    <w:r>
      <w:tab/>
      <w:t xml:space="preserve">Version </w:t>
    </w:r>
    <w:proofErr w:type="spellStart"/>
    <w:r>
      <w:t>x.x</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C28" w:rsidRDefault="00055C28"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2.15pt;height:12.15pt;visibility:visible;mso-wrap-style:square" o:bullet="t">
        <v:imagedata r:id="rId1" o:title=""/>
      </v:shape>
    </w:pict>
  </w:numPicBullet>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6566B"/>
    <w:multiLevelType w:val="hybridMultilevel"/>
    <w:tmpl w:val="0A3E6E0A"/>
    <w:lvl w:ilvl="0" w:tplc="928A59F2">
      <w:numFmt w:val="bullet"/>
      <w:lvlText w:val=""/>
      <w:lvlJc w:val="left"/>
      <w:pPr>
        <w:ind w:left="432" w:hanging="360"/>
      </w:pPr>
      <w:rPr>
        <w:rFonts w:ascii="Symbol" w:eastAsiaTheme="minorHAnsi"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5"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6"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8"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9"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0"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3"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4" w15:restartNumberingAfterBreak="0">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5" w15:restartNumberingAfterBreak="0">
    <w:nsid w:val="3A1F7CA4"/>
    <w:multiLevelType w:val="hybridMultilevel"/>
    <w:tmpl w:val="9CBA1F62"/>
    <w:lvl w:ilvl="0" w:tplc="5B3C77B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7"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8"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9"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30"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2"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3"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5"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6"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7"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9" w15:restartNumberingAfterBreak="0">
    <w:nsid w:val="5F760397"/>
    <w:multiLevelType w:val="hybridMultilevel"/>
    <w:tmpl w:val="EF9A6B7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41"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2"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6"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7"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8"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9"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30"/>
  </w:num>
  <w:num w:numId="3">
    <w:abstractNumId w:val="34"/>
  </w:num>
  <w:num w:numId="4">
    <w:abstractNumId w:val="20"/>
  </w:num>
  <w:num w:numId="5">
    <w:abstractNumId w:val="21"/>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num>
  <w:num w:numId="21">
    <w:abstractNumId w:val="5"/>
  </w:num>
  <w:num w:numId="22">
    <w:abstractNumId w:val="37"/>
  </w:num>
  <w:num w:numId="23">
    <w:abstractNumId w:val="12"/>
  </w:num>
  <w:num w:numId="24">
    <w:abstractNumId w:val="2"/>
  </w:num>
  <w:num w:numId="25">
    <w:abstractNumId w:val="44"/>
  </w:num>
  <w:num w:numId="26">
    <w:abstractNumId w:val="43"/>
  </w:num>
  <w:num w:numId="27">
    <w:abstractNumId w:val="38"/>
  </w:num>
  <w:num w:numId="28">
    <w:abstractNumId w:val="49"/>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44"/>
  </w:num>
  <w:num w:numId="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8"/>
  <w:doNotDisplayPageBoundaries/>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73F"/>
    <w:rsid w:val="00012E55"/>
    <w:rsid w:val="00017053"/>
    <w:rsid w:val="00024FAE"/>
    <w:rsid w:val="0002563C"/>
    <w:rsid w:val="00027816"/>
    <w:rsid w:val="000377A4"/>
    <w:rsid w:val="00042C39"/>
    <w:rsid w:val="00047B61"/>
    <w:rsid w:val="000543D8"/>
    <w:rsid w:val="00055C28"/>
    <w:rsid w:val="00072406"/>
    <w:rsid w:val="0009221D"/>
    <w:rsid w:val="000A58FF"/>
    <w:rsid w:val="000A7712"/>
    <w:rsid w:val="000C3A99"/>
    <w:rsid w:val="000C5F50"/>
    <w:rsid w:val="000D4653"/>
    <w:rsid w:val="000F3D8F"/>
    <w:rsid w:val="000F67FB"/>
    <w:rsid w:val="00100DD9"/>
    <w:rsid w:val="001014E6"/>
    <w:rsid w:val="00102F3E"/>
    <w:rsid w:val="00104BBA"/>
    <w:rsid w:val="00113564"/>
    <w:rsid w:val="001170EA"/>
    <w:rsid w:val="00124F82"/>
    <w:rsid w:val="00131AB3"/>
    <w:rsid w:val="00134C8F"/>
    <w:rsid w:val="001351B1"/>
    <w:rsid w:val="00141FDA"/>
    <w:rsid w:val="0014253A"/>
    <w:rsid w:val="00147F04"/>
    <w:rsid w:val="001519C7"/>
    <w:rsid w:val="00160955"/>
    <w:rsid w:val="00165AA4"/>
    <w:rsid w:val="00170888"/>
    <w:rsid w:val="00173AA2"/>
    <w:rsid w:val="00180351"/>
    <w:rsid w:val="00182B9B"/>
    <w:rsid w:val="00184F7F"/>
    <w:rsid w:val="00193651"/>
    <w:rsid w:val="001A31E1"/>
    <w:rsid w:val="001A5C38"/>
    <w:rsid w:val="001B4B34"/>
    <w:rsid w:val="001C1CDD"/>
    <w:rsid w:val="001D3623"/>
    <w:rsid w:val="001E64CF"/>
    <w:rsid w:val="001F12DF"/>
    <w:rsid w:val="001F5717"/>
    <w:rsid w:val="0020284C"/>
    <w:rsid w:val="002102B8"/>
    <w:rsid w:val="00220FB5"/>
    <w:rsid w:val="0022126E"/>
    <w:rsid w:val="00223B5C"/>
    <w:rsid w:val="00223D62"/>
    <w:rsid w:val="00226F71"/>
    <w:rsid w:val="0023391E"/>
    <w:rsid w:val="0023454B"/>
    <w:rsid w:val="002458A0"/>
    <w:rsid w:val="00267855"/>
    <w:rsid w:val="002679ED"/>
    <w:rsid w:val="00271119"/>
    <w:rsid w:val="00282846"/>
    <w:rsid w:val="00283D1B"/>
    <w:rsid w:val="002A0F80"/>
    <w:rsid w:val="002B64E6"/>
    <w:rsid w:val="002C20A0"/>
    <w:rsid w:val="002C66E1"/>
    <w:rsid w:val="002C7EBD"/>
    <w:rsid w:val="002E3886"/>
    <w:rsid w:val="002F6D6E"/>
    <w:rsid w:val="00303827"/>
    <w:rsid w:val="00304E1F"/>
    <w:rsid w:val="00317619"/>
    <w:rsid w:val="00323C95"/>
    <w:rsid w:val="00327D06"/>
    <w:rsid w:val="00332846"/>
    <w:rsid w:val="00342786"/>
    <w:rsid w:val="003441A3"/>
    <w:rsid w:val="00347D1A"/>
    <w:rsid w:val="00351B58"/>
    <w:rsid w:val="0036660B"/>
    <w:rsid w:val="00374015"/>
    <w:rsid w:val="00380927"/>
    <w:rsid w:val="00387791"/>
    <w:rsid w:val="003908D5"/>
    <w:rsid w:val="003B1B9F"/>
    <w:rsid w:val="003B3793"/>
    <w:rsid w:val="003B4783"/>
    <w:rsid w:val="003C175E"/>
    <w:rsid w:val="003C53AF"/>
    <w:rsid w:val="003D2184"/>
    <w:rsid w:val="003D25F9"/>
    <w:rsid w:val="003D360D"/>
    <w:rsid w:val="003D5D90"/>
    <w:rsid w:val="003E288B"/>
    <w:rsid w:val="003E3689"/>
    <w:rsid w:val="003F248D"/>
    <w:rsid w:val="003F3BD1"/>
    <w:rsid w:val="003F47FE"/>
    <w:rsid w:val="003F5D04"/>
    <w:rsid w:val="003F71F8"/>
    <w:rsid w:val="0041367C"/>
    <w:rsid w:val="0041422E"/>
    <w:rsid w:val="00421A14"/>
    <w:rsid w:val="004547B8"/>
    <w:rsid w:val="004654C8"/>
    <w:rsid w:val="00466D35"/>
    <w:rsid w:val="00474CAC"/>
    <w:rsid w:val="0048025F"/>
    <w:rsid w:val="004845A9"/>
    <w:rsid w:val="00484B00"/>
    <w:rsid w:val="00487314"/>
    <w:rsid w:val="004A225A"/>
    <w:rsid w:val="004C6D25"/>
    <w:rsid w:val="004D4C16"/>
    <w:rsid w:val="004E46C9"/>
    <w:rsid w:val="004E51F3"/>
    <w:rsid w:val="004E7CA4"/>
    <w:rsid w:val="004F566B"/>
    <w:rsid w:val="004F735A"/>
    <w:rsid w:val="005076E9"/>
    <w:rsid w:val="00507794"/>
    <w:rsid w:val="005333CF"/>
    <w:rsid w:val="00546CF6"/>
    <w:rsid w:val="00556ACD"/>
    <w:rsid w:val="005732F8"/>
    <w:rsid w:val="00582E4B"/>
    <w:rsid w:val="00592D87"/>
    <w:rsid w:val="00593361"/>
    <w:rsid w:val="0059449C"/>
    <w:rsid w:val="00597948"/>
    <w:rsid w:val="005B014F"/>
    <w:rsid w:val="005B1B3B"/>
    <w:rsid w:val="005B1F65"/>
    <w:rsid w:val="005B2F0B"/>
    <w:rsid w:val="005B43B2"/>
    <w:rsid w:val="005B5026"/>
    <w:rsid w:val="005D5509"/>
    <w:rsid w:val="005E19F6"/>
    <w:rsid w:val="005F42D4"/>
    <w:rsid w:val="005F53BE"/>
    <w:rsid w:val="00603F21"/>
    <w:rsid w:val="00613588"/>
    <w:rsid w:val="00620069"/>
    <w:rsid w:val="00623D2C"/>
    <w:rsid w:val="00624BBC"/>
    <w:rsid w:val="00632EF2"/>
    <w:rsid w:val="00634BED"/>
    <w:rsid w:val="00637D60"/>
    <w:rsid w:val="00642B02"/>
    <w:rsid w:val="006507AD"/>
    <w:rsid w:val="00656D3D"/>
    <w:rsid w:val="006656A1"/>
    <w:rsid w:val="00673352"/>
    <w:rsid w:val="00680A1F"/>
    <w:rsid w:val="00681102"/>
    <w:rsid w:val="00692FA4"/>
    <w:rsid w:val="00694934"/>
    <w:rsid w:val="00696625"/>
    <w:rsid w:val="006A36C9"/>
    <w:rsid w:val="006A723D"/>
    <w:rsid w:val="006B2248"/>
    <w:rsid w:val="006B3A57"/>
    <w:rsid w:val="006C018E"/>
    <w:rsid w:val="006E0D86"/>
    <w:rsid w:val="006E1E9B"/>
    <w:rsid w:val="00700890"/>
    <w:rsid w:val="007013CF"/>
    <w:rsid w:val="007026CB"/>
    <w:rsid w:val="007058B9"/>
    <w:rsid w:val="00715D14"/>
    <w:rsid w:val="0072373C"/>
    <w:rsid w:val="00731732"/>
    <w:rsid w:val="007418FC"/>
    <w:rsid w:val="00743CF6"/>
    <w:rsid w:val="00744C0D"/>
    <w:rsid w:val="00757E3D"/>
    <w:rsid w:val="00763B73"/>
    <w:rsid w:val="00766853"/>
    <w:rsid w:val="00773450"/>
    <w:rsid w:val="00777078"/>
    <w:rsid w:val="007778F1"/>
    <w:rsid w:val="0078174D"/>
    <w:rsid w:val="00785879"/>
    <w:rsid w:val="00791C88"/>
    <w:rsid w:val="0079318C"/>
    <w:rsid w:val="00793505"/>
    <w:rsid w:val="00797432"/>
    <w:rsid w:val="007A4F76"/>
    <w:rsid w:val="007B2733"/>
    <w:rsid w:val="007D15AD"/>
    <w:rsid w:val="007E3B2D"/>
    <w:rsid w:val="007E3C46"/>
    <w:rsid w:val="007E5505"/>
    <w:rsid w:val="007E66DD"/>
    <w:rsid w:val="007F4BC1"/>
    <w:rsid w:val="00800E8E"/>
    <w:rsid w:val="00801146"/>
    <w:rsid w:val="00804D47"/>
    <w:rsid w:val="00806252"/>
    <w:rsid w:val="008139EA"/>
    <w:rsid w:val="00827B4C"/>
    <w:rsid w:val="00833517"/>
    <w:rsid w:val="00842B42"/>
    <w:rsid w:val="00844925"/>
    <w:rsid w:val="00854792"/>
    <w:rsid w:val="008553D1"/>
    <w:rsid w:val="00862B70"/>
    <w:rsid w:val="0086333B"/>
    <w:rsid w:val="00872B0A"/>
    <w:rsid w:val="00883E0E"/>
    <w:rsid w:val="00893096"/>
    <w:rsid w:val="008B3385"/>
    <w:rsid w:val="008B5BAC"/>
    <w:rsid w:val="008D06CB"/>
    <w:rsid w:val="008E02C2"/>
    <w:rsid w:val="008E330B"/>
    <w:rsid w:val="008E668C"/>
    <w:rsid w:val="008F08AA"/>
    <w:rsid w:val="008F1B6A"/>
    <w:rsid w:val="009025D0"/>
    <w:rsid w:val="009072A0"/>
    <w:rsid w:val="00940EE3"/>
    <w:rsid w:val="00941D1D"/>
    <w:rsid w:val="00944013"/>
    <w:rsid w:val="0095097E"/>
    <w:rsid w:val="00955E02"/>
    <w:rsid w:val="00957516"/>
    <w:rsid w:val="009742DC"/>
    <w:rsid w:val="009A46E5"/>
    <w:rsid w:val="009D1F57"/>
    <w:rsid w:val="009D76EC"/>
    <w:rsid w:val="009E5B1F"/>
    <w:rsid w:val="009F42F1"/>
    <w:rsid w:val="00A03EEB"/>
    <w:rsid w:val="00A15BDE"/>
    <w:rsid w:val="00A24A37"/>
    <w:rsid w:val="00A322C3"/>
    <w:rsid w:val="00A45F3F"/>
    <w:rsid w:val="00A53846"/>
    <w:rsid w:val="00A67F2D"/>
    <w:rsid w:val="00A82E26"/>
    <w:rsid w:val="00AA2D45"/>
    <w:rsid w:val="00AA6353"/>
    <w:rsid w:val="00AB3B79"/>
    <w:rsid w:val="00AB5281"/>
    <w:rsid w:val="00AC194C"/>
    <w:rsid w:val="00AC1E92"/>
    <w:rsid w:val="00AC2DF0"/>
    <w:rsid w:val="00AD3F04"/>
    <w:rsid w:val="00AE10EF"/>
    <w:rsid w:val="00AE6CFE"/>
    <w:rsid w:val="00AE794A"/>
    <w:rsid w:val="00B00E65"/>
    <w:rsid w:val="00B0771E"/>
    <w:rsid w:val="00B216FC"/>
    <w:rsid w:val="00B2356F"/>
    <w:rsid w:val="00B2439E"/>
    <w:rsid w:val="00B36DF9"/>
    <w:rsid w:val="00B40D14"/>
    <w:rsid w:val="00B41BB1"/>
    <w:rsid w:val="00B44D2A"/>
    <w:rsid w:val="00B51530"/>
    <w:rsid w:val="00B519BC"/>
    <w:rsid w:val="00B53E0D"/>
    <w:rsid w:val="00B63AE8"/>
    <w:rsid w:val="00B73967"/>
    <w:rsid w:val="00B75121"/>
    <w:rsid w:val="00B94A5E"/>
    <w:rsid w:val="00BA1CFB"/>
    <w:rsid w:val="00BA740B"/>
    <w:rsid w:val="00BB16F1"/>
    <w:rsid w:val="00BC1ADC"/>
    <w:rsid w:val="00BC2C8D"/>
    <w:rsid w:val="00BC63B0"/>
    <w:rsid w:val="00BD1E2E"/>
    <w:rsid w:val="00BE0EF5"/>
    <w:rsid w:val="00BF0F2A"/>
    <w:rsid w:val="00C02EE1"/>
    <w:rsid w:val="00C02F5F"/>
    <w:rsid w:val="00C228D0"/>
    <w:rsid w:val="00C27FAA"/>
    <w:rsid w:val="00C34C8D"/>
    <w:rsid w:val="00C43DD5"/>
    <w:rsid w:val="00C4527E"/>
    <w:rsid w:val="00C45A3D"/>
    <w:rsid w:val="00C47B40"/>
    <w:rsid w:val="00C53748"/>
    <w:rsid w:val="00C940D4"/>
    <w:rsid w:val="00CB6C4C"/>
    <w:rsid w:val="00CC6791"/>
    <w:rsid w:val="00CE28B8"/>
    <w:rsid w:val="00D01D08"/>
    <w:rsid w:val="00D020E2"/>
    <w:rsid w:val="00D03E7A"/>
    <w:rsid w:val="00D04278"/>
    <w:rsid w:val="00D04F0D"/>
    <w:rsid w:val="00D067FD"/>
    <w:rsid w:val="00D10C4F"/>
    <w:rsid w:val="00D153C4"/>
    <w:rsid w:val="00D20386"/>
    <w:rsid w:val="00D35A68"/>
    <w:rsid w:val="00D51EB7"/>
    <w:rsid w:val="00D56851"/>
    <w:rsid w:val="00D6197F"/>
    <w:rsid w:val="00D6722D"/>
    <w:rsid w:val="00D67D66"/>
    <w:rsid w:val="00D74512"/>
    <w:rsid w:val="00D76F02"/>
    <w:rsid w:val="00D8658C"/>
    <w:rsid w:val="00D90776"/>
    <w:rsid w:val="00DA173F"/>
    <w:rsid w:val="00DB5D66"/>
    <w:rsid w:val="00DD1CAC"/>
    <w:rsid w:val="00DD566E"/>
    <w:rsid w:val="00DE259C"/>
    <w:rsid w:val="00DF2415"/>
    <w:rsid w:val="00E00875"/>
    <w:rsid w:val="00E10E0F"/>
    <w:rsid w:val="00E243D4"/>
    <w:rsid w:val="00E42558"/>
    <w:rsid w:val="00E4641F"/>
    <w:rsid w:val="00E52C6D"/>
    <w:rsid w:val="00E55EF9"/>
    <w:rsid w:val="00E60ECB"/>
    <w:rsid w:val="00E66D0E"/>
    <w:rsid w:val="00E80864"/>
    <w:rsid w:val="00E962F5"/>
    <w:rsid w:val="00EA0900"/>
    <w:rsid w:val="00EA384B"/>
    <w:rsid w:val="00EA3A02"/>
    <w:rsid w:val="00EA4967"/>
    <w:rsid w:val="00EB1ADF"/>
    <w:rsid w:val="00EB1D73"/>
    <w:rsid w:val="00EB261B"/>
    <w:rsid w:val="00EC4D2F"/>
    <w:rsid w:val="00EC5D9E"/>
    <w:rsid w:val="00ED0617"/>
    <w:rsid w:val="00ED32D4"/>
    <w:rsid w:val="00EE11D5"/>
    <w:rsid w:val="00EF56D4"/>
    <w:rsid w:val="00F00B33"/>
    <w:rsid w:val="00F0147C"/>
    <w:rsid w:val="00F0526F"/>
    <w:rsid w:val="00F069E8"/>
    <w:rsid w:val="00F1146B"/>
    <w:rsid w:val="00F17FA5"/>
    <w:rsid w:val="00F202FF"/>
    <w:rsid w:val="00F20B49"/>
    <w:rsid w:val="00F20F3B"/>
    <w:rsid w:val="00F2719A"/>
    <w:rsid w:val="00F324C3"/>
    <w:rsid w:val="00F36F55"/>
    <w:rsid w:val="00F450D4"/>
    <w:rsid w:val="00F50A4A"/>
    <w:rsid w:val="00F549C0"/>
    <w:rsid w:val="00F75E35"/>
    <w:rsid w:val="00F85219"/>
    <w:rsid w:val="00F863D9"/>
    <w:rsid w:val="00F9455B"/>
    <w:rsid w:val="00F959F5"/>
    <w:rsid w:val="00FA3AAB"/>
    <w:rsid w:val="00FA6BB2"/>
    <w:rsid w:val="00FB2F68"/>
    <w:rsid w:val="00FB7FD6"/>
    <w:rsid w:val="00FC1E83"/>
    <w:rsid w:val="00FC30AC"/>
    <w:rsid w:val="00FC7E61"/>
    <w:rsid w:val="00FC7F56"/>
    <w:rsid w:val="00FD7288"/>
    <w:rsid w:val="00FF2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B19E788-C9AD-4E88-B814-928261A38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3A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C53AF"/>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3C53AF"/>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3C53AF"/>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C53AF"/>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C53A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3AF"/>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3C53AF"/>
    <w:rPr>
      <w:rFonts w:ascii="Arial Black" w:hAnsi="Arial Black"/>
      <w:sz w:val="28"/>
    </w:rPr>
  </w:style>
  <w:style w:type="character" w:customStyle="1" w:styleId="Heading3Char">
    <w:name w:val="Heading 3 Char"/>
    <w:basedOn w:val="DefaultParagraphFont"/>
    <w:link w:val="Heading3"/>
    <w:rsid w:val="003C53AF"/>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C53AF"/>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C53AF"/>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C53A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3AF"/>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C53AF"/>
    <w:pPr>
      <w:tabs>
        <w:tab w:val="right" w:leader="dot" w:pos="10786"/>
      </w:tabs>
      <w:spacing w:before="80" w:after="0"/>
      <w:ind w:left="144"/>
    </w:pPr>
    <w:rPr>
      <w:b/>
    </w:rPr>
  </w:style>
  <w:style w:type="paragraph" w:styleId="TOC2">
    <w:name w:val="toc 2"/>
    <w:basedOn w:val="Normal"/>
    <w:next w:val="Normal"/>
    <w:autoRedefine/>
    <w:uiPriority w:val="39"/>
    <w:unhideWhenUsed/>
    <w:rsid w:val="003C53AF"/>
    <w:pPr>
      <w:tabs>
        <w:tab w:val="right" w:leader="dot" w:pos="10790"/>
      </w:tabs>
      <w:spacing w:before="40" w:after="40"/>
      <w:ind w:left="288"/>
    </w:pPr>
    <w:rPr>
      <w:sz w:val="18"/>
    </w:rPr>
  </w:style>
  <w:style w:type="character" w:styleId="Hyperlink">
    <w:name w:val="Hyperlink"/>
    <w:basedOn w:val="DefaultParagraphFont"/>
    <w:uiPriority w:val="99"/>
    <w:unhideWhenUsed/>
    <w:rsid w:val="003C53AF"/>
    <w:rPr>
      <w:color w:val="0000FF" w:themeColor="hyperlink"/>
      <w:u w:val="single"/>
    </w:rPr>
  </w:style>
  <w:style w:type="character" w:styleId="BookTitle">
    <w:name w:val="Book Title"/>
    <w:basedOn w:val="DefaultParagraphFont"/>
    <w:uiPriority w:val="33"/>
    <w:rsid w:val="003C53AF"/>
    <w:rPr>
      <w:b/>
      <w:bCs/>
      <w:smallCaps/>
      <w:spacing w:val="5"/>
      <w:sz w:val="48"/>
    </w:rPr>
  </w:style>
  <w:style w:type="paragraph" w:styleId="Title">
    <w:name w:val="Title"/>
    <w:basedOn w:val="Normal"/>
    <w:next w:val="Normal"/>
    <w:link w:val="TitleChar"/>
    <w:uiPriority w:val="10"/>
    <w:unhideWhenUsed/>
    <w:rsid w:val="003C53AF"/>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C53AF"/>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C53AF"/>
    <w:pPr>
      <w:spacing w:after="0" w:line="240" w:lineRule="auto"/>
    </w:pPr>
    <w:rPr>
      <w:rFonts w:eastAsiaTheme="minorEastAsia"/>
    </w:rPr>
  </w:style>
  <w:style w:type="character" w:customStyle="1" w:styleId="NoSpacingChar">
    <w:name w:val="No Spacing Char"/>
    <w:basedOn w:val="DefaultParagraphFont"/>
    <w:link w:val="NoSpacing"/>
    <w:uiPriority w:val="4"/>
    <w:rsid w:val="003C53AF"/>
    <w:rPr>
      <w:rFonts w:eastAsiaTheme="minorEastAsia"/>
    </w:rPr>
  </w:style>
  <w:style w:type="paragraph" w:styleId="Header">
    <w:name w:val="header"/>
    <w:basedOn w:val="Normal"/>
    <w:link w:val="HeaderChar"/>
    <w:uiPriority w:val="99"/>
    <w:unhideWhenUsed/>
    <w:rsid w:val="003C53AF"/>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C53AF"/>
    <w:rPr>
      <w:rFonts w:ascii="Arial" w:hAnsi="Arial"/>
      <w:color w:val="292929"/>
      <w:sz w:val="16"/>
    </w:rPr>
  </w:style>
  <w:style w:type="paragraph" w:styleId="Footer">
    <w:name w:val="footer"/>
    <w:basedOn w:val="Normal"/>
    <w:link w:val="FooterChar"/>
    <w:uiPriority w:val="99"/>
    <w:unhideWhenUsed/>
    <w:rsid w:val="003C53AF"/>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C53AF"/>
    <w:rPr>
      <w:rFonts w:ascii="Arial" w:hAnsi="Arial"/>
      <w:color w:val="292929"/>
      <w:sz w:val="16"/>
    </w:rPr>
  </w:style>
  <w:style w:type="paragraph" w:customStyle="1" w:styleId="LabExercise">
    <w:name w:val="Lab Exercise"/>
    <w:basedOn w:val="Normal"/>
    <w:next w:val="Normal"/>
    <w:qFormat/>
    <w:rsid w:val="009D1F57"/>
    <w:pPr>
      <w:spacing w:before="0" w:after="200" w:line="276" w:lineRule="auto"/>
    </w:pPr>
    <w:rPr>
      <w:b/>
    </w:rPr>
  </w:style>
  <w:style w:type="paragraph" w:styleId="ListParagraph">
    <w:name w:val="List Paragraph"/>
    <w:basedOn w:val="Normal"/>
    <w:next w:val="Normal"/>
    <w:uiPriority w:val="34"/>
    <w:rsid w:val="003C53AF"/>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C53AF"/>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C53AF"/>
    <w:rPr>
      <w:rFonts w:ascii="Lucida Console" w:hAnsi="Lucida Console" w:cs="Courier New"/>
      <w:b/>
      <w:spacing w:val="-6"/>
      <w:sz w:val="18"/>
    </w:rPr>
  </w:style>
  <w:style w:type="paragraph" w:customStyle="1" w:styleId="NumberedBullet">
    <w:name w:val="Numbered Bullet"/>
    <w:basedOn w:val="ListParagraph"/>
    <w:uiPriority w:val="5"/>
    <w:unhideWhenUsed/>
    <w:rsid w:val="003C53AF"/>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C53AF"/>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C53AF"/>
    <w:pPr>
      <w:spacing w:before="0" w:after="0"/>
    </w:pPr>
    <w:rPr>
      <w:szCs w:val="20"/>
    </w:rPr>
  </w:style>
  <w:style w:type="character" w:customStyle="1" w:styleId="FootnoteTextChar">
    <w:name w:val="Footnote Text Char"/>
    <w:basedOn w:val="DefaultParagraphFont"/>
    <w:link w:val="FootnoteText"/>
    <w:uiPriority w:val="99"/>
    <w:semiHidden/>
    <w:rsid w:val="003C53AF"/>
    <w:rPr>
      <w:rFonts w:ascii="Arial" w:hAnsi="Arial"/>
      <w:color w:val="262626" w:themeColor="text1" w:themeTint="D9"/>
      <w:sz w:val="20"/>
      <w:szCs w:val="20"/>
    </w:rPr>
  </w:style>
  <w:style w:type="table" w:styleId="LightShading-Accent4">
    <w:name w:val="Light Shading Accent 4"/>
    <w:basedOn w:val="TableNormal"/>
    <w:uiPriority w:val="60"/>
    <w:rsid w:val="003C53A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C53AF"/>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C53A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C53A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C53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C53A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C53AF"/>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C53AF"/>
    <w:pPr>
      <w:tabs>
        <w:tab w:val="num" w:pos="360"/>
      </w:tabs>
      <w:ind w:left="360" w:hanging="360"/>
      <w:contextualSpacing/>
    </w:pPr>
  </w:style>
  <w:style w:type="character" w:customStyle="1" w:styleId="InLineUrl">
    <w:name w:val="InLineUrl"/>
    <w:basedOn w:val="DefaultParagraphFont"/>
    <w:qFormat/>
    <w:rsid w:val="003C53AF"/>
    <w:rPr>
      <w:rFonts w:ascii="Arial" w:hAnsi="Arial"/>
      <w:b/>
      <w:sz w:val="18"/>
    </w:rPr>
  </w:style>
  <w:style w:type="paragraph" w:customStyle="1" w:styleId="LabStepNumbered">
    <w:name w:val="Lab Step Numbered"/>
    <w:link w:val="LabStepNumberedChar"/>
    <w:qFormat/>
    <w:rsid w:val="003C53AF"/>
    <w:pPr>
      <w:numPr>
        <w:numId w:val="2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C53AF"/>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D1F57"/>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C53AF"/>
    <w:pPr>
      <w:numPr>
        <w:numId w:val="0"/>
      </w:numPr>
      <w:spacing w:before="40"/>
      <w:ind w:left="720"/>
    </w:pPr>
  </w:style>
  <w:style w:type="character" w:customStyle="1" w:styleId="LabStepScreenshotFrame">
    <w:name w:val="Lab Step Screenshot Frame"/>
    <w:basedOn w:val="DefaultParagraphFont"/>
    <w:uiPriority w:val="1"/>
    <w:qFormat/>
    <w:rsid w:val="003C53AF"/>
    <w:rPr>
      <w:noProof/>
      <w:bdr w:val="single" w:sz="2" w:space="0" w:color="DDDDDD"/>
    </w:rPr>
  </w:style>
  <w:style w:type="paragraph" w:customStyle="1" w:styleId="LabExerciseCallout">
    <w:name w:val="Lab Exercise Callout"/>
    <w:basedOn w:val="LabExerciseLeadIn"/>
    <w:qFormat/>
    <w:rsid w:val="003C53A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D1F57"/>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C53AF"/>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C53AF"/>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C53AF"/>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C53AF"/>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C53AF"/>
    <w:rPr>
      <w:rFonts w:ascii="Arial" w:hAnsi="Arial"/>
      <w:b/>
      <w:iCs/>
      <w:sz w:val="16"/>
    </w:rPr>
  </w:style>
  <w:style w:type="character" w:customStyle="1" w:styleId="InlindeCode">
    <w:name w:val="InlindeCode"/>
    <w:basedOn w:val="DefaultParagraphFont"/>
    <w:qFormat/>
    <w:rsid w:val="003C53AF"/>
    <w:rPr>
      <w:rFonts w:ascii="Lucida Console" w:hAnsi="Lucida Console"/>
      <w:b/>
      <w:sz w:val="16"/>
    </w:rPr>
  </w:style>
  <w:style w:type="table" w:customStyle="1" w:styleId="LabStepTable">
    <w:name w:val="Lab Step Table"/>
    <w:basedOn w:val="TableGrid"/>
    <w:uiPriority w:val="99"/>
    <w:rsid w:val="003C53AF"/>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D1F57"/>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C53AF"/>
    <w:pPr>
      <w:ind w:left="792"/>
    </w:pPr>
  </w:style>
  <w:style w:type="paragraph" w:customStyle="1" w:styleId="LabStepScreenshotLevel2">
    <w:name w:val="Lab Step Screenshot Level 2"/>
    <w:basedOn w:val="LabStepScreenshot"/>
    <w:uiPriority w:val="2"/>
    <w:qFormat/>
    <w:rsid w:val="003C53AF"/>
    <w:pPr>
      <w:ind w:left="720"/>
    </w:pPr>
    <w:rPr>
      <w:noProof/>
    </w:rPr>
  </w:style>
  <w:style w:type="paragraph" w:customStyle="1" w:styleId="LabStepTableTextHeader">
    <w:name w:val="Lab Step Table Text Header"/>
    <w:basedOn w:val="LabStepTableText"/>
    <w:next w:val="LabStepTableText"/>
    <w:qFormat/>
    <w:rsid w:val="009D1F57"/>
    <w:rPr>
      <w:b/>
    </w:rPr>
  </w:style>
  <w:style w:type="paragraph" w:customStyle="1" w:styleId="LabStepTableParagraph">
    <w:name w:val="Lab Step Table Paragraph"/>
    <w:basedOn w:val="LabStepNumbered"/>
    <w:qFormat/>
    <w:rsid w:val="009D1F57"/>
    <w:pPr>
      <w:numPr>
        <w:numId w:val="0"/>
      </w:numPr>
    </w:pPr>
  </w:style>
  <w:style w:type="paragraph" w:styleId="TOCHeading">
    <w:name w:val="TOC Heading"/>
    <w:basedOn w:val="Heading1"/>
    <w:next w:val="Normal"/>
    <w:uiPriority w:val="39"/>
    <w:semiHidden/>
    <w:unhideWhenUsed/>
    <w:qFormat/>
    <w:rsid w:val="003C53AF"/>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3C53AF"/>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C53AF"/>
    <w:rPr>
      <w:sz w:val="16"/>
      <w:szCs w:val="16"/>
    </w:rPr>
  </w:style>
  <w:style w:type="paragraph" w:styleId="CommentText">
    <w:name w:val="annotation text"/>
    <w:basedOn w:val="Normal"/>
    <w:link w:val="CommentTextChar"/>
    <w:uiPriority w:val="99"/>
    <w:semiHidden/>
    <w:unhideWhenUsed/>
    <w:rsid w:val="003C53AF"/>
    <w:rPr>
      <w:szCs w:val="20"/>
    </w:rPr>
  </w:style>
  <w:style w:type="character" w:customStyle="1" w:styleId="CommentTextChar">
    <w:name w:val="Comment Text Char"/>
    <w:basedOn w:val="DefaultParagraphFont"/>
    <w:link w:val="CommentText"/>
    <w:uiPriority w:val="99"/>
    <w:semiHidden/>
    <w:rsid w:val="003C53AF"/>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C53AF"/>
    <w:rPr>
      <w:b/>
      <w:bCs/>
    </w:rPr>
  </w:style>
  <w:style w:type="character" w:customStyle="1" w:styleId="CommentSubjectChar">
    <w:name w:val="Comment Subject Char"/>
    <w:basedOn w:val="CommentTextChar"/>
    <w:link w:val="CommentSubject"/>
    <w:uiPriority w:val="99"/>
    <w:semiHidden/>
    <w:rsid w:val="003C53AF"/>
    <w:rPr>
      <w:rFonts w:ascii="Arial" w:hAnsi="Arial"/>
      <w:b/>
      <w:bCs/>
      <w:color w:val="262626" w:themeColor="text1" w:themeTint="D9"/>
      <w:sz w:val="20"/>
      <w:szCs w:val="20"/>
    </w:rPr>
  </w:style>
  <w:style w:type="character" w:styleId="Strong">
    <w:name w:val="Strong"/>
    <w:basedOn w:val="DefaultParagraphFont"/>
    <w:uiPriority w:val="23"/>
    <w:rsid w:val="003C53AF"/>
    <w:rPr>
      <w:b/>
      <w:bCs/>
    </w:rPr>
  </w:style>
  <w:style w:type="paragraph" w:styleId="NormalWeb">
    <w:name w:val="Normal (Web)"/>
    <w:basedOn w:val="Normal"/>
    <w:uiPriority w:val="99"/>
    <w:semiHidden/>
    <w:unhideWhenUsed/>
    <w:rsid w:val="003C53AF"/>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C53AF"/>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C53AF"/>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C53AF"/>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C53AF"/>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C53AF"/>
    <w:pPr>
      <w:spacing w:before="240"/>
      <w:ind w:left="720" w:right="720"/>
    </w:pPr>
    <w:rPr>
      <w:color w:val="1C1C1C"/>
    </w:rPr>
  </w:style>
  <w:style w:type="paragraph" w:customStyle="1" w:styleId="SlidesNotes">
    <w:name w:val="Slides Notes"/>
    <w:basedOn w:val="Normal"/>
    <w:uiPriority w:val="4"/>
    <w:rsid w:val="003C53AF"/>
    <w:pPr>
      <w:spacing w:before="240"/>
    </w:pPr>
  </w:style>
  <w:style w:type="paragraph" w:customStyle="1" w:styleId="LegalHeader">
    <w:name w:val="Legal Header"/>
    <w:basedOn w:val="Normal"/>
    <w:uiPriority w:val="3"/>
    <w:rsid w:val="003C53AF"/>
    <w:pPr>
      <w:spacing w:before="600"/>
    </w:pPr>
    <w:rPr>
      <w:b/>
      <w:color w:val="auto"/>
      <w:u w:val="single"/>
    </w:rPr>
  </w:style>
  <w:style w:type="paragraph" w:customStyle="1" w:styleId="LegalBody">
    <w:name w:val="Legal Body"/>
    <w:basedOn w:val="Normal"/>
    <w:uiPriority w:val="3"/>
    <w:rsid w:val="003C53AF"/>
    <w:rPr>
      <w:sz w:val="18"/>
    </w:rPr>
  </w:style>
  <w:style w:type="paragraph" w:customStyle="1" w:styleId="CourseInfo">
    <w:name w:val="Course Info"/>
    <w:basedOn w:val="Normal"/>
    <w:uiPriority w:val="4"/>
    <w:rsid w:val="003C53AF"/>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C53AF"/>
    <w:rPr>
      <w:rFonts w:ascii="Arial" w:hAnsi="Arial"/>
      <w:color w:val="262626" w:themeColor="text1" w:themeTint="D9"/>
      <w:sz w:val="18"/>
    </w:rPr>
  </w:style>
  <w:style w:type="paragraph" w:customStyle="1" w:styleId="Strong1">
    <w:name w:val="Strong1"/>
    <w:basedOn w:val="LabStepNumbered"/>
    <w:link w:val="strongChar"/>
    <w:uiPriority w:val="5"/>
    <w:rsid w:val="003C53AF"/>
    <w:pPr>
      <w:numPr>
        <w:numId w:val="0"/>
      </w:numPr>
      <w:ind w:left="757" w:hanging="360"/>
    </w:pPr>
    <w:rPr>
      <w:b/>
    </w:rPr>
  </w:style>
  <w:style w:type="character" w:customStyle="1" w:styleId="strongChar">
    <w:name w:val="strong Char"/>
    <w:basedOn w:val="LabStepNumberedChar"/>
    <w:link w:val="Strong1"/>
    <w:uiPriority w:val="5"/>
    <w:rsid w:val="003C53AF"/>
    <w:rPr>
      <w:rFonts w:ascii="Arial" w:hAnsi="Arial"/>
      <w:b/>
      <w:color w:val="262626" w:themeColor="text1" w:themeTint="D9"/>
      <w:sz w:val="18"/>
    </w:rPr>
  </w:style>
  <w:style w:type="paragraph" w:customStyle="1" w:styleId="CourseCode">
    <w:name w:val="Course Code"/>
    <w:basedOn w:val="Normal"/>
    <w:uiPriority w:val="4"/>
    <w:rsid w:val="003C53AF"/>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C53AF"/>
    <w:pPr>
      <w:tabs>
        <w:tab w:val="right" w:leader="dot" w:pos="10790"/>
      </w:tabs>
      <w:spacing w:before="40" w:after="0"/>
      <w:ind w:left="432"/>
    </w:pPr>
    <w:rPr>
      <w:sz w:val="16"/>
    </w:rPr>
  </w:style>
  <w:style w:type="numbering" w:customStyle="1" w:styleId="LabStepsTemplate">
    <w:name w:val="LabStepsTemplate"/>
    <w:uiPriority w:val="99"/>
    <w:rsid w:val="003C53AF"/>
    <w:pPr>
      <w:numPr>
        <w:numId w:val="4"/>
      </w:numPr>
    </w:pPr>
  </w:style>
  <w:style w:type="paragraph" w:customStyle="1" w:styleId="ModuleDescription">
    <w:name w:val="Module Description"/>
    <w:basedOn w:val="Normal"/>
    <w:uiPriority w:val="4"/>
    <w:rsid w:val="003C53AF"/>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C53AF"/>
    <w:pPr>
      <w:jc w:val="center"/>
    </w:pPr>
  </w:style>
  <w:style w:type="paragraph" w:customStyle="1" w:styleId="TopicsCoveredItem">
    <w:name w:val="Topics Covered Item"/>
    <w:basedOn w:val="Normal"/>
    <w:uiPriority w:val="4"/>
    <w:rsid w:val="003C53AF"/>
    <w:pPr>
      <w:numPr>
        <w:numId w:val="5"/>
      </w:numPr>
      <w:spacing w:before="0" w:after="0"/>
      <w:contextualSpacing/>
    </w:pPr>
  </w:style>
  <w:style w:type="paragraph" w:customStyle="1" w:styleId="ModuleIntroHeader">
    <w:name w:val="Module Intro Header"/>
    <w:basedOn w:val="Normal"/>
    <w:uiPriority w:val="4"/>
    <w:rsid w:val="003C53AF"/>
    <w:pPr>
      <w:pBdr>
        <w:bottom w:val="single" w:sz="8" w:space="1" w:color="auto"/>
      </w:pBdr>
      <w:spacing w:before="360"/>
      <w:ind w:left="288"/>
    </w:pPr>
    <w:rPr>
      <w:b/>
      <w:sz w:val="24"/>
    </w:rPr>
  </w:style>
  <w:style w:type="paragraph" w:customStyle="1" w:styleId="ModuleAgendaItem">
    <w:name w:val="Module Agenda Item"/>
    <w:basedOn w:val="Normal"/>
    <w:uiPriority w:val="4"/>
    <w:rsid w:val="003C53AF"/>
    <w:pPr>
      <w:spacing w:before="0" w:after="0"/>
      <w:ind w:left="360" w:hanging="360"/>
      <w:contextualSpacing/>
    </w:pPr>
    <w:rPr>
      <w:sz w:val="24"/>
    </w:rPr>
  </w:style>
  <w:style w:type="paragraph" w:customStyle="1" w:styleId="LabExerciseItem">
    <w:name w:val="Lab Exercise Item"/>
    <w:basedOn w:val="Normal"/>
    <w:next w:val="Normal"/>
    <w:uiPriority w:val="4"/>
    <w:qFormat/>
    <w:rsid w:val="003C53AF"/>
    <w:pPr>
      <w:spacing w:before="0" w:after="0"/>
      <w:ind w:left="360" w:hanging="360"/>
    </w:pPr>
  </w:style>
  <w:style w:type="character" w:styleId="FollowedHyperlink">
    <w:name w:val="FollowedHyperlink"/>
    <w:basedOn w:val="DefaultParagraphFont"/>
    <w:uiPriority w:val="99"/>
    <w:semiHidden/>
    <w:unhideWhenUsed/>
    <w:rsid w:val="009D1F57"/>
    <w:rPr>
      <w:color w:val="800080" w:themeColor="followedHyperlink"/>
      <w:u w:val="single"/>
    </w:rPr>
  </w:style>
  <w:style w:type="paragraph" w:customStyle="1" w:styleId="LabStepNumberedLevel2">
    <w:name w:val="Lab Step Numbered Level 2"/>
    <w:basedOn w:val="LabStepNumbered"/>
    <w:qFormat/>
    <w:rsid w:val="003C53AF"/>
    <w:pPr>
      <w:numPr>
        <w:ilvl w:val="1"/>
      </w:numPr>
    </w:pPr>
  </w:style>
  <w:style w:type="paragraph" w:customStyle="1" w:styleId="LabStepNumberedLevel3">
    <w:name w:val="Lab Step Numbered Level 3"/>
    <w:basedOn w:val="LabStepNumberedLevel2"/>
    <w:qFormat/>
    <w:rsid w:val="003C53AF"/>
    <w:pPr>
      <w:numPr>
        <w:ilvl w:val="2"/>
      </w:numPr>
      <w:tabs>
        <w:tab w:val="left" w:pos="994"/>
      </w:tabs>
    </w:pPr>
  </w:style>
  <w:style w:type="paragraph" w:customStyle="1" w:styleId="LabStepNumberedLevel4">
    <w:name w:val="Lab Step Numbered Level 4"/>
    <w:basedOn w:val="LabStepNumberedLevel3"/>
    <w:qFormat/>
    <w:rsid w:val="003C53AF"/>
    <w:pPr>
      <w:numPr>
        <w:ilvl w:val="3"/>
      </w:numPr>
      <w:tabs>
        <w:tab w:val="clear" w:pos="994"/>
        <w:tab w:val="left" w:pos="1627"/>
      </w:tabs>
    </w:pPr>
  </w:style>
  <w:style w:type="paragraph" w:customStyle="1" w:styleId="LabExerciseLeadIn">
    <w:name w:val="Lab Exercise Lead In"/>
    <w:basedOn w:val="Normal"/>
    <w:qFormat/>
    <w:rsid w:val="003C53AF"/>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workflow.wingtip.com"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github.com/OfficeDev/TrainingContent/blob/master/O3656/O3656-1%20Developing%20Advanced%20Workflow%20Scenarios%20in%20Office%20365/Images/03.png"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github.com/OfficeDev/TrainingContent/blob/master/O3656/O3656-1%20Developing%20Advanced%20Workflow%20Scenarios%20in%20Office%20365/Images/02.png"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2.xml"/><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workflow.wingtip.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workflow.wingtip.com" TargetMode="External"/><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workflow.wingtip.com" TargetMode="External"/><Relationship Id="rId39" Type="http://schemas.openxmlformats.org/officeDocument/2006/relationships/hyperlink" Target="https://github.com/OfficeDev/TrainingContent/blob/master/O3656/O3656-1%20Developing%20Advanced%20Workflow%20Scenarios%20in%20Office%20365/Images/06.p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673</TotalTime>
  <Pages>1</Pages>
  <Words>3487</Words>
  <Characters>19877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23318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18</cp:revision>
  <dcterms:created xsi:type="dcterms:W3CDTF">2013-05-13T15:07:00Z</dcterms:created>
  <dcterms:modified xsi:type="dcterms:W3CDTF">2015-09-01T16:34:00Z</dcterms:modified>
</cp:coreProperties>
</file>