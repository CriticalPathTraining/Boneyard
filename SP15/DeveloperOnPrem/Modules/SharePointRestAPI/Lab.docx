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16579A" w:rsidP="00607C2B">
      <w:pPr>
        <w:pStyle w:val="Heading2"/>
      </w:pPr>
      <w:r>
        <w:t>Programming with the SharePoint REST API</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03682">
        <w:t>C:\Student\Modules\</w:t>
      </w:r>
      <w:r w:rsidR="006A7BEB">
        <w:t>Sh</w:t>
      </w:r>
      <w:r w:rsidR="0016579A">
        <w:t>arePointRest</w:t>
      </w:r>
      <w:r w:rsidR="00303682">
        <w:t>\Lab</w:t>
      </w:r>
    </w:p>
    <w:p w:rsidR="00607C2B" w:rsidRDefault="00607C2B" w:rsidP="00607C2B">
      <w:pPr>
        <w:pStyle w:val="LabExerciseCallout"/>
      </w:pPr>
      <w:r w:rsidRPr="005C7841">
        <w:rPr>
          <w:b/>
        </w:rPr>
        <w:t>Lab Overview</w:t>
      </w:r>
      <w:r w:rsidRPr="005C7841">
        <w:t xml:space="preserve">: </w:t>
      </w:r>
      <w:r>
        <w:t xml:space="preserve">In this lab you will get hands-on experience </w:t>
      </w:r>
      <w:r w:rsidR="006A7BEB">
        <w:t xml:space="preserve">writing code in a SharePoint-hosted app </w:t>
      </w:r>
      <w:r w:rsidR="00A262EE">
        <w:t xml:space="preserve">which programs against </w:t>
      </w:r>
      <w:r w:rsidR="006A7BEB">
        <w:t xml:space="preserve">the SharePoint REST API. </w:t>
      </w:r>
      <w:r w:rsidR="00A262EE">
        <w:t>Over the course of all the exercises in this lab</w:t>
      </w:r>
      <w:r w:rsidR="006A7BEB">
        <w:t xml:space="preserve">, you will </w:t>
      </w:r>
      <w:r w:rsidR="00A262EE">
        <w:t xml:space="preserve">write all the </w:t>
      </w:r>
      <w:r w:rsidR="006A7BEB">
        <w:t xml:space="preserve">code </w:t>
      </w:r>
      <w:r w:rsidR="00A262EE">
        <w:t xml:space="preserve">that's </w:t>
      </w:r>
      <w:r w:rsidR="006A7BEB">
        <w:t xml:space="preserve">required </w:t>
      </w:r>
      <w:r w:rsidR="00A262EE">
        <w:t xml:space="preserve">to create a </w:t>
      </w:r>
      <w:r w:rsidR="006A7BEB">
        <w:t xml:space="preserve">reusable </w:t>
      </w:r>
      <w:r w:rsidR="00A262EE">
        <w:t xml:space="preserve">JavaScript module named </w:t>
      </w:r>
      <w:proofErr w:type="spellStart"/>
      <w:r w:rsidR="00A262EE" w:rsidRPr="00A262EE">
        <w:rPr>
          <w:b/>
        </w:rPr>
        <w:t>Wingtip.Customers.DataAccess</w:t>
      </w:r>
      <w:proofErr w:type="spellEnd"/>
      <w:r w:rsidR="00A262EE">
        <w:t xml:space="preserve"> </w:t>
      </w:r>
      <w:r w:rsidR="006A7BEB">
        <w:t>which takes care of performing CRUD operations (i.e. create, read, update and delete) on items in a SharePoint list in the App Web</w:t>
      </w:r>
      <w:r w:rsidR="00BB54BC">
        <w:t>.</w:t>
      </w:r>
    </w:p>
    <w:p w:rsidR="00607C2B" w:rsidRDefault="00BB54BC" w:rsidP="00607C2B">
      <w:pPr>
        <w:pStyle w:val="Heading3"/>
      </w:pPr>
      <w:r>
        <w:t>Exercise 1</w:t>
      </w:r>
      <w:r w:rsidR="00607C2B">
        <w:t xml:space="preserve">: </w:t>
      </w:r>
      <w:r w:rsidR="0001581C">
        <w:t xml:space="preserve">Getting the </w:t>
      </w:r>
      <w:r w:rsidR="006D0FBA">
        <w:t xml:space="preserve">SharePointCRM </w:t>
      </w:r>
      <w:r w:rsidR="0001581C">
        <w:t>Starter Project Up and Running</w:t>
      </w:r>
    </w:p>
    <w:p w:rsidR="00607C2B" w:rsidRDefault="00607C2B" w:rsidP="00607C2B">
      <w:pPr>
        <w:pStyle w:val="LabExerciseLeadIn"/>
      </w:pPr>
      <w:r>
        <w:t xml:space="preserve">In this exercise you </w:t>
      </w:r>
      <w:r w:rsidR="006A7BEB">
        <w:t xml:space="preserve">open an existing Visual Studio project for a </w:t>
      </w:r>
      <w:r>
        <w:t>SharePoint-Hosted App</w:t>
      </w:r>
      <w:r w:rsidR="003A62AA">
        <w:t xml:space="preserve"> and make sure you can start it up and test in in the Visual Studio debugger.</w:t>
      </w:r>
    </w:p>
    <w:p w:rsidR="00C82328" w:rsidRDefault="00C82328" w:rsidP="003A62AA">
      <w:pPr>
        <w:pStyle w:val="LabStepNumbered"/>
      </w:pPr>
      <w:r>
        <w:t xml:space="preserve">Launch </w:t>
      </w:r>
      <w:r w:rsidR="003A62AA">
        <w:rPr>
          <w:b/>
        </w:rPr>
        <w:t>Visual Studio 2013</w:t>
      </w:r>
      <w:r>
        <w:t xml:space="preserve"> as administrator: </w:t>
      </w:r>
    </w:p>
    <w:p w:rsidR="005522AE" w:rsidRDefault="00C82328" w:rsidP="003A62AA">
      <w:pPr>
        <w:pStyle w:val="LabStepNumberedLevel2"/>
      </w:pPr>
      <w:r>
        <w:t>Windows Keyboard Key</w:t>
      </w:r>
      <w:r w:rsidRPr="00930E1C">
        <w:t xml:space="preserve"> </w:t>
      </w:r>
      <w:r w:rsidRPr="00930E1C">
        <w:sym w:font="Wingdings" w:char="F0E0"/>
      </w:r>
      <w:r w:rsidRPr="00930E1C">
        <w:t xml:space="preserve"> </w:t>
      </w:r>
      <w:r w:rsidRPr="00264696">
        <w:t>Right click</w:t>
      </w:r>
      <w:r>
        <w:t xml:space="preserve"> on the </w:t>
      </w:r>
      <w:r w:rsidR="003A62AA">
        <w:t>Visual Studio 2013</w:t>
      </w:r>
      <w:r>
        <w:t xml:space="preserve"> tile and select </w:t>
      </w:r>
      <w:r w:rsidRPr="00264696">
        <w:t>Run as administrator</w:t>
      </w:r>
      <w:r w:rsidR="005522AE">
        <w:t>.</w:t>
      </w:r>
    </w:p>
    <w:p w:rsidR="00C82328" w:rsidRDefault="00E959C3" w:rsidP="005522AE">
      <w:pPr>
        <w:pStyle w:val="LabStepScreenshotLevel2"/>
      </w:pPr>
      <w:r>
        <w:drawing>
          <wp:inline distT="0" distB="0" distL="0" distR="0" wp14:anchorId="71284334" wp14:editId="30A71B80">
            <wp:extent cx="637673" cy="6272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291" cy="633729"/>
                    </a:xfrm>
                    <a:prstGeom prst="rect">
                      <a:avLst/>
                    </a:prstGeom>
                    <a:noFill/>
                    <a:ln>
                      <a:noFill/>
                    </a:ln>
                  </pic:spPr>
                </pic:pic>
              </a:graphicData>
            </a:graphic>
          </wp:inline>
        </w:drawing>
      </w:r>
    </w:p>
    <w:p w:rsidR="003A62AA" w:rsidRDefault="003A62AA" w:rsidP="003A62AA">
      <w:pPr>
        <w:pStyle w:val="LabStepNumbered"/>
      </w:pPr>
      <w:r>
        <w:t xml:space="preserve">Open the </w:t>
      </w:r>
      <w:r w:rsidRPr="003A62AA">
        <w:rPr>
          <w:b/>
        </w:rPr>
        <w:t>SharePointCRM</w:t>
      </w:r>
      <w:r>
        <w:t xml:space="preserve"> starter project.</w:t>
      </w:r>
    </w:p>
    <w:p w:rsidR="00C82328" w:rsidRDefault="00C82328" w:rsidP="003A62AA">
      <w:pPr>
        <w:pStyle w:val="LabStepNumberedLevel2"/>
      </w:pPr>
      <w:r>
        <w:t xml:space="preserve">In </w:t>
      </w:r>
      <w:r w:rsidR="003A62AA">
        <w:t xml:space="preserve">the top menu of </w:t>
      </w:r>
      <w:r>
        <w:t>Visual Studio</w:t>
      </w:r>
      <w:r w:rsidR="003A62AA">
        <w:t>,</w:t>
      </w:r>
      <w:r>
        <w:t xml:space="preserve"> select </w:t>
      </w:r>
      <w:r w:rsidRPr="000C3A99">
        <w:rPr>
          <w:b/>
        </w:rPr>
        <w:t xml:space="preserve">File </w:t>
      </w:r>
      <w:r w:rsidRPr="000C3A99">
        <w:rPr>
          <w:b/>
        </w:rPr>
        <w:sym w:font="Wingdings" w:char="F0E0"/>
      </w:r>
      <w:r w:rsidRPr="000C3A99">
        <w:rPr>
          <w:b/>
        </w:rPr>
        <w:t xml:space="preserve"> </w:t>
      </w:r>
      <w:r w:rsidR="00C74F5D">
        <w:rPr>
          <w:b/>
        </w:rPr>
        <w:t>Open</w:t>
      </w:r>
      <w:r w:rsidRPr="000C3A99">
        <w:rPr>
          <w:b/>
        </w:rPr>
        <w:t xml:space="preserve"> </w:t>
      </w:r>
      <w:r w:rsidRPr="000C3A99">
        <w:rPr>
          <w:b/>
        </w:rPr>
        <w:sym w:font="Wingdings" w:char="F0E0"/>
      </w:r>
      <w:r w:rsidRPr="000C3A99">
        <w:rPr>
          <w:b/>
        </w:rPr>
        <w:t xml:space="preserve"> Project</w:t>
      </w:r>
      <w:r>
        <w:t>.</w:t>
      </w:r>
    </w:p>
    <w:p w:rsidR="003A62AA" w:rsidRDefault="003A62AA" w:rsidP="003A62AA">
      <w:pPr>
        <w:pStyle w:val="LabStepNumberedLevel2"/>
      </w:pPr>
      <w:r>
        <w:t xml:space="preserve">When the </w:t>
      </w:r>
      <w:r w:rsidRPr="003A62AA">
        <w:rPr>
          <w:b/>
        </w:rPr>
        <w:t>Open Project</w:t>
      </w:r>
      <w:r>
        <w:t xml:space="preserve"> dialog appears, select the Visual Studio solution file at the following path and click </w:t>
      </w:r>
      <w:r w:rsidRPr="003A62AA">
        <w:rPr>
          <w:b/>
        </w:rPr>
        <w:t>OK</w:t>
      </w:r>
      <w:r>
        <w:t>.</w:t>
      </w:r>
    </w:p>
    <w:p w:rsidR="00C74F5D" w:rsidRDefault="00C74F5D" w:rsidP="00C74F5D">
      <w:pPr>
        <w:pStyle w:val="LabStepCodeBlockLevel2"/>
      </w:pPr>
      <w:r w:rsidRPr="00C74F5D">
        <w:t>C:\Student\Modules\SharePointRest\Lab\StarterProject\SharePointCRM</w:t>
      </w:r>
      <w:r>
        <w:t>\</w:t>
      </w:r>
      <w:r w:rsidRPr="00C74F5D">
        <w:t>SharePointCRM</w:t>
      </w:r>
      <w:r>
        <w:t>.sln</w:t>
      </w:r>
    </w:p>
    <w:p w:rsidR="003A62AA" w:rsidRDefault="003A62AA" w:rsidP="003A62AA">
      <w:pPr>
        <w:pStyle w:val="LabStepNumberedLevel2"/>
      </w:pPr>
      <w:r>
        <w:t xml:space="preserve">When the </w:t>
      </w:r>
      <w:r w:rsidRPr="003A62AA">
        <w:rPr>
          <w:b/>
        </w:rPr>
        <w:t>SharePointCRM</w:t>
      </w:r>
      <w:r>
        <w:t xml:space="preserve"> project opens, you should see it in the Solution Explorer.</w:t>
      </w:r>
    </w:p>
    <w:p w:rsidR="00C74F5D" w:rsidRDefault="00C74F5D" w:rsidP="003A62AA">
      <w:pPr>
        <w:pStyle w:val="LabStepScreenshotLevel2"/>
      </w:pPr>
      <w:r>
        <w:drawing>
          <wp:inline distT="0" distB="0" distL="0" distR="0" wp14:anchorId="427059F0" wp14:editId="439EB424">
            <wp:extent cx="1865791" cy="177393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3464" cy="1781232"/>
                    </a:xfrm>
                    <a:prstGeom prst="rect">
                      <a:avLst/>
                    </a:prstGeom>
                  </pic:spPr>
                </pic:pic>
              </a:graphicData>
            </a:graphic>
          </wp:inline>
        </w:drawing>
      </w:r>
    </w:p>
    <w:p w:rsidR="003A62AA" w:rsidRDefault="003A62AA" w:rsidP="003A62AA">
      <w:pPr>
        <w:pStyle w:val="LabStepNumbered"/>
      </w:pPr>
      <w:r>
        <w:t xml:space="preserve">Examine the structure of the </w:t>
      </w:r>
      <w:r w:rsidRPr="003A62AA">
        <w:rPr>
          <w:b/>
        </w:rPr>
        <w:t>SharePointCRM</w:t>
      </w:r>
      <w:r>
        <w:t xml:space="preserve"> project.</w:t>
      </w:r>
    </w:p>
    <w:p w:rsidR="00C74F5D" w:rsidRDefault="003A62AA" w:rsidP="003A62AA">
      <w:pPr>
        <w:pStyle w:val="LabStepNumberedLevel2"/>
      </w:pPr>
      <w:r>
        <w:t xml:space="preserve">There is a </w:t>
      </w:r>
      <w:r w:rsidRPr="003A62AA">
        <w:rPr>
          <w:b/>
        </w:rPr>
        <w:t>Content</w:t>
      </w:r>
      <w:r>
        <w:t xml:space="preserve"> folder and an </w:t>
      </w:r>
      <w:r w:rsidRPr="003A62AA">
        <w:rPr>
          <w:b/>
        </w:rPr>
        <w:t>Images</w:t>
      </w:r>
      <w:r>
        <w:t xml:space="preserve"> folder with CSS files and images. Note that you will not be required to modify these two folders in any way during this lab.</w:t>
      </w:r>
    </w:p>
    <w:p w:rsidR="00C74F5D" w:rsidRDefault="00C74F5D" w:rsidP="003A62AA">
      <w:pPr>
        <w:pStyle w:val="LabStepScreenshotLevel2"/>
      </w:pPr>
      <w:r>
        <w:drawing>
          <wp:inline distT="0" distB="0" distL="0" distR="0">
            <wp:extent cx="1383990" cy="1322832"/>
            <wp:effectExtent l="19050" t="19050" r="2603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5935" cy="1334249"/>
                    </a:xfrm>
                    <a:prstGeom prst="rect">
                      <a:avLst/>
                    </a:prstGeom>
                    <a:noFill/>
                    <a:ln>
                      <a:solidFill>
                        <a:schemeClr val="bg1">
                          <a:lumMod val="75000"/>
                        </a:schemeClr>
                      </a:solidFill>
                    </a:ln>
                  </pic:spPr>
                </pic:pic>
              </a:graphicData>
            </a:graphic>
          </wp:inline>
        </w:drawing>
      </w:r>
    </w:p>
    <w:p w:rsidR="003A62AA" w:rsidRDefault="003A62AA" w:rsidP="003A62AA">
      <w:pPr>
        <w:pStyle w:val="LabStepNumberedLevel2"/>
      </w:pPr>
      <w:r>
        <w:lastRenderedPageBreak/>
        <w:t xml:space="preserve">If you expand the Lists folder, you can see that this app project includes a list named </w:t>
      </w:r>
      <w:r w:rsidRPr="003A62AA">
        <w:rPr>
          <w:b/>
        </w:rPr>
        <w:t>Customers</w:t>
      </w:r>
      <w:r>
        <w:t xml:space="preserve"> that will be created in the App Web during the installation of the app. The </w:t>
      </w:r>
      <w:r w:rsidRPr="003A62AA">
        <w:rPr>
          <w:b/>
        </w:rPr>
        <w:t>Customers</w:t>
      </w:r>
      <w:r>
        <w:t xml:space="preserve"> list is based on the </w:t>
      </w:r>
      <w:r w:rsidR="00944E99">
        <w:t xml:space="preserve">standard </w:t>
      </w:r>
      <w:r w:rsidRPr="00944E99">
        <w:rPr>
          <w:b/>
        </w:rPr>
        <w:t>Contacts</w:t>
      </w:r>
      <w:r>
        <w:t xml:space="preserve"> list type.</w:t>
      </w:r>
    </w:p>
    <w:p w:rsidR="00C74F5D" w:rsidRDefault="00C74F5D" w:rsidP="003A62AA">
      <w:pPr>
        <w:pStyle w:val="LabStepScreenshotLevel2"/>
      </w:pPr>
      <w:r>
        <w:drawing>
          <wp:inline distT="0" distB="0" distL="0" distR="0">
            <wp:extent cx="1639570" cy="1572895"/>
            <wp:effectExtent l="19050" t="19050" r="1778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570" cy="1572895"/>
                    </a:xfrm>
                    <a:prstGeom prst="rect">
                      <a:avLst/>
                    </a:prstGeom>
                    <a:noFill/>
                    <a:ln>
                      <a:solidFill>
                        <a:schemeClr val="bg1">
                          <a:lumMod val="75000"/>
                        </a:schemeClr>
                      </a:solidFill>
                    </a:ln>
                  </pic:spPr>
                </pic:pic>
              </a:graphicData>
            </a:graphic>
          </wp:inline>
        </w:drawing>
      </w:r>
    </w:p>
    <w:p w:rsidR="00944E99" w:rsidRDefault="00944E99" w:rsidP="00944E99">
      <w:pPr>
        <w:pStyle w:val="LabStepNumberedLevel2"/>
      </w:pPr>
      <w:r>
        <w:t xml:space="preserve">Open up the </w:t>
      </w:r>
      <w:r w:rsidRPr="00944E99">
        <w:rPr>
          <w:b/>
        </w:rPr>
        <w:t>Elements.xml</w:t>
      </w:r>
      <w:r>
        <w:t xml:space="preserve"> file associated with the </w:t>
      </w:r>
      <w:r w:rsidRPr="00944E99">
        <w:rPr>
          <w:b/>
        </w:rPr>
        <w:t>Customers</w:t>
      </w:r>
      <w:r>
        <w:t xml:space="preserve"> list so you can see the </w:t>
      </w:r>
      <w:proofErr w:type="spellStart"/>
      <w:r w:rsidRPr="00F26BF8">
        <w:rPr>
          <w:i/>
        </w:rPr>
        <w:t>ListInstance</w:t>
      </w:r>
      <w:proofErr w:type="spellEnd"/>
      <w:r>
        <w:t xml:space="preserve"> element which creates the list and adds in a set of 16 sample customer items.</w:t>
      </w:r>
    </w:p>
    <w:p w:rsidR="00C74F5D" w:rsidRDefault="00C74F5D" w:rsidP="00944E99">
      <w:pPr>
        <w:pStyle w:val="LabStepCodeBlockLevel2"/>
      </w:pPr>
      <w:r>
        <w:t>&lt;?xml version="1.0" encoding="utf-8"?&gt;</w:t>
      </w:r>
    </w:p>
    <w:p w:rsidR="00C74F5D" w:rsidRDefault="00C74F5D" w:rsidP="00944E99">
      <w:pPr>
        <w:pStyle w:val="LabStepCodeBlockLevel2"/>
      </w:pPr>
      <w:r>
        <w:t>&lt;Elements xmlns="http://schemas.microsoft.com/sharepoint/"&gt;</w:t>
      </w:r>
    </w:p>
    <w:p w:rsidR="00C74F5D" w:rsidRDefault="00C74F5D" w:rsidP="00944E99">
      <w:pPr>
        <w:pStyle w:val="LabStepCodeBlockLevel2"/>
      </w:pPr>
      <w:r>
        <w:t xml:space="preserve">  &lt;ListInstance Title="Customers"</w:t>
      </w:r>
    </w:p>
    <w:p w:rsidR="00C74F5D" w:rsidRDefault="00C74F5D" w:rsidP="00944E99">
      <w:pPr>
        <w:pStyle w:val="LabStepCodeBlockLevel2"/>
      </w:pPr>
      <w:r>
        <w:t xml:space="preserve">                OnQuickLaunch="TRUE"</w:t>
      </w:r>
    </w:p>
    <w:p w:rsidR="00C74F5D" w:rsidRDefault="00C74F5D" w:rsidP="00944E99">
      <w:pPr>
        <w:pStyle w:val="LabStepCodeBlockLevel2"/>
      </w:pPr>
      <w:r>
        <w:t xml:space="preserve">                TemplateType="105"</w:t>
      </w:r>
    </w:p>
    <w:p w:rsidR="00C74F5D" w:rsidRDefault="00C74F5D" w:rsidP="00944E99">
      <w:pPr>
        <w:pStyle w:val="LabStepCodeBlockLevel2"/>
      </w:pPr>
      <w:r>
        <w:t xml:space="preserve">                FeatureId="00bfea71-7e6d-4186-9ba8-c047ac750105"</w:t>
      </w:r>
    </w:p>
    <w:p w:rsidR="00C74F5D" w:rsidRDefault="00C74F5D" w:rsidP="00944E99">
      <w:pPr>
        <w:pStyle w:val="LabStepCodeBlockLevel2"/>
      </w:pPr>
      <w:r>
        <w:t xml:space="preserve">                Url="Lists/Customers" &gt;</w:t>
      </w:r>
    </w:p>
    <w:p w:rsidR="00C74F5D" w:rsidRDefault="00C74F5D" w:rsidP="00944E99">
      <w:pPr>
        <w:pStyle w:val="LabStepCodeBlockLevel2"/>
      </w:pPr>
      <w:r>
        <w:t xml:space="preserve">    &lt;Data&gt;</w:t>
      </w:r>
    </w:p>
    <w:p w:rsidR="00C74F5D" w:rsidRDefault="00C74F5D" w:rsidP="00944E99">
      <w:pPr>
        <w:pStyle w:val="LabStepCodeBlockLevel2"/>
      </w:pPr>
      <w:r>
        <w:t xml:space="preserve">      &lt;Rows&gt;</w:t>
      </w:r>
    </w:p>
    <w:p w:rsidR="00C74F5D" w:rsidRDefault="00C74F5D" w:rsidP="00944E99">
      <w:pPr>
        <w:pStyle w:val="LabStepCodeBlockLevel2"/>
      </w:pPr>
      <w:r>
        <w:t xml:space="preserve">        </w:t>
      </w:r>
    </w:p>
    <w:p w:rsidR="00C74F5D" w:rsidRDefault="00C74F5D" w:rsidP="00944E99">
      <w:pPr>
        <w:pStyle w:val="LabStepCodeBlockLevel2"/>
      </w:pPr>
      <w:r>
        <w:t xml:space="preserve">        &lt;Row&gt;</w:t>
      </w:r>
    </w:p>
    <w:p w:rsidR="00C74F5D" w:rsidRDefault="00C74F5D" w:rsidP="00944E99">
      <w:pPr>
        <w:pStyle w:val="LabStepCodeBlockLevel2"/>
      </w:pPr>
      <w:r>
        <w:t xml:space="preserve">          &lt;Field Name="FirstName"&gt;Quincy&lt;/Field&gt;</w:t>
      </w:r>
    </w:p>
    <w:p w:rsidR="00C74F5D" w:rsidRDefault="00C74F5D" w:rsidP="00944E99">
      <w:pPr>
        <w:pStyle w:val="LabStepCodeBlockLevel2"/>
      </w:pPr>
      <w:r>
        <w:t xml:space="preserve">          &lt;Field Name="Title"&gt;Nelson&lt;/Field&gt;</w:t>
      </w:r>
    </w:p>
    <w:p w:rsidR="00C74F5D" w:rsidRDefault="00C74F5D" w:rsidP="00944E99">
      <w:pPr>
        <w:pStyle w:val="LabStepCodeBlockLevel2"/>
      </w:pPr>
      <w:r>
        <w:t xml:space="preserve">          &lt;Field Name="Company"&gt;Benthic Petroleum&lt;/Field&gt;</w:t>
      </w:r>
    </w:p>
    <w:p w:rsidR="00C74F5D" w:rsidRDefault="00C74F5D" w:rsidP="00944E99">
      <w:pPr>
        <w:pStyle w:val="LabStepCodeBlockLevel2"/>
      </w:pPr>
      <w:r>
        <w:t xml:space="preserve">          &lt;Field Name="WorkPhone"&gt;1(340)608-7748&lt;/Field&gt;</w:t>
      </w:r>
    </w:p>
    <w:p w:rsidR="00C74F5D" w:rsidRDefault="00C74F5D" w:rsidP="00944E99">
      <w:pPr>
        <w:pStyle w:val="LabStepCodeBlockLevel2"/>
      </w:pPr>
      <w:r>
        <w:t xml:space="preserve">          &lt;Field Name="HomePhone"&gt;1(340)517-3737&lt;/Field&gt;</w:t>
      </w:r>
    </w:p>
    <w:p w:rsidR="00C74F5D" w:rsidRDefault="00C74F5D" w:rsidP="00944E99">
      <w:pPr>
        <w:pStyle w:val="LabStepCodeBlockLevel2"/>
      </w:pPr>
      <w:r>
        <w:t xml:space="preserve">          &lt;Field Name="Email"&gt;Quincy.Nelson@BenthicPetroleum.com&lt;/Field&gt;</w:t>
      </w:r>
    </w:p>
    <w:p w:rsidR="00C74F5D" w:rsidRDefault="00C74F5D" w:rsidP="00944E99">
      <w:pPr>
        <w:pStyle w:val="LabStepCodeBlockLevel2"/>
      </w:pPr>
      <w:r>
        <w:t xml:space="preserve">        &lt;/Row&gt;</w:t>
      </w:r>
    </w:p>
    <w:p w:rsidR="00C74F5D" w:rsidRDefault="00C74F5D" w:rsidP="00944E99">
      <w:pPr>
        <w:pStyle w:val="LabStepCodeBlockLevel2"/>
      </w:pPr>
    </w:p>
    <w:p w:rsidR="00C74F5D" w:rsidRDefault="00C74F5D" w:rsidP="00944E99">
      <w:pPr>
        <w:pStyle w:val="LabStepCodeBlockLevel2"/>
      </w:pPr>
      <w:r>
        <w:t xml:space="preserve">        &lt;Row&gt;</w:t>
      </w:r>
    </w:p>
    <w:p w:rsidR="00C74F5D" w:rsidRDefault="00C74F5D" w:rsidP="00944E99">
      <w:pPr>
        <w:pStyle w:val="LabStepCodeBlockLevel2"/>
      </w:pPr>
      <w:r>
        <w:t xml:space="preserve">          &lt;Field Name="FirstName"&gt;Jude&lt;/Field&gt;</w:t>
      </w:r>
    </w:p>
    <w:p w:rsidR="00C74F5D" w:rsidRDefault="00C74F5D" w:rsidP="00944E99">
      <w:pPr>
        <w:pStyle w:val="LabStepCodeBlockLevel2"/>
      </w:pPr>
      <w:r>
        <w:t xml:space="preserve">          &lt;Field Name="Title"&gt;Mason&lt;/Field&gt;</w:t>
      </w:r>
    </w:p>
    <w:p w:rsidR="00C74F5D" w:rsidRDefault="00C74F5D" w:rsidP="00944E99">
      <w:pPr>
        <w:pStyle w:val="LabStepCodeBlockLevel2"/>
      </w:pPr>
      <w:r>
        <w:t xml:space="preserve">          &lt;Field Name="Company"&gt;Cyberdyne Systems&lt;/Field&gt;</w:t>
      </w:r>
    </w:p>
    <w:p w:rsidR="00C74F5D" w:rsidRDefault="00C74F5D" w:rsidP="00944E99">
      <w:pPr>
        <w:pStyle w:val="LabStepCodeBlockLevel2"/>
      </w:pPr>
      <w:r>
        <w:t xml:space="preserve">          &lt;Field Name="WorkPhone"&gt;1(203)408-0466&lt;/Field&gt;</w:t>
      </w:r>
    </w:p>
    <w:p w:rsidR="00C74F5D" w:rsidRDefault="00C74F5D" w:rsidP="00944E99">
      <w:pPr>
        <w:pStyle w:val="LabStepCodeBlockLevel2"/>
      </w:pPr>
      <w:r>
        <w:t xml:space="preserve">          &lt;Field Name="HomePhone"&gt;1(203)411-0071&lt;/Field&gt;</w:t>
      </w:r>
    </w:p>
    <w:p w:rsidR="00C74F5D" w:rsidRDefault="00C74F5D" w:rsidP="00944E99">
      <w:pPr>
        <w:pStyle w:val="LabStepCodeBlockLevel2"/>
      </w:pPr>
      <w:r>
        <w:t xml:space="preserve">          &lt;Field Name="Email"&gt;Jude.Mason@CyberdyneSystems.com&lt;/Field&gt;</w:t>
      </w:r>
    </w:p>
    <w:p w:rsidR="00C74F5D" w:rsidRDefault="00C74F5D" w:rsidP="00944E99">
      <w:pPr>
        <w:pStyle w:val="LabStepCodeBlockLevel2"/>
      </w:pPr>
      <w:r>
        <w:t xml:space="preserve">        &lt;/Row&gt;</w:t>
      </w:r>
    </w:p>
    <w:p w:rsidR="00C74F5D" w:rsidRDefault="00C74F5D" w:rsidP="00944E99">
      <w:pPr>
        <w:pStyle w:val="LabStepCodeBlockLevel2"/>
      </w:pPr>
    </w:p>
    <w:p w:rsidR="00C74F5D" w:rsidRPr="00C74F5D" w:rsidRDefault="00C74F5D" w:rsidP="00944E99">
      <w:pPr>
        <w:pStyle w:val="LabStepCodeBlockLevel2"/>
        <w:rPr>
          <w:color w:val="7F7F7F" w:themeColor="text1" w:themeTint="80"/>
        </w:rPr>
      </w:pPr>
      <w:r w:rsidRPr="00C74F5D">
        <w:rPr>
          <w:color w:val="7F7F7F" w:themeColor="text1" w:themeTint="80"/>
        </w:rPr>
        <w:t xml:space="preserve">        &lt;!—16 new items in all --&gt;   </w:t>
      </w:r>
    </w:p>
    <w:p w:rsidR="00C74F5D" w:rsidRDefault="00C74F5D" w:rsidP="00944E99">
      <w:pPr>
        <w:pStyle w:val="LabStepCodeBlockLevel2"/>
      </w:pPr>
      <w:r>
        <w:t xml:space="preserve">     </w:t>
      </w:r>
    </w:p>
    <w:p w:rsidR="00C74F5D" w:rsidRDefault="00C74F5D" w:rsidP="00944E99">
      <w:pPr>
        <w:pStyle w:val="LabStepCodeBlockLevel2"/>
      </w:pPr>
      <w:r>
        <w:t xml:space="preserve">      &lt;/Rows&gt;</w:t>
      </w:r>
    </w:p>
    <w:p w:rsidR="00C74F5D" w:rsidRDefault="00C74F5D" w:rsidP="00944E99">
      <w:pPr>
        <w:pStyle w:val="LabStepCodeBlockLevel2"/>
      </w:pPr>
      <w:r>
        <w:t xml:space="preserve">    &lt;/Data&gt;</w:t>
      </w:r>
    </w:p>
    <w:p w:rsidR="00C74F5D" w:rsidRDefault="00C74F5D" w:rsidP="00944E99">
      <w:pPr>
        <w:pStyle w:val="LabStepCodeBlockLevel2"/>
      </w:pPr>
      <w:r>
        <w:t xml:space="preserve">  &lt;/ListInstance&gt;</w:t>
      </w:r>
    </w:p>
    <w:p w:rsidR="00C74F5D" w:rsidRDefault="00C74F5D" w:rsidP="00944E99">
      <w:pPr>
        <w:pStyle w:val="LabStepCodeBlockLevel2"/>
      </w:pPr>
      <w:r>
        <w:t>&lt;/Elements&gt;</w:t>
      </w:r>
    </w:p>
    <w:p w:rsidR="00944E99" w:rsidRDefault="00944E99" w:rsidP="00944E99">
      <w:pPr>
        <w:pStyle w:val="LabStepNumberedLevel2"/>
      </w:pPr>
      <w:r>
        <w:t xml:space="preserve">When you are done, close the </w:t>
      </w:r>
      <w:r w:rsidRPr="00944E99">
        <w:rPr>
          <w:b/>
        </w:rPr>
        <w:t>Elements.xml</w:t>
      </w:r>
      <w:r>
        <w:t xml:space="preserve"> file associated with the </w:t>
      </w:r>
      <w:r w:rsidRPr="00944E99">
        <w:rPr>
          <w:b/>
        </w:rPr>
        <w:t>Customers</w:t>
      </w:r>
      <w:r>
        <w:t xml:space="preserve"> list and be sure </w:t>
      </w:r>
      <w:r w:rsidRPr="00F26BF8">
        <w:rPr>
          <w:i/>
        </w:rPr>
        <w:t>not</w:t>
      </w:r>
      <w:r>
        <w:t xml:space="preserve"> to save any changes.</w:t>
      </w:r>
    </w:p>
    <w:p w:rsidR="00944E99" w:rsidRDefault="00944E99" w:rsidP="008838F5">
      <w:pPr>
        <w:pStyle w:val="LabStepNumberedLevel2"/>
      </w:pPr>
      <w:r>
        <w:t xml:space="preserve">Look inside the </w:t>
      </w:r>
      <w:r w:rsidRPr="00944E99">
        <w:rPr>
          <w:b/>
        </w:rPr>
        <w:t>Pages</w:t>
      </w:r>
      <w:r>
        <w:t xml:space="preserve"> folder and you will see a single page named </w:t>
      </w:r>
      <w:r w:rsidRPr="00944E99">
        <w:rPr>
          <w:b/>
        </w:rPr>
        <w:t>start.htm</w:t>
      </w:r>
      <w:r>
        <w:t xml:space="preserve">. </w:t>
      </w:r>
    </w:p>
    <w:p w:rsidR="00C74F5D" w:rsidRDefault="00C74F5D" w:rsidP="00944E99">
      <w:pPr>
        <w:pStyle w:val="LabStepScreenshotLevel2"/>
      </w:pPr>
      <w:r>
        <w:drawing>
          <wp:inline distT="0" distB="0" distL="0" distR="0">
            <wp:extent cx="1658112" cy="1214854"/>
            <wp:effectExtent l="19050" t="19050" r="1841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7424" cy="1221677"/>
                    </a:xfrm>
                    <a:prstGeom prst="rect">
                      <a:avLst/>
                    </a:prstGeom>
                    <a:noFill/>
                    <a:ln>
                      <a:solidFill>
                        <a:schemeClr val="bg1">
                          <a:lumMod val="75000"/>
                        </a:schemeClr>
                      </a:solidFill>
                    </a:ln>
                  </pic:spPr>
                </pic:pic>
              </a:graphicData>
            </a:graphic>
          </wp:inline>
        </w:drawing>
      </w:r>
    </w:p>
    <w:p w:rsidR="00944E99" w:rsidRDefault="00944E99" w:rsidP="00944E99">
      <w:pPr>
        <w:pStyle w:val="LabStepNumberedLevel2"/>
      </w:pPr>
      <w:r>
        <w:t xml:space="preserve">Open up </w:t>
      </w:r>
      <w:r w:rsidRPr="00944E99">
        <w:rPr>
          <w:b/>
        </w:rPr>
        <w:t>start.htm</w:t>
      </w:r>
      <w:r>
        <w:t xml:space="preserve"> and inspect the HTML inside. Note that you are not required to update </w:t>
      </w:r>
      <w:r w:rsidRPr="00944E99">
        <w:rPr>
          <w:b/>
        </w:rPr>
        <w:t>start.htm</w:t>
      </w:r>
      <w:r>
        <w:t xml:space="preserve"> at all during this lab.</w:t>
      </w:r>
    </w:p>
    <w:p w:rsidR="00944E99" w:rsidRDefault="00944E99" w:rsidP="00944E99">
      <w:pPr>
        <w:pStyle w:val="LabStepNumberedLevel2"/>
      </w:pPr>
      <w:r>
        <w:lastRenderedPageBreak/>
        <w:t xml:space="preserve">Close </w:t>
      </w:r>
      <w:r w:rsidRPr="00944E99">
        <w:rPr>
          <w:b/>
        </w:rPr>
        <w:t>start.htm</w:t>
      </w:r>
      <w:r>
        <w:t xml:space="preserve"> and do not save any changes.</w:t>
      </w:r>
    </w:p>
    <w:p w:rsidR="00944E99" w:rsidRDefault="00944E99" w:rsidP="00944E99">
      <w:pPr>
        <w:pStyle w:val="LabStepNumberedLevel2"/>
      </w:pPr>
      <w:r>
        <w:t xml:space="preserve">Expand the </w:t>
      </w:r>
      <w:r w:rsidRPr="00C12347">
        <w:rPr>
          <w:b/>
        </w:rPr>
        <w:t>Scripts</w:t>
      </w:r>
      <w:r>
        <w:t xml:space="preserve"> folder</w:t>
      </w:r>
      <w:r w:rsidR="00C12347">
        <w:t xml:space="preserve"> and locate the </w:t>
      </w:r>
      <w:r>
        <w:t xml:space="preserve">two JavaScript files named </w:t>
      </w:r>
      <w:r w:rsidRPr="00C12347">
        <w:rPr>
          <w:b/>
        </w:rPr>
        <w:t>App.js</w:t>
      </w:r>
      <w:r>
        <w:t xml:space="preserve"> and </w:t>
      </w:r>
      <w:r w:rsidRPr="00C12347">
        <w:rPr>
          <w:b/>
        </w:rPr>
        <w:t>Wingtip.Customers.DataAccess.js</w:t>
      </w:r>
      <w:r>
        <w:t>.</w:t>
      </w:r>
      <w:r w:rsidR="00C12347">
        <w:t xml:space="preserve"> These two sources files is where you will do all </w:t>
      </w:r>
      <w:proofErr w:type="gramStart"/>
      <w:r w:rsidR="00C12347">
        <w:t>your</w:t>
      </w:r>
      <w:proofErr w:type="gramEnd"/>
      <w:r w:rsidR="00C12347">
        <w:t xml:space="preserve"> working in the following exercises.</w:t>
      </w:r>
    </w:p>
    <w:p w:rsidR="00C74F5D" w:rsidRDefault="006A7BEB" w:rsidP="00C12347">
      <w:pPr>
        <w:pStyle w:val="LabStepScreenshotLevel2"/>
      </w:pPr>
      <w:r>
        <w:drawing>
          <wp:inline distT="0" distB="0" distL="0" distR="0">
            <wp:extent cx="2170176" cy="2764119"/>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7804" cy="2773835"/>
                    </a:xfrm>
                    <a:prstGeom prst="rect">
                      <a:avLst/>
                    </a:prstGeom>
                    <a:noFill/>
                    <a:ln>
                      <a:solidFill>
                        <a:schemeClr val="bg1">
                          <a:lumMod val="75000"/>
                        </a:schemeClr>
                      </a:solidFill>
                    </a:ln>
                  </pic:spPr>
                </pic:pic>
              </a:graphicData>
            </a:graphic>
          </wp:inline>
        </w:drawing>
      </w:r>
    </w:p>
    <w:p w:rsidR="00C12347" w:rsidRDefault="00C12347" w:rsidP="00C12347">
      <w:pPr>
        <w:pStyle w:val="LabStepNumberedLevel2"/>
      </w:pPr>
      <w:r>
        <w:t xml:space="preserve">Open </w:t>
      </w:r>
      <w:r w:rsidRPr="00C12347">
        <w:rPr>
          <w:b/>
        </w:rPr>
        <w:t>Wingtip.Customers.DataAccess.js</w:t>
      </w:r>
      <w:r>
        <w:t xml:space="preserve"> and take a quick look at what's inside without making any changes.</w:t>
      </w:r>
    </w:p>
    <w:p w:rsidR="00C12347" w:rsidRDefault="00C12347" w:rsidP="00C12347">
      <w:pPr>
        <w:pStyle w:val="LabStepNumberedLevel2"/>
      </w:pPr>
      <w:r>
        <w:t xml:space="preserve">Open </w:t>
      </w:r>
      <w:r w:rsidRPr="00C12347">
        <w:rPr>
          <w:b/>
        </w:rPr>
        <w:t>App.js</w:t>
      </w:r>
      <w:r>
        <w:t xml:space="preserve"> and take a quick look at what's inside without making any changes.</w:t>
      </w:r>
    </w:p>
    <w:p w:rsidR="00C12347" w:rsidRDefault="00C12347" w:rsidP="00C12347">
      <w:pPr>
        <w:pStyle w:val="LabExerciseCallout"/>
      </w:pPr>
      <w:r>
        <w:t xml:space="preserve">Up to this point, you have not been required to actually change anything in the project. You have just been looking at it to get familiar with the folders and files inside. Now as a final part to the first exercise, you will start up the </w:t>
      </w:r>
      <w:r w:rsidRPr="00C12347">
        <w:rPr>
          <w:b/>
        </w:rPr>
        <w:t>SharePointCRM</w:t>
      </w:r>
      <w:r>
        <w:t xml:space="preserve"> project in the Visual Studio debugger to see how it appears and behaves in its initial state.</w:t>
      </w:r>
    </w:p>
    <w:p w:rsidR="00C12347" w:rsidRDefault="00C12347" w:rsidP="00C12347">
      <w:pPr>
        <w:pStyle w:val="LabStepNumbered"/>
      </w:pPr>
      <w:r>
        <w:t xml:space="preserve">Launch the </w:t>
      </w:r>
      <w:r w:rsidRPr="00C12347">
        <w:rPr>
          <w:b/>
        </w:rPr>
        <w:t>SharePointCRM</w:t>
      </w:r>
      <w:r>
        <w:t xml:space="preserve"> project in the Visual Studio debugger.</w:t>
      </w:r>
    </w:p>
    <w:p w:rsidR="00C12347" w:rsidRDefault="00C12347" w:rsidP="00C12347">
      <w:pPr>
        <w:pStyle w:val="LabStepNumberedLevel2"/>
      </w:pPr>
      <w:r>
        <w:t xml:space="preserve">Select the </w:t>
      </w:r>
      <w:r w:rsidRPr="00C12347">
        <w:rPr>
          <w:b/>
        </w:rPr>
        <w:t>SharePointCRM</w:t>
      </w:r>
      <w:r>
        <w:t xml:space="preserve"> project in the Solution Explorer.</w:t>
      </w:r>
    </w:p>
    <w:p w:rsidR="00C12347" w:rsidRDefault="00C12347" w:rsidP="00C12347">
      <w:pPr>
        <w:pStyle w:val="LabStepNumberedLevel2"/>
      </w:pPr>
      <w:r>
        <w:t xml:space="preserve">In the Project Properties window for the </w:t>
      </w:r>
      <w:r w:rsidRPr="00C12347">
        <w:rPr>
          <w:b/>
        </w:rPr>
        <w:t>SharePointCRM</w:t>
      </w:r>
      <w:r>
        <w:t xml:space="preserve"> project, set the </w:t>
      </w:r>
      <w:r w:rsidRPr="00C12347">
        <w:rPr>
          <w:b/>
        </w:rPr>
        <w:t>Site URL</w:t>
      </w:r>
      <w:r>
        <w:t xml:space="preserve"> to </w:t>
      </w:r>
      <w:r w:rsidRPr="00C12347">
        <w:rPr>
          <w:b/>
        </w:rPr>
        <w:t>http://dev.wingtip.com</w:t>
      </w:r>
      <w:r>
        <w:t>.</w:t>
      </w:r>
    </w:p>
    <w:p w:rsidR="00C74F5D" w:rsidRDefault="006A7BEB" w:rsidP="00FB5A54">
      <w:pPr>
        <w:pStyle w:val="LabStepScreenshotLevel2"/>
      </w:pPr>
      <w:r>
        <w:drawing>
          <wp:inline distT="0" distB="0" distL="0" distR="0" wp14:anchorId="1A3D2E1E" wp14:editId="1A5DB526">
            <wp:extent cx="2072640" cy="1680052"/>
            <wp:effectExtent l="19050" t="19050" r="2286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1907" cy="1695669"/>
                    </a:xfrm>
                    <a:prstGeom prst="rect">
                      <a:avLst/>
                    </a:prstGeom>
                    <a:ln>
                      <a:solidFill>
                        <a:schemeClr val="bg1">
                          <a:lumMod val="85000"/>
                        </a:schemeClr>
                      </a:solidFill>
                    </a:ln>
                  </pic:spPr>
                </pic:pic>
              </a:graphicData>
            </a:graphic>
          </wp:inline>
        </w:drawing>
      </w:r>
    </w:p>
    <w:p w:rsidR="00C12347" w:rsidRDefault="00C12347" w:rsidP="00C12347">
      <w:pPr>
        <w:pStyle w:val="LabStepNumberedLevel2"/>
      </w:pPr>
      <w:r>
        <w:t>Press the {F5} key to start a Visual Studio debugging session and wait for the app start page to appear. It should appear with a page that has a styled page layout but the main content area of the page is empty.</w:t>
      </w:r>
    </w:p>
    <w:p w:rsidR="006A7BEB" w:rsidRDefault="006A7BEB" w:rsidP="00C12347">
      <w:pPr>
        <w:pStyle w:val="LabStepScreenshotLevel2"/>
      </w:pPr>
      <w:r>
        <w:drawing>
          <wp:inline distT="0" distB="0" distL="0" distR="0">
            <wp:extent cx="4679579" cy="1060704"/>
            <wp:effectExtent l="19050" t="19050" r="2603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7958" cy="1067137"/>
                    </a:xfrm>
                    <a:prstGeom prst="rect">
                      <a:avLst/>
                    </a:prstGeom>
                    <a:noFill/>
                    <a:ln>
                      <a:solidFill>
                        <a:schemeClr val="bg1">
                          <a:lumMod val="75000"/>
                        </a:schemeClr>
                      </a:solidFill>
                    </a:ln>
                  </pic:spPr>
                </pic:pic>
              </a:graphicData>
            </a:graphic>
          </wp:inline>
        </w:drawing>
      </w:r>
    </w:p>
    <w:p w:rsidR="00316198" w:rsidRDefault="00657B34" w:rsidP="00C12347">
      <w:pPr>
        <w:pStyle w:val="LabStepNumberedLevel2"/>
        <w:rPr>
          <w:rStyle w:val="Strong"/>
          <w:b w:val="0"/>
          <w:bCs w:val="0"/>
        </w:rPr>
      </w:pPr>
      <w:r>
        <w:lastRenderedPageBreak/>
        <w:t>Close the browser window and stop the Visual Studio debugging session.</w:t>
      </w:r>
      <w:r w:rsidR="00BB54BC" w:rsidRPr="00371932">
        <w:rPr>
          <w:rStyle w:val="Strong"/>
          <w:b w:val="0"/>
          <w:bCs w:val="0"/>
        </w:rPr>
        <w:t xml:space="preserve"> </w:t>
      </w:r>
    </w:p>
    <w:p w:rsidR="00D21240" w:rsidRDefault="00D21240" w:rsidP="00D21240">
      <w:pPr>
        <w:pStyle w:val="LabExerciseCallout"/>
        <w:rPr>
          <w:rStyle w:val="Strong"/>
          <w:b w:val="0"/>
          <w:bCs w:val="0"/>
        </w:rPr>
      </w:pPr>
      <w:r>
        <w:rPr>
          <w:rStyle w:val="Strong"/>
          <w:b w:val="0"/>
          <w:bCs w:val="0"/>
        </w:rPr>
        <w:t xml:space="preserve">The following exercises in this lab involve quite a bit of coding. Some </w:t>
      </w:r>
      <w:r w:rsidR="003D7DD2">
        <w:rPr>
          <w:rStyle w:val="Strong"/>
          <w:b w:val="0"/>
          <w:bCs w:val="0"/>
        </w:rPr>
        <w:t xml:space="preserve">of our students </w:t>
      </w:r>
      <w:r>
        <w:rPr>
          <w:rStyle w:val="Strong"/>
          <w:b w:val="0"/>
          <w:bCs w:val="0"/>
        </w:rPr>
        <w:t>like to type in everything</w:t>
      </w:r>
      <w:r w:rsidR="003D7DD2">
        <w:rPr>
          <w:rStyle w:val="Strong"/>
          <w:b w:val="0"/>
          <w:bCs w:val="0"/>
        </w:rPr>
        <w:t>, even if that means typing in 100s of lines of code</w:t>
      </w:r>
      <w:r>
        <w:rPr>
          <w:rStyle w:val="Strong"/>
          <w:b w:val="0"/>
          <w:bCs w:val="0"/>
        </w:rPr>
        <w:t xml:space="preserve">. Other students aren't as excited about </w:t>
      </w:r>
      <w:r w:rsidR="003D7DD2">
        <w:rPr>
          <w:rStyle w:val="Strong"/>
          <w:b w:val="0"/>
          <w:bCs w:val="0"/>
        </w:rPr>
        <w:t xml:space="preserve">typing in so many lines of code. These student often </w:t>
      </w:r>
      <w:r>
        <w:rPr>
          <w:rStyle w:val="Strong"/>
          <w:b w:val="0"/>
          <w:bCs w:val="0"/>
        </w:rPr>
        <w:t xml:space="preserve">prefer to copy-and-paste code from snippets files. </w:t>
      </w:r>
      <w:r w:rsidR="003D7DD2">
        <w:rPr>
          <w:rStyle w:val="Strong"/>
          <w:b w:val="0"/>
          <w:bCs w:val="0"/>
        </w:rPr>
        <w:t xml:space="preserve">It's your choice as to whether you use the </w:t>
      </w:r>
      <w:r>
        <w:rPr>
          <w:rStyle w:val="Strong"/>
          <w:b w:val="0"/>
          <w:bCs w:val="0"/>
        </w:rPr>
        <w:t xml:space="preserve">copy-and-paste text files in the </w:t>
      </w:r>
      <w:r w:rsidRPr="003D7DD2">
        <w:rPr>
          <w:rStyle w:val="Strong"/>
          <w:bCs w:val="0"/>
        </w:rPr>
        <w:t>Snippets</w:t>
      </w:r>
      <w:r>
        <w:rPr>
          <w:rStyle w:val="Strong"/>
          <w:b w:val="0"/>
          <w:bCs w:val="0"/>
        </w:rPr>
        <w:t xml:space="preserve"> folder for this lab at </w:t>
      </w:r>
      <w:r w:rsidRPr="003D7DD2">
        <w:rPr>
          <w:rStyle w:val="Strong"/>
          <w:bCs w:val="0"/>
        </w:rPr>
        <w:t>C:\Student\Modules\SharePointRest\Lab\Snippets</w:t>
      </w:r>
      <w:r w:rsidR="003D7DD2">
        <w:rPr>
          <w:rStyle w:val="Strong"/>
          <w:b w:val="0"/>
          <w:bCs w:val="0"/>
        </w:rPr>
        <w:t>.</w:t>
      </w:r>
    </w:p>
    <w:p w:rsidR="00D21240" w:rsidRDefault="00311FE4" w:rsidP="00D21240">
      <w:pPr>
        <w:pStyle w:val="LabStepScreenshot"/>
        <w:rPr>
          <w:rStyle w:val="Strong"/>
          <w:b w:val="0"/>
          <w:bCs w:val="0"/>
        </w:rPr>
      </w:pPr>
      <w:r>
        <w:rPr>
          <w:rStyle w:val="Strong"/>
          <w:b w:val="0"/>
          <w:bCs w:val="0"/>
          <w:noProof/>
        </w:rPr>
        <w:drawing>
          <wp:inline distT="0" distB="0" distL="0" distR="0">
            <wp:extent cx="3613482" cy="2215662"/>
            <wp:effectExtent l="19050" t="19050" r="2540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24" cy="2217405"/>
                    </a:xfrm>
                    <a:prstGeom prst="rect">
                      <a:avLst/>
                    </a:prstGeom>
                    <a:noFill/>
                    <a:ln>
                      <a:solidFill>
                        <a:schemeClr val="bg1">
                          <a:lumMod val="85000"/>
                        </a:schemeClr>
                      </a:solidFill>
                    </a:ln>
                  </pic:spPr>
                </pic:pic>
              </a:graphicData>
            </a:graphic>
          </wp:inline>
        </w:drawing>
      </w:r>
    </w:p>
    <w:p w:rsidR="00BB54BC" w:rsidRDefault="00BB54BC" w:rsidP="00BB54BC">
      <w:pPr>
        <w:pStyle w:val="Heading3"/>
      </w:pPr>
      <w:r>
        <w:t xml:space="preserve">Exercise 2: </w:t>
      </w:r>
      <w:r w:rsidR="0001581C">
        <w:t>Querying a SharePoint List using the SharePoint REST API</w:t>
      </w:r>
    </w:p>
    <w:p w:rsidR="00BB54BC" w:rsidRDefault="00BB54BC" w:rsidP="00BB54BC">
      <w:pPr>
        <w:pStyle w:val="LabExerciseLeadIn"/>
      </w:pPr>
      <w:r>
        <w:t xml:space="preserve">In this exercise you will </w:t>
      </w:r>
      <w:r w:rsidR="004D6515">
        <w:t xml:space="preserve">implement the </w:t>
      </w:r>
      <w:proofErr w:type="spellStart"/>
      <w:r w:rsidR="004D6515" w:rsidRPr="004D6515">
        <w:rPr>
          <w:b/>
        </w:rPr>
        <w:t>getCustomers</w:t>
      </w:r>
      <w:proofErr w:type="spellEnd"/>
      <w:r w:rsidR="004D6515">
        <w:t xml:space="preserve"> function in </w:t>
      </w:r>
      <w:r w:rsidR="004D6515" w:rsidRPr="004D6515">
        <w:rPr>
          <w:b/>
        </w:rPr>
        <w:t>Wingtip.Customers.DataAccess.js</w:t>
      </w:r>
      <w:r w:rsidR="004D6515">
        <w:t xml:space="preserve"> to execute a REST call which returns all the items inside the </w:t>
      </w:r>
      <w:r w:rsidR="004D6515" w:rsidRPr="004D6515">
        <w:rPr>
          <w:b/>
        </w:rPr>
        <w:t>Customers</w:t>
      </w:r>
      <w:r w:rsidR="004D6515">
        <w:t xml:space="preserve"> list. You will then modify the </w:t>
      </w:r>
      <w:proofErr w:type="spellStart"/>
      <w:r w:rsidR="004D6515" w:rsidRPr="004D6515">
        <w:rPr>
          <w:b/>
        </w:rPr>
        <w:t>getCustomers</w:t>
      </w:r>
      <w:proofErr w:type="spellEnd"/>
      <w:r w:rsidR="004D6515">
        <w:t xml:space="preserve"> function in </w:t>
      </w:r>
      <w:r w:rsidR="004D6515" w:rsidRPr="004D6515">
        <w:rPr>
          <w:b/>
        </w:rPr>
        <w:t>App.js</w:t>
      </w:r>
      <w:r w:rsidR="004D6515">
        <w:t xml:space="preserve"> to update the UI by displaying the returned ODATA results on the page.</w:t>
      </w:r>
    </w:p>
    <w:p w:rsidR="00657B34" w:rsidRDefault="00657B34" w:rsidP="00BB54BC">
      <w:pPr>
        <w:pStyle w:val="LabStepNumbered"/>
        <w:numPr>
          <w:ilvl w:val="0"/>
          <w:numId w:val="37"/>
        </w:numPr>
      </w:pPr>
      <w:r>
        <w:t xml:space="preserve">Open </w:t>
      </w:r>
      <w:r w:rsidRPr="004D6515">
        <w:rPr>
          <w:b/>
        </w:rPr>
        <w:t>Wingtip.Customers.DataAccess.js</w:t>
      </w:r>
      <w:r w:rsidR="004D6515">
        <w:t xml:space="preserve"> and locate the </w:t>
      </w:r>
      <w:proofErr w:type="spellStart"/>
      <w:r w:rsidR="004D6515" w:rsidRPr="004D6515">
        <w:rPr>
          <w:b/>
        </w:rPr>
        <w:t>getCustomers</w:t>
      </w:r>
      <w:proofErr w:type="spellEnd"/>
      <w:r w:rsidR="004D6515">
        <w:t xml:space="preserve"> function.</w:t>
      </w:r>
    </w:p>
    <w:p w:rsidR="004D6515" w:rsidRDefault="004D6515" w:rsidP="008838F5">
      <w:pPr>
        <w:pStyle w:val="LabStepNumbered"/>
        <w:numPr>
          <w:ilvl w:val="0"/>
          <w:numId w:val="37"/>
        </w:numPr>
      </w:pPr>
      <w:r>
        <w:t xml:space="preserve">Implement </w:t>
      </w:r>
      <w:proofErr w:type="spellStart"/>
      <w:r w:rsidRPr="0049550F">
        <w:rPr>
          <w:b/>
        </w:rPr>
        <w:t>getCustomers</w:t>
      </w:r>
      <w:proofErr w:type="spellEnd"/>
      <w:r>
        <w:t xml:space="preserve"> using the following code.</w:t>
      </w:r>
      <w:r w:rsidR="0049550F">
        <w:t xml:space="preserve"> Remember that you can also copy-and-paste the same code from</w:t>
      </w:r>
      <w:r w:rsidR="0049550F" w:rsidRPr="0049550F">
        <w:rPr>
          <w:b/>
        </w:rPr>
        <w:t xml:space="preserve"> </w:t>
      </w:r>
      <w:r w:rsidR="0049550F" w:rsidRPr="0049550F">
        <w:t>the snippet file named</w:t>
      </w:r>
      <w:r w:rsidR="0049550F">
        <w:t xml:space="preserve"> </w:t>
      </w:r>
      <w:r w:rsidR="003D7DD2" w:rsidRPr="0049550F">
        <w:rPr>
          <w:b/>
        </w:rPr>
        <w:t>Snippet01_Wingtip.Customers.DataAccess.getCustomers.txt</w:t>
      </w:r>
      <w:r w:rsidR="003D7DD2">
        <w:t>.</w:t>
      </w:r>
    </w:p>
    <w:p w:rsidR="00657B34" w:rsidRDefault="00657B34" w:rsidP="00657B34">
      <w:pPr>
        <w:pStyle w:val="LabStepCodeBlock"/>
      </w:pPr>
      <w:r>
        <w:t>var getCustomers = function () {</w:t>
      </w:r>
    </w:p>
    <w:p w:rsidR="00657B34" w:rsidRDefault="00657B34" w:rsidP="00657B34">
      <w:pPr>
        <w:pStyle w:val="LabStepCodeBlock"/>
      </w:pPr>
    </w:p>
    <w:p w:rsidR="00657B34" w:rsidRDefault="00657B34" w:rsidP="00657B34">
      <w:pPr>
        <w:pStyle w:val="LabStepCodeBlock"/>
      </w:pPr>
      <w:r>
        <w:t xml:space="preserve">  var requestUri = "../_api/web/lists/getByTitle('Customers')/items" +</w:t>
      </w:r>
    </w:p>
    <w:p w:rsidR="00657B34" w:rsidRDefault="00657B34" w:rsidP="00657B34">
      <w:pPr>
        <w:pStyle w:val="LabStepCodeBlock"/>
      </w:pPr>
      <w:r>
        <w:t xml:space="preserve">                    "?$select=ID,FirstName,Title,Company,WorkPhone,HomePhone,Email" +</w:t>
      </w:r>
    </w:p>
    <w:p w:rsidR="00657B34" w:rsidRDefault="00657B34" w:rsidP="00657B34">
      <w:pPr>
        <w:pStyle w:val="LabStepCodeBlock"/>
      </w:pPr>
      <w:r>
        <w:t xml:space="preserve">                    "&amp;$orderby=Title,FirstName";</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send call across network</w:t>
      </w: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headers: { "accept": "application/json;odata=verbose"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3D7DD2" w:rsidRDefault="003D7DD2" w:rsidP="008838F5">
      <w:pPr>
        <w:pStyle w:val="LabStepNumbered"/>
      </w:pPr>
      <w:r>
        <w:t xml:space="preserve">Implement </w:t>
      </w:r>
      <w:proofErr w:type="spellStart"/>
      <w:r w:rsidRPr="0049550F">
        <w:rPr>
          <w:b/>
        </w:rPr>
        <w:t>getCustomers</w:t>
      </w:r>
      <w:proofErr w:type="spellEnd"/>
      <w:r>
        <w:t xml:space="preserve"> in </w:t>
      </w:r>
      <w:r w:rsidRPr="0049550F">
        <w:rPr>
          <w:b/>
        </w:rPr>
        <w:t xml:space="preserve">App.js </w:t>
      </w:r>
      <w:r>
        <w:t>using the following code.</w:t>
      </w:r>
      <w:r w:rsidR="0049550F">
        <w:t xml:space="preserve"> Remember that you can also copy-and-paste the same code from</w:t>
      </w:r>
      <w:r w:rsidR="0049550F" w:rsidRPr="0049550F">
        <w:rPr>
          <w:b/>
        </w:rPr>
        <w:t xml:space="preserve"> </w:t>
      </w:r>
      <w:r w:rsidR="0049550F" w:rsidRPr="0049550F">
        <w:t>the snippet file named</w:t>
      </w:r>
      <w:r w:rsidR="0049550F">
        <w:t xml:space="preserve"> </w:t>
      </w:r>
      <w:r w:rsidRPr="0049550F">
        <w:rPr>
          <w:b/>
        </w:rPr>
        <w:t>snippet02_App.getCustomers.txt</w:t>
      </w:r>
      <w:r>
        <w:t>.</w:t>
      </w:r>
    </w:p>
    <w:p w:rsidR="00657B34" w:rsidRDefault="00657B34" w:rsidP="00657B34">
      <w:pPr>
        <w:pStyle w:val="LabStepCodeBlock"/>
      </w:pPr>
      <w:r>
        <w:t>function getCustomers() {</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clear results and add spinning gears icon</w:t>
      </w:r>
    </w:p>
    <w:p w:rsidR="00657B34" w:rsidRDefault="00657B34" w:rsidP="00657B34">
      <w:pPr>
        <w:pStyle w:val="LabStepCodeBlock"/>
      </w:pPr>
      <w:r>
        <w:t xml:space="preserve">  $("#content_box").empty();</w:t>
      </w:r>
    </w:p>
    <w:p w:rsidR="00657B34" w:rsidRDefault="00657B34" w:rsidP="00657B34">
      <w:pPr>
        <w:pStyle w:val="LabStepCodeBlock"/>
      </w:pPr>
      <w:r>
        <w:t xml:space="preserve">  $("&lt;img&gt;", { "src": "../Content/img/GEARS.gif" }).appendTo("#content_box");</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call view-model function which returns promise</w:t>
      </w:r>
    </w:p>
    <w:p w:rsidR="00657B34" w:rsidRDefault="00657B34" w:rsidP="00657B34">
      <w:pPr>
        <w:pStyle w:val="LabStepCodeBlock"/>
      </w:pPr>
      <w:r>
        <w:t xml:space="preserve">  var promise = Wingtip.Customers.DataAccess.getCustomers()</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use promise to implement what happens when OData result is ready</w:t>
      </w:r>
    </w:p>
    <w:p w:rsidR="00657B34" w:rsidRDefault="00657B34" w:rsidP="00657B34">
      <w:pPr>
        <w:pStyle w:val="LabStepCodeBlock"/>
      </w:pPr>
      <w:r>
        <w:t xml:space="preserve">  promise.then(onGetCustomersComplete, onError);</w:t>
      </w:r>
    </w:p>
    <w:p w:rsidR="00657B34" w:rsidRDefault="00657B34" w:rsidP="00657B34">
      <w:pPr>
        <w:pStyle w:val="LabStepCodeBlock"/>
      </w:pPr>
    </w:p>
    <w:p w:rsidR="00657B34" w:rsidRDefault="00657B34" w:rsidP="00657B34">
      <w:pPr>
        <w:pStyle w:val="LabStepCodeBlock"/>
      </w:pPr>
      <w:r>
        <w:t>}</w:t>
      </w:r>
    </w:p>
    <w:p w:rsidR="00657B34" w:rsidRDefault="009F53B0" w:rsidP="009F53B0">
      <w:pPr>
        <w:pStyle w:val="LabExerciseCallout"/>
      </w:pPr>
      <w:r>
        <w:lastRenderedPageBreak/>
        <w:t xml:space="preserve">There is no need to make and more changes before testing the app. However, before running the app for the first time you should take a look at the </w:t>
      </w:r>
      <w:proofErr w:type="spellStart"/>
      <w:r w:rsidRPr="009F53B0">
        <w:rPr>
          <w:b/>
        </w:rPr>
        <w:t>onGetCustomersComplete</w:t>
      </w:r>
      <w:proofErr w:type="spellEnd"/>
      <w:r>
        <w:t xml:space="preserve"> function in </w:t>
      </w:r>
      <w:r w:rsidRPr="009F53B0">
        <w:rPr>
          <w:b/>
        </w:rPr>
        <w:t>App.js</w:t>
      </w:r>
      <w:r>
        <w:t xml:space="preserve"> so you can better understand what this function does and how it will take the ODATA results from your SharePoint REST API call and use these results to display </w:t>
      </w:r>
      <w:r w:rsidRPr="009F53B0">
        <w:rPr>
          <w:b/>
        </w:rPr>
        <w:t>Customer</w:t>
      </w:r>
      <w:r>
        <w:t xml:space="preserve"> items on the page. Keep in mind you are just looking in the next step and that you will not make any changes to the </w:t>
      </w:r>
      <w:proofErr w:type="spellStart"/>
      <w:r w:rsidRPr="009F53B0">
        <w:rPr>
          <w:b/>
        </w:rPr>
        <w:t>onGetCustomersComplete</w:t>
      </w:r>
      <w:proofErr w:type="spellEnd"/>
      <w:r w:rsidRPr="009F53B0">
        <w:t xml:space="preserve"> function.</w:t>
      </w:r>
    </w:p>
    <w:p w:rsidR="009F53B0" w:rsidRDefault="009F53B0" w:rsidP="006C3A97">
      <w:pPr>
        <w:pStyle w:val="LabStepNumbered"/>
      </w:pPr>
      <w:r>
        <w:t xml:space="preserve">Inspect the implementation of the </w:t>
      </w:r>
      <w:proofErr w:type="spellStart"/>
      <w:r w:rsidR="006C3A97" w:rsidRPr="006C3A97">
        <w:rPr>
          <w:b/>
        </w:rPr>
        <w:t>onGetCustomersComplete</w:t>
      </w:r>
      <w:proofErr w:type="spellEnd"/>
      <w:r w:rsidR="006C3A97" w:rsidRPr="006C3A97">
        <w:t xml:space="preserve"> function</w:t>
      </w:r>
      <w:r w:rsidR="006C3A97">
        <w:t xml:space="preserve"> in </w:t>
      </w:r>
      <w:r w:rsidR="006C3A97" w:rsidRPr="006C3A97">
        <w:rPr>
          <w:b/>
        </w:rPr>
        <w:t>App.js</w:t>
      </w:r>
      <w:r w:rsidR="006C3A97">
        <w:t>.</w:t>
      </w:r>
    </w:p>
    <w:p w:rsidR="009F53B0" w:rsidRDefault="006C3A97" w:rsidP="009F53B0">
      <w:pPr>
        <w:pStyle w:val="LabStepNumberedLevel2"/>
      </w:pPr>
      <w:r>
        <w:t xml:space="preserve">The </w:t>
      </w:r>
      <w:proofErr w:type="spellStart"/>
      <w:r w:rsidRPr="006C3A97">
        <w:rPr>
          <w:b/>
        </w:rPr>
        <w:t>onGetCustomersComplete</w:t>
      </w:r>
      <w:proofErr w:type="spellEnd"/>
      <w:r>
        <w:t xml:space="preserve"> accepts a single parameter named </w:t>
      </w:r>
      <w:r w:rsidRPr="006C3A97">
        <w:rPr>
          <w:b/>
        </w:rPr>
        <w:t>data</w:t>
      </w:r>
      <w:r>
        <w:t xml:space="preserve"> which is used to access the ODATA results. The ODATA results are accessed using the syntax </w:t>
      </w:r>
      <w:proofErr w:type="spellStart"/>
      <w:r w:rsidRPr="006C3A97">
        <w:rPr>
          <w:b/>
        </w:rPr>
        <w:t>data.d.results</w:t>
      </w:r>
      <w:proofErr w:type="spellEnd"/>
      <w:r>
        <w:t xml:space="preserve"> and assigned to a variable named </w:t>
      </w:r>
      <w:r w:rsidRPr="006C3A97">
        <w:rPr>
          <w:b/>
        </w:rPr>
        <w:t>customers</w:t>
      </w:r>
      <w:r>
        <w:t>.</w:t>
      </w:r>
    </w:p>
    <w:p w:rsidR="009F53B0" w:rsidRDefault="009F53B0" w:rsidP="009F53B0">
      <w:pPr>
        <w:pStyle w:val="LabStepCodeBlockLevel2"/>
      </w:pPr>
      <w:r>
        <w:t>function onGetCustomersComplete(data) {</w:t>
      </w:r>
    </w:p>
    <w:p w:rsidR="009F53B0" w:rsidRDefault="009F53B0" w:rsidP="009F53B0">
      <w:pPr>
        <w:pStyle w:val="LabStepCodeBlockLevel2"/>
      </w:pPr>
    </w:p>
    <w:p w:rsidR="009F53B0" w:rsidRDefault="009F53B0" w:rsidP="009F53B0">
      <w:pPr>
        <w:pStyle w:val="LabStepCodeBlockLevel2"/>
      </w:pPr>
      <w:r>
        <w:t xml:space="preserve">  $("#content_box").empty();</w:t>
      </w:r>
    </w:p>
    <w:p w:rsidR="009F53B0" w:rsidRDefault="009F53B0" w:rsidP="009F53B0">
      <w:pPr>
        <w:pStyle w:val="LabStepCodeBlockLevel2"/>
      </w:pPr>
    </w:p>
    <w:p w:rsidR="009F53B0" w:rsidRDefault="009F53B0" w:rsidP="009F53B0">
      <w:pPr>
        <w:pStyle w:val="LabStepCodeBlockLevel2"/>
      </w:pPr>
      <w:r>
        <w:t xml:space="preserve">  var customers = data.d.results;</w:t>
      </w:r>
    </w:p>
    <w:p w:rsidR="009F53B0" w:rsidRDefault="009F53B0" w:rsidP="009F53B0">
      <w:pPr>
        <w:pStyle w:val="LabStepCodeBlockLevel2"/>
      </w:pPr>
    </w:p>
    <w:p w:rsidR="009F53B0" w:rsidRDefault="009F53B0" w:rsidP="009F53B0">
      <w:pPr>
        <w:pStyle w:val="LabStepCodeBlockLevel2"/>
      </w:pPr>
      <w:r w:rsidRPr="006C3A97">
        <w:rPr>
          <w:color w:val="7F7F7F" w:themeColor="text1" w:themeTint="80"/>
        </w:rPr>
        <w:t xml:space="preserve">  // </w:t>
      </w:r>
      <w:r w:rsidR="006C3A97" w:rsidRPr="006C3A97">
        <w:rPr>
          <w:color w:val="7F7F7F" w:themeColor="text1" w:themeTint="80"/>
        </w:rPr>
        <w:t>more to follow</w:t>
      </w:r>
      <w:r>
        <w:t xml:space="preserve"> </w:t>
      </w:r>
    </w:p>
    <w:p w:rsidR="009F53B0" w:rsidRDefault="009F53B0" w:rsidP="009F53B0">
      <w:pPr>
        <w:pStyle w:val="LabStepCodeBlockLevel2"/>
      </w:pPr>
      <w:r>
        <w:t>}</w:t>
      </w:r>
    </w:p>
    <w:p w:rsidR="009F53B0" w:rsidRDefault="006C3A97" w:rsidP="009F53B0">
      <w:pPr>
        <w:pStyle w:val="LabStepNumberedLevel2"/>
      </w:pPr>
      <w:r>
        <w:t>Next, there is some jQuery code which creates an HTML table and add a set of column headers.</w:t>
      </w:r>
    </w:p>
    <w:p w:rsidR="009F53B0" w:rsidRDefault="009F53B0" w:rsidP="006C3A97">
      <w:pPr>
        <w:pStyle w:val="LabStepCodeBlockLevel2"/>
      </w:pPr>
      <w:r>
        <w:t>var table = $("&lt;table&gt;", { ID: "customersTable" });</w:t>
      </w:r>
    </w:p>
    <w:p w:rsidR="009F53B0" w:rsidRDefault="009F53B0" w:rsidP="006C3A97">
      <w:pPr>
        <w:pStyle w:val="LabStepCodeBlockLevel2"/>
      </w:pPr>
    </w:p>
    <w:p w:rsidR="009F53B0" w:rsidRDefault="009F53B0" w:rsidP="006C3A97">
      <w:pPr>
        <w:pStyle w:val="LabStepCodeBlockLevel2"/>
      </w:pPr>
      <w:r>
        <w:t>table.append($("&lt;thead&gt;")</w:t>
      </w:r>
    </w:p>
    <w:p w:rsidR="009F53B0" w:rsidRDefault="009F53B0" w:rsidP="006C3A97">
      <w:pPr>
        <w:pStyle w:val="LabStepCodeBlockLevel2"/>
      </w:pPr>
      <w:r>
        <w:t xml:space="preserve">                 .append($("&lt;td&gt;").html("&amp;nbsp;"))</w:t>
      </w:r>
    </w:p>
    <w:p w:rsidR="009F53B0" w:rsidRDefault="009F53B0" w:rsidP="006C3A97">
      <w:pPr>
        <w:pStyle w:val="LabStepCodeBlockLevel2"/>
      </w:pPr>
      <w:r>
        <w:t xml:space="preserve">                 .append($("&lt;td&gt;").html("&amp;nbsp;"))</w:t>
      </w:r>
    </w:p>
    <w:p w:rsidR="009F53B0" w:rsidRDefault="009F53B0" w:rsidP="006C3A97">
      <w:pPr>
        <w:pStyle w:val="LabStepCodeBlockLevel2"/>
      </w:pPr>
      <w:r>
        <w:t xml:space="preserve">                 .append($("&lt;td&gt;").text("First Name"))</w:t>
      </w:r>
    </w:p>
    <w:p w:rsidR="009F53B0" w:rsidRDefault="009F53B0" w:rsidP="006C3A97">
      <w:pPr>
        <w:pStyle w:val="LabStepCodeBlockLevel2"/>
      </w:pPr>
      <w:r>
        <w:t xml:space="preserve">                 .append($("&lt;td&gt;").text("Last Name"))</w:t>
      </w:r>
    </w:p>
    <w:p w:rsidR="009F53B0" w:rsidRDefault="009F53B0" w:rsidP="006C3A97">
      <w:pPr>
        <w:pStyle w:val="LabStepCodeBlockLevel2"/>
      </w:pPr>
      <w:r>
        <w:t xml:space="preserve">                 .append($("&lt;td&gt;").text("Company"))</w:t>
      </w:r>
    </w:p>
    <w:p w:rsidR="009F53B0" w:rsidRDefault="009F53B0" w:rsidP="006C3A97">
      <w:pPr>
        <w:pStyle w:val="LabStepCodeBlockLevel2"/>
      </w:pPr>
      <w:r>
        <w:t xml:space="preserve">                 .append($("&lt;td&gt;").text("Work Phone"))</w:t>
      </w:r>
    </w:p>
    <w:p w:rsidR="009F53B0" w:rsidRDefault="009F53B0" w:rsidP="006C3A97">
      <w:pPr>
        <w:pStyle w:val="LabStepCodeBlockLevel2"/>
      </w:pPr>
      <w:r>
        <w:t xml:space="preserve">                 .append($("&lt;td&gt;").text("Home Phone"))</w:t>
      </w:r>
    </w:p>
    <w:p w:rsidR="009F53B0" w:rsidRDefault="009F53B0" w:rsidP="006C3A97">
      <w:pPr>
        <w:pStyle w:val="LabStepCodeBlockLevel2"/>
      </w:pPr>
      <w:r>
        <w:t xml:space="preserve">                 .append($("&lt;td&gt;").text("Email")));</w:t>
      </w:r>
    </w:p>
    <w:p w:rsidR="009F53B0" w:rsidRDefault="006C3A97" w:rsidP="009F53B0">
      <w:pPr>
        <w:pStyle w:val="LabStepNumberedLevel2"/>
      </w:pPr>
      <w:r>
        <w:t xml:space="preserve">Next, there is code to enumerate through each customer item in the ODATA result and to create the table cells </w:t>
      </w:r>
      <w:r w:rsidR="004C5232">
        <w:t xml:space="preserve">required </w:t>
      </w:r>
      <w:r>
        <w:t>to create a complete table row. Note that the code for the first two columns are tricky</w:t>
      </w:r>
      <w:r w:rsidR="004C5232">
        <w:t xml:space="preserve">. This code </w:t>
      </w:r>
      <w:r>
        <w:t xml:space="preserve">must create HTML Hyperlink elements </w:t>
      </w:r>
      <w:r w:rsidR="004C5232">
        <w:t xml:space="preserve">which display custom images and call two JavaScript functions in </w:t>
      </w:r>
      <w:r w:rsidR="004C5232" w:rsidRPr="004C5232">
        <w:rPr>
          <w:b/>
        </w:rPr>
        <w:t>App.js</w:t>
      </w:r>
      <w:r w:rsidR="004C5232">
        <w:t xml:space="preserve"> named </w:t>
      </w:r>
      <w:proofErr w:type="spellStart"/>
      <w:r w:rsidR="004C5232" w:rsidRPr="004C5232">
        <w:rPr>
          <w:b/>
        </w:rPr>
        <w:t>onUpdateCustomerRequest</w:t>
      </w:r>
      <w:proofErr w:type="spellEnd"/>
      <w:r w:rsidR="004C5232">
        <w:t xml:space="preserve"> and </w:t>
      </w:r>
      <w:proofErr w:type="spellStart"/>
      <w:r w:rsidR="004C5232" w:rsidRPr="004C5232">
        <w:rPr>
          <w:b/>
        </w:rPr>
        <w:t>onDeleteCustomer</w:t>
      </w:r>
      <w:proofErr w:type="spellEnd"/>
      <w:r w:rsidR="004C5232">
        <w:t>.</w:t>
      </w:r>
    </w:p>
    <w:p w:rsidR="009F53B0" w:rsidRDefault="004C5232" w:rsidP="006C3A97">
      <w:pPr>
        <w:pStyle w:val="LabStepCodeBlockLevel2"/>
      </w:pPr>
      <w:r>
        <w:t>for (var customer = 0</w:t>
      </w:r>
      <w:r w:rsidR="009F53B0">
        <w:t>; customer &lt; customers.length; customer++) {</w:t>
      </w:r>
    </w:p>
    <w:p w:rsidR="009F53B0" w:rsidRDefault="009F53B0" w:rsidP="006C3A97">
      <w:pPr>
        <w:pStyle w:val="LabStepCodeBlockLevel2"/>
      </w:pPr>
    </w:p>
    <w:p w:rsidR="009F53B0" w:rsidRDefault="009F53B0" w:rsidP="006C3A97">
      <w:pPr>
        <w:pStyle w:val="LabStepCodeBlockLevel2"/>
      </w:pPr>
      <w:r>
        <w:t xml:space="preserve">  var linkEditUrl = "javascript: onUpdateCustomerRequest(" + customers[customer].Id + ");";</w:t>
      </w:r>
    </w:p>
    <w:p w:rsidR="009F53B0" w:rsidRDefault="009F53B0" w:rsidP="006C3A97">
      <w:pPr>
        <w:pStyle w:val="LabStepCodeBlockLevel2"/>
      </w:pPr>
      <w:r>
        <w:t xml:space="preserve">  var linkEdit = $("&lt;a&gt;", { "href": linkEditUrl })</w:t>
      </w:r>
    </w:p>
    <w:p w:rsidR="009F53B0" w:rsidRDefault="009F53B0" w:rsidP="006C3A97">
      <w:pPr>
        <w:pStyle w:val="LabStepCodeBlockLevel2"/>
      </w:pPr>
      <w:r>
        <w:t xml:space="preserve">                    .append($("&lt;img&gt;", { "src": "../Content/img/EDITITEM.gif", "alt": "Edit" }));</w:t>
      </w:r>
    </w:p>
    <w:p w:rsidR="009F53B0" w:rsidRDefault="009F53B0" w:rsidP="006C3A97">
      <w:pPr>
        <w:pStyle w:val="LabStepCodeBlockLevel2"/>
      </w:pPr>
    </w:p>
    <w:p w:rsidR="009F53B0" w:rsidRDefault="009F53B0" w:rsidP="006C3A97">
      <w:pPr>
        <w:pStyle w:val="LabStepCodeBlockLevel2"/>
      </w:pPr>
      <w:r>
        <w:t xml:space="preserve">  var linkDeleteUrl = "javascript: onDeleteCustomer(" + customers[customer].Id + ");";</w:t>
      </w:r>
    </w:p>
    <w:p w:rsidR="009F53B0" w:rsidRDefault="009F53B0" w:rsidP="006C3A97">
      <w:pPr>
        <w:pStyle w:val="LabStepCodeBlockLevel2"/>
      </w:pPr>
      <w:r>
        <w:t xml:space="preserve">  var linkDelete = $("&lt;a&gt;", { "href": linkDeleteUrl })</w:t>
      </w:r>
    </w:p>
    <w:p w:rsidR="009F53B0" w:rsidRDefault="009F53B0" w:rsidP="006C3A97">
      <w:pPr>
        <w:pStyle w:val="LabStepCodeBlockLevel2"/>
      </w:pPr>
      <w:r>
        <w:t xml:space="preserve">                    .append($("&lt;img&gt;", { "src": "../Content/img/DELITEM.gif", "alt": "Delete" }));</w:t>
      </w:r>
    </w:p>
    <w:p w:rsidR="009F53B0" w:rsidRDefault="009F53B0" w:rsidP="006C3A97">
      <w:pPr>
        <w:pStyle w:val="LabStepCodeBlockLevel2"/>
      </w:pPr>
    </w:p>
    <w:p w:rsidR="009F53B0" w:rsidRDefault="009F53B0" w:rsidP="006C3A97">
      <w:pPr>
        <w:pStyle w:val="LabStepCodeBlockLevel2"/>
      </w:pPr>
      <w:r>
        <w:t xml:space="preserve">  table.append($("&lt;tr&gt;")</w:t>
      </w:r>
    </w:p>
    <w:p w:rsidR="009F53B0" w:rsidRDefault="009F53B0" w:rsidP="006C3A97">
      <w:pPr>
        <w:pStyle w:val="LabStepCodeBlockLevel2"/>
      </w:pPr>
      <w:r>
        <w:t xml:space="preserve">                 .append($("&lt;td&gt;").append(linkEdit))</w:t>
      </w:r>
    </w:p>
    <w:p w:rsidR="009F53B0" w:rsidRDefault="009F53B0" w:rsidP="006C3A97">
      <w:pPr>
        <w:pStyle w:val="LabStepCodeBlockLevel2"/>
      </w:pPr>
      <w:r>
        <w:t xml:space="preserve">                 .append($("&lt;td&gt;").append(linkDelete))</w:t>
      </w:r>
    </w:p>
    <w:p w:rsidR="009F53B0" w:rsidRDefault="009F53B0" w:rsidP="006C3A97">
      <w:pPr>
        <w:pStyle w:val="LabStepCodeBlockLevel2"/>
      </w:pPr>
      <w:r>
        <w:t xml:space="preserve">                 .append($("&lt;td&gt;").text(customers[customer].FirstName))</w:t>
      </w:r>
    </w:p>
    <w:p w:rsidR="009F53B0" w:rsidRDefault="009F53B0" w:rsidP="006C3A97">
      <w:pPr>
        <w:pStyle w:val="LabStepCodeBlockLevel2"/>
      </w:pPr>
      <w:r>
        <w:t xml:space="preserve">                 .append($("&lt;td&gt;").text(customers[customer].Title))</w:t>
      </w:r>
    </w:p>
    <w:p w:rsidR="009F53B0" w:rsidRDefault="009F53B0" w:rsidP="006C3A97">
      <w:pPr>
        <w:pStyle w:val="LabStepCodeBlockLevel2"/>
      </w:pPr>
      <w:r>
        <w:t xml:space="preserve">                 .append($("&lt;td&gt;").text(customers[customer].Company))</w:t>
      </w:r>
    </w:p>
    <w:p w:rsidR="009F53B0" w:rsidRDefault="009F53B0" w:rsidP="006C3A97">
      <w:pPr>
        <w:pStyle w:val="LabStepCodeBlockLevel2"/>
      </w:pPr>
      <w:r>
        <w:t xml:space="preserve">                 .append($("&lt;td&gt;").text(customers[customer].WorkPhone))</w:t>
      </w:r>
    </w:p>
    <w:p w:rsidR="009F53B0" w:rsidRDefault="009F53B0" w:rsidP="006C3A97">
      <w:pPr>
        <w:pStyle w:val="LabStepCodeBlockLevel2"/>
      </w:pPr>
      <w:r>
        <w:t xml:space="preserve">                 .append($("&lt;td&gt;").text(customers[customer].HomePhone))</w:t>
      </w:r>
    </w:p>
    <w:p w:rsidR="009F53B0" w:rsidRDefault="009F53B0" w:rsidP="006C3A97">
      <w:pPr>
        <w:pStyle w:val="LabStepCodeBlockLevel2"/>
      </w:pPr>
      <w:r>
        <w:t xml:space="preserve">                 .append($("&lt;td&gt;").text(customers[customer].Email)));</w:t>
      </w:r>
    </w:p>
    <w:p w:rsidR="009F53B0" w:rsidRDefault="009F53B0" w:rsidP="006C3A97">
      <w:pPr>
        <w:pStyle w:val="LabStepCodeBlockLevel2"/>
      </w:pPr>
    </w:p>
    <w:p w:rsidR="009F53B0" w:rsidRDefault="009F53B0" w:rsidP="006C3A97">
      <w:pPr>
        <w:pStyle w:val="LabStepCodeBlockLevel2"/>
      </w:pPr>
      <w:r>
        <w:t>}</w:t>
      </w:r>
    </w:p>
    <w:p w:rsidR="008838F5" w:rsidRDefault="008838F5" w:rsidP="009F53B0">
      <w:pPr>
        <w:pStyle w:val="LabStepNumberedLevel2"/>
      </w:pPr>
      <w:r>
        <w:t xml:space="preserve">If the SharePoint REST API call to retrieve the items in the customers fails, there is a callback which will call the </w:t>
      </w:r>
      <w:proofErr w:type="spellStart"/>
      <w:r w:rsidRPr="008838F5">
        <w:rPr>
          <w:b/>
        </w:rPr>
        <w:t>onError</w:t>
      </w:r>
      <w:proofErr w:type="spellEnd"/>
      <w:r>
        <w:t xml:space="preserve"> function which will simply display the error information on the start page. While this isn’t the type of code you would usually include in a production app, it's helpful to have a way to quickly visually what has gone wrong.</w:t>
      </w:r>
    </w:p>
    <w:p w:rsidR="008838F5" w:rsidRDefault="008838F5" w:rsidP="008838F5">
      <w:pPr>
        <w:pStyle w:val="LabStepCodeBlockLevel2"/>
      </w:pPr>
      <w:r>
        <w:t>function onError(error) {</w:t>
      </w:r>
    </w:p>
    <w:p w:rsidR="008838F5" w:rsidRDefault="008838F5" w:rsidP="008838F5">
      <w:pPr>
        <w:pStyle w:val="LabStepCodeBlockLevel2"/>
      </w:pPr>
      <w:r>
        <w:t xml:space="preserve">  $("#content_box").empty();</w:t>
      </w:r>
    </w:p>
    <w:p w:rsidR="008838F5" w:rsidRDefault="008838F5" w:rsidP="008838F5">
      <w:pPr>
        <w:pStyle w:val="LabStepCodeBlockLevel2"/>
      </w:pPr>
      <w:r>
        <w:t xml:space="preserve">  $("#content_box").text("Error: " + JSON.stringify(error));</w:t>
      </w:r>
    </w:p>
    <w:p w:rsidR="008838F5" w:rsidRDefault="008838F5" w:rsidP="008838F5">
      <w:pPr>
        <w:pStyle w:val="LabStepCodeBlockLevel2"/>
      </w:pPr>
      <w:r>
        <w:t>}</w:t>
      </w:r>
    </w:p>
    <w:p w:rsidR="009F53B0" w:rsidRDefault="004C5232" w:rsidP="009F53B0">
      <w:pPr>
        <w:pStyle w:val="LabStepNumberedLevel2"/>
      </w:pPr>
      <w:r>
        <w:t>Finally, there is line of code which appends the HTML table of customers to the app's start page.</w:t>
      </w:r>
    </w:p>
    <w:p w:rsidR="009F53B0" w:rsidRPr="008C34B3" w:rsidRDefault="009F53B0" w:rsidP="004C5232">
      <w:pPr>
        <w:pStyle w:val="LabStepCodeBlockLevel2"/>
        <w:rPr>
          <w:color w:val="7F7F7F" w:themeColor="text1" w:themeTint="80"/>
        </w:rPr>
      </w:pPr>
      <w:r w:rsidRPr="008C34B3">
        <w:rPr>
          <w:color w:val="7F7F7F" w:themeColor="text1" w:themeTint="80"/>
        </w:rPr>
        <w:t>// append table to div in DOM</w:t>
      </w:r>
    </w:p>
    <w:p w:rsidR="009F53B0" w:rsidRDefault="009F53B0" w:rsidP="004C5232">
      <w:pPr>
        <w:pStyle w:val="LabStepCodeBlockLevel2"/>
      </w:pPr>
      <w:r>
        <w:lastRenderedPageBreak/>
        <w:t>$("#content_box").append(table);</w:t>
      </w:r>
    </w:p>
    <w:p w:rsidR="009F53B0" w:rsidRDefault="004C5232" w:rsidP="004C5232">
      <w:pPr>
        <w:pStyle w:val="LabStepNumberedLevel2"/>
      </w:pPr>
      <w:r>
        <w:t>Now you should have a better understanding of how the ODATA results will be displayed on the start page.</w:t>
      </w:r>
    </w:p>
    <w:p w:rsidR="004C5232" w:rsidRDefault="004C5232" w:rsidP="004C5232">
      <w:pPr>
        <w:pStyle w:val="LabStepNumbered"/>
      </w:pPr>
      <w:r>
        <w:t>Test your work by starting a new Visual Studio debugging session.</w:t>
      </w:r>
    </w:p>
    <w:p w:rsidR="004C5232" w:rsidRDefault="004C5232" w:rsidP="004C5232">
      <w:pPr>
        <w:pStyle w:val="LabStepNumberedLevel2"/>
      </w:pPr>
      <w:r>
        <w:t xml:space="preserve">Make sure you are in Visual Studio and that you have the </w:t>
      </w:r>
      <w:r w:rsidRPr="004C5232">
        <w:rPr>
          <w:b/>
        </w:rPr>
        <w:t>SharePointCRM</w:t>
      </w:r>
      <w:r>
        <w:t xml:space="preserve"> project open.</w:t>
      </w:r>
    </w:p>
    <w:p w:rsidR="004C5232" w:rsidRDefault="004C5232" w:rsidP="004C5232">
      <w:pPr>
        <w:pStyle w:val="LabStepNumberedLevel2"/>
      </w:pPr>
      <w:r>
        <w:t xml:space="preserve">Press the </w:t>
      </w:r>
      <w:r w:rsidRPr="008C34B3">
        <w:rPr>
          <w:b/>
        </w:rPr>
        <w:t>{F5}</w:t>
      </w:r>
      <w:r>
        <w:t xml:space="preserve"> key to begin a debugging session and wait for the start page to appear.</w:t>
      </w:r>
    </w:p>
    <w:p w:rsidR="008C34B3" w:rsidRDefault="008C34B3" w:rsidP="004C5232">
      <w:pPr>
        <w:pStyle w:val="LabStepNumberedLevel2"/>
      </w:pPr>
      <w:r>
        <w:t>You should see the page update to display the table of customers.</w:t>
      </w:r>
    </w:p>
    <w:p w:rsidR="00657B34" w:rsidRDefault="008C34B3" w:rsidP="008C34B3">
      <w:pPr>
        <w:pStyle w:val="LabStepScreenshotLevel2"/>
      </w:pPr>
      <w:r>
        <w:drawing>
          <wp:inline distT="0" distB="0" distL="0" distR="0">
            <wp:extent cx="4303776" cy="2293485"/>
            <wp:effectExtent l="19050" t="19050" r="2095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0480" cy="2297058"/>
                    </a:xfrm>
                    <a:prstGeom prst="rect">
                      <a:avLst/>
                    </a:prstGeom>
                    <a:noFill/>
                    <a:ln>
                      <a:solidFill>
                        <a:schemeClr val="bg1">
                          <a:lumMod val="75000"/>
                        </a:schemeClr>
                      </a:solidFill>
                    </a:ln>
                  </pic:spPr>
                </pic:pic>
              </a:graphicData>
            </a:graphic>
          </wp:inline>
        </w:drawing>
      </w:r>
    </w:p>
    <w:p w:rsidR="00657B34" w:rsidRDefault="008C34B3" w:rsidP="00657B34">
      <w:pPr>
        <w:pStyle w:val="LabStepNumbered"/>
      </w:pPr>
      <w:r>
        <w:t>Close the browser and stop your Visual Studio debugging session.</w:t>
      </w:r>
    </w:p>
    <w:p w:rsidR="008C34B3" w:rsidRDefault="008C34B3" w:rsidP="008C34B3">
      <w:pPr>
        <w:pStyle w:val="LabExerciseCallout"/>
      </w:pPr>
      <w:r>
        <w:t xml:space="preserve">Now you have succeeded in </w:t>
      </w:r>
      <w:r w:rsidR="00EB6910">
        <w:t xml:space="preserve">executing a SharePoint REST API call for </w:t>
      </w:r>
      <w:r>
        <w:t xml:space="preserve">a read-only query. </w:t>
      </w:r>
      <w:r w:rsidR="00EB6910">
        <w:t>I</w:t>
      </w:r>
      <w:r>
        <w:t xml:space="preserve">n the next exercise you </w:t>
      </w:r>
      <w:r w:rsidR="00EB6910">
        <w:t xml:space="preserve">will execute </w:t>
      </w:r>
      <w:r>
        <w:t xml:space="preserve">SharePoint REST API calls </w:t>
      </w:r>
      <w:r w:rsidR="00EB6910">
        <w:t xml:space="preserve">that will </w:t>
      </w:r>
      <w:r>
        <w:t>modify data</w:t>
      </w:r>
      <w:r w:rsidR="00EB6910">
        <w:t xml:space="preserve">. This means that </w:t>
      </w:r>
      <w:r>
        <w:t>you must begin to work with the Request Digest.</w:t>
      </w:r>
    </w:p>
    <w:p w:rsidR="00BB54BC" w:rsidRDefault="009338F1" w:rsidP="00BB54BC">
      <w:pPr>
        <w:pStyle w:val="Heading3"/>
      </w:pPr>
      <w:r>
        <w:t xml:space="preserve">Exercise 3: </w:t>
      </w:r>
      <w:r w:rsidR="0001581C">
        <w:t>Adding and Deleting Items with the SharePoint REST API</w:t>
      </w:r>
    </w:p>
    <w:p w:rsidR="00BB54BC" w:rsidRDefault="008C34B3" w:rsidP="00BB54BC">
      <w:pPr>
        <w:pStyle w:val="LabExerciseLeadIn"/>
      </w:pPr>
      <w:r>
        <w:t xml:space="preserve">You will begin </w:t>
      </w:r>
      <w:r w:rsidR="00BB54BC">
        <w:t xml:space="preserve">this exercise </w:t>
      </w:r>
      <w:r>
        <w:t>by writing the code to retrieve and cache a Request Digest value</w:t>
      </w:r>
      <w:r w:rsidR="00EB6910">
        <w:t xml:space="preserve">. </w:t>
      </w:r>
      <w:r>
        <w:t xml:space="preserve"> </w:t>
      </w:r>
      <w:r w:rsidR="00EB6910">
        <w:t xml:space="preserve">The a Request Digest value </w:t>
      </w:r>
      <w:r>
        <w:t xml:space="preserve">is required whenever </w:t>
      </w:r>
      <w:r w:rsidR="00EB6910">
        <w:t xml:space="preserve">you are </w:t>
      </w:r>
      <w:r>
        <w:t xml:space="preserve">making SharePoint REST API calls which modify anything in </w:t>
      </w:r>
      <w:r w:rsidR="00EB6910">
        <w:t xml:space="preserve">the </w:t>
      </w:r>
      <w:r>
        <w:t xml:space="preserve">SharePoint </w:t>
      </w:r>
      <w:r w:rsidR="00EB6910">
        <w:t xml:space="preserve">host </w:t>
      </w:r>
      <w:r>
        <w:t xml:space="preserve">including list items inside the Customers list. </w:t>
      </w:r>
      <w:r w:rsidR="00EB6910">
        <w:t>After you have written code to manage the Request Digest value</w:t>
      </w:r>
      <w:r>
        <w:t xml:space="preserve">, you will </w:t>
      </w:r>
      <w:r w:rsidR="00EB6910">
        <w:t xml:space="preserve">then </w:t>
      </w:r>
      <w:r>
        <w:t>add code to implement INSERT and DELETE behavior in the SharePointCRM app.</w:t>
      </w:r>
    </w:p>
    <w:p w:rsidR="0049550F" w:rsidRDefault="0049550F" w:rsidP="0049550F">
      <w:pPr>
        <w:pStyle w:val="LabStepNumbered"/>
        <w:numPr>
          <w:ilvl w:val="0"/>
          <w:numId w:val="38"/>
        </w:numPr>
      </w:pPr>
      <w:r>
        <w:t xml:space="preserve">Open </w:t>
      </w:r>
      <w:r w:rsidRPr="0049550F">
        <w:rPr>
          <w:b/>
        </w:rPr>
        <w:t>Wingtip.Customers.DataAccess.js</w:t>
      </w:r>
      <w:r>
        <w:t xml:space="preserve"> and locate the </w:t>
      </w:r>
      <w:r w:rsidRPr="0049550F">
        <w:rPr>
          <w:b/>
        </w:rPr>
        <w:t>initialize</w:t>
      </w:r>
      <w:r>
        <w:t xml:space="preserve"> function. You should observe that there is a module-level variable named </w:t>
      </w:r>
      <w:proofErr w:type="spellStart"/>
      <w:r w:rsidRPr="0049550F">
        <w:rPr>
          <w:b/>
        </w:rPr>
        <w:t>requestDigest</w:t>
      </w:r>
      <w:proofErr w:type="spellEnd"/>
      <w:r>
        <w:t xml:space="preserve"> that is defined just before the </w:t>
      </w:r>
      <w:r w:rsidRPr="0049550F">
        <w:rPr>
          <w:b/>
        </w:rPr>
        <w:t>initialize</w:t>
      </w:r>
      <w:r>
        <w:t xml:space="preserve"> function.</w:t>
      </w:r>
      <w:r w:rsidR="00EB6910">
        <w:t xml:space="preserve"> The </w:t>
      </w:r>
      <w:proofErr w:type="spellStart"/>
      <w:r w:rsidR="00EB6910" w:rsidRPr="0049550F">
        <w:rPr>
          <w:b/>
        </w:rPr>
        <w:t>requestDigest</w:t>
      </w:r>
      <w:proofErr w:type="spellEnd"/>
      <w:r w:rsidR="00EB6910" w:rsidRPr="00EB6910">
        <w:t xml:space="preserve"> variable will be used to </w:t>
      </w:r>
      <w:r w:rsidR="00EB6910">
        <w:t>store and cache a Request Digest value that is retrieved from the SharePoint host.</w:t>
      </w:r>
    </w:p>
    <w:p w:rsidR="0049550F" w:rsidRDefault="0049550F" w:rsidP="0049550F">
      <w:pPr>
        <w:pStyle w:val="LabStepCodeBlock"/>
      </w:pPr>
      <w:r>
        <w:t>var requestDigest;</w:t>
      </w:r>
    </w:p>
    <w:p w:rsidR="0049550F" w:rsidRDefault="0049550F" w:rsidP="0049550F">
      <w:pPr>
        <w:pStyle w:val="LabStepCodeBlock"/>
      </w:pPr>
    </w:p>
    <w:p w:rsidR="0049550F" w:rsidRDefault="0049550F" w:rsidP="0049550F">
      <w:pPr>
        <w:pStyle w:val="LabStepCodeBlock"/>
      </w:pPr>
      <w:r>
        <w:t>var initialize = function () {</w:t>
      </w:r>
    </w:p>
    <w:p w:rsidR="0049550F" w:rsidRPr="0049550F" w:rsidRDefault="0049550F" w:rsidP="0049550F">
      <w:pPr>
        <w:pStyle w:val="LabStepCodeBlock"/>
        <w:rPr>
          <w:color w:val="7F7F7F" w:themeColor="text1" w:themeTint="80"/>
        </w:rPr>
      </w:pPr>
      <w:r w:rsidRPr="0049550F">
        <w:rPr>
          <w:color w:val="7F7F7F" w:themeColor="text1" w:themeTint="80"/>
        </w:rPr>
        <w:t xml:space="preserve">  // TODO: snippet03_Wingtip.Customers.DataAccess.initialize.txt</w:t>
      </w:r>
    </w:p>
    <w:p w:rsidR="0049550F" w:rsidRDefault="0049550F" w:rsidP="0049550F">
      <w:pPr>
        <w:pStyle w:val="LabStepCodeBlock"/>
      </w:pPr>
      <w:r>
        <w:t>}</w:t>
      </w:r>
    </w:p>
    <w:p w:rsidR="0049550F" w:rsidRDefault="0049550F" w:rsidP="008838F5">
      <w:pPr>
        <w:pStyle w:val="LabStepNumbered"/>
        <w:numPr>
          <w:ilvl w:val="0"/>
          <w:numId w:val="38"/>
        </w:numPr>
      </w:pPr>
      <w:r>
        <w:t>Implement</w:t>
      </w:r>
      <w:r w:rsidR="00EB6910">
        <w:t xml:space="preserve"> the</w:t>
      </w:r>
      <w:r>
        <w:t xml:space="preserve"> </w:t>
      </w:r>
      <w:r w:rsidRPr="006F468F">
        <w:rPr>
          <w:b/>
        </w:rPr>
        <w:t>initialize</w:t>
      </w:r>
      <w:r>
        <w:t xml:space="preserve"> </w:t>
      </w:r>
      <w:r w:rsidR="00EB6910">
        <w:t xml:space="preserve">function </w:t>
      </w:r>
      <w:r>
        <w:t>using the following code.</w:t>
      </w:r>
      <w:r w:rsidR="006F468F">
        <w:t xml:space="preserve"> Remember that you can also copy-and-paste the same code from</w:t>
      </w:r>
      <w:r w:rsidR="006F468F" w:rsidRPr="006F468F">
        <w:rPr>
          <w:b/>
        </w:rPr>
        <w:t xml:space="preserve"> </w:t>
      </w:r>
      <w:r w:rsidR="006F468F" w:rsidRPr="0049550F">
        <w:t>the snippet file named</w:t>
      </w:r>
      <w:r w:rsidR="006F468F">
        <w:t xml:space="preserve"> </w:t>
      </w:r>
      <w:r w:rsidRPr="006F468F">
        <w:rPr>
          <w:b/>
        </w:rPr>
        <w:t>snippet03_Wingtip.Customers.DataAccess.initialize.txt</w:t>
      </w:r>
      <w:r>
        <w:t>.</w:t>
      </w:r>
    </w:p>
    <w:p w:rsidR="00657B34" w:rsidRDefault="00657B34" w:rsidP="006F468F">
      <w:pPr>
        <w:pStyle w:val="LabStepCodeBlock"/>
      </w:pPr>
      <w:r>
        <w:t>var initialize = function () {</w:t>
      </w:r>
    </w:p>
    <w:p w:rsidR="00657B34" w:rsidRDefault="00657B34" w:rsidP="006F468F">
      <w:pPr>
        <w:pStyle w:val="LabStepCodeBlock"/>
      </w:pPr>
    </w:p>
    <w:p w:rsidR="00657B34" w:rsidRDefault="00657B34" w:rsidP="006F468F">
      <w:pPr>
        <w:pStyle w:val="LabStepCodeBlock"/>
      </w:pPr>
      <w:r>
        <w:t xml:space="preserve">    var deferred = $.ajax({</w:t>
      </w:r>
    </w:p>
    <w:p w:rsidR="00657B34" w:rsidRDefault="00657B34" w:rsidP="006F468F">
      <w:pPr>
        <w:pStyle w:val="LabStepCodeBlock"/>
      </w:pPr>
      <w:r>
        <w:t xml:space="preserve">      url: "../_api/contextinfo",</w:t>
      </w:r>
    </w:p>
    <w:p w:rsidR="00657B34" w:rsidRDefault="00657B34" w:rsidP="006F468F">
      <w:pPr>
        <w:pStyle w:val="LabStepCodeBlock"/>
      </w:pPr>
      <w:r>
        <w:t xml:space="preserve">      type: "POST",</w:t>
      </w:r>
    </w:p>
    <w:p w:rsidR="00657B34" w:rsidRDefault="00657B34" w:rsidP="006F468F">
      <w:pPr>
        <w:pStyle w:val="LabStepCodeBlock"/>
      </w:pPr>
      <w:r>
        <w:t xml:space="preserve">      headers: { "accept": "application/json;odata=verbose" }</w:t>
      </w:r>
    </w:p>
    <w:p w:rsidR="00657B34" w:rsidRDefault="00657B34" w:rsidP="006F468F">
      <w:pPr>
        <w:pStyle w:val="LabStepCodeBlock"/>
      </w:pPr>
      <w:r>
        <w:t xml:space="preserve">    })</w:t>
      </w:r>
    </w:p>
    <w:p w:rsidR="00657B34" w:rsidRDefault="00657B34" w:rsidP="006F468F">
      <w:pPr>
        <w:pStyle w:val="LabStepCodeBlock"/>
      </w:pPr>
    </w:p>
    <w:p w:rsidR="00657B34" w:rsidRDefault="00657B34" w:rsidP="006F468F">
      <w:pPr>
        <w:pStyle w:val="LabStepCodeBlock"/>
      </w:pPr>
      <w:r>
        <w:t xml:space="preserve">    deferred.then(function (data) {</w:t>
      </w:r>
    </w:p>
    <w:p w:rsidR="00657B34" w:rsidRDefault="00657B34" w:rsidP="006F468F">
      <w:pPr>
        <w:pStyle w:val="LabStepCodeBlock"/>
      </w:pPr>
      <w:r>
        <w:t xml:space="preserve">      requestDigest = data.d.GetContextWebInformation.FormDigestValue      </w:t>
      </w:r>
    </w:p>
    <w:p w:rsidR="00657B34" w:rsidRDefault="00657B34" w:rsidP="006F468F">
      <w:pPr>
        <w:pStyle w:val="LabStepCodeBlock"/>
      </w:pPr>
      <w:r>
        <w:t xml:space="preserve">    });</w:t>
      </w:r>
    </w:p>
    <w:p w:rsidR="00657B34" w:rsidRDefault="00657B34" w:rsidP="006F468F">
      <w:pPr>
        <w:pStyle w:val="LabStepCodeBlock"/>
      </w:pPr>
    </w:p>
    <w:p w:rsidR="00657B34" w:rsidRDefault="00657B34" w:rsidP="006F468F">
      <w:pPr>
        <w:pStyle w:val="LabStepCodeBlock"/>
      </w:pPr>
      <w:r>
        <w:t>}</w:t>
      </w:r>
    </w:p>
    <w:p w:rsidR="0049550F" w:rsidRDefault="0049550F" w:rsidP="006F468F">
      <w:pPr>
        <w:pStyle w:val="LabStepNumbered"/>
        <w:numPr>
          <w:ilvl w:val="0"/>
          <w:numId w:val="38"/>
        </w:numPr>
      </w:pPr>
      <w:r>
        <w:lastRenderedPageBreak/>
        <w:t xml:space="preserve">Implement </w:t>
      </w:r>
      <w:proofErr w:type="spellStart"/>
      <w:r w:rsidRPr="006F468F">
        <w:rPr>
          <w:b/>
        </w:rPr>
        <w:t>addCustomer</w:t>
      </w:r>
      <w:proofErr w:type="spellEnd"/>
      <w:r>
        <w:t xml:space="preserve"> using the following code. Remember that you can also copy-and-paste the same code from</w:t>
      </w:r>
      <w:r w:rsidRPr="006F468F">
        <w:rPr>
          <w:b/>
        </w:rPr>
        <w:t xml:space="preserve"> </w:t>
      </w:r>
      <w:r w:rsidRPr="0049550F">
        <w:t>the snippet file named</w:t>
      </w:r>
      <w:r w:rsidRPr="006F468F">
        <w:rPr>
          <w:b/>
        </w:rPr>
        <w:t xml:space="preserve"> snippet04_Wingtip.Customers.DataAccess.addCustomer.txt</w:t>
      </w:r>
      <w:r>
        <w:t>.</w:t>
      </w:r>
    </w:p>
    <w:p w:rsidR="00657B34" w:rsidRDefault="00657B34" w:rsidP="00657B34">
      <w:pPr>
        <w:pStyle w:val="LabStepCodeBlock"/>
      </w:pPr>
      <w:r>
        <w:t>var addCustomer = function (FirstName, LastName, Company, WorkPhone, HomePhone, Email) {</w:t>
      </w:r>
    </w:p>
    <w:p w:rsidR="00657B34" w:rsidRDefault="00657B34" w:rsidP="00657B34">
      <w:pPr>
        <w:pStyle w:val="LabStepCodeBlock"/>
      </w:pPr>
    </w:p>
    <w:p w:rsidR="00657B34" w:rsidRDefault="00657B34" w:rsidP="00657B34">
      <w:pPr>
        <w:pStyle w:val="LabStepCodeBlock"/>
      </w:pPr>
      <w:r>
        <w:t xml:space="preserve">    var requestUri = "../_api/web/lists/getByTitle('Customers')/items";</w:t>
      </w:r>
    </w:p>
    <w:p w:rsidR="00657B34" w:rsidRDefault="00657B34" w:rsidP="00657B34">
      <w:pPr>
        <w:pStyle w:val="LabStepCodeBlock"/>
      </w:pPr>
    </w:p>
    <w:p w:rsidR="00657B34" w:rsidRDefault="00657B34" w:rsidP="00657B34">
      <w:pPr>
        <w:pStyle w:val="LabStepCodeBlock"/>
      </w:pPr>
      <w:r>
        <w:t xml:space="preserve">    var requestHeaders = {</w:t>
      </w:r>
    </w:p>
    <w:p w:rsidR="00657B34" w:rsidRDefault="00657B34" w:rsidP="00657B34">
      <w:pPr>
        <w:pStyle w:val="LabStepCodeBlock"/>
      </w:pPr>
      <w:r>
        <w:t xml:space="preserve">      "accept": "application/json;odata=verbose",</w:t>
      </w:r>
    </w:p>
    <w:p w:rsidR="00657B34" w:rsidRDefault="00657B34" w:rsidP="00657B34">
      <w:pPr>
        <w:pStyle w:val="LabStepCodeBlock"/>
      </w:pPr>
      <w:r>
        <w:t xml:space="preserve">      "X-RequestDigest": requestDigest</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var customerData = {</w:t>
      </w:r>
    </w:p>
    <w:p w:rsidR="00657B34" w:rsidRDefault="00657B34" w:rsidP="00657B34">
      <w:pPr>
        <w:pStyle w:val="LabStepCodeBlock"/>
      </w:pPr>
      <w:r>
        <w:t xml:space="preserve">      __metadata: { "type": "SP.Data.CustomersListItem" },</w:t>
      </w:r>
    </w:p>
    <w:p w:rsidR="00657B34" w:rsidRDefault="00657B34" w:rsidP="00657B34">
      <w:pPr>
        <w:pStyle w:val="LabStepCodeBlock"/>
      </w:pPr>
      <w:r>
        <w:t xml:space="preserve">      Title: LastName,</w:t>
      </w:r>
    </w:p>
    <w:p w:rsidR="00657B34" w:rsidRDefault="00657B34" w:rsidP="00657B34">
      <w:pPr>
        <w:pStyle w:val="LabStepCodeBlock"/>
      </w:pPr>
      <w:r>
        <w:t xml:space="preserve">      FirstName: FirstName,</w:t>
      </w:r>
    </w:p>
    <w:p w:rsidR="00657B34" w:rsidRDefault="00657B34" w:rsidP="00657B34">
      <w:pPr>
        <w:pStyle w:val="LabStepCodeBlock"/>
      </w:pPr>
      <w:r>
        <w:t xml:space="preserve">      Company: Company,</w:t>
      </w:r>
    </w:p>
    <w:p w:rsidR="00657B34" w:rsidRDefault="00657B34" w:rsidP="00657B34">
      <w:pPr>
        <w:pStyle w:val="LabStepCodeBlock"/>
      </w:pPr>
      <w:r>
        <w:t xml:space="preserve">      WorkPhone: WorkPhone,</w:t>
      </w:r>
    </w:p>
    <w:p w:rsidR="00657B34" w:rsidRDefault="00657B34" w:rsidP="00657B34">
      <w:pPr>
        <w:pStyle w:val="LabStepCodeBlock"/>
      </w:pPr>
      <w:r>
        <w:t xml:space="preserve">      HomePhone: HomePhone,</w:t>
      </w:r>
    </w:p>
    <w:p w:rsidR="00657B34" w:rsidRDefault="00657B34" w:rsidP="00657B34">
      <w:pPr>
        <w:pStyle w:val="LabStepCodeBlock"/>
      </w:pPr>
      <w:r>
        <w:t xml:space="preserve">      Email: Email</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var requestBody = JSON.stringify(customerData);</w:t>
      </w: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type: "POST",</w:t>
      </w:r>
    </w:p>
    <w:p w:rsidR="00657B34" w:rsidRDefault="00657B34" w:rsidP="00657B34">
      <w:pPr>
        <w:pStyle w:val="LabStepCodeBlock"/>
      </w:pPr>
      <w:r>
        <w:t xml:space="preserve">      contentType: "application/json;odata=verbose",</w:t>
      </w:r>
    </w:p>
    <w:p w:rsidR="00657B34" w:rsidRDefault="00657B34" w:rsidP="00657B34">
      <w:pPr>
        <w:pStyle w:val="LabStepCodeBlock"/>
      </w:pPr>
      <w:r>
        <w:t xml:space="preserve">      headers: requestHeaders,</w:t>
      </w:r>
    </w:p>
    <w:p w:rsidR="00657B34" w:rsidRDefault="00657B34" w:rsidP="00657B34">
      <w:pPr>
        <w:pStyle w:val="LabStepCodeBlock"/>
      </w:pPr>
      <w:r>
        <w:t xml:space="preserve">      data: requestBody,</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F468F" w:rsidRDefault="006F468F" w:rsidP="00BB54BC">
      <w:pPr>
        <w:pStyle w:val="LabStepNumbered"/>
        <w:numPr>
          <w:ilvl w:val="0"/>
          <w:numId w:val="38"/>
        </w:numPr>
      </w:pPr>
      <w:r>
        <w:t xml:space="preserve">Return to </w:t>
      </w:r>
      <w:r w:rsidRPr="006F468F">
        <w:rPr>
          <w:b/>
        </w:rPr>
        <w:t>App.js</w:t>
      </w:r>
      <w:r>
        <w:t xml:space="preserve"> and locate the </w:t>
      </w:r>
      <w:proofErr w:type="spellStart"/>
      <w:r w:rsidRPr="006F468F">
        <w:rPr>
          <w:b/>
        </w:rPr>
        <w:t>onAddCustomer</w:t>
      </w:r>
      <w:proofErr w:type="spellEnd"/>
      <w:r>
        <w:t xml:space="preserve"> function.</w:t>
      </w:r>
    </w:p>
    <w:p w:rsidR="006F468F" w:rsidRDefault="006F468F" w:rsidP="006F468F">
      <w:pPr>
        <w:pStyle w:val="LabStepNumbered"/>
        <w:numPr>
          <w:ilvl w:val="0"/>
          <w:numId w:val="38"/>
        </w:numPr>
      </w:pPr>
      <w:r>
        <w:t xml:space="preserve">Implement </w:t>
      </w:r>
      <w:proofErr w:type="spellStart"/>
      <w:r w:rsidRPr="006F468F">
        <w:rPr>
          <w:b/>
        </w:rPr>
        <w:t>onAddCustomer</w:t>
      </w:r>
      <w:proofErr w:type="spellEnd"/>
      <w:r>
        <w:t xml:space="preserve"> using the following code. Remember that you can also copy-and-paste the same code from</w:t>
      </w:r>
      <w:r w:rsidRPr="006F468F">
        <w:rPr>
          <w:b/>
        </w:rPr>
        <w:t xml:space="preserve"> </w:t>
      </w:r>
      <w:r w:rsidRPr="0049550F">
        <w:t>the snippet file named</w:t>
      </w:r>
      <w:r w:rsidRPr="006F468F">
        <w:rPr>
          <w:b/>
        </w:rPr>
        <w:t xml:space="preserve"> snippet05_App.onAddCustomer.txt</w:t>
      </w:r>
      <w:r>
        <w:t>.</w:t>
      </w:r>
    </w:p>
    <w:p w:rsidR="00657B34" w:rsidRDefault="00657B34" w:rsidP="00657B34">
      <w:pPr>
        <w:pStyle w:val="LabStepCodeBlock"/>
      </w:pPr>
      <w:r>
        <w:t>function onAddCustomer() {</w:t>
      </w:r>
    </w:p>
    <w:p w:rsidR="00657B34" w:rsidRDefault="00657B34" w:rsidP="00657B34">
      <w:pPr>
        <w:pStyle w:val="LabStepCodeBlock"/>
      </w:pPr>
    </w:p>
    <w:p w:rsidR="00657B34" w:rsidRPr="006F468F" w:rsidRDefault="00657B34" w:rsidP="00657B34">
      <w:pPr>
        <w:pStyle w:val="LabStepCodeBlock"/>
        <w:rPr>
          <w:color w:val="7F7F7F" w:themeColor="text1" w:themeTint="80"/>
        </w:rPr>
      </w:pPr>
      <w:r w:rsidRPr="006F468F">
        <w:rPr>
          <w:color w:val="7F7F7F" w:themeColor="text1" w:themeTint="80"/>
        </w:rPr>
        <w:t xml:space="preserve">  // get input data from add customer dialog</w:t>
      </w:r>
    </w:p>
    <w:p w:rsidR="00657B34" w:rsidRDefault="00657B34" w:rsidP="00657B34">
      <w:pPr>
        <w:pStyle w:val="LabStepCodeBlock"/>
      </w:pPr>
      <w:r>
        <w:t xml:space="preserve">  var LastName = $("#lastName").val();</w:t>
      </w:r>
    </w:p>
    <w:p w:rsidR="00657B34" w:rsidRDefault="00657B34" w:rsidP="00657B34">
      <w:pPr>
        <w:pStyle w:val="LabStepCodeBlock"/>
      </w:pPr>
      <w:r>
        <w:t xml:space="preserve">  var FirstName = $("#firstName").val();</w:t>
      </w:r>
    </w:p>
    <w:p w:rsidR="00657B34" w:rsidRDefault="00657B34" w:rsidP="00657B34">
      <w:pPr>
        <w:pStyle w:val="LabStepCodeBlock"/>
      </w:pPr>
      <w:r>
        <w:t xml:space="preserve">  var Company = $("#company").val();</w:t>
      </w:r>
    </w:p>
    <w:p w:rsidR="00657B34" w:rsidRDefault="00657B34" w:rsidP="00657B34">
      <w:pPr>
        <w:pStyle w:val="LabStepCodeBlock"/>
      </w:pPr>
      <w:r>
        <w:t xml:space="preserve">  var WorkPhone = $("#workPhone").val();</w:t>
      </w:r>
    </w:p>
    <w:p w:rsidR="00657B34" w:rsidRDefault="00657B34" w:rsidP="00657B34">
      <w:pPr>
        <w:pStyle w:val="LabStepCodeBlock"/>
      </w:pPr>
      <w:r>
        <w:t xml:space="preserve">  var HomePhone = $("#homePhone").val();</w:t>
      </w:r>
    </w:p>
    <w:p w:rsidR="00657B34" w:rsidRDefault="00657B34" w:rsidP="00657B34">
      <w:pPr>
        <w:pStyle w:val="LabStepCodeBlock"/>
      </w:pPr>
      <w:r>
        <w:t xml:space="preserve">  var Email = $("#email").val();</w:t>
      </w:r>
    </w:p>
    <w:p w:rsidR="00657B34" w:rsidRDefault="00657B34" w:rsidP="00657B34">
      <w:pPr>
        <w:pStyle w:val="LabStepCodeBlock"/>
      </w:pPr>
    </w:p>
    <w:p w:rsidR="00657B34" w:rsidRPr="006F468F" w:rsidRDefault="00657B34" w:rsidP="00657B34">
      <w:pPr>
        <w:pStyle w:val="LabStepCodeBlock"/>
        <w:rPr>
          <w:color w:val="7F7F7F" w:themeColor="text1" w:themeTint="80"/>
        </w:rPr>
      </w:pPr>
      <w:r w:rsidRPr="006F468F">
        <w:rPr>
          <w:color w:val="7F7F7F" w:themeColor="text1" w:themeTint="80"/>
        </w:rPr>
        <w:t xml:space="preserve">  // add new customer </w:t>
      </w:r>
    </w:p>
    <w:p w:rsidR="00657B34" w:rsidRDefault="00657B34" w:rsidP="00657B34">
      <w:pPr>
        <w:pStyle w:val="LabStepCodeBlock"/>
      </w:pPr>
      <w:r>
        <w:t xml:space="preserve">  var promise = </w:t>
      </w:r>
    </w:p>
    <w:p w:rsidR="00657B34" w:rsidRDefault="00657B34" w:rsidP="00657B34">
      <w:pPr>
        <w:pStyle w:val="LabStepCodeBlock"/>
      </w:pPr>
      <w:r>
        <w:t xml:space="preserve">    Wingtip.Customers.DataAccess.addCustomer(FirstName, LastName, Company, WorkPhone, HomePhone, Email);</w:t>
      </w:r>
    </w:p>
    <w:p w:rsidR="006F468F" w:rsidRDefault="006F468F" w:rsidP="00657B34">
      <w:pPr>
        <w:pStyle w:val="LabStepCodeBlock"/>
      </w:pPr>
    </w:p>
    <w:p w:rsidR="006F468F" w:rsidRPr="006F468F" w:rsidRDefault="006F468F" w:rsidP="00657B34">
      <w:pPr>
        <w:pStyle w:val="LabStepCodeBlock"/>
        <w:rPr>
          <w:color w:val="7F7F7F" w:themeColor="text1" w:themeTint="80"/>
        </w:rPr>
      </w:pPr>
      <w:r w:rsidRPr="006F468F">
        <w:rPr>
          <w:color w:val="7F7F7F" w:themeColor="text1" w:themeTint="80"/>
        </w:rPr>
        <w:t xml:space="preserve">  // refresh UI </w:t>
      </w:r>
      <w:r w:rsidR="00EB6910">
        <w:rPr>
          <w:color w:val="7F7F7F" w:themeColor="text1" w:themeTint="80"/>
        </w:rPr>
        <w:t xml:space="preserve">after </w:t>
      </w:r>
      <w:r>
        <w:rPr>
          <w:color w:val="7F7F7F" w:themeColor="text1" w:themeTint="80"/>
        </w:rPr>
        <w:t xml:space="preserve">adding new </w:t>
      </w:r>
      <w:r w:rsidR="00EB6910">
        <w:rPr>
          <w:color w:val="7F7F7F" w:themeColor="text1" w:themeTint="80"/>
        </w:rPr>
        <w:t>customer</w:t>
      </w:r>
    </w:p>
    <w:p w:rsidR="00657B34" w:rsidRDefault="00657B34" w:rsidP="00657B34">
      <w:pPr>
        <w:pStyle w:val="LabStepCodeBlock"/>
      </w:pPr>
      <w:r>
        <w:t xml:space="preserve">  promise.then(onSuccess, onError);</w:t>
      </w:r>
    </w:p>
    <w:p w:rsidR="00657B34" w:rsidRDefault="00657B34" w:rsidP="00657B34">
      <w:pPr>
        <w:pStyle w:val="LabStepCodeBlock"/>
      </w:pPr>
    </w:p>
    <w:p w:rsidR="00657B34" w:rsidRDefault="00657B34" w:rsidP="00657B34">
      <w:pPr>
        <w:pStyle w:val="LabStepCodeBlock"/>
      </w:pPr>
      <w:r>
        <w:t>}</w:t>
      </w:r>
    </w:p>
    <w:p w:rsidR="00657B34" w:rsidRDefault="006F468F" w:rsidP="006F468F">
      <w:pPr>
        <w:pStyle w:val="LabStepNumbered"/>
        <w:numPr>
          <w:ilvl w:val="0"/>
          <w:numId w:val="38"/>
        </w:numPr>
      </w:pPr>
      <w:r>
        <w:t xml:space="preserve">Note that when the SharePoint REST API call to add the customer succeeds, the code in the </w:t>
      </w:r>
      <w:proofErr w:type="spellStart"/>
      <w:r w:rsidRPr="006F468F">
        <w:rPr>
          <w:b/>
        </w:rPr>
        <w:t>onAddCustomer</w:t>
      </w:r>
      <w:proofErr w:type="spellEnd"/>
      <w:r>
        <w:t xml:space="preserve"> function assigns the </w:t>
      </w:r>
      <w:proofErr w:type="spellStart"/>
      <w:r w:rsidRPr="006F468F">
        <w:rPr>
          <w:b/>
        </w:rPr>
        <w:t>onSuccess</w:t>
      </w:r>
      <w:proofErr w:type="spellEnd"/>
      <w:r>
        <w:t xml:space="preserve"> function as the callback function. </w:t>
      </w:r>
      <w:r w:rsidR="008838F5">
        <w:t xml:space="preserve">You do not need to modify the </w:t>
      </w:r>
      <w:proofErr w:type="spellStart"/>
      <w:r w:rsidR="008838F5" w:rsidRPr="008838F5">
        <w:rPr>
          <w:b/>
        </w:rPr>
        <w:t>onSuccess</w:t>
      </w:r>
      <w:proofErr w:type="spellEnd"/>
      <w:r w:rsidR="008838F5">
        <w:t xml:space="preserve"> function, but you should understand what it does. The </w:t>
      </w:r>
      <w:proofErr w:type="spellStart"/>
      <w:r w:rsidR="008838F5" w:rsidRPr="008838F5">
        <w:rPr>
          <w:b/>
        </w:rPr>
        <w:t>onSuccess</w:t>
      </w:r>
      <w:proofErr w:type="spellEnd"/>
      <w:r w:rsidR="008838F5">
        <w:t xml:space="preserve"> function calls the </w:t>
      </w:r>
      <w:proofErr w:type="spellStart"/>
      <w:r w:rsidR="008838F5" w:rsidRPr="008838F5">
        <w:rPr>
          <w:b/>
        </w:rPr>
        <w:t>getCustomers</w:t>
      </w:r>
      <w:proofErr w:type="spellEnd"/>
      <w:r w:rsidR="008838F5">
        <w:t xml:space="preserve"> function in </w:t>
      </w:r>
      <w:r w:rsidR="008838F5" w:rsidRPr="008838F5">
        <w:rPr>
          <w:b/>
        </w:rPr>
        <w:t>App.js</w:t>
      </w:r>
      <w:r w:rsidR="008838F5">
        <w:t xml:space="preserve"> to </w:t>
      </w:r>
      <w:r w:rsidR="00EB6910">
        <w:t xml:space="preserve">send a new </w:t>
      </w:r>
      <w:r w:rsidR="008838F5">
        <w:t xml:space="preserve">query to </w:t>
      </w:r>
      <w:r w:rsidR="00EB6910">
        <w:t xml:space="preserve">the </w:t>
      </w:r>
      <w:r w:rsidR="008838F5">
        <w:t xml:space="preserve">SharePoint </w:t>
      </w:r>
      <w:r w:rsidR="00EB6910">
        <w:t xml:space="preserve">host </w:t>
      </w:r>
      <w:r w:rsidR="008838F5">
        <w:t>and refresh the page</w:t>
      </w:r>
      <w:r w:rsidR="00EB6910">
        <w:t xml:space="preserve"> with the latest set of items in the Customers list</w:t>
      </w:r>
      <w:r w:rsidR="008838F5">
        <w:t>.</w:t>
      </w:r>
    </w:p>
    <w:p w:rsidR="008838F5" w:rsidRDefault="008838F5" w:rsidP="008838F5">
      <w:pPr>
        <w:pStyle w:val="LabStepCodeBlock"/>
      </w:pPr>
      <w:r>
        <w:t>function onSuccess(data, request) {</w:t>
      </w:r>
    </w:p>
    <w:p w:rsidR="008838F5" w:rsidRDefault="008838F5" w:rsidP="008838F5">
      <w:pPr>
        <w:pStyle w:val="LabStepCodeBlock"/>
      </w:pPr>
      <w:r>
        <w:t xml:space="preserve">  getCustomers();</w:t>
      </w:r>
    </w:p>
    <w:p w:rsidR="006F468F" w:rsidRDefault="008838F5" w:rsidP="008838F5">
      <w:pPr>
        <w:pStyle w:val="LabStepCodeBlock"/>
      </w:pPr>
      <w:r>
        <w:t>}</w:t>
      </w:r>
    </w:p>
    <w:p w:rsidR="008838F5" w:rsidRDefault="008838F5" w:rsidP="008838F5">
      <w:pPr>
        <w:pStyle w:val="LabStepNumbered"/>
      </w:pPr>
      <w:r>
        <w:t>Test your work by starting a new Visual Studio debugging session.</w:t>
      </w:r>
    </w:p>
    <w:p w:rsidR="008838F5" w:rsidRDefault="008838F5" w:rsidP="008838F5">
      <w:pPr>
        <w:pStyle w:val="LabStepNumberedLevel2"/>
      </w:pPr>
      <w:r>
        <w:t xml:space="preserve">Make sure you are in Visual Studio and that you have the </w:t>
      </w:r>
      <w:r w:rsidRPr="004C5232">
        <w:rPr>
          <w:b/>
        </w:rPr>
        <w:t>SharePointCRM</w:t>
      </w:r>
      <w:r>
        <w:t xml:space="preserve"> project open.</w:t>
      </w:r>
    </w:p>
    <w:p w:rsidR="008838F5" w:rsidRDefault="008838F5" w:rsidP="008838F5">
      <w:pPr>
        <w:pStyle w:val="LabStepNumberedLevel2"/>
      </w:pPr>
      <w:r>
        <w:t xml:space="preserve">Press the </w:t>
      </w:r>
      <w:r w:rsidRPr="008C34B3">
        <w:rPr>
          <w:b/>
        </w:rPr>
        <w:t>{F5}</w:t>
      </w:r>
      <w:r>
        <w:t xml:space="preserve"> key to begin a debugging session and wait for the start page to appear.</w:t>
      </w:r>
    </w:p>
    <w:p w:rsidR="008838F5" w:rsidRDefault="008838F5" w:rsidP="008838F5">
      <w:pPr>
        <w:pStyle w:val="LabStepNumberedLevel2"/>
      </w:pPr>
      <w:r>
        <w:t>You should see the page update to display the table of customers.</w:t>
      </w:r>
    </w:p>
    <w:p w:rsidR="008838F5" w:rsidRDefault="008838F5" w:rsidP="008838F5">
      <w:pPr>
        <w:pStyle w:val="LabStepNumberedLevel2"/>
      </w:pPr>
      <w:r>
        <w:lastRenderedPageBreak/>
        <w:t xml:space="preserve">Click the </w:t>
      </w:r>
      <w:r w:rsidR="00A81214" w:rsidRPr="00670D83">
        <w:rPr>
          <w:b/>
        </w:rPr>
        <w:t>Add New Customer</w:t>
      </w:r>
      <w:r w:rsidR="00A81214">
        <w:t xml:space="preserve"> button</w:t>
      </w:r>
      <w:r w:rsidR="00670D83">
        <w:t xml:space="preserve"> to display the </w:t>
      </w:r>
      <w:r w:rsidR="00670D83" w:rsidRPr="00670D83">
        <w:rPr>
          <w:b/>
        </w:rPr>
        <w:t>Add Customer</w:t>
      </w:r>
      <w:r w:rsidR="00670D83">
        <w:t xml:space="preserve"> dialog</w:t>
      </w:r>
      <w:r w:rsidR="00A81214">
        <w:t>.</w:t>
      </w:r>
    </w:p>
    <w:p w:rsidR="00EB6910" w:rsidRDefault="00EB6910" w:rsidP="00EB6910">
      <w:pPr>
        <w:pStyle w:val="LabStepScreenshotLevel2"/>
      </w:pPr>
      <w:r>
        <w:drawing>
          <wp:inline distT="0" distB="0" distL="0" distR="0">
            <wp:extent cx="4462208" cy="2362200"/>
            <wp:effectExtent l="19050" t="19050" r="1460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7254" cy="2375459"/>
                    </a:xfrm>
                    <a:prstGeom prst="rect">
                      <a:avLst/>
                    </a:prstGeom>
                    <a:noFill/>
                    <a:ln>
                      <a:solidFill>
                        <a:schemeClr val="bg1">
                          <a:lumMod val="75000"/>
                        </a:schemeClr>
                      </a:solidFill>
                    </a:ln>
                  </pic:spPr>
                </pic:pic>
              </a:graphicData>
            </a:graphic>
          </wp:inline>
        </w:drawing>
      </w:r>
    </w:p>
    <w:p w:rsidR="00A81214" w:rsidRDefault="00A81214" w:rsidP="008838F5">
      <w:pPr>
        <w:pStyle w:val="LabStepNumberedLevel2"/>
      </w:pPr>
      <w:r>
        <w:t xml:space="preserve">Fill out the </w:t>
      </w:r>
      <w:r w:rsidR="00670D83" w:rsidRPr="00670D83">
        <w:rPr>
          <w:b/>
        </w:rPr>
        <w:t>Add</w:t>
      </w:r>
      <w:r w:rsidRPr="00670D83">
        <w:rPr>
          <w:b/>
        </w:rPr>
        <w:t xml:space="preserve"> Customer</w:t>
      </w:r>
      <w:r>
        <w:t xml:space="preserve"> dialog </w:t>
      </w:r>
      <w:r w:rsidR="00670D83">
        <w:t xml:space="preserve">with sample customer </w:t>
      </w:r>
      <w:r w:rsidR="00A92490">
        <w:t xml:space="preserve">data </w:t>
      </w:r>
      <w:r w:rsidR="00670D83">
        <w:t xml:space="preserve">as shown in the following screenshot. If you use enter a </w:t>
      </w:r>
      <w:r w:rsidR="00670D83" w:rsidRPr="00670D83">
        <w:rPr>
          <w:b/>
        </w:rPr>
        <w:t>Last Name</w:t>
      </w:r>
      <w:r w:rsidR="00670D83">
        <w:t xml:space="preserve"> that starts with "A", the customer will be sorted to the top of the table. Click </w:t>
      </w:r>
      <w:r w:rsidR="00670D83" w:rsidRPr="00670D83">
        <w:rPr>
          <w:b/>
        </w:rPr>
        <w:t>Add</w:t>
      </w:r>
      <w:r w:rsidR="00670D83">
        <w:t xml:space="preserve"> to save the new customer</w:t>
      </w:r>
      <w:r>
        <w:t>.</w:t>
      </w:r>
    </w:p>
    <w:p w:rsidR="008838F5" w:rsidRDefault="00A81214" w:rsidP="00670D83">
      <w:pPr>
        <w:pStyle w:val="LabStepScreenshotLevel2"/>
      </w:pPr>
      <w:r>
        <w:drawing>
          <wp:inline distT="0" distB="0" distL="0" distR="0">
            <wp:extent cx="3151632" cy="150024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1296" cy="1504842"/>
                    </a:xfrm>
                    <a:prstGeom prst="rect">
                      <a:avLst/>
                    </a:prstGeom>
                    <a:noFill/>
                    <a:ln>
                      <a:noFill/>
                    </a:ln>
                  </pic:spPr>
                </pic:pic>
              </a:graphicData>
            </a:graphic>
          </wp:inline>
        </w:drawing>
      </w:r>
    </w:p>
    <w:p w:rsidR="00670D83" w:rsidRDefault="00A92490" w:rsidP="00657AC5">
      <w:pPr>
        <w:pStyle w:val="LabStepNumberedLevel2"/>
      </w:pPr>
      <w:r>
        <w:t>Once the start page has refreshed, y</w:t>
      </w:r>
      <w:r w:rsidR="00670D83">
        <w:t>ou should see that new customer in the table on the start page.</w:t>
      </w:r>
    </w:p>
    <w:p w:rsidR="00A81214" w:rsidRDefault="00A81214" w:rsidP="00670D83">
      <w:pPr>
        <w:pStyle w:val="LabStepScreenshotLevel2"/>
      </w:pPr>
      <w:r>
        <w:drawing>
          <wp:inline distT="0" distB="0" distL="0" distR="0">
            <wp:extent cx="5458558" cy="1892300"/>
            <wp:effectExtent l="19050" t="19050" r="2794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9380" cy="1902985"/>
                    </a:xfrm>
                    <a:prstGeom prst="rect">
                      <a:avLst/>
                    </a:prstGeom>
                    <a:noFill/>
                    <a:ln>
                      <a:solidFill>
                        <a:schemeClr val="bg1">
                          <a:lumMod val="85000"/>
                        </a:schemeClr>
                      </a:solidFill>
                    </a:ln>
                  </pic:spPr>
                </pic:pic>
              </a:graphicData>
            </a:graphic>
          </wp:inline>
        </w:drawing>
      </w:r>
    </w:p>
    <w:p w:rsidR="008838F5" w:rsidRDefault="00670D83" w:rsidP="00670D83">
      <w:pPr>
        <w:pStyle w:val="LabStepNumberedLevel2"/>
        <w:numPr>
          <w:ilvl w:val="1"/>
          <w:numId w:val="38"/>
        </w:numPr>
      </w:pPr>
      <w:r>
        <w:t>Close the browser and stop the Visual Studio debugging session.</w:t>
      </w:r>
    </w:p>
    <w:p w:rsidR="00670D83" w:rsidRDefault="00670D83" w:rsidP="00670D83">
      <w:pPr>
        <w:pStyle w:val="LabExerciseCallout"/>
      </w:pPr>
      <w:r>
        <w:t>Next, you will add the code require to support DELETE behavior.</w:t>
      </w:r>
    </w:p>
    <w:p w:rsidR="00670D83" w:rsidRDefault="00670D83" w:rsidP="00BB54BC">
      <w:pPr>
        <w:pStyle w:val="LabStepNumbered"/>
        <w:numPr>
          <w:ilvl w:val="0"/>
          <w:numId w:val="38"/>
        </w:numPr>
      </w:pPr>
      <w:r>
        <w:t>Return to Visual Studio.</w:t>
      </w:r>
    </w:p>
    <w:p w:rsidR="00670D83" w:rsidRDefault="00670D83" w:rsidP="00BB54BC">
      <w:pPr>
        <w:pStyle w:val="LabStepNumbered"/>
        <w:numPr>
          <w:ilvl w:val="0"/>
          <w:numId w:val="38"/>
        </w:numPr>
      </w:pPr>
      <w:r>
        <w:t xml:space="preserve">Open the source file named </w:t>
      </w:r>
      <w:r w:rsidRPr="0049550F">
        <w:rPr>
          <w:b/>
        </w:rPr>
        <w:t>Wingtip.Customers.DataAccess.js</w:t>
      </w:r>
      <w:r>
        <w:t xml:space="preserve"> if it is not already open.</w:t>
      </w:r>
    </w:p>
    <w:p w:rsidR="00670D83" w:rsidRDefault="00670D83" w:rsidP="00BB54BC">
      <w:pPr>
        <w:pStyle w:val="LabStepNumbered"/>
        <w:numPr>
          <w:ilvl w:val="0"/>
          <w:numId w:val="38"/>
        </w:numPr>
      </w:pPr>
      <w:r>
        <w:t>Lo</w:t>
      </w:r>
      <w:r w:rsidR="00A92490">
        <w:t xml:space="preserve">ok inside </w:t>
      </w:r>
      <w:r w:rsidRPr="0049550F">
        <w:rPr>
          <w:b/>
        </w:rPr>
        <w:t>Wingtip.Customers.DataAccess.js</w:t>
      </w:r>
      <w:r w:rsidR="00A92490">
        <w:t xml:space="preserve"> and find the </w:t>
      </w:r>
      <w:proofErr w:type="spellStart"/>
      <w:r w:rsidR="00A92490" w:rsidRPr="00670D83">
        <w:rPr>
          <w:b/>
        </w:rPr>
        <w:t>deleteCustomer</w:t>
      </w:r>
      <w:proofErr w:type="spellEnd"/>
      <w:r w:rsidR="00A92490">
        <w:t xml:space="preserve"> function</w:t>
      </w:r>
      <w:r>
        <w:t>.</w:t>
      </w:r>
    </w:p>
    <w:p w:rsidR="00657B34" w:rsidRDefault="00670D83" w:rsidP="00670D83">
      <w:pPr>
        <w:pStyle w:val="LabStepNumbered"/>
        <w:numPr>
          <w:ilvl w:val="0"/>
          <w:numId w:val="38"/>
        </w:numPr>
      </w:pPr>
      <w:r>
        <w:t xml:space="preserve">Implement </w:t>
      </w:r>
      <w:proofErr w:type="spellStart"/>
      <w:r w:rsidRPr="00670D83">
        <w:rPr>
          <w:b/>
        </w:rPr>
        <w:t>deleteCustomer</w:t>
      </w:r>
      <w:proofErr w:type="spellEnd"/>
      <w:r>
        <w:t xml:space="preserve"> using the following code. Remember that you can also copy-and-paste the same code from</w:t>
      </w:r>
      <w:r w:rsidRPr="00670D83">
        <w:rPr>
          <w:b/>
        </w:rPr>
        <w:t xml:space="preserve"> </w:t>
      </w:r>
      <w:r w:rsidRPr="0049550F">
        <w:t>the snippet file named</w:t>
      </w:r>
      <w:r>
        <w:t xml:space="preserve"> </w:t>
      </w:r>
      <w:r w:rsidRPr="00670D83">
        <w:rPr>
          <w:b/>
        </w:rPr>
        <w:t>snippet06_Wingtip.Customers.DataAccess.deleteCustomer.txt</w:t>
      </w:r>
      <w:r>
        <w:t>.</w:t>
      </w:r>
    </w:p>
    <w:p w:rsidR="00657B34" w:rsidRDefault="00657B34" w:rsidP="00657B34">
      <w:pPr>
        <w:pStyle w:val="LabStepCodeBlock"/>
      </w:pPr>
      <w:r>
        <w:lastRenderedPageBreak/>
        <w:t>var deleteCustomer = function (Id) {</w:t>
      </w:r>
    </w:p>
    <w:p w:rsidR="00657B34" w:rsidRDefault="00657B34" w:rsidP="00657B34">
      <w:pPr>
        <w:pStyle w:val="LabStepCodeBlock"/>
      </w:pPr>
    </w:p>
    <w:p w:rsidR="00657B34" w:rsidRDefault="00657B34" w:rsidP="00657B34">
      <w:pPr>
        <w:pStyle w:val="LabStepCodeBlock"/>
      </w:pPr>
      <w:r>
        <w:t xml:space="preserve">    var requestUri = "../_api/web/lists/getByTitle('Customers')/items(" + Id + ")";</w:t>
      </w:r>
    </w:p>
    <w:p w:rsidR="00657B34" w:rsidRDefault="00657B34" w:rsidP="00657B34">
      <w:pPr>
        <w:pStyle w:val="LabStepCodeBlock"/>
      </w:pPr>
    </w:p>
    <w:p w:rsidR="00657B34" w:rsidRDefault="00657B34" w:rsidP="00657B34">
      <w:pPr>
        <w:pStyle w:val="LabStepCodeBlock"/>
      </w:pPr>
      <w:r>
        <w:t xml:space="preserve">    var requestHeaders = {</w:t>
      </w:r>
    </w:p>
    <w:p w:rsidR="00657B34" w:rsidRDefault="00657B34" w:rsidP="00657B34">
      <w:pPr>
        <w:pStyle w:val="LabStepCodeBlock"/>
      </w:pPr>
      <w:r>
        <w:t xml:space="preserve">      "accept": "application/json;odata=verbose",</w:t>
      </w:r>
    </w:p>
    <w:p w:rsidR="00657B34" w:rsidRDefault="00657B34" w:rsidP="00657B34">
      <w:pPr>
        <w:pStyle w:val="LabStepCodeBlock"/>
      </w:pPr>
      <w:r>
        <w:t xml:space="preserve">      "X-RequestDigest": requestDigest,</w:t>
      </w:r>
    </w:p>
    <w:p w:rsidR="00657B34" w:rsidRDefault="00657B34" w:rsidP="00657B34">
      <w:pPr>
        <w:pStyle w:val="LabStepCodeBlock"/>
      </w:pPr>
      <w:r>
        <w:t xml:space="preserve">      "If-Match":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type: "DELETE",</w:t>
      </w:r>
    </w:p>
    <w:p w:rsidR="00657B34" w:rsidRDefault="00657B34" w:rsidP="00657B34">
      <w:pPr>
        <w:pStyle w:val="LabStepCodeBlock"/>
      </w:pPr>
      <w:r>
        <w:t xml:space="preserve">      headers: requestHeaders,</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57B34" w:rsidRDefault="00670D83" w:rsidP="00657B34">
      <w:pPr>
        <w:pStyle w:val="LabStepNumbered"/>
      </w:pPr>
      <w:r>
        <w:t xml:space="preserve">Move over to </w:t>
      </w:r>
      <w:r w:rsidRPr="00670D83">
        <w:rPr>
          <w:b/>
        </w:rPr>
        <w:t>App.js</w:t>
      </w:r>
      <w:r>
        <w:t xml:space="preserve"> and locate the </w:t>
      </w:r>
      <w:proofErr w:type="spellStart"/>
      <w:r w:rsidRPr="00670D83">
        <w:rPr>
          <w:b/>
        </w:rPr>
        <w:t>onDeleteCustomer</w:t>
      </w:r>
      <w:proofErr w:type="spellEnd"/>
      <w:r>
        <w:t xml:space="preserve"> function.</w:t>
      </w:r>
    </w:p>
    <w:p w:rsidR="00670D83" w:rsidRDefault="00670D83" w:rsidP="00C30116">
      <w:pPr>
        <w:pStyle w:val="LabStepNumbered"/>
      </w:pPr>
      <w:r>
        <w:t xml:space="preserve">Implement </w:t>
      </w:r>
      <w:proofErr w:type="spellStart"/>
      <w:r w:rsidR="00AA1400" w:rsidRPr="00AA1400">
        <w:rPr>
          <w:b/>
        </w:rPr>
        <w:t>onDeleteCustomer</w:t>
      </w:r>
      <w:proofErr w:type="spellEnd"/>
      <w:r>
        <w:t xml:space="preserve"> using the following code. Remember that you can also copy-and-paste the same code from</w:t>
      </w:r>
      <w:r w:rsidRPr="00AA1400">
        <w:rPr>
          <w:b/>
        </w:rPr>
        <w:t xml:space="preserve"> </w:t>
      </w:r>
      <w:r w:rsidRPr="0049550F">
        <w:t>the snippet file named</w:t>
      </w:r>
      <w:r w:rsidR="00AA1400" w:rsidRPr="00AA1400">
        <w:rPr>
          <w:b/>
        </w:rPr>
        <w:t xml:space="preserve"> snippet07_App.onDeleteCustomer.txt</w:t>
      </w:r>
      <w:r>
        <w:t>.</w:t>
      </w:r>
    </w:p>
    <w:p w:rsidR="00657B34" w:rsidRDefault="00657B34" w:rsidP="00657B34">
      <w:pPr>
        <w:pStyle w:val="LabStepCodeBlock"/>
      </w:pPr>
      <w:r>
        <w:t>function onDeleteCustomer(customerId) {</w:t>
      </w:r>
    </w:p>
    <w:p w:rsidR="00657B34" w:rsidRDefault="00657B34" w:rsidP="00657B34">
      <w:pPr>
        <w:pStyle w:val="LabStepCodeBlock"/>
      </w:pPr>
      <w:r>
        <w:t xml:space="preserve">  var promise = Wingtip.Customers.DataAccess.deleteCustomer(customerId);</w:t>
      </w:r>
    </w:p>
    <w:p w:rsidR="00657B34" w:rsidRDefault="00657B34" w:rsidP="00657B34">
      <w:pPr>
        <w:pStyle w:val="LabStepCodeBlock"/>
      </w:pPr>
      <w:r>
        <w:t xml:space="preserve">  promise.then(onSuccess, onError);</w:t>
      </w:r>
    </w:p>
    <w:p w:rsidR="00657B34" w:rsidRDefault="00657B34" w:rsidP="00657B34">
      <w:pPr>
        <w:pStyle w:val="LabStepCodeBlock"/>
      </w:pPr>
      <w:r>
        <w:t>}</w:t>
      </w:r>
    </w:p>
    <w:p w:rsidR="00AA1400" w:rsidRDefault="00AA1400" w:rsidP="00AA1400">
      <w:pPr>
        <w:pStyle w:val="LabStepNumbered"/>
      </w:pPr>
      <w:r>
        <w:t>Test your work by starting a new Visual Studio debugging session.</w:t>
      </w:r>
    </w:p>
    <w:p w:rsidR="00AA1400" w:rsidRDefault="00AA1400" w:rsidP="00AA1400">
      <w:pPr>
        <w:pStyle w:val="LabStepNumberedLevel2"/>
      </w:pPr>
      <w:r>
        <w:t xml:space="preserve">Make sure you are in Visual Studio and that you have the </w:t>
      </w:r>
      <w:r w:rsidRPr="004C5232">
        <w:rPr>
          <w:b/>
        </w:rPr>
        <w:t>SharePointCRM</w:t>
      </w:r>
      <w:r>
        <w:t xml:space="preserve"> project open.</w:t>
      </w:r>
    </w:p>
    <w:p w:rsidR="00AA1400" w:rsidRDefault="00AA1400" w:rsidP="00AA1400">
      <w:pPr>
        <w:pStyle w:val="LabStepNumberedLevel2"/>
      </w:pPr>
      <w:r>
        <w:t xml:space="preserve">Press the </w:t>
      </w:r>
      <w:r w:rsidRPr="008C34B3">
        <w:rPr>
          <w:b/>
        </w:rPr>
        <w:t>{F5}</w:t>
      </w:r>
      <w:r>
        <w:t xml:space="preserve"> key to begin a debugging session and wait for the start page to appear.</w:t>
      </w:r>
    </w:p>
    <w:p w:rsidR="00AA1400" w:rsidRDefault="00AA1400" w:rsidP="00AA1400">
      <w:pPr>
        <w:pStyle w:val="LabStepNumberedLevel2"/>
      </w:pPr>
      <w:r>
        <w:t xml:space="preserve">You should see the </w:t>
      </w:r>
      <w:r w:rsidR="00A92490">
        <w:t xml:space="preserve">start </w:t>
      </w:r>
      <w:r>
        <w:t xml:space="preserve">page </w:t>
      </w:r>
      <w:r w:rsidR="00A92490">
        <w:t xml:space="preserve">load and </w:t>
      </w:r>
      <w:r>
        <w:t>display the table of customers.</w:t>
      </w:r>
    </w:p>
    <w:p w:rsidR="00657B34" w:rsidRDefault="00AA1400" w:rsidP="00AA1400">
      <w:pPr>
        <w:pStyle w:val="LabStepNumberedLevel2"/>
      </w:pPr>
      <w:r>
        <w:t xml:space="preserve">Click the delete icon in the row of the customer </w:t>
      </w:r>
      <w:r w:rsidR="00FC2B90">
        <w:t xml:space="preserve">named </w:t>
      </w:r>
      <w:r w:rsidR="00FC2B90" w:rsidRPr="00FC2B90">
        <w:rPr>
          <w:b/>
        </w:rPr>
        <w:t>Chet Lawson</w:t>
      </w:r>
      <w:r w:rsidR="00FC2B90">
        <w:t>.</w:t>
      </w:r>
    </w:p>
    <w:p w:rsidR="00FC2B90" w:rsidRDefault="00FC2B90" w:rsidP="00FC2B90">
      <w:pPr>
        <w:pStyle w:val="LabStepScreenshotLevel2"/>
      </w:pPr>
      <w:r>
        <w:drawing>
          <wp:inline distT="0" distB="0" distL="0" distR="0">
            <wp:extent cx="2993136" cy="1104248"/>
            <wp:effectExtent l="19050" t="19050" r="1714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3136" cy="1104248"/>
                    </a:xfrm>
                    <a:prstGeom prst="rect">
                      <a:avLst/>
                    </a:prstGeom>
                    <a:noFill/>
                    <a:ln>
                      <a:solidFill>
                        <a:schemeClr val="bg1">
                          <a:lumMod val="85000"/>
                        </a:schemeClr>
                      </a:solidFill>
                    </a:ln>
                  </pic:spPr>
                </pic:pic>
              </a:graphicData>
            </a:graphic>
          </wp:inline>
        </w:drawing>
      </w:r>
    </w:p>
    <w:p w:rsidR="00FC2B90" w:rsidRDefault="00FC2B90" w:rsidP="00FC2B90">
      <w:pPr>
        <w:pStyle w:val="LabStepNumberedLevel2"/>
      </w:pPr>
      <w:r>
        <w:t xml:space="preserve">Verify that the customer named </w:t>
      </w:r>
      <w:r w:rsidRPr="00FC2B90">
        <w:rPr>
          <w:b/>
        </w:rPr>
        <w:t>Chet Lawson</w:t>
      </w:r>
      <w:r>
        <w:t xml:space="preserve"> has been deleted from the table.</w:t>
      </w:r>
    </w:p>
    <w:p w:rsidR="00FC2B90" w:rsidRDefault="00FC2B90" w:rsidP="00FC2B90">
      <w:pPr>
        <w:pStyle w:val="LabStepScreenshotLevel2"/>
      </w:pPr>
      <w:r>
        <w:drawing>
          <wp:inline distT="0" distB="0" distL="0" distR="0">
            <wp:extent cx="3090672" cy="1113123"/>
            <wp:effectExtent l="19050" t="19050" r="1460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462"/>
                    <a:stretch/>
                  </pic:blipFill>
                  <pic:spPr bwMode="auto">
                    <a:xfrm>
                      <a:off x="0" y="0"/>
                      <a:ext cx="3105035" cy="11182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FC2B90" w:rsidRDefault="00FC2B90" w:rsidP="00FC2B90">
      <w:pPr>
        <w:pStyle w:val="LabStepNumberedLevel2"/>
        <w:rPr>
          <w:rStyle w:val="Strong"/>
          <w:b w:val="0"/>
          <w:bCs w:val="0"/>
        </w:rPr>
      </w:pPr>
      <w:r>
        <w:t>Close the browser window and stop the Visual Studio debugging session.</w:t>
      </w:r>
      <w:r w:rsidRPr="00371932">
        <w:rPr>
          <w:rStyle w:val="Strong"/>
          <w:b w:val="0"/>
          <w:bCs w:val="0"/>
        </w:rPr>
        <w:t xml:space="preserve"> </w:t>
      </w:r>
    </w:p>
    <w:p w:rsidR="00FC2B90" w:rsidRDefault="00A92490" w:rsidP="00FC2B90">
      <w:pPr>
        <w:pStyle w:val="LabExerciseCallout"/>
      </w:pPr>
      <w:r>
        <w:t>Finally,</w:t>
      </w:r>
      <w:r w:rsidR="00FC2B90">
        <w:t xml:space="preserve"> you are ready to begin the last exercise where you will add the extra code required to update existing customers.</w:t>
      </w:r>
    </w:p>
    <w:p w:rsidR="00BB54BC" w:rsidRDefault="00BB54BC" w:rsidP="00BB54BC">
      <w:pPr>
        <w:pStyle w:val="Heading3"/>
      </w:pPr>
      <w:r>
        <w:t xml:space="preserve">Exercise 4: </w:t>
      </w:r>
      <w:r w:rsidR="0001581C">
        <w:t>Updating Existing Items with the SharePoint REST API</w:t>
      </w:r>
    </w:p>
    <w:p w:rsidR="00BB54BC" w:rsidRDefault="00BB54BC" w:rsidP="00BB54BC">
      <w:pPr>
        <w:pStyle w:val="LabExerciseLeadIn"/>
      </w:pPr>
      <w:r>
        <w:t xml:space="preserve">In this exercise you will </w:t>
      </w:r>
      <w:r w:rsidR="00FC2B90">
        <w:t>implement UPDATE behavior so that the SharePointCRM app allows users to update existing customer items from the Customer list</w:t>
      </w:r>
      <w:r>
        <w:t>.</w:t>
      </w:r>
    </w:p>
    <w:p w:rsidR="00FC2B90" w:rsidRDefault="00FC2B90" w:rsidP="00FC2B90">
      <w:pPr>
        <w:pStyle w:val="LabStepNumbered"/>
        <w:numPr>
          <w:ilvl w:val="0"/>
          <w:numId w:val="39"/>
        </w:numPr>
      </w:pPr>
      <w:r>
        <w:t>Return to Visual Studio.</w:t>
      </w:r>
    </w:p>
    <w:p w:rsidR="00FC2B90" w:rsidRDefault="00FC2B90" w:rsidP="00FC2B90">
      <w:pPr>
        <w:pStyle w:val="LabStepNumbered"/>
        <w:numPr>
          <w:ilvl w:val="0"/>
          <w:numId w:val="39"/>
        </w:numPr>
      </w:pPr>
      <w:r>
        <w:lastRenderedPageBreak/>
        <w:t xml:space="preserve">Look inside </w:t>
      </w:r>
      <w:r w:rsidRPr="00FC2B90">
        <w:rPr>
          <w:b/>
        </w:rPr>
        <w:t>Wingtip.Customers.DataAccess</w:t>
      </w:r>
      <w:r>
        <w:rPr>
          <w:b/>
        </w:rPr>
        <w:t xml:space="preserve">.js </w:t>
      </w:r>
      <w:r>
        <w:t xml:space="preserve">and locate the </w:t>
      </w:r>
      <w:proofErr w:type="spellStart"/>
      <w:r w:rsidRPr="00FC2B90">
        <w:rPr>
          <w:b/>
        </w:rPr>
        <w:t>getCustomer</w:t>
      </w:r>
      <w:proofErr w:type="spellEnd"/>
      <w:r>
        <w:t xml:space="preserve"> function.</w:t>
      </w:r>
    </w:p>
    <w:p w:rsidR="00FC2B90" w:rsidRDefault="00FC2B90" w:rsidP="00FC2B90">
      <w:pPr>
        <w:pStyle w:val="LabStepNumbered"/>
        <w:numPr>
          <w:ilvl w:val="0"/>
          <w:numId w:val="39"/>
        </w:numPr>
      </w:pPr>
      <w:r>
        <w:t xml:space="preserve">Implement </w:t>
      </w:r>
      <w:proofErr w:type="spellStart"/>
      <w:r w:rsidRPr="00FC2B90">
        <w:rPr>
          <w:b/>
        </w:rPr>
        <w:t>getCustomer</w:t>
      </w:r>
      <w:proofErr w:type="spellEnd"/>
      <w:r>
        <w:t xml:space="preserve"> using the following code. Remember that you can also copy-and-paste the same code from</w:t>
      </w:r>
      <w:r w:rsidRPr="00FC2B90">
        <w:rPr>
          <w:b/>
        </w:rPr>
        <w:t xml:space="preserve"> </w:t>
      </w:r>
      <w:r w:rsidRPr="0049550F">
        <w:t>the snippet file named</w:t>
      </w:r>
      <w:r w:rsidRPr="00FC2B90">
        <w:rPr>
          <w:b/>
        </w:rPr>
        <w:t xml:space="preserve"> snippet08_Wingtip.Customers.DataAccess.getCustomer.txt</w:t>
      </w:r>
      <w:r>
        <w:t>.</w:t>
      </w:r>
    </w:p>
    <w:p w:rsidR="00657B34" w:rsidRDefault="00657B34" w:rsidP="00657B34">
      <w:pPr>
        <w:pStyle w:val="LabStepCodeBlock"/>
      </w:pPr>
      <w:r>
        <w:t>var getCustomer = function (Id) {</w:t>
      </w:r>
    </w:p>
    <w:p w:rsidR="00657B34" w:rsidRDefault="00657B34" w:rsidP="00657B34">
      <w:pPr>
        <w:pStyle w:val="LabStepCodeBlock"/>
      </w:pPr>
    </w:p>
    <w:p w:rsidR="00657B34" w:rsidRPr="00FC2B90" w:rsidRDefault="00657B34" w:rsidP="00657B34">
      <w:pPr>
        <w:pStyle w:val="LabStepCodeBlock"/>
        <w:rPr>
          <w:color w:val="7F7F7F" w:themeColor="text1" w:themeTint="80"/>
        </w:rPr>
      </w:pPr>
      <w:r w:rsidRPr="00FC2B90">
        <w:rPr>
          <w:color w:val="7F7F7F" w:themeColor="text1" w:themeTint="80"/>
        </w:rPr>
        <w:t xml:space="preserve">    // </w:t>
      </w:r>
      <w:r w:rsidR="00FC2B90">
        <w:rPr>
          <w:color w:val="7F7F7F" w:themeColor="text1" w:themeTint="80"/>
        </w:rPr>
        <w:t>create the REST URI to target an item in the Customers list ID</w:t>
      </w:r>
    </w:p>
    <w:p w:rsidR="00657B34" w:rsidRDefault="00657B34" w:rsidP="00657B34">
      <w:pPr>
        <w:pStyle w:val="LabStepCodeBlock"/>
      </w:pPr>
      <w:r>
        <w:t xml:space="preserve">    var requestUri = "../_api/web/lists/getByTitle('Customers')/items(" + Id + ")";</w:t>
      </w:r>
    </w:p>
    <w:p w:rsidR="00657B34" w:rsidRDefault="00657B34" w:rsidP="00657B34">
      <w:pPr>
        <w:pStyle w:val="LabStepCodeBlock"/>
      </w:pP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contentType: "application/json;odata=verbose",</w:t>
      </w:r>
    </w:p>
    <w:p w:rsidR="00657B34" w:rsidRDefault="00657B34" w:rsidP="00657B34">
      <w:pPr>
        <w:pStyle w:val="LabStepCodeBlock"/>
      </w:pPr>
      <w:r>
        <w:t xml:space="preserve">      headers: { "accept": "application/json;odata=verbose"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57B34" w:rsidRDefault="00FC2B90" w:rsidP="00BB54BC">
      <w:pPr>
        <w:pStyle w:val="LabStepNumbered"/>
        <w:numPr>
          <w:ilvl w:val="0"/>
          <w:numId w:val="39"/>
        </w:numPr>
      </w:pPr>
      <w:r>
        <w:t xml:space="preserve">Move over to </w:t>
      </w:r>
      <w:r w:rsidRPr="00FC2B90">
        <w:rPr>
          <w:b/>
        </w:rPr>
        <w:t>App.js</w:t>
      </w:r>
      <w:r>
        <w:t xml:space="preserve"> and locate the </w:t>
      </w:r>
      <w:proofErr w:type="spellStart"/>
      <w:r w:rsidRPr="00FC2B90">
        <w:rPr>
          <w:b/>
        </w:rPr>
        <w:t>onUpdateCustomerRequest</w:t>
      </w:r>
      <w:proofErr w:type="spellEnd"/>
      <w:r>
        <w:t xml:space="preserve"> function.</w:t>
      </w:r>
    </w:p>
    <w:p w:rsidR="00AE03FC" w:rsidRDefault="00AE03FC" w:rsidP="00AE03FC">
      <w:pPr>
        <w:pStyle w:val="LabStepNumbered"/>
        <w:numPr>
          <w:ilvl w:val="0"/>
          <w:numId w:val="39"/>
        </w:numPr>
      </w:pPr>
      <w:r>
        <w:t xml:space="preserve">Implement </w:t>
      </w:r>
      <w:proofErr w:type="spellStart"/>
      <w:r w:rsidRPr="00AE03FC">
        <w:rPr>
          <w:b/>
        </w:rPr>
        <w:t>onUpdateCustomerRequest</w:t>
      </w:r>
      <w:proofErr w:type="spellEnd"/>
      <w:r>
        <w:t xml:space="preserve"> using the following code. Remember that you can also copy-and-paste the same code from</w:t>
      </w:r>
      <w:r w:rsidRPr="00AE03FC">
        <w:rPr>
          <w:b/>
        </w:rPr>
        <w:t xml:space="preserve"> </w:t>
      </w:r>
      <w:r w:rsidRPr="0049550F">
        <w:t>the snippet file named</w:t>
      </w:r>
      <w:r w:rsidRPr="00AE03FC">
        <w:rPr>
          <w:b/>
        </w:rPr>
        <w:t xml:space="preserve"> snippet09_App.onUpdateCustomerRequest.txt</w:t>
      </w:r>
      <w:r>
        <w:t>.</w:t>
      </w:r>
    </w:p>
    <w:p w:rsidR="00657B34" w:rsidRDefault="00657B34" w:rsidP="00657B34">
      <w:pPr>
        <w:pStyle w:val="LabStepCodeBlock"/>
      </w:pPr>
      <w:r>
        <w:t>function onUpdateCustomerRequest(customerId) {</w:t>
      </w:r>
    </w:p>
    <w:p w:rsidR="00657B34" w:rsidRDefault="00657B34" w:rsidP="00657B34">
      <w:pPr>
        <w:pStyle w:val="LabStepCodeBlock"/>
      </w:pPr>
      <w:r>
        <w:t xml:space="preserve">  var promise = Wingtip.Customers.DataAccess.getCustomer(customerId);</w:t>
      </w:r>
    </w:p>
    <w:p w:rsidR="00657B34" w:rsidRDefault="00657B34" w:rsidP="00657B34">
      <w:pPr>
        <w:pStyle w:val="LabStepCodeBlock"/>
      </w:pPr>
      <w:r>
        <w:t xml:space="preserve">  promise.then(onUpdateCustomerDialog, onError);</w:t>
      </w:r>
    </w:p>
    <w:p w:rsidR="00657B34" w:rsidRDefault="00657B34" w:rsidP="00657B34">
      <w:pPr>
        <w:pStyle w:val="LabStepCodeBlock"/>
      </w:pPr>
      <w:r>
        <w:t>}</w:t>
      </w:r>
    </w:p>
    <w:p w:rsidR="00AE03FC" w:rsidRDefault="00AE03FC" w:rsidP="00AE03FC">
      <w:pPr>
        <w:pStyle w:val="LabExerciseCallout"/>
      </w:pPr>
      <w:r>
        <w:t xml:space="preserve">Note that the </w:t>
      </w:r>
      <w:proofErr w:type="spellStart"/>
      <w:r w:rsidRPr="00AE03FC">
        <w:rPr>
          <w:b/>
        </w:rPr>
        <w:t>onUpdateCustomerRequest</w:t>
      </w:r>
      <w:proofErr w:type="spellEnd"/>
      <w:r>
        <w:t xml:space="preserve"> function use the </w:t>
      </w:r>
      <w:proofErr w:type="spellStart"/>
      <w:r w:rsidRPr="00AE03FC">
        <w:rPr>
          <w:b/>
        </w:rPr>
        <w:t>onUpdateCustomerDialog</w:t>
      </w:r>
      <w:proofErr w:type="spellEnd"/>
      <w:r>
        <w:t xml:space="preserve"> function as the success callback function. There is no need for you to </w:t>
      </w:r>
      <w:r w:rsidR="00A92490">
        <w:t>modify</w:t>
      </w:r>
      <w:r>
        <w:t xml:space="preserve"> the </w:t>
      </w:r>
      <w:proofErr w:type="spellStart"/>
      <w:r w:rsidRPr="00AE03FC">
        <w:rPr>
          <w:b/>
        </w:rPr>
        <w:t>onUpdateCustomerDialog</w:t>
      </w:r>
      <w:proofErr w:type="spellEnd"/>
      <w:r>
        <w:t xml:space="preserve"> function as it is already fully function</w:t>
      </w:r>
      <w:r w:rsidR="00A92490">
        <w:t>al</w:t>
      </w:r>
      <w:r>
        <w:t xml:space="preserve">. However, you might want to </w:t>
      </w:r>
      <w:r w:rsidR="00A92490">
        <w:t xml:space="preserve">look at the implementation to better </w:t>
      </w:r>
      <w:r>
        <w:t xml:space="preserve">understand how </w:t>
      </w:r>
      <w:r w:rsidR="00A92490">
        <w:t xml:space="preserve">this function </w:t>
      </w:r>
      <w:r>
        <w:t>fits in to the flow of updating an existing customer.</w:t>
      </w:r>
    </w:p>
    <w:p w:rsidR="00AE03FC" w:rsidRDefault="00AE03FC" w:rsidP="00AE03FC">
      <w:pPr>
        <w:pStyle w:val="LabStepNumbered"/>
        <w:numPr>
          <w:ilvl w:val="0"/>
          <w:numId w:val="39"/>
        </w:numPr>
      </w:pPr>
      <w:r>
        <w:t xml:space="preserve">Inspect the implementation of the </w:t>
      </w:r>
      <w:proofErr w:type="spellStart"/>
      <w:r w:rsidRPr="00AE03FC">
        <w:rPr>
          <w:b/>
        </w:rPr>
        <w:t>onUpdateCustomerDialog</w:t>
      </w:r>
      <w:proofErr w:type="spellEnd"/>
      <w:r>
        <w:t xml:space="preserve"> function</w:t>
      </w:r>
      <w:r w:rsidR="00EA5474">
        <w:t>.</w:t>
      </w:r>
      <w:r>
        <w:t xml:space="preserve"> </w:t>
      </w:r>
      <w:r w:rsidR="00A92490">
        <w:t xml:space="preserve">As you can see, this function </w:t>
      </w:r>
      <w:r>
        <w:t xml:space="preserve">populates the </w:t>
      </w:r>
      <w:r w:rsidRPr="00AE03FC">
        <w:rPr>
          <w:b/>
        </w:rPr>
        <w:t>Edit Customer</w:t>
      </w:r>
      <w:r>
        <w:t xml:space="preserve"> dialog with the data returned for the current customer and then </w:t>
      </w:r>
      <w:r w:rsidR="00A92490">
        <w:t xml:space="preserve">it </w:t>
      </w:r>
      <w:r>
        <w:t xml:space="preserve">displays the </w:t>
      </w:r>
      <w:r w:rsidRPr="00AE03FC">
        <w:rPr>
          <w:b/>
        </w:rPr>
        <w:t>Edit Customer</w:t>
      </w:r>
      <w:r>
        <w:t xml:space="preserve"> dialog to the user. It also provides the flow to call the </w:t>
      </w:r>
      <w:proofErr w:type="spellStart"/>
      <w:r w:rsidRPr="00AE03FC">
        <w:rPr>
          <w:b/>
        </w:rPr>
        <w:t>onUpdateCustomer</w:t>
      </w:r>
      <w:proofErr w:type="spellEnd"/>
      <w:r>
        <w:t xml:space="preserve"> function in </w:t>
      </w:r>
      <w:r w:rsidRPr="00A92490">
        <w:rPr>
          <w:b/>
        </w:rPr>
        <w:t>App.js</w:t>
      </w:r>
      <w:r>
        <w:t xml:space="preserve"> to save the customer item.</w:t>
      </w:r>
    </w:p>
    <w:p w:rsidR="00EA5474" w:rsidRDefault="00EA5474" w:rsidP="00EA5474">
      <w:pPr>
        <w:pStyle w:val="LabStepCodeBlock"/>
      </w:pPr>
      <w:r>
        <w:t>function onUpdateCustomerDialog(data) {</w:t>
      </w:r>
    </w:p>
    <w:p w:rsidR="00EA5474" w:rsidRDefault="00EA5474" w:rsidP="00EA5474">
      <w:pPr>
        <w:pStyle w:val="LabStepCodeBlock"/>
      </w:pPr>
    </w:p>
    <w:p w:rsidR="00EA5474" w:rsidRDefault="00EA5474" w:rsidP="00EA5474">
      <w:pPr>
        <w:pStyle w:val="LabStepCodeBlock"/>
      </w:pPr>
      <w:r>
        <w:t xml:space="preserve">  // update customer dialog with current customer data</w:t>
      </w:r>
    </w:p>
    <w:p w:rsidR="00EA5474" w:rsidRDefault="00EA5474" w:rsidP="00EA5474">
      <w:pPr>
        <w:pStyle w:val="LabStepCodeBlock"/>
      </w:pPr>
      <w:r>
        <w:t xml:space="preserve">  $("#firstName").val(data.d.FirstName);</w:t>
      </w:r>
    </w:p>
    <w:p w:rsidR="00EA5474" w:rsidRDefault="00EA5474" w:rsidP="00EA5474">
      <w:pPr>
        <w:pStyle w:val="LabStepCodeBlock"/>
      </w:pPr>
      <w:r>
        <w:t xml:space="preserve">  $("#lastName").val(data.d.Title);</w:t>
      </w:r>
    </w:p>
    <w:p w:rsidR="00EA5474" w:rsidRDefault="00EA5474" w:rsidP="00EA5474">
      <w:pPr>
        <w:pStyle w:val="LabStepCodeBlock"/>
      </w:pPr>
      <w:r>
        <w:t xml:space="preserve">  $("#company").val(data.d.Company);</w:t>
      </w:r>
    </w:p>
    <w:p w:rsidR="00EA5474" w:rsidRDefault="00EA5474" w:rsidP="00EA5474">
      <w:pPr>
        <w:pStyle w:val="LabStepCodeBlock"/>
      </w:pPr>
      <w:r>
        <w:t xml:space="preserve">  $("#workPhone").val(data.d.WorkPhone);</w:t>
      </w:r>
    </w:p>
    <w:p w:rsidR="00EA5474" w:rsidRDefault="00EA5474" w:rsidP="00EA5474">
      <w:pPr>
        <w:pStyle w:val="LabStepCodeBlock"/>
      </w:pPr>
      <w:r>
        <w:t xml:space="preserve">  $("#homePhone").val(data.d.HomePhone);</w:t>
      </w:r>
    </w:p>
    <w:p w:rsidR="00EA5474" w:rsidRDefault="00EA5474" w:rsidP="00EA5474">
      <w:pPr>
        <w:pStyle w:val="LabStepCodeBlock"/>
      </w:pPr>
      <w:r>
        <w:t xml:space="preserve">  $("#email").val(data.d.Email);</w:t>
      </w:r>
    </w:p>
    <w:p w:rsidR="00EA5474" w:rsidRDefault="00EA5474" w:rsidP="00EA5474">
      <w:pPr>
        <w:pStyle w:val="LabStepCodeBlock"/>
      </w:pPr>
    </w:p>
    <w:p w:rsidR="00EA5474" w:rsidRDefault="00EA5474" w:rsidP="00EA5474">
      <w:pPr>
        <w:pStyle w:val="LabStepCodeBlock"/>
      </w:pPr>
      <w:r>
        <w:t xml:space="preserve">  // store item metadata values into hidden controls</w:t>
      </w:r>
    </w:p>
    <w:p w:rsidR="00EA5474" w:rsidRDefault="00EA5474" w:rsidP="00EA5474">
      <w:pPr>
        <w:pStyle w:val="LabStepCodeBlock"/>
      </w:pPr>
      <w:r>
        <w:t xml:space="preserve">  $("#customer_id").val(data.d.ID);</w:t>
      </w:r>
    </w:p>
    <w:p w:rsidR="00EA5474" w:rsidRDefault="00EA5474" w:rsidP="00EA5474">
      <w:pPr>
        <w:pStyle w:val="LabStepCodeBlock"/>
      </w:pPr>
      <w:r>
        <w:t xml:space="preserve">  $("#etag").val(data.d.__metadata.etag);</w:t>
      </w:r>
    </w:p>
    <w:p w:rsidR="00EA5474" w:rsidRDefault="00EA5474" w:rsidP="00EA5474">
      <w:pPr>
        <w:pStyle w:val="LabStepCodeBlock"/>
      </w:pPr>
    </w:p>
    <w:p w:rsidR="00EA5474" w:rsidRDefault="00EA5474" w:rsidP="00EA5474">
      <w:pPr>
        <w:pStyle w:val="LabStepCodeBlock"/>
      </w:pPr>
    </w:p>
    <w:p w:rsidR="00EA5474" w:rsidRDefault="00EA5474" w:rsidP="00EA5474">
      <w:pPr>
        <w:pStyle w:val="LabStepCodeBlock"/>
      </w:pPr>
      <w:r>
        <w:t xml:space="preserve">  var customer_dialog = $("#customer_dialog");</w:t>
      </w:r>
    </w:p>
    <w:p w:rsidR="00EA5474" w:rsidRDefault="00EA5474" w:rsidP="00EA5474">
      <w:pPr>
        <w:pStyle w:val="LabStepCodeBlock"/>
      </w:pPr>
    </w:p>
    <w:p w:rsidR="00EA5474" w:rsidRDefault="00EA5474" w:rsidP="00EA5474">
      <w:pPr>
        <w:pStyle w:val="LabStepCodeBlock"/>
      </w:pPr>
      <w:r>
        <w:t xml:space="preserve">  customer_dialog.dialog({</w:t>
      </w:r>
    </w:p>
    <w:p w:rsidR="00EA5474" w:rsidRDefault="00EA5474" w:rsidP="00EA5474">
      <w:pPr>
        <w:pStyle w:val="LabStepCodeBlock"/>
      </w:pPr>
      <w:r>
        <w:t xml:space="preserve">    autoOpen: true,</w:t>
      </w:r>
    </w:p>
    <w:p w:rsidR="00EA5474" w:rsidRDefault="00EA5474" w:rsidP="00EA5474">
      <w:pPr>
        <w:pStyle w:val="LabStepCodeBlock"/>
      </w:pPr>
      <w:r>
        <w:t xml:space="preserve">    title: "Edit Customer",</w:t>
      </w:r>
    </w:p>
    <w:p w:rsidR="00EA5474" w:rsidRDefault="00EA5474" w:rsidP="00EA5474">
      <w:pPr>
        <w:pStyle w:val="LabStepCodeBlock"/>
      </w:pPr>
      <w:r>
        <w:t xml:space="preserve">    width: 640,</w:t>
      </w:r>
    </w:p>
    <w:p w:rsidR="00EA5474" w:rsidRDefault="00EA5474" w:rsidP="00EA5474">
      <w:pPr>
        <w:pStyle w:val="LabStepCodeBlock"/>
      </w:pPr>
      <w:r>
        <w:t xml:space="preserve">    buttons: {</w:t>
      </w:r>
    </w:p>
    <w:p w:rsidR="00EA5474" w:rsidRDefault="00EA5474" w:rsidP="00EA5474">
      <w:pPr>
        <w:pStyle w:val="LabStepCodeBlock"/>
      </w:pPr>
      <w:r>
        <w:t xml:space="preserve">      "Update": function () {</w:t>
      </w:r>
    </w:p>
    <w:p w:rsidR="00EA5474" w:rsidRDefault="00EA5474" w:rsidP="00EA5474">
      <w:pPr>
        <w:pStyle w:val="LabStepCodeBlock"/>
      </w:pPr>
      <w:r>
        <w:t xml:space="preserve">        onUpdateCustomer();</w:t>
      </w:r>
    </w:p>
    <w:p w:rsidR="00EA5474" w:rsidRDefault="00EA5474" w:rsidP="00EA5474">
      <w:pPr>
        <w:pStyle w:val="LabStepCodeBlock"/>
      </w:pPr>
      <w:r>
        <w:t xml:space="preserve">        $(this).dialog("close");</w:t>
      </w:r>
    </w:p>
    <w:p w:rsidR="00EA5474" w:rsidRDefault="00EA5474" w:rsidP="00EA5474">
      <w:pPr>
        <w:pStyle w:val="LabStepCodeBlock"/>
      </w:pPr>
      <w:r>
        <w:t xml:space="preserve">      },</w:t>
      </w:r>
    </w:p>
    <w:p w:rsidR="00EA5474" w:rsidRDefault="00EA5474" w:rsidP="00EA5474">
      <w:pPr>
        <w:pStyle w:val="LabStepCodeBlock"/>
      </w:pPr>
      <w:r>
        <w:t xml:space="preserve">      "Cancel": function () {</w:t>
      </w:r>
    </w:p>
    <w:p w:rsidR="00EA5474" w:rsidRDefault="00EA5474" w:rsidP="00EA5474">
      <w:pPr>
        <w:pStyle w:val="LabStepCodeBlock"/>
      </w:pPr>
      <w:r>
        <w:t xml:space="preserve">        $(this).dialog("close");</w:t>
      </w:r>
    </w:p>
    <w:p w:rsidR="00EA5474" w:rsidRDefault="00EA5474" w:rsidP="00EA5474">
      <w:pPr>
        <w:pStyle w:val="LabStepCodeBlock"/>
      </w:pPr>
      <w:r>
        <w:t xml:space="preserve">      },</w:t>
      </w:r>
    </w:p>
    <w:p w:rsidR="00EA5474" w:rsidRDefault="00EA5474" w:rsidP="00EA5474">
      <w:pPr>
        <w:pStyle w:val="LabStepCodeBlock"/>
      </w:pPr>
      <w:r>
        <w:t xml:space="preserve">    }</w:t>
      </w:r>
    </w:p>
    <w:p w:rsidR="00EA5474" w:rsidRDefault="00EA5474" w:rsidP="00EA5474">
      <w:pPr>
        <w:pStyle w:val="LabStepCodeBlock"/>
      </w:pPr>
      <w:r>
        <w:t xml:space="preserve">  });</w:t>
      </w:r>
    </w:p>
    <w:p w:rsidR="00EA5474" w:rsidRDefault="00EA5474" w:rsidP="00EA5474">
      <w:pPr>
        <w:pStyle w:val="LabStepCodeBlock"/>
      </w:pPr>
      <w:r>
        <w:t>}</w:t>
      </w:r>
    </w:p>
    <w:p w:rsidR="00EA5474" w:rsidRDefault="00AE03FC" w:rsidP="00BB54BC">
      <w:pPr>
        <w:pStyle w:val="LabStepNumbered"/>
        <w:numPr>
          <w:ilvl w:val="0"/>
          <w:numId w:val="39"/>
        </w:numPr>
      </w:pPr>
      <w:r>
        <w:t xml:space="preserve">Look inside </w:t>
      </w:r>
      <w:r w:rsidRPr="00FC2B90">
        <w:rPr>
          <w:b/>
        </w:rPr>
        <w:t>Wingtip.Customers.DataAccess</w:t>
      </w:r>
      <w:r>
        <w:rPr>
          <w:b/>
        </w:rPr>
        <w:t xml:space="preserve">.js </w:t>
      </w:r>
      <w:r>
        <w:t xml:space="preserve">and locate the </w:t>
      </w:r>
      <w:proofErr w:type="spellStart"/>
      <w:r w:rsidRPr="00AE03FC">
        <w:rPr>
          <w:b/>
        </w:rPr>
        <w:t>updateCustomer</w:t>
      </w:r>
      <w:proofErr w:type="spellEnd"/>
      <w:r>
        <w:t xml:space="preserve"> function.</w:t>
      </w:r>
    </w:p>
    <w:p w:rsidR="00AE03FC" w:rsidRDefault="00AE03FC" w:rsidP="00AE03FC">
      <w:pPr>
        <w:pStyle w:val="LabStepNumbered"/>
        <w:numPr>
          <w:ilvl w:val="0"/>
          <w:numId w:val="39"/>
        </w:numPr>
      </w:pPr>
      <w:r>
        <w:lastRenderedPageBreak/>
        <w:t xml:space="preserve">Implement </w:t>
      </w:r>
      <w:proofErr w:type="spellStart"/>
      <w:r w:rsidRPr="00AE03FC">
        <w:rPr>
          <w:b/>
        </w:rPr>
        <w:t>updateCustomer</w:t>
      </w:r>
      <w:proofErr w:type="spellEnd"/>
      <w:r>
        <w:t xml:space="preserve"> using the following code. Remember that you can also copy-and-paste the same code from</w:t>
      </w:r>
      <w:r w:rsidRPr="00AE03FC">
        <w:rPr>
          <w:b/>
        </w:rPr>
        <w:t xml:space="preserve"> </w:t>
      </w:r>
      <w:r w:rsidRPr="0049550F">
        <w:t>the snippet file named</w:t>
      </w:r>
      <w:r w:rsidRPr="00AE03FC">
        <w:rPr>
          <w:b/>
        </w:rPr>
        <w:t xml:space="preserve"> snippet10_Wingtip.Customers.DataAccess.updateCustomer.txt</w:t>
      </w:r>
      <w:r>
        <w:t>.</w:t>
      </w:r>
    </w:p>
    <w:p w:rsidR="00EA5474" w:rsidRDefault="00EA5474" w:rsidP="00EA5474">
      <w:pPr>
        <w:pStyle w:val="LabStepCodeBlock"/>
      </w:pPr>
      <w:r>
        <w:t>var updateCustomer = function (Id, FirstName, LastName, Company, WorkPhone, HomePhone, Email, ETag) {</w:t>
      </w:r>
    </w:p>
    <w:p w:rsidR="00EA5474" w:rsidRDefault="00EA5474" w:rsidP="00EA5474">
      <w:pPr>
        <w:pStyle w:val="LabStepCodeBlock"/>
      </w:pPr>
    </w:p>
    <w:p w:rsidR="00EA5474" w:rsidRDefault="00EA5474" w:rsidP="00EA5474">
      <w:pPr>
        <w:pStyle w:val="LabStepCodeBlock"/>
      </w:pPr>
      <w:r>
        <w:t xml:space="preserve">    var requestUri = "../_api/web/lists/getByTitle('Customers')/items(" + Id + ")";</w:t>
      </w:r>
    </w:p>
    <w:p w:rsidR="00EA5474" w:rsidRDefault="00EA5474" w:rsidP="00EA5474">
      <w:pPr>
        <w:pStyle w:val="LabStepCodeBlock"/>
      </w:pPr>
    </w:p>
    <w:p w:rsidR="00EA5474" w:rsidRDefault="00EA5474" w:rsidP="00EA5474">
      <w:pPr>
        <w:pStyle w:val="LabStepCodeBlock"/>
      </w:pPr>
      <w:r>
        <w:t xml:space="preserve">    var requestHeaders = {</w:t>
      </w:r>
    </w:p>
    <w:p w:rsidR="00EA5474" w:rsidRDefault="00EA5474" w:rsidP="00EA5474">
      <w:pPr>
        <w:pStyle w:val="LabStepCodeBlock"/>
      </w:pPr>
      <w:r>
        <w:t xml:space="preserve">      "accept": "application/json;odata=verbose",</w:t>
      </w:r>
    </w:p>
    <w:p w:rsidR="00EA5474" w:rsidRDefault="00EA5474" w:rsidP="00EA5474">
      <w:pPr>
        <w:pStyle w:val="LabStepCodeBlock"/>
      </w:pPr>
      <w:r>
        <w:t xml:space="preserve">      "X-HTTP-Method": "MERGE",</w:t>
      </w:r>
    </w:p>
    <w:p w:rsidR="00EA5474" w:rsidRDefault="00EA5474" w:rsidP="00EA5474">
      <w:pPr>
        <w:pStyle w:val="LabStepCodeBlock"/>
      </w:pPr>
      <w:r>
        <w:t xml:space="preserve">      "X-RequestDigest": requestDigest,</w:t>
      </w:r>
    </w:p>
    <w:p w:rsidR="00EA5474" w:rsidRDefault="00EA5474" w:rsidP="00EA5474">
      <w:pPr>
        <w:pStyle w:val="LabStepCodeBlock"/>
      </w:pPr>
      <w:r>
        <w:t xml:space="preserve">      "If-Match": ETag</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 xml:space="preserve">    var customerData = {</w:t>
      </w:r>
    </w:p>
    <w:p w:rsidR="00EA5474" w:rsidRDefault="00EA5474" w:rsidP="00EA5474">
      <w:pPr>
        <w:pStyle w:val="LabStepCodeBlock"/>
      </w:pPr>
      <w:r>
        <w:t xml:space="preserve">      __metadata: { "type": "SP.Data.CustomersListItem" },</w:t>
      </w:r>
    </w:p>
    <w:p w:rsidR="00EA5474" w:rsidRDefault="00EA5474" w:rsidP="00EA5474">
      <w:pPr>
        <w:pStyle w:val="LabStepCodeBlock"/>
      </w:pPr>
      <w:r>
        <w:t xml:space="preserve">      Title: LastName,</w:t>
      </w:r>
    </w:p>
    <w:p w:rsidR="00EA5474" w:rsidRDefault="00EA5474" w:rsidP="00EA5474">
      <w:pPr>
        <w:pStyle w:val="LabStepCodeBlock"/>
      </w:pPr>
      <w:r>
        <w:t xml:space="preserve">      FirstName: FirstName,</w:t>
      </w:r>
    </w:p>
    <w:p w:rsidR="00EA5474" w:rsidRDefault="00EA5474" w:rsidP="00EA5474">
      <w:pPr>
        <w:pStyle w:val="LabStepCodeBlock"/>
      </w:pPr>
      <w:r>
        <w:t xml:space="preserve">      Company: Company,</w:t>
      </w:r>
    </w:p>
    <w:p w:rsidR="00EA5474" w:rsidRDefault="00EA5474" w:rsidP="00EA5474">
      <w:pPr>
        <w:pStyle w:val="LabStepCodeBlock"/>
      </w:pPr>
      <w:r>
        <w:t xml:space="preserve">      WorkPhone: WorkPhone,</w:t>
      </w:r>
    </w:p>
    <w:p w:rsidR="00EA5474" w:rsidRDefault="00EA5474" w:rsidP="00EA5474">
      <w:pPr>
        <w:pStyle w:val="LabStepCodeBlock"/>
      </w:pPr>
      <w:r>
        <w:t xml:space="preserve">      HomePhone: HomePhone,</w:t>
      </w:r>
    </w:p>
    <w:p w:rsidR="00EA5474" w:rsidRDefault="00EA5474" w:rsidP="00EA5474">
      <w:pPr>
        <w:pStyle w:val="LabStepCodeBlock"/>
      </w:pPr>
      <w:r>
        <w:t xml:space="preserve">      Email: Email</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 xml:space="preserve">    var requestBody = JSON.stringify(customerData);</w:t>
      </w:r>
    </w:p>
    <w:p w:rsidR="00EA5474" w:rsidRDefault="00EA5474" w:rsidP="00EA5474">
      <w:pPr>
        <w:pStyle w:val="LabStepCodeBlock"/>
      </w:pPr>
    </w:p>
    <w:p w:rsidR="00EA5474" w:rsidRDefault="00EA5474" w:rsidP="00EA5474">
      <w:pPr>
        <w:pStyle w:val="LabStepCodeBlock"/>
      </w:pPr>
      <w:r>
        <w:t xml:space="preserve">    return $.ajax({</w:t>
      </w:r>
    </w:p>
    <w:p w:rsidR="00EA5474" w:rsidRDefault="00EA5474" w:rsidP="00EA5474">
      <w:pPr>
        <w:pStyle w:val="LabStepCodeBlock"/>
      </w:pPr>
      <w:r>
        <w:t xml:space="preserve">      url: requestUri,</w:t>
      </w:r>
    </w:p>
    <w:p w:rsidR="00EA5474" w:rsidRDefault="00EA5474" w:rsidP="00EA5474">
      <w:pPr>
        <w:pStyle w:val="LabStepCodeBlock"/>
      </w:pPr>
      <w:r>
        <w:t xml:space="preserve">      type: "POST",</w:t>
      </w:r>
    </w:p>
    <w:p w:rsidR="00EA5474" w:rsidRDefault="00EA5474" w:rsidP="00EA5474">
      <w:pPr>
        <w:pStyle w:val="LabStepCodeBlock"/>
      </w:pPr>
      <w:r>
        <w:t xml:space="preserve">      contentType: "application/json;odata=verbose",</w:t>
      </w:r>
    </w:p>
    <w:p w:rsidR="00EA5474" w:rsidRDefault="00EA5474" w:rsidP="00EA5474">
      <w:pPr>
        <w:pStyle w:val="LabStepCodeBlock"/>
      </w:pPr>
      <w:r>
        <w:t xml:space="preserve">      headers: requestHeaders,</w:t>
      </w:r>
    </w:p>
    <w:p w:rsidR="00EA5474" w:rsidRDefault="00EA5474" w:rsidP="00EA5474">
      <w:pPr>
        <w:pStyle w:val="LabStepCodeBlock"/>
      </w:pPr>
      <w:r>
        <w:t xml:space="preserve">      data: requestBody,</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w:t>
      </w:r>
    </w:p>
    <w:p w:rsidR="00A92490" w:rsidRDefault="00AE03FC" w:rsidP="007C295A">
      <w:pPr>
        <w:pStyle w:val="LabStepNumbered"/>
        <w:numPr>
          <w:ilvl w:val="0"/>
          <w:numId w:val="39"/>
        </w:numPr>
      </w:pPr>
      <w:r>
        <w:t xml:space="preserve">Move back over to </w:t>
      </w:r>
      <w:r w:rsidRPr="00A92490">
        <w:rPr>
          <w:b/>
        </w:rPr>
        <w:t>App.js</w:t>
      </w:r>
      <w:r>
        <w:t xml:space="preserve"> and locate the </w:t>
      </w:r>
      <w:proofErr w:type="spellStart"/>
      <w:r w:rsidRPr="007C295A">
        <w:rPr>
          <w:b/>
        </w:rPr>
        <w:t>onUpdateCustomerRequest</w:t>
      </w:r>
      <w:proofErr w:type="spellEnd"/>
      <w:r w:rsidR="00A92490">
        <w:rPr>
          <w:b/>
        </w:rPr>
        <w:t xml:space="preserve"> </w:t>
      </w:r>
      <w:r w:rsidR="00A92490">
        <w:t>function</w:t>
      </w:r>
      <w:r>
        <w:t>.</w:t>
      </w:r>
      <w:r w:rsidR="007C295A">
        <w:t xml:space="preserve"> </w:t>
      </w:r>
    </w:p>
    <w:p w:rsidR="007C295A" w:rsidRDefault="00A92490" w:rsidP="00E075AD">
      <w:pPr>
        <w:pStyle w:val="LabStepNumbered"/>
        <w:numPr>
          <w:ilvl w:val="0"/>
          <w:numId w:val="39"/>
        </w:numPr>
      </w:pPr>
      <w:r>
        <w:t xml:space="preserve">Implement the </w:t>
      </w:r>
      <w:proofErr w:type="spellStart"/>
      <w:r w:rsidRPr="00A92490">
        <w:rPr>
          <w:b/>
        </w:rPr>
        <w:t>onUpdateCustomerRequest</w:t>
      </w:r>
      <w:proofErr w:type="spellEnd"/>
      <w:r w:rsidRPr="00A92490">
        <w:rPr>
          <w:b/>
        </w:rPr>
        <w:t xml:space="preserve"> </w:t>
      </w:r>
      <w:r>
        <w:t xml:space="preserve">function suing the following code. </w:t>
      </w:r>
      <w:r w:rsidR="007C295A">
        <w:t>Remember that you can also copy-and-paste the same code from</w:t>
      </w:r>
      <w:r w:rsidR="007C295A" w:rsidRPr="00A92490">
        <w:rPr>
          <w:b/>
        </w:rPr>
        <w:t xml:space="preserve"> </w:t>
      </w:r>
      <w:r w:rsidR="007C295A" w:rsidRPr="0049550F">
        <w:t>the snippet file named</w:t>
      </w:r>
      <w:r w:rsidR="007C295A" w:rsidRPr="00A92490">
        <w:rPr>
          <w:b/>
        </w:rPr>
        <w:t xml:space="preserve"> snippet11_App.onUpdateCustomerRequest.txt</w:t>
      </w:r>
      <w:r w:rsidR="007C295A">
        <w:t>.</w:t>
      </w:r>
    </w:p>
    <w:p w:rsidR="00EA5474" w:rsidRDefault="00EA5474" w:rsidP="00EA5474">
      <w:pPr>
        <w:pStyle w:val="LabStepCodeBlock"/>
      </w:pPr>
      <w:r>
        <w:t>function onUpdateCustomerRequest(customerId) {</w:t>
      </w:r>
    </w:p>
    <w:p w:rsidR="00EA5474" w:rsidRDefault="00EA5474" w:rsidP="00EA5474">
      <w:pPr>
        <w:pStyle w:val="LabStepCodeBlock"/>
      </w:pPr>
      <w:r>
        <w:t xml:space="preserve">  var promise = Wingtip.Customers.DataAccess.getCustomer(customerId);</w:t>
      </w:r>
    </w:p>
    <w:p w:rsidR="00EA5474" w:rsidRDefault="00EA5474" w:rsidP="00EA5474">
      <w:pPr>
        <w:pStyle w:val="LabStepCodeBlock"/>
      </w:pPr>
      <w:r>
        <w:t xml:space="preserve">  promise.then(onUpdateCustomerDialog, onError);</w:t>
      </w:r>
    </w:p>
    <w:p w:rsidR="00EA5474" w:rsidRDefault="00EA5474" w:rsidP="00EA5474">
      <w:pPr>
        <w:pStyle w:val="LabStepCodeBlock"/>
      </w:pPr>
      <w:r>
        <w:t>}</w:t>
      </w:r>
    </w:p>
    <w:p w:rsidR="007C295A" w:rsidRDefault="007C295A" w:rsidP="007C295A">
      <w:pPr>
        <w:pStyle w:val="LabStepNumbered"/>
      </w:pPr>
      <w:r>
        <w:t>Test your work by starting a new Visual Studio debugging session.</w:t>
      </w:r>
    </w:p>
    <w:p w:rsidR="007C295A" w:rsidRDefault="007C295A" w:rsidP="007C295A">
      <w:pPr>
        <w:pStyle w:val="LabStepNumberedLevel2"/>
      </w:pPr>
      <w:r>
        <w:t xml:space="preserve">Make sure you are in Visual Studio and that you have the </w:t>
      </w:r>
      <w:r w:rsidRPr="004C5232">
        <w:rPr>
          <w:b/>
        </w:rPr>
        <w:t>SharePointCRM</w:t>
      </w:r>
      <w:r>
        <w:t xml:space="preserve"> project open.</w:t>
      </w:r>
    </w:p>
    <w:p w:rsidR="007C295A" w:rsidRDefault="007C295A" w:rsidP="007C295A">
      <w:pPr>
        <w:pStyle w:val="LabStepNumberedLevel2"/>
      </w:pPr>
      <w:r>
        <w:t xml:space="preserve">Press the </w:t>
      </w:r>
      <w:r w:rsidRPr="008C34B3">
        <w:rPr>
          <w:b/>
        </w:rPr>
        <w:t>{F5}</w:t>
      </w:r>
      <w:r>
        <w:t xml:space="preserve"> key to begin a debugging session and wait for the start page to appear.</w:t>
      </w:r>
    </w:p>
    <w:p w:rsidR="007C295A" w:rsidRDefault="007C295A" w:rsidP="007C295A">
      <w:pPr>
        <w:pStyle w:val="LabStepNumberedLevel2"/>
      </w:pPr>
      <w:r>
        <w:t xml:space="preserve">You should see the </w:t>
      </w:r>
      <w:r w:rsidR="00A92490">
        <w:t xml:space="preserve">start </w:t>
      </w:r>
      <w:r>
        <w:t xml:space="preserve">page </w:t>
      </w:r>
      <w:r w:rsidR="00A92490">
        <w:t xml:space="preserve">load and </w:t>
      </w:r>
      <w:r>
        <w:t>display the table of customers.</w:t>
      </w:r>
    </w:p>
    <w:p w:rsidR="007C295A" w:rsidRDefault="00A92490" w:rsidP="007C295A">
      <w:pPr>
        <w:pStyle w:val="LabStepNumberedLevel2"/>
      </w:pPr>
      <w:r>
        <w:t xml:space="preserve">Try and update a customer by clicking </w:t>
      </w:r>
      <w:r w:rsidR="007C295A">
        <w:t xml:space="preserve">the update icon in the row of the customer named </w:t>
      </w:r>
      <w:r>
        <w:rPr>
          <w:b/>
        </w:rPr>
        <w:t>Ana Mathews</w:t>
      </w:r>
      <w:r w:rsidR="007C295A">
        <w:t>.</w:t>
      </w:r>
    </w:p>
    <w:p w:rsidR="00BB54BC" w:rsidRDefault="007C295A" w:rsidP="007C295A">
      <w:pPr>
        <w:pStyle w:val="LabStepScreenshotLevel2"/>
        <w:rPr>
          <w:rStyle w:val="Strong"/>
          <w:b w:val="0"/>
          <w:bCs w:val="0"/>
        </w:rPr>
      </w:pPr>
      <w:r>
        <w:rPr>
          <w:rStyle w:val="Strong"/>
          <w:b w:val="0"/>
          <w:bCs w:val="0"/>
        </w:rPr>
        <w:drawing>
          <wp:inline distT="0" distB="0" distL="0" distR="0">
            <wp:extent cx="3483430" cy="1384300"/>
            <wp:effectExtent l="19050" t="19050" r="2222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455" cy="1420075"/>
                    </a:xfrm>
                    <a:prstGeom prst="rect">
                      <a:avLst/>
                    </a:prstGeom>
                    <a:noFill/>
                    <a:ln>
                      <a:solidFill>
                        <a:schemeClr val="bg1">
                          <a:lumMod val="75000"/>
                        </a:schemeClr>
                      </a:solidFill>
                    </a:ln>
                  </pic:spPr>
                </pic:pic>
              </a:graphicData>
            </a:graphic>
          </wp:inline>
        </w:drawing>
      </w:r>
    </w:p>
    <w:p w:rsidR="007C295A" w:rsidRDefault="00A92490" w:rsidP="007C295A">
      <w:pPr>
        <w:pStyle w:val="LabStepNumberedLevel2"/>
        <w:rPr>
          <w:rStyle w:val="Strong"/>
          <w:b w:val="0"/>
          <w:bCs w:val="0"/>
        </w:rPr>
      </w:pPr>
      <w:r>
        <w:rPr>
          <w:rStyle w:val="Strong"/>
          <w:b w:val="0"/>
          <w:bCs w:val="0"/>
        </w:rPr>
        <w:t xml:space="preserve">The </w:t>
      </w:r>
      <w:r w:rsidRPr="00A92490">
        <w:rPr>
          <w:rStyle w:val="Strong"/>
          <w:bCs w:val="0"/>
        </w:rPr>
        <w:t>Edit Customer</w:t>
      </w:r>
      <w:r>
        <w:rPr>
          <w:rStyle w:val="Strong"/>
          <w:b w:val="0"/>
          <w:bCs w:val="0"/>
        </w:rPr>
        <w:t xml:space="preserve"> dialog should appear with the column values for Ana Mathews. </w:t>
      </w:r>
      <w:r w:rsidR="007C295A">
        <w:rPr>
          <w:rStyle w:val="Strong"/>
          <w:b w:val="0"/>
          <w:bCs w:val="0"/>
        </w:rPr>
        <w:t xml:space="preserve">Change </w:t>
      </w:r>
      <w:r>
        <w:rPr>
          <w:rStyle w:val="Strong"/>
          <w:b w:val="0"/>
          <w:bCs w:val="0"/>
        </w:rPr>
        <w:t xml:space="preserve">Ana's Last Name </w:t>
      </w:r>
      <w:r w:rsidR="007C295A">
        <w:rPr>
          <w:rStyle w:val="Strong"/>
          <w:b w:val="0"/>
          <w:bCs w:val="0"/>
        </w:rPr>
        <w:t xml:space="preserve">from </w:t>
      </w:r>
      <w:r w:rsidR="007C295A" w:rsidRPr="00A92490">
        <w:rPr>
          <w:rStyle w:val="Strong"/>
          <w:bCs w:val="0"/>
        </w:rPr>
        <w:t>Mathews</w:t>
      </w:r>
      <w:r w:rsidR="007C295A">
        <w:rPr>
          <w:rStyle w:val="Strong"/>
          <w:b w:val="0"/>
          <w:bCs w:val="0"/>
        </w:rPr>
        <w:t xml:space="preserve"> to </w:t>
      </w:r>
      <w:proofErr w:type="spellStart"/>
      <w:r w:rsidR="007C295A" w:rsidRPr="00A92490">
        <w:rPr>
          <w:rStyle w:val="Strong"/>
          <w:bCs w:val="0"/>
        </w:rPr>
        <w:t>Conda</w:t>
      </w:r>
      <w:proofErr w:type="spellEnd"/>
      <w:r>
        <w:rPr>
          <w:rStyle w:val="Strong"/>
          <w:b w:val="0"/>
          <w:bCs w:val="0"/>
        </w:rPr>
        <w:t xml:space="preserve"> and click the </w:t>
      </w:r>
      <w:r w:rsidRPr="00A92490">
        <w:rPr>
          <w:rStyle w:val="Strong"/>
          <w:bCs w:val="0"/>
        </w:rPr>
        <w:t>Update</w:t>
      </w:r>
      <w:r>
        <w:rPr>
          <w:rStyle w:val="Strong"/>
          <w:b w:val="0"/>
          <w:bCs w:val="0"/>
        </w:rPr>
        <w:t xml:space="preserve"> button to save your changes</w:t>
      </w:r>
      <w:r w:rsidR="007C295A">
        <w:rPr>
          <w:rStyle w:val="Strong"/>
          <w:b w:val="0"/>
          <w:bCs w:val="0"/>
        </w:rPr>
        <w:t>.</w:t>
      </w:r>
    </w:p>
    <w:p w:rsidR="007C295A" w:rsidRDefault="007C295A" w:rsidP="007C295A">
      <w:pPr>
        <w:pStyle w:val="LabStepScreenshotLevel2"/>
        <w:rPr>
          <w:rStyle w:val="Strong"/>
          <w:b w:val="0"/>
          <w:bCs w:val="0"/>
        </w:rPr>
      </w:pPr>
      <w:bookmarkStart w:id="0" w:name="_GoBack"/>
      <w:r>
        <w:rPr>
          <w:rStyle w:val="Strong"/>
          <w:b w:val="0"/>
          <w:bCs w:val="0"/>
        </w:rPr>
        <w:lastRenderedPageBreak/>
        <w:drawing>
          <wp:inline distT="0" distB="0" distL="0" distR="0">
            <wp:extent cx="4039028"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7464" cy="1585565"/>
                    </a:xfrm>
                    <a:prstGeom prst="rect">
                      <a:avLst/>
                    </a:prstGeom>
                    <a:noFill/>
                    <a:ln>
                      <a:noFill/>
                    </a:ln>
                  </pic:spPr>
                </pic:pic>
              </a:graphicData>
            </a:graphic>
          </wp:inline>
        </w:drawing>
      </w:r>
      <w:bookmarkEnd w:id="0"/>
    </w:p>
    <w:p w:rsidR="007C295A" w:rsidRDefault="00A92490" w:rsidP="007C295A">
      <w:pPr>
        <w:pStyle w:val="LabStepNumberedLevel2"/>
        <w:rPr>
          <w:rStyle w:val="Strong"/>
          <w:b w:val="0"/>
          <w:bCs w:val="0"/>
        </w:rPr>
      </w:pPr>
      <w:r>
        <w:rPr>
          <w:rStyle w:val="Strong"/>
          <w:b w:val="0"/>
          <w:bCs w:val="0"/>
        </w:rPr>
        <w:t xml:space="preserve">Verify that Ana's last name has been changed from </w:t>
      </w:r>
      <w:r w:rsidRPr="00A92490">
        <w:rPr>
          <w:rStyle w:val="Strong"/>
          <w:bCs w:val="0"/>
        </w:rPr>
        <w:t>Mathews</w:t>
      </w:r>
      <w:r>
        <w:rPr>
          <w:rStyle w:val="Strong"/>
          <w:b w:val="0"/>
          <w:bCs w:val="0"/>
        </w:rPr>
        <w:t xml:space="preserve"> to </w:t>
      </w:r>
      <w:proofErr w:type="spellStart"/>
      <w:r w:rsidRPr="00A92490">
        <w:rPr>
          <w:rStyle w:val="Strong"/>
          <w:bCs w:val="0"/>
        </w:rPr>
        <w:t>Conda</w:t>
      </w:r>
      <w:proofErr w:type="spellEnd"/>
      <w:r>
        <w:rPr>
          <w:rStyle w:val="Strong"/>
          <w:b w:val="0"/>
          <w:bCs w:val="0"/>
        </w:rPr>
        <w:t>.</w:t>
      </w:r>
    </w:p>
    <w:p w:rsidR="007C295A" w:rsidRDefault="007C295A" w:rsidP="007C295A">
      <w:pPr>
        <w:pStyle w:val="LabStepScreenshotLevel2"/>
        <w:rPr>
          <w:rStyle w:val="Strong"/>
          <w:b w:val="0"/>
          <w:bCs w:val="0"/>
        </w:rPr>
      </w:pPr>
      <w:r>
        <w:rPr>
          <w:rStyle w:val="Strong"/>
          <w:b w:val="0"/>
          <w:bCs w:val="0"/>
        </w:rPr>
        <w:drawing>
          <wp:inline distT="0" distB="0" distL="0" distR="0">
            <wp:extent cx="3251200" cy="9003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0826" cy="922382"/>
                    </a:xfrm>
                    <a:prstGeom prst="rect">
                      <a:avLst/>
                    </a:prstGeom>
                    <a:noFill/>
                    <a:ln>
                      <a:noFill/>
                    </a:ln>
                  </pic:spPr>
                </pic:pic>
              </a:graphicData>
            </a:graphic>
          </wp:inline>
        </w:drawing>
      </w:r>
    </w:p>
    <w:p w:rsidR="00A92490" w:rsidRDefault="00A92490" w:rsidP="00A92490">
      <w:pPr>
        <w:pStyle w:val="LabStepNumberedLevel2"/>
        <w:rPr>
          <w:rStyle w:val="Strong"/>
          <w:b w:val="0"/>
          <w:bCs w:val="0"/>
        </w:rPr>
      </w:pPr>
      <w:r>
        <w:t>Close the browser window and stop the Visual Studio debugging session.</w:t>
      </w:r>
      <w:r w:rsidRPr="00371932">
        <w:rPr>
          <w:rStyle w:val="Strong"/>
          <w:b w:val="0"/>
          <w:bCs w:val="0"/>
        </w:rPr>
        <w:t xml:space="preserve"> </w:t>
      </w:r>
    </w:p>
    <w:p w:rsidR="007C295A" w:rsidRPr="007C295A" w:rsidRDefault="00A92490" w:rsidP="00A92490">
      <w:pPr>
        <w:pStyle w:val="LabExerciseCallout"/>
        <w:rPr>
          <w:rStyle w:val="Strong"/>
          <w:b w:val="0"/>
          <w:bCs w:val="0"/>
        </w:rPr>
      </w:pPr>
      <w:r>
        <w:t>You have now completed all the exercises in this lab.</w:t>
      </w:r>
    </w:p>
    <w:sectPr w:rsidR="007C295A" w:rsidRPr="007C295A" w:rsidSect="00BD760F">
      <w:headerReference w:type="even" r:id="rId30"/>
      <w:headerReference w:type="default" r:id="rId31"/>
      <w:footerReference w:type="even" r:id="rId32"/>
      <w:footerReference w:type="default" r:id="rId33"/>
      <w:headerReference w:type="first" r:id="rId34"/>
      <w:footerReference w:type="first" r:id="rId35"/>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271" w:rsidRDefault="003F3271" w:rsidP="002754DA">
      <w:pPr>
        <w:spacing w:before="0" w:after="0"/>
      </w:pPr>
      <w:r>
        <w:separator/>
      </w:r>
    </w:p>
  </w:endnote>
  <w:endnote w:type="continuationSeparator" w:id="0">
    <w:p w:rsidR="003F3271" w:rsidRDefault="003F3271"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271" w:rsidRDefault="003F3271" w:rsidP="002754DA">
      <w:pPr>
        <w:spacing w:before="0" w:after="0"/>
      </w:pPr>
      <w:r>
        <w:separator/>
      </w:r>
    </w:p>
  </w:footnote>
  <w:footnote w:type="continuationSeparator" w:id="0">
    <w:p w:rsidR="003F3271" w:rsidRDefault="003F3271"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1581C"/>
    <w:rsid w:val="000237DD"/>
    <w:rsid w:val="00024303"/>
    <w:rsid w:val="000243F6"/>
    <w:rsid w:val="000267E9"/>
    <w:rsid w:val="00030FBC"/>
    <w:rsid w:val="00051385"/>
    <w:rsid w:val="000543B3"/>
    <w:rsid w:val="00054C20"/>
    <w:rsid w:val="000671A9"/>
    <w:rsid w:val="00075BE6"/>
    <w:rsid w:val="00082C8E"/>
    <w:rsid w:val="00086439"/>
    <w:rsid w:val="0009020D"/>
    <w:rsid w:val="00090A5A"/>
    <w:rsid w:val="000922A9"/>
    <w:rsid w:val="000A019A"/>
    <w:rsid w:val="000A0FB8"/>
    <w:rsid w:val="000A4D31"/>
    <w:rsid w:val="000B09A5"/>
    <w:rsid w:val="000B4798"/>
    <w:rsid w:val="000C54C2"/>
    <w:rsid w:val="000D1CE4"/>
    <w:rsid w:val="000E4786"/>
    <w:rsid w:val="000F11E6"/>
    <w:rsid w:val="000F23A7"/>
    <w:rsid w:val="000F2E8E"/>
    <w:rsid w:val="0011020C"/>
    <w:rsid w:val="00110EC0"/>
    <w:rsid w:val="00111D02"/>
    <w:rsid w:val="001128F7"/>
    <w:rsid w:val="00123729"/>
    <w:rsid w:val="00123A37"/>
    <w:rsid w:val="0012715F"/>
    <w:rsid w:val="00140317"/>
    <w:rsid w:val="00141688"/>
    <w:rsid w:val="00141A8C"/>
    <w:rsid w:val="00145BAE"/>
    <w:rsid w:val="00151E41"/>
    <w:rsid w:val="001554D3"/>
    <w:rsid w:val="0015714F"/>
    <w:rsid w:val="00160EEF"/>
    <w:rsid w:val="00162568"/>
    <w:rsid w:val="0016348C"/>
    <w:rsid w:val="0016579A"/>
    <w:rsid w:val="001657A8"/>
    <w:rsid w:val="0016603A"/>
    <w:rsid w:val="00166BA8"/>
    <w:rsid w:val="00172887"/>
    <w:rsid w:val="001760F5"/>
    <w:rsid w:val="00182F32"/>
    <w:rsid w:val="00190D86"/>
    <w:rsid w:val="0019249E"/>
    <w:rsid w:val="001969F7"/>
    <w:rsid w:val="001A3C36"/>
    <w:rsid w:val="001B176D"/>
    <w:rsid w:val="001B60FC"/>
    <w:rsid w:val="001C2975"/>
    <w:rsid w:val="001C3C48"/>
    <w:rsid w:val="001E2DF2"/>
    <w:rsid w:val="001E3B71"/>
    <w:rsid w:val="001E5FC6"/>
    <w:rsid w:val="001E6C86"/>
    <w:rsid w:val="001E73CB"/>
    <w:rsid w:val="001F77DA"/>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B29CA"/>
    <w:rsid w:val="002B50BA"/>
    <w:rsid w:val="002C5CBE"/>
    <w:rsid w:val="002C6DDC"/>
    <w:rsid w:val="002E035E"/>
    <w:rsid w:val="002E1C5A"/>
    <w:rsid w:val="002E259F"/>
    <w:rsid w:val="002E3602"/>
    <w:rsid w:val="002E66B3"/>
    <w:rsid w:val="002F2748"/>
    <w:rsid w:val="00303682"/>
    <w:rsid w:val="0030388D"/>
    <w:rsid w:val="00307288"/>
    <w:rsid w:val="00311545"/>
    <w:rsid w:val="00311FE4"/>
    <w:rsid w:val="00316198"/>
    <w:rsid w:val="0031741B"/>
    <w:rsid w:val="00333042"/>
    <w:rsid w:val="0033472F"/>
    <w:rsid w:val="00347559"/>
    <w:rsid w:val="0035550E"/>
    <w:rsid w:val="003560BC"/>
    <w:rsid w:val="00361340"/>
    <w:rsid w:val="00364378"/>
    <w:rsid w:val="00367C9B"/>
    <w:rsid w:val="00371932"/>
    <w:rsid w:val="00373A63"/>
    <w:rsid w:val="003775F8"/>
    <w:rsid w:val="00385E7E"/>
    <w:rsid w:val="003A62AA"/>
    <w:rsid w:val="003A6D85"/>
    <w:rsid w:val="003B1609"/>
    <w:rsid w:val="003B509E"/>
    <w:rsid w:val="003B5312"/>
    <w:rsid w:val="003B6B6E"/>
    <w:rsid w:val="003B6E62"/>
    <w:rsid w:val="003C5D20"/>
    <w:rsid w:val="003C6F1C"/>
    <w:rsid w:val="003C6F9B"/>
    <w:rsid w:val="003D1045"/>
    <w:rsid w:val="003D4A36"/>
    <w:rsid w:val="003D513A"/>
    <w:rsid w:val="003D7DD2"/>
    <w:rsid w:val="003E3149"/>
    <w:rsid w:val="003E53A5"/>
    <w:rsid w:val="003F2EDC"/>
    <w:rsid w:val="003F3271"/>
    <w:rsid w:val="00400DC5"/>
    <w:rsid w:val="0040576B"/>
    <w:rsid w:val="00414108"/>
    <w:rsid w:val="00420D38"/>
    <w:rsid w:val="00427A68"/>
    <w:rsid w:val="004336CC"/>
    <w:rsid w:val="0043657B"/>
    <w:rsid w:val="004402EC"/>
    <w:rsid w:val="00445241"/>
    <w:rsid w:val="00445F5C"/>
    <w:rsid w:val="00446B8D"/>
    <w:rsid w:val="00455453"/>
    <w:rsid w:val="00460E05"/>
    <w:rsid w:val="00464F96"/>
    <w:rsid w:val="0046679B"/>
    <w:rsid w:val="00474799"/>
    <w:rsid w:val="00481358"/>
    <w:rsid w:val="00482B10"/>
    <w:rsid w:val="004838B2"/>
    <w:rsid w:val="00484260"/>
    <w:rsid w:val="0048724B"/>
    <w:rsid w:val="00487D07"/>
    <w:rsid w:val="004901DA"/>
    <w:rsid w:val="0049441A"/>
    <w:rsid w:val="004946E2"/>
    <w:rsid w:val="0049550F"/>
    <w:rsid w:val="004A0344"/>
    <w:rsid w:val="004A66FA"/>
    <w:rsid w:val="004A7C45"/>
    <w:rsid w:val="004B2700"/>
    <w:rsid w:val="004B75D9"/>
    <w:rsid w:val="004C251A"/>
    <w:rsid w:val="004C5232"/>
    <w:rsid w:val="004C7D6E"/>
    <w:rsid w:val="004D0EC6"/>
    <w:rsid w:val="004D2050"/>
    <w:rsid w:val="004D3A39"/>
    <w:rsid w:val="004D5B0F"/>
    <w:rsid w:val="004D6515"/>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C5"/>
    <w:rsid w:val="00551DFA"/>
    <w:rsid w:val="005522AE"/>
    <w:rsid w:val="00560F81"/>
    <w:rsid w:val="005710D5"/>
    <w:rsid w:val="0057247C"/>
    <w:rsid w:val="00574574"/>
    <w:rsid w:val="00580480"/>
    <w:rsid w:val="0058123A"/>
    <w:rsid w:val="0058773B"/>
    <w:rsid w:val="005908F6"/>
    <w:rsid w:val="00592DAA"/>
    <w:rsid w:val="005A0E17"/>
    <w:rsid w:val="005A3A17"/>
    <w:rsid w:val="005A3E02"/>
    <w:rsid w:val="005A4563"/>
    <w:rsid w:val="005A6D5F"/>
    <w:rsid w:val="005B2865"/>
    <w:rsid w:val="005B6F90"/>
    <w:rsid w:val="005C03B9"/>
    <w:rsid w:val="005C1BF8"/>
    <w:rsid w:val="005C3A90"/>
    <w:rsid w:val="005D0297"/>
    <w:rsid w:val="005D262D"/>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26A1C"/>
    <w:rsid w:val="006316FA"/>
    <w:rsid w:val="00632485"/>
    <w:rsid w:val="0063362B"/>
    <w:rsid w:val="00643F55"/>
    <w:rsid w:val="00645BB8"/>
    <w:rsid w:val="00650ACD"/>
    <w:rsid w:val="00654F8F"/>
    <w:rsid w:val="0065756C"/>
    <w:rsid w:val="00657B34"/>
    <w:rsid w:val="0066042A"/>
    <w:rsid w:val="00661508"/>
    <w:rsid w:val="006649DB"/>
    <w:rsid w:val="00667328"/>
    <w:rsid w:val="00667B58"/>
    <w:rsid w:val="00670D83"/>
    <w:rsid w:val="0067766A"/>
    <w:rsid w:val="00682FC7"/>
    <w:rsid w:val="00686CA6"/>
    <w:rsid w:val="0069092F"/>
    <w:rsid w:val="00692AFB"/>
    <w:rsid w:val="0069598A"/>
    <w:rsid w:val="006979A9"/>
    <w:rsid w:val="006A020F"/>
    <w:rsid w:val="006A105B"/>
    <w:rsid w:val="006A2A50"/>
    <w:rsid w:val="006A7BEB"/>
    <w:rsid w:val="006B07C3"/>
    <w:rsid w:val="006B25FA"/>
    <w:rsid w:val="006B6F43"/>
    <w:rsid w:val="006C0157"/>
    <w:rsid w:val="006C0C66"/>
    <w:rsid w:val="006C3796"/>
    <w:rsid w:val="006C3A97"/>
    <w:rsid w:val="006C4B76"/>
    <w:rsid w:val="006C5C78"/>
    <w:rsid w:val="006D0FBA"/>
    <w:rsid w:val="006D1BB7"/>
    <w:rsid w:val="006E3BD3"/>
    <w:rsid w:val="006E5188"/>
    <w:rsid w:val="006F0F27"/>
    <w:rsid w:val="006F13F6"/>
    <w:rsid w:val="006F468F"/>
    <w:rsid w:val="006F64F9"/>
    <w:rsid w:val="0070089C"/>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A2E8C"/>
    <w:rsid w:val="007A3111"/>
    <w:rsid w:val="007A3D0E"/>
    <w:rsid w:val="007A6FDB"/>
    <w:rsid w:val="007A7B3A"/>
    <w:rsid w:val="007B6018"/>
    <w:rsid w:val="007B63AE"/>
    <w:rsid w:val="007B648F"/>
    <w:rsid w:val="007C036A"/>
    <w:rsid w:val="007C295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F7"/>
    <w:rsid w:val="0082729D"/>
    <w:rsid w:val="0083029D"/>
    <w:rsid w:val="00830A82"/>
    <w:rsid w:val="00841F3B"/>
    <w:rsid w:val="00845FAD"/>
    <w:rsid w:val="008530CC"/>
    <w:rsid w:val="00856645"/>
    <w:rsid w:val="008648D6"/>
    <w:rsid w:val="0086565F"/>
    <w:rsid w:val="00865AE4"/>
    <w:rsid w:val="0086681C"/>
    <w:rsid w:val="008743F8"/>
    <w:rsid w:val="008750A4"/>
    <w:rsid w:val="00880606"/>
    <w:rsid w:val="008838F5"/>
    <w:rsid w:val="00893C82"/>
    <w:rsid w:val="008943B0"/>
    <w:rsid w:val="008A1B16"/>
    <w:rsid w:val="008A2BA0"/>
    <w:rsid w:val="008A69A5"/>
    <w:rsid w:val="008A7318"/>
    <w:rsid w:val="008B697B"/>
    <w:rsid w:val="008C17EA"/>
    <w:rsid w:val="008C1C05"/>
    <w:rsid w:val="008C34B3"/>
    <w:rsid w:val="008C564C"/>
    <w:rsid w:val="008D054E"/>
    <w:rsid w:val="008D0899"/>
    <w:rsid w:val="008D261C"/>
    <w:rsid w:val="008D30B0"/>
    <w:rsid w:val="008D6EDA"/>
    <w:rsid w:val="008D7F27"/>
    <w:rsid w:val="008E1CE8"/>
    <w:rsid w:val="008E2680"/>
    <w:rsid w:val="008E3F36"/>
    <w:rsid w:val="00902F51"/>
    <w:rsid w:val="00903B98"/>
    <w:rsid w:val="0090725E"/>
    <w:rsid w:val="00915A59"/>
    <w:rsid w:val="0091656E"/>
    <w:rsid w:val="00925E86"/>
    <w:rsid w:val="009274C0"/>
    <w:rsid w:val="00931080"/>
    <w:rsid w:val="00931E3C"/>
    <w:rsid w:val="009338F1"/>
    <w:rsid w:val="009422EE"/>
    <w:rsid w:val="00944282"/>
    <w:rsid w:val="00944E99"/>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19BD"/>
    <w:rsid w:val="0098575B"/>
    <w:rsid w:val="00990EBF"/>
    <w:rsid w:val="00997536"/>
    <w:rsid w:val="009A5818"/>
    <w:rsid w:val="009B275F"/>
    <w:rsid w:val="009C016D"/>
    <w:rsid w:val="009C6E7B"/>
    <w:rsid w:val="009D147E"/>
    <w:rsid w:val="009D168C"/>
    <w:rsid w:val="009D1C9A"/>
    <w:rsid w:val="009D22E7"/>
    <w:rsid w:val="009D553D"/>
    <w:rsid w:val="009E1990"/>
    <w:rsid w:val="009E2AD2"/>
    <w:rsid w:val="009F341D"/>
    <w:rsid w:val="009F53B0"/>
    <w:rsid w:val="009F7F64"/>
    <w:rsid w:val="00A05346"/>
    <w:rsid w:val="00A05D85"/>
    <w:rsid w:val="00A070BA"/>
    <w:rsid w:val="00A10074"/>
    <w:rsid w:val="00A10BF8"/>
    <w:rsid w:val="00A128A7"/>
    <w:rsid w:val="00A136DF"/>
    <w:rsid w:val="00A15C8C"/>
    <w:rsid w:val="00A21B02"/>
    <w:rsid w:val="00A2430F"/>
    <w:rsid w:val="00A25FC5"/>
    <w:rsid w:val="00A262EE"/>
    <w:rsid w:val="00A27676"/>
    <w:rsid w:val="00A3093C"/>
    <w:rsid w:val="00A30C18"/>
    <w:rsid w:val="00A36AE5"/>
    <w:rsid w:val="00A4394E"/>
    <w:rsid w:val="00A46E44"/>
    <w:rsid w:val="00A51DE9"/>
    <w:rsid w:val="00A53017"/>
    <w:rsid w:val="00A5490F"/>
    <w:rsid w:val="00A55EA3"/>
    <w:rsid w:val="00A6472F"/>
    <w:rsid w:val="00A66755"/>
    <w:rsid w:val="00A73931"/>
    <w:rsid w:val="00A807FF"/>
    <w:rsid w:val="00A811F8"/>
    <w:rsid w:val="00A81214"/>
    <w:rsid w:val="00A81890"/>
    <w:rsid w:val="00A84330"/>
    <w:rsid w:val="00A92490"/>
    <w:rsid w:val="00AA081D"/>
    <w:rsid w:val="00AA1400"/>
    <w:rsid w:val="00AA1C5E"/>
    <w:rsid w:val="00AB0EF6"/>
    <w:rsid w:val="00AB4BD9"/>
    <w:rsid w:val="00AC535D"/>
    <w:rsid w:val="00AD3847"/>
    <w:rsid w:val="00AE03FC"/>
    <w:rsid w:val="00AE16EB"/>
    <w:rsid w:val="00AE3180"/>
    <w:rsid w:val="00AF424C"/>
    <w:rsid w:val="00AF4F9B"/>
    <w:rsid w:val="00B04598"/>
    <w:rsid w:val="00B04679"/>
    <w:rsid w:val="00B11579"/>
    <w:rsid w:val="00B267B7"/>
    <w:rsid w:val="00B410F6"/>
    <w:rsid w:val="00B56241"/>
    <w:rsid w:val="00B56C9C"/>
    <w:rsid w:val="00B57970"/>
    <w:rsid w:val="00B60011"/>
    <w:rsid w:val="00B74E1A"/>
    <w:rsid w:val="00B7645C"/>
    <w:rsid w:val="00B80925"/>
    <w:rsid w:val="00B815CE"/>
    <w:rsid w:val="00B838CD"/>
    <w:rsid w:val="00B84304"/>
    <w:rsid w:val="00BA06CB"/>
    <w:rsid w:val="00BA1292"/>
    <w:rsid w:val="00BA332D"/>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2347"/>
    <w:rsid w:val="00C171CF"/>
    <w:rsid w:val="00C30E56"/>
    <w:rsid w:val="00C3211E"/>
    <w:rsid w:val="00C33D09"/>
    <w:rsid w:val="00C34D0A"/>
    <w:rsid w:val="00C37A3E"/>
    <w:rsid w:val="00C44632"/>
    <w:rsid w:val="00C53882"/>
    <w:rsid w:val="00C62D6E"/>
    <w:rsid w:val="00C642C3"/>
    <w:rsid w:val="00C66309"/>
    <w:rsid w:val="00C67699"/>
    <w:rsid w:val="00C70683"/>
    <w:rsid w:val="00C74F5D"/>
    <w:rsid w:val="00C80B2F"/>
    <w:rsid w:val="00C81CBC"/>
    <w:rsid w:val="00C82328"/>
    <w:rsid w:val="00C8259A"/>
    <w:rsid w:val="00C847ED"/>
    <w:rsid w:val="00C86A8D"/>
    <w:rsid w:val="00C86B45"/>
    <w:rsid w:val="00C9096A"/>
    <w:rsid w:val="00C92678"/>
    <w:rsid w:val="00C93E0C"/>
    <w:rsid w:val="00C97674"/>
    <w:rsid w:val="00CB7A9C"/>
    <w:rsid w:val="00CB7CC1"/>
    <w:rsid w:val="00CD0AD0"/>
    <w:rsid w:val="00CD10A1"/>
    <w:rsid w:val="00CD3699"/>
    <w:rsid w:val="00CE155F"/>
    <w:rsid w:val="00CF0D9B"/>
    <w:rsid w:val="00CF2509"/>
    <w:rsid w:val="00CF713C"/>
    <w:rsid w:val="00CF7AD5"/>
    <w:rsid w:val="00D057EA"/>
    <w:rsid w:val="00D11B33"/>
    <w:rsid w:val="00D12B10"/>
    <w:rsid w:val="00D1320B"/>
    <w:rsid w:val="00D15F6C"/>
    <w:rsid w:val="00D15FEC"/>
    <w:rsid w:val="00D209FD"/>
    <w:rsid w:val="00D21240"/>
    <w:rsid w:val="00D2288E"/>
    <w:rsid w:val="00D33840"/>
    <w:rsid w:val="00D3469C"/>
    <w:rsid w:val="00D50509"/>
    <w:rsid w:val="00D51C42"/>
    <w:rsid w:val="00D525CC"/>
    <w:rsid w:val="00D56B22"/>
    <w:rsid w:val="00D6413D"/>
    <w:rsid w:val="00D64974"/>
    <w:rsid w:val="00D65BAA"/>
    <w:rsid w:val="00D66469"/>
    <w:rsid w:val="00D8031B"/>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3193A"/>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9C3"/>
    <w:rsid w:val="00E95F93"/>
    <w:rsid w:val="00EA0CC6"/>
    <w:rsid w:val="00EA5474"/>
    <w:rsid w:val="00EB0E93"/>
    <w:rsid w:val="00EB6910"/>
    <w:rsid w:val="00EC02AD"/>
    <w:rsid w:val="00EC0B5A"/>
    <w:rsid w:val="00EC15A4"/>
    <w:rsid w:val="00ED1A11"/>
    <w:rsid w:val="00ED1EBB"/>
    <w:rsid w:val="00ED67A3"/>
    <w:rsid w:val="00ED682B"/>
    <w:rsid w:val="00EE049F"/>
    <w:rsid w:val="00EE7A35"/>
    <w:rsid w:val="00EF0B37"/>
    <w:rsid w:val="00F01A46"/>
    <w:rsid w:val="00F10C41"/>
    <w:rsid w:val="00F218A1"/>
    <w:rsid w:val="00F21A30"/>
    <w:rsid w:val="00F22325"/>
    <w:rsid w:val="00F22470"/>
    <w:rsid w:val="00F26BF8"/>
    <w:rsid w:val="00F276BD"/>
    <w:rsid w:val="00F325C3"/>
    <w:rsid w:val="00F34FD2"/>
    <w:rsid w:val="00F40596"/>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938D8"/>
    <w:rsid w:val="00F938DC"/>
    <w:rsid w:val="00F948BF"/>
    <w:rsid w:val="00FA1794"/>
    <w:rsid w:val="00FA3EB4"/>
    <w:rsid w:val="00FA5284"/>
    <w:rsid w:val="00FA5E15"/>
    <w:rsid w:val="00FB07B8"/>
    <w:rsid w:val="00FB2282"/>
    <w:rsid w:val="00FB3F0A"/>
    <w:rsid w:val="00FB5A54"/>
    <w:rsid w:val="00FB68E3"/>
    <w:rsid w:val="00FB6B61"/>
    <w:rsid w:val="00FC00E1"/>
    <w:rsid w:val="00FC1C89"/>
    <w:rsid w:val="00FC2749"/>
    <w:rsid w:val="00FC2B90"/>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1F44669-8381-40EC-8758-41E86258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706</TotalTime>
  <Pages>12</Pages>
  <Words>3380</Words>
  <Characters>19266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33</cp:revision>
  <cp:lastPrinted>2009-08-12T16:30:00Z</cp:lastPrinted>
  <dcterms:created xsi:type="dcterms:W3CDTF">2012-10-18T15:45:00Z</dcterms:created>
  <dcterms:modified xsi:type="dcterms:W3CDTF">2014-06-01T20:17:00Z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